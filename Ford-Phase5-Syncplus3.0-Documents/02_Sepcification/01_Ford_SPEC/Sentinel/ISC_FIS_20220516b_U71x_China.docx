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CE8C0" w14:textId="0C9F6787" w:rsidR="00242654" w:rsidRDefault="00242654" w:rsidP="00063A20">
      <w:pPr>
        <w:rPr>
          <w:b/>
          <w:bCs/>
          <w:color w:val="7030A0"/>
          <w:sz w:val="22"/>
          <w:szCs w:val="28"/>
        </w:rPr>
      </w:pPr>
      <w:bookmarkStart w:id="0" w:name="_Toc12530998"/>
    </w:p>
    <w:p w14:paraId="452D251E" w14:textId="59E1B4AB" w:rsidR="00063A20" w:rsidRPr="002050F0" w:rsidRDefault="00063A20" w:rsidP="00063A20">
      <w:pPr>
        <w:rPr>
          <w:b/>
          <w:bCs/>
          <w:sz w:val="16"/>
        </w:rPr>
      </w:pPr>
      <w:r>
        <w:rPr>
          <w:b/>
          <w:bCs/>
          <w:color w:val="7030A0"/>
          <w:sz w:val="22"/>
          <w:szCs w:val="28"/>
        </w:rPr>
        <w:t xml:space="preserve"> </w:t>
      </w:r>
    </w:p>
    <w:p w14:paraId="7604AC23" w14:textId="7048F866" w:rsidR="00447480" w:rsidRDefault="00447480" w:rsidP="00305BF4">
      <w:pPr>
        <w:rPr>
          <w:rFonts w:cs="Arial"/>
        </w:rPr>
      </w:pPr>
    </w:p>
    <w:p w14:paraId="3A6E59FD" w14:textId="367F1F58" w:rsidR="001A7665" w:rsidRDefault="001A7665" w:rsidP="00305BF4">
      <w:pPr>
        <w:rPr>
          <w:rFonts w:cs="Arial"/>
        </w:rPr>
      </w:pPr>
    </w:p>
    <w:p w14:paraId="4992F17F" w14:textId="77777777" w:rsidR="00305BF4" w:rsidRDefault="00305BF4" w:rsidP="00305BF4">
      <w:pPr>
        <w:rPr>
          <w:rFonts w:cs="Arial"/>
        </w:rPr>
      </w:pPr>
    </w:p>
    <w:p w14:paraId="128C69A9" w14:textId="7D613634" w:rsidR="00A3133C" w:rsidRDefault="00A3133C" w:rsidP="00A3133C">
      <w:pPr>
        <w:pStyle w:val="CoverpageTitle"/>
        <w:spacing w:before="0" w:after="0"/>
      </w:pPr>
      <w:r>
        <w:t>Integrated Security Cameras (ISC) – U71</w:t>
      </w:r>
      <w:r w:rsidR="00EC45A2">
        <w:t>8</w:t>
      </w:r>
      <w:r>
        <w:t xml:space="preserve"> </w:t>
      </w:r>
      <w:r w:rsidR="00EC45A2">
        <w:t>China</w:t>
      </w:r>
      <w:r>
        <w:t xml:space="preserve"> Variant</w:t>
      </w:r>
    </w:p>
    <w:p w14:paraId="0BC57B2A" w14:textId="77777777" w:rsidR="00A3133C" w:rsidRDefault="00A3133C" w:rsidP="008A6417">
      <w:pPr>
        <w:pStyle w:val="CoverpageTitle"/>
        <w:spacing w:before="0" w:after="0"/>
        <w:rPr>
          <w:sz w:val="20"/>
          <w:szCs w:val="20"/>
        </w:rPr>
      </w:pPr>
    </w:p>
    <w:p w14:paraId="6C93943D" w14:textId="3ACDFF3C" w:rsidR="008A6417" w:rsidRPr="008A6417" w:rsidRDefault="000666A0" w:rsidP="008A6417">
      <w:pPr>
        <w:pStyle w:val="CoverpageTitle"/>
        <w:spacing w:before="0" w:after="0"/>
        <w:rPr>
          <w:sz w:val="20"/>
          <w:szCs w:val="20"/>
        </w:rPr>
      </w:pPr>
      <w:r>
        <w:rPr>
          <w:sz w:val="20"/>
          <w:szCs w:val="20"/>
        </w:rPr>
        <w:t>(</w:t>
      </w:r>
      <w:r w:rsidR="008A6417" w:rsidRPr="008A6417">
        <w:rPr>
          <w:sz w:val="20"/>
          <w:szCs w:val="20"/>
        </w:rPr>
        <w:t>F005770</w:t>
      </w:r>
      <w:r>
        <w:rPr>
          <w:sz w:val="20"/>
          <w:szCs w:val="20"/>
        </w:rPr>
        <w:t>)</w:t>
      </w:r>
    </w:p>
    <w:p w14:paraId="042CF417" w14:textId="77777777" w:rsidR="00D405AD" w:rsidRDefault="00D405AD" w:rsidP="00305BF4">
      <w:pPr>
        <w:rPr>
          <w:rFonts w:cs="Arial"/>
        </w:rPr>
      </w:pPr>
    </w:p>
    <w:p w14:paraId="11748EBE" w14:textId="77777777" w:rsidR="000666A0" w:rsidRDefault="000666A0"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7087647F"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885201">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0300DCFC"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5D665683" w:rsidR="00C00235" w:rsidRDefault="005A27D0" w:rsidP="00271689">
            <w:pPr>
              <w:jc w:val="center"/>
              <w:rPr>
                <w:b/>
              </w:rPr>
            </w:pPr>
            <w:r>
              <w:rPr>
                <w:rFonts w:cs="Arial"/>
                <w:b/>
              </w:rPr>
              <w:t>6.1a.</w:t>
            </w:r>
            <w:r w:rsidR="00AA7854">
              <w:rPr>
                <w:rFonts w:cs="Arial"/>
                <w:b/>
              </w:rPr>
              <w:t>7</w:t>
            </w:r>
          </w:p>
        </w:tc>
        <w:tc>
          <w:tcPr>
            <w:tcW w:w="0" w:type="auto"/>
            <w:vAlign w:val="center"/>
          </w:tcPr>
          <w:p w14:paraId="457B7094" w14:textId="77777777" w:rsidR="00C00235" w:rsidRPr="00155160" w:rsidRDefault="00C00235" w:rsidP="00271689">
            <w:pPr>
              <w:rPr>
                <w:sz w:val="16"/>
                <w:szCs w:val="16"/>
              </w:rPr>
            </w:pPr>
          </w:p>
        </w:tc>
      </w:tr>
      <w:tr w:rsidR="00A3133C" w:rsidRPr="00396024" w14:paraId="7E7BEEF6" w14:textId="77777777" w:rsidTr="00271689">
        <w:trPr>
          <w:trHeight w:val="20"/>
        </w:trPr>
        <w:tc>
          <w:tcPr>
            <w:tcW w:w="1977" w:type="dxa"/>
            <w:vAlign w:val="center"/>
          </w:tcPr>
          <w:p w14:paraId="6A431E50" w14:textId="77777777" w:rsidR="00A3133C" w:rsidRPr="00771878" w:rsidRDefault="00A3133C" w:rsidP="00A3133C">
            <w:r w:rsidRPr="00771878">
              <w:t>Document ID</w:t>
            </w:r>
          </w:p>
        </w:tc>
        <w:tc>
          <w:tcPr>
            <w:tcW w:w="6483" w:type="dxa"/>
            <w:gridSpan w:val="2"/>
            <w:shd w:val="clear" w:color="auto" w:fill="E6E6E6"/>
            <w:vAlign w:val="center"/>
          </w:tcPr>
          <w:p w14:paraId="2BEEDB40" w14:textId="383DDEA5" w:rsidR="00A3133C" w:rsidRPr="00381120" w:rsidRDefault="00A3133C" w:rsidP="00A3133C">
            <w:pPr>
              <w:jc w:val="center"/>
            </w:pPr>
            <w:r>
              <w:rPr>
                <w:b/>
                <w:bCs/>
              </w:rPr>
              <w:t>ISC_FIS_20220</w:t>
            </w:r>
            <w:r w:rsidR="00992738">
              <w:rPr>
                <w:b/>
                <w:bCs/>
              </w:rPr>
              <w:t>516b</w:t>
            </w:r>
            <w:r>
              <w:rPr>
                <w:b/>
                <w:bCs/>
              </w:rPr>
              <w:t>_U71</w:t>
            </w:r>
            <w:r w:rsidR="00EC45A2">
              <w:rPr>
                <w:b/>
                <w:bCs/>
              </w:rPr>
              <w:t>8</w:t>
            </w:r>
            <w:r>
              <w:rPr>
                <w:b/>
                <w:bCs/>
              </w:rPr>
              <w:t>_</w:t>
            </w:r>
            <w:r w:rsidR="00EC45A2">
              <w:rPr>
                <w:b/>
                <w:bCs/>
              </w:rPr>
              <w:t>China</w:t>
            </w:r>
            <w:r>
              <w:rPr>
                <w:b/>
                <w:bCs/>
              </w:rPr>
              <w:t>.docx</w:t>
            </w:r>
          </w:p>
        </w:tc>
        <w:tc>
          <w:tcPr>
            <w:tcW w:w="0" w:type="auto"/>
            <w:vAlign w:val="center"/>
          </w:tcPr>
          <w:p w14:paraId="055DE737" w14:textId="77777777" w:rsidR="00A3133C" w:rsidRPr="00396024" w:rsidRDefault="00A3133C" w:rsidP="00A3133C">
            <w:pPr>
              <w:rPr>
                <w:sz w:val="16"/>
                <w:szCs w:val="16"/>
              </w:rPr>
            </w:pPr>
          </w:p>
        </w:tc>
      </w:tr>
      <w:tr w:rsidR="00A3133C" w:rsidRPr="00396024" w14:paraId="4DBF731F" w14:textId="77777777" w:rsidTr="00271689">
        <w:trPr>
          <w:trHeight w:val="20"/>
        </w:trPr>
        <w:tc>
          <w:tcPr>
            <w:tcW w:w="1977" w:type="dxa"/>
            <w:tcBorders>
              <w:bottom w:val="single" w:sz="4" w:space="0" w:color="auto"/>
            </w:tcBorders>
            <w:vAlign w:val="center"/>
          </w:tcPr>
          <w:p w14:paraId="738B463B" w14:textId="77777777" w:rsidR="00A3133C" w:rsidRDefault="00A3133C" w:rsidP="00A3133C">
            <w:r>
              <w:t>Document Location</w:t>
            </w:r>
          </w:p>
        </w:tc>
        <w:tc>
          <w:tcPr>
            <w:tcW w:w="6483" w:type="dxa"/>
            <w:gridSpan w:val="2"/>
            <w:tcBorders>
              <w:bottom w:val="single" w:sz="4" w:space="0" w:color="auto"/>
            </w:tcBorders>
            <w:shd w:val="clear" w:color="auto" w:fill="E6E6E6"/>
            <w:vAlign w:val="center"/>
          </w:tcPr>
          <w:p w14:paraId="411230CE" w14:textId="618FE784" w:rsidR="00A3133C" w:rsidRPr="009C2BF3" w:rsidRDefault="00B111A7" w:rsidP="00A3133C">
            <w:pPr>
              <w:jc w:val="center"/>
              <w:rPr>
                <w:b/>
              </w:rPr>
            </w:pPr>
            <w:hyperlink r:id="rId11" w:history="1">
              <w:r w:rsidR="00A3133C">
                <w:rPr>
                  <w:rStyle w:val="Hyperlink"/>
                  <w:rFonts w:ascii="Calibri" w:hAnsi="Calibri"/>
                  <w:sz w:val="22"/>
                  <w:szCs w:val="22"/>
                </w:rPr>
                <w:t>ISC_SharePoint</w:t>
              </w:r>
            </w:hyperlink>
          </w:p>
        </w:tc>
        <w:tc>
          <w:tcPr>
            <w:tcW w:w="0" w:type="auto"/>
            <w:tcBorders>
              <w:bottom w:val="single" w:sz="4" w:space="0" w:color="auto"/>
            </w:tcBorders>
            <w:shd w:val="clear" w:color="auto" w:fill="auto"/>
            <w:vAlign w:val="center"/>
          </w:tcPr>
          <w:p w14:paraId="71E733E9" w14:textId="77777777" w:rsidR="00A3133C" w:rsidRPr="00396024" w:rsidRDefault="00A3133C" w:rsidP="00A3133C"/>
        </w:tc>
      </w:tr>
      <w:tr w:rsidR="00A3133C" w:rsidRPr="00396024" w14:paraId="7850F6E5" w14:textId="77777777" w:rsidTr="00271689">
        <w:trPr>
          <w:trHeight w:val="20"/>
        </w:trPr>
        <w:tc>
          <w:tcPr>
            <w:tcW w:w="1977" w:type="dxa"/>
            <w:tcBorders>
              <w:bottom w:val="single" w:sz="4" w:space="0" w:color="auto"/>
            </w:tcBorders>
            <w:vAlign w:val="center"/>
          </w:tcPr>
          <w:p w14:paraId="44B0414E" w14:textId="77777777" w:rsidR="00A3133C" w:rsidRPr="00396024" w:rsidRDefault="00A3133C" w:rsidP="00A3133C">
            <w:r w:rsidRPr="00396024">
              <w:t>Document Owner</w:t>
            </w:r>
          </w:p>
        </w:tc>
        <w:tc>
          <w:tcPr>
            <w:tcW w:w="6483" w:type="dxa"/>
            <w:gridSpan w:val="2"/>
            <w:tcBorders>
              <w:bottom w:val="single" w:sz="4" w:space="0" w:color="auto"/>
            </w:tcBorders>
            <w:shd w:val="clear" w:color="auto" w:fill="E6E6E6"/>
            <w:vAlign w:val="center"/>
          </w:tcPr>
          <w:p w14:paraId="4B3DFFE5" w14:textId="3AE4A029" w:rsidR="00A3133C" w:rsidRDefault="00A3133C" w:rsidP="00A3133C">
            <w:pPr>
              <w:jc w:val="center"/>
              <w:rPr>
                <w:rFonts w:ascii="Helvetica" w:hAnsi="Helvetica" w:cs="Helvetica"/>
                <w:b/>
                <w:bCs/>
                <w:color w:val="0000FF"/>
              </w:rPr>
            </w:pPr>
            <w:r>
              <w:rPr>
                <w:b/>
              </w:rPr>
              <w:t>Ishan Gupta /  Michael Wohlfarter / Corey Minous / Darnell Fuller / Sivaram Dogiparthi / Ariana Moreno</w:t>
            </w:r>
          </w:p>
        </w:tc>
        <w:tc>
          <w:tcPr>
            <w:tcW w:w="0" w:type="auto"/>
            <w:tcBorders>
              <w:bottom w:val="single" w:sz="4" w:space="0" w:color="auto"/>
            </w:tcBorders>
            <w:shd w:val="clear" w:color="auto" w:fill="auto"/>
            <w:vAlign w:val="center"/>
          </w:tcPr>
          <w:p w14:paraId="0E233911" w14:textId="77777777" w:rsidR="00A3133C" w:rsidRPr="00396024" w:rsidRDefault="00A3133C" w:rsidP="00A3133C"/>
        </w:tc>
      </w:tr>
      <w:tr w:rsidR="00A3133C" w:rsidRPr="00396024" w14:paraId="4414791C" w14:textId="77777777" w:rsidTr="00271689">
        <w:trPr>
          <w:trHeight w:val="20"/>
        </w:trPr>
        <w:tc>
          <w:tcPr>
            <w:tcW w:w="1977" w:type="dxa"/>
            <w:vAlign w:val="center"/>
          </w:tcPr>
          <w:p w14:paraId="551CB876" w14:textId="77777777" w:rsidR="00A3133C" w:rsidRPr="00396024" w:rsidRDefault="00A3133C" w:rsidP="00A3133C">
            <w:r w:rsidRPr="00396024">
              <w:t xml:space="preserve">Document </w:t>
            </w:r>
            <w:r>
              <w:t>Revision</w:t>
            </w:r>
          </w:p>
        </w:tc>
        <w:tc>
          <w:tcPr>
            <w:tcW w:w="6483" w:type="dxa"/>
            <w:gridSpan w:val="2"/>
            <w:shd w:val="clear" w:color="auto" w:fill="E6E6E6"/>
            <w:vAlign w:val="center"/>
          </w:tcPr>
          <w:p w14:paraId="49DD57B7" w14:textId="7FCF8C36" w:rsidR="00A3133C" w:rsidRPr="009C2BF3" w:rsidRDefault="00A3133C" w:rsidP="00A3133C">
            <w:pPr>
              <w:jc w:val="center"/>
              <w:rPr>
                <w:b/>
              </w:rPr>
            </w:pPr>
            <w:r>
              <w:rPr>
                <w:b/>
              </w:rPr>
              <w:t>FIS 3.</w:t>
            </w:r>
            <w:r w:rsidR="00EC45A2">
              <w:rPr>
                <w:b/>
              </w:rPr>
              <w:t>6</w:t>
            </w:r>
            <w:r>
              <w:rPr>
                <w:b/>
              </w:rPr>
              <w:t xml:space="preserve"> (U71</w:t>
            </w:r>
            <w:r w:rsidR="00EC45A2">
              <w:rPr>
                <w:b/>
              </w:rPr>
              <w:t>8</w:t>
            </w:r>
            <w:r>
              <w:rPr>
                <w:b/>
              </w:rPr>
              <w:t xml:space="preserve"> </w:t>
            </w:r>
            <w:r w:rsidR="00EC45A2">
              <w:rPr>
                <w:b/>
              </w:rPr>
              <w:t>China</w:t>
            </w:r>
            <w:r>
              <w:rPr>
                <w:b/>
              </w:rPr>
              <w:t>)</w:t>
            </w:r>
          </w:p>
        </w:tc>
        <w:tc>
          <w:tcPr>
            <w:tcW w:w="0" w:type="auto"/>
            <w:tcBorders>
              <w:bottom w:val="single" w:sz="4" w:space="0" w:color="auto"/>
            </w:tcBorders>
            <w:vAlign w:val="center"/>
          </w:tcPr>
          <w:p w14:paraId="4B7AE0F2" w14:textId="77777777" w:rsidR="00A3133C" w:rsidRPr="00396024" w:rsidRDefault="00A3133C" w:rsidP="00A3133C"/>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211152BC"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885201" w:rsidRPr="00885201">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1AC19A5A" w:rsidR="00C00235" w:rsidRDefault="00C00235" w:rsidP="00271689">
            <w:pPr>
              <w:jc w:val="center"/>
              <w:rPr>
                <w:b/>
              </w:rPr>
            </w:pPr>
            <w:r>
              <w:rPr>
                <w:b/>
              </w:rPr>
              <w:t>2022/05/1</w:t>
            </w:r>
            <w:r w:rsidR="00EC45A2">
              <w:rPr>
                <w:b/>
              </w:rPr>
              <w:t>6</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2CDDE9FF" w:rsidR="00C00235" w:rsidRDefault="00C00235" w:rsidP="00271689">
            <w:pPr>
              <w:jc w:val="center"/>
              <w:rPr>
                <w:b/>
              </w:rPr>
            </w:pPr>
            <w:r>
              <w:rPr>
                <w:b/>
              </w:rPr>
              <w:t>2022/05/1</w:t>
            </w:r>
            <w:r w:rsidR="00EC45A2">
              <w:rPr>
                <w:b/>
              </w:rPr>
              <w:t>6</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BD5D958"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885201" w:rsidRPr="00885201">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58382D26"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885201" w:rsidRPr="00885201">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tbl>
      <w:tblPr>
        <w:tblStyle w:val="TableGrid"/>
        <w:tblW w:w="0" w:type="auto"/>
        <w:tblLook w:val="04A0" w:firstRow="1" w:lastRow="0" w:firstColumn="1" w:lastColumn="0" w:noHBand="0" w:noVBand="1"/>
      </w:tblPr>
      <w:tblGrid>
        <w:gridCol w:w="2549"/>
        <w:gridCol w:w="2549"/>
        <w:gridCol w:w="2549"/>
        <w:gridCol w:w="2549"/>
      </w:tblGrid>
      <w:tr w:rsidR="00F46D80" w14:paraId="2EF500D5" w14:textId="77777777" w:rsidTr="00F46D80">
        <w:tc>
          <w:tcPr>
            <w:tcW w:w="10196" w:type="dxa"/>
            <w:gridSpan w:val="4"/>
            <w:tcBorders>
              <w:top w:val="single" w:sz="4" w:space="0" w:color="auto"/>
              <w:left w:val="single" w:sz="4" w:space="0" w:color="auto"/>
              <w:bottom w:val="single" w:sz="4" w:space="0" w:color="auto"/>
              <w:right w:val="single" w:sz="4" w:space="0" w:color="auto"/>
            </w:tcBorders>
            <w:hideMark/>
          </w:tcPr>
          <w:p w14:paraId="66719885" w14:textId="77777777" w:rsidR="00F46D80" w:rsidRDefault="00F46D80">
            <w:pPr>
              <w:rPr>
                <w:rFonts w:cs="Arial"/>
              </w:rPr>
            </w:pPr>
            <w:r>
              <w:rPr>
                <w:rFonts w:cs="Arial"/>
              </w:rPr>
              <w:t>Document Approval</w:t>
            </w:r>
          </w:p>
        </w:tc>
      </w:tr>
      <w:tr w:rsidR="00F46D80" w14:paraId="1112D432" w14:textId="77777777" w:rsidTr="00F46D80">
        <w:tc>
          <w:tcPr>
            <w:tcW w:w="2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2DAF0B" w14:textId="77777777" w:rsidR="00F46D80" w:rsidRDefault="00F46D80">
            <w:r>
              <w:t>Person</w:t>
            </w:r>
          </w:p>
        </w:tc>
        <w:tc>
          <w:tcPr>
            <w:tcW w:w="2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A0ED4B" w14:textId="77777777" w:rsidR="00F46D80" w:rsidRDefault="00F46D80">
            <w:r>
              <w:t>Role</w:t>
            </w:r>
          </w:p>
        </w:tc>
        <w:tc>
          <w:tcPr>
            <w:tcW w:w="2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BC4E35" w14:textId="77777777" w:rsidR="00F46D80" w:rsidRDefault="00F46D80">
            <w:r>
              <w:t>Email Confirmation</w:t>
            </w:r>
          </w:p>
        </w:tc>
        <w:tc>
          <w:tcPr>
            <w:tcW w:w="2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1119AD" w14:textId="77777777" w:rsidR="00F46D80" w:rsidRDefault="00F46D80">
            <w:r>
              <w:t>Date</w:t>
            </w:r>
          </w:p>
        </w:tc>
      </w:tr>
      <w:tr w:rsidR="00F46D80" w14:paraId="3ED47460"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1A634D8B" w14:textId="77777777" w:rsidR="00F46D80" w:rsidRDefault="00F46D80">
            <w:pPr>
              <w:rPr>
                <w:rFonts w:cs="Arial"/>
              </w:rPr>
            </w:pPr>
            <w:r>
              <w:rPr>
                <w:b/>
              </w:rPr>
              <w:t>Ishan Gupta</w:t>
            </w:r>
          </w:p>
        </w:tc>
        <w:tc>
          <w:tcPr>
            <w:tcW w:w="2549" w:type="dxa"/>
            <w:tcBorders>
              <w:top w:val="single" w:sz="4" w:space="0" w:color="auto"/>
              <w:left w:val="single" w:sz="4" w:space="0" w:color="auto"/>
              <w:bottom w:val="single" w:sz="4" w:space="0" w:color="auto"/>
              <w:right w:val="single" w:sz="4" w:space="0" w:color="auto"/>
            </w:tcBorders>
            <w:hideMark/>
          </w:tcPr>
          <w:p w14:paraId="6EA29CFE" w14:textId="77777777" w:rsidR="00F46D80" w:rsidRDefault="00F46D80">
            <w:pPr>
              <w:rPr>
                <w:rFonts w:cs="Arial"/>
              </w:rPr>
            </w:pPr>
            <w:r>
              <w:t>Feature Owner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6F6DB1C2" w14:textId="77777777" w:rsidR="00F46D80" w:rsidRDefault="00F46D80">
            <w:pPr>
              <w:rPr>
                <w:rFonts w:cs="Arial"/>
              </w:rPr>
            </w:pPr>
            <w:r>
              <w:t>igupta1</w:t>
            </w:r>
          </w:p>
        </w:tc>
        <w:tc>
          <w:tcPr>
            <w:tcW w:w="2549" w:type="dxa"/>
            <w:tcBorders>
              <w:top w:val="single" w:sz="4" w:space="0" w:color="auto"/>
              <w:left w:val="single" w:sz="4" w:space="0" w:color="auto"/>
              <w:bottom w:val="single" w:sz="4" w:space="0" w:color="auto"/>
              <w:right w:val="single" w:sz="4" w:space="0" w:color="auto"/>
            </w:tcBorders>
          </w:tcPr>
          <w:p w14:paraId="5E49587C" w14:textId="77777777" w:rsidR="00F46D80" w:rsidRDefault="00F46D80">
            <w:pPr>
              <w:rPr>
                <w:rFonts w:cs="Arial"/>
              </w:rPr>
            </w:pPr>
          </w:p>
        </w:tc>
      </w:tr>
      <w:tr w:rsidR="00F46D80" w14:paraId="6B055E34"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77814CDB" w14:textId="77777777" w:rsidR="00F46D80" w:rsidRDefault="00F46D80">
            <w:pPr>
              <w:rPr>
                <w:rFonts w:cs="Arial"/>
              </w:rPr>
            </w:pPr>
            <w:r>
              <w:rPr>
                <w:b/>
              </w:rPr>
              <w:t>Michael Wohlfarter</w:t>
            </w:r>
          </w:p>
        </w:tc>
        <w:tc>
          <w:tcPr>
            <w:tcW w:w="2549" w:type="dxa"/>
            <w:tcBorders>
              <w:top w:val="single" w:sz="4" w:space="0" w:color="auto"/>
              <w:left w:val="single" w:sz="4" w:space="0" w:color="auto"/>
              <w:bottom w:val="single" w:sz="4" w:space="0" w:color="auto"/>
              <w:right w:val="single" w:sz="4" w:space="0" w:color="auto"/>
            </w:tcBorders>
            <w:hideMark/>
          </w:tcPr>
          <w:p w14:paraId="366E606D" w14:textId="77777777" w:rsidR="00F46D80" w:rsidRDefault="00F46D80">
            <w:pPr>
              <w:rPr>
                <w:rFonts w:cs="Arial"/>
              </w:rPr>
            </w:pPr>
            <w:r>
              <w:t>Feature Owner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4375FA9B" w14:textId="77777777" w:rsidR="00F46D80" w:rsidRDefault="00F46D80">
            <w:pPr>
              <w:rPr>
                <w:rFonts w:cs="Arial"/>
              </w:rPr>
            </w:pPr>
            <w:r>
              <w:t>mwohlfah</w:t>
            </w:r>
          </w:p>
        </w:tc>
        <w:tc>
          <w:tcPr>
            <w:tcW w:w="2549" w:type="dxa"/>
            <w:tcBorders>
              <w:top w:val="single" w:sz="4" w:space="0" w:color="auto"/>
              <w:left w:val="single" w:sz="4" w:space="0" w:color="auto"/>
              <w:bottom w:val="single" w:sz="4" w:space="0" w:color="auto"/>
              <w:right w:val="single" w:sz="4" w:space="0" w:color="auto"/>
            </w:tcBorders>
          </w:tcPr>
          <w:p w14:paraId="201BF150" w14:textId="77777777" w:rsidR="00F46D80" w:rsidRDefault="00F46D80">
            <w:pPr>
              <w:rPr>
                <w:rFonts w:cs="Arial"/>
              </w:rPr>
            </w:pPr>
          </w:p>
        </w:tc>
      </w:tr>
      <w:tr w:rsidR="00F46D80" w14:paraId="7CF5D95F"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47FBF06B" w14:textId="77777777" w:rsidR="00F46D80" w:rsidRDefault="00F46D80">
            <w:pPr>
              <w:rPr>
                <w:rFonts w:cs="Arial"/>
              </w:rPr>
            </w:pPr>
            <w:r>
              <w:rPr>
                <w:b/>
              </w:rPr>
              <w:t>Corey Minous</w:t>
            </w:r>
          </w:p>
        </w:tc>
        <w:tc>
          <w:tcPr>
            <w:tcW w:w="2549" w:type="dxa"/>
            <w:tcBorders>
              <w:top w:val="single" w:sz="4" w:space="0" w:color="auto"/>
              <w:left w:val="single" w:sz="4" w:space="0" w:color="auto"/>
              <w:bottom w:val="single" w:sz="4" w:space="0" w:color="auto"/>
              <w:right w:val="single" w:sz="4" w:space="0" w:color="auto"/>
            </w:tcBorders>
            <w:hideMark/>
          </w:tcPr>
          <w:p w14:paraId="274318B5" w14:textId="77777777" w:rsidR="00F46D80" w:rsidRDefault="00F46D80">
            <w:pPr>
              <w:rPr>
                <w:rFonts w:cs="Arial"/>
              </w:rPr>
            </w:pPr>
            <w:r>
              <w:t>Feature Owner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54179771" w14:textId="77777777" w:rsidR="00F46D80" w:rsidRDefault="00F46D80">
            <w:pPr>
              <w:rPr>
                <w:rFonts w:cs="Arial"/>
              </w:rPr>
            </w:pPr>
            <w:r>
              <w:t>cminous</w:t>
            </w:r>
          </w:p>
        </w:tc>
        <w:tc>
          <w:tcPr>
            <w:tcW w:w="2549" w:type="dxa"/>
            <w:tcBorders>
              <w:top w:val="single" w:sz="4" w:space="0" w:color="auto"/>
              <w:left w:val="single" w:sz="4" w:space="0" w:color="auto"/>
              <w:bottom w:val="single" w:sz="4" w:space="0" w:color="auto"/>
              <w:right w:val="single" w:sz="4" w:space="0" w:color="auto"/>
            </w:tcBorders>
          </w:tcPr>
          <w:p w14:paraId="2819B307" w14:textId="77777777" w:rsidR="00F46D80" w:rsidRDefault="00F46D80">
            <w:pPr>
              <w:rPr>
                <w:rFonts w:cs="Arial"/>
              </w:rPr>
            </w:pPr>
          </w:p>
        </w:tc>
      </w:tr>
      <w:tr w:rsidR="00F46D80" w14:paraId="50E3A2CE"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7EA11CCD" w14:textId="77777777" w:rsidR="00F46D80" w:rsidRDefault="00F46D80">
            <w:pPr>
              <w:rPr>
                <w:rFonts w:cs="Arial"/>
              </w:rPr>
            </w:pPr>
            <w:r>
              <w:rPr>
                <w:b/>
              </w:rPr>
              <w:t>Darnell Fuller</w:t>
            </w:r>
          </w:p>
        </w:tc>
        <w:tc>
          <w:tcPr>
            <w:tcW w:w="2549" w:type="dxa"/>
            <w:tcBorders>
              <w:top w:val="single" w:sz="4" w:space="0" w:color="auto"/>
              <w:left w:val="single" w:sz="4" w:space="0" w:color="auto"/>
              <w:bottom w:val="single" w:sz="4" w:space="0" w:color="auto"/>
              <w:right w:val="single" w:sz="4" w:space="0" w:color="auto"/>
            </w:tcBorders>
            <w:hideMark/>
          </w:tcPr>
          <w:p w14:paraId="05DAD817" w14:textId="77777777" w:rsidR="00F46D80" w:rsidRDefault="00F46D80">
            <w:pPr>
              <w:rPr>
                <w:rFonts w:cs="Arial"/>
              </w:rPr>
            </w:pPr>
            <w:r>
              <w:t>Feature Owner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37A0A852" w14:textId="77777777" w:rsidR="00F46D80" w:rsidRDefault="00F46D80">
            <w:pPr>
              <w:rPr>
                <w:rFonts w:cs="Arial"/>
              </w:rPr>
            </w:pPr>
            <w:r>
              <w:t>dfulle45</w:t>
            </w:r>
          </w:p>
        </w:tc>
        <w:tc>
          <w:tcPr>
            <w:tcW w:w="2549" w:type="dxa"/>
            <w:tcBorders>
              <w:top w:val="single" w:sz="4" w:space="0" w:color="auto"/>
              <w:left w:val="single" w:sz="4" w:space="0" w:color="auto"/>
              <w:bottom w:val="single" w:sz="4" w:space="0" w:color="auto"/>
              <w:right w:val="single" w:sz="4" w:space="0" w:color="auto"/>
            </w:tcBorders>
          </w:tcPr>
          <w:p w14:paraId="296633F2" w14:textId="77777777" w:rsidR="00F46D80" w:rsidRDefault="00F46D80">
            <w:pPr>
              <w:rPr>
                <w:rFonts w:cs="Arial"/>
              </w:rPr>
            </w:pPr>
          </w:p>
        </w:tc>
      </w:tr>
      <w:tr w:rsidR="00F46D80" w14:paraId="0EE46C1E"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47E99526" w14:textId="77777777" w:rsidR="00F46D80" w:rsidRDefault="00F46D80">
            <w:pPr>
              <w:rPr>
                <w:rFonts w:cs="Arial"/>
              </w:rPr>
            </w:pPr>
            <w:r>
              <w:rPr>
                <w:b/>
              </w:rPr>
              <w:t>Sivaram Dogiparthi</w:t>
            </w:r>
          </w:p>
        </w:tc>
        <w:tc>
          <w:tcPr>
            <w:tcW w:w="2549" w:type="dxa"/>
            <w:tcBorders>
              <w:top w:val="single" w:sz="4" w:space="0" w:color="auto"/>
              <w:left w:val="single" w:sz="4" w:space="0" w:color="auto"/>
              <w:bottom w:val="single" w:sz="4" w:space="0" w:color="auto"/>
              <w:right w:val="single" w:sz="4" w:space="0" w:color="auto"/>
            </w:tcBorders>
            <w:hideMark/>
          </w:tcPr>
          <w:p w14:paraId="670BA440" w14:textId="77777777" w:rsidR="00F46D80" w:rsidRDefault="00F46D80">
            <w:pPr>
              <w:rPr>
                <w:rFonts w:cs="Arial"/>
              </w:rPr>
            </w:pPr>
            <w:r>
              <w:t>Feature Owner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44A91619" w14:textId="77777777" w:rsidR="00F46D80" w:rsidRDefault="00F46D80">
            <w:pPr>
              <w:rPr>
                <w:rFonts w:cs="Arial"/>
              </w:rPr>
            </w:pPr>
            <w:r>
              <w:t>sdogipar</w:t>
            </w:r>
          </w:p>
        </w:tc>
        <w:tc>
          <w:tcPr>
            <w:tcW w:w="2549" w:type="dxa"/>
            <w:tcBorders>
              <w:top w:val="single" w:sz="4" w:space="0" w:color="auto"/>
              <w:left w:val="single" w:sz="4" w:space="0" w:color="auto"/>
              <w:bottom w:val="single" w:sz="4" w:space="0" w:color="auto"/>
              <w:right w:val="single" w:sz="4" w:space="0" w:color="auto"/>
            </w:tcBorders>
          </w:tcPr>
          <w:p w14:paraId="25C197AC" w14:textId="77777777" w:rsidR="00F46D80" w:rsidRDefault="00F46D80">
            <w:pPr>
              <w:rPr>
                <w:rFonts w:cs="Arial"/>
              </w:rPr>
            </w:pPr>
          </w:p>
        </w:tc>
      </w:tr>
      <w:tr w:rsidR="00F46D80" w14:paraId="4A52DA9E"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6C146B13" w14:textId="77777777" w:rsidR="00F46D80" w:rsidRDefault="00F46D80">
            <w:pPr>
              <w:rPr>
                <w:rFonts w:cs="Arial"/>
              </w:rPr>
            </w:pPr>
            <w:r>
              <w:rPr>
                <w:b/>
              </w:rPr>
              <w:t>Ariana Moreno</w:t>
            </w:r>
          </w:p>
        </w:tc>
        <w:tc>
          <w:tcPr>
            <w:tcW w:w="2549" w:type="dxa"/>
            <w:tcBorders>
              <w:top w:val="single" w:sz="4" w:space="0" w:color="auto"/>
              <w:left w:val="single" w:sz="4" w:space="0" w:color="auto"/>
              <w:bottom w:val="single" w:sz="4" w:space="0" w:color="auto"/>
              <w:right w:val="single" w:sz="4" w:space="0" w:color="auto"/>
            </w:tcBorders>
            <w:hideMark/>
          </w:tcPr>
          <w:p w14:paraId="665CB03C" w14:textId="77777777" w:rsidR="00F46D80" w:rsidRDefault="00F46D80">
            <w:pPr>
              <w:rPr>
                <w:rFonts w:cs="Arial"/>
              </w:rPr>
            </w:pPr>
            <w:r>
              <w:t>Feature Owner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0CE1E337" w14:textId="77777777" w:rsidR="00F46D80" w:rsidRDefault="00F46D80">
            <w:pPr>
              <w:rPr>
                <w:rFonts w:cs="Arial"/>
              </w:rPr>
            </w:pPr>
            <w:r>
              <w:t>amorenob</w:t>
            </w:r>
          </w:p>
        </w:tc>
        <w:tc>
          <w:tcPr>
            <w:tcW w:w="2549" w:type="dxa"/>
            <w:tcBorders>
              <w:top w:val="single" w:sz="4" w:space="0" w:color="auto"/>
              <w:left w:val="single" w:sz="4" w:space="0" w:color="auto"/>
              <w:bottom w:val="single" w:sz="4" w:space="0" w:color="auto"/>
              <w:right w:val="single" w:sz="4" w:space="0" w:color="auto"/>
            </w:tcBorders>
          </w:tcPr>
          <w:p w14:paraId="50D65A4B" w14:textId="77777777" w:rsidR="00F46D80" w:rsidRDefault="00F46D80">
            <w:pPr>
              <w:rPr>
                <w:rFonts w:cs="Arial"/>
              </w:rPr>
            </w:pPr>
          </w:p>
        </w:tc>
      </w:tr>
      <w:tr w:rsidR="00F46D80" w14:paraId="68196E7A" w14:textId="77777777" w:rsidTr="00F46D80">
        <w:tc>
          <w:tcPr>
            <w:tcW w:w="2549" w:type="dxa"/>
            <w:tcBorders>
              <w:top w:val="single" w:sz="4" w:space="0" w:color="auto"/>
              <w:left w:val="single" w:sz="4" w:space="0" w:color="auto"/>
              <w:bottom w:val="single" w:sz="4" w:space="0" w:color="auto"/>
              <w:right w:val="single" w:sz="4" w:space="0" w:color="auto"/>
            </w:tcBorders>
            <w:vAlign w:val="center"/>
            <w:hideMark/>
          </w:tcPr>
          <w:p w14:paraId="6799C466" w14:textId="77777777" w:rsidR="00F46D80" w:rsidRDefault="00F46D80">
            <w:pPr>
              <w:rPr>
                <w:rFonts w:cs="Arial"/>
              </w:rPr>
            </w:pPr>
            <w:r>
              <w:rPr>
                <w:b/>
              </w:rPr>
              <w:t>Tim Zuraw</w:t>
            </w:r>
          </w:p>
        </w:tc>
        <w:tc>
          <w:tcPr>
            <w:tcW w:w="2549" w:type="dxa"/>
            <w:tcBorders>
              <w:top w:val="single" w:sz="4" w:space="0" w:color="auto"/>
              <w:left w:val="single" w:sz="4" w:space="0" w:color="auto"/>
              <w:bottom w:val="single" w:sz="4" w:space="0" w:color="auto"/>
              <w:right w:val="single" w:sz="4" w:space="0" w:color="auto"/>
            </w:tcBorders>
            <w:hideMark/>
          </w:tcPr>
          <w:p w14:paraId="11107791" w14:textId="77777777" w:rsidR="00F46D80" w:rsidRDefault="00F46D80">
            <w:pPr>
              <w:rPr>
                <w:rFonts w:cs="Arial"/>
              </w:rPr>
            </w:pPr>
            <w:r>
              <w:t>FSE Supervisor</w:t>
            </w:r>
          </w:p>
        </w:tc>
        <w:tc>
          <w:tcPr>
            <w:tcW w:w="2549" w:type="dxa"/>
            <w:tcBorders>
              <w:top w:val="single" w:sz="4" w:space="0" w:color="auto"/>
              <w:left w:val="single" w:sz="4" w:space="0" w:color="auto"/>
              <w:bottom w:val="single" w:sz="4" w:space="0" w:color="auto"/>
              <w:right w:val="single" w:sz="4" w:space="0" w:color="auto"/>
            </w:tcBorders>
            <w:vAlign w:val="center"/>
            <w:hideMark/>
          </w:tcPr>
          <w:p w14:paraId="3FC7A87A" w14:textId="77777777" w:rsidR="00F46D80" w:rsidRDefault="00F46D80">
            <w:pPr>
              <w:rPr>
                <w:rFonts w:cs="Arial"/>
              </w:rPr>
            </w:pPr>
            <w:r>
              <w:t>tzuraw</w:t>
            </w:r>
          </w:p>
        </w:tc>
        <w:tc>
          <w:tcPr>
            <w:tcW w:w="2549" w:type="dxa"/>
            <w:tcBorders>
              <w:top w:val="single" w:sz="4" w:space="0" w:color="auto"/>
              <w:left w:val="single" w:sz="4" w:space="0" w:color="auto"/>
              <w:bottom w:val="single" w:sz="4" w:space="0" w:color="auto"/>
              <w:right w:val="single" w:sz="4" w:space="0" w:color="auto"/>
            </w:tcBorders>
          </w:tcPr>
          <w:p w14:paraId="69973000" w14:textId="77777777" w:rsidR="00F46D80" w:rsidRDefault="00F46D80">
            <w:pPr>
              <w:rPr>
                <w:rFonts w:cs="Arial"/>
              </w:rPr>
            </w:pPr>
          </w:p>
        </w:tc>
      </w:tr>
      <w:tr w:rsidR="00F46D80" w14:paraId="6177024C" w14:textId="77777777" w:rsidTr="00F46D80">
        <w:tc>
          <w:tcPr>
            <w:tcW w:w="2549" w:type="dxa"/>
            <w:tcBorders>
              <w:top w:val="single" w:sz="4" w:space="0" w:color="auto"/>
              <w:left w:val="single" w:sz="4" w:space="0" w:color="auto"/>
              <w:bottom w:val="single" w:sz="4" w:space="0" w:color="auto"/>
              <w:right w:val="single" w:sz="4" w:space="0" w:color="auto"/>
            </w:tcBorders>
          </w:tcPr>
          <w:p w14:paraId="32B02F8A" w14:textId="77777777" w:rsidR="00F46D80" w:rsidRDefault="00F46D80">
            <w:pPr>
              <w:rPr>
                <w:rFonts w:cs="Arial"/>
              </w:rPr>
            </w:pPr>
          </w:p>
        </w:tc>
        <w:tc>
          <w:tcPr>
            <w:tcW w:w="2549" w:type="dxa"/>
            <w:tcBorders>
              <w:top w:val="single" w:sz="4" w:space="0" w:color="auto"/>
              <w:left w:val="single" w:sz="4" w:space="0" w:color="auto"/>
              <w:bottom w:val="single" w:sz="4" w:space="0" w:color="auto"/>
              <w:right w:val="single" w:sz="4" w:space="0" w:color="auto"/>
            </w:tcBorders>
          </w:tcPr>
          <w:p w14:paraId="2C1C8638" w14:textId="77777777" w:rsidR="00F46D80" w:rsidRDefault="00F46D80">
            <w:pPr>
              <w:rPr>
                <w:rFonts w:cs="Arial"/>
              </w:rPr>
            </w:pPr>
          </w:p>
        </w:tc>
        <w:tc>
          <w:tcPr>
            <w:tcW w:w="2549" w:type="dxa"/>
            <w:tcBorders>
              <w:top w:val="single" w:sz="4" w:space="0" w:color="auto"/>
              <w:left w:val="single" w:sz="4" w:space="0" w:color="auto"/>
              <w:bottom w:val="single" w:sz="4" w:space="0" w:color="auto"/>
              <w:right w:val="single" w:sz="4" w:space="0" w:color="auto"/>
            </w:tcBorders>
          </w:tcPr>
          <w:p w14:paraId="5D55D7F3" w14:textId="77777777" w:rsidR="00F46D80" w:rsidRDefault="00F46D80">
            <w:pPr>
              <w:rPr>
                <w:rFonts w:cs="Arial"/>
              </w:rPr>
            </w:pPr>
          </w:p>
        </w:tc>
        <w:tc>
          <w:tcPr>
            <w:tcW w:w="2549" w:type="dxa"/>
            <w:tcBorders>
              <w:top w:val="single" w:sz="4" w:space="0" w:color="auto"/>
              <w:left w:val="single" w:sz="4" w:space="0" w:color="auto"/>
              <w:bottom w:val="single" w:sz="4" w:space="0" w:color="auto"/>
              <w:right w:val="single" w:sz="4" w:space="0" w:color="auto"/>
            </w:tcBorders>
          </w:tcPr>
          <w:p w14:paraId="414A7BAA" w14:textId="77777777" w:rsidR="00F46D80" w:rsidRDefault="00F46D80">
            <w:pPr>
              <w:rPr>
                <w:rFonts w:cs="Arial"/>
              </w:rPr>
            </w:pPr>
          </w:p>
        </w:tc>
      </w:tr>
    </w:tbl>
    <w:p w14:paraId="0B882EAC" w14:textId="0601C250" w:rsidR="00C00235" w:rsidRDefault="00C00235" w:rsidP="00305BF4">
      <w:pPr>
        <w:rPr>
          <w:rFonts w:cs="Arial"/>
        </w:rPr>
      </w:pPr>
    </w:p>
    <w:p w14:paraId="437C500C" w14:textId="03DAE878"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885201" w:rsidRPr="00885201">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7FC105FE"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w:t>
      </w:r>
      <w:r w:rsidR="00EC45A2">
        <w:rPr>
          <w:rFonts w:cs="Arial"/>
          <w:sz w:val="20"/>
          <w:szCs w:val="20"/>
        </w:rPr>
        <w:t>2</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7D9DB65E" w14:textId="77777777" w:rsidR="000666A0" w:rsidRPr="001B002B" w:rsidRDefault="000666A0" w:rsidP="000666A0">
      <w:pPr>
        <w:jc w:val="center"/>
        <w:rPr>
          <w:b/>
          <w:sz w:val="32"/>
          <w:szCs w:val="32"/>
        </w:rPr>
      </w:pPr>
      <w:r>
        <w:rPr>
          <w:b/>
          <w:sz w:val="32"/>
          <w:szCs w:val="32"/>
        </w:rPr>
        <w:t>Auto-Generated by MagicDraw</w:t>
      </w:r>
    </w:p>
    <w:p w14:paraId="266A37A6" w14:textId="77777777" w:rsidR="000666A0" w:rsidRPr="004A06E0" w:rsidRDefault="000666A0" w:rsidP="000666A0">
      <w:pPr>
        <w:pStyle w:val="CoverpageTitle"/>
        <w:spacing w:before="0" w:after="0"/>
      </w:pPr>
      <w:r>
        <w:t>Printed Copies A</w:t>
      </w:r>
      <w:r w:rsidRPr="004A06E0">
        <w:t>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490F1B">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61A5241B"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3DF88EFD"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885201" w:rsidRPr="00885201">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1BE7F008" w:rsidR="00305BF4" w:rsidRPr="00DB51D2" w:rsidRDefault="00305BF4" w:rsidP="00305BF4">
      <w:pPr>
        <w:overflowPunct/>
        <w:textAlignment w:val="auto"/>
        <w:rPr>
          <w:rFonts w:ascii="MS Shell Dlg 2" w:hAnsi="MS Shell Dlg 2" w:cs="MS Shell Dlg 2"/>
        </w:rPr>
      </w:pPr>
      <w:bookmarkStart w:id="3"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w:t>
      </w:r>
      <w:r w:rsidR="00EC45A2">
        <w:rPr>
          <w:rFonts w:cs="Arial"/>
          <w:b/>
          <w:color w:val="000000"/>
        </w:rPr>
        <w:t>2</w:t>
      </w:r>
      <w:r w:rsidRPr="00DB51D2">
        <w:rPr>
          <w:rFonts w:cs="Arial"/>
          <w:b/>
          <w:bCs/>
          <w:color w:val="000000"/>
        </w:rPr>
        <w:t xml:space="preserve"> </w:t>
      </w:r>
      <w:r w:rsidRPr="00DB51D2">
        <w:rPr>
          <w:rFonts w:cs="Arial"/>
          <w:b/>
          <w:color w:val="000000"/>
        </w:rPr>
        <w:t>Ford Motor Company</w:t>
      </w:r>
      <w:bookmarkEnd w:id="3"/>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07ACA194"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4" w:name="_Toc498090118"/>
      <w:r w:rsidRPr="00A6556E">
        <w:rPr>
          <w:b/>
          <w:sz w:val="32"/>
          <w:szCs w:val="32"/>
        </w:rPr>
        <w:lastRenderedPageBreak/>
        <w:t>Contents</w:t>
      </w:r>
      <w:bookmarkEnd w:id="4"/>
    </w:p>
    <w:p w14:paraId="3C6236A6" w14:textId="77777777" w:rsidR="00305BF4" w:rsidRPr="008E155B" w:rsidRDefault="00305BF4" w:rsidP="00305BF4"/>
    <w:p w14:paraId="6B28355F" w14:textId="24FA9650" w:rsidR="00885201" w:rsidRDefault="00305BF4">
      <w:pPr>
        <w:pStyle w:val="TOC1"/>
        <w:tabs>
          <w:tab w:val="left" w:pos="400"/>
          <w:tab w:val="right" w:leader="dot" w:pos="10338"/>
        </w:tabs>
        <w:rPr>
          <w:rFonts w:asciiTheme="minorHAnsi" w:eastAsiaTheme="minorEastAsia" w:hAnsiTheme="minorHAnsi" w:cstheme="minorBidi"/>
          <w:noProof/>
          <w:sz w:val="22"/>
          <w:szCs w:val="22"/>
          <w:lang w:val="en-GB" w:eastAsia="en-GB"/>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103766451" w:history="1">
        <w:r w:rsidR="00885201" w:rsidRPr="007E3BC4">
          <w:rPr>
            <w:rStyle w:val="Hyperlink"/>
            <w:noProof/>
          </w:rPr>
          <w:t>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Introduction</w:t>
        </w:r>
        <w:r w:rsidR="00885201">
          <w:rPr>
            <w:noProof/>
            <w:webHidden/>
          </w:rPr>
          <w:tab/>
        </w:r>
        <w:r w:rsidR="00885201">
          <w:rPr>
            <w:noProof/>
            <w:webHidden/>
          </w:rPr>
          <w:fldChar w:fldCharType="begin"/>
        </w:r>
        <w:r w:rsidR="00885201">
          <w:rPr>
            <w:noProof/>
            <w:webHidden/>
          </w:rPr>
          <w:instrText xml:space="preserve"> PAGEREF _Toc103766451 \h </w:instrText>
        </w:r>
        <w:r w:rsidR="00885201">
          <w:rPr>
            <w:noProof/>
            <w:webHidden/>
          </w:rPr>
        </w:r>
        <w:r w:rsidR="00885201">
          <w:rPr>
            <w:noProof/>
            <w:webHidden/>
          </w:rPr>
          <w:fldChar w:fldCharType="separate"/>
        </w:r>
        <w:r w:rsidR="00885201">
          <w:rPr>
            <w:noProof/>
            <w:webHidden/>
          </w:rPr>
          <w:t>12</w:t>
        </w:r>
        <w:r w:rsidR="00885201">
          <w:rPr>
            <w:noProof/>
            <w:webHidden/>
          </w:rPr>
          <w:fldChar w:fldCharType="end"/>
        </w:r>
      </w:hyperlink>
    </w:p>
    <w:p w14:paraId="00947F4B" w14:textId="08495B07" w:rsidR="00885201" w:rsidRDefault="00B111A7">
      <w:pPr>
        <w:pStyle w:val="TOC2"/>
        <w:rPr>
          <w:rFonts w:asciiTheme="minorHAnsi" w:eastAsiaTheme="minorEastAsia" w:hAnsiTheme="minorHAnsi" w:cstheme="minorBidi"/>
          <w:bCs w:val="0"/>
          <w:sz w:val="22"/>
          <w:szCs w:val="22"/>
          <w:lang w:val="en-GB" w:eastAsia="en-GB"/>
        </w:rPr>
      </w:pPr>
      <w:hyperlink w:anchor="_Toc103766452" w:history="1">
        <w:r w:rsidR="00885201" w:rsidRPr="007E3BC4">
          <w:rPr>
            <w:rStyle w:val="Hyperlink"/>
          </w:rPr>
          <w:t>1.1</w:t>
        </w:r>
        <w:r w:rsidR="00885201">
          <w:rPr>
            <w:rFonts w:asciiTheme="minorHAnsi" w:eastAsiaTheme="minorEastAsia" w:hAnsiTheme="minorHAnsi" w:cstheme="minorBidi"/>
            <w:bCs w:val="0"/>
            <w:sz w:val="22"/>
            <w:szCs w:val="22"/>
            <w:lang w:val="en-GB" w:eastAsia="en-GB"/>
          </w:rPr>
          <w:tab/>
        </w:r>
        <w:r w:rsidR="00885201" w:rsidRPr="007E3BC4">
          <w:rPr>
            <w:rStyle w:val="Hyperlink"/>
          </w:rPr>
          <w:t>Document Purpose</w:t>
        </w:r>
        <w:r w:rsidR="00885201">
          <w:rPr>
            <w:webHidden/>
          </w:rPr>
          <w:tab/>
        </w:r>
        <w:r w:rsidR="00885201">
          <w:rPr>
            <w:webHidden/>
          </w:rPr>
          <w:fldChar w:fldCharType="begin"/>
        </w:r>
        <w:r w:rsidR="00885201">
          <w:rPr>
            <w:webHidden/>
          </w:rPr>
          <w:instrText xml:space="preserve"> PAGEREF _Toc103766452 \h </w:instrText>
        </w:r>
        <w:r w:rsidR="00885201">
          <w:rPr>
            <w:webHidden/>
          </w:rPr>
        </w:r>
        <w:r w:rsidR="00885201">
          <w:rPr>
            <w:webHidden/>
          </w:rPr>
          <w:fldChar w:fldCharType="separate"/>
        </w:r>
        <w:r w:rsidR="00885201">
          <w:rPr>
            <w:webHidden/>
          </w:rPr>
          <w:t>12</w:t>
        </w:r>
        <w:r w:rsidR="00885201">
          <w:rPr>
            <w:webHidden/>
          </w:rPr>
          <w:fldChar w:fldCharType="end"/>
        </w:r>
      </w:hyperlink>
    </w:p>
    <w:p w14:paraId="5BE41B83" w14:textId="08D4CE40" w:rsidR="00885201" w:rsidRDefault="00B111A7">
      <w:pPr>
        <w:pStyle w:val="TOC2"/>
        <w:rPr>
          <w:rFonts w:asciiTheme="minorHAnsi" w:eastAsiaTheme="minorEastAsia" w:hAnsiTheme="minorHAnsi" w:cstheme="minorBidi"/>
          <w:bCs w:val="0"/>
          <w:sz w:val="22"/>
          <w:szCs w:val="22"/>
          <w:lang w:val="en-GB" w:eastAsia="en-GB"/>
        </w:rPr>
      </w:pPr>
      <w:hyperlink w:anchor="_Toc103766453" w:history="1">
        <w:r w:rsidR="00885201" w:rsidRPr="007E3BC4">
          <w:rPr>
            <w:rStyle w:val="Hyperlink"/>
          </w:rPr>
          <w:t>1.2</w:t>
        </w:r>
        <w:r w:rsidR="00885201">
          <w:rPr>
            <w:rFonts w:asciiTheme="minorHAnsi" w:eastAsiaTheme="minorEastAsia" w:hAnsiTheme="minorHAnsi" w:cstheme="minorBidi"/>
            <w:bCs w:val="0"/>
            <w:sz w:val="22"/>
            <w:szCs w:val="22"/>
            <w:lang w:val="en-GB" w:eastAsia="en-GB"/>
          </w:rPr>
          <w:tab/>
        </w:r>
        <w:r w:rsidR="00885201" w:rsidRPr="007E3BC4">
          <w:rPr>
            <w:rStyle w:val="Hyperlink"/>
          </w:rPr>
          <w:t>Document Scope</w:t>
        </w:r>
        <w:r w:rsidR="00885201">
          <w:rPr>
            <w:webHidden/>
          </w:rPr>
          <w:tab/>
        </w:r>
        <w:r w:rsidR="00885201">
          <w:rPr>
            <w:webHidden/>
          </w:rPr>
          <w:fldChar w:fldCharType="begin"/>
        </w:r>
        <w:r w:rsidR="00885201">
          <w:rPr>
            <w:webHidden/>
          </w:rPr>
          <w:instrText xml:space="preserve"> PAGEREF _Toc103766453 \h </w:instrText>
        </w:r>
        <w:r w:rsidR="00885201">
          <w:rPr>
            <w:webHidden/>
          </w:rPr>
        </w:r>
        <w:r w:rsidR="00885201">
          <w:rPr>
            <w:webHidden/>
          </w:rPr>
          <w:fldChar w:fldCharType="separate"/>
        </w:r>
        <w:r w:rsidR="00885201">
          <w:rPr>
            <w:webHidden/>
          </w:rPr>
          <w:t>12</w:t>
        </w:r>
        <w:r w:rsidR="00885201">
          <w:rPr>
            <w:webHidden/>
          </w:rPr>
          <w:fldChar w:fldCharType="end"/>
        </w:r>
      </w:hyperlink>
    </w:p>
    <w:p w14:paraId="5900646E" w14:textId="55642D98" w:rsidR="00885201" w:rsidRDefault="00B111A7">
      <w:pPr>
        <w:pStyle w:val="TOC2"/>
        <w:rPr>
          <w:rFonts w:asciiTheme="minorHAnsi" w:eastAsiaTheme="minorEastAsia" w:hAnsiTheme="minorHAnsi" w:cstheme="minorBidi"/>
          <w:bCs w:val="0"/>
          <w:sz w:val="22"/>
          <w:szCs w:val="22"/>
          <w:lang w:val="en-GB" w:eastAsia="en-GB"/>
        </w:rPr>
      </w:pPr>
      <w:hyperlink w:anchor="_Toc103766454" w:history="1">
        <w:r w:rsidR="00885201" w:rsidRPr="007E3BC4">
          <w:rPr>
            <w:rStyle w:val="Hyperlink"/>
          </w:rPr>
          <w:t>1.3</w:t>
        </w:r>
        <w:r w:rsidR="00885201">
          <w:rPr>
            <w:rFonts w:asciiTheme="minorHAnsi" w:eastAsiaTheme="minorEastAsia" w:hAnsiTheme="minorHAnsi" w:cstheme="minorBidi"/>
            <w:bCs w:val="0"/>
            <w:sz w:val="22"/>
            <w:szCs w:val="22"/>
            <w:lang w:val="en-GB" w:eastAsia="en-GB"/>
          </w:rPr>
          <w:tab/>
        </w:r>
        <w:r w:rsidR="00885201" w:rsidRPr="007E3BC4">
          <w:rPr>
            <w:rStyle w:val="Hyperlink"/>
          </w:rPr>
          <w:t>Document Audience</w:t>
        </w:r>
        <w:r w:rsidR="00885201">
          <w:rPr>
            <w:webHidden/>
          </w:rPr>
          <w:tab/>
        </w:r>
        <w:r w:rsidR="00885201">
          <w:rPr>
            <w:webHidden/>
          </w:rPr>
          <w:fldChar w:fldCharType="begin"/>
        </w:r>
        <w:r w:rsidR="00885201">
          <w:rPr>
            <w:webHidden/>
          </w:rPr>
          <w:instrText xml:space="preserve"> PAGEREF _Toc103766454 \h </w:instrText>
        </w:r>
        <w:r w:rsidR="00885201">
          <w:rPr>
            <w:webHidden/>
          </w:rPr>
        </w:r>
        <w:r w:rsidR="00885201">
          <w:rPr>
            <w:webHidden/>
          </w:rPr>
          <w:fldChar w:fldCharType="separate"/>
        </w:r>
        <w:r w:rsidR="00885201">
          <w:rPr>
            <w:webHidden/>
          </w:rPr>
          <w:t>12</w:t>
        </w:r>
        <w:r w:rsidR="00885201">
          <w:rPr>
            <w:webHidden/>
          </w:rPr>
          <w:fldChar w:fldCharType="end"/>
        </w:r>
      </w:hyperlink>
    </w:p>
    <w:p w14:paraId="7F19AE38" w14:textId="278B7E70" w:rsidR="00885201" w:rsidRDefault="00B111A7">
      <w:pPr>
        <w:pStyle w:val="TOC3"/>
        <w:rPr>
          <w:rFonts w:asciiTheme="minorHAnsi" w:eastAsiaTheme="minorEastAsia" w:hAnsiTheme="minorHAnsi" w:cstheme="minorBidi"/>
          <w:noProof/>
          <w:sz w:val="22"/>
          <w:szCs w:val="22"/>
          <w:lang w:val="en-GB" w:eastAsia="en-GB"/>
        </w:rPr>
      </w:pPr>
      <w:hyperlink w:anchor="_Toc103766455" w:history="1">
        <w:r w:rsidR="00885201" w:rsidRPr="007E3BC4">
          <w:rPr>
            <w:rStyle w:val="Hyperlink"/>
            <w:noProof/>
          </w:rPr>
          <w:t>1.3.1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Stakeholder List</w:t>
        </w:r>
        <w:r w:rsidR="00885201">
          <w:rPr>
            <w:noProof/>
            <w:webHidden/>
          </w:rPr>
          <w:tab/>
        </w:r>
        <w:r w:rsidR="00885201">
          <w:rPr>
            <w:noProof/>
            <w:webHidden/>
          </w:rPr>
          <w:fldChar w:fldCharType="begin"/>
        </w:r>
        <w:r w:rsidR="00885201">
          <w:rPr>
            <w:noProof/>
            <w:webHidden/>
          </w:rPr>
          <w:instrText xml:space="preserve"> PAGEREF _Toc103766455 \h </w:instrText>
        </w:r>
        <w:r w:rsidR="00885201">
          <w:rPr>
            <w:noProof/>
            <w:webHidden/>
          </w:rPr>
        </w:r>
        <w:r w:rsidR="00885201">
          <w:rPr>
            <w:noProof/>
            <w:webHidden/>
          </w:rPr>
          <w:fldChar w:fldCharType="separate"/>
        </w:r>
        <w:r w:rsidR="00885201">
          <w:rPr>
            <w:noProof/>
            <w:webHidden/>
          </w:rPr>
          <w:t>12</w:t>
        </w:r>
        <w:r w:rsidR="00885201">
          <w:rPr>
            <w:noProof/>
            <w:webHidden/>
          </w:rPr>
          <w:fldChar w:fldCharType="end"/>
        </w:r>
      </w:hyperlink>
    </w:p>
    <w:p w14:paraId="173D8784" w14:textId="25A6D146" w:rsidR="00885201" w:rsidRDefault="00B111A7">
      <w:pPr>
        <w:pStyle w:val="TOC2"/>
        <w:rPr>
          <w:rFonts w:asciiTheme="minorHAnsi" w:eastAsiaTheme="minorEastAsia" w:hAnsiTheme="minorHAnsi" w:cstheme="minorBidi"/>
          <w:bCs w:val="0"/>
          <w:sz w:val="22"/>
          <w:szCs w:val="22"/>
          <w:lang w:val="en-GB" w:eastAsia="en-GB"/>
        </w:rPr>
      </w:pPr>
      <w:hyperlink w:anchor="_Toc103766456" w:history="1">
        <w:r w:rsidR="00885201" w:rsidRPr="007E3BC4">
          <w:rPr>
            <w:rStyle w:val="Hyperlink"/>
            <w:lang w:val="en-GB"/>
          </w:rPr>
          <w:t>1.4</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Document Organization</w:t>
        </w:r>
        <w:r w:rsidR="00885201">
          <w:rPr>
            <w:webHidden/>
          </w:rPr>
          <w:tab/>
        </w:r>
        <w:r w:rsidR="00885201">
          <w:rPr>
            <w:webHidden/>
          </w:rPr>
          <w:fldChar w:fldCharType="begin"/>
        </w:r>
        <w:r w:rsidR="00885201">
          <w:rPr>
            <w:webHidden/>
          </w:rPr>
          <w:instrText xml:space="preserve"> PAGEREF _Toc103766456 \h </w:instrText>
        </w:r>
        <w:r w:rsidR="00885201">
          <w:rPr>
            <w:webHidden/>
          </w:rPr>
        </w:r>
        <w:r w:rsidR="00885201">
          <w:rPr>
            <w:webHidden/>
          </w:rPr>
          <w:fldChar w:fldCharType="separate"/>
        </w:r>
        <w:r w:rsidR="00885201">
          <w:rPr>
            <w:webHidden/>
          </w:rPr>
          <w:t>15</w:t>
        </w:r>
        <w:r w:rsidR="00885201">
          <w:rPr>
            <w:webHidden/>
          </w:rPr>
          <w:fldChar w:fldCharType="end"/>
        </w:r>
      </w:hyperlink>
    </w:p>
    <w:p w14:paraId="2E849F75" w14:textId="5F802609" w:rsidR="00885201" w:rsidRDefault="00B111A7">
      <w:pPr>
        <w:pStyle w:val="TOC3"/>
        <w:rPr>
          <w:rFonts w:asciiTheme="minorHAnsi" w:eastAsiaTheme="minorEastAsia" w:hAnsiTheme="minorHAnsi" w:cstheme="minorBidi"/>
          <w:noProof/>
          <w:sz w:val="22"/>
          <w:szCs w:val="22"/>
          <w:lang w:val="en-GB" w:eastAsia="en-GB"/>
        </w:rPr>
      </w:pPr>
      <w:hyperlink w:anchor="_Toc103766457" w:history="1">
        <w:r w:rsidR="00885201" w:rsidRPr="007E3BC4">
          <w:rPr>
            <w:rStyle w:val="Hyperlink"/>
            <w:noProof/>
          </w:rPr>
          <w:t>1.4.1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Document Context</w:t>
        </w:r>
        <w:r w:rsidR="00885201">
          <w:rPr>
            <w:noProof/>
            <w:webHidden/>
          </w:rPr>
          <w:tab/>
        </w:r>
        <w:r w:rsidR="00885201">
          <w:rPr>
            <w:noProof/>
            <w:webHidden/>
          </w:rPr>
          <w:fldChar w:fldCharType="begin"/>
        </w:r>
        <w:r w:rsidR="00885201">
          <w:rPr>
            <w:noProof/>
            <w:webHidden/>
          </w:rPr>
          <w:instrText xml:space="preserve"> PAGEREF _Toc103766457 \h </w:instrText>
        </w:r>
        <w:r w:rsidR="00885201">
          <w:rPr>
            <w:noProof/>
            <w:webHidden/>
          </w:rPr>
        </w:r>
        <w:r w:rsidR="00885201">
          <w:rPr>
            <w:noProof/>
            <w:webHidden/>
          </w:rPr>
          <w:fldChar w:fldCharType="separate"/>
        </w:r>
        <w:r w:rsidR="00885201">
          <w:rPr>
            <w:noProof/>
            <w:webHidden/>
          </w:rPr>
          <w:t>15</w:t>
        </w:r>
        <w:r w:rsidR="00885201">
          <w:rPr>
            <w:noProof/>
            <w:webHidden/>
          </w:rPr>
          <w:fldChar w:fldCharType="end"/>
        </w:r>
      </w:hyperlink>
    </w:p>
    <w:p w14:paraId="30E61070" w14:textId="7D10F58A" w:rsidR="00885201" w:rsidRDefault="00B111A7">
      <w:pPr>
        <w:pStyle w:val="TOC3"/>
        <w:rPr>
          <w:rFonts w:asciiTheme="minorHAnsi" w:eastAsiaTheme="minorEastAsia" w:hAnsiTheme="minorHAnsi" w:cstheme="minorBidi"/>
          <w:noProof/>
          <w:sz w:val="22"/>
          <w:szCs w:val="22"/>
          <w:lang w:val="en-GB" w:eastAsia="en-GB"/>
        </w:rPr>
      </w:pPr>
      <w:hyperlink w:anchor="_Toc103766458" w:history="1">
        <w:r w:rsidR="00885201" w:rsidRPr="007E3BC4">
          <w:rPr>
            <w:rStyle w:val="Hyperlink"/>
            <w:noProof/>
          </w:rPr>
          <w:t>1.4.2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Document Structure</w:t>
        </w:r>
        <w:r w:rsidR="00885201">
          <w:rPr>
            <w:noProof/>
            <w:webHidden/>
          </w:rPr>
          <w:tab/>
        </w:r>
        <w:r w:rsidR="00885201">
          <w:rPr>
            <w:noProof/>
            <w:webHidden/>
          </w:rPr>
          <w:fldChar w:fldCharType="begin"/>
        </w:r>
        <w:r w:rsidR="00885201">
          <w:rPr>
            <w:noProof/>
            <w:webHidden/>
          </w:rPr>
          <w:instrText xml:space="preserve"> PAGEREF _Toc103766458 \h </w:instrText>
        </w:r>
        <w:r w:rsidR="00885201">
          <w:rPr>
            <w:noProof/>
            <w:webHidden/>
          </w:rPr>
        </w:r>
        <w:r w:rsidR="00885201">
          <w:rPr>
            <w:noProof/>
            <w:webHidden/>
          </w:rPr>
          <w:fldChar w:fldCharType="separate"/>
        </w:r>
        <w:r w:rsidR="00885201">
          <w:rPr>
            <w:noProof/>
            <w:webHidden/>
          </w:rPr>
          <w:t>15</w:t>
        </w:r>
        <w:r w:rsidR="00885201">
          <w:rPr>
            <w:noProof/>
            <w:webHidden/>
          </w:rPr>
          <w:fldChar w:fldCharType="end"/>
        </w:r>
      </w:hyperlink>
    </w:p>
    <w:p w14:paraId="051176BA" w14:textId="221C0E38" w:rsidR="00885201" w:rsidRDefault="00B111A7">
      <w:pPr>
        <w:pStyle w:val="TOC2"/>
        <w:rPr>
          <w:rFonts w:asciiTheme="minorHAnsi" w:eastAsiaTheme="minorEastAsia" w:hAnsiTheme="minorHAnsi" w:cstheme="minorBidi"/>
          <w:bCs w:val="0"/>
          <w:sz w:val="22"/>
          <w:szCs w:val="22"/>
          <w:lang w:val="en-GB" w:eastAsia="en-GB"/>
        </w:rPr>
      </w:pPr>
      <w:hyperlink w:anchor="_Toc103766459" w:history="1">
        <w:r w:rsidR="00885201" w:rsidRPr="007E3BC4">
          <w:rPr>
            <w:rStyle w:val="Hyperlink"/>
          </w:rPr>
          <w:t>1.5</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Document Conventions</w:t>
        </w:r>
        <w:r w:rsidR="00885201">
          <w:rPr>
            <w:webHidden/>
          </w:rPr>
          <w:tab/>
        </w:r>
        <w:r w:rsidR="00885201">
          <w:rPr>
            <w:webHidden/>
          </w:rPr>
          <w:fldChar w:fldCharType="begin"/>
        </w:r>
        <w:r w:rsidR="00885201">
          <w:rPr>
            <w:webHidden/>
          </w:rPr>
          <w:instrText xml:space="preserve"> PAGEREF _Toc103766459 \h </w:instrText>
        </w:r>
        <w:r w:rsidR="00885201">
          <w:rPr>
            <w:webHidden/>
          </w:rPr>
        </w:r>
        <w:r w:rsidR="00885201">
          <w:rPr>
            <w:webHidden/>
          </w:rPr>
          <w:fldChar w:fldCharType="separate"/>
        </w:r>
        <w:r w:rsidR="00885201">
          <w:rPr>
            <w:webHidden/>
          </w:rPr>
          <w:t>16</w:t>
        </w:r>
        <w:r w:rsidR="00885201">
          <w:rPr>
            <w:webHidden/>
          </w:rPr>
          <w:fldChar w:fldCharType="end"/>
        </w:r>
      </w:hyperlink>
    </w:p>
    <w:p w14:paraId="0A046F7A" w14:textId="1577560C" w:rsidR="00885201" w:rsidRDefault="00B111A7">
      <w:pPr>
        <w:pStyle w:val="TOC3"/>
        <w:rPr>
          <w:rFonts w:asciiTheme="minorHAnsi" w:eastAsiaTheme="minorEastAsia" w:hAnsiTheme="minorHAnsi" w:cstheme="minorBidi"/>
          <w:noProof/>
          <w:sz w:val="22"/>
          <w:szCs w:val="22"/>
          <w:lang w:val="en-GB" w:eastAsia="en-GB"/>
        </w:rPr>
      </w:pPr>
      <w:hyperlink w:anchor="_Toc103766460" w:history="1">
        <w:r w:rsidR="00885201" w:rsidRPr="007E3BC4">
          <w:rPr>
            <w:rStyle w:val="Hyperlink"/>
            <w:noProof/>
          </w:rPr>
          <w:t>1.5.1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Requirements Templates</w:t>
        </w:r>
        <w:r w:rsidR="00885201">
          <w:rPr>
            <w:noProof/>
            <w:webHidden/>
          </w:rPr>
          <w:tab/>
        </w:r>
        <w:r w:rsidR="00885201">
          <w:rPr>
            <w:noProof/>
            <w:webHidden/>
          </w:rPr>
          <w:fldChar w:fldCharType="begin"/>
        </w:r>
        <w:r w:rsidR="00885201">
          <w:rPr>
            <w:noProof/>
            <w:webHidden/>
          </w:rPr>
          <w:instrText xml:space="preserve"> PAGEREF _Toc103766460 \h </w:instrText>
        </w:r>
        <w:r w:rsidR="00885201">
          <w:rPr>
            <w:noProof/>
            <w:webHidden/>
          </w:rPr>
        </w:r>
        <w:r w:rsidR="00885201">
          <w:rPr>
            <w:noProof/>
            <w:webHidden/>
          </w:rPr>
          <w:fldChar w:fldCharType="separate"/>
        </w:r>
        <w:r w:rsidR="00885201">
          <w:rPr>
            <w:noProof/>
            <w:webHidden/>
          </w:rPr>
          <w:t>16</w:t>
        </w:r>
        <w:r w:rsidR="00885201">
          <w:rPr>
            <w:noProof/>
            <w:webHidden/>
          </w:rPr>
          <w:fldChar w:fldCharType="end"/>
        </w:r>
      </w:hyperlink>
    </w:p>
    <w:p w14:paraId="67354DBF" w14:textId="0A5E1B2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61" w:history="1">
        <w:r w:rsidR="00885201" w:rsidRPr="007E3BC4">
          <w:rPr>
            <w:rStyle w:val="Hyperlink"/>
            <w:noProof/>
          </w:rPr>
          <w:t>1.5.1.1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Identification of requirements</w:t>
        </w:r>
        <w:r w:rsidR="00885201">
          <w:rPr>
            <w:noProof/>
            <w:webHidden/>
          </w:rPr>
          <w:tab/>
        </w:r>
        <w:r w:rsidR="00885201">
          <w:rPr>
            <w:noProof/>
            <w:webHidden/>
          </w:rPr>
          <w:fldChar w:fldCharType="begin"/>
        </w:r>
        <w:r w:rsidR="00885201">
          <w:rPr>
            <w:noProof/>
            <w:webHidden/>
          </w:rPr>
          <w:instrText xml:space="preserve"> PAGEREF _Toc103766461 \h </w:instrText>
        </w:r>
        <w:r w:rsidR="00885201">
          <w:rPr>
            <w:noProof/>
            <w:webHidden/>
          </w:rPr>
        </w:r>
        <w:r w:rsidR="00885201">
          <w:rPr>
            <w:noProof/>
            <w:webHidden/>
          </w:rPr>
          <w:fldChar w:fldCharType="separate"/>
        </w:r>
        <w:r w:rsidR="00885201">
          <w:rPr>
            <w:noProof/>
            <w:webHidden/>
          </w:rPr>
          <w:t>16</w:t>
        </w:r>
        <w:r w:rsidR="00885201">
          <w:rPr>
            <w:noProof/>
            <w:webHidden/>
          </w:rPr>
          <w:fldChar w:fldCharType="end"/>
        </w:r>
      </w:hyperlink>
    </w:p>
    <w:p w14:paraId="02F47B99" w14:textId="1E77550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62" w:history="1">
        <w:r w:rsidR="00885201" w:rsidRPr="007E3BC4">
          <w:rPr>
            <w:rStyle w:val="Hyperlink"/>
            <w:noProof/>
          </w:rPr>
          <w:t>1.5.1.2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Requirements Attributes</w:t>
        </w:r>
        <w:r w:rsidR="00885201">
          <w:rPr>
            <w:noProof/>
            <w:webHidden/>
          </w:rPr>
          <w:tab/>
        </w:r>
        <w:r w:rsidR="00885201">
          <w:rPr>
            <w:noProof/>
            <w:webHidden/>
          </w:rPr>
          <w:fldChar w:fldCharType="begin"/>
        </w:r>
        <w:r w:rsidR="00885201">
          <w:rPr>
            <w:noProof/>
            <w:webHidden/>
          </w:rPr>
          <w:instrText xml:space="preserve"> PAGEREF _Toc103766462 \h </w:instrText>
        </w:r>
        <w:r w:rsidR="00885201">
          <w:rPr>
            <w:noProof/>
            <w:webHidden/>
          </w:rPr>
        </w:r>
        <w:r w:rsidR="00885201">
          <w:rPr>
            <w:noProof/>
            <w:webHidden/>
          </w:rPr>
          <w:fldChar w:fldCharType="separate"/>
        </w:r>
        <w:r w:rsidR="00885201">
          <w:rPr>
            <w:noProof/>
            <w:webHidden/>
          </w:rPr>
          <w:t>16</w:t>
        </w:r>
        <w:r w:rsidR="00885201">
          <w:rPr>
            <w:noProof/>
            <w:webHidden/>
          </w:rPr>
          <w:fldChar w:fldCharType="end"/>
        </w:r>
      </w:hyperlink>
    </w:p>
    <w:p w14:paraId="78363C93" w14:textId="5E687899" w:rsidR="00885201" w:rsidRDefault="00B111A7">
      <w:pPr>
        <w:pStyle w:val="TOC2"/>
        <w:rPr>
          <w:rFonts w:asciiTheme="minorHAnsi" w:eastAsiaTheme="minorEastAsia" w:hAnsiTheme="minorHAnsi" w:cstheme="minorBidi"/>
          <w:bCs w:val="0"/>
          <w:sz w:val="22"/>
          <w:szCs w:val="22"/>
          <w:lang w:val="en-GB" w:eastAsia="en-GB"/>
        </w:rPr>
      </w:pPr>
      <w:hyperlink w:anchor="_Toc103766463" w:history="1">
        <w:r w:rsidR="00885201" w:rsidRPr="007E3BC4">
          <w:rPr>
            <w:rStyle w:val="Hyperlink"/>
            <w:lang w:val="en-GB"/>
          </w:rPr>
          <w:t>1.6</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References</w:t>
        </w:r>
        <w:r w:rsidR="00885201">
          <w:rPr>
            <w:webHidden/>
          </w:rPr>
          <w:tab/>
        </w:r>
        <w:r w:rsidR="00885201">
          <w:rPr>
            <w:webHidden/>
          </w:rPr>
          <w:fldChar w:fldCharType="begin"/>
        </w:r>
        <w:r w:rsidR="00885201">
          <w:rPr>
            <w:webHidden/>
          </w:rPr>
          <w:instrText xml:space="preserve"> PAGEREF _Toc103766463 \h </w:instrText>
        </w:r>
        <w:r w:rsidR="00885201">
          <w:rPr>
            <w:webHidden/>
          </w:rPr>
        </w:r>
        <w:r w:rsidR="00885201">
          <w:rPr>
            <w:webHidden/>
          </w:rPr>
          <w:fldChar w:fldCharType="separate"/>
        </w:r>
        <w:r w:rsidR="00885201">
          <w:rPr>
            <w:webHidden/>
          </w:rPr>
          <w:t>16</w:t>
        </w:r>
        <w:r w:rsidR="00885201">
          <w:rPr>
            <w:webHidden/>
          </w:rPr>
          <w:fldChar w:fldCharType="end"/>
        </w:r>
      </w:hyperlink>
    </w:p>
    <w:p w14:paraId="53BEC2BF" w14:textId="3BA6932B" w:rsidR="00885201" w:rsidRDefault="00B111A7">
      <w:pPr>
        <w:pStyle w:val="TOC3"/>
        <w:rPr>
          <w:rFonts w:asciiTheme="minorHAnsi" w:eastAsiaTheme="minorEastAsia" w:hAnsiTheme="minorHAnsi" w:cstheme="minorBidi"/>
          <w:noProof/>
          <w:sz w:val="22"/>
          <w:szCs w:val="22"/>
          <w:lang w:val="en-GB" w:eastAsia="en-GB"/>
        </w:rPr>
      </w:pPr>
      <w:hyperlink w:anchor="_Toc103766464" w:history="1">
        <w:r w:rsidR="00885201" w:rsidRPr="007E3BC4">
          <w:rPr>
            <w:rStyle w:val="Hyperlink"/>
            <w:noProof/>
          </w:rPr>
          <w:t>1.6.1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Ford Documents</w:t>
        </w:r>
        <w:r w:rsidR="00885201">
          <w:rPr>
            <w:noProof/>
            <w:webHidden/>
          </w:rPr>
          <w:tab/>
        </w:r>
        <w:r w:rsidR="00885201">
          <w:rPr>
            <w:noProof/>
            <w:webHidden/>
          </w:rPr>
          <w:fldChar w:fldCharType="begin"/>
        </w:r>
        <w:r w:rsidR="00885201">
          <w:rPr>
            <w:noProof/>
            <w:webHidden/>
          </w:rPr>
          <w:instrText xml:space="preserve"> PAGEREF _Toc103766464 \h </w:instrText>
        </w:r>
        <w:r w:rsidR="00885201">
          <w:rPr>
            <w:noProof/>
            <w:webHidden/>
          </w:rPr>
        </w:r>
        <w:r w:rsidR="00885201">
          <w:rPr>
            <w:noProof/>
            <w:webHidden/>
          </w:rPr>
          <w:fldChar w:fldCharType="separate"/>
        </w:r>
        <w:r w:rsidR="00885201">
          <w:rPr>
            <w:noProof/>
            <w:webHidden/>
          </w:rPr>
          <w:t>16</w:t>
        </w:r>
        <w:r w:rsidR="00885201">
          <w:rPr>
            <w:noProof/>
            <w:webHidden/>
          </w:rPr>
          <w:fldChar w:fldCharType="end"/>
        </w:r>
      </w:hyperlink>
    </w:p>
    <w:p w14:paraId="58420728" w14:textId="17E19B89" w:rsidR="00885201" w:rsidRDefault="00B111A7">
      <w:pPr>
        <w:pStyle w:val="TOC3"/>
        <w:rPr>
          <w:rFonts w:asciiTheme="minorHAnsi" w:eastAsiaTheme="minorEastAsia" w:hAnsiTheme="minorHAnsi" w:cstheme="minorBidi"/>
          <w:noProof/>
          <w:sz w:val="22"/>
          <w:szCs w:val="22"/>
          <w:lang w:val="en-GB" w:eastAsia="en-GB"/>
        </w:rPr>
      </w:pPr>
      <w:hyperlink w:anchor="_Toc103766465" w:history="1">
        <w:r w:rsidR="00885201" w:rsidRPr="007E3BC4">
          <w:rPr>
            <w:rStyle w:val="Hyperlink"/>
            <w:noProof/>
          </w:rPr>
          <w:t>1.6.2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External Documents and Publications</w:t>
        </w:r>
        <w:r w:rsidR="00885201">
          <w:rPr>
            <w:noProof/>
            <w:webHidden/>
          </w:rPr>
          <w:tab/>
        </w:r>
        <w:r w:rsidR="00885201">
          <w:rPr>
            <w:noProof/>
            <w:webHidden/>
          </w:rPr>
          <w:fldChar w:fldCharType="begin"/>
        </w:r>
        <w:r w:rsidR="00885201">
          <w:rPr>
            <w:noProof/>
            <w:webHidden/>
          </w:rPr>
          <w:instrText xml:space="preserve"> PAGEREF _Toc103766465 \h </w:instrText>
        </w:r>
        <w:r w:rsidR="00885201">
          <w:rPr>
            <w:noProof/>
            <w:webHidden/>
          </w:rPr>
        </w:r>
        <w:r w:rsidR="00885201">
          <w:rPr>
            <w:noProof/>
            <w:webHidden/>
          </w:rPr>
          <w:fldChar w:fldCharType="separate"/>
        </w:r>
        <w:r w:rsidR="00885201">
          <w:rPr>
            <w:noProof/>
            <w:webHidden/>
          </w:rPr>
          <w:t>17</w:t>
        </w:r>
        <w:r w:rsidR="00885201">
          <w:rPr>
            <w:noProof/>
            <w:webHidden/>
          </w:rPr>
          <w:fldChar w:fldCharType="end"/>
        </w:r>
      </w:hyperlink>
    </w:p>
    <w:p w14:paraId="78196757" w14:textId="547F1B32" w:rsidR="00885201" w:rsidRDefault="00B111A7">
      <w:pPr>
        <w:pStyle w:val="TOC2"/>
        <w:rPr>
          <w:rFonts w:asciiTheme="minorHAnsi" w:eastAsiaTheme="minorEastAsia" w:hAnsiTheme="minorHAnsi" w:cstheme="minorBidi"/>
          <w:bCs w:val="0"/>
          <w:sz w:val="22"/>
          <w:szCs w:val="22"/>
          <w:lang w:val="en-GB" w:eastAsia="en-GB"/>
        </w:rPr>
      </w:pPr>
      <w:hyperlink w:anchor="_Toc103766466" w:history="1">
        <w:r w:rsidR="00885201" w:rsidRPr="007E3BC4">
          <w:rPr>
            <w:rStyle w:val="Hyperlink"/>
          </w:rPr>
          <w:t>1.7</w:t>
        </w:r>
        <w:r w:rsidR="00885201">
          <w:rPr>
            <w:rFonts w:asciiTheme="minorHAnsi" w:eastAsiaTheme="minorEastAsia" w:hAnsiTheme="minorHAnsi" w:cstheme="minorBidi"/>
            <w:bCs w:val="0"/>
            <w:sz w:val="22"/>
            <w:szCs w:val="22"/>
            <w:lang w:val="en-GB" w:eastAsia="en-GB"/>
          </w:rPr>
          <w:tab/>
        </w:r>
        <w:r w:rsidR="00885201" w:rsidRPr="007E3BC4">
          <w:rPr>
            <w:rStyle w:val="Hyperlink"/>
          </w:rPr>
          <w:t>Glossary</w:t>
        </w:r>
        <w:r w:rsidR="00885201">
          <w:rPr>
            <w:webHidden/>
          </w:rPr>
          <w:tab/>
        </w:r>
        <w:r w:rsidR="00885201">
          <w:rPr>
            <w:webHidden/>
          </w:rPr>
          <w:fldChar w:fldCharType="begin"/>
        </w:r>
        <w:r w:rsidR="00885201">
          <w:rPr>
            <w:webHidden/>
          </w:rPr>
          <w:instrText xml:space="preserve"> PAGEREF _Toc103766466 \h </w:instrText>
        </w:r>
        <w:r w:rsidR="00885201">
          <w:rPr>
            <w:webHidden/>
          </w:rPr>
        </w:r>
        <w:r w:rsidR="00885201">
          <w:rPr>
            <w:webHidden/>
          </w:rPr>
          <w:fldChar w:fldCharType="separate"/>
        </w:r>
        <w:r w:rsidR="00885201">
          <w:rPr>
            <w:webHidden/>
          </w:rPr>
          <w:t>17</w:t>
        </w:r>
        <w:r w:rsidR="00885201">
          <w:rPr>
            <w:webHidden/>
          </w:rPr>
          <w:fldChar w:fldCharType="end"/>
        </w:r>
      </w:hyperlink>
    </w:p>
    <w:p w14:paraId="019E5E55" w14:textId="6A76EEBB" w:rsidR="00885201" w:rsidRDefault="00B111A7">
      <w:pPr>
        <w:pStyle w:val="TOC3"/>
        <w:rPr>
          <w:rFonts w:asciiTheme="minorHAnsi" w:eastAsiaTheme="minorEastAsia" w:hAnsiTheme="minorHAnsi" w:cstheme="minorBidi"/>
          <w:noProof/>
          <w:sz w:val="22"/>
          <w:szCs w:val="22"/>
          <w:lang w:val="en-GB" w:eastAsia="en-GB"/>
        </w:rPr>
      </w:pPr>
      <w:hyperlink w:anchor="_Toc103766467" w:history="1">
        <w:r w:rsidR="00885201" w:rsidRPr="007E3BC4">
          <w:rPr>
            <w:rStyle w:val="Hyperlink"/>
            <w:noProof/>
          </w:rPr>
          <w:t>1.7.1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Definitions</w:t>
        </w:r>
        <w:r w:rsidR="00885201">
          <w:rPr>
            <w:noProof/>
            <w:webHidden/>
          </w:rPr>
          <w:tab/>
        </w:r>
        <w:r w:rsidR="00885201">
          <w:rPr>
            <w:noProof/>
            <w:webHidden/>
          </w:rPr>
          <w:fldChar w:fldCharType="begin"/>
        </w:r>
        <w:r w:rsidR="00885201">
          <w:rPr>
            <w:noProof/>
            <w:webHidden/>
          </w:rPr>
          <w:instrText xml:space="preserve"> PAGEREF _Toc103766467 \h </w:instrText>
        </w:r>
        <w:r w:rsidR="00885201">
          <w:rPr>
            <w:noProof/>
            <w:webHidden/>
          </w:rPr>
        </w:r>
        <w:r w:rsidR="00885201">
          <w:rPr>
            <w:noProof/>
            <w:webHidden/>
          </w:rPr>
          <w:fldChar w:fldCharType="separate"/>
        </w:r>
        <w:r w:rsidR="00885201">
          <w:rPr>
            <w:noProof/>
            <w:webHidden/>
          </w:rPr>
          <w:t>17</w:t>
        </w:r>
        <w:r w:rsidR="00885201">
          <w:rPr>
            <w:noProof/>
            <w:webHidden/>
          </w:rPr>
          <w:fldChar w:fldCharType="end"/>
        </w:r>
      </w:hyperlink>
    </w:p>
    <w:p w14:paraId="3395A1BF" w14:textId="552A14F9" w:rsidR="00885201" w:rsidRDefault="00B111A7">
      <w:pPr>
        <w:pStyle w:val="TOC3"/>
        <w:rPr>
          <w:rFonts w:asciiTheme="minorHAnsi" w:eastAsiaTheme="minorEastAsia" w:hAnsiTheme="minorHAnsi" w:cstheme="minorBidi"/>
          <w:noProof/>
          <w:sz w:val="22"/>
          <w:szCs w:val="22"/>
          <w:lang w:val="en-GB" w:eastAsia="en-GB"/>
        </w:rPr>
      </w:pPr>
      <w:hyperlink w:anchor="_Toc103766468" w:history="1">
        <w:r w:rsidR="00885201" w:rsidRPr="007E3BC4">
          <w:rPr>
            <w:rStyle w:val="Hyperlink"/>
            <w:noProof/>
          </w:rPr>
          <w:t>1.7.2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Abbreviations</w:t>
        </w:r>
        <w:r w:rsidR="00885201">
          <w:rPr>
            <w:noProof/>
            <w:webHidden/>
          </w:rPr>
          <w:tab/>
        </w:r>
        <w:r w:rsidR="00885201">
          <w:rPr>
            <w:noProof/>
            <w:webHidden/>
          </w:rPr>
          <w:fldChar w:fldCharType="begin"/>
        </w:r>
        <w:r w:rsidR="00885201">
          <w:rPr>
            <w:noProof/>
            <w:webHidden/>
          </w:rPr>
          <w:instrText xml:space="preserve"> PAGEREF _Toc103766468 \h </w:instrText>
        </w:r>
        <w:r w:rsidR="00885201">
          <w:rPr>
            <w:noProof/>
            <w:webHidden/>
          </w:rPr>
        </w:r>
        <w:r w:rsidR="00885201">
          <w:rPr>
            <w:noProof/>
            <w:webHidden/>
          </w:rPr>
          <w:fldChar w:fldCharType="separate"/>
        </w:r>
        <w:r w:rsidR="00885201">
          <w:rPr>
            <w:noProof/>
            <w:webHidden/>
          </w:rPr>
          <w:t>17</w:t>
        </w:r>
        <w:r w:rsidR="00885201">
          <w:rPr>
            <w:noProof/>
            <w:webHidden/>
          </w:rPr>
          <w:fldChar w:fldCharType="end"/>
        </w:r>
      </w:hyperlink>
    </w:p>
    <w:p w14:paraId="0E6ADF14" w14:textId="25198111"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469" w:history="1">
        <w:r w:rsidR="00885201" w:rsidRPr="007E3BC4">
          <w:rPr>
            <w:rStyle w:val="Hyperlink"/>
            <w:noProof/>
            <w:lang w:val="en-GB"/>
          </w:rPr>
          <w:t>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Feature Implementation Overview</w:t>
        </w:r>
        <w:r w:rsidR="00885201">
          <w:rPr>
            <w:noProof/>
            <w:webHidden/>
          </w:rPr>
          <w:tab/>
        </w:r>
        <w:r w:rsidR="00885201">
          <w:rPr>
            <w:noProof/>
            <w:webHidden/>
          </w:rPr>
          <w:fldChar w:fldCharType="begin"/>
        </w:r>
        <w:r w:rsidR="00885201">
          <w:rPr>
            <w:noProof/>
            <w:webHidden/>
          </w:rPr>
          <w:instrText xml:space="preserve"> PAGEREF _Toc103766469 \h </w:instrText>
        </w:r>
        <w:r w:rsidR="00885201">
          <w:rPr>
            <w:noProof/>
            <w:webHidden/>
          </w:rPr>
        </w:r>
        <w:r w:rsidR="00885201">
          <w:rPr>
            <w:noProof/>
            <w:webHidden/>
          </w:rPr>
          <w:fldChar w:fldCharType="separate"/>
        </w:r>
        <w:r w:rsidR="00885201">
          <w:rPr>
            <w:noProof/>
            <w:webHidden/>
          </w:rPr>
          <w:t>19</w:t>
        </w:r>
        <w:r w:rsidR="00885201">
          <w:rPr>
            <w:noProof/>
            <w:webHidden/>
          </w:rPr>
          <w:fldChar w:fldCharType="end"/>
        </w:r>
      </w:hyperlink>
    </w:p>
    <w:p w14:paraId="34FCB435" w14:textId="36F95FEF" w:rsidR="00885201" w:rsidRDefault="00B111A7">
      <w:pPr>
        <w:pStyle w:val="TOC2"/>
        <w:rPr>
          <w:rFonts w:asciiTheme="minorHAnsi" w:eastAsiaTheme="minorEastAsia" w:hAnsiTheme="minorHAnsi" w:cstheme="minorBidi"/>
          <w:bCs w:val="0"/>
          <w:sz w:val="22"/>
          <w:szCs w:val="22"/>
          <w:lang w:val="en-GB" w:eastAsia="en-GB"/>
        </w:rPr>
      </w:pPr>
      <w:hyperlink w:anchor="_Toc103766470" w:history="1">
        <w:r w:rsidR="00885201" w:rsidRPr="007E3BC4">
          <w:rPr>
            <w:rStyle w:val="Hyperlink"/>
          </w:rPr>
          <w:t>2.1</w:t>
        </w:r>
        <w:r w:rsidR="00885201">
          <w:rPr>
            <w:rFonts w:asciiTheme="minorHAnsi" w:eastAsiaTheme="minorEastAsia" w:hAnsiTheme="minorHAnsi" w:cstheme="minorBidi"/>
            <w:bCs w:val="0"/>
            <w:sz w:val="22"/>
            <w:szCs w:val="22"/>
            <w:lang w:val="en-GB" w:eastAsia="en-GB"/>
          </w:rPr>
          <w:tab/>
        </w:r>
        <w:r w:rsidR="00885201" w:rsidRPr="007E3BC4">
          <w:rPr>
            <w:rStyle w:val="Hyperlink"/>
          </w:rPr>
          <w:t>Description</w:t>
        </w:r>
        <w:r w:rsidR="00885201">
          <w:rPr>
            <w:webHidden/>
          </w:rPr>
          <w:tab/>
        </w:r>
        <w:r w:rsidR="00885201">
          <w:rPr>
            <w:webHidden/>
          </w:rPr>
          <w:fldChar w:fldCharType="begin"/>
        </w:r>
        <w:r w:rsidR="00885201">
          <w:rPr>
            <w:webHidden/>
          </w:rPr>
          <w:instrText xml:space="preserve"> PAGEREF _Toc103766470 \h </w:instrText>
        </w:r>
        <w:r w:rsidR="00885201">
          <w:rPr>
            <w:webHidden/>
          </w:rPr>
        </w:r>
        <w:r w:rsidR="00885201">
          <w:rPr>
            <w:webHidden/>
          </w:rPr>
          <w:fldChar w:fldCharType="separate"/>
        </w:r>
        <w:r w:rsidR="00885201">
          <w:rPr>
            <w:webHidden/>
          </w:rPr>
          <w:t>19</w:t>
        </w:r>
        <w:r w:rsidR="00885201">
          <w:rPr>
            <w:webHidden/>
          </w:rPr>
          <w:fldChar w:fldCharType="end"/>
        </w:r>
      </w:hyperlink>
    </w:p>
    <w:p w14:paraId="5D9A1E58" w14:textId="50834E3E" w:rsidR="00885201" w:rsidRDefault="00B111A7">
      <w:pPr>
        <w:pStyle w:val="TOC2"/>
        <w:rPr>
          <w:rFonts w:asciiTheme="minorHAnsi" w:eastAsiaTheme="minorEastAsia" w:hAnsiTheme="minorHAnsi" w:cstheme="minorBidi"/>
          <w:bCs w:val="0"/>
          <w:sz w:val="22"/>
          <w:szCs w:val="22"/>
          <w:lang w:val="en-GB" w:eastAsia="en-GB"/>
        </w:rPr>
      </w:pPr>
      <w:hyperlink w:anchor="_Toc103766471" w:history="1">
        <w:r w:rsidR="00885201" w:rsidRPr="007E3BC4">
          <w:rPr>
            <w:rStyle w:val="Hyperlink"/>
            <w:lang w:val="en-GB"/>
          </w:rPr>
          <w:t>2.2</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Input Requirements/Documents</w:t>
        </w:r>
        <w:r w:rsidR="00885201">
          <w:rPr>
            <w:webHidden/>
          </w:rPr>
          <w:tab/>
        </w:r>
        <w:r w:rsidR="00885201">
          <w:rPr>
            <w:webHidden/>
          </w:rPr>
          <w:fldChar w:fldCharType="begin"/>
        </w:r>
        <w:r w:rsidR="00885201">
          <w:rPr>
            <w:webHidden/>
          </w:rPr>
          <w:instrText xml:space="preserve"> PAGEREF _Toc103766471 \h </w:instrText>
        </w:r>
        <w:r w:rsidR="00885201">
          <w:rPr>
            <w:webHidden/>
          </w:rPr>
        </w:r>
        <w:r w:rsidR="00885201">
          <w:rPr>
            <w:webHidden/>
          </w:rPr>
          <w:fldChar w:fldCharType="separate"/>
        </w:r>
        <w:r w:rsidR="00885201">
          <w:rPr>
            <w:webHidden/>
          </w:rPr>
          <w:t>19</w:t>
        </w:r>
        <w:r w:rsidR="00885201">
          <w:rPr>
            <w:webHidden/>
          </w:rPr>
          <w:fldChar w:fldCharType="end"/>
        </w:r>
      </w:hyperlink>
    </w:p>
    <w:p w14:paraId="7C8B0A4B" w14:textId="10F09BA3" w:rsidR="00885201" w:rsidRDefault="00B111A7">
      <w:pPr>
        <w:pStyle w:val="TOC2"/>
        <w:rPr>
          <w:rFonts w:asciiTheme="minorHAnsi" w:eastAsiaTheme="minorEastAsia" w:hAnsiTheme="minorHAnsi" w:cstheme="minorBidi"/>
          <w:bCs w:val="0"/>
          <w:sz w:val="22"/>
          <w:szCs w:val="22"/>
          <w:lang w:val="en-GB" w:eastAsia="en-GB"/>
        </w:rPr>
      </w:pPr>
      <w:hyperlink w:anchor="_Toc103766472" w:history="1">
        <w:r w:rsidR="00885201" w:rsidRPr="007E3BC4">
          <w:rPr>
            <w:rStyle w:val="Hyperlink"/>
          </w:rPr>
          <w:t>2.3</w:t>
        </w:r>
        <w:r w:rsidR="00885201">
          <w:rPr>
            <w:rFonts w:asciiTheme="minorHAnsi" w:eastAsiaTheme="minorEastAsia" w:hAnsiTheme="minorHAnsi" w:cstheme="minorBidi"/>
            <w:bCs w:val="0"/>
            <w:sz w:val="22"/>
            <w:szCs w:val="22"/>
            <w:lang w:val="en-GB" w:eastAsia="en-GB"/>
          </w:rPr>
          <w:tab/>
        </w:r>
        <w:r w:rsidR="00885201" w:rsidRPr="007E3BC4">
          <w:rPr>
            <w:rStyle w:val="Hyperlink"/>
          </w:rPr>
          <w:t>Lessons Learned</w:t>
        </w:r>
        <w:r w:rsidR="00885201">
          <w:rPr>
            <w:webHidden/>
          </w:rPr>
          <w:tab/>
        </w:r>
        <w:r w:rsidR="00885201">
          <w:rPr>
            <w:webHidden/>
          </w:rPr>
          <w:fldChar w:fldCharType="begin"/>
        </w:r>
        <w:r w:rsidR="00885201">
          <w:rPr>
            <w:webHidden/>
          </w:rPr>
          <w:instrText xml:space="preserve"> PAGEREF _Toc103766472 \h </w:instrText>
        </w:r>
        <w:r w:rsidR="00885201">
          <w:rPr>
            <w:webHidden/>
          </w:rPr>
        </w:r>
        <w:r w:rsidR="00885201">
          <w:rPr>
            <w:webHidden/>
          </w:rPr>
          <w:fldChar w:fldCharType="separate"/>
        </w:r>
        <w:r w:rsidR="00885201">
          <w:rPr>
            <w:webHidden/>
          </w:rPr>
          <w:t>19</w:t>
        </w:r>
        <w:r w:rsidR="00885201">
          <w:rPr>
            <w:webHidden/>
          </w:rPr>
          <w:fldChar w:fldCharType="end"/>
        </w:r>
      </w:hyperlink>
    </w:p>
    <w:p w14:paraId="7D16CC30" w14:textId="3A79791F" w:rsidR="00885201" w:rsidRDefault="00B111A7">
      <w:pPr>
        <w:pStyle w:val="TOC2"/>
        <w:rPr>
          <w:rFonts w:asciiTheme="minorHAnsi" w:eastAsiaTheme="minorEastAsia" w:hAnsiTheme="minorHAnsi" w:cstheme="minorBidi"/>
          <w:bCs w:val="0"/>
          <w:sz w:val="22"/>
          <w:szCs w:val="22"/>
          <w:lang w:val="en-GB" w:eastAsia="en-GB"/>
        </w:rPr>
      </w:pPr>
      <w:hyperlink w:anchor="_Toc103766473" w:history="1">
        <w:r w:rsidR="00885201" w:rsidRPr="007E3BC4">
          <w:rPr>
            <w:rStyle w:val="Hyperlink"/>
            <w:lang w:val="en-GB"/>
          </w:rPr>
          <w:t>2.4</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Assumptions</w:t>
        </w:r>
        <w:r w:rsidR="00885201">
          <w:rPr>
            <w:webHidden/>
          </w:rPr>
          <w:tab/>
        </w:r>
        <w:r w:rsidR="00885201">
          <w:rPr>
            <w:webHidden/>
          </w:rPr>
          <w:fldChar w:fldCharType="begin"/>
        </w:r>
        <w:r w:rsidR="00885201">
          <w:rPr>
            <w:webHidden/>
          </w:rPr>
          <w:instrText xml:space="preserve"> PAGEREF _Toc103766473 \h </w:instrText>
        </w:r>
        <w:r w:rsidR="00885201">
          <w:rPr>
            <w:webHidden/>
          </w:rPr>
        </w:r>
        <w:r w:rsidR="00885201">
          <w:rPr>
            <w:webHidden/>
          </w:rPr>
          <w:fldChar w:fldCharType="separate"/>
        </w:r>
        <w:r w:rsidR="00885201">
          <w:rPr>
            <w:webHidden/>
          </w:rPr>
          <w:t>20</w:t>
        </w:r>
        <w:r w:rsidR="00885201">
          <w:rPr>
            <w:webHidden/>
          </w:rPr>
          <w:fldChar w:fldCharType="end"/>
        </w:r>
      </w:hyperlink>
    </w:p>
    <w:p w14:paraId="6EA451D5" w14:textId="4D101F03"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474" w:history="1">
        <w:r w:rsidR="00885201" w:rsidRPr="007E3BC4">
          <w:rPr>
            <w:rStyle w:val="Hyperlink"/>
            <w:noProof/>
            <w:lang w:val="en-GB"/>
          </w:rPr>
          <w:t>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Feature Implementation Architecture</w:t>
        </w:r>
        <w:r w:rsidR="00885201">
          <w:rPr>
            <w:noProof/>
            <w:webHidden/>
          </w:rPr>
          <w:tab/>
        </w:r>
        <w:r w:rsidR="00885201">
          <w:rPr>
            <w:noProof/>
            <w:webHidden/>
          </w:rPr>
          <w:fldChar w:fldCharType="begin"/>
        </w:r>
        <w:r w:rsidR="00885201">
          <w:rPr>
            <w:noProof/>
            <w:webHidden/>
          </w:rPr>
          <w:instrText xml:space="preserve"> PAGEREF _Toc103766474 \h </w:instrText>
        </w:r>
        <w:r w:rsidR="00885201">
          <w:rPr>
            <w:noProof/>
            <w:webHidden/>
          </w:rPr>
        </w:r>
        <w:r w:rsidR="00885201">
          <w:rPr>
            <w:noProof/>
            <w:webHidden/>
          </w:rPr>
          <w:fldChar w:fldCharType="separate"/>
        </w:r>
        <w:r w:rsidR="00885201">
          <w:rPr>
            <w:noProof/>
            <w:webHidden/>
          </w:rPr>
          <w:t>21</w:t>
        </w:r>
        <w:r w:rsidR="00885201">
          <w:rPr>
            <w:noProof/>
            <w:webHidden/>
          </w:rPr>
          <w:fldChar w:fldCharType="end"/>
        </w:r>
      </w:hyperlink>
    </w:p>
    <w:p w14:paraId="30E45715" w14:textId="0FFB55A9" w:rsidR="00885201" w:rsidRDefault="00B111A7">
      <w:pPr>
        <w:pStyle w:val="TOC2"/>
        <w:rPr>
          <w:rFonts w:asciiTheme="minorHAnsi" w:eastAsiaTheme="minorEastAsia" w:hAnsiTheme="minorHAnsi" w:cstheme="minorBidi"/>
          <w:bCs w:val="0"/>
          <w:sz w:val="22"/>
          <w:szCs w:val="22"/>
          <w:lang w:val="en-GB" w:eastAsia="en-GB"/>
        </w:rPr>
      </w:pPr>
      <w:hyperlink w:anchor="_Toc103766475" w:history="1">
        <w:r w:rsidR="00885201" w:rsidRPr="007E3BC4">
          <w:rPr>
            <w:rStyle w:val="Hyperlink"/>
            <w:lang w:val="en-GB"/>
          </w:rPr>
          <w:t>3.1</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Functional Architecture</w:t>
        </w:r>
        <w:r w:rsidR="00885201">
          <w:rPr>
            <w:webHidden/>
          </w:rPr>
          <w:tab/>
        </w:r>
        <w:r w:rsidR="00885201">
          <w:rPr>
            <w:webHidden/>
          </w:rPr>
          <w:fldChar w:fldCharType="begin"/>
        </w:r>
        <w:r w:rsidR="00885201">
          <w:rPr>
            <w:webHidden/>
          </w:rPr>
          <w:instrText xml:space="preserve"> PAGEREF _Toc103766475 \h </w:instrText>
        </w:r>
        <w:r w:rsidR="00885201">
          <w:rPr>
            <w:webHidden/>
          </w:rPr>
        </w:r>
        <w:r w:rsidR="00885201">
          <w:rPr>
            <w:webHidden/>
          </w:rPr>
          <w:fldChar w:fldCharType="separate"/>
        </w:r>
        <w:r w:rsidR="00885201">
          <w:rPr>
            <w:webHidden/>
          </w:rPr>
          <w:t>21</w:t>
        </w:r>
        <w:r w:rsidR="00885201">
          <w:rPr>
            <w:webHidden/>
          </w:rPr>
          <w:fldChar w:fldCharType="end"/>
        </w:r>
      </w:hyperlink>
    </w:p>
    <w:p w14:paraId="42EDA076" w14:textId="739EF389" w:rsidR="00885201" w:rsidRDefault="00B111A7">
      <w:pPr>
        <w:pStyle w:val="TOC3"/>
        <w:rPr>
          <w:rFonts w:asciiTheme="minorHAnsi" w:eastAsiaTheme="minorEastAsia" w:hAnsiTheme="minorHAnsi" w:cstheme="minorBidi"/>
          <w:noProof/>
          <w:sz w:val="22"/>
          <w:szCs w:val="22"/>
          <w:lang w:val="en-GB" w:eastAsia="en-GB"/>
        </w:rPr>
      </w:pPr>
      <w:hyperlink w:anchor="_Toc103766476" w:history="1">
        <w:r w:rsidR="00885201" w:rsidRPr="007E3BC4">
          <w:rPr>
            <w:rStyle w:val="Hyperlink"/>
            <w:noProof/>
          </w:rPr>
          <w:t>3.1.1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Description</w:t>
        </w:r>
        <w:r w:rsidR="00885201">
          <w:rPr>
            <w:noProof/>
            <w:webHidden/>
          </w:rPr>
          <w:tab/>
        </w:r>
        <w:r w:rsidR="00885201">
          <w:rPr>
            <w:noProof/>
            <w:webHidden/>
          </w:rPr>
          <w:fldChar w:fldCharType="begin"/>
        </w:r>
        <w:r w:rsidR="00885201">
          <w:rPr>
            <w:noProof/>
            <w:webHidden/>
          </w:rPr>
          <w:instrText xml:space="preserve"> PAGEREF _Toc103766476 \h </w:instrText>
        </w:r>
        <w:r w:rsidR="00885201">
          <w:rPr>
            <w:noProof/>
            <w:webHidden/>
          </w:rPr>
        </w:r>
        <w:r w:rsidR="00885201">
          <w:rPr>
            <w:noProof/>
            <w:webHidden/>
          </w:rPr>
          <w:fldChar w:fldCharType="separate"/>
        </w:r>
        <w:r w:rsidR="00885201">
          <w:rPr>
            <w:noProof/>
            <w:webHidden/>
          </w:rPr>
          <w:t>21</w:t>
        </w:r>
        <w:r w:rsidR="00885201">
          <w:rPr>
            <w:noProof/>
            <w:webHidden/>
          </w:rPr>
          <w:fldChar w:fldCharType="end"/>
        </w:r>
      </w:hyperlink>
    </w:p>
    <w:p w14:paraId="3131B4EC" w14:textId="2C43694B" w:rsidR="00885201" w:rsidRDefault="00B111A7">
      <w:pPr>
        <w:pStyle w:val="TOC3"/>
        <w:rPr>
          <w:rFonts w:asciiTheme="minorHAnsi" w:eastAsiaTheme="minorEastAsia" w:hAnsiTheme="minorHAnsi" w:cstheme="minorBidi"/>
          <w:noProof/>
          <w:sz w:val="22"/>
          <w:szCs w:val="22"/>
          <w:lang w:val="en-GB" w:eastAsia="en-GB"/>
        </w:rPr>
      </w:pPr>
      <w:hyperlink w:anchor="_Toc103766477" w:history="1">
        <w:r w:rsidR="00885201" w:rsidRPr="007E3BC4">
          <w:rPr>
            <w:rStyle w:val="Hyperlink"/>
            <w:noProof/>
          </w:rPr>
          <w:t>3.1.2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Function List</w:t>
        </w:r>
        <w:r w:rsidR="00885201">
          <w:rPr>
            <w:noProof/>
            <w:webHidden/>
          </w:rPr>
          <w:tab/>
        </w:r>
        <w:r w:rsidR="00885201">
          <w:rPr>
            <w:noProof/>
            <w:webHidden/>
          </w:rPr>
          <w:fldChar w:fldCharType="begin"/>
        </w:r>
        <w:r w:rsidR="00885201">
          <w:rPr>
            <w:noProof/>
            <w:webHidden/>
          </w:rPr>
          <w:instrText xml:space="preserve"> PAGEREF _Toc103766477 \h </w:instrText>
        </w:r>
        <w:r w:rsidR="00885201">
          <w:rPr>
            <w:noProof/>
            <w:webHidden/>
          </w:rPr>
        </w:r>
        <w:r w:rsidR="00885201">
          <w:rPr>
            <w:noProof/>
            <w:webHidden/>
          </w:rPr>
          <w:fldChar w:fldCharType="separate"/>
        </w:r>
        <w:r w:rsidR="00885201">
          <w:rPr>
            <w:noProof/>
            <w:webHidden/>
          </w:rPr>
          <w:t>22</w:t>
        </w:r>
        <w:r w:rsidR="00885201">
          <w:rPr>
            <w:noProof/>
            <w:webHidden/>
          </w:rPr>
          <w:fldChar w:fldCharType="end"/>
        </w:r>
      </w:hyperlink>
    </w:p>
    <w:p w14:paraId="5AF68458" w14:textId="59AC8F3C" w:rsidR="00885201" w:rsidRDefault="00B111A7">
      <w:pPr>
        <w:pStyle w:val="TOC3"/>
        <w:rPr>
          <w:rFonts w:asciiTheme="minorHAnsi" w:eastAsiaTheme="minorEastAsia" w:hAnsiTheme="minorHAnsi" w:cstheme="minorBidi"/>
          <w:noProof/>
          <w:sz w:val="22"/>
          <w:szCs w:val="22"/>
          <w:lang w:val="en-GB" w:eastAsia="en-GB"/>
        </w:rPr>
      </w:pPr>
      <w:hyperlink w:anchor="_Toc103766478" w:history="1">
        <w:r w:rsidR="00885201" w:rsidRPr="007E3BC4">
          <w:rPr>
            <w:rStyle w:val="Hyperlink"/>
            <w:noProof/>
          </w:rPr>
          <w:t>3.1.3</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Signal List</w:t>
        </w:r>
        <w:r w:rsidR="00885201">
          <w:rPr>
            <w:noProof/>
            <w:webHidden/>
          </w:rPr>
          <w:tab/>
        </w:r>
        <w:r w:rsidR="00885201">
          <w:rPr>
            <w:noProof/>
            <w:webHidden/>
          </w:rPr>
          <w:fldChar w:fldCharType="begin"/>
        </w:r>
        <w:r w:rsidR="00885201">
          <w:rPr>
            <w:noProof/>
            <w:webHidden/>
          </w:rPr>
          <w:instrText xml:space="preserve"> PAGEREF _Toc103766478 \h </w:instrText>
        </w:r>
        <w:r w:rsidR="00885201">
          <w:rPr>
            <w:noProof/>
            <w:webHidden/>
          </w:rPr>
        </w:r>
        <w:r w:rsidR="00885201">
          <w:rPr>
            <w:noProof/>
            <w:webHidden/>
          </w:rPr>
          <w:fldChar w:fldCharType="separate"/>
        </w:r>
        <w:r w:rsidR="00885201">
          <w:rPr>
            <w:noProof/>
            <w:webHidden/>
          </w:rPr>
          <w:t>26</w:t>
        </w:r>
        <w:r w:rsidR="00885201">
          <w:rPr>
            <w:noProof/>
            <w:webHidden/>
          </w:rPr>
          <w:fldChar w:fldCharType="end"/>
        </w:r>
      </w:hyperlink>
    </w:p>
    <w:p w14:paraId="3E40102A" w14:textId="1C221575" w:rsidR="00885201" w:rsidRDefault="00B111A7">
      <w:pPr>
        <w:pStyle w:val="TOC2"/>
        <w:rPr>
          <w:rFonts w:asciiTheme="minorHAnsi" w:eastAsiaTheme="minorEastAsia" w:hAnsiTheme="minorHAnsi" w:cstheme="minorBidi"/>
          <w:bCs w:val="0"/>
          <w:sz w:val="22"/>
          <w:szCs w:val="22"/>
          <w:lang w:val="en-GB" w:eastAsia="en-GB"/>
        </w:rPr>
      </w:pPr>
      <w:hyperlink w:anchor="_Toc103766479" w:history="1">
        <w:r w:rsidR="00885201" w:rsidRPr="007E3BC4">
          <w:rPr>
            <w:rStyle w:val="Hyperlink"/>
            <w:lang w:val="en-GB"/>
          </w:rPr>
          <w:t>3.2</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Physical Architecture</w:t>
        </w:r>
        <w:r w:rsidR="00885201">
          <w:rPr>
            <w:webHidden/>
          </w:rPr>
          <w:tab/>
        </w:r>
        <w:r w:rsidR="00885201">
          <w:rPr>
            <w:webHidden/>
          </w:rPr>
          <w:fldChar w:fldCharType="begin"/>
        </w:r>
        <w:r w:rsidR="00885201">
          <w:rPr>
            <w:webHidden/>
          </w:rPr>
          <w:instrText xml:space="preserve"> PAGEREF _Toc103766479 \h </w:instrText>
        </w:r>
        <w:r w:rsidR="00885201">
          <w:rPr>
            <w:webHidden/>
          </w:rPr>
        </w:r>
        <w:r w:rsidR="00885201">
          <w:rPr>
            <w:webHidden/>
          </w:rPr>
          <w:fldChar w:fldCharType="separate"/>
        </w:r>
        <w:r w:rsidR="00885201">
          <w:rPr>
            <w:webHidden/>
          </w:rPr>
          <w:t>28</w:t>
        </w:r>
        <w:r w:rsidR="00885201">
          <w:rPr>
            <w:webHidden/>
          </w:rPr>
          <w:fldChar w:fldCharType="end"/>
        </w:r>
      </w:hyperlink>
    </w:p>
    <w:p w14:paraId="3AB90030" w14:textId="1DBCC60E" w:rsidR="00885201" w:rsidRDefault="00B111A7">
      <w:pPr>
        <w:pStyle w:val="TOC3"/>
        <w:rPr>
          <w:rFonts w:asciiTheme="minorHAnsi" w:eastAsiaTheme="minorEastAsia" w:hAnsiTheme="minorHAnsi" w:cstheme="minorBidi"/>
          <w:noProof/>
          <w:sz w:val="22"/>
          <w:szCs w:val="22"/>
          <w:lang w:val="en-GB" w:eastAsia="en-GB"/>
        </w:rPr>
      </w:pPr>
      <w:hyperlink w:anchor="_Toc103766480" w:history="1">
        <w:r w:rsidR="00885201" w:rsidRPr="007E3BC4">
          <w:rPr>
            <w:rStyle w:val="Hyperlink"/>
            <w:noProof/>
          </w:rPr>
          <w:t>3.2.1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E/E Architecture</w:t>
        </w:r>
        <w:r w:rsidR="00885201">
          <w:rPr>
            <w:noProof/>
            <w:webHidden/>
          </w:rPr>
          <w:tab/>
        </w:r>
        <w:r w:rsidR="00885201">
          <w:rPr>
            <w:noProof/>
            <w:webHidden/>
          </w:rPr>
          <w:fldChar w:fldCharType="begin"/>
        </w:r>
        <w:r w:rsidR="00885201">
          <w:rPr>
            <w:noProof/>
            <w:webHidden/>
          </w:rPr>
          <w:instrText xml:space="preserve"> PAGEREF _Toc103766480 \h </w:instrText>
        </w:r>
        <w:r w:rsidR="00885201">
          <w:rPr>
            <w:noProof/>
            <w:webHidden/>
          </w:rPr>
        </w:r>
        <w:r w:rsidR="00885201">
          <w:rPr>
            <w:noProof/>
            <w:webHidden/>
          </w:rPr>
          <w:fldChar w:fldCharType="separate"/>
        </w:r>
        <w:r w:rsidR="00885201">
          <w:rPr>
            <w:noProof/>
            <w:webHidden/>
          </w:rPr>
          <w:t>28</w:t>
        </w:r>
        <w:r w:rsidR="00885201">
          <w:rPr>
            <w:noProof/>
            <w:webHidden/>
          </w:rPr>
          <w:fldChar w:fldCharType="end"/>
        </w:r>
      </w:hyperlink>
    </w:p>
    <w:p w14:paraId="6648FE9D" w14:textId="6A02E4B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81" w:history="1">
        <w:r w:rsidR="00885201" w:rsidRPr="007E3BC4">
          <w:rPr>
            <w:rStyle w:val="Hyperlink"/>
            <w:noProof/>
          </w:rPr>
          <w:t>3.2.1.1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E/E Architecture Variants</w:t>
        </w:r>
        <w:r w:rsidR="00885201">
          <w:rPr>
            <w:noProof/>
            <w:webHidden/>
          </w:rPr>
          <w:tab/>
        </w:r>
        <w:r w:rsidR="00885201">
          <w:rPr>
            <w:noProof/>
            <w:webHidden/>
          </w:rPr>
          <w:fldChar w:fldCharType="begin"/>
        </w:r>
        <w:r w:rsidR="00885201">
          <w:rPr>
            <w:noProof/>
            <w:webHidden/>
          </w:rPr>
          <w:instrText xml:space="preserve"> PAGEREF _Toc103766481 \h </w:instrText>
        </w:r>
        <w:r w:rsidR="00885201">
          <w:rPr>
            <w:noProof/>
            <w:webHidden/>
          </w:rPr>
        </w:r>
        <w:r w:rsidR="00885201">
          <w:rPr>
            <w:noProof/>
            <w:webHidden/>
          </w:rPr>
          <w:fldChar w:fldCharType="separate"/>
        </w:r>
        <w:r w:rsidR="00885201">
          <w:rPr>
            <w:noProof/>
            <w:webHidden/>
          </w:rPr>
          <w:t>28</w:t>
        </w:r>
        <w:r w:rsidR="00885201">
          <w:rPr>
            <w:noProof/>
            <w:webHidden/>
          </w:rPr>
          <w:fldChar w:fldCharType="end"/>
        </w:r>
      </w:hyperlink>
    </w:p>
    <w:p w14:paraId="195CAA53" w14:textId="262C1EF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82" w:history="1">
        <w:r w:rsidR="00885201" w:rsidRPr="007E3BC4">
          <w:rPr>
            <w:rStyle w:val="Hyperlink"/>
            <w:noProof/>
          </w:rPr>
          <w:t>3.2.1.2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E/E Components</w:t>
        </w:r>
        <w:r w:rsidR="00885201">
          <w:rPr>
            <w:noProof/>
            <w:webHidden/>
          </w:rPr>
          <w:tab/>
        </w:r>
        <w:r w:rsidR="00885201">
          <w:rPr>
            <w:noProof/>
            <w:webHidden/>
          </w:rPr>
          <w:fldChar w:fldCharType="begin"/>
        </w:r>
        <w:r w:rsidR="00885201">
          <w:rPr>
            <w:noProof/>
            <w:webHidden/>
          </w:rPr>
          <w:instrText xml:space="preserve"> PAGEREF _Toc103766482 \h </w:instrText>
        </w:r>
        <w:r w:rsidR="00885201">
          <w:rPr>
            <w:noProof/>
            <w:webHidden/>
          </w:rPr>
        </w:r>
        <w:r w:rsidR="00885201">
          <w:rPr>
            <w:noProof/>
            <w:webHidden/>
          </w:rPr>
          <w:fldChar w:fldCharType="separate"/>
        </w:r>
        <w:r w:rsidR="00885201">
          <w:rPr>
            <w:noProof/>
            <w:webHidden/>
          </w:rPr>
          <w:t>29</w:t>
        </w:r>
        <w:r w:rsidR="00885201">
          <w:rPr>
            <w:noProof/>
            <w:webHidden/>
          </w:rPr>
          <w:fldChar w:fldCharType="end"/>
        </w:r>
      </w:hyperlink>
    </w:p>
    <w:p w14:paraId="12FEEB1A" w14:textId="5298803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83" w:history="1">
        <w:r w:rsidR="00885201" w:rsidRPr="007E3BC4">
          <w:rPr>
            <w:rStyle w:val="Hyperlink"/>
            <w:noProof/>
          </w:rPr>
          <w:t>3.2.1.3</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E/E Connections</w:t>
        </w:r>
        <w:r w:rsidR="00885201">
          <w:rPr>
            <w:noProof/>
            <w:webHidden/>
          </w:rPr>
          <w:tab/>
        </w:r>
        <w:r w:rsidR="00885201">
          <w:rPr>
            <w:noProof/>
            <w:webHidden/>
          </w:rPr>
          <w:fldChar w:fldCharType="begin"/>
        </w:r>
        <w:r w:rsidR="00885201">
          <w:rPr>
            <w:noProof/>
            <w:webHidden/>
          </w:rPr>
          <w:instrText xml:space="preserve"> PAGEREF _Toc103766483 \h </w:instrText>
        </w:r>
        <w:r w:rsidR="00885201">
          <w:rPr>
            <w:noProof/>
            <w:webHidden/>
          </w:rPr>
        </w:r>
        <w:r w:rsidR="00885201">
          <w:rPr>
            <w:noProof/>
            <w:webHidden/>
          </w:rPr>
          <w:fldChar w:fldCharType="separate"/>
        </w:r>
        <w:r w:rsidR="00885201">
          <w:rPr>
            <w:noProof/>
            <w:webHidden/>
          </w:rPr>
          <w:t>29</w:t>
        </w:r>
        <w:r w:rsidR="00885201">
          <w:rPr>
            <w:noProof/>
            <w:webHidden/>
          </w:rPr>
          <w:fldChar w:fldCharType="end"/>
        </w:r>
      </w:hyperlink>
    </w:p>
    <w:p w14:paraId="588DF9B8" w14:textId="5AFADF6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84" w:history="1">
        <w:r w:rsidR="00885201" w:rsidRPr="007E3BC4">
          <w:rPr>
            <w:rStyle w:val="Hyperlink"/>
            <w:noProof/>
            <w:lang w:val="en-GB"/>
          </w:rPr>
          <w:t>3.2.1.4</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Signal</w:t>
        </w:r>
        <w:r w:rsidR="00885201" w:rsidRPr="007E3BC4">
          <w:rPr>
            <w:rStyle w:val="Hyperlink"/>
            <w:noProof/>
            <w:lang w:val="en-GB"/>
          </w:rPr>
          <w:t xml:space="preserve"> List</w:t>
        </w:r>
        <w:r w:rsidR="00885201">
          <w:rPr>
            <w:noProof/>
            <w:webHidden/>
          </w:rPr>
          <w:tab/>
        </w:r>
        <w:r w:rsidR="00885201">
          <w:rPr>
            <w:noProof/>
            <w:webHidden/>
          </w:rPr>
          <w:fldChar w:fldCharType="begin"/>
        </w:r>
        <w:r w:rsidR="00885201">
          <w:rPr>
            <w:noProof/>
            <w:webHidden/>
          </w:rPr>
          <w:instrText xml:space="preserve"> PAGEREF _Toc103766484 \h </w:instrText>
        </w:r>
        <w:r w:rsidR="00885201">
          <w:rPr>
            <w:noProof/>
            <w:webHidden/>
          </w:rPr>
        </w:r>
        <w:r w:rsidR="00885201">
          <w:rPr>
            <w:noProof/>
            <w:webHidden/>
          </w:rPr>
          <w:fldChar w:fldCharType="separate"/>
        </w:r>
        <w:r w:rsidR="00885201">
          <w:rPr>
            <w:noProof/>
            <w:webHidden/>
          </w:rPr>
          <w:t>29</w:t>
        </w:r>
        <w:r w:rsidR="00885201">
          <w:rPr>
            <w:noProof/>
            <w:webHidden/>
          </w:rPr>
          <w:fldChar w:fldCharType="end"/>
        </w:r>
      </w:hyperlink>
    </w:p>
    <w:p w14:paraId="59B1E74D" w14:textId="2E60F555" w:rsidR="00885201" w:rsidRDefault="00B111A7">
      <w:pPr>
        <w:pStyle w:val="TOC3"/>
        <w:rPr>
          <w:rFonts w:asciiTheme="minorHAnsi" w:eastAsiaTheme="minorEastAsia" w:hAnsiTheme="minorHAnsi" w:cstheme="minorBidi"/>
          <w:noProof/>
          <w:sz w:val="22"/>
          <w:szCs w:val="22"/>
          <w:lang w:val="en-GB" w:eastAsia="en-GB"/>
        </w:rPr>
      </w:pPr>
      <w:hyperlink w:anchor="_Toc103766485" w:history="1">
        <w:r w:rsidR="00885201" w:rsidRPr="007E3BC4">
          <w:rPr>
            <w:rStyle w:val="Hyperlink"/>
            <w:noProof/>
          </w:rPr>
          <w:t>3.2.2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Software Component Architecture</w:t>
        </w:r>
        <w:r w:rsidR="00885201">
          <w:rPr>
            <w:noProof/>
            <w:webHidden/>
          </w:rPr>
          <w:tab/>
        </w:r>
        <w:r w:rsidR="00885201">
          <w:rPr>
            <w:noProof/>
            <w:webHidden/>
          </w:rPr>
          <w:fldChar w:fldCharType="begin"/>
        </w:r>
        <w:r w:rsidR="00885201">
          <w:rPr>
            <w:noProof/>
            <w:webHidden/>
          </w:rPr>
          <w:instrText xml:space="preserve"> PAGEREF _Toc103766485 \h </w:instrText>
        </w:r>
        <w:r w:rsidR="00885201">
          <w:rPr>
            <w:noProof/>
            <w:webHidden/>
          </w:rPr>
        </w:r>
        <w:r w:rsidR="00885201">
          <w:rPr>
            <w:noProof/>
            <w:webHidden/>
          </w:rPr>
          <w:fldChar w:fldCharType="separate"/>
        </w:r>
        <w:r w:rsidR="00885201">
          <w:rPr>
            <w:noProof/>
            <w:webHidden/>
          </w:rPr>
          <w:t>29</w:t>
        </w:r>
        <w:r w:rsidR="00885201">
          <w:rPr>
            <w:noProof/>
            <w:webHidden/>
          </w:rPr>
          <w:fldChar w:fldCharType="end"/>
        </w:r>
      </w:hyperlink>
    </w:p>
    <w:p w14:paraId="19035E8D" w14:textId="6852CE37" w:rsidR="00885201" w:rsidRDefault="00B111A7">
      <w:pPr>
        <w:pStyle w:val="TOC2"/>
        <w:rPr>
          <w:rFonts w:asciiTheme="minorHAnsi" w:eastAsiaTheme="minorEastAsia" w:hAnsiTheme="minorHAnsi" w:cstheme="minorBidi"/>
          <w:bCs w:val="0"/>
          <w:sz w:val="22"/>
          <w:szCs w:val="22"/>
          <w:lang w:val="en-GB" w:eastAsia="en-GB"/>
        </w:rPr>
      </w:pPr>
      <w:hyperlink w:anchor="_Toc103766486" w:history="1">
        <w:r w:rsidR="00885201" w:rsidRPr="007E3BC4">
          <w:rPr>
            <w:rStyle w:val="Hyperlink"/>
            <w:lang w:val="en-GB"/>
          </w:rPr>
          <w:t>3.3</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Function Deployment</w:t>
        </w:r>
        <w:r w:rsidR="00885201">
          <w:rPr>
            <w:webHidden/>
          </w:rPr>
          <w:tab/>
        </w:r>
        <w:r w:rsidR="00885201">
          <w:rPr>
            <w:webHidden/>
          </w:rPr>
          <w:fldChar w:fldCharType="begin"/>
        </w:r>
        <w:r w:rsidR="00885201">
          <w:rPr>
            <w:webHidden/>
          </w:rPr>
          <w:instrText xml:space="preserve"> PAGEREF _Toc103766486 \h </w:instrText>
        </w:r>
        <w:r w:rsidR="00885201">
          <w:rPr>
            <w:webHidden/>
          </w:rPr>
        </w:r>
        <w:r w:rsidR="00885201">
          <w:rPr>
            <w:webHidden/>
          </w:rPr>
          <w:fldChar w:fldCharType="separate"/>
        </w:r>
        <w:r w:rsidR="00885201">
          <w:rPr>
            <w:webHidden/>
          </w:rPr>
          <w:t>33</w:t>
        </w:r>
        <w:r w:rsidR="00885201">
          <w:rPr>
            <w:webHidden/>
          </w:rPr>
          <w:fldChar w:fldCharType="end"/>
        </w:r>
      </w:hyperlink>
    </w:p>
    <w:p w14:paraId="314EF814" w14:textId="0D6F7FE3" w:rsidR="00885201" w:rsidRDefault="00B111A7">
      <w:pPr>
        <w:pStyle w:val="TOC3"/>
        <w:rPr>
          <w:rFonts w:asciiTheme="minorHAnsi" w:eastAsiaTheme="minorEastAsia" w:hAnsiTheme="minorHAnsi" w:cstheme="minorBidi"/>
          <w:noProof/>
          <w:sz w:val="22"/>
          <w:szCs w:val="22"/>
          <w:lang w:val="en-GB" w:eastAsia="en-GB"/>
        </w:rPr>
      </w:pPr>
      <w:hyperlink w:anchor="_Toc103766487" w:history="1">
        <w:r w:rsidR="00885201" w:rsidRPr="007E3BC4">
          <w:rPr>
            <w:rStyle w:val="Hyperlink"/>
            <w:noProof/>
          </w:rPr>
          <w:t>3.3.1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Deployment Variants</w:t>
        </w:r>
        <w:r w:rsidR="00885201">
          <w:rPr>
            <w:noProof/>
            <w:webHidden/>
          </w:rPr>
          <w:tab/>
        </w:r>
        <w:r w:rsidR="00885201">
          <w:rPr>
            <w:noProof/>
            <w:webHidden/>
          </w:rPr>
          <w:fldChar w:fldCharType="begin"/>
        </w:r>
        <w:r w:rsidR="00885201">
          <w:rPr>
            <w:noProof/>
            <w:webHidden/>
          </w:rPr>
          <w:instrText xml:space="preserve"> PAGEREF _Toc103766487 \h </w:instrText>
        </w:r>
        <w:r w:rsidR="00885201">
          <w:rPr>
            <w:noProof/>
            <w:webHidden/>
          </w:rPr>
        </w:r>
        <w:r w:rsidR="00885201">
          <w:rPr>
            <w:noProof/>
            <w:webHidden/>
          </w:rPr>
          <w:fldChar w:fldCharType="separate"/>
        </w:r>
        <w:r w:rsidR="00885201">
          <w:rPr>
            <w:noProof/>
            <w:webHidden/>
          </w:rPr>
          <w:t>33</w:t>
        </w:r>
        <w:r w:rsidR="00885201">
          <w:rPr>
            <w:noProof/>
            <w:webHidden/>
          </w:rPr>
          <w:fldChar w:fldCharType="end"/>
        </w:r>
      </w:hyperlink>
    </w:p>
    <w:p w14:paraId="3D8FDB3A" w14:textId="46755DB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88" w:history="1">
        <w:r w:rsidR="00885201" w:rsidRPr="007E3BC4">
          <w:rPr>
            <w:rStyle w:val="Hyperlink"/>
            <w:noProof/>
            <w:lang w:val="en-GB"/>
          </w:rPr>
          <w:t>3.3.1.1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Deployment Vehicle System Behavior</w:t>
        </w:r>
        <w:r w:rsidR="00885201">
          <w:rPr>
            <w:noProof/>
            <w:webHidden/>
          </w:rPr>
          <w:tab/>
        </w:r>
        <w:r w:rsidR="00885201">
          <w:rPr>
            <w:noProof/>
            <w:webHidden/>
          </w:rPr>
          <w:fldChar w:fldCharType="begin"/>
        </w:r>
        <w:r w:rsidR="00885201">
          <w:rPr>
            <w:noProof/>
            <w:webHidden/>
          </w:rPr>
          <w:instrText xml:space="preserve"> PAGEREF _Toc103766488 \h </w:instrText>
        </w:r>
        <w:r w:rsidR="00885201">
          <w:rPr>
            <w:noProof/>
            <w:webHidden/>
          </w:rPr>
        </w:r>
        <w:r w:rsidR="00885201">
          <w:rPr>
            <w:noProof/>
            <w:webHidden/>
          </w:rPr>
          <w:fldChar w:fldCharType="separate"/>
        </w:r>
        <w:r w:rsidR="00885201">
          <w:rPr>
            <w:noProof/>
            <w:webHidden/>
          </w:rPr>
          <w:t>34</w:t>
        </w:r>
        <w:r w:rsidR="00885201">
          <w:rPr>
            <w:noProof/>
            <w:webHidden/>
          </w:rPr>
          <w:fldChar w:fldCharType="end"/>
        </w:r>
      </w:hyperlink>
    </w:p>
    <w:p w14:paraId="52DA103E" w14:textId="62D138B4" w:rsidR="00885201" w:rsidRDefault="00B111A7">
      <w:pPr>
        <w:pStyle w:val="TOC3"/>
        <w:rPr>
          <w:rFonts w:asciiTheme="minorHAnsi" w:eastAsiaTheme="minorEastAsia" w:hAnsiTheme="minorHAnsi" w:cstheme="minorBidi"/>
          <w:noProof/>
          <w:sz w:val="22"/>
          <w:szCs w:val="22"/>
          <w:lang w:val="en-GB" w:eastAsia="en-GB"/>
        </w:rPr>
      </w:pPr>
      <w:hyperlink w:anchor="_Toc103766489" w:history="1">
        <w:r w:rsidR="00885201" w:rsidRPr="007E3BC4">
          <w:rPr>
            <w:rStyle w:val="Hyperlink"/>
            <w:noProof/>
          </w:rPr>
          <w:t>3.3.2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Function Allocation</w:t>
        </w:r>
        <w:r w:rsidR="00885201">
          <w:rPr>
            <w:noProof/>
            <w:webHidden/>
          </w:rPr>
          <w:tab/>
        </w:r>
        <w:r w:rsidR="00885201">
          <w:rPr>
            <w:noProof/>
            <w:webHidden/>
          </w:rPr>
          <w:fldChar w:fldCharType="begin"/>
        </w:r>
        <w:r w:rsidR="00885201">
          <w:rPr>
            <w:noProof/>
            <w:webHidden/>
          </w:rPr>
          <w:instrText xml:space="preserve"> PAGEREF _Toc103766489 \h </w:instrText>
        </w:r>
        <w:r w:rsidR="00885201">
          <w:rPr>
            <w:noProof/>
            <w:webHidden/>
          </w:rPr>
        </w:r>
        <w:r w:rsidR="00885201">
          <w:rPr>
            <w:noProof/>
            <w:webHidden/>
          </w:rPr>
          <w:fldChar w:fldCharType="separate"/>
        </w:r>
        <w:r w:rsidR="00885201">
          <w:rPr>
            <w:noProof/>
            <w:webHidden/>
          </w:rPr>
          <w:t>34</w:t>
        </w:r>
        <w:r w:rsidR="00885201">
          <w:rPr>
            <w:noProof/>
            <w:webHidden/>
          </w:rPr>
          <w:fldChar w:fldCharType="end"/>
        </w:r>
      </w:hyperlink>
    </w:p>
    <w:p w14:paraId="12AE0201" w14:textId="0E56E9AF"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490" w:history="1">
        <w:r w:rsidR="00885201" w:rsidRPr="007E3BC4">
          <w:rPr>
            <w:rStyle w:val="Hyperlink"/>
            <w:noProof/>
          </w:rPr>
          <w:t>4</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Feature Implementation Modeling</w:t>
        </w:r>
        <w:r w:rsidR="00885201">
          <w:rPr>
            <w:noProof/>
            <w:webHidden/>
          </w:rPr>
          <w:tab/>
        </w:r>
        <w:r w:rsidR="00885201">
          <w:rPr>
            <w:noProof/>
            <w:webHidden/>
          </w:rPr>
          <w:fldChar w:fldCharType="begin"/>
        </w:r>
        <w:r w:rsidR="00885201">
          <w:rPr>
            <w:noProof/>
            <w:webHidden/>
          </w:rPr>
          <w:instrText xml:space="preserve"> PAGEREF _Toc103766490 \h </w:instrText>
        </w:r>
        <w:r w:rsidR="00885201">
          <w:rPr>
            <w:noProof/>
            <w:webHidden/>
          </w:rPr>
        </w:r>
        <w:r w:rsidR="00885201">
          <w:rPr>
            <w:noProof/>
            <w:webHidden/>
          </w:rPr>
          <w:fldChar w:fldCharType="separate"/>
        </w:r>
        <w:r w:rsidR="00885201">
          <w:rPr>
            <w:noProof/>
            <w:webHidden/>
          </w:rPr>
          <w:t>47</w:t>
        </w:r>
        <w:r w:rsidR="00885201">
          <w:rPr>
            <w:noProof/>
            <w:webHidden/>
          </w:rPr>
          <w:fldChar w:fldCharType="end"/>
        </w:r>
      </w:hyperlink>
    </w:p>
    <w:p w14:paraId="388F8DEC" w14:textId="454018B6" w:rsidR="00885201" w:rsidRDefault="00B111A7">
      <w:pPr>
        <w:pStyle w:val="TOC2"/>
        <w:rPr>
          <w:rFonts w:asciiTheme="minorHAnsi" w:eastAsiaTheme="minorEastAsia" w:hAnsiTheme="minorHAnsi" w:cstheme="minorBidi"/>
          <w:bCs w:val="0"/>
          <w:sz w:val="22"/>
          <w:szCs w:val="22"/>
          <w:lang w:val="en-GB" w:eastAsia="en-GB"/>
        </w:rPr>
      </w:pPr>
      <w:hyperlink w:anchor="_Toc103766491" w:history="1">
        <w:r w:rsidR="00885201" w:rsidRPr="007E3BC4">
          <w:rPr>
            <w:rStyle w:val="Hyperlink"/>
          </w:rPr>
          <w:t>4.1</w:t>
        </w:r>
        <w:r w:rsidR="00885201">
          <w:rPr>
            <w:rFonts w:asciiTheme="minorHAnsi" w:eastAsiaTheme="minorEastAsia" w:hAnsiTheme="minorHAnsi" w:cstheme="minorBidi"/>
            <w:bCs w:val="0"/>
            <w:sz w:val="22"/>
            <w:szCs w:val="22"/>
            <w:lang w:val="en-GB" w:eastAsia="en-GB"/>
          </w:rPr>
          <w:tab/>
        </w:r>
        <w:r w:rsidR="00885201" w:rsidRPr="007E3BC4">
          <w:rPr>
            <w:rStyle w:val="Hyperlink"/>
          </w:rPr>
          <w:t>Component Interaction Diagrams</w:t>
        </w:r>
        <w:r w:rsidR="00885201">
          <w:rPr>
            <w:webHidden/>
          </w:rPr>
          <w:tab/>
        </w:r>
        <w:r w:rsidR="00885201">
          <w:rPr>
            <w:webHidden/>
          </w:rPr>
          <w:fldChar w:fldCharType="begin"/>
        </w:r>
        <w:r w:rsidR="00885201">
          <w:rPr>
            <w:webHidden/>
          </w:rPr>
          <w:instrText xml:space="preserve"> PAGEREF _Toc103766491 \h </w:instrText>
        </w:r>
        <w:r w:rsidR="00885201">
          <w:rPr>
            <w:webHidden/>
          </w:rPr>
        </w:r>
        <w:r w:rsidR="00885201">
          <w:rPr>
            <w:webHidden/>
          </w:rPr>
          <w:fldChar w:fldCharType="separate"/>
        </w:r>
        <w:r w:rsidR="00885201">
          <w:rPr>
            <w:webHidden/>
          </w:rPr>
          <w:t>47</w:t>
        </w:r>
        <w:r w:rsidR="00885201">
          <w:rPr>
            <w:webHidden/>
          </w:rPr>
          <w:fldChar w:fldCharType="end"/>
        </w:r>
      </w:hyperlink>
    </w:p>
    <w:p w14:paraId="76445AFE" w14:textId="397191B1" w:rsidR="00885201" w:rsidRDefault="00B111A7">
      <w:pPr>
        <w:pStyle w:val="TOC2"/>
        <w:rPr>
          <w:rFonts w:asciiTheme="minorHAnsi" w:eastAsiaTheme="minorEastAsia" w:hAnsiTheme="minorHAnsi" w:cstheme="minorBidi"/>
          <w:bCs w:val="0"/>
          <w:sz w:val="22"/>
          <w:szCs w:val="22"/>
          <w:lang w:val="en-GB" w:eastAsia="en-GB"/>
        </w:rPr>
      </w:pPr>
      <w:hyperlink w:anchor="_Toc103766492" w:history="1">
        <w:r w:rsidR="00885201" w:rsidRPr="007E3BC4">
          <w:rPr>
            <w:rStyle w:val="Hyperlink"/>
          </w:rPr>
          <w:t>4.2</w:t>
        </w:r>
        <w:r w:rsidR="00885201">
          <w:rPr>
            <w:rFonts w:asciiTheme="minorHAnsi" w:eastAsiaTheme="minorEastAsia" w:hAnsiTheme="minorHAnsi" w:cstheme="minorBidi"/>
            <w:bCs w:val="0"/>
            <w:sz w:val="22"/>
            <w:szCs w:val="22"/>
            <w:lang w:val="en-GB" w:eastAsia="en-GB"/>
          </w:rPr>
          <w:tab/>
        </w:r>
        <w:r w:rsidR="00885201" w:rsidRPr="007E3BC4">
          <w:rPr>
            <w:rStyle w:val="Hyperlink"/>
          </w:rPr>
          <w:t>Component Interface Behavior Diagrams</w:t>
        </w:r>
        <w:r w:rsidR="00885201">
          <w:rPr>
            <w:webHidden/>
          </w:rPr>
          <w:tab/>
        </w:r>
        <w:r w:rsidR="00885201">
          <w:rPr>
            <w:webHidden/>
          </w:rPr>
          <w:fldChar w:fldCharType="begin"/>
        </w:r>
        <w:r w:rsidR="00885201">
          <w:rPr>
            <w:webHidden/>
          </w:rPr>
          <w:instrText xml:space="preserve"> PAGEREF _Toc103766492 \h </w:instrText>
        </w:r>
        <w:r w:rsidR="00885201">
          <w:rPr>
            <w:webHidden/>
          </w:rPr>
        </w:r>
        <w:r w:rsidR="00885201">
          <w:rPr>
            <w:webHidden/>
          </w:rPr>
          <w:fldChar w:fldCharType="separate"/>
        </w:r>
        <w:r w:rsidR="00885201">
          <w:rPr>
            <w:webHidden/>
          </w:rPr>
          <w:t>47</w:t>
        </w:r>
        <w:r w:rsidR="00885201">
          <w:rPr>
            <w:webHidden/>
          </w:rPr>
          <w:fldChar w:fldCharType="end"/>
        </w:r>
      </w:hyperlink>
    </w:p>
    <w:p w14:paraId="3763AE52" w14:textId="65FB8024"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493" w:history="1">
        <w:r w:rsidR="00885201" w:rsidRPr="007E3BC4">
          <w:rPr>
            <w:rStyle w:val="Hyperlink"/>
            <w:noProof/>
          </w:rPr>
          <w:t>5</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Feature Implementation Requirements</w:t>
        </w:r>
        <w:r w:rsidR="00885201">
          <w:rPr>
            <w:noProof/>
            <w:webHidden/>
          </w:rPr>
          <w:tab/>
        </w:r>
        <w:r w:rsidR="00885201">
          <w:rPr>
            <w:noProof/>
            <w:webHidden/>
          </w:rPr>
          <w:fldChar w:fldCharType="begin"/>
        </w:r>
        <w:r w:rsidR="00885201">
          <w:rPr>
            <w:noProof/>
            <w:webHidden/>
          </w:rPr>
          <w:instrText xml:space="preserve"> PAGEREF _Toc103766493 \h </w:instrText>
        </w:r>
        <w:r w:rsidR="00885201">
          <w:rPr>
            <w:noProof/>
            <w:webHidden/>
          </w:rPr>
        </w:r>
        <w:r w:rsidR="00885201">
          <w:rPr>
            <w:noProof/>
            <w:webHidden/>
          </w:rPr>
          <w:fldChar w:fldCharType="separate"/>
        </w:r>
        <w:r w:rsidR="00885201">
          <w:rPr>
            <w:noProof/>
            <w:webHidden/>
          </w:rPr>
          <w:t>48</w:t>
        </w:r>
        <w:r w:rsidR="00885201">
          <w:rPr>
            <w:noProof/>
            <w:webHidden/>
          </w:rPr>
          <w:fldChar w:fldCharType="end"/>
        </w:r>
      </w:hyperlink>
    </w:p>
    <w:p w14:paraId="062356EF" w14:textId="66CEAE53" w:rsidR="00885201" w:rsidRDefault="00B111A7">
      <w:pPr>
        <w:pStyle w:val="TOC2"/>
        <w:rPr>
          <w:rFonts w:asciiTheme="minorHAnsi" w:eastAsiaTheme="minorEastAsia" w:hAnsiTheme="minorHAnsi" w:cstheme="minorBidi"/>
          <w:bCs w:val="0"/>
          <w:sz w:val="22"/>
          <w:szCs w:val="22"/>
          <w:lang w:val="en-GB" w:eastAsia="en-GB"/>
        </w:rPr>
      </w:pPr>
      <w:hyperlink w:anchor="_Toc103766494" w:history="1">
        <w:r w:rsidR="00885201" w:rsidRPr="007E3BC4">
          <w:rPr>
            <w:rStyle w:val="Hyperlink"/>
          </w:rPr>
          <w:t>5.1</w:t>
        </w:r>
        <w:r w:rsidR="00885201">
          <w:rPr>
            <w:rFonts w:asciiTheme="minorHAnsi" w:eastAsiaTheme="minorEastAsia" w:hAnsiTheme="minorHAnsi" w:cstheme="minorBidi"/>
            <w:bCs w:val="0"/>
            <w:sz w:val="22"/>
            <w:szCs w:val="22"/>
            <w:lang w:val="en-GB" w:eastAsia="en-GB"/>
          </w:rPr>
          <w:tab/>
        </w:r>
        <w:r w:rsidR="00885201" w:rsidRPr="007E3BC4">
          <w:rPr>
            <w:rStyle w:val="Hyperlink"/>
          </w:rPr>
          <w:t>Functional Safety</w:t>
        </w:r>
        <w:r w:rsidR="00885201">
          <w:rPr>
            <w:webHidden/>
          </w:rPr>
          <w:tab/>
        </w:r>
        <w:r w:rsidR="00885201">
          <w:rPr>
            <w:webHidden/>
          </w:rPr>
          <w:fldChar w:fldCharType="begin"/>
        </w:r>
        <w:r w:rsidR="00885201">
          <w:rPr>
            <w:webHidden/>
          </w:rPr>
          <w:instrText xml:space="preserve"> PAGEREF _Toc103766494 \h </w:instrText>
        </w:r>
        <w:r w:rsidR="00885201">
          <w:rPr>
            <w:webHidden/>
          </w:rPr>
        </w:r>
        <w:r w:rsidR="00885201">
          <w:rPr>
            <w:webHidden/>
          </w:rPr>
          <w:fldChar w:fldCharType="separate"/>
        </w:r>
        <w:r w:rsidR="00885201">
          <w:rPr>
            <w:webHidden/>
          </w:rPr>
          <w:t>48</w:t>
        </w:r>
        <w:r w:rsidR="00885201">
          <w:rPr>
            <w:webHidden/>
          </w:rPr>
          <w:fldChar w:fldCharType="end"/>
        </w:r>
      </w:hyperlink>
    </w:p>
    <w:p w14:paraId="14CACBD2" w14:textId="7699925F" w:rsidR="00885201" w:rsidRDefault="00B111A7">
      <w:pPr>
        <w:pStyle w:val="TOC3"/>
        <w:rPr>
          <w:rFonts w:asciiTheme="minorHAnsi" w:eastAsiaTheme="minorEastAsia" w:hAnsiTheme="minorHAnsi" w:cstheme="minorBidi"/>
          <w:noProof/>
          <w:sz w:val="22"/>
          <w:szCs w:val="22"/>
          <w:lang w:val="en-GB" w:eastAsia="en-GB"/>
        </w:rPr>
      </w:pPr>
      <w:hyperlink w:anchor="_Toc103766495" w:history="1">
        <w:r w:rsidR="00885201" w:rsidRPr="007E3BC4">
          <w:rPr>
            <w:rStyle w:val="Hyperlink"/>
            <w:noProof/>
          </w:rPr>
          <w:t>5.1.1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ASIL Decomposition of Technical Safety Requirements</w:t>
        </w:r>
        <w:r w:rsidR="00885201">
          <w:rPr>
            <w:noProof/>
            <w:webHidden/>
          </w:rPr>
          <w:tab/>
        </w:r>
        <w:r w:rsidR="00885201">
          <w:rPr>
            <w:noProof/>
            <w:webHidden/>
          </w:rPr>
          <w:fldChar w:fldCharType="begin"/>
        </w:r>
        <w:r w:rsidR="00885201">
          <w:rPr>
            <w:noProof/>
            <w:webHidden/>
          </w:rPr>
          <w:instrText xml:space="preserve"> PAGEREF _Toc103766495 \h </w:instrText>
        </w:r>
        <w:r w:rsidR="00885201">
          <w:rPr>
            <w:noProof/>
            <w:webHidden/>
          </w:rPr>
        </w:r>
        <w:r w:rsidR="00885201">
          <w:rPr>
            <w:noProof/>
            <w:webHidden/>
          </w:rPr>
          <w:fldChar w:fldCharType="separate"/>
        </w:r>
        <w:r w:rsidR="00885201">
          <w:rPr>
            <w:noProof/>
            <w:webHidden/>
          </w:rPr>
          <w:t>48</w:t>
        </w:r>
        <w:r w:rsidR="00885201">
          <w:rPr>
            <w:noProof/>
            <w:webHidden/>
          </w:rPr>
          <w:fldChar w:fldCharType="end"/>
        </w:r>
      </w:hyperlink>
    </w:p>
    <w:p w14:paraId="42F9E538" w14:textId="5269D5E0" w:rsidR="00885201" w:rsidRDefault="00B111A7">
      <w:pPr>
        <w:pStyle w:val="TOC2"/>
        <w:rPr>
          <w:rFonts w:asciiTheme="minorHAnsi" w:eastAsiaTheme="minorEastAsia" w:hAnsiTheme="minorHAnsi" w:cstheme="minorBidi"/>
          <w:bCs w:val="0"/>
          <w:sz w:val="22"/>
          <w:szCs w:val="22"/>
          <w:lang w:val="en-GB" w:eastAsia="en-GB"/>
        </w:rPr>
      </w:pPr>
      <w:hyperlink w:anchor="_Toc103766496" w:history="1">
        <w:r w:rsidR="00885201" w:rsidRPr="007E3BC4">
          <w:rPr>
            <w:rStyle w:val="Hyperlink"/>
          </w:rPr>
          <w:t>5.2</w:t>
        </w:r>
        <w:r w:rsidR="00885201">
          <w:rPr>
            <w:rFonts w:asciiTheme="minorHAnsi" w:eastAsiaTheme="minorEastAsia" w:hAnsiTheme="minorHAnsi" w:cstheme="minorBidi"/>
            <w:bCs w:val="0"/>
            <w:sz w:val="22"/>
            <w:szCs w:val="22"/>
            <w:lang w:val="en-GB" w:eastAsia="en-GB"/>
          </w:rPr>
          <w:tab/>
        </w:r>
        <w:r w:rsidR="00885201" w:rsidRPr="007E3BC4">
          <w:rPr>
            <w:rStyle w:val="Hyperlink"/>
          </w:rPr>
          <w:t>Requirements on Components</w:t>
        </w:r>
        <w:r w:rsidR="00885201">
          <w:rPr>
            <w:webHidden/>
          </w:rPr>
          <w:tab/>
        </w:r>
        <w:r w:rsidR="00885201">
          <w:rPr>
            <w:webHidden/>
          </w:rPr>
          <w:fldChar w:fldCharType="begin"/>
        </w:r>
        <w:r w:rsidR="00885201">
          <w:rPr>
            <w:webHidden/>
          </w:rPr>
          <w:instrText xml:space="preserve"> PAGEREF _Toc103766496 \h </w:instrText>
        </w:r>
        <w:r w:rsidR="00885201">
          <w:rPr>
            <w:webHidden/>
          </w:rPr>
        </w:r>
        <w:r w:rsidR="00885201">
          <w:rPr>
            <w:webHidden/>
          </w:rPr>
          <w:fldChar w:fldCharType="separate"/>
        </w:r>
        <w:r w:rsidR="00885201">
          <w:rPr>
            <w:webHidden/>
          </w:rPr>
          <w:t>48</w:t>
        </w:r>
        <w:r w:rsidR="00885201">
          <w:rPr>
            <w:webHidden/>
          </w:rPr>
          <w:fldChar w:fldCharType="end"/>
        </w:r>
      </w:hyperlink>
    </w:p>
    <w:p w14:paraId="07DB7C73" w14:textId="46CD4902" w:rsidR="00885201" w:rsidRDefault="00B111A7">
      <w:pPr>
        <w:pStyle w:val="TOC3"/>
        <w:rPr>
          <w:rFonts w:asciiTheme="minorHAnsi" w:eastAsiaTheme="minorEastAsia" w:hAnsiTheme="minorHAnsi" w:cstheme="minorBidi"/>
          <w:noProof/>
          <w:sz w:val="22"/>
          <w:szCs w:val="22"/>
          <w:lang w:val="en-GB" w:eastAsia="en-GB"/>
        </w:rPr>
      </w:pPr>
      <w:hyperlink w:anchor="_Toc103766497" w:history="1">
        <w:r w:rsidR="00885201" w:rsidRPr="007E3BC4">
          <w:rPr>
            <w:rStyle w:val="Hyperlink"/>
            <w:noProof/>
            <w:lang w:val="en-GB"/>
          </w:rPr>
          <w:t>5.2.1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CSM – Cabin</w:t>
        </w:r>
        <w:r w:rsidR="00885201">
          <w:rPr>
            <w:noProof/>
            <w:webHidden/>
          </w:rPr>
          <w:tab/>
        </w:r>
        <w:r w:rsidR="00885201">
          <w:rPr>
            <w:noProof/>
            <w:webHidden/>
          </w:rPr>
          <w:fldChar w:fldCharType="begin"/>
        </w:r>
        <w:r w:rsidR="00885201">
          <w:rPr>
            <w:noProof/>
            <w:webHidden/>
          </w:rPr>
          <w:instrText xml:space="preserve"> PAGEREF _Toc103766497 \h </w:instrText>
        </w:r>
        <w:r w:rsidR="00885201">
          <w:rPr>
            <w:noProof/>
            <w:webHidden/>
          </w:rPr>
        </w:r>
        <w:r w:rsidR="00885201">
          <w:rPr>
            <w:noProof/>
            <w:webHidden/>
          </w:rPr>
          <w:fldChar w:fldCharType="separate"/>
        </w:r>
        <w:r w:rsidR="00885201">
          <w:rPr>
            <w:noProof/>
            <w:webHidden/>
          </w:rPr>
          <w:t>48</w:t>
        </w:r>
        <w:r w:rsidR="00885201">
          <w:rPr>
            <w:noProof/>
            <w:webHidden/>
          </w:rPr>
          <w:fldChar w:fldCharType="end"/>
        </w:r>
      </w:hyperlink>
    </w:p>
    <w:p w14:paraId="0A41F8DC" w14:textId="5D58AEE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498" w:history="1">
        <w:r w:rsidR="00885201" w:rsidRPr="007E3BC4">
          <w:rPr>
            <w:rStyle w:val="Hyperlink"/>
            <w:noProof/>
          </w:rPr>
          <w:t>5.2.1.1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2B773B9" wp14:editId="22DF3542">
              <wp:extent cx="203200" cy="203200"/>
              <wp:effectExtent l="0" t="0" r="0" b="0"/>
              <wp:docPr id="55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Create Threat Event Warning Signal</w:t>
        </w:r>
        <w:r w:rsidR="00885201">
          <w:rPr>
            <w:noProof/>
            <w:webHidden/>
          </w:rPr>
          <w:tab/>
        </w:r>
        <w:r w:rsidR="00885201">
          <w:rPr>
            <w:noProof/>
            <w:webHidden/>
          </w:rPr>
          <w:fldChar w:fldCharType="begin"/>
        </w:r>
        <w:r w:rsidR="00885201">
          <w:rPr>
            <w:noProof/>
            <w:webHidden/>
          </w:rPr>
          <w:instrText xml:space="preserve"> PAGEREF _Toc103766498 \h </w:instrText>
        </w:r>
        <w:r w:rsidR="00885201">
          <w:rPr>
            <w:noProof/>
            <w:webHidden/>
          </w:rPr>
        </w:r>
        <w:r w:rsidR="00885201">
          <w:rPr>
            <w:noProof/>
            <w:webHidden/>
          </w:rPr>
          <w:fldChar w:fldCharType="separate"/>
        </w:r>
        <w:r w:rsidR="00885201">
          <w:rPr>
            <w:noProof/>
            <w:webHidden/>
          </w:rPr>
          <w:t>48</w:t>
        </w:r>
        <w:r w:rsidR="00885201">
          <w:rPr>
            <w:noProof/>
            <w:webHidden/>
          </w:rPr>
          <w:fldChar w:fldCharType="end"/>
        </w:r>
      </w:hyperlink>
    </w:p>
    <w:p w14:paraId="1FF4C26D" w14:textId="55C78E47" w:rsidR="00885201" w:rsidRDefault="00B111A7">
      <w:pPr>
        <w:pStyle w:val="TOC3"/>
        <w:rPr>
          <w:rFonts w:asciiTheme="minorHAnsi" w:eastAsiaTheme="minorEastAsia" w:hAnsiTheme="minorHAnsi" w:cstheme="minorBidi"/>
          <w:noProof/>
          <w:sz w:val="22"/>
          <w:szCs w:val="22"/>
          <w:lang w:val="en-GB" w:eastAsia="en-GB"/>
        </w:rPr>
      </w:pPr>
      <w:hyperlink w:anchor="_Toc103766499" w:history="1">
        <w:r w:rsidR="00885201" w:rsidRPr="007E3BC4">
          <w:rPr>
            <w:rStyle w:val="Hyperlink"/>
            <w:noProof/>
            <w:lang w:val="en-GB"/>
          </w:rPr>
          <w:t>5.2.2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IR_Light_FrontRow</w:t>
        </w:r>
        <w:r w:rsidR="00885201">
          <w:rPr>
            <w:noProof/>
            <w:webHidden/>
          </w:rPr>
          <w:tab/>
        </w:r>
        <w:r w:rsidR="00885201">
          <w:rPr>
            <w:noProof/>
            <w:webHidden/>
          </w:rPr>
          <w:fldChar w:fldCharType="begin"/>
        </w:r>
        <w:r w:rsidR="00885201">
          <w:rPr>
            <w:noProof/>
            <w:webHidden/>
          </w:rPr>
          <w:instrText xml:space="preserve"> PAGEREF _Toc103766499 \h </w:instrText>
        </w:r>
        <w:r w:rsidR="00885201">
          <w:rPr>
            <w:noProof/>
            <w:webHidden/>
          </w:rPr>
        </w:r>
        <w:r w:rsidR="00885201">
          <w:rPr>
            <w:noProof/>
            <w:webHidden/>
          </w:rPr>
          <w:fldChar w:fldCharType="separate"/>
        </w:r>
        <w:r w:rsidR="00885201">
          <w:rPr>
            <w:noProof/>
            <w:webHidden/>
          </w:rPr>
          <w:t>48</w:t>
        </w:r>
        <w:r w:rsidR="00885201">
          <w:rPr>
            <w:noProof/>
            <w:webHidden/>
          </w:rPr>
          <w:fldChar w:fldCharType="end"/>
        </w:r>
      </w:hyperlink>
    </w:p>
    <w:p w14:paraId="0BD39369" w14:textId="48E12A7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0" w:history="1">
        <w:r w:rsidR="00885201" w:rsidRPr="007E3BC4">
          <w:rPr>
            <w:rStyle w:val="Hyperlink"/>
            <w:noProof/>
          </w:rPr>
          <w:t>5.2.2.1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80AEF87" wp14:editId="069403FC">
              <wp:extent cx="203200" cy="203200"/>
              <wp:effectExtent l="0" t="0" r="0" b="0"/>
              <wp:docPr id="55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IR Lighting and Indicate Recording: Cabin</w:t>
        </w:r>
        <w:r w:rsidR="00885201">
          <w:rPr>
            <w:noProof/>
            <w:webHidden/>
          </w:rPr>
          <w:tab/>
        </w:r>
        <w:r w:rsidR="00885201">
          <w:rPr>
            <w:noProof/>
            <w:webHidden/>
          </w:rPr>
          <w:fldChar w:fldCharType="begin"/>
        </w:r>
        <w:r w:rsidR="00885201">
          <w:rPr>
            <w:noProof/>
            <w:webHidden/>
          </w:rPr>
          <w:instrText xml:space="preserve"> PAGEREF _Toc103766500 \h </w:instrText>
        </w:r>
        <w:r w:rsidR="00885201">
          <w:rPr>
            <w:noProof/>
            <w:webHidden/>
          </w:rPr>
        </w:r>
        <w:r w:rsidR="00885201">
          <w:rPr>
            <w:noProof/>
            <w:webHidden/>
          </w:rPr>
          <w:fldChar w:fldCharType="separate"/>
        </w:r>
        <w:r w:rsidR="00885201">
          <w:rPr>
            <w:noProof/>
            <w:webHidden/>
          </w:rPr>
          <w:t>48</w:t>
        </w:r>
        <w:r w:rsidR="00885201">
          <w:rPr>
            <w:noProof/>
            <w:webHidden/>
          </w:rPr>
          <w:fldChar w:fldCharType="end"/>
        </w:r>
      </w:hyperlink>
    </w:p>
    <w:p w14:paraId="4ECAE561" w14:textId="4040880E" w:rsidR="00885201" w:rsidRDefault="00B111A7">
      <w:pPr>
        <w:pStyle w:val="TOC3"/>
        <w:rPr>
          <w:rFonts w:asciiTheme="minorHAnsi" w:eastAsiaTheme="minorEastAsia" w:hAnsiTheme="minorHAnsi" w:cstheme="minorBidi"/>
          <w:noProof/>
          <w:sz w:val="22"/>
          <w:szCs w:val="22"/>
          <w:lang w:val="en-GB" w:eastAsia="en-GB"/>
        </w:rPr>
      </w:pPr>
      <w:hyperlink w:anchor="_Toc103766501" w:history="1">
        <w:r w:rsidR="00885201" w:rsidRPr="007E3BC4">
          <w:rPr>
            <w:rStyle w:val="Hyperlink"/>
            <w:noProof/>
            <w:lang w:val="en-GB"/>
          </w:rPr>
          <w:t>5.2.3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Camera Manager – ECG</w:t>
        </w:r>
        <w:r w:rsidR="00885201">
          <w:rPr>
            <w:noProof/>
            <w:webHidden/>
          </w:rPr>
          <w:tab/>
        </w:r>
        <w:r w:rsidR="00885201">
          <w:rPr>
            <w:noProof/>
            <w:webHidden/>
          </w:rPr>
          <w:fldChar w:fldCharType="begin"/>
        </w:r>
        <w:r w:rsidR="00885201">
          <w:rPr>
            <w:noProof/>
            <w:webHidden/>
          </w:rPr>
          <w:instrText xml:space="preserve"> PAGEREF _Toc103766501 \h </w:instrText>
        </w:r>
        <w:r w:rsidR="00885201">
          <w:rPr>
            <w:noProof/>
            <w:webHidden/>
          </w:rPr>
        </w:r>
        <w:r w:rsidR="00885201">
          <w:rPr>
            <w:noProof/>
            <w:webHidden/>
          </w:rPr>
          <w:fldChar w:fldCharType="separate"/>
        </w:r>
        <w:r w:rsidR="00885201">
          <w:rPr>
            <w:noProof/>
            <w:webHidden/>
          </w:rPr>
          <w:t>49</w:t>
        </w:r>
        <w:r w:rsidR="00885201">
          <w:rPr>
            <w:noProof/>
            <w:webHidden/>
          </w:rPr>
          <w:fldChar w:fldCharType="end"/>
        </w:r>
      </w:hyperlink>
    </w:p>
    <w:p w14:paraId="58CEA9F5" w14:textId="401B539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2" w:history="1">
        <w:r w:rsidR="00885201" w:rsidRPr="007E3BC4">
          <w:rPr>
            <w:rStyle w:val="Hyperlink"/>
            <w:noProof/>
          </w:rPr>
          <w:t>5.2.3.1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7698A46" wp14:editId="26EA9452">
              <wp:extent cx="203200" cy="203200"/>
              <wp:effectExtent l="0" t="0" r="0" b="0"/>
              <wp:docPr id="55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reserveStream</w:t>
        </w:r>
        <w:r w:rsidR="00885201">
          <w:rPr>
            <w:noProof/>
            <w:webHidden/>
          </w:rPr>
          <w:tab/>
        </w:r>
        <w:r w:rsidR="00885201">
          <w:rPr>
            <w:noProof/>
            <w:webHidden/>
          </w:rPr>
          <w:fldChar w:fldCharType="begin"/>
        </w:r>
        <w:r w:rsidR="00885201">
          <w:rPr>
            <w:noProof/>
            <w:webHidden/>
          </w:rPr>
          <w:instrText xml:space="preserve"> PAGEREF _Toc103766502 \h </w:instrText>
        </w:r>
        <w:r w:rsidR="00885201">
          <w:rPr>
            <w:noProof/>
            <w:webHidden/>
          </w:rPr>
        </w:r>
        <w:r w:rsidR="00885201">
          <w:rPr>
            <w:noProof/>
            <w:webHidden/>
          </w:rPr>
          <w:fldChar w:fldCharType="separate"/>
        </w:r>
        <w:r w:rsidR="00885201">
          <w:rPr>
            <w:noProof/>
            <w:webHidden/>
          </w:rPr>
          <w:t>49</w:t>
        </w:r>
        <w:r w:rsidR="00885201">
          <w:rPr>
            <w:noProof/>
            <w:webHidden/>
          </w:rPr>
          <w:fldChar w:fldCharType="end"/>
        </w:r>
      </w:hyperlink>
    </w:p>
    <w:p w14:paraId="0B5AEF2E" w14:textId="2BF8A1D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3" w:history="1">
        <w:r w:rsidR="00885201" w:rsidRPr="007E3BC4">
          <w:rPr>
            <w:rStyle w:val="Hyperlink"/>
            <w:noProof/>
          </w:rPr>
          <w:t>5.2.3.2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048CF0E" wp14:editId="543C0794">
              <wp:extent cx="203200" cy="203200"/>
              <wp:effectExtent l="0" t="0" r="0" b="0"/>
              <wp:docPr id="56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receiveCommenceVideoStream</w:t>
        </w:r>
        <w:r w:rsidR="00885201">
          <w:rPr>
            <w:noProof/>
            <w:webHidden/>
          </w:rPr>
          <w:tab/>
        </w:r>
        <w:r w:rsidR="00885201">
          <w:rPr>
            <w:noProof/>
            <w:webHidden/>
          </w:rPr>
          <w:fldChar w:fldCharType="begin"/>
        </w:r>
        <w:r w:rsidR="00885201">
          <w:rPr>
            <w:noProof/>
            <w:webHidden/>
          </w:rPr>
          <w:instrText xml:space="preserve"> PAGEREF _Toc103766503 \h </w:instrText>
        </w:r>
        <w:r w:rsidR="00885201">
          <w:rPr>
            <w:noProof/>
            <w:webHidden/>
          </w:rPr>
        </w:r>
        <w:r w:rsidR="00885201">
          <w:rPr>
            <w:noProof/>
            <w:webHidden/>
          </w:rPr>
          <w:fldChar w:fldCharType="separate"/>
        </w:r>
        <w:r w:rsidR="00885201">
          <w:rPr>
            <w:noProof/>
            <w:webHidden/>
          </w:rPr>
          <w:t>50</w:t>
        </w:r>
        <w:r w:rsidR="00885201">
          <w:rPr>
            <w:noProof/>
            <w:webHidden/>
          </w:rPr>
          <w:fldChar w:fldCharType="end"/>
        </w:r>
      </w:hyperlink>
    </w:p>
    <w:p w14:paraId="3A965CA7" w14:textId="1621228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4" w:history="1">
        <w:r w:rsidR="00885201" w:rsidRPr="007E3BC4">
          <w:rPr>
            <w:rStyle w:val="Hyperlink"/>
            <w:noProof/>
          </w:rPr>
          <w:t>5.2.3.3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DFB9B26" wp14:editId="587BC73C">
              <wp:extent cx="203200" cy="203200"/>
              <wp:effectExtent l="0" t="0" r="0" b="0"/>
              <wp:docPr id="56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StopStreaming</w:t>
        </w:r>
        <w:r w:rsidR="00885201">
          <w:rPr>
            <w:noProof/>
            <w:webHidden/>
          </w:rPr>
          <w:tab/>
        </w:r>
        <w:r w:rsidR="00885201">
          <w:rPr>
            <w:noProof/>
            <w:webHidden/>
          </w:rPr>
          <w:fldChar w:fldCharType="begin"/>
        </w:r>
        <w:r w:rsidR="00885201">
          <w:rPr>
            <w:noProof/>
            <w:webHidden/>
          </w:rPr>
          <w:instrText xml:space="preserve"> PAGEREF _Toc103766504 \h </w:instrText>
        </w:r>
        <w:r w:rsidR="00885201">
          <w:rPr>
            <w:noProof/>
            <w:webHidden/>
          </w:rPr>
        </w:r>
        <w:r w:rsidR="00885201">
          <w:rPr>
            <w:noProof/>
            <w:webHidden/>
          </w:rPr>
          <w:fldChar w:fldCharType="separate"/>
        </w:r>
        <w:r w:rsidR="00885201">
          <w:rPr>
            <w:noProof/>
            <w:webHidden/>
          </w:rPr>
          <w:t>50</w:t>
        </w:r>
        <w:r w:rsidR="00885201">
          <w:rPr>
            <w:noProof/>
            <w:webHidden/>
          </w:rPr>
          <w:fldChar w:fldCharType="end"/>
        </w:r>
      </w:hyperlink>
    </w:p>
    <w:p w14:paraId="356D3B33" w14:textId="2379A152" w:rsidR="00885201" w:rsidRDefault="00B111A7">
      <w:pPr>
        <w:pStyle w:val="TOC3"/>
        <w:rPr>
          <w:rFonts w:asciiTheme="minorHAnsi" w:eastAsiaTheme="minorEastAsia" w:hAnsiTheme="minorHAnsi" w:cstheme="minorBidi"/>
          <w:noProof/>
          <w:sz w:val="22"/>
          <w:szCs w:val="22"/>
          <w:lang w:val="en-GB" w:eastAsia="en-GB"/>
        </w:rPr>
      </w:pPr>
      <w:hyperlink w:anchor="_Toc103766505" w:history="1">
        <w:r w:rsidR="00885201" w:rsidRPr="007E3BC4">
          <w:rPr>
            <w:rStyle w:val="Hyperlink"/>
            <w:noProof/>
            <w:lang w:val="en-GB"/>
          </w:rPr>
          <w:t>5.2.4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SYNC-PHOENIX-DUER OS</w:t>
        </w:r>
        <w:r w:rsidR="00885201">
          <w:rPr>
            <w:noProof/>
            <w:webHidden/>
          </w:rPr>
          <w:tab/>
        </w:r>
        <w:r w:rsidR="00885201">
          <w:rPr>
            <w:noProof/>
            <w:webHidden/>
          </w:rPr>
          <w:fldChar w:fldCharType="begin"/>
        </w:r>
        <w:r w:rsidR="00885201">
          <w:rPr>
            <w:noProof/>
            <w:webHidden/>
          </w:rPr>
          <w:instrText xml:space="preserve"> PAGEREF _Toc103766505 \h </w:instrText>
        </w:r>
        <w:r w:rsidR="00885201">
          <w:rPr>
            <w:noProof/>
            <w:webHidden/>
          </w:rPr>
        </w:r>
        <w:r w:rsidR="00885201">
          <w:rPr>
            <w:noProof/>
            <w:webHidden/>
          </w:rPr>
          <w:fldChar w:fldCharType="separate"/>
        </w:r>
        <w:r w:rsidR="00885201">
          <w:rPr>
            <w:noProof/>
            <w:webHidden/>
          </w:rPr>
          <w:t>51</w:t>
        </w:r>
        <w:r w:rsidR="00885201">
          <w:rPr>
            <w:noProof/>
            <w:webHidden/>
          </w:rPr>
          <w:fldChar w:fldCharType="end"/>
        </w:r>
      </w:hyperlink>
    </w:p>
    <w:p w14:paraId="3A84E6C6" w14:textId="5B8581A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6" w:history="1">
        <w:r w:rsidR="00885201" w:rsidRPr="007E3BC4">
          <w:rPr>
            <w:rStyle w:val="Hyperlink"/>
            <w:noProof/>
          </w:rPr>
          <w:t>5.2.4.1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F973F1C" wp14:editId="085CE7BF">
              <wp:extent cx="203200" cy="203200"/>
              <wp:effectExtent l="0" t="0" r="0" b="0"/>
              <wp:docPr id="56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Manage Storage/Overwrite of Data on USB Memory Device</w:t>
        </w:r>
        <w:r w:rsidR="00885201">
          <w:rPr>
            <w:noProof/>
            <w:webHidden/>
          </w:rPr>
          <w:tab/>
        </w:r>
        <w:r w:rsidR="00885201">
          <w:rPr>
            <w:noProof/>
            <w:webHidden/>
          </w:rPr>
          <w:fldChar w:fldCharType="begin"/>
        </w:r>
        <w:r w:rsidR="00885201">
          <w:rPr>
            <w:noProof/>
            <w:webHidden/>
          </w:rPr>
          <w:instrText xml:space="preserve"> PAGEREF _Toc103766506 \h </w:instrText>
        </w:r>
        <w:r w:rsidR="00885201">
          <w:rPr>
            <w:noProof/>
            <w:webHidden/>
          </w:rPr>
        </w:r>
        <w:r w:rsidR="00885201">
          <w:rPr>
            <w:noProof/>
            <w:webHidden/>
          </w:rPr>
          <w:fldChar w:fldCharType="separate"/>
        </w:r>
        <w:r w:rsidR="00885201">
          <w:rPr>
            <w:noProof/>
            <w:webHidden/>
          </w:rPr>
          <w:t>51</w:t>
        </w:r>
        <w:r w:rsidR="00885201">
          <w:rPr>
            <w:noProof/>
            <w:webHidden/>
          </w:rPr>
          <w:fldChar w:fldCharType="end"/>
        </w:r>
      </w:hyperlink>
    </w:p>
    <w:p w14:paraId="17960C34" w14:textId="27D4B52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7" w:history="1">
        <w:r w:rsidR="00885201" w:rsidRPr="007E3BC4">
          <w:rPr>
            <w:rStyle w:val="Hyperlink"/>
            <w:noProof/>
          </w:rPr>
          <w:t>5.2.4.2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F33444E" wp14:editId="1CD04DD6">
              <wp:extent cx="203200" cy="203200"/>
              <wp:effectExtent l="0" t="0" r="0" b="0"/>
              <wp:docPr id="56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Accept Privacy Settings</w:t>
        </w:r>
        <w:r w:rsidR="00885201">
          <w:rPr>
            <w:noProof/>
            <w:webHidden/>
          </w:rPr>
          <w:tab/>
        </w:r>
        <w:r w:rsidR="00885201">
          <w:rPr>
            <w:noProof/>
            <w:webHidden/>
          </w:rPr>
          <w:fldChar w:fldCharType="begin"/>
        </w:r>
        <w:r w:rsidR="00885201">
          <w:rPr>
            <w:noProof/>
            <w:webHidden/>
          </w:rPr>
          <w:instrText xml:space="preserve"> PAGEREF _Toc103766507 \h </w:instrText>
        </w:r>
        <w:r w:rsidR="00885201">
          <w:rPr>
            <w:noProof/>
            <w:webHidden/>
          </w:rPr>
        </w:r>
        <w:r w:rsidR="00885201">
          <w:rPr>
            <w:noProof/>
            <w:webHidden/>
          </w:rPr>
          <w:fldChar w:fldCharType="separate"/>
        </w:r>
        <w:r w:rsidR="00885201">
          <w:rPr>
            <w:noProof/>
            <w:webHidden/>
          </w:rPr>
          <w:t>52</w:t>
        </w:r>
        <w:r w:rsidR="00885201">
          <w:rPr>
            <w:noProof/>
            <w:webHidden/>
          </w:rPr>
          <w:fldChar w:fldCharType="end"/>
        </w:r>
      </w:hyperlink>
    </w:p>
    <w:p w14:paraId="725EEB4C" w14:textId="1613ECD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8" w:history="1">
        <w:r w:rsidR="00885201" w:rsidRPr="007E3BC4">
          <w:rPr>
            <w:rStyle w:val="Hyperlink"/>
            <w:noProof/>
          </w:rPr>
          <w:t>5.2.4.3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E46DAFD" wp14:editId="7F4C0A5A">
              <wp:extent cx="203200" cy="203200"/>
              <wp:effectExtent l="0" t="0" r="0" b="0"/>
              <wp:docPr id="56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Delete Videos on USB</w:t>
        </w:r>
        <w:r w:rsidR="00885201">
          <w:rPr>
            <w:noProof/>
            <w:webHidden/>
          </w:rPr>
          <w:tab/>
        </w:r>
        <w:r w:rsidR="00885201">
          <w:rPr>
            <w:noProof/>
            <w:webHidden/>
          </w:rPr>
          <w:fldChar w:fldCharType="begin"/>
        </w:r>
        <w:r w:rsidR="00885201">
          <w:rPr>
            <w:noProof/>
            <w:webHidden/>
          </w:rPr>
          <w:instrText xml:space="preserve"> PAGEREF _Toc103766508 \h </w:instrText>
        </w:r>
        <w:r w:rsidR="00885201">
          <w:rPr>
            <w:noProof/>
            <w:webHidden/>
          </w:rPr>
        </w:r>
        <w:r w:rsidR="00885201">
          <w:rPr>
            <w:noProof/>
            <w:webHidden/>
          </w:rPr>
          <w:fldChar w:fldCharType="separate"/>
        </w:r>
        <w:r w:rsidR="00885201">
          <w:rPr>
            <w:noProof/>
            <w:webHidden/>
          </w:rPr>
          <w:t>52</w:t>
        </w:r>
        <w:r w:rsidR="00885201">
          <w:rPr>
            <w:noProof/>
            <w:webHidden/>
          </w:rPr>
          <w:fldChar w:fldCharType="end"/>
        </w:r>
      </w:hyperlink>
    </w:p>
    <w:p w14:paraId="3E75BC98" w14:textId="52BB362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09" w:history="1">
        <w:r w:rsidR="00885201" w:rsidRPr="007E3BC4">
          <w:rPr>
            <w:rStyle w:val="Hyperlink"/>
            <w:noProof/>
          </w:rPr>
          <w:t>5.2.4.4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3361502" wp14:editId="6CD0C05F">
              <wp:extent cx="203200" cy="203200"/>
              <wp:effectExtent l="0" t="0" r="0" b="0"/>
              <wp:docPr id="57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Check if USB is usable for ISC recording</w:t>
        </w:r>
        <w:r w:rsidR="00885201">
          <w:rPr>
            <w:noProof/>
            <w:webHidden/>
          </w:rPr>
          <w:tab/>
        </w:r>
        <w:r w:rsidR="00885201">
          <w:rPr>
            <w:noProof/>
            <w:webHidden/>
          </w:rPr>
          <w:fldChar w:fldCharType="begin"/>
        </w:r>
        <w:r w:rsidR="00885201">
          <w:rPr>
            <w:noProof/>
            <w:webHidden/>
          </w:rPr>
          <w:instrText xml:space="preserve"> PAGEREF _Toc103766509 \h </w:instrText>
        </w:r>
        <w:r w:rsidR="00885201">
          <w:rPr>
            <w:noProof/>
            <w:webHidden/>
          </w:rPr>
        </w:r>
        <w:r w:rsidR="00885201">
          <w:rPr>
            <w:noProof/>
            <w:webHidden/>
          </w:rPr>
          <w:fldChar w:fldCharType="separate"/>
        </w:r>
        <w:r w:rsidR="00885201">
          <w:rPr>
            <w:noProof/>
            <w:webHidden/>
          </w:rPr>
          <w:t>53</w:t>
        </w:r>
        <w:r w:rsidR="00885201">
          <w:rPr>
            <w:noProof/>
            <w:webHidden/>
          </w:rPr>
          <w:fldChar w:fldCharType="end"/>
        </w:r>
      </w:hyperlink>
    </w:p>
    <w:p w14:paraId="45D0E1F8" w14:textId="73FDA3C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0" w:history="1">
        <w:r w:rsidR="00885201" w:rsidRPr="007E3BC4">
          <w:rPr>
            <w:rStyle w:val="Hyperlink"/>
            <w:noProof/>
          </w:rPr>
          <w:t>5.2.4.5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F70E3C4" wp14:editId="48DE955E">
              <wp:extent cx="203200" cy="203200"/>
              <wp:effectExtent l="0" t="0" r="0" b="0"/>
              <wp:docPr id="57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Encrypt Local Video (USB)</w:t>
        </w:r>
        <w:r w:rsidR="00885201">
          <w:rPr>
            <w:noProof/>
            <w:webHidden/>
          </w:rPr>
          <w:tab/>
        </w:r>
        <w:r w:rsidR="00885201">
          <w:rPr>
            <w:noProof/>
            <w:webHidden/>
          </w:rPr>
          <w:fldChar w:fldCharType="begin"/>
        </w:r>
        <w:r w:rsidR="00885201">
          <w:rPr>
            <w:noProof/>
            <w:webHidden/>
          </w:rPr>
          <w:instrText xml:space="preserve"> PAGEREF _Toc103766510 \h </w:instrText>
        </w:r>
        <w:r w:rsidR="00885201">
          <w:rPr>
            <w:noProof/>
            <w:webHidden/>
          </w:rPr>
        </w:r>
        <w:r w:rsidR="00885201">
          <w:rPr>
            <w:noProof/>
            <w:webHidden/>
          </w:rPr>
          <w:fldChar w:fldCharType="separate"/>
        </w:r>
        <w:r w:rsidR="00885201">
          <w:rPr>
            <w:noProof/>
            <w:webHidden/>
          </w:rPr>
          <w:t>53</w:t>
        </w:r>
        <w:r w:rsidR="00885201">
          <w:rPr>
            <w:noProof/>
            <w:webHidden/>
          </w:rPr>
          <w:fldChar w:fldCharType="end"/>
        </w:r>
      </w:hyperlink>
    </w:p>
    <w:p w14:paraId="7979BD42" w14:textId="1835AA7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1" w:history="1">
        <w:r w:rsidR="00885201" w:rsidRPr="007E3BC4">
          <w:rPr>
            <w:rStyle w:val="Hyperlink"/>
            <w:noProof/>
          </w:rPr>
          <w:t>5.2.4.6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E1515B6" wp14:editId="29EEA370">
              <wp:extent cx="203200" cy="203200"/>
              <wp:effectExtent l="0" t="0" r="0" b="0"/>
              <wp:docPr id="57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Store Video,Threat,Date/Time Data to USB</w:t>
        </w:r>
        <w:r w:rsidR="00885201">
          <w:rPr>
            <w:noProof/>
            <w:webHidden/>
          </w:rPr>
          <w:tab/>
        </w:r>
        <w:r w:rsidR="00885201">
          <w:rPr>
            <w:noProof/>
            <w:webHidden/>
          </w:rPr>
          <w:fldChar w:fldCharType="begin"/>
        </w:r>
        <w:r w:rsidR="00885201">
          <w:rPr>
            <w:noProof/>
            <w:webHidden/>
          </w:rPr>
          <w:instrText xml:space="preserve"> PAGEREF _Toc103766511 \h </w:instrText>
        </w:r>
        <w:r w:rsidR="00885201">
          <w:rPr>
            <w:noProof/>
            <w:webHidden/>
          </w:rPr>
        </w:r>
        <w:r w:rsidR="00885201">
          <w:rPr>
            <w:noProof/>
            <w:webHidden/>
          </w:rPr>
          <w:fldChar w:fldCharType="separate"/>
        </w:r>
        <w:r w:rsidR="00885201">
          <w:rPr>
            <w:noProof/>
            <w:webHidden/>
          </w:rPr>
          <w:t>54</w:t>
        </w:r>
        <w:r w:rsidR="00885201">
          <w:rPr>
            <w:noProof/>
            <w:webHidden/>
          </w:rPr>
          <w:fldChar w:fldCharType="end"/>
        </w:r>
      </w:hyperlink>
    </w:p>
    <w:p w14:paraId="4E5E88D5" w14:textId="08E08CE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2" w:history="1">
        <w:r w:rsidR="00885201" w:rsidRPr="007E3BC4">
          <w:rPr>
            <w:rStyle w:val="Hyperlink"/>
            <w:noProof/>
          </w:rPr>
          <w:t>5.2.4.7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300BBA1" wp14:editId="0E2AF552">
              <wp:extent cx="203200" cy="203200"/>
              <wp:effectExtent l="0" t="0" r="0" b="0"/>
              <wp:docPr id="57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Wake up SYNC/Phoenix</w:t>
        </w:r>
        <w:r w:rsidR="00885201">
          <w:rPr>
            <w:noProof/>
            <w:webHidden/>
          </w:rPr>
          <w:tab/>
        </w:r>
        <w:r w:rsidR="00885201">
          <w:rPr>
            <w:noProof/>
            <w:webHidden/>
          </w:rPr>
          <w:fldChar w:fldCharType="begin"/>
        </w:r>
        <w:r w:rsidR="00885201">
          <w:rPr>
            <w:noProof/>
            <w:webHidden/>
          </w:rPr>
          <w:instrText xml:space="preserve"> PAGEREF _Toc103766512 \h </w:instrText>
        </w:r>
        <w:r w:rsidR="00885201">
          <w:rPr>
            <w:noProof/>
            <w:webHidden/>
          </w:rPr>
        </w:r>
        <w:r w:rsidR="00885201">
          <w:rPr>
            <w:noProof/>
            <w:webHidden/>
          </w:rPr>
          <w:fldChar w:fldCharType="separate"/>
        </w:r>
        <w:r w:rsidR="00885201">
          <w:rPr>
            <w:noProof/>
            <w:webHidden/>
          </w:rPr>
          <w:t>54</w:t>
        </w:r>
        <w:r w:rsidR="00885201">
          <w:rPr>
            <w:noProof/>
            <w:webHidden/>
          </w:rPr>
          <w:fldChar w:fldCharType="end"/>
        </w:r>
      </w:hyperlink>
    </w:p>
    <w:p w14:paraId="1BB436F6" w14:textId="1DD0A4E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3" w:history="1">
        <w:r w:rsidR="00885201" w:rsidRPr="007E3BC4">
          <w:rPr>
            <w:rStyle w:val="Hyperlink"/>
            <w:noProof/>
          </w:rPr>
          <w:t>5.2.4.8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111F87F" wp14:editId="4976F255">
              <wp:extent cx="203200" cy="203200"/>
              <wp:effectExtent l="0" t="0" r="0" b="0"/>
              <wp:docPr id="57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Set ISC to ON via SYNC/Phoenix</w:t>
        </w:r>
        <w:r w:rsidR="00885201">
          <w:rPr>
            <w:noProof/>
            <w:webHidden/>
          </w:rPr>
          <w:tab/>
        </w:r>
        <w:r w:rsidR="00885201">
          <w:rPr>
            <w:noProof/>
            <w:webHidden/>
          </w:rPr>
          <w:fldChar w:fldCharType="begin"/>
        </w:r>
        <w:r w:rsidR="00885201">
          <w:rPr>
            <w:noProof/>
            <w:webHidden/>
          </w:rPr>
          <w:instrText xml:space="preserve"> PAGEREF _Toc103766513 \h </w:instrText>
        </w:r>
        <w:r w:rsidR="00885201">
          <w:rPr>
            <w:noProof/>
            <w:webHidden/>
          </w:rPr>
        </w:r>
        <w:r w:rsidR="00885201">
          <w:rPr>
            <w:noProof/>
            <w:webHidden/>
          </w:rPr>
          <w:fldChar w:fldCharType="separate"/>
        </w:r>
        <w:r w:rsidR="00885201">
          <w:rPr>
            <w:noProof/>
            <w:webHidden/>
          </w:rPr>
          <w:t>55</w:t>
        </w:r>
        <w:r w:rsidR="00885201">
          <w:rPr>
            <w:noProof/>
            <w:webHidden/>
          </w:rPr>
          <w:fldChar w:fldCharType="end"/>
        </w:r>
      </w:hyperlink>
    </w:p>
    <w:p w14:paraId="6BAD3E33" w14:textId="20D9186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4" w:history="1">
        <w:r w:rsidR="00885201" w:rsidRPr="007E3BC4">
          <w:rPr>
            <w:rStyle w:val="Hyperlink"/>
            <w:noProof/>
          </w:rPr>
          <w:t>5.2.4.9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33B8AAE" wp14:editId="4E443351">
              <wp:extent cx="203200" cy="203200"/>
              <wp:effectExtent l="0" t="0" r="0" b="0"/>
              <wp:docPr id="58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Set ISC to OFF via SYNC/Phoenix</w:t>
        </w:r>
        <w:r w:rsidR="00885201">
          <w:rPr>
            <w:noProof/>
            <w:webHidden/>
          </w:rPr>
          <w:tab/>
        </w:r>
        <w:r w:rsidR="00885201">
          <w:rPr>
            <w:noProof/>
            <w:webHidden/>
          </w:rPr>
          <w:fldChar w:fldCharType="begin"/>
        </w:r>
        <w:r w:rsidR="00885201">
          <w:rPr>
            <w:noProof/>
            <w:webHidden/>
          </w:rPr>
          <w:instrText xml:space="preserve"> PAGEREF _Toc103766514 \h </w:instrText>
        </w:r>
        <w:r w:rsidR="00885201">
          <w:rPr>
            <w:noProof/>
            <w:webHidden/>
          </w:rPr>
        </w:r>
        <w:r w:rsidR="00885201">
          <w:rPr>
            <w:noProof/>
            <w:webHidden/>
          </w:rPr>
          <w:fldChar w:fldCharType="separate"/>
        </w:r>
        <w:r w:rsidR="00885201">
          <w:rPr>
            <w:noProof/>
            <w:webHidden/>
          </w:rPr>
          <w:t>56</w:t>
        </w:r>
        <w:r w:rsidR="00885201">
          <w:rPr>
            <w:noProof/>
            <w:webHidden/>
          </w:rPr>
          <w:fldChar w:fldCharType="end"/>
        </w:r>
      </w:hyperlink>
    </w:p>
    <w:p w14:paraId="70382BA0" w14:textId="35FC195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5" w:history="1">
        <w:r w:rsidR="00885201" w:rsidRPr="007E3BC4">
          <w:rPr>
            <w:rStyle w:val="Hyperlink"/>
            <w:noProof/>
          </w:rPr>
          <w:t>5.2.4.10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97178E1" wp14:editId="01370A09">
              <wp:extent cx="203200" cy="203200"/>
              <wp:effectExtent l="0" t="0" r="0" b="0"/>
              <wp:docPr id="58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Selection/Play/Pause/Terminate of Videos Stored on USB via SYNC/Phoenix</w:t>
        </w:r>
        <w:r w:rsidR="00885201">
          <w:rPr>
            <w:noProof/>
            <w:webHidden/>
          </w:rPr>
          <w:tab/>
        </w:r>
        <w:r w:rsidR="00885201">
          <w:rPr>
            <w:noProof/>
            <w:webHidden/>
          </w:rPr>
          <w:fldChar w:fldCharType="begin"/>
        </w:r>
        <w:r w:rsidR="00885201">
          <w:rPr>
            <w:noProof/>
            <w:webHidden/>
          </w:rPr>
          <w:instrText xml:space="preserve"> PAGEREF _Toc103766515 \h </w:instrText>
        </w:r>
        <w:r w:rsidR="00885201">
          <w:rPr>
            <w:noProof/>
            <w:webHidden/>
          </w:rPr>
        </w:r>
        <w:r w:rsidR="00885201">
          <w:rPr>
            <w:noProof/>
            <w:webHidden/>
          </w:rPr>
          <w:fldChar w:fldCharType="separate"/>
        </w:r>
        <w:r w:rsidR="00885201">
          <w:rPr>
            <w:noProof/>
            <w:webHidden/>
          </w:rPr>
          <w:t>58</w:t>
        </w:r>
        <w:r w:rsidR="00885201">
          <w:rPr>
            <w:noProof/>
            <w:webHidden/>
          </w:rPr>
          <w:fldChar w:fldCharType="end"/>
        </w:r>
      </w:hyperlink>
    </w:p>
    <w:p w14:paraId="35EE9821" w14:textId="6A81DB3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6" w:history="1">
        <w:r w:rsidR="00885201" w:rsidRPr="007E3BC4">
          <w:rPr>
            <w:rStyle w:val="Hyperlink"/>
            <w:noProof/>
          </w:rPr>
          <w:t>5.2.4.11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788BAE2" wp14:editId="1376521D">
              <wp:extent cx="203200" cy="203200"/>
              <wp:effectExtent l="0" t="0" r="0" b="0"/>
              <wp:docPr id="58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USB Video Playback on PC/Computer</w:t>
        </w:r>
        <w:r w:rsidR="00885201">
          <w:rPr>
            <w:noProof/>
            <w:webHidden/>
          </w:rPr>
          <w:tab/>
        </w:r>
        <w:r w:rsidR="00885201">
          <w:rPr>
            <w:noProof/>
            <w:webHidden/>
          </w:rPr>
          <w:fldChar w:fldCharType="begin"/>
        </w:r>
        <w:r w:rsidR="00885201">
          <w:rPr>
            <w:noProof/>
            <w:webHidden/>
          </w:rPr>
          <w:instrText xml:space="preserve"> PAGEREF _Toc103766516 \h </w:instrText>
        </w:r>
        <w:r w:rsidR="00885201">
          <w:rPr>
            <w:noProof/>
            <w:webHidden/>
          </w:rPr>
        </w:r>
        <w:r w:rsidR="00885201">
          <w:rPr>
            <w:noProof/>
            <w:webHidden/>
          </w:rPr>
          <w:fldChar w:fldCharType="separate"/>
        </w:r>
        <w:r w:rsidR="00885201">
          <w:rPr>
            <w:noProof/>
            <w:webHidden/>
          </w:rPr>
          <w:t>58</w:t>
        </w:r>
        <w:r w:rsidR="00885201">
          <w:rPr>
            <w:noProof/>
            <w:webHidden/>
          </w:rPr>
          <w:fldChar w:fldCharType="end"/>
        </w:r>
      </w:hyperlink>
    </w:p>
    <w:p w14:paraId="1D4EFF56" w14:textId="7A9BCBA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7" w:history="1">
        <w:r w:rsidR="00885201" w:rsidRPr="007E3BC4">
          <w:rPr>
            <w:rStyle w:val="Hyperlink"/>
            <w:noProof/>
          </w:rPr>
          <w:t>5.2.4.12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D38D197" wp14:editId="47CD6A64">
              <wp:extent cx="203200" cy="203200"/>
              <wp:effectExtent l="0" t="0" r="0" b="0"/>
              <wp:docPr id="58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Enable Feature – Store Play Video via USB – Overall</w:t>
        </w:r>
        <w:r w:rsidR="00885201">
          <w:rPr>
            <w:noProof/>
            <w:webHidden/>
          </w:rPr>
          <w:tab/>
        </w:r>
        <w:r w:rsidR="00885201">
          <w:rPr>
            <w:noProof/>
            <w:webHidden/>
          </w:rPr>
          <w:fldChar w:fldCharType="begin"/>
        </w:r>
        <w:r w:rsidR="00885201">
          <w:rPr>
            <w:noProof/>
            <w:webHidden/>
          </w:rPr>
          <w:instrText xml:space="preserve"> PAGEREF _Toc103766517 \h </w:instrText>
        </w:r>
        <w:r w:rsidR="00885201">
          <w:rPr>
            <w:noProof/>
            <w:webHidden/>
          </w:rPr>
        </w:r>
        <w:r w:rsidR="00885201">
          <w:rPr>
            <w:noProof/>
            <w:webHidden/>
          </w:rPr>
          <w:fldChar w:fldCharType="separate"/>
        </w:r>
        <w:r w:rsidR="00885201">
          <w:rPr>
            <w:noProof/>
            <w:webHidden/>
          </w:rPr>
          <w:t>59</w:t>
        </w:r>
        <w:r w:rsidR="00885201">
          <w:rPr>
            <w:noProof/>
            <w:webHidden/>
          </w:rPr>
          <w:fldChar w:fldCharType="end"/>
        </w:r>
      </w:hyperlink>
    </w:p>
    <w:p w14:paraId="7AA63572" w14:textId="51AEAE0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8" w:history="1">
        <w:r w:rsidR="00885201" w:rsidRPr="007E3BC4">
          <w:rPr>
            <w:rStyle w:val="Hyperlink"/>
            <w:noProof/>
          </w:rPr>
          <w:t>5.2.4.13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E7764AE" wp14:editId="355E45B2">
              <wp:extent cx="203200" cy="203200"/>
              <wp:effectExtent l="0" t="0" r="0" b="0"/>
              <wp:docPr id="58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Set Sentinel via SYNC to ON</w:t>
        </w:r>
        <w:r w:rsidR="00885201">
          <w:rPr>
            <w:noProof/>
            <w:webHidden/>
          </w:rPr>
          <w:tab/>
        </w:r>
        <w:r w:rsidR="00885201">
          <w:rPr>
            <w:noProof/>
            <w:webHidden/>
          </w:rPr>
          <w:fldChar w:fldCharType="begin"/>
        </w:r>
        <w:r w:rsidR="00885201">
          <w:rPr>
            <w:noProof/>
            <w:webHidden/>
          </w:rPr>
          <w:instrText xml:space="preserve"> PAGEREF _Toc103766518 \h </w:instrText>
        </w:r>
        <w:r w:rsidR="00885201">
          <w:rPr>
            <w:noProof/>
            <w:webHidden/>
          </w:rPr>
        </w:r>
        <w:r w:rsidR="00885201">
          <w:rPr>
            <w:noProof/>
            <w:webHidden/>
          </w:rPr>
          <w:fldChar w:fldCharType="separate"/>
        </w:r>
        <w:r w:rsidR="00885201">
          <w:rPr>
            <w:noProof/>
            <w:webHidden/>
          </w:rPr>
          <w:t>60</w:t>
        </w:r>
        <w:r w:rsidR="00885201">
          <w:rPr>
            <w:noProof/>
            <w:webHidden/>
          </w:rPr>
          <w:fldChar w:fldCharType="end"/>
        </w:r>
      </w:hyperlink>
    </w:p>
    <w:p w14:paraId="555D40E3" w14:textId="5D72B90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19" w:history="1">
        <w:r w:rsidR="00885201" w:rsidRPr="007E3BC4">
          <w:rPr>
            <w:rStyle w:val="Hyperlink"/>
            <w:noProof/>
          </w:rPr>
          <w:t>5.2.4.14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CA4995F" wp14:editId="519CDE4D">
              <wp:extent cx="203200" cy="203200"/>
              <wp:effectExtent l="0" t="0" r="0" b="0"/>
              <wp:docPr id="59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Selection of Videos Stored on USB</w:t>
        </w:r>
        <w:r w:rsidR="00885201">
          <w:rPr>
            <w:noProof/>
            <w:webHidden/>
          </w:rPr>
          <w:tab/>
        </w:r>
        <w:r w:rsidR="00885201">
          <w:rPr>
            <w:noProof/>
            <w:webHidden/>
          </w:rPr>
          <w:fldChar w:fldCharType="begin"/>
        </w:r>
        <w:r w:rsidR="00885201">
          <w:rPr>
            <w:noProof/>
            <w:webHidden/>
          </w:rPr>
          <w:instrText xml:space="preserve"> PAGEREF _Toc103766519 \h </w:instrText>
        </w:r>
        <w:r w:rsidR="00885201">
          <w:rPr>
            <w:noProof/>
            <w:webHidden/>
          </w:rPr>
        </w:r>
        <w:r w:rsidR="00885201">
          <w:rPr>
            <w:noProof/>
            <w:webHidden/>
          </w:rPr>
          <w:fldChar w:fldCharType="separate"/>
        </w:r>
        <w:r w:rsidR="00885201">
          <w:rPr>
            <w:noProof/>
            <w:webHidden/>
          </w:rPr>
          <w:t>61</w:t>
        </w:r>
        <w:r w:rsidR="00885201">
          <w:rPr>
            <w:noProof/>
            <w:webHidden/>
          </w:rPr>
          <w:fldChar w:fldCharType="end"/>
        </w:r>
      </w:hyperlink>
    </w:p>
    <w:p w14:paraId="758F22A6" w14:textId="3E9E473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0" w:history="1">
        <w:r w:rsidR="00885201" w:rsidRPr="007E3BC4">
          <w:rPr>
            <w:rStyle w:val="Hyperlink"/>
            <w:noProof/>
          </w:rPr>
          <w:t>5.2.4.15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A091581" wp14:editId="198AAE10">
              <wp:extent cx="203200" cy="203200"/>
              <wp:effectExtent l="0" t="0" r="0" b="0"/>
              <wp:docPr id="59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Stop Video Playback from USB on SYNC/Phoenix</w:t>
        </w:r>
        <w:r w:rsidR="00885201">
          <w:rPr>
            <w:noProof/>
            <w:webHidden/>
          </w:rPr>
          <w:tab/>
        </w:r>
        <w:r w:rsidR="00885201">
          <w:rPr>
            <w:noProof/>
            <w:webHidden/>
          </w:rPr>
          <w:fldChar w:fldCharType="begin"/>
        </w:r>
        <w:r w:rsidR="00885201">
          <w:rPr>
            <w:noProof/>
            <w:webHidden/>
          </w:rPr>
          <w:instrText xml:space="preserve"> PAGEREF _Toc103766520 \h </w:instrText>
        </w:r>
        <w:r w:rsidR="00885201">
          <w:rPr>
            <w:noProof/>
            <w:webHidden/>
          </w:rPr>
        </w:r>
        <w:r w:rsidR="00885201">
          <w:rPr>
            <w:noProof/>
            <w:webHidden/>
          </w:rPr>
          <w:fldChar w:fldCharType="separate"/>
        </w:r>
        <w:r w:rsidR="00885201">
          <w:rPr>
            <w:noProof/>
            <w:webHidden/>
          </w:rPr>
          <w:t>62</w:t>
        </w:r>
        <w:r w:rsidR="00885201">
          <w:rPr>
            <w:noProof/>
            <w:webHidden/>
          </w:rPr>
          <w:fldChar w:fldCharType="end"/>
        </w:r>
      </w:hyperlink>
    </w:p>
    <w:p w14:paraId="0F312083" w14:textId="157AE85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1" w:history="1">
        <w:r w:rsidR="00885201" w:rsidRPr="007E3BC4">
          <w:rPr>
            <w:rStyle w:val="Hyperlink"/>
            <w:noProof/>
          </w:rPr>
          <w:t>5.2.4.16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8445820" wp14:editId="70F5CC4B">
              <wp:extent cx="203200" cy="203200"/>
              <wp:effectExtent l="0" t="0" r="0" b="0"/>
              <wp:docPr id="59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Play Video from USB on SYNC</w:t>
        </w:r>
        <w:r w:rsidR="00885201">
          <w:rPr>
            <w:noProof/>
            <w:webHidden/>
          </w:rPr>
          <w:tab/>
        </w:r>
        <w:r w:rsidR="00885201">
          <w:rPr>
            <w:noProof/>
            <w:webHidden/>
          </w:rPr>
          <w:fldChar w:fldCharType="begin"/>
        </w:r>
        <w:r w:rsidR="00885201">
          <w:rPr>
            <w:noProof/>
            <w:webHidden/>
          </w:rPr>
          <w:instrText xml:space="preserve"> PAGEREF _Toc103766521 \h </w:instrText>
        </w:r>
        <w:r w:rsidR="00885201">
          <w:rPr>
            <w:noProof/>
            <w:webHidden/>
          </w:rPr>
        </w:r>
        <w:r w:rsidR="00885201">
          <w:rPr>
            <w:noProof/>
            <w:webHidden/>
          </w:rPr>
          <w:fldChar w:fldCharType="separate"/>
        </w:r>
        <w:r w:rsidR="00885201">
          <w:rPr>
            <w:noProof/>
            <w:webHidden/>
          </w:rPr>
          <w:t>62</w:t>
        </w:r>
        <w:r w:rsidR="00885201">
          <w:rPr>
            <w:noProof/>
            <w:webHidden/>
          </w:rPr>
          <w:fldChar w:fldCharType="end"/>
        </w:r>
      </w:hyperlink>
    </w:p>
    <w:p w14:paraId="6AB8EBC6" w14:textId="1DF6D7A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2" w:history="1">
        <w:r w:rsidR="00885201" w:rsidRPr="007E3BC4">
          <w:rPr>
            <w:rStyle w:val="Hyperlink"/>
            <w:noProof/>
          </w:rPr>
          <w:t>5.2.4.17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0AB3F13" wp14:editId="649F900B">
              <wp:extent cx="203200" cy="203200"/>
              <wp:effectExtent l="0" t="0" r="0" b="0"/>
              <wp:docPr id="59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Set Sentinal via SYNC to OFF</w:t>
        </w:r>
        <w:r w:rsidR="00885201">
          <w:rPr>
            <w:noProof/>
            <w:webHidden/>
          </w:rPr>
          <w:tab/>
        </w:r>
        <w:r w:rsidR="00885201">
          <w:rPr>
            <w:noProof/>
            <w:webHidden/>
          </w:rPr>
          <w:fldChar w:fldCharType="begin"/>
        </w:r>
        <w:r w:rsidR="00885201">
          <w:rPr>
            <w:noProof/>
            <w:webHidden/>
          </w:rPr>
          <w:instrText xml:space="preserve"> PAGEREF _Toc103766522 \h </w:instrText>
        </w:r>
        <w:r w:rsidR="00885201">
          <w:rPr>
            <w:noProof/>
            <w:webHidden/>
          </w:rPr>
        </w:r>
        <w:r w:rsidR="00885201">
          <w:rPr>
            <w:noProof/>
            <w:webHidden/>
          </w:rPr>
          <w:fldChar w:fldCharType="separate"/>
        </w:r>
        <w:r w:rsidR="00885201">
          <w:rPr>
            <w:noProof/>
            <w:webHidden/>
          </w:rPr>
          <w:t>63</w:t>
        </w:r>
        <w:r w:rsidR="00885201">
          <w:rPr>
            <w:noProof/>
            <w:webHidden/>
          </w:rPr>
          <w:fldChar w:fldCharType="end"/>
        </w:r>
      </w:hyperlink>
    </w:p>
    <w:p w14:paraId="5339EEE2" w14:textId="5E1053F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3" w:history="1">
        <w:r w:rsidR="00885201" w:rsidRPr="007E3BC4">
          <w:rPr>
            <w:rStyle w:val="Hyperlink"/>
            <w:noProof/>
          </w:rPr>
          <w:t>5.2.4.18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865F586" wp14:editId="5A88F55D">
              <wp:extent cx="203200" cy="203200"/>
              <wp:effectExtent l="0" t="0" r="0" b="0"/>
              <wp:docPr id="59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Pause Video Playback from USB on SYNC/Phoenix</w:t>
        </w:r>
        <w:r w:rsidR="00885201">
          <w:rPr>
            <w:noProof/>
            <w:webHidden/>
          </w:rPr>
          <w:tab/>
        </w:r>
        <w:r w:rsidR="00885201">
          <w:rPr>
            <w:noProof/>
            <w:webHidden/>
          </w:rPr>
          <w:fldChar w:fldCharType="begin"/>
        </w:r>
        <w:r w:rsidR="00885201">
          <w:rPr>
            <w:noProof/>
            <w:webHidden/>
          </w:rPr>
          <w:instrText xml:space="preserve"> PAGEREF _Toc103766523 \h </w:instrText>
        </w:r>
        <w:r w:rsidR="00885201">
          <w:rPr>
            <w:noProof/>
            <w:webHidden/>
          </w:rPr>
        </w:r>
        <w:r w:rsidR="00885201">
          <w:rPr>
            <w:noProof/>
            <w:webHidden/>
          </w:rPr>
          <w:fldChar w:fldCharType="separate"/>
        </w:r>
        <w:r w:rsidR="00885201">
          <w:rPr>
            <w:noProof/>
            <w:webHidden/>
          </w:rPr>
          <w:t>64</w:t>
        </w:r>
        <w:r w:rsidR="00885201">
          <w:rPr>
            <w:noProof/>
            <w:webHidden/>
          </w:rPr>
          <w:fldChar w:fldCharType="end"/>
        </w:r>
      </w:hyperlink>
    </w:p>
    <w:p w14:paraId="708E39C7" w14:textId="41E3BDB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4" w:history="1">
        <w:r w:rsidR="00885201" w:rsidRPr="007E3BC4">
          <w:rPr>
            <w:rStyle w:val="Hyperlink"/>
            <w:noProof/>
          </w:rPr>
          <w:t>5.2.4.19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339C8E6" wp14:editId="6ADD10C5">
              <wp:extent cx="203200" cy="203200"/>
              <wp:effectExtent l="0" t="0" r="0" b="0"/>
              <wp:docPr id="60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Inform user via SYNC_Phoenix of poor internet access when parked and USB pen-drive required</w:t>
        </w:r>
        <w:r w:rsidR="00885201">
          <w:rPr>
            <w:noProof/>
            <w:webHidden/>
          </w:rPr>
          <w:tab/>
        </w:r>
        <w:r w:rsidR="00885201">
          <w:rPr>
            <w:noProof/>
            <w:webHidden/>
          </w:rPr>
          <w:fldChar w:fldCharType="begin"/>
        </w:r>
        <w:r w:rsidR="00885201">
          <w:rPr>
            <w:noProof/>
            <w:webHidden/>
          </w:rPr>
          <w:instrText xml:space="preserve"> PAGEREF _Toc103766524 \h </w:instrText>
        </w:r>
        <w:r w:rsidR="00885201">
          <w:rPr>
            <w:noProof/>
            <w:webHidden/>
          </w:rPr>
        </w:r>
        <w:r w:rsidR="00885201">
          <w:rPr>
            <w:noProof/>
            <w:webHidden/>
          </w:rPr>
          <w:fldChar w:fldCharType="separate"/>
        </w:r>
        <w:r w:rsidR="00885201">
          <w:rPr>
            <w:noProof/>
            <w:webHidden/>
          </w:rPr>
          <w:t>65</w:t>
        </w:r>
        <w:r w:rsidR="00885201">
          <w:rPr>
            <w:noProof/>
            <w:webHidden/>
          </w:rPr>
          <w:fldChar w:fldCharType="end"/>
        </w:r>
      </w:hyperlink>
    </w:p>
    <w:p w14:paraId="1B4B73CB" w14:textId="33F42378" w:rsidR="00885201" w:rsidRDefault="00B111A7">
      <w:pPr>
        <w:pStyle w:val="TOC3"/>
        <w:rPr>
          <w:rFonts w:asciiTheme="minorHAnsi" w:eastAsiaTheme="minorEastAsia" w:hAnsiTheme="minorHAnsi" w:cstheme="minorBidi"/>
          <w:noProof/>
          <w:sz w:val="22"/>
          <w:szCs w:val="22"/>
          <w:lang w:val="en-GB" w:eastAsia="en-GB"/>
        </w:rPr>
      </w:pPr>
      <w:hyperlink w:anchor="_Toc103766525" w:history="1">
        <w:r w:rsidR="00885201" w:rsidRPr="007E3BC4">
          <w:rPr>
            <w:rStyle w:val="Hyperlink"/>
            <w:noProof/>
            <w:lang w:val="en-GB"/>
          </w:rPr>
          <w:t>5.2.5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Ford Pass App</w:t>
        </w:r>
        <w:r w:rsidR="00885201">
          <w:rPr>
            <w:noProof/>
            <w:webHidden/>
          </w:rPr>
          <w:tab/>
        </w:r>
        <w:r w:rsidR="00885201">
          <w:rPr>
            <w:noProof/>
            <w:webHidden/>
          </w:rPr>
          <w:fldChar w:fldCharType="begin"/>
        </w:r>
        <w:r w:rsidR="00885201">
          <w:rPr>
            <w:noProof/>
            <w:webHidden/>
          </w:rPr>
          <w:instrText xml:space="preserve"> PAGEREF _Toc103766525 \h </w:instrText>
        </w:r>
        <w:r w:rsidR="00885201">
          <w:rPr>
            <w:noProof/>
            <w:webHidden/>
          </w:rPr>
        </w:r>
        <w:r w:rsidR="00885201">
          <w:rPr>
            <w:noProof/>
            <w:webHidden/>
          </w:rPr>
          <w:fldChar w:fldCharType="separate"/>
        </w:r>
        <w:r w:rsidR="00885201">
          <w:rPr>
            <w:noProof/>
            <w:webHidden/>
          </w:rPr>
          <w:t>65</w:t>
        </w:r>
        <w:r w:rsidR="00885201">
          <w:rPr>
            <w:noProof/>
            <w:webHidden/>
          </w:rPr>
          <w:fldChar w:fldCharType="end"/>
        </w:r>
      </w:hyperlink>
    </w:p>
    <w:p w14:paraId="38A5E6D2" w14:textId="4FB8EE1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6" w:history="1">
        <w:r w:rsidR="00885201" w:rsidRPr="007E3BC4">
          <w:rPr>
            <w:rStyle w:val="Hyperlink"/>
            <w:noProof/>
          </w:rPr>
          <w:t>5.2.5.1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DD94104" wp14:editId="529FFC36">
              <wp:extent cx="203200" cy="203200"/>
              <wp:effectExtent l="0" t="0" r="0" b="0"/>
              <wp:docPr id="60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Accept Privacy Settings</w:t>
        </w:r>
        <w:r w:rsidR="00885201">
          <w:rPr>
            <w:noProof/>
            <w:webHidden/>
          </w:rPr>
          <w:tab/>
        </w:r>
        <w:r w:rsidR="00885201">
          <w:rPr>
            <w:noProof/>
            <w:webHidden/>
          </w:rPr>
          <w:fldChar w:fldCharType="begin"/>
        </w:r>
        <w:r w:rsidR="00885201">
          <w:rPr>
            <w:noProof/>
            <w:webHidden/>
          </w:rPr>
          <w:instrText xml:space="preserve"> PAGEREF _Toc103766526 \h </w:instrText>
        </w:r>
        <w:r w:rsidR="00885201">
          <w:rPr>
            <w:noProof/>
            <w:webHidden/>
          </w:rPr>
        </w:r>
        <w:r w:rsidR="00885201">
          <w:rPr>
            <w:noProof/>
            <w:webHidden/>
          </w:rPr>
          <w:fldChar w:fldCharType="separate"/>
        </w:r>
        <w:r w:rsidR="00885201">
          <w:rPr>
            <w:noProof/>
            <w:webHidden/>
          </w:rPr>
          <w:t>65</w:t>
        </w:r>
        <w:r w:rsidR="00885201">
          <w:rPr>
            <w:noProof/>
            <w:webHidden/>
          </w:rPr>
          <w:fldChar w:fldCharType="end"/>
        </w:r>
      </w:hyperlink>
    </w:p>
    <w:p w14:paraId="4F94E958" w14:textId="4B034A4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7" w:history="1">
        <w:r w:rsidR="00885201" w:rsidRPr="007E3BC4">
          <w:rPr>
            <w:rStyle w:val="Hyperlink"/>
            <w:noProof/>
          </w:rPr>
          <w:t>5.2.5.2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E9B8193" wp14:editId="0EC6DC11">
              <wp:extent cx="203200" cy="203200"/>
              <wp:effectExtent l="0" t="0" r="0" b="0"/>
              <wp:docPr id="60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Launch the ISC System</w:t>
        </w:r>
        <w:r w:rsidR="00885201">
          <w:rPr>
            <w:noProof/>
            <w:webHidden/>
          </w:rPr>
          <w:tab/>
        </w:r>
        <w:r w:rsidR="00885201">
          <w:rPr>
            <w:noProof/>
            <w:webHidden/>
          </w:rPr>
          <w:fldChar w:fldCharType="begin"/>
        </w:r>
        <w:r w:rsidR="00885201">
          <w:rPr>
            <w:noProof/>
            <w:webHidden/>
          </w:rPr>
          <w:instrText xml:space="preserve"> PAGEREF _Toc103766527 \h </w:instrText>
        </w:r>
        <w:r w:rsidR="00885201">
          <w:rPr>
            <w:noProof/>
            <w:webHidden/>
          </w:rPr>
        </w:r>
        <w:r w:rsidR="00885201">
          <w:rPr>
            <w:noProof/>
            <w:webHidden/>
          </w:rPr>
          <w:fldChar w:fldCharType="separate"/>
        </w:r>
        <w:r w:rsidR="00885201">
          <w:rPr>
            <w:noProof/>
            <w:webHidden/>
          </w:rPr>
          <w:t>66</w:t>
        </w:r>
        <w:r w:rsidR="00885201">
          <w:rPr>
            <w:noProof/>
            <w:webHidden/>
          </w:rPr>
          <w:fldChar w:fldCharType="end"/>
        </w:r>
      </w:hyperlink>
    </w:p>
    <w:p w14:paraId="1EC8B3C1" w14:textId="7ABAB8F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8" w:history="1">
        <w:r w:rsidR="00885201" w:rsidRPr="007E3BC4">
          <w:rPr>
            <w:rStyle w:val="Hyperlink"/>
            <w:noProof/>
          </w:rPr>
          <w:t>5.2.5.3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DF52EB8" wp14:editId="420E520A">
              <wp:extent cx="203200" cy="203200"/>
              <wp:effectExtent l="0" t="0" r="0" b="0"/>
              <wp:docPr id="60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View/Skip tutorial</w:t>
        </w:r>
        <w:r w:rsidR="00885201">
          <w:rPr>
            <w:noProof/>
            <w:webHidden/>
          </w:rPr>
          <w:tab/>
        </w:r>
        <w:r w:rsidR="00885201">
          <w:rPr>
            <w:noProof/>
            <w:webHidden/>
          </w:rPr>
          <w:fldChar w:fldCharType="begin"/>
        </w:r>
        <w:r w:rsidR="00885201">
          <w:rPr>
            <w:noProof/>
            <w:webHidden/>
          </w:rPr>
          <w:instrText xml:space="preserve"> PAGEREF _Toc103766528 \h </w:instrText>
        </w:r>
        <w:r w:rsidR="00885201">
          <w:rPr>
            <w:noProof/>
            <w:webHidden/>
          </w:rPr>
        </w:r>
        <w:r w:rsidR="00885201">
          <w:rPr>
            <w:noProof/>
            <w:webHidden/>
          </w:rPr>
          <w:fldChar w:fldCharType="separate"/>
        </w:r>
        <w:r w:rsidR="00885201">
          <w:rPr>
            <w:noProof/>
            <w:webHidden/>
          </w:rPr>
          <w:t>66</w:t>
        </w:r>
        <w:r w:rsidR="00885201">
          <w:rPr>
            <w:noProof/>
            <w:webHidden/>
          </w:rPr>
          <w:fldChar w:fldCharType="end"/>
        </w:r>
      </w:hyperlink>
    </w:p>
    <w:p w14:paraId="14A4C457" w14:textId="14D2FE9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29" w:history="1">
        <w:r w:rsidR="00885201" w:rsidRPr="007E3BC4">
          <w:rPr>
            <w:rStyle w:val="Hyperlink"/>
            <w:noProof/>
          </w:rPr>
          <w:t>5.2.5.4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A6E1396" wp14:editId="2BF2460C">
              <wp:extent cx="203200" cy="203200"/>
              <wp:effectExtent l="0" t="0" r="0" b="0"/>
              <wp:docPr id="60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Privacy Settings</w:t>
        </w:r>
        <w:r w:rsidR="00885201">
          <w:rPr>
            <w:noProof/>
            <w:webHidden/>
          </w:rPr>
          <w:tab/>
        </w:r>
        <w:r w:rsidR="00885201">
          <w:rPr>
            <w:noProof/>
            <w:webHidden/>
          </w:rPr>
          <w:fldChar w:fldCharType="begin"/>
        </w:r>
        <w:r w:rsidR="00885201">
          <w:rPr>
            <w:noProof/>
            <w:webHidden/>
          </w:rPr>
          <w:instrText xml:space="preserve"> PAGEREF _Toc103766529 \h </w:instrText>
        </w:r>
        <w:r w:rsidR="00885201">
          <w:rPr>
            <w:noProof/>
            <w:webHidden/>
          </w:rPr>
        </w:r>
        <w:r w:rsidR="00885201">
          <w:rPr>
            <w:noProof/>
            <w:webHidden/>
          </w:rPr>
          <w:fldChar w:fldCharType="separate"/>
        </w:r>
        <w:r w:rsidR="00885201">
          <w:rPr>
            <w:noProof/>
            <w:webHidden/>
          </w:rPr>
          <w:t>67</w:t>
        </w:r>
        <w:r w:rsidR="00885201">
          <w:rPr>
            <w:noProof/>
            <w:webHidden/>
          </w:rPr>
          <w:fldChar w:fldCharType="end"/>
        </w:r>
      </w:hyperlink>
    </w:p>
    <w:p w14:paraId="100CED30" w14:textId="356087D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0" w:history="1">
        <w:r w:rsidR="00885201" w:rsidRPr="007E3BC4">
          <w:rPr>
            <w:rStyle w:val="Hyperlink"/>
            <w:noProof/>
          </w:rPr>
          <w:t>5.2.5.5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8760B10" wp14:editId="339309FA">
              <wp:extent cx="203200" cy="203200"/>
              <wp:effectExtent l="0" t="0" r="0" b="0"/>
              <wp:docPr id="61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Enable/Disable of Threat Event Notifications on Ford Pass App</w:t>
        </w:r>
        <w:r w:rsidR="00885201">
          <w:rPr>
            <w:noProof/>
            <w:webHidden/>
          </w:rPr>
          <w:tab/>
        </w:r>
        <w:r w:rsidR="00885201">
          <w:rPr>
            <w:noProof/>
            <w:webHidden/>
          </w:rPr>
          <w:fldChar w:fldCharType="begin"/>
        </w:r>
        <w:r w:rsidR="00885201">
          <w:rPr>
            <w:noProof/>
            <w:webHidden/>
          </w:rPr>
          <w:instrText xml:space="preserve"> PAGEREF _Toc103766530 \h </w:instrText>
        </w:r>
        <w:r w:rsidR="00885201">
          <w:rPr>
            <w:noProof/>
            <w:webHidden/>
          </w:rPr>
        </w:r>
        <w:r w:rsidR="00885201">
          <w:rPr>
            <w:noProof/>
            <w:webHidden/>
          </w:rPr>
          <w:fldChar w:fldCharType="separate"/>
        </w:r>
        <w:r w:rsidR="00885201">
          <w:rPr>
            <w:noProof/>
            <w:webHidden/>
          </w:rPr>
          <w:t>67</w:t>
        </w:r>
        <w:r w:rsidR="00885201">
          <w:rPr>
            <w:noProof/>
            <w:webHidden/>
          </w:rPr>
          <w:fldChar w:fldCharType="end"/>
        </w:r>
      </w:hyperlink>
    </w:p>
    <w:p w14:paraId="5AF40B06" w14:textId="7D7CE39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1" w:history="1">
        <w:r w:rsidR="00885201" w:rsidRPr="007E3BC4">
          <w:rPr>
            <w:rStyle w:val="Hyperlink"/>
            <w:noProof/>
          </w:rPr>
          <w:t>5.2.5.6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AF29942" wp14:editId="37EE3FDC">
              <wp:extent cx="203200" cy="203200"/>
              <wp:effectExtent l="0" t="0" r="0" b="0"/>
              <wp:docPr id="61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Automatically Alert User of Threat Event via Ford Pass App</w:t>
        </w:r>
        <w:r w:rsidR="00885201">
          <w:rPr>
            <w:noProof/>
            <w:webHidden/>
          </w:rPr>
          <w:tab/>
        </w:r>
        <w:r w:rsidR="00885201">
          <w:rPr>
            <w:noProof/>
            <w:webHidden/>
          </w:rPr>
          <w:fldChar w:fldCharType="begin"/>
        </w:r>
        <w:r w:rsidR="00885201">
          <w:rPr>
            <w:noProof/>
            <w:webHidden/>
          </w:rPr>
          <w:instrText xml:space="preserve"> PAGEREF _Toc103766531 \h </w:instrText>
        </w:r>
        <w:r w:rsidR="00885201">
          <w:rPr>
            <w:noProof/>
            <w:webHidden/>
          </w:rPr>
        </w:r>
        <w:r w:rsidR="00885201">
          <w:rPr>
            <w:noProof/>
            <w:webHidden/>
          </w:rPr>
          <w:fldChar w:fldCharType="separate"/>
        </w:r>
        <w:r w:rsidR="00885201">
          <w:rPr>
            <w:noProof/>
            <w:webHidden/>
          </w:rPr>
          <w:t>68</w:t>
        </w:r>
        <w:r w:rsidR="00885201">
          <w:rPr>
            <w:noProof/>
            <w:webHidden/>
          </w:rPr>
          <w:fldChar w:fldCharType="end"/>
        </w:r>
      </w:hyperlink>
    </w:p>
    <w:p w14:paraId="5F57D50C" w14:textId="4EF1397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2" w:history="1">
        <w:r w:rsidR="00885201" w:rsidRPr="007E3BC4">
          <w:rPr>
            <w:rStyle w:val="Hyperlink"/>
            <w:noProof/>
          </w:rPr>
          <w:t>5.2.5.7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A14AE51" wp14:editId="167039A3">
              <wp:extent cx="203200" cy="203200"/>
              <wp:effectExtent l="0" t="0" r="0" b="0"/>
              <wp:docPr id="61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Manage Ford Pass App – Overall</w:t>
        </w:r>
        <w:r w:rsidR="00885201">
          <w:rPr>
            <w:noProof/>
            <w:webHidden/>
          </w:rPr>
          <w:tab/>
        </w:r>
        <w:r w:rsidR="00885201">
          <w:rPr>
            <w:noProof/>
            <w:webHidden/>
          </w:rPr>
          <w:fldChar w:fldCharType="begin"/>
        </w:r>
        <w:r w:rsidR="00885201">
          <w:rPr>
            <w:noProof/>
            <w:webHidden/>
          </w:rPr>
          <w:instrText xml:space="preserve"> PAGEREF _Toc103766532 \h </w:instrText>
        </w:r>
        <w:r w:rsidR="00885201">
          <w:rPr>
            <w:noProof/>
            <w:webHidden/>
          </w:rPr>
        </w:r>
        <w:r w:rsidR="00885201">
          <w:rPr>
            <w:noProof/>
            <w:webHidden/>
          </w:rPr>
          <w:fldChar w:fldCharType="separate"/>
        </w:r>
        <w:r w:rsidR="00885201">
          <w:rPr>
            <w:noProof/>
            <w:webHidden/>
          </w:rPr>
          <w:t>69</w:t>
        </w:r>
        <w:r w:rsidR="00885201">
          <w:rPr>
            <w:noProof/>
            <w:webHidden/>
          </w:rPr>
          <w:fldChar w:fldCharType="end"/>
        </w:r>
      </w:hyperlink>
    </w:p>
    <w:p w14:paraId="47950E77" w14:textId="12403E8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3" w:history="1">
        <w:r w:rsidR="00885201" w:rsidRPr="007E3BC4">
          <w:rPr>
            <w:rStyle w:val="Hyperlink"/>
            <w:noProof/>
          </w:rPr>
          <w:t>5.2.5.8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A5FDE61" wp14:editId="7AE329F8">
              <wp:extent cx="203200" cy="203200"/>
              <wp:effectExtent l="0" t="0" r="0" b="0"/>
              <wp:docPr id="61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Selection of Automatic or Manual Recoding to Cloud on Video View/Stream</w:t>
        </w:r>
        <w:r w:rsidR="00885201">
          <w:rPr>
            <w:noProof/>
            <w:webHidden/>
          </w:rPr>
          <w:tab/>
        </w:r>
        <w:r w:rsidR="00885201">
          <w:rPr>
            <w:noProof/>
            <w:webHidden/>
          </w:rPr>
          <w:fldChar w:fldCharType="begin"/>
        </w:r>
        <w:r w:rsidR="00885201">
          <w:rPr>
            <w:noProof/>
            <w:webHidden/>
          </w:rPr>
          <w:instrText xml:space="preserve"> PAGEREF _Toc103766533 \h </w:instrText>
        </w:r>
        <w:r w:rsidR="00885201">
          <w:rPr>
            <w:noProof/>
            <w:webHidden/>
          </w:rPr>
        </w:r>
        <w:r w:rsidR="00885201">
          <w:rPr>
            <w:noProof/>
            <w:webHidden/>
          </w:rPr>
          <w:fldChar w:fldCharType="separate"/>
        </w:r>
        <w:r w:rsidR="00885201">
          <w:rPr>
            <w:noProof/>
            <w:webHidden/>
          </w:rPr>
          <w:t>70</w:t>
        </w:r>
        <w:r w:rsidR="00885201">
          <w:rPr>
            <w:noProof/>
            <w:webHidden/>
          </w:rPr>
          <w:fldChar w:fldCharType="end"/>
        </w:r>
      </w:hyperlink>
    </w:p>
    <w:p w14:paraId="3C58D4A8" w14:textId="4267D05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4" w:history="1">
        <w:r w:rsidR="00885201" w:rsidRPr="007E3BC4">
          <w:rPr>
            <w:rStyle w:val="Hyperlink"/>
            <w:noProof/>
          </w:rPr>
          <w:t>5.2.5.9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7CDFD29" wp14:editId="347607A7">
              <wp:extent cx="203200" cy="203200"/>
              <wp:effectExtent l="0" t="0" r="0" b="0"/>
              <wp:docPr id="61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Launch of Tutorial on App</w:t>
        </w:r>
        <w:r w:rsidR="00885201">
          <w:rPr>
            <w:noProof/>
            <w:webHidden/>
          </w:rPr>
          <w:tab/>
        </w:r>
        <w:r w:rsidR="00885201">
          <w:rPr>
            <w:noProof/>
            <w:webHidden/>
          </w:rPr>
          <w:fldChar w:fldCharType="begin"/>
        </w:r>
        <w:r w:rsidR="00885201">
          <w:rPr>
            <w:noProof/>
            <w:webHidden/>
          </w:rPr>
          <w:instrText xml:space="preserve"> PAGEREF _Toc103766534 \h </w:instrText>
        </w:r>
        <w:r w:rsidR="00885201">
          <w:rPr>
            <w:noProof/>
            <w:webHidden/>
          </w:rPr>
        </w:r>
        <w:r w:rsidR="00885201">
          <w:rPr>
            <w:noProof/>
            <w:webHidden/>
          </w:rPr>
          <w:fldChar w:fldCharType="separate"/>
        </w:r>
        <w:r w:rsidR="00885201">
          <w:rPr>
            <w:noProof/>
            <w:webHidden/>
          </w:rPr>
          <w:t>71</w:t>
        </w:r>
        <w:r w:rsidR="00885201">
          <w:rPr>
            <w:noProof/>
            <w:webHidden/>
          </w:rPr>
          <w:fldChar w:fldCharType="end"/>
        </w:r>
      </w:hyperlink>
    </w:p>
    <w:p w14:paraId="36E2FA50" w14:textId="0F0856A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5" w:history="1">
        <w:r w:rsidR="00885201" w:rsidRPr="007E3BC4">
          <w:rPr>
            <w:rStyle w:val="Hyperlink"/>
            <w:noProof/>
          </w:rPr>
          <w:t>5.2.5.10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F1071F4" wp14:editId="24F060C7">
              <wp:extent cx="203200" cy="203200"/>
              <wp:effectExtent l="0" t="0" r="0" b="0"/>
              <wp:docPr id="62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Play/Pause/Stop of Sales Demo Video on App</w:t>
        </w:r>
        <w:r w:rsidR="00885201">
          <w:rPr>
            <w:noProof/>
            <w:webHidden/>
          </w:rPr>
          <w:tab/>
        </w:r>
        <w:r w:rsidR="00885201">
          <w:rPr>
            <w:noProof/>
            <w:webHidden/>
          </w:rPr>
          <w:fldChar w:fldCharType="begin"/>
        </w:r>
        <w:r w:rsidR="00885201">
          <w:rPr>
            <w:noProof/>
            <w:webHidden/>
          </w:rPr>
          <w:instrText xml:space="preserve"> PAGEREF _Toc103766535 \h </w:instrText>
        </w:r>
        <w:r w:rsidR="00885201">
          <w:rPr>
            <w:noProof/>
            <w:webHidden/>
          </w:rPr>
        </w:r>
        <w:r w:rsidR="00885201">
          <w:rPr>
            <w:noProof/>
            <w:webHidden/>
          </w:rPr>
          <w:fldChar w:fldCharType="separate"/>
        </w:r>
        <w:r w:rsidR="00885201">
          <w:rPr>
            <w:noProof/>
            <w:webHidden/>
          </w:rPr>
          <w:t>71</w:t>
        </w:r>
        <w:r w:rsidR="00885201">
          <w:rPr>
            <w:noProof/>
            <w:webHidden/>
          </w:rPr>
          <w:fldChar w:fldCharType="end"/>
        </w:r>
      </w:hyperlink>
    </w:p>
    <w:p w14:paraId="3CA99B44" w14:textId="764E814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6" w:history="1">
        <w:r w:rsidR="00885201" w:rsidRPr="007E3BC4">
          <w:rPr>
            <w:rStyle w:val="Hyperlink"/>
            <w:noProof/>
          </w:rPr>
          <w:t>5.2.5.11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4BD828B" wp14:editId="6545D693">
              <wp:extent cx="203200" cy="203200"/>
              <wp:effectExtent l="0" t="0" r="0" b="0"/>
              <wp:docPr id="62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Skip of Tutorial on First Time Use on App</w:t>
        </w:r>
        <w:r w:rsidR="00885201">
          <w:rPr>
            <w:noProof/>
            <w:webHidden/>
          </w:rPr>
          <w:tab/>
        </w:r>
        <w:r w:rsidR="00885201">
          <w:rPr>
            <w:noProof/>
            <w:webHidden/>
          </w:rPr>
          <w:fldChar w:fldCharType="begin"/>
        </w:r>
        <w:r w:rsidR="00885201">
          <w:rPr>
            <w:noProof/>
            <w:webHidden/>
          </w:rPr>
          <w:instrText xml:space="preserve"> PAGEREF _Toc103766536 \h </w:instrText>
        </w:r>
        <w:r w:rsidR="00885201">
          <w:rPr>
            <w:noProof/>
            <w:webHidden/>
          </w:rPr>
        </w:r>
        <w:r w:rsidR="00885201">
          <w:rPr>
            <w:noProof/>
            <w:webHidden/>
          </w:rPr>
          <w:fldChar w:fldCharType="separate"/>
        </w:r>
        <w:r w:rsidR="00885201">
          <w:rPr>
            <w:noProof/>
            <w:webHidden/>
          </w:rPr>
          <w:t>72</w:t>
        </w:r>
        <w:r w:rsidR="00885201">
          <w:rPr>
            <w:noProof/>
            <w:webHidden/>
          </w:rPr>
          <w:fldChar w:fldCharType="end"/>
        </w:r>
      </w:hyperlink>
    </w:p>
    <w:p w14:paraId="51B64F20" w14:textId="126323D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7" w:history="1">
        <w:r w:rsidR="00885201" w:rsidRPr="007E3BC4">
          <w:rPr>
            <w:rStyle w:val="Hyperlink"/>
            <w:noProof/>
          </w:rPr>
          <w:t>5.2.5.12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345BB90" wp14:editId="65396E4F">
              <wp:extent cx="203200" cy="203200"/>
              <wp:effectExtent l="0" t="0" r="0" b="0"/>
              <wp:docPr id="62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Launch of Tutorial on First Time Use on App</w:t>
        </w:r>
        <w:r w:rsidR="00885201">
          <w:rPr>
            <w:noProof/>
            <w:webHidden/>
          </w:rPr>
          <w:tab/>
        </w:r>
        <w:r w:rsidR="00885201">
          <w:rPr>
            <w:noProof/>
            <w:webHidden/>
          </w:rPr>
          <w:fldChar w:fldCharType="begin"/>
        </w:r>
        <w:r w:rsidR="00885201">
          <w:rPr>
            <w:noProof/>
            <w:webHidden/>
          </w:rPr>
          <w:instrText xml:space="preserve"> PAGEREF _Toc103766537 \h </w:instrText>
        </w:r>
        <w:r w:rsidR="00885201">
          <w:rPr>
            <w:noProof/>
            <w:webHidden/>
          </w:rPr>
        </w:r>
        <w:r w:rsidR="00885201">
          <w:rPr>
            <w:noProof/>
            <w:webHidden/>
          </w:rPr>
          <w:fldChar w:fldCharType="separate"/>
        </w:r>
        <w:r w:rsidR="00885201">
          <w:rPr>
            <w:noProof/>
            <w:webHidden/>
          </w:rPr>
          <w:t>72</w:t>
        </w:r>
        <w:r w:rsidR="00885201">
          <w:rPr>
            <w:noProof/>
            <w:webHidden/>
          </w:rPr>
          <w:fldChar w:fldCharType="end"/>
        </w:r>
      </w:hyperlink>
    </w:p>
    <w:p w14:paraId="5A066D25" w14:textId="74E86C7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8" w:history="1">
        <w:r w:rsidR="00885201" w:rsidRPr="007E3BC4">
          <w:rPr>
            <w:rStyle w:val="Hyperlink"/>
            <w:noProof/>
          </w:rPr>
          <w:t>5.2.5.13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749B539" wp14:editId="11BA3476">
              <wp:extent cx="203200" cy="203200"/>
              <wp:effectExtent l="0" t="0" r="0" b="0"/>
              <wp:docPr id="62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User to Select Threat Event Video Clip to View Via App</w:t>
        </w:r>
        <w:r w:rsidR="00885201">
          <w:rPr>
            <w:noProof/>
            <w:webHidden/>
          </w:rPr>
          <w:tab/>
        </w:r>
        <w:r w:rsidR="00885201">
          <w:rPr>
            <w:noProof/>
            <w:webHidden/>
          </w:rPr>
          <w:fldChar w:fldCharType="begin"/>
        </w:r>
        <w:r w:rsidR="00885201">
          <w:rPr>
            <w:noProof/>
            <w:webHidden/>
          </w:rPr>
          <w:instrText xml:space="preserve"> PAGEREF _Toc103766538 \h </w:instrText>
        </w:r>
        <w:r w:rsidR="00885201">
          <w:rPr>
            <w:noProof/>
            <w:webHidden/>
          </w:rPr>
        </w:r>
        <w:r w:rsidR="00885201">
          <w:rPr>
            <w:noProof/>
            <w:webHidden/>
          </w:rPr>
          <w:fldChar w:fldCharType="separate"/>
        </w:r>
        <w:r w:rsidR="00885201">
          <w:rPr>
            <w:noProof/>
            <w:webHidden/>
          </w:rPr>
          <w:t>73</w:t>
        </w:r>
        <w:r w:rsidR="00885201">
          <w:rPr>
            <w:noProof/>
            <w:webHidden/>
          </w:rPr>
          <w:fldChar w:fldCharType="end"/>
        </w:r>
      </w:hyperlink>
    </w:p>
    <w:p w14:paraId="4395FB35" w14:textId="7005439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39" w:history="1">
        <w:r w:rsidR="00885201" w:rsidRPr="007E3BC4">
          <w:rPr>
            <w:rStyle w:val="Hyperlink"/>
            <w:noProof/>
          </w:rPr>
          <w:t>5.2.5.14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F7B43CC" wp14:editId="26E4B40A">
              <wp:extent cx="203200" cy="203200"/>
              <wp:effectExtent l="0" t="0" r="0" b="0"/>
              <wp:docPr id="62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User to Adjust Time/date of Start of Video Viewing via App</w:t>
        </w:r>
        <w:r w:rsidR="00885201">
          <w:rPr>
            <w:noProof/>
            <w:webHidden/>
          </w:rPr>
          <w:tab/>
        </w:r>
        <w:r w:rsidR="00885201">
          <w:rPr>
            <w:noProof/>
            <w:webHidden/>
          </w:rPr>
          <w:fldChar w:fldCharType="begin"/>
        </w:r>
        <w:r w:rsidR="00885201">
          <w:rPr>
            <w:noProof/>
            <w:webHidden/>
          </w:rPr>
          <w:instrText xml:space="preserve"> PAGEREF _Toc103766539 \h </w:instrText>
        </w:r>
        <w:r w:rsidR="00885201">
          <w:rPr>
            <w:noProof/>
            <w:webHidden/>
          </w:rPr>
        </w:r>
        <w:r w:rsidR="00885201">
          <w:rPr>
            <w:noProof/>
            <w:webHidden/>
          </w:rPr>
          <w:fldChar w:fldCharType="separate"/>
        </w:r>
        <w:r w:rsidR="00885201">
          <w:rPr>
            <w:noProof/>
            <w:webHidden/>
          </w:rPr>
          <w:t>74</w:t>
        </w:r>
        <w:r w:rsidR="00885201">
          <w:rPr>
            <w:noProof/>
            <w:webHidden/>
          </w:rPr>
          <w:fldChar w:fldCharType="end"/>
        </w:r>
      </w:hyperlink>
    </w:p>
    <w:p w14:paraId="6BD30721" w14:textId="2E19501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0" w:history="1">
        <w:r w:rsidR="00885201" w:rsidRPr="007E3BC4">
          <w:rPr>
            <w:rStyle w:val="Hyperlink"/>
            <w:noProof/>
          </w:rPr>
          <w:t>5.2.5.15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EDBAFB0" wp14:editId="3CEFB46D">
              <wp:extent cx="203200" cy="203200"/>
              <wp:effectExtent l="0" t="0" r="0" b="0"/>
              <wp:docPr id="63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Inform user via FordPass App of poor internet access when parked and USB pen-drive required</w:t>
        </w:r>
        <w:r w:rsidR="00885201">
          <w:rPr>
            <w:noProof/>
            <w:webHidden/>
          </w:rPr>
          <w:tab/>
        </w:r>
        <w:r w:rsidR="00885201">
          <w:rPr>
            <w:noProof/>
            <w:webHidden/>
          </w:rPr>
          <w:fldChar w:fldCharType="begin"/>
        </w:r>
        <w:r w:rsidR="00885201">
          <w:rPr>
            <w:noProof/>
            <w:webHidden/>
          </w:rPr>
          <w:instrText xml:space="preserve"> PAGEREF _Toc103766540 \h </w:instrText>
        </w:r>
        <w:r w:rsidR="00885201">
          <w:rPr>
            <w:noProof/>
            <w:webHidden/>
          </w:rPr>
        </w:r>
        <w:r w:rsidR="00885201">
          <w:rPr>
            <w:noProof/>
            <w:webHidden/>
          </w:rPr>
          <w:fldChar w:fldCharType="separate"/>
        </w:r>
        <w:r w:rsidR="00885201">
          <w:rPr>
            <w:noProof/>
            <w:webHidden/>
          </w:rPr>
          <w:t>74</w:t>
        </w:r>
        <w:r w:rsidR="00885201">
          <w:rPr>
            <w:noProof/>
            <w:webHidden/>
          </w:rPr>
          <w:fldChar w:fldCharType="end"/>
        </w:r>
      </w:hyperlink>
    </w:p>
    <w:p w14:paraId="19C565E4" w14:textId="7F932E3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1" w:history="1">
        <w:r w:rsidR="00885201" w:rsidRPr="007E3BC4">
          <w:rPr>
            <w:rStyle w:val="Hyperlink"/>
            <w:noProof/>
          </w:rPr>
          <w:t>5.2.5.16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2E989FF" wp14:editId="645FD1A7">
              <wp:extent cx="203200" cy="203200"/>
              <wp:effectExtent l="0" t="0" r="0" b="0"/>
              <wp:docPr id="63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Notfication of camera contamination</w:t>
        </w:r>
        <w:r w:rsidR="00885201">
          <w:rPr>
            <w:noProof/>
            <w:webHidden/>
          </w:rPr>
          <w:tab/>
        </w:r>
        <w:r w:rsidR="00885201">
          <w:rPr>
            <w:noProof/>
            <w:webHidden/>
          </w:rPr>
          <w:fldChar w:fldCharType="begin"/>
        </w:r>
        <w:r w:rsidR="00885201">
          <w:rPr>
            <w:noProof/>
            <w:webHidden/>
          </w:rPr>
          <w:instrText xml:space="preserve"> PAGEREF _Toc103766541 \h </w:instrText>
        </w:r>
        <w:r w:rsidR="00885201">
          <w:rPr>
            <w:noProof/>
            <w:webHidden/>
          </w:rPr>
        </w:r>
        <w:r w:rsidR="00885201">
          <w:rPr>
            <w:noProof/>
            <w:webHidden/>
          </w:rPr>
          <w:fldChar w:fldCharType="separate"/>
        </w:r>
        <w:r w:rsidR="00885201">
          <w:rPr>
            <w:noProof/>
            <w:webHidden/>
          </w:rPr>
          <w:t>75</w:t>
        </w:r>
        <w:r w:rsidR="00885201">
          <w:rPr>
            <w:noProof/>
            <w:webHidden/>
          </w:rPr>
          <w:fldChar w:fldCharType="end"/>
        </w:r>
      </w:hyperlink>
    </w:p>
    <w:p w14:paraId="44E29AB1" w14:textId="230A8776" w:rsidR="00885201" w:rsidRDefault="00B111A7">
      <w:pPr>
        <w:pStyle w:val="TOC3"/>
        <w:rPr>
          <w:rFonts w:asciiTheme="minorHAnsi" w:eastAsiaTheme="minorEastAsia" w:hAnsiTheme="minorHAnsi" w:cstheme="minorBidi"/>
          <w:noProof/>
          <w:sz w:val="22"/>
          <w:szCs w:val="22"/>
          <w:lang w:val="en-GB" w:eastAsia="en-GB"/>
        </w:rPr>
      </w:pPr>
      <w:hyperlink w:anchor="_Toc103766542" w:history="1">
        <w:r w:rsidR="00885201" w:rsidRPr="007E3BC4">
          <w:rPr>
            <w:rStyle w:val="Hyperlink"/>
            <w:noProof/>
            <w:lang w:val="en-GB"/>
          </w:rPr>
          <w:t>5.2.6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Inclination Sensor</w:t>
        </w:r>
        <w:r w:rsidR="00885201">
          <w:rPr>
            <w:noProof/>
            <w:webHidden/>
          </w:rPr>
          <w:tab/>
        </w:r>
        <w:r w:rsidR="00885201">
          <w:rPr>
            <w:noProof/>
            <w:webHidden/>
          </w:rPr>
          <w:fldChar w:fldCharType="begin"/>
        </w:r>
        <w:r w:rsidR="00885201">
          <w:rPr>
            <w:noProof/>
            <w:webHidden/>
          </w:rPr>
          <w:instrText xml:space="preserve"> PAGEREF _Toc103766542 \h </w:instrText>
        </w:r>
        <w:r w:rsidR="00885201">
          <w:rPr>
            <w:noProof/>
            <w:webHidden/>
          </w:rPr>
        </w:r>
        <w:r w:rsidR="00885201">
          <w:rPr>
            <w:noProof/>
            <w:webHidden/>
          </w:rPr>
          <w:fldChar w:fldCharType="separate"/>
        </w:r>
        <w:r w:rsidR="00885201">
          <w:rPr>
            <w:noProof/>
            <w:webHidden/>
          </w:rPr>
          <w:t>76</w:t>
        </w:r>
        <w:r w:rsidR="00885201">
          <w:rPr>
            <w:noProof/>
            <w:webHidden/>
          </w:rPr>
          <w:fldChar w:fldCharType="end"/>
        </w:r>
      </w:hyperlink>
    </w:p>
    <w:p w14:paraId="4455615A" w14:textId="165AD8A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3" w:history="1">
        <w:r w:rsidR="00885201" w:rsidRPr="007E3BC4">
          <w:rPr>
            <w:rStyle w:val="Hyperlink"/>
            <w:noProof/>
          </w:rPr>
          <w:t>5.2.6.1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AFAE196" wp14:editId="15AD233E">
              <wp:extent cx="203200" cy="203200"/>
              <wp:effectExtent l="0" t="0" r="0" b="0"/>
              <wp:docPr id="63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Create Threat Event Warning Signal</w:t>
        </w:r>
        <w:r w:rsidR="00885201">
          <w:rPr>
            <w:noProof/>
            <w:webHidden/>
          </w:rPr>
          <w:tab/>
        </w:r>
        <w:r w:rsidR="00885201">
          <w:rPr>
            <w:noProof/>
            <w:webHidden/>
          </w:rPr>
          <w:fldChar w:fldCharType="begin"/>
        </w:r>
        <w:r w:rsidR="00885201">
          <w:rPr>
            <w:noProof/>
            <w:webHidden/>
          </w:rPr>
          <w:instrText xml:space="preserve"> PAGEREF _Toc103766543 \h </w:instrText>
        </w:r>
        <w:r w:rsidR="00885201">
          <w:rPr>
            <w:noProof/>
            <w:webHidden/>
          </w:rPr>
        </w:r>
        <w:r w:rsidR="00885201">
          <w:rPr>
            <w:noProof/>
            <w:webHidden/>
          </w:rPr>
          <w:fldChar w:fldCharType="separate"/>
        </w:r>
        <w:r w:rsidR="00885201">
          <w:rPr>
            <w:noProof/>
            <w:webHidden/>
          </w:rPr>
          <w:t>76</w:t>
        </w:r>
        <w:r w:rsidR="00885201">
          <w:rPr>
            <w:noProof/>
            <w:webHidden/>
          </w:rPr>
          <w:fldChar w:fldCharType="end"/>
        </w:r>
      </w:hyperlink>
    </w:p>
    <w:p w14:paraId="1A848680" w14:textId="5D07847B" w:rsidR="00885201" w:rsidRDefault="00B111A7">
      <w:pPr>
        <w:pStyle w:val="TOC3"/>
        <w:rPr>
          <w:rFonts w:asciiTheme="minorHAnsi" w:eastAsiaTheme="minorEastAsia" w:hAnsiTheme="minorHAnsi" w:cstheme="minorBidi"/>
          <w:noProof/>
          <w:sz w:val="22"/>
          <w:szCs w:val="22"/>
          <w:lang w:val="en-GB" w:eastAsia="en-GB"/>
        </w:rPr>
      </w:pPr>
      <w:hyperlink w:anchor="_Toc103766544" w:history="1">
        <w:r w:rsidR="00885201" w:rsidRPr="007E3BC4">
          <w:rPr>
            <w:rStyle w:val="Hyperlink"/>
            <w:noProof/>
            <w:lang w:val="en-GB"/>
          </w:rPr>
          <w:t>5.2.7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BCM</w:t>
        </w:r>
        <w:r w:rsidR="00885201">
          <w:rPr>
            <w:noProof/>
            <w:webHidden/>
          </w:rPr>
          <w:tab/>
        </w:r>
        <w:r w:rsidR="00885201">
          <w:rPr>
            <w:noProof/>
            <w:webHidden/>
          </w:rPr>
          <w:fldChar w:fldCharType="begin"/>
        </w:r>
        <w:r w:rsidR="00885201">
          <w:rPr>
            <w:noProof/>
            <w:webHidden/>
          </w:rPr>
          <w:instrText xml:space="preserve"> PAGEREF _Toc103766544 \h </w:instrText>
        </w:r>
        <w:r w:rsidR="00885201">
          <w:rPr>
            <w:noProof/>
            <w:webHidden/>
          </w:rPr>
        </w:r>
        <w:r w:rsidR="00885201">
          <w:rPr>
            <w:noProof/>
            <w:webHidden/>
          </w:rPr>
          <w:fldChar w:fldCharType="separate"/>
        </w:r>
        <w:r w:rsidR="00885201">
          <w:rPr>
            <w:noProof/>
            <w:webHidden/>
          </w:rPr>
          <w:t>76</w:t>
        </w:r>
        <w:r w:rsidR="00885201">
          <w:rPr>
            <w:noProof/>
            <w:webHidden/>
          </w:rPr>
          <w:fldChar w:fldCharType="end"/>
        </w:r>
      </w:hyperlink>
    </w:p>
    <w:p w14:paraId="692896F1" w14:textId="76DE30A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5" w:history="1">
        <w:r w:rsidR="00885201" w:rsidRPr="007E3BC4">
          <w:rPr>
            <w:rStyle w:val="Hyperlink"/>
            <w:noProof/>
          </w:rPr>
          <w:t>5.2.7.1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E2DBCA5" wp14:editId="2BAAC57B">
              <wp:extent cx="203200" cy="203200"/>
              <wp:effectExtent l="0" t="0" r="0" b="0"/>
              <wp:docPr id="63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sendTriggerPerimeterAlarm</w:t>
        </w:r>
        <w:r w:rsidR="00885201">
          <w:rPr>
            <w:noProof/>
            <w:webHidden/>
          </w:rPr>
          <w:tab/>
        </w:r>
        <w:r w:rsidR="00885201">
          <w:rPr>
            <w:noProof/>
            <w:webHidden/>
          </w:rPr>
          <w:fldChar w:fldCharType="begin"/>
        </w:r>
        <w:r w:rsidR="00885201">
          <w:rPr>
            <w:noProof/>
            <w:webHidden/>
          </w:rPr>
          <w:instrText xml:space="preserve"> PAGEREF _Toc103766545 \h </w:instrText>
        </w:r>
        <w:r w:rsidR="00885201">
          <w:rPr>
            <w:noProof/>
            <w:webHidden/>
          </w:rPr>
        </w:r>
        <w:r w:rsidR="00885201">
          <w:rPr>
            <w:noProof/>
            <w:webHidden/>
          </w:rPr>
          <w:fldChar w:fldCharType="separate"/>
        </w:r>
        <w:r w:rsidR="00885201">
          <w:rPr>
            <w:noProof/>
            <w:webHidden/>
          </w:rPr>
          <w:t>76</w:t>
        </w:r>
        <w:r w:rsidR="00885201">
          <w:rPr>
            <w:noProof/>
            <w:webHidden/>
          </w:rPr>
          <w:fldChar w:fldCharType="end"/>
        </w:r>
      </w:hyperlink>
    </w:p>
    <w:p w14:paraId="55338F77" w14:textId="35BD4F9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6" w:history="1">
        <w:r w:rsidR="00885201" w:rsidRPr="007E3BC4">
          <w:rPr>
            <w:rStyle w:val="Hyperlink"/>
            <w:noProof/>
          </w:rPr>
          <w:t>5.2.7.2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166DAB9" wp14:editId="71E1B948">
              <wp:extent cx="203200" cy="203200"/>
              <wp:effectExtent l="0" t="0" r="0" b="0"/>
              <wp:docPr id="63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receiveStartRecordRequest</w:t>
        </w:r>
        <w:r w:rsidR="00885201">
          <w:rPr>
            <w:noProof/>
            <w:webHidden/>
          </w:rPr>
          <w:tab/>
        </w:r>
        <w:r w:rsidR="00885201">
          <w:rPr>
            <w:noProof/>
            <w:webHidden/>
          </w:rPr>
          <w:fldChar w:fldCharType="begin"/>
        </w:r>
        <w:r w:rsidR="00885201">
          <w:rPr>
            <w:noProof/>
            <w:webHidden/>
          </w:rPr>
          <w:instrText xml:space="preserve"> PAGEREF _Toc103766546 \h </w:instrText>
        </w:r>
        <w:r w:rsidR="00885201">
          <w:rPr>
            <w:noProof/>
            <w:webHidden/>
          </w:rPr>
        </w:r>
        <w:r w:rsidR="00885201">
          <w:rPr>
            <w:noProof/>
            <w:webHidden/>
          </w:rPr>
          <w:fldChar w:fldCharType="separate"/>
        </w:r>
        <w:r w:rsidR="00885201">
          <w:rPr>
            <w:noProof/>
            <w:webHidden/>
          </w:rPr>
          <w:t>77</w:t>
        </w:r>
        <w:r w:rsidR="00885201">
          <w:rPr>
            <w:noProof/>
            <w:webHidden/>
          </w:rPr>
          <w:fldChar w:fldCharType="end"/>
        </w:r>
      </w:hyperlink>
    </w:p>
    <w:p w14:paraId="3613A1FF" w14:textId="7CEFAA8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7" w:history="1">
        <w:r w:rsidR="00885201" w:rsidRPr="007E3BC4">
          <w:rPr>
            <w:rStyle w:val="Hyperlink"/>
            <w:noProof/>
          </w:rPr>
          <w:t>5.2.7.3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B8DE355" wp14:editId="0D572E8A">
              <wp:extent cx="203200" cy="203200"/>
              <wp:effectExtent l="0" t="0" r="0" b="0"/>
              <wp:docPr id="64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Wake-up required CAN Network</w:t>
        </w:r>
        <w:r w:rsidR="00885201">
          <w:rPr>
            <w:noProof/>
            <w:webHidden/>
          </w:rPr>
          <w:tab/>
        </w:r>
        <w:r w:rsidR="00885201">
          <w:rPr>
            <w:noProof/>
            <w:webHidden/>
          </w:rPr>
          <w:fldChar w:fldCharType="begin"/>
        </w:r>
        <w:r w:rsidR="00885201">
          <w:rPr>
            <w:noProof/>
            <w:webHidden/>
          </w:rPr>
          <w:instrText xml:space="preserve"> PAGEREF _Toc103766547 \h </w:instrText>
        </w:r>
        <w:r w:rsidR="00885201">
          <w:rPr>
            <w:noProof/>
            <w:webHidden/>
          </w:rPr>
        </w:r>
        <w:r w:rsidR="00885201">
          <w:rPr>
            <w:noProof/>
            <w:webHidden/>
          </w:rPr>
          <w:fldChar w:fldCharType="separate"/>
        </w:r>
        <w:r w:rsidR="00885201">
          <w:rPr>
            <w:noProof/>
            <w:webHidden/>
          </w:rPr>
          <w:t>77</w:t>
        </w:r>
        <w:r w:rsidR="00885201">
          <w:rPr>
            <w:noProof/>
            <w:webHidden/>
          </w:rPr>
          <w:fldChar w:fldCharType="end"/>
        </w:r>
      </w:hyperlink>
    </w:p>
    <w:p w14:paraId="2A3A7E58" w14:textId="7DFC390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8" w:history="1">
        <w:r w:rsidR="00885201" w:rsidRPr="007E3BC4">
          <w:rPr>
            <w:rStyle w:val="Hyperlink"/>
            <w:noProof/>
          </w:rPr>
          <w:t>5.2.7.4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4A124F2" wp14:editId="15133654">
              <wp:extent cx="203200" cy="203200"/>
              <wp:effectExtent l="0" t="0" r="0" b="0"/>
              <wp:docPr id="64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Enable/Disable ADAS-DAT via iPDB Power Relay during IGN=OFF</w:t>
        </w:r>
        <w:r w:rsidR="00885201">
          <w:rPr>
            <w:noProof/>
            <w:webHidden/>
          </w:rPr>
          <w:tab/>
        </w:r>
        <w:r w:rsidR="00885201">
          <w:rPr>
            <w:noProof/>
            <w:webHidden/>
          </w:rPr>
          <w:fldChar w:fldCharType="begin"/>
        </w:r>
        <w:r w:rsidR="00885201">
          <w:rPr>
            <w:noProof/>
            <w:webHidden/>
          </w:rPr>
          <w:instrText xml:space="preserve"> PAGEREF _Toc103766548 \h </w:instrText>
        </w:r>
        <w:r w:rsidR="00885201">
          <w:rPr>
            <w:noProof/>
            <w:webHidden/>
          </w:rPr>
        </w:r>
        <w:r w:rsidR="00885201">
          <w:rPr>
            <w:noProof/>
            <w:webHidden/>
          </w:rPr>
          <w:fldChar w:fldCharType="separate"/>
        </w:r>
        <w:r w:rsidR="00885201">
          <w:rPr>
            <w:noProof/>
            <w:webHidden/>
          </w:rPr>
          <w:t>78</w:t>
        </w:r>
        <w:r w:rsidR="00885201">
          <w:rPr>
            <w:noProof/>
            <w:webHidden/>
          </w:rPr>
          <w:fldChar w:fldCharType="end"/>
        </w:r>
      </w:hyperlink>
    </w:p>
    <w:p w14:paraId="210DAD1E" w14:textId="4A39F23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49" w:history="1">
        <w:r w:rsidR="00885201" w:rsidRPr="007E3BC4">
          <w:rPr>
            <w:rStyle w:val="Hyperlink"/>
            <w:noProof/>
          </w:rPr>
          <w:t>5.2.7.5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D17E2E6" wp14:editId="386855BD">
              <wp:extent cx="203200" cy="203200"/>
              <wp:effectExtent l="0" t="0" r="0" b="0"/>
              <wp:docPr id="64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Monitor Battery SOC</w:t>
        </w:r>
        <w:r w:rsidR="00885201">
          <w:rPr>
            <w:noProof/>
            <w:webHidden/>
          </w:rPr>
          <w:tab/>
        </w:r>
        <w:r w:rsidR="00885201">
          <w:rPr>
            <w:noProof/>
            <w:webHidden/>
          </w:rPr>
          <w:fldChar w:fldCharType="begin"/>
        </w:r>
        <w:r w:rsidR="00885201">
          <w:rPr>
            <w:noProof/>
            <w:webHidden/>
          </w:rPr>
          <w:instrText xml:space="preserve"> PAGEREF _Toc103766549 \h </w:instrText>
        </w:r>
        <w:r w:rsidR="00885201">
          <w:rPr>
            <w:noProof/>
            <w:webHidden/>
          </w:rPr>
        </w:r>
        <w:r w:rsidR="00885201">
          <w:rPr>
            <w:noProof/>
            <w:webHidden/>
          </w:rPr>
          <w:fldChar w:fldCharType="separate"/>
        </w:r>
        <w:r w:rsidR="00885201">
          <w:rPr>
            <w:noProof/>
            <w:webHidden/>
          </w:rPr>
          <w:t>78</w:t>
        </w:r>
        <w:r w:rsidR="00885201">
          <w:rPr>
            <w:noProof/>
            <w:webHidden/>
          </w:rPr>
          <w:fldChar w:fldCharType="end"/>
        </w:r>
      </w:hyperlink>
    </w:p>
    <w:p w14:paraId="24B725C0" w14:textId="04B153C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0" w:history="1">
        <w:r w:rsidR="00885201" w:rsidRPr="007E3BC4">
          <w:rPr>
            <w:rStyle w:val="Hyperlink"/>
            <w:noProof/>
          </w:rPr>
          <w:t>5.2.7.6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5AE18BE" wp14:editId="52F7E5C6">
              <wp:extent cx="203200" cy="203200"/>
              <wp:effectExtent l="0" t="0" r="0" b="0"/>
              <wp:docPr id="64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Monitor Battery SoC</w:t>
        </w:r>
        <w:r w:rsidR="00885201">
          <w:rPr>
            <w:noProof/>
            <w:webHidden/>
          </w:rPr>
          <w:tab/>
        </w:r>
        <w:r w:rsidR="00885201">
          <w:rPr>
            <w:noProof/>
            <w:webHidden/>
          </w:rPr>
          <w:fldChar w:fldCharType="begin"/>
        </w:r>
        <w:r w:rsidR="00885201">
          <w:rPr>
            <w:noProof/>
            <w:webHidden/>
          </w:rPr>
          <w:instrText xml:space="preserve"> PAGEREF _Toc103766550 \h </w:instrText>
        </w:r>
        <w:r w:rsidR="00885201">
          <w:rPr>
            <w:noProof/>
            <w:webHidden/>
          </w:rPr>
        </w:r>
        <w:r w:rsidR="00885201">
          <w:rPr>
            <w:noProof/>
            <w:webHidden/>
          </w:rPr>
          <w:fldChar w:fldCharType="separate"/>
        </w:r>
        <w:r w:rsidR="00885201">
          <w:rPr>
            <w:noProof/>
            <w:webHidden/>
          </w:rPr>
          <w:t>79</w:t>
        </w:r>
        <w:r w:rsidR="00885201">
          <w:rPr>
            <w:noProof/>
            <w:webHidden/>
          </w:rPr>
          <w:fldChar w:fldCharType="end"/>
        </w:r>
      </w:hyperlink>
    </w:p>
    <w:p w14:paraId="21300607" w14:textId="36C390A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1" w:history="1">
        <w:r w:rsidR="00885201" w:rsidRPr="007E3BC4">
          <w:rPr>
            <w:rStyle w:val="Hyperlink"/>
            <w:noProof/>
          </w:rPr>
          <w:t>5.2.7.7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B36B1FA" wp14:editId="4C567D84">
              <wp:extent cx="203200" cy="203200"/>
              <wp:effectExtent l="0" t="0" r="0" b="0"/>
              <wp:docPr id="64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Perimeter/CSM Alarm</w:t>
        </w:r>
        <w:r w:rsidR="00885201">
          <w:rPr>
            <w:noProof/>
            <w:webHidden/>
          </w:rPr>
          <w:tab/>
        </w:r>
        <w:r w:rsidR="00885201">
          <w:rPr>
            <w:noProof/>
            <w:webHidden/>
          </w:rPr>
          <w:fldChar w:fldCharType="begin"/>
        </w:r>
        <w:r w:rsidR="00885201">
          <w:rPr>
            <w:noProof/>
            <w:webHidden/>
          </w:rPr>
          <w:instrText xml:space="preserve"> PAGEREF _Toc103766551 \h </w:instrText>
        </w:r>
        <w:r w:rsidR="00885201">
          <w:rPr>
            <w:noProof/>
            <w:webHidden/>
          </w:rPr>
        </w:r>
        <w:r w:rsidR="00885201">
          <w:rPr>
            <w:noProof/>
            <w:webHidden/>
          </w:rPr>
          <w:fldChar w:fldCharType="separate"/>
        </w:r>
        <w:r w:rsidR="00885201">
          <w:rPr>
            <w:noProof/>
            <w:webHidden/>
          </w:rPr>
          <w:t>80</w:t>
        </w:r>
        <w:r w:rsidR="00885201">
          <w:rPr>
            <w:noProof/>
            <w:webHidden/>
          </w:rPr>
          <w:fldChar w:fldCharType="end"/>
        </w:r>
      </w:hyperlink>
    </w:p>
    <w:p w14:paraId="4A63F4C3" w14:textId="55B507D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2" w:history="1">
        <w:r w:rsidR="00885201" w:rsidRPr="007E3BC4">
          <w:rPr>
            <w:rStyle w:val="Hyperlink"/>
            <w:noProof/>
          </w:rPr>
          <w:t>5.2.7.8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D1A058C" wp14:editId="5A53A878">
              <wp:extent cx="203200" cy="203200"/>
              <wp:effectExtent l="0" t="0" r="0" b="0"/>
              <wp:docPr id="65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Power Source – Overall</w:t>
        </w:r>
        <w:r w:rsidR="00885201">
          <w:rPr>
            <w:noProof/>
            <w:webHidden/>
          </w:rPr>
          <w:tab/>
        </w:r>
        <w:r w:rsidR="00885201">
          <w:rPr>
            <w:noProof/>
            <w:webHidden/>
          </w:rPr>
          <w:fldChar w:fldCharType="begin"/>
        </w:r>
        <w:r w:rsidR="00885201">
          <w:rPr>
            <w:noProof/>
            <w:webHidden/>
          </w:rPr>
          <w:instrText xml:space="preserve"> PAGEREF _Toc103766552 \h </w:instrText>
        </w:r>
        <w:r w:rsidR="00885201">
          <w:rPr>
            <w:noProof/>
            <w:webHidden/>
          </w:rPr>
        </w:r>
        <w:r w:rsidR="00885201">
          <w:rPr>
            <w:noProof/>
            <w:webHidden/>
          </w:rPr>
          <w:fldChar w:fldCharType="separate"/>
        </w:r>
        <w:r w:rsidR="00885201">
          <w:rPr>
            <w:noProof/>
            <w:webHidden/>
          </w:rPr>
          <w:t>80</w:t>
        </w:r>
        <w:r w:rsidR="00885201">
          <w:rPr>
            <w:noProof/>
            <w:webHidden/>
          </w:rPr>
          <w:fldChar w:fldCharType="end"/>
        </w:r>
      </w:hyperlink>
    </w:p>
    <w:p w14:paraId="77B1BBD9" w14:textId="6F95F09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3" w:history="1">
        <w:r w:rsidR="00885201" w:rsidRPr="007E3BC4">
          <w:rPr>
            <w:rStyle w:val="Hyperlink"/>
            <w:noProof/>
          </w:rPr>
          <w:t>5.2.7.9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672F0EA" wp14:editId="12911B60">
              <wp:extent cx="203200" cy="203200"/>
              <wp:effectExtent l="0" t="0" r="0" b="0"/>
              <wp:docPr id="65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Send Perimeter Alarm Status to ECUs</w:t>
        </w:r>
        <w:r w:rsidR="00885201">
          <w:rPr>
            <w:noProof/>
            <w:webHidden/>
          </w:rPr>
          <w:tab/>
        </w:r>
        <w:r w:rsidR="00885201">
          <w:rPr>
            <w:noProof/>
            <w:webHidden/>
          </w:rPr>
          <w:fldChar w:fldCharType="begin"/>
        </w:r>
        <w:r w:rsidR="00885201">
          <w:rPr>
            <w:noProof/>
            <w:webHidden/>
          </w:rPr>
          <w:instrText xml:space="preserve"> PAGEREF _Toc103766553 \h </w:instrText>
        </w:r>
        <w:r w:rsidR="00885201">
          <w:rPr>
            <w:noProof/>
            <w:webHidden/>
          </w:rPr>
        </w:r>
        <w:r w:rsidR="00885201">
          <w:rPr>
            <w:noProof/>
            <w:webHidden/>
          </w:rPr>
          <w:fldChar w:fldCharType="separate"/>
        </w:r>
        <w:r w:rsidR="00885201">
          <w:rPr>
            <w:noProof/>
            <w:webHidden/>
          </w:rPr>
          <w:t>81</w:t>
        </w:r>
        <w:r w:rsidR="00885201">
          <w:rPr>
            <w:noProof/>
            <w:webHidden/>
          </w:rPr>
          <w:fldChar w:fldCharType="end"/>
        </w:r>
      </w:hyperlink>
    </w:p>
    <w:p w14:paraId="788059F5" w14:textId="142DA97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4" w:history="1">
        <w:r w:rsidR="00885201" w:rsidRPr="007E3BC4">
          <w:rPr>
            <w:rStyle w:val="Hyperlink"/>
            <w:noProof/>
          </w:rPr>
          <w:t>5.2.7.10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3D3E799" wp14:editId="5368BB7D">
              <wp:extent cx="203200" cy="203200"/>
              <wp:effectExtent l="0" t="0" r="0" b="0"/>
              <wp:docPr id="65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Monitor Battery SOC</w:t>
        </w:r>
        <w:r w:rsidR="00885201">
          <w:rPr>
            <w:noProof/>
            <w:webHidden/>
          </w:rPr>
          <w:tab/>
        </w:r>
        <w:r w:rsidR="00885201">
          <w:rPr>
            <w:noProof/>
            <w:webHidden/>
          </w:rPr>
          <w:fldChar w:fldCharType="begin"/>
        </w:r>
        <w:r w:rsidR="00885201">
          <w:rPr>
            <w:noProof/>
            <w:webHidden/>
          </w:rPr>
          <w:instrText xml:space="preserve"> PAGEREF _Toc103766554 \h </w:instrText>
        </w:r>
        <w:r w:rsidR="00885201">
          <w:rPr>
            <w:noProof/>
            <w:webHidden/>
          </w:rPr>
        </w:r>
        <w:r w:rsidR="00885201">
          <w:rPr>
            <w:noProof/>
            <w:webHidden/>
          </w:rPr>
          <w:fldChar w:fldCharType="separate"/>
        </w:r>
        <w:r w:rsidR="00885201">
          <w:rPr>
            <w:noProof/>
            <w:webHidden/>
          </w:rPr>
          <w:t>82</w:t>
        </w:r>
        <w:r w:rsidR="00885201">
          <w:rPr>
            <w:noProof/>
            <w:webHidden/>
          </w:rPr>
          <w:fldChar w:fldCharType="end"/>
        </w:r>
      </w:hyperlink>
    </w:p>
    <w:p w14:paraId="6F07FC05" w14:textId="3B8BDCC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5" w:history="1">
        <w:r w:rsidR="00885201" w:rsidRPr="007E3BC4">
          <w:rPr>
            <w:rStyle w:val="Hyperlink"/>
            <w:noProof/>
          </w:rPr>
          <w:t>5.2.7.11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3ED7B41" wp14:editId="789E6C70">
              <wp:extent cx="203200" cy="203200"/>
              <wp:effectExtent l="0" t="0" r="0" b="0"/>
              <wp:docPr id="65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Enable ADAS-DAT via iPDB Power Relay when Perimeter Alarm Status = Activated</w:t>
        </w:r>
        <w:r w:rsidR="00885201">
          <w:rPr>
            <w:noProof/>
            <w:webHidden/>
          </w:rPr>
          <w:tab/>
        </w:r>
        <w:r w:rsidR="00885201">
          <w:rPr>
            <w:noProof/>
            <w:webHidden/>
          </w:rPr>
          <w:fldChar w:fldCharType="begin"/>
        </w:r>
        <w:r w:rsidR="00885201">
          <w:rPr>
            <w:noProof/>
            <w:webHidden/>
          </w:rPr>
          <w:instrText xml:space="preserve"> PAGEREF _Toc103766555 \h </w:instrText>
        </w:r>
        <w:r w:rsidR="00885201">
          <w:rPr>
            <w:noProof/>
            <w:webHidden/>
          </w:rPr>
        </w:r>
        <w:r w:rsidR="00885201">
          <w:rPr>
            <w:noProof/>
            <w:webHidden/>
          </w:rPr>
          <w:fldChar w:fldCharType="separate"/>
        </w:r>
        <w:r w:rsidR="00885201">
          <w:rPr>
            <w:noProof/>
            <w:webHidden/>
          </w:rPr>
          <w:t>83</w:t>
        </w:r>
        <w:r w:rsidR="00885201">
          <w:rPr>
            <w:noProof/>
            <w:webHidden/>
          </w:rPr>
          <w:fldChar w:fldCharType="end"/>
        </w:r>
      </w:hyperlink>
    </w:p>
    <w:p w14:paraId="205C3AF0" w14:textId="16391DC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6" w:history="1">
        <w:r w:rsidR="00885201" w:rsidRPr="007E3BC4">
          <w:rPr>
            <w:rStyle w:val="Hyperlink"/>
            <w:noProof/>
          </w:rPr>
          <w:t>5.2.7.12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0B30064" wp14:editId="1E22F856">
              <wp:extent cx="203200" cy="203200"/>
              <wp:effectExtent l="0" t="0" r="0" b="0"/>
              <wp:docPr id="65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Wake up required ECUs</w:t>
        </w:r>
        <w:r w:rsidR="00885201">
          <w:rPr>
            <w:noProof/>
            <w:webHidden/>
          </w:rPr>
          <w:tab/>
        </w:r>
        <w:r w:rsidR="00885201">
          <w:rPr>
            <w:noProof/>
            <w:webHidden/>
          </w:rPr>
          <w:fldChar w:fldCharType="begin"/>
        </w:r>
        <w:r w:rsidR="00885201">
          <w:rPr>
            <w:noProof/>
            <w:webHidden/>
          </w:rPr>
          <w:instrText xml:space="preserve"> PAGEREF _Toc103766556 \h </w:instrText>
        </w:r>
        <w:r w:rsidR="00885201">
          <w:rPr>
            <w:noProof/>
            <w:webHidden/>
          </w:rPr>
        </w:r>
        <w:r w:rsidR="00885201">
          <w:rPr>
            <w:noProof/>
            <w:webHidden/>
          </w:rPr>
          <w:fldChar w:fldCharType="separate"/>
        </w:r>
        <w:r w:rsidR="00885201">
          <w:rPr>
            <w:noProof/>
            <w:webHidden/>
          </w:rPr>
          <w:t>83</w:t>
        </w:r>
        <w:r w:rsidR="00885201">
          <w:rPr>
            <w:noProof/>
            <w:webHidden/>
          </w:rPr>
          <w:fldChar w:fldCharType="end"/>
        </w:r>
      </w:hyperlink>
    </w:p>
    <w:p w14:paraId="0D4DCB0E" w14:textId="77CDE54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7" w:history="1">
        <w:r w:rsidR="00885201" w:rsidRPr="007E3BC4">
          <w:rPr>
            <w:rStyle w:val="Hyperlink"/>
            <w:noProof/>
          </w:rPr>
          <w:t>5.2.7.13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E9DC665" wp14:editId="45D0F1A6">
              <wp:extent cx="203200" cy="203200"/>
              <wp:effectExtent l="0" t="0" r="0" b="0"/>
              <wp:docPr id="66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Disable ADAS-DAT via iPDB Power Relay</w:t>
        </w:r>
        <w:r w:rsidR="00885201">
          <w:rPr>
            <w:noProof/>
            <w:webHidden/>
          </w:rPr>
          <w:tab/>
        </w:r>
        <w:r w:rsidR="00885201">
          <w:rPr>
            <w:noProof/>
            <w:webHidden/>
          </w:rPr>
          <w:fldChar w:fldCharType="begin"/>
        </w:r>
        <w:r w:rsidR="00885201">
          <w:rPr>
            <w:noProof/>
            <w:webHidden/>
          </w:rPr>
          <w:instrText xml:space="preserve"> PAGEREF _Toc103766557 \h </w:instrText>
        </w:r>
        <w:r w:rsidR="00885201">
          <w:rPr>
            <w:noProof/>
            <w:webHidden/>
          </w:rPr>
        </w:r>
        <w:r w:rsidR="00885201">
          <w:rPr>
            <w:noProof/>
            <w:webHidden/>
          </w:rPr>
          <w:fldChar w:fldCharType="separate"/>
        </w:r>
        <w:r w:rsidR="00885201">
          <w:rPr>
            <w:noProof/>
            <w:webHidden/>
          </w:rPr>
          <w:t>84</w:t>
        </w:r>
        <w:r w:rsidR="00885201">
          <w:rPr>
            <w:noProof/>
            <w:webHidden/>
          </w:rPr>
          <w:fldChar w:fldCharType="end"/>
        </w:r>
      </w:hyperlink>
    </w:p>
    <w:p w14:paraId="7C737E99" w14:textId="1CE7798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8" w:history="1">
        <w:r w:rsidR="00885201" w:rsidRPr="007E3BC4">
          <w:rPr>
            <w:rStyle w:val="Hyperlink"/>
            <w:noProof/>
          </w:rPr>
          <w:t>5.2.7.14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BD348CA" wp14:editId="739C6544">
              <wp:extent cx="203200" cy="203200"/>
              <wp:effectExtent l="0" t="0" r="0" b="0"/>
              <wp:docPr id="66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user to exit vehicle without activating intruder notification</w:t>
        </w:r>
        <w:r w:rsidR="00885201">
          <w:rPr>
            <w:noProof/>
            <w:webHidden/>
          </w:rPr>
          <w:tab/>
        </w:r>
        <w:r w:rsidR="00885201">
          <w:rPr>
            <w:noProof/>
            <w:webHidden/>
          </w:rPr>
          <w:fldChar w:fldCharType="begin"/>
        </w:r>
        <w:r w:rsidR="00885201">
          <w:rPr>
            <w:noProof/>
            <w:webHidden/>
          </w:rPr>
          <w:instrText xml:space="preserve"> PAGEREF _Toc103766558 \h </w:instrText>
        </w:r>
        <w:r w:rsidR="00885201">
          <w:rPr>
            <w:noProof/>
            <w:webHidden/>
          </w:rPr>
        </w:r>
        <w:r w:rsidR="00885201">
          <w:rPr>
            <w:noProof/>
            <w:webHidden/>
          </w:rPr>
          <w:fldChar w:fldCharType="separate"/>
        </w:r>
        <w:r w:rsidR="00885201">
          <w:rPr>
            <w:noProof/>
            <w:webHidden/>
          </w:rPr>
          <w:t>85</w:t>
        </w:r>
        <w:r w:rsidR="00885201">
          <w:rPr>
            <w:noProof/>
            <w:webHidden/>
          </w:rPr>
          <w:fldChar w:fldCharType="end"/>
        </w:r>
      </w:hyperlink>
    </w:p>
    <w:p w14:paraId="75CC9B5B" w14:textId="06683B8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59" w:history="1">
        <w:r w:rsidR="00885201" w:rsidRPr="007E3BC4">
          <w:rPr>
            <w:rStyle w:val="Hyperlink"/>
            <w:noProof/>
          </w:rPr>
          <w:t>5.2.7.15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1E5D385" wp14:editId="78F06BDB">
              <wp:extent cx="203200" cy="203200"/>
              <wp:effectExtent l="0" t="0" r="0" b="0"/>
              <wp:docPr id="66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Sentinel Operates when Remote Start Occurring</w:t>
        </w:r>
        <w:r w:rsidR="00885201">
          <w:rPr>
            <w:noProof/>
            <w:webHidden/>
          </w:rPr>
          <w:tab/>
        </w:r>
        <w:r w:rsidR="00885201">
          <w:rPr>
            <w:noProof/>
            <w:webHidden/>
          </w:rPr>
          <w:fldChar w:fldCharType="begin"/>
        </w:r>
        <w:r w:rsidR="00885201">
          <w:rPr>
            <w:noProof/>
            <w:webHidden/>
          </w:rPr>
          <w:instrText xml:space="preserve"> PAGEREF _Toc103766559 \h </w:instrText>
        </w:r>
        <w:r w:rsidR="00885201">
          <w:rPr>
            <w:noProof/>
            <w:webHidden/>
          </w:rPr>
        </w:r>
        <w:r w:rsidR="00885201">
          <w:rPr>
            <w:noProof/>
            <w:webHidden/>
          </w:rPr>
          <w:fldChar w:fldCharType="separate"/>
        </w:r>
        <w:r w:rsidR="00885201">
          <w:rPr>
            <w:noProof/>
            <w:webHidden/>
          </w:rPr>
          <w:t>86</w:t>
        </w:r>
        <w:r w:rsidR="00885201">
          <w:rPr>
            <w:noProof/>
            <w:webHidden/>
          </w:rPr>
          <w:fldChar w:fldCharType="end"/>
        </w:r>
      </w:hyperlink>
    </w:p>
    <w:p w14:paraId="4570E1ED" w14:textId="79182211" w:rsidR="00885201" w:rsidRDefault="00B111A7">
      <w:pPr>
        <w:pStyle w:val="TOC3"/>
        <w:rPr>
          <w:rFonts w:asciiTheme="minorHAnsi" w:eastAsiaTheme="minorEastAsia" w:hAnsiTheme="minorHAnsi" w:cstheme="minorBidi"/>
          <w:noProof/>
          <w:sz w:val="22"/>
          <w:szCs w:val="22"/>
          <w:lang w:val="en-GB" w:eastAsia="en-GB"/>
        </w:rPr>
      </w:pPr>
      <w:hyperlink w:anchor="_Toc103766560" w:history="1">
        <w:r w:rsidR="00885201" w:rsidRPr="007E3BC4">
          <w:rPr>
            <w:rStyle w:val="Hyperlink"/>
            <w:noProof/>
            <w:lang w:val="en-GB"/>
          </w:rPr>
          <w:t>5.2.8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ECG</w:t>
        </w:r>
        <w:r w:rsidR="00885201">
          <w:rPr>
            <w:noProof/>
            <w:webHidden/>
          </w:rPr>
          <w:tab/>
        </w:r>
        <w:r w:rsidR="00885201">
          <w:rPr>
            <w:noProof/>
            <w:webHidden/>
          </w:rPr>
          <w:fldChar w:fldCharType="begin"/>
        </w:r>
        <w:r w:rsidR="00885201">
          <w:rPr>
            <w:noProof/>
            <w:webHidden/>
          </w:rPr>
          <w:instrText xml:space="preserve"> PAGEREF _Toc103766560 \h </w:instrText>
        </w:r>
        <w:r w:rsidR="00885201">
          <w:rPr>
            <w:noProof/>
            <w:webHidden/>
          </w:rPr>
        </w:r>
        <w:r w:rsidR="00885201">
          <w:rPr>
            <w:noProof/>
            <w:webHidden/>
          </w:rPr>
          <w:fldChar w:fldCharType="separate"/>
        </w:r>
        <w:r w:rsidR="00885201">
          <w:rPr>
            <w:noProof/>
            <w:webHidden/>
          </w:rPr>
          <w:t>86</w:t>
        </w:r>
        <w:r w:rsidR="00885201">
          <w:rPr>
            <w:noProof/>
            <w:webHidden/>
          </w:rPr>
          <w:fldChar w:fldCharType="end"/>
        </w:r>
      </w:hyperlink>
    </w:p>
    <w:p w14:paraId="16982248" w14:textId="0A82072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1" w:history="1">
        <w:r w:rsidR="00885201" w:rsidRPr="007E3BC4">
          <w:rPr>
            <w:rStyle w:val="Hyperlink"/>
            <w:noProof/>
          </w:rPr>
          <w:t>5.2.8.1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A66A8E5" wp14:editId="0F6A283E">
              <wp:extent cx="203200" cy="203200"/>
              <wp:effectExtent l="0" t="0" r="0" b="0"/>
              <wp:docPr id="66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requestReserveStream</w:t>
        </w:r>
        <w:r w:rsidR="00885201">
          <w:rPr>
            <w:noProof/>
            <w:webHidden/>
          </w:rPr>
          <w:tab/>
        </w:r>
        <w:r w:rsidR="00885201">
          <w:rPr>
            <w:noProof/>
            <w:webHidden/>
          </w:rPr>
          <w:fldChar w:fldCharType="begin"/>
        </w:r>
        <w:r w:rsidR="00885201">
          <w:rPr>
            <w:noProof/>
            <w:webHidden/>
          </w:rPr>
          <w:instrText xml:space="preserve"> PAGEREF _Toc103766561 \h </w:instrText>
        </w:r>
        <w:r w:rsidR="00885201">
          <w:rPr>
            <w:noProof/>
            <w:webHidden/>
          </w:rPr>
        </w:r>
        <w:r w:rsidR="00885201">
          <w:rPr>
            <w:noProof/>
            <w:webHidden/>
          </w:rPr>
          <w:fldChar w:fldCharType="separate"/>
        </w:r>
        <w:r w:rsidR="00885201">
          <w:rPr>
            <w:noProof/>
            <w:webHidden/>
          </w:rPr>
          <w:t>86</w:t>
        </w:r>
        <w:r w:rsidR="00885201">
          <w:rPr>
            <w:noProof/>
            <w:webHidden/>
          </w:rPr>
          <w:fldChar w:fldCharType="end"/>
        </w:r>
      </w:hyperlink>
    </w:p>
    <w:p w14:paraId="6567EE2F" w14:textId="27A74A2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2" w:history="1">
        <w:r w:rsidR="00885201" w:rsidRPr="007E3BC4">
          <w:rPr>
            <w:rStyle w:val="Hyperlink"/>
            <w:noProof/>
          </w:rPr>
          <w:t>5.2.8.2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6969E33" wp14:editId="0B3FF5E7">
              <wp:extent cx="203200" cy="203200"/>
              <wp:effectExtent l="0" t="0" r="0" b="0"/>
              <wp:docPr id="66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checkReceivedVideoStreamStatusStreaming</w:t>
        </w:r>
        <w:r w:rsidR="00885201">
          <w:rPr>
            <w:noProof/>
            <w:webHidden/>
          </w:rPr>
          <w:tab/>
        </w:r>
        <w:r w:rsidR="00885201">
          <w:rPr>
            <w:noProof/>
            <w:webHidden/>
          </w:rPr>
          <w:fldChar w:fldCharType="begin"/>
        </w:r>
        <w:r w:rsidR="00885201">
          <w:rPr>
            <w:noProof/>
            <w:webHidden/>
          </w:rPr>
          <w:instrText xml:space="preserve"> PAGEREF _Toc103766562 \h </w:instrText>
        </w:r>
        <w:r w:rsidR="00885201">
          <w:rPr>
            <w:noProof/>
            <w:webHidden/>
          </w:rPr>
        </w:r>
        <w:r w:rsidR="00885201">
          <w:rPr>
            <w:noProof/>
            <w:webHidden/>
          </w:rPr>
          <w:fldChar w:fldCharType="separate"/>
        </w:r>
        <w:r w:rsidR="00885201">
          <w:rPr>
            <w:noProof/>
            <w:webHidden/>
          </w:rPr>
          <w:t>87</w:t>
        </w:r>
        <w:r w:rsidR="00885201">
          <w:rPr>
            <w:noProof/>
            <w:webHidden/>
          </w:rPr>
          <w:fldChar w:fldCharType="end"/>
        </w:r>
      </w:hyperlink>
    </w:p>
    <w:p w14:paraId="5F296C98" w14:textId="22B50CF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3" w:history="1">
        <w:r w:rsidR="00885201" w:rsidRPr="007E3BC4">
          <w:rPr>
            <w:rStyle w:val="Hyperlink"/>
            <w:noProof/>
          </w:rPr>
          <w:t>5.2.8.3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FC95DA2" wp14:editId="5B19EAF7">
              <wp:extent cx="203200" cy="203200"/>
              <wp:effectExtent l="0" t="0" r="0" b="0"/>
              <wp:docPr id="67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receiveStartVideoStreamRequest</w:t>
        </w:r>
        <w:r w:rsidR="00885201">
          <w:rPr>
            <w:noProof/>
            <w:webHidden/>
          </w:rPr>
          <w:tab/>
        </w:r>
        <w:r w:rsidR="00885201">
          <w:rPr>
            <w:noProof/>
            <w:webHidden/>
          </w:rPr>
          <w:fldChar w:fldCharType="begin"/>
        </w:r>
        <w:r w:rsidR="00885201">
          <w:rPr>
            <w:noProof/>
            <w:webHidden/>
          </w:rPr>
          <w:instrText xml:space="preserve"> PAGEREF _Toc103766563 \h </w:instrText>
        </w:r>
        <w:r w:rsidR="00885201">
          <w:rPr>
            <w:noProof/>
            <w:webHidden/>
          </w:rPr>
        </w:r>
        <w:r w:rsidR="00885201">
          <w:rPr>
            <w:noProof/>
            <w:webHidden/>
          </w:rPr>
          <w:fldChar w:fldCharType="separate"/>
        </w:r>
        <w:r w:rsidR="00885201">
          <w:rPr>
            <w:noProof/>
            <w:webHidden/>
          </w:rPr>
          <w:t>87</w:t>
        </w:r>
        <w:r w:rsidR="00885201">
          <w:rPr>
            <w:noProof/>
            <w:webHidden/>
          </w:rPr>
          <w:fldChar w:fldCharType="end"/>
        </w:r>
      </w:hyperlink>
    </w:p>
    <w:p w14:paraId="5337F628" w14:textId="0028D37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4" w:history="1">
        <w:r w:rsidR="00885201" w:rsidRPr="007E3BC4">
          <w:rPr>
            <w:rStyle w:val="Hyperlink"/>
            <w:noProof/>
          </w:rPr>
          <w:t>5.2.8.4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C57DAC7" wp14:editId="2170BDFD">
              <wp:extent cx="203200" cy="203200"/>
              <wp:effectExtent l="0" t="0" r="0" b="0"/>
              <wp:docPr id="67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receivePerimeterAlarm</w:t>
        </w:r>
        <w:r w:rsidR="00885201">
          <w:rPr>
            <w:noProof/>
            <w:webHidden/>
          </w:rPr>
          <w:tab/>
        </w:r>
        <w:r w:rsidR="00885201">
          <w:rPr>
            <w:noProof/>
            <w:webHidden/>
          </w:rPr>
          <w:fldChar w:fldCharType="begin"/>
        </w:r>
        <w:r w:rsidR="00885201">
          <w:rPr>
            <w:noProof/>
            <w:webHidden/>
          </w:rPr>
          <w:instrText xml:space="preserve"> PAGEREF _Toc103766564 \h </w:instrText>
        </w:r>
        <w:r w:rsidR="00885201">
          <w:rPr>
            <w:noProof/>
            <w:webHidden/>
          </w:rPr>
        </w:r>
        <w:r w:rsidR="00885201">
          <w:rPr>
            <w:noProof/>
            <w:webHidden/>
          </w:rPr>
          <w:fldChar w:fldCharType="separate"/>
        </w:r>
        <w:r w:rsidR="00885201">
          <w:rPr>
            <w:noProof/>
            <w:webHidden/>
          </w:rPr>
          <w:t>88</w:t>
        </w:r>
        <w:r w:rsidR="00885201">
          <w:rPr>
            <w:noProof/>
            <w:webHidden/>
          </w:rPr>
          <w:fldChar w:fldCharType="end"/>
        </w:r>
      </w:hyperlink>
    </w:p>
    <w:p w14:paraId="24EB4ECD" w14:textId="1DB0E00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5" w:history="1">
        <w:r w:rsidR="00885201" w:rsidRPr="007E3BC4">
          <w:rPr>
            <w:rStyle w:val="Hyperlink"/>
            <w:noProof/>
          </w:rPr>
          <w:t>5.2.8.5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D356780" wp14:editId="04D09C7B">
              <wp:extent cx="203200" cy="203200"/>
              <wp:effectExtent l="0" t="0" r="0" b="0"/>
              <wp:docPr id="67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setInitiateTimer</w:t>
        </w:r>
        <w:r w:rsidR="00885201">
          <w:rPr>
            <w:noProof/>
            <w:webHidden/>
          </w:rPr>
          <w:tab/>
        </w:r>
        <w:r w:rsidR="00885201">
          <w:rPr>
            <w:noProof/>
            <w:webHidden/>
          </w:rPr>
          <w:fldChar w:fldCharType="begin"/>
        </w:r>
        <w:r w:rsidR="00885201">
          <w:rPr>
            <w:noProof/>
            <w:webHidden/>
          </w:rPr>
          <w:instrText xml:space="preserve"> PAGEREF _Toc103766565 \h </w:instrText>
        </w:r>
        <w:r w:rsidR="00885201">
          <w:rPr>
            <w:noProof/>
            <w:webHidden/>
          </w:rPr>
        </w:r>
        <w:r w:rsidR="00885201">
          <w:rPr>
            <w:noProof/>
            <w:webHidden/>
          </w:rPr>
          <w:fldChar w:fldCharType="separate"/>
        </w:r>
        <w:r w:rsidR="00885201">
          <w:rPr>
            <w:noProof/>
            <w:webHidden/>
          </w:rPr>
          <w:t>88</w:t>
        </w:r>
        <w:r w:rsidR="00885201">
          <w:rPr>
            <w:noProof/>
            <w:webHidden/>
          </w:rPr>
          <w:fldChar w:fldCharType="end"/>
        </w:r>
      </w:hyperlink>
    </w:p>
    <w:p w14:paraId="723AC205" w14:textId="17FB9C9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6" w:history="1">
        <w:r w:rsidR="00885201" w:rsidRPr="007E3BC4">
          <w:rPr>
            <w:rStyle w:val="Hyperlink"/>
            <w:noProof/>
          </w:rPr>
          <w:t>5.2.8.6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20FBB47" wp14:editId="40906D28">
              <wp:extent cx="203200" cy="203200"/>
              <wp:effectExtent l="0" t="0" r="0" b="0"/>
              <wp:docPr id="67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monitorPublishStreamStatus</w:t>
        </w:r>
        <w:r w:rsidR="00885201">
          <w:rPr>
            <w:noProof/>
            <w:webHidden/>
          </w:rPr>
          <w:tab/>
        </w:r>
        <w:r w:rsidR="00885201">
          <w:rPr>
            <w:noProof/>
            <w:webHidden/>
          </w:rPr>
          <w:fldChar w:fldCharType="begin"/>
        </w:r>
        <w:r w:rsidR="00885201">
          <w:rPr>
            <w:noProof/>
            <w:webHidden/>
          </w:rPr>
          <w:instrText xml:space="preserve"> PAGEREF _Toc103766566 \h </w:instrText>
        </w:r>
        <w:r w:rsidR="00885201">
          <w:rPr>
            <w:noProof/>
            <w:webHidden/>
          </w:rPr>
        </w:r>
        <w:r w:rsidR="00885201">
          <w:rPr>
            <w:noProof/>
            <w:webHidden/>
          </w:rPr>
          <w:fldChar w:fldCharType="separate"/>
        </w:r>
        <w:r w:rsidR="00885201">
          <w:rPr>
            <w:noProof/>
            <w:webHidden/>
          </w:rPr>
          <w:t>89</w:t>
        </w:r>
        <w:r w:rsidR="00885201">
          <w:rPr>
            <w:noProof/>
            <w:webHidden/>
          </w:rPr>
          <w:fldChar w:fldCharType="end"/>
        </w:r>
      </w:hyperlink>
    </w:p>
    <w:p w14:paraId="533238D2" w14:textId="4D067D7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7" w:history="1">
        <w:r w:rsidR="00885201" w:rsidRPr="007E3BC4">
          <w:rPr>
            <w:rStyle w:val="Hyperlink"/>
            <w:noProof/>
          </w:rPr>
          <w:t>5.2.8.7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FB8739D" wp14:editId="6238574D">
              <wp:extent cx="203200" cy="203200"/>
              <wp:effectExtent l="0" t="0" r="0" b="0"/>
              <wp:docPr id="67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sendVideoStreamingStatusUpdateAlert</w:t>
        </w:r>
        <w:r w:rsidR="00885201">
          <w:rPr>
            <w:noProof/>
            <w:webHidden/>
          </w:rPr>
          <w:tab/>
        </w:r>
        <w:r w:rsidR="00885201">
          <w:rPr>
            <w:noProof/>
            <w:webHidden/>
          </w:rPr>
          <w:fldChar w:fldCharType="begin"/>
        </w:r>
        <w:r w:rsidR="00885201">
          <w:rPr>
            <w:noProof/>
            <w:webHidden/>
          </w:rPr>
          <w:instrText xml:space="preserve"> PAGEREF _Toc103766567 \h </w:instrText>
        </w:r>
        <w:r w:rsidR="00885201">
          <w:rPr>
            <w:noProof/>
            <w:webHidden/>
          </w:rPr>
        </w:r>
        <w:r w:rsidR="00885201">
          <w:rPr>
            <w:noProof/>
            <w:webHidden/>
          </w:rPr>
          <w:fldChar w:fldCharType="separate"/>
        </w:r>
        <w:r w:rsidR="00885201">
          <w:rPr>
            <w:noProof/>
            <w:webHidden/>
          </w:rPr>
          <w:t>89</w:t>
        </w:r>
        <w:r w:rsidR="00885201">
          <w:rPr>
            <w:noProof/>
            <w:webHidden/>
          </w:rPr>
          <w:fldChar w:fldCharType="end"/>
        </w:r>
      </w:hyperlink>
    </w:p>
    <w:p w14:paraId="48BAA5A2" w14:textId="64EB2A5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8" w:history="1">
        <w:r w:rsidR="00885201" w:rsidRPr="007E3BC4">
          <w:rPr>
            <w:rStyle w:val="Hyperlink"/>
            <w:noProof/>
          </w:rPr>
          <w:t>5.2.8.8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67A1C2F" wp14:editId="3598108A">
              <wp:extent cx="203200" cy="203200"/>
              <wp:effectExtent l="0" t="0" r="0" b="0"/>
              <wp:docPr id="68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notifyIntrusionDetection</w:t>
        </w:r>
        <w:r w:rsidR="00885201">
          <w:rPr>
            <w:noProof/>
            <w:webHidden/>
          </w:rPr>
          <w:tab/>
        </w:r>
        <w:r w:rsidR="00885201">
          <w:rPr>
            <w:noProof/>
            <w:webHidden/>
          </w:rPr>
          <w:fldChar w:fldCharType="begin"/>
        </w:r>
        <w:r w:rsidR="00885201">
          <w:rPr>
            <w:noProof/>
            <w:webHidden/>
          </w:rPr>
          <w:instrText xml:space="preserve"> PAGEREF _Toc103766568 \h </w:instrText>
        </w:r>
        <w:r w:rsidR="00885201">
          <w:rPr>
            <w:noProof/>
            <w:webHidden/>
          </w:rPr>
        </w:r>
        <w:r w:rsidR="00885201">
          <w:rPr>
            <w:noProof/>
            <w:webHidden/>
          </w:rPr>
          <w:fldChar w:fldCharType="separate"/>
        </w:r>
        <w:r w:rsidR="00885201">
          <w:rPr>
            <w:noProof/>
            <w:webHidden/>
          </w:rPr>
          <w:t>89</w:t>
        </w:r>
        <w:r w:rsidR="00885201">
          <w:rPr>
            <w:noProof/>
            <w:webHidden/>
          </w:rPr>
          <w:fldChar w:fldCharType="end"/>
        </w:r>
      </w:hyperlink>
    </w:p>
    <w:p w14:paraId="3B710D6C" w14:textId="2D70703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69" w:history="1">
        <w:r w:rsidR="00885201" w:rsidRPr="007E3BC4">
          <w:rPr>
            <w:rStyle w:val="Hyperlink"/>
            <w:noProof/>
          </w:rPr>
          <w:t>5.2.8.9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5BF5354" wp14:editId="37EC8526">
              <wp:extent cx="203200" cy="203200"/>
              <wp:effectExtent l="0" t="0" r="0" b="0"/>
              <wp:docPr id="68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timeoutRecordTimer</w:t>
        </w:r>
        <w:r w:rsidR="00885201">
          <w:rPr>
            <w:noProof/>
            <w:webHidden/>
          </w:rPr>
          <w:tab/>
        </w:r>
        <w:r w:rsidR="00885201">
          <w:rPr>
            <w:noProof/>
            <w:webHidden/>
          </w:rPr>
          <w:fldChar w:fldCharType="begin"/>
        </w:r>
        <w:r w:rsidR="00885201">
          <w:rPr>
            <w:noProof/>
            <w:webHidden/>
          </w:rPr>
          <w:instrText xml:space="preserve"> PAGEREF _Toc103766569 \h </w:instrText>
        </w:r>
        <w:r w:rsidR="00885201">
          <w:rPr>
            <w:noProof/>
            <w:webHidden/>
          </w:rPr>
        </w:r>
        <w:r w:rsidR="00885201">
          <w:rPr>
            <w:noProof/>
            <w:webHidden/>
          </w:rPr>
          <w:fldChar w:fldCharType="separate"/>
        </w:r>
        <w:r w:rsidR="00885201">
          <w:rPr>
            <w:noProof/>
            <w:webHidden/>
          </w:rPr>
          <w:t>90</w:t>
        </w:r>
        <w:r w:rsidR="00885201">
          <w:rPr>
            <w:noProof/>
            <w:webHidden/>
          </w:rPr>
          <w:fldChar w:fldCharType="end"/>
        </w:r>
      </w:hyperlink>
    </w:p>
    <w:p w14:paraId="7B1CAC57" w14:textId="6D3E6BB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0" w:history="1">
        <w:r w:rsidR="00885201" w:rsidRPr="007E3BC4">
          <w:rPr>
            <w:rStyle w:val="Hyperlink"/>
            <w:noProof/>
          </w:rPr>
          <w:t>5.2.8.10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7BCCF29" wp14:editId="71640EE4">
              <wp:extent cx="203200" cy="203200"/>
              <wp:effectExtent l="0" t="0" r="0" b="0"/>
              <wp:docPr id="68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receiveIPAddressPortId</w:t>
        </w:r>
        <w:r w:rsidR="00885201">
          <w:rPr>
            <w:noProof/>
            <w:webHidden/>
          </w:rPr>
          <w:tab/>
        </w:r>
        <w:r w:rsidR="00885201">
          <w:rPr>
            <w:noProof/>
            <w:webHidden/>
          </w:rPr>
          <w:fldChar w:fldCharType="begin"/>
        </w:r>
        <w:r w:rsidR="00885201">
          <w:rPr>
            <w:noProof/>
            <w:webHidden/>
          </w:rPr>
          <w:instrText xml:space="preserve"> PAGEREF _Toc103766570 \h </w:instrText>
        </w:r>
        <w:r w:rsidR="00885201">
          <w:rPr>
            <w:noProof/>
            <w:webHidden/>
          </w:rPr>
        </w:r>
        <w:r w:rsidR="00885201">
          <w:rPr>
            <w:noProof/>
            <w:webHidden/>
          </w:rPr>
          <w:fldChar w:fldCharType="separate"/>
        </w:r>
        <w:r w:rsidR="00885201">
          <w:rPr>
            <w:noProof/>
            <w:webHidden/>
          </w:rPr>
          <w:t>90</w:t>
        </w:r>
        <w:r w:rsidR="00885201">
          <w:rPr>
            <w:noProof/>
            <w:webHidden/>
          </w:rPr>
          <w:fldChar w:fldCharType="end"/>
        </w:r>
      </w:hyperlink>
    </w:p>
    <w:p w14:paraId="160C8A15" w14:textId="16F0B64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1" w:history="1">
        <w:r w:rsidR="00885201" w:rsidRPr="007E3BC4">
          <w:rPr>
            <w:rStyle w:val="Hyperlink"/>
            <w:noProof/>
          </w:rPr>
          <w:t>5.2.8.11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69C271B" wp14:editId="4F950E66">
              <wp:extent cx="203200" cy="203200"/>
              <wp:effectExtent l="0" t="0" r="0" b="0"/>
              <wp:docPr id="68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requestCommenceVideoStream</w:t>
        </w:r>
        <w:r w:rsidR="00885201">
          <w:rPr>
            <w:noProof/>
            <w:webHidden/>
          </w:rPr>
          <w:tab/>
        </w:r>
        <w:r w:rsidR="00885201">
          <w:rPr>
            <w:noProof/>
            <w:webHidden/>
          </w:rPr>
          <w:fldChar w:fldCharType="begin"/>
        </w:r>
        <w:r w:rsidR="00885201">
          <w:rPr>
            <w:noProof/>
            <w:webHidden/>
          </w:rPr>
          <w:instrText xml:space="preserve"> PAGEREF _Toc103766571 \h </w:instrText>
        </w:r>
        <w:r w:rsidR="00885201">
          <w:rPr>
            <w:noProof/>
            <w:webHidden/>
          </w:rPr>
        </w:r>
        <w:r w:rsidR="00885201">
          <w:rPr>
            <w:noProof/>
            <w:webHidden/>
          </w:rPr>
          <w:fldChar w:fldCharType="separate"/>
        </w:r>
        <w:r w:rsidR="00885201">
          <w:rPr>
            <w:noProof/>
            <w:webHidden/>
          </w:rPr>
          <w:t>91</w:t>
        </w:r>
        <w:r w:rsidR="00885201">
          <w:rPr>
            <w:noProof/>
            <w:webHidden/>
          </w:rPr>
          <w:fldChar w:fldCharType="end"/>
        </w:r>
      </w:hyperlink>
    </w:p>
    <w:p w14:paraId="7A1A007F" w14:textId="4BB3607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2" w:history="1">
        <w:r w:rsidR="00885201" w:rsidRPr="007E3BC4">
          <w:rPr>
            <w:rStyle w:val="Hyperlink"/>
            <w:noProof/>
          </w:rPr>
          <w:t>5.2.8.12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45645DC" wp14:editId="1CC2C47E">
              <wp:extent cx="203200" cy="203200"/>
              <wp:effectExtent l="0" t="0" r="0" b="0"/>
              <wp:docPr id="68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requestStopStreaming</w:t>
        </w:r>
        <w:r w:rsidR="00885201">
          <w:rPr>
            <w:noProof/>
            <w:webHidden/>
          </w:rPr>
          <w:tab/>
        </w:r>
        <w:r w:rsidR="00885201">
          <w:rPr>
            <w:noProof/>
            <w:webHidden/>
          </w:rPr>
          <w:fldChar w:fldCharType="begin"/>
        </w:r>
        <w:r w:rsidR="00885201">
          <w:rPr>
            <w:noProof/>
            <w:webHidden/>
          </w:rPr>
          <w:instrText xml:space="preserve"> PAGEREF _Toc103766572 \h </w:instrText>
        </w:r>
        <w:r w:rsidR="00885201">
          <w:rPr>
            <w:noProof/>
            <w:webHidden/>
          </w:rPr>
        </w:r>
        <w:r w:rsidR="00885201">
          <w:rPr>
            <w:noProof/>
            <w:webHidden/>
          </w:rPr>
          <w:fldChar w:fldCharType="separate"/>
        </w:r>
        <w:r w:rsidR="00885201">
          <w:rPr>
            <w:noProof/>
            <w:webHidden/>
          </w:rPr>
          <w:t>91</w:t>
        </w:r>
        <w:r w:rsidR="00885201">
          <w:rPr>
            <w:noProof/>
            <w:webHidden/>
          </w:rPr>
          <w:fldChar w:fldCharType="end"/>
        </w:r>
      </w:hyperlink>
    </w:p>
    <w:p w14:paraId="5292032B" w14:textId="3095931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3" w:history="1">
        <w:r w:rsidR="00885201" w:rsidRPr="007E3BC4">
          <w:rPr>
            <w:rStyle w:val="Hyperlink"/>
            <w:noProof/>
          </w:rPr>
          <w:t>5.2.8.13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6F8D8C2" wp14:editId="43A07327">
              <wp:extent cx="203200" cy="203200"/>
              <wp:effectExtent l="0" t="0" r="0" b="0"/>
              <wp:docPr id="69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setRecordingTimer</w:t>
        </w:r>
        <w:r w:rsidR="00885201">
          <w:rPr>
            <w:noProof/>
            <w:webHidden/>
          </w:rPr>
          <w:tab/>
        </w:r>
        <w:r w:rsidR="00885201">
          <w:rPr>
            <w:noProof/>
            <w:webHidden/>
          </w:rPr>
          <w:fldChar w:fldCharType="begin"/>
        </w:r>
        <w:r w:rsidR="00885201">
          <w:rPr>
            <w:noProof/>
            <w:webHidden/>
          </w:rPr>
          <w:instrText xml:space="preserve"> PAGEREF _Toc103766573 \h </w:instrText>
        </w:r>
        <w:r w:rsidR="00885201">
          <w:rPr>
            <w:noProof/>
            <w:webHidden/>
          </w:rPr>
        </w:r>
        <w:r w:rsidR="00885201">
          <w:rPr>
            <w:noProof/>
            <w:webHidden/>
          </w:rPr>
          <w:fldChar w:fldCharType="separate"/>
        </w:r>
        <w:r w:rsidR="00885201">
          <w:rPr>
            <w:noProof/>
            <w:webHidden/>
          </w:rPr>
          <w:t>92</w:t>
        </w:r>
        <w:r w:rsidR="00885201">
          <w:rPr>
            <w:noProof/>
            <w:webHidden/>
          </w:rPr>
          <w:fldChar w:fldCharType="end"/>
        </w:r>
      </w:hyperlink>
    </w:p>
    <w:p w14:paraId="46906C5A" w14:textId="4E1E193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4" w:history="1">
        <w:r w:rsidR="00885201" w:rsidRPr="007E3BC4">
          <w:rPr>
            <w:rStyle w:val="Hyperlink"/>
            <w:noProof/>
          </w:rPr>
          <w:t>5.2.8.14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D6E6F90" wp14:editId="10BAE3B2">
              <wp:extent cx="203200" cy="203200"/>
              <wp:effectExtent l="0" t="0" r="0" b="0"/>
              <wp:docPr id="69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receiveReadyBroadcastMessage</w:t>
        </w:r>
        <w:r w:rsidR="00885201">
          <w:rPr>
            <w:noProof/>
            <w:webHidden/>
          </w:rPr>
          <w:tab/>
        </w:r>
        <w:r w:rsidR="00885201">
          <w:rPr>
            <w:noProof/>
            <w:webHidden/>
          </w:rPr>
          <w:fldChar w:fldCharType="begin"/>
        </w:r>
        <w:r w:rsidR="00885201">
          <w:rPr>
            <w:noProof/>
            <w:webHidden/>
          </w:rPr>
          <w:instrText xml:space="preserve"> PAGEREF _Toc103766574 \h </w:instrText>
        </w:r>
        <w:r w:rsidR="00885201">
          <w:rPr>
            <w:noProof/>
            <w:webHidden/>
          </w:rPr>
        </w:r>
        <w:r w:rsidR="00885201">
          <w:rPr>
            <w:noProof/>
            <w:webHidden/>
          </w:rPr>
          <w:fldChar w:fldCharType="separate"/>
        </w:r>
        <w:r w:rsidR="00885201">
          <w:rPr>
            <w:noProof/>
            <w:webHidden/>
          </w:rPr>
          <w:t>92</w:t>
        </w:r>
        <w:r w:rsidR="00885201">
          <w:rPr>
            <w:noProof/>
            <w:webHidden/>
          </w:rPr>
          <w:fldChar w:fldCharType="end"/>
        </w:r>
      </w:hyperlink>
    </w:p>
    <w:p w14:paraId="2D998978" w14:textId="1414D7B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5" w:history="1">
        <w:r w:rsidR="00885201" w:rsidRPr="007E3BC4">
          <w:rPr>
            <w:rStyle w:val="Hyperlink"/>
            <w:noProof/>
          </w:rPr>
          <w:t>5.2.8.15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CBDEB38" wp14:editId="4CF5AF17">
              <wp:extent cx="203200" cy="203200"/>
              <wp:effectExtent l="0" t="0" r="0" b="0"/>
              <wp:docPr id="69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Check Vehicle status</w:t>
        </w:r>
        <w:r w:rsidR="00885201">
          <w:rPr>
            <w:noProof/>
            <w:webHidden/>
          </w:rPr>
          <w:tab/>
        </w:r>
        <w:r w:rsidR="00885201">
          <w:rPr>
            <w:noProof/>
            <w:webHidden/>
          </w:rPr>
          <w:fldChar w:fldCharType="begin"/>
        </w:r>
        <w:r w:rsidR="00885201">
          <w:rPr>
            <w:noProof/>
            <w:webHidden/>
          </w:rPr>
          <w:instrText xml:space="preserve"> PAGEREF _Toc103766575 \h </w:instrText>
        </w:r>
        <w:r w:rsidR="00885201">
          <w:rPr>
            <w:noProof/>
            <w:webHidden/>
          </w:rPr>
        </w:r>
        <w:r w:rsidR="00885201">
          <w:rPr>
            <w:noProof/>
            <w:webHidden/>
          </w:rPr>
          <w:fldChar w:fldCharType="separate"/>
        </w:r>
        <w:r w:rsidR="00885201">
          <w:rPr>
            <w:noProof/>
            <w:webHidden/>
          </w:rPr>
          <w:t>93</w:t>
        </w:r>
        <w:r w:rsidR="00885201">
          <w:rPr>
            <w:noProof/>
            <w:webHidden/>
          </w:rPr>
          <w:fldChar w:fldCharType="end"/>
        </w:r>
      </w:hyperlink>
    </w:p>
    <w:p w14:paraId="763B9316" w14:textId="3381E19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6" w:history="1">
        <w:r w:rsidR="00885201" w:rsidRPr="007E3BC4">
          <w:rPr>
            <w:rStyle w:val="Hyperlink"/>
            <w:noProof/>
          </w:rPr>
          <w:t>5.2.8.16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84AE6FE" wp14:editId="3C8C4563">
              <wp:extent cx="203200" cy="203200"/>
              <wp:effectExtent l="0" t="0" r="0" b="0"/>
              <wp:docPr id="69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Check View/ Active Timer</w:t>
        </w:r>
        <w:r w:rsidR="00885201">
          <w:rPr>
            <w:noProof/>
            <w:webHidden/>
          </w:rPr>
          <w:tab/>
        </w:r>
        <w:r w:rsidR="00885201">
          <w:rPr>
            <w:noProof/>
            <w:webHidden/>
          </w:rPr>
          <w:fldChar w:fldCharType="begin"/>
        </w:r>
        <w:r w:rsidR="00885201">
          <w:rPr>
            <w:noProof/>
            <w:webHidden/>
          </w:rPr>
          <w:instrText xml:space="preserve"> PAGEREF _Toc103766576 \h </w:instrText>
        </w:r>
        <w:r w:rsidR="00885201">
          <w:rPr>
            <w:noProof/>
            <w:webHidden/>
          </w:rPr>
        </w:r>
        <w:r w:rsidR="00885201">
          <w:rPr>
            <w:noProof/>
            <w:webHidden/>
          </w:rPr>
          <w:fldChar w:fldCharType="separate"/>
        </w:r>
        <w:r w:rsidR="00885201">
          <w:rPr>
            <w:noProof/>
            <w:webHidden/>
          </w:rPr>
          <w:t>94</w:t>
        </w:r>
        <w:r w:rsidR="00885201">
          <w:rPr>
            <w:noProof/>
            <w:webHidden/>
          </w:rPr>
          <w:fldChar w:fldCharType="end"/>
        </w:r>
      </w:hyperlink>
    </w:p>
    <w:p w14:paraId="6686B2AB" w14:textId="02D5FE2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7" w:history="1">
        <w:r w:rsidR="00885201" w:rsidRPr="007E3BC4">
          <w:rPr>
            <w:rStyle w:val="Hyperlink"/>
            <w:noProof/>
          </w:rPr>
          <w:t>5.2.8.17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C4EB9C2" wp14:editId="23393CAB">
              <wp:extent cx="203200" cy="203200"/>
              <wp:effectExtent l="0" t="0" r="0" b="0"/>
              <wp:docPr id="69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Process Alerts/Commands between Communication Enabler and Vehicle</w:t>
        </w:r>
        <w:r w:rsidR="00885201">
          <w:rPr>
            <w:noProof/>
            <w:webHidden/>
          </w:rPr>
          <w:tab/>
        </w:r>
        <w:r w:rsidR="00885201">
          <w:rPr>
            <w:noProof/>
            <w:webHidden/>
          </w:rPr>
          <w:fldChar w:fldCharType="begin"/>
        </w:r>
        <w:r w:rsidR="00885201">
          <w:rPr>
            <w:noProof/>
            <w:webHidden/>
          </w:rPr>
          <w:instrText xml:space="preserve"> PAGEREF _Toc103766577 \h </w:instrText>
        </w:r>
        <w:r w:rsidR="00885201">
          <w:rPr>
            <w:noProof/>
            <w:webHidden/>
          </w:rPr>
        </w:r>
        <w:r w:rsidR="00885201">
          <w:rPr>
            <w:noProof/>
            <w:webHidden/>
          </w:rPr>
          <w:fldChar w:fldCharType="separate"/>
        </w:r>
        <w:r w:rsidR="00885201">
          <w:rPr>
            <w:noProof/>
            <w:webHidden/>
          </w:rPr>
          <w:t>95</w:t>
        </w:r>
        <w:r w:rsidR="00885201">
          <w:rPr>
            <w:noProof/>
            <w:webHidden/>
          </w:rPr>
          <w:fldChar w:fldCharType="end"/>
        </w:r>
      </w:hyperlink>
    </w:p>
    <w:p w14:paraId="588137BD" w14:textId="3A8C096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8" w:history="1">
        <w:r w:rsidR="00885201" w:rsidRPr="007E3BC4">
          <w:rPr>
            <w:rStyle w:val="Hyperlink"/>
            <w:noProof/>
          </w:rPr>
          <w:t>5.2.8.18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5D922E4" wp14:editId="561C7C90">
              <wp:extent cx="203200" cy="203200"/>
              <wp:effectExtent l="0" t="0" r="0" b="0"/>
              <wp:docPr id="70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Rewrap the Video Stream</w:t>
        </w:r>
        <w:r w:rsidR="00885201">
          <w:rPr>
            <w:noProof/>
            <w:webHidden/>
          </w:rPr>
          <w:tab/>
        </w:r>
        <w:r w:rsidR="00885201">
          <w:rPr>
            <w:noProof/>
            <w:webHidden/>
          </w:rPr>
          <w:fldChar w:fldCharType="begin"/>
        </w:r>
        <w:r w:rsidR="00885201">
          <w:rPr>
            <w:noProof/>
            <w:webHidden/>
          </w:rPr>
          <w:instrText xml:space="preserve"> PAGEREF _Toc103766578 \h </w:instrText>
        </w:r>
        <w:r w:rsidR="00885201">
          <w:rPr>
            <w:noProof/>
            <w:webHidden/>
          </w:rPr>
        </w:r>
        <w:r w:rsidR="00885201">
          <w:rPr>
            <w:noProof/>
            <w:webHidden/>
          </w:rPr>
          <w:fldChar w:fldCharType="separate"/>
        </w:r>
        <w:r w:rsidR="00885201">
          <w:rPr>
            <w:noProof/>
            <w:webHidden/>
          </w:rPr>
          <w:t>97</w:t>
        </w:r>
        <w:r w:rsidR="00885201">
          <w:rPr>
            <w:noProof/>
            <w:webHidden/>
          </w:rPr>
          <w:fldChar w:fldCharType="end"/>
        </w:r>
      </w:hyperlink>
    </w:p>
    <w:p w14:paraId="704443E5" w14:textId="5FDA990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79" w:history="1">
        <w:r w:rsidR="00885201" w:rsidRPr="007E3BC4">
          <w:rPr>
            <w:rStyle w:val="Hyperlink"/>
            <w:noProof/>
          </w:rPr>
          <w:t>5.2.8.19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DE38432" wp14:editId="3C532A83">
              <wp:extent cx="203200" cy="203200"/>
              <wp:effectExtent l="0" t="0" r="0" b="0"/>
              <wp:docPr id="70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Terminate the Feature</w:t>
        </w:r>
        <w:r w:rsidR="00885201">
          <w:rPr>
            <w:noProof/>
            <w:webHidden/>
          </w:rPr>
          <w:tab/>
        </w:r>
        <w:r w:rsidR="00885201">
          <w:rPr>
            <w:noProof/>
            <w:webHidden/>
          </w:rPr>
          <w:fldChar w:fldCharType="begin"/>
        </w:r>
        <w:r w:rsidR="00885201">
          <w:rPr>
            <w:noProof/>
            <w:webHidden/>
          </w:rPr>
          <w:instrText xml:space="preserve"> PAGEREF _Toc103766579 \h </w:instrText>
        </w:r>
        <w:r w:rsidR="00885201">
          <w:rPr>
            <w:noProof/>
            <w:webHidden/>
          </w:rPr>
        </w:r>
        <w:r w:rsidR="00885201">
          <w:rPr>
            <w:noProof/>
            <w:webHidden/>
          </w:rPr>
          <w:fldChar w:fldCharType="separate"/>
        </w:r>
        <w:r w:rsidR="00885201">
          <w:rPr>
            <w:noProof/>
            <w:webHidden/>
          </w:rPr>
          <w:t>97</w:t>
        </w:r>
        <w:r w:rsidR="00885201">
          <w:rPr>
            <w:noProof/>
            <w:webHidden/>
          </w:rPr>
          <w:fldChar w:fldCharType="end"/>
        </w:r>
      </w:hyperlink>
    </w:p>
    <w:p w14:paraId="05ED9A29" w14:textId="0284783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0" w:history="1">
        <w:r w:rsidR="00885201" w:rsidRPr="007E3BC4">
          <w:rPr>
            <w:rStyle w:val="Hyperlink"/>
            <w:noProof/>
          </w:rPr>
          <w:t>5.2.8.20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D92ADD8" wp14:editId="5F241188">
              <wp:extent cx="203200" cy="203200"/>
              <wp:effectExtent l="0" t="0" r="0" b="0"/>
              <wp:docPr id="70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Handle Error Message</w:t>
        </w:r>
        <w:r w:rsidR="00885201">
          <w:rPr>
            <w:noProof/>
            <w:webHidden/>
          </w:rPr>
          <w:tab/>
        </w:r>
        <w:r w:rsidR="00885201">
          <w:rPr>
            <w:noProof/>
            <w:webHidden/>
          </w:rPr>
          <w:fldChar w:fldCharType="begin"/>
        </w:r>
        <w:r w:rsidR="00885201">
          <w:rPr>
            <w:noProof/>
            <w:webHidden/>
          </w:rPr>
          <w:instrText xml:space="preserve"> PAGEREF _Toc103766580 \h </w:instrText>
        </w:r>
        <w:r w:rsidR="00885201">
          <w:rPr>
            <w:noProof/>
            <w:webHidden/>
          </w:rPr>
        </w:r>
        <w:r w:rsidR="00885201">
          <w:rPr>
            <w:noProof/>
            <w:webHidden/>
          </w:rPr>
          <w:fldChar w:fldCharType="separate"/>
        </w:r>
        <w:r w:rsidR="00885201">
          <w:rPr>
            <w:noProof/>
            <w:webHidden/>
          </w:rPr>
          <w:t>98</w:t>
        </w:r>
        <w:r w:rsidR="00885201">
          <w:rPr>
            <w:noProof/>
            <w:webHidden/>
          </w:rPr>
          <w:fldChar w:fldCharType="end"/>
        </w:r>
      </w:hyperlink>
    </w:p>
    <w:p w14:paraId="073FD504" w14:textId="32EB63D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1" w:history="1">
        <w:r w:rsidR="00885201" w:rsidRPr="007E3BC4">
          <w:rPr>
            <w:rStyle w:val="Hyperlink"/>
            <w:noProof/>
          </w:rPr>
          <w:t>5.2.8.21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5C174FD" wp14:editId="69B1B492">
              <wp:extent cx="203200" cy="203200"/>
              <wp:effectExtent l="0" t="0" r="0" b="0"/>
              <wp:docPr id="70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Save ISC Feature Settings</w:t>
        </w:r>
        <w:r w:rsidR="00885201">
          <w:rPr>
            <w:noProof/>
            <w:webHidden/>
          </w:rPr>
          <w:tab/>
        </w:r>
        <w:r w:rsidR="00885201">
          <w:rPr>
            <w:noProof/>
            <w:webHidden/>
          </w:rPr>
          <w:fldChar w:fldCharType="begin"/>
        </w:r>
        <w:r w:rsidR="00885201">
          <w:rPr>
            <w:noProof/>
            <w:webHidden/>
          </w:rPr>
          <w:instrText xml:space="preserve"> PAGEREF _Toc103766581 \h </w:instrText>
        </w:r>
        <w:r w:rsidR="00885201">
          <w:rPr>
            <w:noProof/>
            <w:webHidden/>
          </w:rPr>
        </w:r>
        <w:r w:rsidR="00885201">
          <w:rPr>
            <w:noProof/>
            <w:webHidden/>
          </w:rPr>
          <w:fldChar w:fldCharType="separate"/>
        </w:r>
        <w:r w:rsidR="00885201">
          <w:rPr>
            <w:noProof/>
            <w:webHidden/>
          </w:rPr>
          <w:t>100</w:t>
        </w:r>
        <w:r w:rsidR="00885201">
          <w:rPr>
            <w:noProof/>
            <w:webHidden/>
          </w:rPr>
          <w:fldChar w:fldCharType="end"/>
        </w:r>
      </w:hyperlink>
    </w:p>
    <w:p w14:paraId="36DB9DD2" w14:textId="156B430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2" w:history="1">
        <w:r w:rsidR="00885201" w:rsidRPr="007E3BC4">
          <w:rPr>
            <w:rStyle w:val="Hyperlink"/>
            <w:noProof/>
          </w:rPr>
          <w:t>5.2.8.22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1693AC0" wp14:editId="1CFFBF4E">
              <wp:extent cx="203200" cy="203200"/>
              <wp:effectExtent l="0" t="0" r="0" b="0"/>
              <wp:docPr id="70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Communication with Video Stream</w:t>
        </w:r>
        <w:r w:rsidR="00885201">
          <w:rPr>
            <w:noProof/>
            <w:webHidden/>
          </w:rPr>
          <w:tab/>
        </w:r>
        <w:r w:rsidR="00885201">
          <w:rPr>
            <w:noProof/>
            <w:webHidden/>
          </w:rPr>
          <w:fldChar w:fldCharType="begin"/>
        </w:r>
        <w:r w:rsidR="00885201">
          <w:rPr>
            <w:noProof/>
            <w:webHidden/>
          </w:rPr>
          <w:instrText xml:space="preserve"> PAGEREF _Toc103766582 \h </w:instrText>
        </w:r>
        <w:r w:rsidR="00885201">
          <w:rPr>
            <w:noProof/>
            <w:webHidden/>
          </w:rPr>
        </w:r>
        <w:r w:rsidR="00885201">
          <w:rPr>
            <w:noProof/>
            <w:webHidden/>
          </w:rPr>
          <w:fldChar w:fldCharType="separate"/>
        </w:r>
        <w:r w:rsidR="00885201">
          <w:rPr>
            <w:noProof/>
            <w:webHidden/>
          </w:rPr>
          <w:t>100</w:t>
        </w:r>
        <w:r w:rsidR="00885201">
          <w:rPr>
            <w:noProof/>
            <w:webHidden/>
          </w:rPr>
          <w:fldChar w:fldCharType="end"/>
        </w:r>
      </w:hyperlink>
    </w:p>
    <w:p w14:paraId="224250F1" w14:textId="29A2A7B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3" w:history="1">
        <w:r w:rsidR="00885201" w:rsidRPr="007E3BC4">
          <w:rPr>
            <w:rStyle w:val="Hyperlink"/>
            <w:noProof/>
          </w:rPr>
          <w:t>5.2.8.23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A5AC7DD" wp14:editId="27B2296D">
              <wp:extent cx="203200" cy="203200"/>
              <wp:effectExtent l="0" t="0" r="0" b="0"/>
              <wp:docPr id="71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Low Battery SoC Warning</w:t>
        </w:r>
        <w:r w:rsidR="00885201">
          <w:rPr>
            <w:noProof/>
            <w:webHidden/>
          </w:rPr>
          <w:tab/>
        </w:r>
        <w:r w:rsidR="00885201">
          <w:rPr>
            <w:noProof/>
            <w:webHidden/>
          </w:rPr>
          <w:fldChar w:fldCharType="begin"/>
        </w:r>
        <w:r w:rsidR="00885201">
          <w:rPr>
            <w:noProof/>
            <w:webHidden/>
          </w:rPr>
          <w:instrText xml:space="preserve"> PAGEREF _Toc103766583 \h </w:instrText>
        </w:r>
        <w:r w:rsidR="00885201">
          <w:rPr>
            <w:noProof/>
            <w:webHidden/>
          </w:rPr>
        </w:r>
        <w:r w:rsidR="00885201">
          <w:rPr>
            <w:noProof/>
            <w:webHidden/>
          </w:rPr>
          <w:fldChar w:fldCharType="separate"/>
        </w:r>
        <w:r w:rsidR="00885201">
          <w:rPr>
            <w:noProof/>
            <w:webHidden/>
          </w:rPr>
          <w:t>101</w:t>
        </w:r>
        <w:r w:rsidR="00885201">
          <w:rPr>
            <w:noProof/>
            <w:webHidden/>
          </w:rPr>
          <w:fldChar w:fldCharType="end"/>
        </w:r>
      </w:hyperlink>
    </w:p>
    <w:p w14:paraId="6527E43F" w14:textId="56651FD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4" w:history="1">
        <w:r w:rsidR="00885201" w:rsidRPr="007E3BC4">
          <w:rPr>
            <w:rStyle w:val="Hyperlink"/>
            <w:noProof/>
          </w:rPr>
          <w:t>5.2.8.24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8EC00A7" wp14:editId="10E20081">
              <wp:extent cx="203200" cy="203200"/>
              <wp:effectExtent l="0" t="0" r="0" b="0"/>
              <wp:docPr id="71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ON/OFF Power Resources for ISC</w:t>
        </w:r>
        <w:r w:rsidR="00885201">
          <w:rPr>
            <w:noProof/>
            <w:webHidden/>
          </w:rPr>
          <w:tab/>
        </w:r>
        <w:r w:rsidR="00885201">
          <w:rPr>
            <w:noProof/>
            <w:webHidden/>
          </w:rPr>
          <w:fldChar w:fldCharType="begin"/>
        </w:r>
        <w:r w:rsidR="00885201">
          <w:rPr>
            <w:noProof/>
            <w:webHidden/>
          </w:rPr>
          <w:instrText xml:space="preserve"> PAGEREF _Toc103766584 \h </w:instrText>
        </w:r>
        <w:r w:rsidR="00885201">
          <w:rPr>
            <w:noProof/>
            <w:webHidden/>
          </w:rPr>
        </w:r>
        <w:r w:rsidR="00885201">
          <w:rPr>
            <w:noProof/>
            <w:webHidden/>
          </w:rPr>
          <w:fldChar w:fldCharType="separate"/>
        </w:r>
        <w:r w:rsidR="00885201">
          <w:rPr>
            <w:noProof/>
            <w:webHidden/>
          </w:rPr>
          <w:t>102</w:t>
        </w:r>
        <w:r w:rsidR="00885201">
          <w:rPr>
            <w:noProof/>
            <w:webHidden/>
          </w:rPr>
          <w:fldChar w:fldCharType="end"/>
        </w:r>
      </w:hyperlink>
    </w:p>
    <w:p w14:paraId="466C35A7" w14:textId="6F5FC1F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5" w:history="1">
        <w:r w:rsidR="00885201" w:rsidRPr="007E3BC4">
          <w:rPr>
            <w:rStyle w:val="Hyperlink"/>
            <w:noProof/>
          </w:rPr>
          <w:t>5.2.8.25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93A15D3" wp14:editId="54642BFF">
              <wp:extent cx="203200" cy="203200"/>
              <wp:effectExtent l="0" t="0" r="0" b="0"/>
              <wp:docPr id="71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Ensure ISC Operates when Remote Start Occurring</w:t>
        </w:r>
        <w:r w:rsidR="00885201">
          <w:rPr>
            <w:noProof/>
            <w:webHidden/>
          </w:rPr>
          <w:tab/>
        </w:r>
        <w:r w:rsidR="00885201">
          <w:rPr>
            <w:noProof/>
            <w:webHidden/>
          </w:rPr>
          <w:fldChar w:fldCharType="begin"/>
        </w:r>
        <w:r w:rsidR="00885201">
          <w:rPr>
            <w:noProof/>
            <w:webHidden/>
          </w:rPr>
          <w:instrText xml:space="preserve"> PAGEREF _Toc103766585 \h </w:instrText>
        </w:r>
        <w:r w:rsidR="00885201">
          <w:rPr>
            <w:noProof/>
            <w:webHidden/>
          </w:rPr>
        </w:r>
        <w:r w:rsidR="00885201">
          <w:rPr>
            <w:noProof/>
            <w:webHidden/>
          </w:rPr>
          <w:fldChar w:fldCharType="separate"/>
        </w:r>
        <w:r w:rsidR="00885201">
          <w:rPr>
            <w:noProof/>
            <w:webHidden/>
          </w:rPr>
          <w:t>103</w:t>
        </w:r>
        <w:r w:rsidR="00885201">
          <w:rPr>
            <w:noProof/>
            <w:webHidden/>
          </w:rPr>
          <w:fldChar w:fldCharType="end"/>
        </w:r>
      </w:hyperlink>
    </w:p>
    <w:p w14:paraId="40532FAB" w14:textId="7620AC0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6" w:history="1">
        <w:r w:rsidR="00885201" w:rsidRPr="007E3BC4">
          <w:rPr>
            <w:rStyle w:val="Hyperlink"/>
            <w:noProof/>
          </w:rPr>
          <w:t>5.2.8.26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1F8C881" wp14:editId="6030C1CC">
              <wp:extent cx="203200" cy="203200"/>
              <wp:effectExtent l="0" t="0" r="0" b="0"/>
              <wp:docPr id="71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Make Decision – Overall</w:t>
        </w:r>
        <w:r w:rsidR="00885201">
          <w:rPr>
            <w:noProof/>
            <w:webHidden/>
          </w:rPr>
          <w:tab/>
        </w:r>
        <w:r w:rsidR="00885201">
          <w:rPr>
            <w:noProof/>
            <w:webHidden/>
          </w:rPr>
          <w:fldChar w:fldCharType="begin"/>
        </w:r>
        <w:r w:rsidR="00885201">
          <w:rPr>
            <w:noProof/>
            <w:webHidden/>
          </w:rPr>
          <w:instrText xml:space="preserve"> PAGEREF _Toc103766586 \h </w:instrText>
        </w:r>
        <w:r w:rsidR="00885201">
          <w:rPr>
            <w:noProof/>
            <w:webHidden/>
          </w:rPr>
        </w:r>
        <w:r w:rsidR="00885201">
          <w:rPr>
            <w:noProof/>
            <w:webHidden/>
          </w:rPr>
          <w:fldChar w:fldCharType="separate"/>
        </w:r>
        <w:r w:rsidR="00885201">
          <w:rPr>
            <w:noProof/>
            <w:webHidden/>
          </w:rPr>
          <w:t>104</w:t>
        </w:r>
        <w:r w:rsidR="00885201">
          <w:rPr>
            <w:noProof/>
            <w:webHidden/>
          </w:rPr>
          <w:fldChar w:fldCharType="end"/>
        </w:r>
      </w:hyperlink>
    </w:p>
    <w:p w14:paraId="52589174" w14:textId="0FE4CF2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7" w:history="1">
        <w:r w:rsidR="00885201" w:rsidRPr="007E3BC4">
          <w:rPr>
            <w:rStyle w:val="Hyperlink"/>
            <w:noProof/>
          </w:rPr>
          <w:t>5.2.8.27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9878D25" wp14:editId="703E9CB4">
              <wp:extent cx="203200" cy="203200"/>
              <wp:effectExtent l="0" t="0" r="0" b="0"/>
              <wp:docPr id="71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Determine Availability of Sentinel Cloud via TCU and Inform SYNC/Phoenix and App</w:t>
        </w:r>
        <w:r w:rsidR="00885201">
          <w:rPr>
            <w:noProof/>
            <w:webHidden/>
          </w:rPr>
          <w:tab/>
        </w:r>
        <w:r w:rsidR="00885201">
          <w:rPr>
            <w:noProof/>
            <w:webHidden/>
          </w:rPr>
          <w:fldChar w:fldCharType="begin"/>
        </w:r>
        <w:r w:rsidR="00885201">
          <w:rPr>
            <w:noProof/>
            <w:webHidden/>
          </w:rPr>
          <w:instrText xml:space="preserve"> PAGEREF _Toc103766587 \h </w:instrText>
        </w:r>
        <w:r w:rsidR="00885201">
          <w:rPr>
            <w:noProof/>
            <w:webHidden/>
          </w:rPr>
        </w:r>
        <w:r w:rsidR="00885201">
          <w:rPr>
            <w:noProof/>
            <w:webHidden/>
          </w:rPr>
          <w:fldChar w:fldCharType="separate"/>
        </w:r>
        <w:r w:rsidR="00885201">
          <w:rPr>
            <w:noProof/>
            <w:webHidden/>
          </w:rPr>
          <w:t>106</w:t>
        </w:r>
        <w:r w:rsidR="00885201">
          <w:rPr>
            <w:noProof/>
            <w:webHidden/>
          </w:rPr>
          <w:fldChar w:fldCharType="end"/>
        </w:r>
      </w:hyperlink>
    </w:p>
    <w:p w14:paraId="2AD10348" w14:textId="414E92D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8" w:history="1">
        <w:r w:rsidR="00885201" w:rsidRPr="007E3BC4">
          <w:rPr>
            <w:rStyle w:val="Hyperlink"/>
            <w:noProof/>
          </w:rPr>
          <w:t>5.2.8.28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D0EA48C" wp14:editId="25CB4BC7">
              <wp:extent cx="203200" cy="203200"/>
              <wp:effectExtent l="0" t="0" r="0" b="0"/>
              <wp:docPr id="72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ECG to Shut Down TCU</w:t>
        </w:r>
        <w:r w:rsidR="00885201">
          <w:rPr>
            <w:noProof/>
            <w:webHidden/>
          </w:rPr>
          <w:tab/>
        </w:r>
        <w:r w:rsidR="00885201">
          <w:rPr>
            <w:noProof/>
            <w:webHidden/>
          </w:rPr>
          <w:fldChar w:fldCharType="begin"/>
        </w:r>
        <w:r w:rsidR="00885201">
          <w:rPr>
            <w:noProof/>
            <w:webHidden/>
          </w:rPr>
          <w:instrText xml:space="preserve"> PAGEREF _Toc103766588 \h </w:instrText>
        </w:r>
        <w:r w:rsidR="00885201">
          <w:rPr>
            <w:noProof/>
            <w:webHidden/>
          </w:rPr>
        </w:r>
        <w:r w:rsidR="00885201">
          <w:rPr>
            <w:noProof/>
            <w:webHidden/>
          </w:rPr>
          <w:fldChar w:fldCharType="separate"/>
        </w:r>
        <w:r w:rsidR="00885201">
          <w:rPr>
            <w:noProof/>
            <w:webHidden/>
          </w:rPr>
          <w:t>107</w:t>
        </w:r>
        <w:r w:rsidR="00885201">
          <w:rPr>
            <w:noProof/>
            <w:webHidden/>
          </w:rPr>
          <w:fldChar w:fldCharType="end"/>
        </w:r>
      </w:hyperlink>
    </w:p>
    <w:p w14:paraId="2F77A977" w14:textId="6632507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89" w:history="1">
        <w:r w:rsidR="00885201" w:rsidRPr="007E3BC4">
          <w:rPr>
            <w:rStyle w:val="Hyperlink"/>
            <w:noProof/>
          </w:rPr>
          <w:t>5.2.8.29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326DE9F" wp14:editId="05373EA0">
              <wp:extent cx="203200" cy="203200"/>
              <wp:effectExtent l="0" t="0" r="0" b="0"/>
              <wp:docPr id="72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Send Notification to User</w:t>
        </w:r>
        <w:r w:rsidR="00885201">
          <w:rPr>
            <w:noProof/>
            <w:webHidden/>
          </w:rPr>
          <w:tab/>
        </w:r>
        <w:r w:rsidR="00885201">
          <w:rPr>
            <w:noProof/>
            <w:webHidden/>
          </w:rPr>
          <w:fldChar w:fldCharType="begin"/>
        </w:r>
        <w:r w:rsidR="00885201">
          <w:rPr>
            <w:noProof/>
            <w:webHidden/>
          </w:rPr>
          <w:instrText xml:space="preserve"> PAGEREF _Toc103766589 \h </w:instrText>
        </w:r>
        <w:r w:rsidR="00885201">
          <w:rPr>
            <w:noProof/>
            <w:webHidden/>
          </w:rPr>
        </w:r>
        <w:r w:rsidR="00885201">
          <w:rPr>
            <w:noProof/>
            <w:webHidden/>
          </w:rPr>
          <w:fldChar w:fldCharType="separate"/>
        </w:r>
        <w:r w:rsidR="00885201">
          <w:rPr>
            <w:noProof/>
            <w:webHidden/>
          </w:rPr>
          <w:t>108</w:t>
        </w:r>
        <w:r w:rsidR="00885201">
          <w:rPr>
            <w:noProof/>
            <w:webHidden/>
          </w:rPr>
          <w:fldChar w:fldCharType="end"/>
        </w:r>
      </w:hyperlink>
    </w:p>
    <w:p w14:paraId="1CACF893" w14:textId="5BA4CAE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0" w:history="1">
        <w:r w:rsidR="00885201" w:rsidRPr="007E3BC4">
          <w:rPr>
            <w:rStyle w:val="Hyperlink"/>
            <w:noProof/>
          </w:rPr>
          <w:t>5.2.8.30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36A30D5" wp14:editId="0BE02866">
              <wp:extent cx="203200" cy="203200"/>
              <wp:effectExtent l="0" t="0" r="0" b="0"/>
              <wp:docPr id="72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Signal Quality Status</w:t>
        </w:r>
        <w:r w:rsidR="00885201">
          <w:rPr>
            <w:noProof/>
            <w:webHidden/>
          </w:rPr>
          <w:tab/>
        </w:r>
        <w:r w:rsidR="00885201">
          <w:rPr>
            <w:noProof/>
            <w:webHidden/>
          </w:rPr>
          <w:fldChar w:fldCharType="begin"/>
        </w:r>
        <w:r w:rsidR="00885201">
          <w:rPr>
            <w:noProof/>
            <w:webHidden/>
          </w:rPr>
          <w:instrText xml:space="preserve"> PAGEREF _Toc103766590 \h </w:instrText>
        </w:r>
        <w:r w:rsidR="00885201">
          <w:rPr>
            <w:noProof/>
            <w:webHidden/>
          </w:rPr>
        </w:r>
        <w:r w:rsidR="00885201">
          <w:rPr>
            <w:noProof/>
            <w:webHidden/>
          </w:rPr>
          <w:fldChar w:fldCharType="separate"/>
        </w:r>
        <w:r w:rsidR="00885201">
          <w:rPr>
            <w:noProof/>
            <w:webHidden/>
          </w:rPr>
          <w:t>109</w:t>
        </w:r>
        <w:r w:rsidR="00885201">
          <w:rPr>
            <w:noProof/>
            <w:webHidden/>
          </w:rPr>
          <w:fldChar w:fldCharType="end"/>
        </w:r>
      </w:hyperlink>
    </w:p>
    <w:p w14:paraId="32C8D7AD" w14:textId="3FB30E4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1" w:history="1">
        <w:r w:rsidR="00885201" w:rsidRPr="007E3BC4">
          <w:rPr>
            <w:rStyle w:val="Hyperlink"/>
            <w:noProof/>
          </w:rPr>
          <w:t>5.2.8.31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17A9128" wp14:editId="461F8149">
              <wp:extent cx="203200" cy="203200"/>
              <wp:effectExtent l="0" t="0" r="0" b="0"/>
              <wp:docPr id="72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Arm Sentinel Monitoring and Decide if Notification Required</w:t>
        </w:r>
        <w:r w:rsidR="00885201">
          <w:rPr>
            <w:noProof/>
            <w:webHidden/>
          </w:rPr>
          <w:tab/>
        </w:r>
        <w:r w:rsidR="00885201">
          <w:rPr>
            <w:noProof/>
            <w:webHidden/>
          </w:rPr>
          <w:fldChar w:fldCharType="begin"/>
        </w:r>
        <w:r w:rsidR="00885201">
          <w:rPr>
            <w:noProof/>
            <w:webHidden/>
          </w:rPr>
          <w:instrText xml:space="preserve"> PAGEREF _Toc103766591 \h </w:instrText>
        </w:r>
        <w:r w:rsidR="00885201">
          <w:rPr>
            <w:noProof/>
            <w:webHidden/>
          </w:rPr>
        </w:r>
        <w:r w:rsidR="00885201">
          <w:rPr>
            <w:noProof/>
            <w:webHidden/>
          </w:rPr>
          <w:fldChar w:fldCharType="separate"/>
        </w:r>
        <w:r w:rsidR="00885201">
          <w:rPr>
            <w:noProof/>
            <w:webHidden/>
          </w:rPr>
          <w:t>110</w:t>
        </w:r>
        <w:r w:rsidR="00885201">
          <w:rPr>
            <w:noProof/>
            <w:webHidden/>
          </w:rPr>
          <w:fldChar w:fldCharType="end"/>
        </w:r>
      </w:hyperlink>
    </w:p>
    <w:p w14:paraId="5E06CB22" w14:textId="6418453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2" w:history="1">
        <w:r w:rsidR="00885201" w:rsidRPr="007E3BC4">
          <w:rPr>
            <w:rStyle w:val="Hyperlink"/>
            <w:noProof/>
          </w:rPr>
          <w:t>5.2.8.32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1AFB63B" wp14:editId="0CEEDC63">
              <wp:extent cx="203200" cy="203200"/>
              <wp:effectExtent l="0" t="0" r="0" b="0"/>
              <wp:docPr id="72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Detect when vehicle parked</w:t>
        </w:r>
        <w:r w:rsidR="00885201">
          <w:rPr>
            <w:noProof/>
            <w:webHidden/>
          </w:rPr>
          <w:tab/>
        </w:r>
        <w:r w:rsidR="00885201">
          <w:rPr>
            <w:noProof/>
            <w:webHidden/>
          </w:rPr>
          <w:fldChar w:fldCharType="begin"/>
        </w:r>
        <w:r w:rsidR="00885201">
          <w:rPr>
            <w:noProof/>
            <w:webHidden/>
          </w:rPr>
          <w:instrText xml:space="preserve"> PAGEREF _Toc103766592 \h </w:instrText>
        </w:r>
        <w:r w:rsidR="00885201">
          <w:rPr>
            <w:noProof/>
            <w:webHidden/>
          </w:rPr>
        </w:r>
        <w:r w:rsidR="00885201">
          <w:rPr>
            <w:noProof/>
            <w:webHidden/>
          </w:rPr>
          <w:fldChar w:fldCharType="separate"/>
        </w:r>
        <w:r w:rsidR="00885201">
          <w:rPr>
            <w:noProof/>
            <w:webHidden/>
          </w:rPr>
          <w:t>110</w:t>
        </w:r>
        <w:r w:rsidR="00885201">
          <w:rPr>
            <w:noProof/>
            <w:webHidden/>
          </w:rPr>
          <w:fldChar w:fldCharType="end"/>
        </w:r>
      </w:hyperlink>
    </w:p>
    <w:p w14:paraId="45ABB589" w14:textId="2BAE023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3" w:history="1">
        <w:r w:rsidR="00885201" w:rsidRPr="007E3BC4">
          <w:rPr>
            <w:rStyle w:val="Hyperlink"/>
            <w:noProof/>
          </w:rPr>
          <w:t>5.2.8.33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2898B78" wp14:editId="31B85BB4">
              <wp:extent cx="203200" cy="203200"/>
              <wp:effectExtent l="0" t="0" r="0" b="0"/>
              <wp:docPr id="73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Enable Activation of  ECG Module</w:t>
        </w:r>
        <w:r w:rsidR="00885201">
          <w:rPr>
            <w:noProof/>
            <w:webHidden/>
          </w:rPr>
          <w:tab/>
        </w:r>
        <w:r w:rsidR="00885201">
          <w:rPr>
            <w:noProof/>
            <w:webHidden/>
          </w:rPr>
          <w:fldChar w:fldCharType="begin"/>
        </w:r>
        <w:r w:rsidR="00885201">
          <w:rPr>
            <w:noProof/>
            <w:webHidden/>
          </w:rPr>
          <w:instrText xml:space="preserve"> PAGEREF _Toc103766593 \h </w:instrText>
        </w:r>
        <w:r w:rsidR="00885201">
          <w:rPr>
            <w:noProof/>
            <w:webHidden/>
          </w:rPr>
        </w:r>
        <w:r w:rsidR="00885201">
          <w:rPr>
            <w:noProof/>
            <w:webHidden/>
          </w:rPr>
          <w:fldChar w:fldCharType="separate"/>
        </w:r>
        <w:r w:rsidR="00885201">
          <w:rPr>
            <w:noProof/>
            <w:webHidden/>
          </w:rPr>
          <w:t>111</w:t>
        </w:r>
        <w:r w:rsidR="00885201">
          <w:rPr>
            <w:noProof/>
            <w:webHidden/>
          </w:rPr>
          <w:fldChar w:fldCharType="end"/>
        </w:r>
      </w:hyperlink>
    </w:p>
    <w:p w14:paraId="67602EF8" w14:textId="05C4EB1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4" w:history="1">
        <w:r w:rsidR="00885201" w:rsidRPr="007E3BC4">
          <w:rPr>
            <w:rStyle w:val="Hyperlink"/>
            <w:noProof/>
          </w:rPr>
          <w:t>5.2.8.34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8A2CB75" wp14:editId="6863EA6B">
              <wp:extent cx="203200" cy="203200"/>
              <wp:effectExtent l="0" t="0" r="0" b="0"/>
              <wp:docPr id="73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Disable Activation of  ECG Module</w:t>
        </w:r>
        <w:r w:rsidR="00885201">
          <w:rPr>
            <w:noProof/>
            <w:webHidden/>
          </w:rPr>
          <w:tab/>
        </w:r>
        <w:r w:rsidR="00885201">
          <w:rPr>
            <w:noProof/>
            <w:webHidden/>
          </w:rPr>
          <w:fldChar w:fldCharType="begin"/>
        </w:r>
        <w:r w:rsidR="00885201">
          <w:rPr>
            <w:noProof/>
            <w:webHidden/>
          </w:rPr>
          <w:instrText xml:space="preserve"> PAGEREF _Toc103766594 \h </w:instrText>
        </w:r>
        <w:r w:rsidR="00885201">
          <w:rPr>
            <w:noProof/>
            <w:webHidden/>
          </w:rPr>
        </w:r>
        <w:r w:rsidR="00885201">
          <w:rPr>
            <w:noProof/>
            <w:webHidden/>
          </w:rPr>
          <w:fldChar w:fldCharType="separate"/>
        </w:r>
        <w:r w:rsidR="00885201">
          <w:rPr>
            <w:noProof/>
            <w:webHidden/>
          </w:rPr>
          <w:t>111</w:t>
        </w:r>
        <w:r w:rsidR="00885201">
          <w:rPr>
            <w:noProof/>
            <w:webHidden/>
          </w:rPr>
          <w:fldChar w:fldCharType="end"/>
        </w:r>
      </w:hyperlink>
    </w:p>
    <w:p w14:paraId="6FF6D701" w14:textId="593539C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5" w:history="1">
        <w:r w:rsidR="00885201" w:rsidRPr="007E3BC4">
          <w:rPr>
            <w:rStyle w:val="Hyperlink"/>
            <w:noProof/>
          </w:rPr>
          <w:t>5.2.8.35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C24FD6F" wp14:editId="121B811D">
              <wp:extent cx="203200" cy="203200"/>
              <wp:effectExtent l="0" t="0" r="0" b="0"/>
              <wp:docPr id="73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Disable Arming of Sentinel Monitoring</w:t>
        </w:r>
        <w:r w:rsidR="00885201">
          <w:rPr>
            <w:noProof/>
            <w:webHidden/>
          </w:rPr>
          <w:tab/>
        </w:r>
        <w:r w:rsidR="00885201">
          <w:rPr>
            <w:noProof/>
            <w:webHidden/>
          </w:rPr>
          <w:fldChar w:fldCharType="begin"/>
        </w:r>
        <w:r w:rsidR="00885201">
          <w:rPr>
            <w:noProof/>
            <w:webHidden/>
          </w:rPr>
          <w:instrText xml:space="preserve"> PAGEREF _Toc103766595 \h </w:instrText>
        </w:r>
        <w:r w:rsidR="00885201">
          <w:rPr>
            <w:noProof/>
            <w:webHidden/>
          </w:rPr>
        </w:r>
        <w:r w:rsidR="00885201">
          <w:rPr>
            <w:noProof/>
            <w:webHidden/>
          </w:rPr>
          <w:fldChar w:fldCharType="separate"/>
        </w:r>
        <w:r w:rsidR="00885201">
          <w:rPr>
            <w:noProof/>
            <w:webHidden/>
          </w:rPr>
          <w:t>112</w:t>
        </w:r>
        <w:r w:rsidR="00885201">
          <w:rPr>
            <w:noProof/>
            <w:webHidden/>
          </w:rPr>
          <w:fldChar w:fldCharType="end"/>
        </w:r>
      </w:hyperlink>
    </w:p>
    <w:p w14:paraId="6BA32551" w14:textId="62DB8F88" w:rsidR="00885201" w:rsidRDefault="00B111A7">
      <w:pPr>
        <w:pStyle w:val="TOC3"/>
        <w:rPr>
          <w:rFonts w:asciiTheme="minorHAnsi" w:eastAsiaTheme="minorEastAsia" w:hAnsiTheme="minorHAnsi" w:cstheme="minorBidi"/>
          <w:noProof/>
          <w:sz w:val="22"/>
          <w:szCs w:val="22"/>
          <w:lang w:val="en-GB" w:eastAsia="en-GB"/>
        </w:rPr>
      </w:pPr>
      <w:hyperlink w:anchor="_Toc103766596" w:history="1">
        <w:r w:rsidR="00885201" w:rsidRPr="007E3BC4">
          <w:rPr>
            <w:rStyle w:val="Hyperlink"/>
            <w:noProof/>
            <w:lang w:val="en-GB"/>
          </w:rPr>
          <w:t>5.2.9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ADAS Relay</w:t>
        </w:r>
        <w:r w:rsidR="00885201">
          <w:rPr>
            <w:noProof/>
            <w:webHidden/>
          </w:rPr>
          <w:tab/>
        </w:r>
        <w:r w:rsidR="00885201">
          <w:rPr>
            <w:noProof/>
            <w:webHidden/>
          </w:rPr>
          <w:fldChar w:fldCharType="begin"/>
        </w:r>
        <w:r w:rsidR="00885201">
          <w:rPr>
            <w:noProof/>
            <w:webHidden/>
          </w:rPr>
          <w:instrText xml:space="preserve"> PAGEREF _Toc103766596 \h </w:instrText>
        </w:r>
        <w:r w:rsidR="00885201">
          <w:rPr>
            <w:noProof/>
            <w:webHidden/>
          </w:rPr>
        </w:r>
        <w:r w:rsidR="00885201">
          <w:rPr>
            <w:noProof/>
            <w:webHidden/>
          </w:rPr>
          <w:fldChar w:fldCharType="separate"/>
        </w:r>
        <w:r w:rsidR="00885201">
          <w:rPr>
            <w:noProof/>
            <w:webHidden/>
          </w:rPr>
          <w:t>112</w:t>
        </w:r>
        <w:r w:rsidR="00885201">
          <w:rPr>
            <w:noProof/>
            <w:webHidden/>
          </w:rPr>
          <w:fldChar w:fldCharType="end"/>
        </w:r>
      </w:hyperlink>
    </w:p>
    <w:p w14:paraId="6CDB7A40" w14:textId="1FC78A0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7" w:history="1">
        <w:r w:rsidR="00885201" w:rsidRPr="007E3BC4">
          <w:rPr>
            <w:rStyle w:val="Hyperlink"/>
            <w:noProof/>
          </w:rPr>
          <w:t>5.2.9.1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434FDB1" wp14:editId="3FF54611">
              <wp:extent cx="203200" cy="203200"/>
              <wp:effectExtent l="0" t="0" r="0" b="0"/>
              <wp:docPr id="73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Camera Stream</w:t>
        </w:r>
        <w:r w:rsidR="00885201">
          <w:rPr>
            <w:noProof/>
            <w:webHidden/>
          </w:rPr>
          <w:tab/>
        </w:r>
        <w:r w:rsidR="00885201">
          <w:rPr>
            <w:noProof/>
            <w:webHidden/>
          </w:rPr>
          <w:fldChar w:fldCharType="begin"/>
        </w:r>
        <w:r w:rsidR="00885201">
          <w:rPr>
            <w:noProof/>
            <w:webHidden/>
          </w:rPr>
          <w:instrText xml:space="preserve"> PAGEREF _Toc103766597 \h </w:instrText>
        </w:r>
        <w:r w:rsidR="00885201">
          <w:rPr>
            <w:noProof/>
            <w:webHidden/>
          </w:rPr>
        </w:r>
        <w:r w:rsidR="00885201">
          <w:rPr>
            <w:noProof/>
            <w:webHidden/>
          </w:rPr>
          <w:fldChar w:fldCharType="separate"/>
        </w:r>
        <w:r w:rsidR="00885201">
          <w:rPr>
            <w:noProof/>
            <w:webHidden/>
          </w:rPr>
          <w:t>112</w:t>
        </w:r>
        <w:r w:rsidR="00885201">
          <w:rPr>
            <w:noProof/>
            <w:webHidden/>
          </w:rPr>
          <w:fldChar w:fldCharType="end"/>
        </w:r>
      </w:hyperlink>
    </w:p>
    <w:p w14:paraId="3AEDE3C2" w14:textId="7F41E86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598" w:history="1">
        <w:r w:rsidR="00885201" w:rsidRPr="007E3BC4">
          <w:rPr>
            <w:rStyle w:val="Hyperlink"/>
            <w:noProof/>
          </w:rPr>
          <w:t>5.2.9.2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F8DE10D" wp14:editId="40FF989F">
              <wp:extent cx="203200" cy="203200"/>
              <wp:effectExtent l="0" t="0" r="0" b="0"/>
              <wp:docPr id="73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IR Lighting</w:t>
        </w:r>
        <w:r w:rsidR="00885201">
          <w:rPr>
            <w:noProof/>
            <w:webHidden/>
          </w:rPr>
          <w:tab/>
        </w:r>
        <w:r w:rsidR="00885201">
          <w:rPr>
            <w:noProof/>
            <w:webHidden/>
          </w:rPr>
          <w:fldChar w:fldCharType="begin"/>
        </w:r>
        <w:r w:rsidR="00885201">
          <w:rPr>
            <w:noProof/>
            <w:webHidden/>
          </w:rPr>
          <w:instrText xml:space="preserve"> PAGEREF _Toc103766598 \h </w:instrText>
        </w:r>
        <w:r w:rsidR="00885201">
          <w:rPr>
            <w:noProof/>
            <w:webHidden/>
          </w:rPr>
        </w:r>
        <w:r w:rsidR="00885201">
          <w:rPr>
            <w:noProof/>
            <w:webHidden/>
          </w:rPr>
          <w:fldChar w:fldCharType="separate"/>
        </w:r>
        <w:r w:rsidR="00885201">
          <w:rPr>
            <w:noProof/>
            <w:webHidden/>
          </w:rPr>
          <w:t>113</w:t>
        </w:r>
        <w:r w:rsidR="00885201">
          <w:rPr>
            <w:noProof/>
            <w:webHidden/>
          </w:rPr>
          <w:fldChar w:fldCharType="end"/>
        </w:r>
      </w:hyperlink>
    </w:p>
    <w:p w14:paraId="534762B7" w14:textId="0507EE7F" w:rsidR="00885201" w:rsidRDefault="00B111A7">
      <w:pPr>
        <w:pStyle w:val="TOC3"/>
        <w:rPr>
          <w:rFonts w:asciiTheme="minorHAnsi" w:eastAsiaTheme="minorEastAsia" w:hAnsiTheme="minorHAnsi" w:cstheme="minorBidi"/>
          <w:noProof/>
          <w:sz w:val="22"/>
          <w:szCs w:val="22"/>
          <w:lang w:val="en-GB" w:eastAsia="en-GB"/>
        </w:rPr>
      </w:pPr>
      <w:hyperlink w:anchor="_Toc103766599" w:history="1">
        <w:r w:rsidR="00885201" w:rsidRPr="007E3BC4">
          <w:rPr>
            <w:rStyle w:val="Hyperlink"/>
            <w:noProof/>
            <w:lang w:val="en-GB"/>
          </w:rPr>
          <w:t>5.2.10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TCU</w:t>
        </w:r>
        <w:r w:rsidR="00885201">
          <w:rPr>
            <w:noProof/>
            <w:webHidden/>
          </w:rPr>
          <w:tab/>
        </w:r>
        <w:r w:rsidR="00885201">
          <w:rPr>
            <w:noProof/>
            <w:webHidden/>
          </w:rPr>
          <w:fldChar w:fldCharType="begin"/>
        </w:r>
        <w:r w:rsidR="00885201">
          <w:rPr>
            <w:noProof/>
            <w:webHidden/>
          </w:rPr>
          <w:instrText xml:space="preserve"> PAGEREF _Toc103766599 \h </w:instrText>
        </w:r>
        <w:r w:rsidR="00885201">
          <w:rPr>
            <w:noProof/>
            <w:webHidden/>
          </w:rPr>
        </w:r>
        <w:r w:rsidR="00885201">
          <w:rPr>
            <w:noProof/>
            <w:webHidden/>
          </w:rPr>
          <w:fldChar w:fldCharType="separate"/>
        </w:r>
        <w:r w:rsidR="00885201">
          <w:rPr>
            <w:noProof/>
            <w:webHidden/>
          </w:rPr>
          <w:t>114</w:t>
        </w:r>
        <w:r w:rsidR="00885201">
          <w:rPr>
            <w:noProof/>
            <w:webHidden/>
          </w:rPr>
          <w:fldChar w:fldCharType="end"/>
        </w:r>
      </w:hyperlink>
    </w:p>
    <w:p w14:paraId="74A2ED21" w14:textId="34F8AA5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00" w:history="1">
        <w:r w:rsidR="00885201" w:rsidRPr="007E3BC4">
          <w:rPr>
            <w:rStyle w:val="Hyperlink"/>
            <w:noProof/>
          </w:rPr>
          <w:t>5.2.10.1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88EF0FE" wp14:editId="0EC002F7">
              <wp:extent cx="203200" cy="203200"/>
              <wp:effectExtent l="0" t="0" r="0" b="0"/>
              <wp:docPr id="74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TCU Accelerometer Analysis</w:t>
        </w:r>
        <w:r w:rsidR="00885201">
          <w:rPr>
            <w:noProof/>
            <w:webHidden/>
          </w:rPr>
          <w:tab/>
        </w:r>
        <w:r w:rsidR="00885201">
          <w:rPr>
            <w:noProof/>
            <w:webHidden/>
          </w:rPr>
          <w:fldChar w:fldCharType="begin"/>
        </w:r>
        <w:r w:rsidR="00885201">
          <w:rPr>
            <w:noProof/>
            <w:webHidden/>
          </w:rPr>
          <w:instrText xml:space="preserve"> PAGEREF _Toc103766600 \h </w:instrText>
        </w:r>
        <w:r w:rsidR="00885201">
          <w:rPr>
            <w:noProof/>
            <w:webHidden/>
          </w:rPr>
        </w:r>
        <w:r w:rsidR="00885201">
          <w:rPr>
            <w:noProof/>
            <w:webHidden/>
          </w:rPr>
          <w:fldChar w:fldCharType="separate"/>
        </w:r>
        <w:r w:rsidR="00885201">
          <w:rPr>
            <w:noProof/>
            <w:webHidden/>
          </w:rPr>
          <w:t>114</w:t>
        </w:r>
        <w:r w:rsidR="00885201">
          <w:rPr>
            <w:noProof/>
            <w:webHidden/>
          </w:rPr>
          <w:fldChar w:fldCharType="end"/>
        </w:r>
      </w:hyperlink>
    </w:p>
    <w:p w14:paraId="29700559" w14:textId="26A9554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01" w:history="1">
        <w:r w:rsidR="00885201" w:rsidRPr="007E3BC4">
          <w:rPr>
            <w:rStyle w:val="Hyperlink"/>
            <w:noProof/>
          </w:rPr>
          <w:t>5.2.10.2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73E642A" wp14:editId="2F95A66E">
              <wp:extent cx="203200" cy="203200"/>
              <wp:effectExtent l="0" t="0" r="0" b="0"/>
              <wp:docPr id="74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Assess Connectivity Quality</w:t>
        </w:r>
        <w:r w:rsidR="00885201">
          <w:rPr>
            <w:noProof/>
            <w:webHidden/>
          </w:rPr>
          <w:tab/>
        </w:r>
        <w:r w:rsidR="00885201">
          <w:rPr>
            <w:noProof/>
            <w:webHidden/>
          </w:rPr>
          <w:fldChar w:fldCharType="begin"/>
        </w:r>
        <w:r w:rsidR="00885201">
          <w:rPr>
            <w:noProof/>
            <w:webHidden/>
          </w:rPr>
          <w:instrText xml:space="preserve"> PAGEREF _Toc103766601 \h </w:instrText>
        </w:r>
        <w:r w:rsidR="00885201">
          <w:rPr>
            <w:noProof/>
            <w:webHidden/>
          </w:rPr>
        </w:r>
        <w:r w:rsidR="00885201">
          <w:rPr>
            <w:noProof/>
            <w:webHidden/>
          </w:rPr>
          <w:fldChar w:fldCharType="separate"/>
        </w:r>
        <w:r w:rsidR="00885201">
          <w:rPr>
            <w:noProof/>
            <w:webHidden/>
          </w:rPr>
          <w:t>115</w:t>
        </w:r>
        <w:r w:rsidR="00885201">
          <w:rPr>
            <w:noProof/>
            <w:webHidden/>
          </w:rPr>
          <w:fldChar w:fldCharType="end"/>
        </w:r>
      </w:hyperlink>
    </w:p>
    <w:p w14:paraId="4989F2A2" w14:textId="1579F1BF" w:rsidR="00885201" w:rsidRDefault="00B111A7">
      <w:pPr>
        <w:pStyle w:val="TOC3"/>
        <w:rPr>
          <w:rFonts w:asciiTheme="minorHAnsi" w:eastAsiaTheme="minorEastAsia" w:hAnsiTheme="minorHAnsi" w:cstheme="minorBidi"/>
          <w:noProof/>
          <w:sz w:val="22"/>
          <w:szCs w:val="22"/>
          <w:lang w:val="en-GB" w:eastAsia="en-GB"/>
        </w:rPr>
      </w:pPr>
      <w:hyperlink w:anchor="_Toc103766602" w:history="1">
        <w:r w:rsidR="00885201" w:rsidRPr="007E3BC4">
          <w:rPr>
            <w:rStyle w:val="Hyperlink"/>
            <w:noProof/>
            <w:lang w:val="en-GB"/>
          </w:rPr>
          <w:t>5.2.11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iPDB</w:t>
        </w:r>
        <w:r w:rsidR="00885201">
          <w:rPr>
            <w:noProof/>
            <w:webHidden/>
          </w:rPr>
          <w:tab/>
        </w:r>
        <w:r w:rsidR="00885201">
          <w:rPr>
            <w:noProof/>
            <w:webHidden/>
          </w:rPr>
          <w:fldChar w:fldCharType="begin"/>
        </w:r>
        <w:r w:rsidR="00885201">
          <w:rPr>
            <w:noProof/>
            <w:webHidden/>
          </w:rPr>
          <w:instrText xml:space="preserve"> PAGEREF _Toc103766602 \h </w:instrText>
        </w:r>
        <w:r w:rsidR="00885201">
          <w:rPr>
            <w:noProof/>
            <w:webHidden/>
          </w:rPr>
        </w:r>
        <w:r w:rsidR="00885201">
          <w:rPr>
            <w:noProof/>
            <w:webHidden/>
          </w:rPr>
          <w:fldChar w:fldCharType="separate"/>
        </w:r>
        <w:r w:rsidR="00885201">
          <w:rPr>
            <w:noProof/>
            <w:webHidden/>
          </w:rPr>
          <w:t>116</w:t>
        </w:r>
        <w:r w:rsidR="00885201">
          <w:rPr>
            <w:noProof/>
            <w:webHidden/>
          </w:rPr>
          <w:fldChar w:fldCharType="end"/>
        </w:r>
      </w:hyperlink>
    </w:p>
    <w:p w14:paraId="4C2E1FBF" w14:textId="6F55395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03" w:history="1">
        <w:r w:rsidR="00885201" w:rsidRPr="007E3BC4">
          <w:rPr>
            <w:rStyle w:val="Hyperlink"/>
            <w:noProof/>
          </w:rPr>
          <w:t>5.2.11.1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B1E9784" wp14:editId="7FA7565A">
              <wp:extent cx="203200" cy="203200"/>
              <wp:effectExtent l="0" t="0" r="0" b="0"/>
              <wp:docPr id="74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PDB to Provide Power to ADAS/DAT</w:t>
        </w:r>
        <w:r w:rsidR="00885201">
          <w:rPr>
            <w:noProof/>
            <w:webHidden/>
          </w:rPr>
          <w:tab/>
        </w:r>
        <w:r w:rsidR="00885201">
          <w:rPr>
            <w:noProof/>
            <w:webHidden/>
          </w:rPr>
          <w:fldChar w:fldCharType="begin"/>
        </w:r>
        <w:r w:rsidR="00885201">
          <w:rPr>
            <w:noProof/>
            <w:webHidden/>
          </w:rPr>
          <w:instrText xml:space="preserve"> PAGEREF _Toc103766603 \h </w:instrText>
        </w:r>
        <w:r w:rsidR="00885201">
          <w:rPr>
            <w:noProof/>
            <w:webHidden/>
          </w:rPr>
        </w:r>
        <w:r w:rsidR="00885201">
          <w:rPr>
            <w:noProof/>
            <w:webHidden/>
          </w:rPr>
          <w:fldChar w:fldCharType="separate"/>
        </w:r>
        <w:r w:rsidR="00885201">
          <w:rPr>
            <w:noProof/>
            <w:webHidden/>
          </w:rPr>
          <w:t>116</w:t>
        </w:r>
        <w:r w:rsidR="00885201">
          <w:rPr>
            <w:noProof/>
            <w:webHidden/>
          </w:rPr>
          <w:fldChar w:fldCharType="end"/>
        </w:r>
      </w:hyperlink>
    </w:p>
    <w:p w14:paraId="2084B5A2" w14:textId="414EECC0" w:rsidR="00885201" w:rsidRDefault="00B111A7">
      <w:pPr>
        <w:pStyle w:val="TOC3"/>
        <w:rPr>
          <w:rFonts w:asciiTheme="minorHAnsi" w:eastAsiaTheme="minorEastAsia" w:hAnsiTheme="minorHAnsi" w:cstheme="minorBidi"/>
          <w:noProof/>
          <w:sz w:val="22"/>
          <w:szCs w:val="22"/>
          <w:lang w:val="en-GB" w:eastAsia="en-GB"/>
        </w:rPr>
      </w:pPr>
      <w:hyperlink w:anchor="_Toc103766604" w:history="1">
        <w:r w:rsidR="00885201" w:rsidRPr="007E3BC4">
          <w:rPr>
            <w:rStyle w:val="Hyperlink"/>
            <w:noProof/>
            <w:lang w:val="en-GB"/>
          </w:rPr>
          <w:t>5.2.12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Door System-All Ajar status</w:t>
        </w:r>
        <w:r w:rsidR="00885201">
          <w:rPr>
            <w:noProof/>
            <w:webHidden/>
          </w:rPr>
          <w:tab/>
        </w:r>
        <w:r w:rsidR="00885201">
          <w:rPr>
            <w:noProof/>
            <w:webHidden/>
          </w:rPr>
          <w:fldChar w:fldCharType="begin"/>
        </w:r>
        <w:r w:rsidR="00885201">
          <w:rPr>
            <w:noProof/>
            <w:webHidden/>
          </w:rPr>
          <w:instrText xml:space="preserve"> PAGEREF _Toc103766604 \h </w:instrText>
        </w:r>
        <w:r w:rsidR="00885201">
          <w:rPr>
            <w:noProof/>
            <w:webHidden/>
          </w:rPr>
        </w:r>
        <w:r w:rsidR="00885201">
          <w:rPr>
            <w:noProof/>
            <w:webHidden/>
          </w:rPr>
          <w:fldChar w:fldCharType="separate"/>
        </w:r>
        <w:r w:rsidR="00885201">
          <w:rPr>
            <w:noProof/>
            <w:webHidden/>
          </w:rPr>
          <w:t>116</w:t>
        </w:r>
        <w:r w:rsidR="00885201">
          <w:rPr>
            <w:noProof/>
            <w:webHidden/>
          </w:rPr>
          <w:fldChar w:fldCharType="end"/>
        </w:r>
      </w:hyperlink>
    </w:p>
    <w:p w14:paraId="1E38DA20" w14:textId="0F7BED6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05" w:history="1">
        <w:r w:rsidR="00885201" w:rsidRPr="007E3BC4">
          <w:rPr>
            <w:rStyle w:val="Hyperlink"/>
            <w:noProof/>
          </w:rPr>
          <w:t>5.2.12.1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1A8ABC3" wp14:editId="4ED2356D">
              <wp:extent cx="203200" cy="203200"/>
              <wp:effectExtent l="0" t="0" r="0" b="0"/>
              <wp:docPr id="74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Create and Send Closure Ajar Signal</w:t>
        </w:r>
        <w:r w:rsidR="00885201">
          <w:rPr>
            <w:noProof/>
            <w:webHidden/>
          </w:rPr>
          <w:tab/>
        </w:r>
        <w:r w:rsidR="00885201">
          <w:rPr>
            <w:noProof/>
            <w:webHidden/>
          </w:rPr>
          <w:fldChar w:fldCharType="begin"/>
        </w:r>
        <w:r w:rsidR="00885201">
          <w:rPr>
            <w:noProof/>
            <w:webHidden/>
          </w:rPr>
          <w:instrText xml:space="preserve"> PAGEREF _Toc103766605 \h </w:instrText>
        </w:r>
        <w:r w:rsidR="00885201">
          <w:rPr>
            <w:noProof/>
            <w:webHidden/>
          </w:rPr>
        </w:r>
        <w:r w:rsidR="00885201">
          <w:rPr>
            <w:noProof/>
            <w:webHidden/>
          </w:rPr>
          <w:fldChar w:fldCharType="separate"/>
        </w:r>
        <w:r w:rsidR="00885201">
          <w:rPr>
            <w:noProof/>
            <w:webHidden/>
          </w:rPr>
          <w:t>116</w:t>
        </w:r>
        <w:r w:rsidR="00885201">
          <w:rPr>
            <w:noProof/>
            <w:webHidden/>
          </w:rPr>
          <w:fldChar w:fldCharType="end"/>
        </w:r>
      </w:hyperlink>
    </w:p>
    <w:p w14:paraId="0614C20A" w14:textId="0FE3DAAE" w:rsidR="00885201" w:rsidRDefault="00B111A7">
      <w:pPr>
        <w:pStyle w:val="TOC3"/>
        <w:rPr>
          <w:rFonts w:asciiTheme="minorHAnsi" w:eastAsiaTheme="minorEastAsia" w:hAnsiTheme="minorHAnsi" w:cstheme="minorBidi"/>
          <w:noProof/>
          <w:sz w:val="22"/>
          <w:szCs w:val="22"/>
          <w:lang w:val="en-GB" w:eastAsia="en-GB"/>
        </w:rPr>
      </w:pPr>
      <w:hyperlink w:anchor="_Toc103766606" w:history="1">
        <w:r w:rsidR="00885201" w:rsidRPr="007E3BC4">
          <w:rPr>
            <w:rStyle w:val="Hyperlink"/>
            <w:noProof/>
            <w:lang w:val="en-GB"/>
          </w:rPr>
          <w:t>5.2.13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Cabin Interior Camera_analog</w:t>
        </w:r>
        <w:r w:rsidR="00885201">
          <w:rPr>
            <w:noProof/>
            <w:webHidden/>
          </w:rPr>
          <w:tab/>
        </w:r>
        <w:r w:rsidR="00885201">
          <w:rPr>
            <w:noProof/>
            <w:webHidden/>
          </w:rPr>
          <w:fldChar w:fldCharType="begin"/>
        </w:r>
        <w:r w:rsidR="00885201">
          <w:rPr>
            <w:noProof/>
            <w:webHidden/>
          </w:rPr>
          <w:instrText xml:space="preserve"> PAGEREF _Toc103766606 \h </w:instrText>
        </w:r>
        <w:r w:rsidR="00885201">
          <w:rPr>
            <w:noProof/>
            <w:webHidden/>
          </w:rPr>
        </w:r>
        <w:r w:rsidR="00885201">
          <w:rPr>
            <w:noProof/>
            <w:webHidden/>
          </w:rPr>
          <w:fldChar w:fldCharType="separate"/>
        </w:r>
        <w:r w:rsidR="00885201">
          <w:rPr>
            <w:noProof/>
            <w:webHidden/>
          </w:rPr>
          <w:t>117</w:t>
        </w:r>
        <w:r w:rsidR="00885201">
          <w:rPr>
            <w:noProof/>
            <w:webHidden/>
          </w:rPr>
          <w:fldChar w:fldCharType="end"/>
        </w:r>
      </w:hyperlink>
    </w:p>
    <w:p w14:paraId="6564A6E3" w14:textId="1961D59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07" w:history="1">
        <w:r w:rsidR="00885201" w:rsidRPr="007E3BC4">
          <w:rPr>
            <w:rStyle w:val="Hyperlink"/>
            <w:noProof/>
          </w:rPr>
          <w:t>5.2.13.1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1586B6A" wp14:editId="681DB306">
              <wp:extent cx="203200" cy="203200"/>
              <wp:effectExtent l="0" t="0" r="0" b="0"/>
              <wp:docPr id="74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Distortion Correction – Dewarping for Internal (Analogue Output) Cameras: Cabin</w:t>
        </w:r>
        <w:r w:rsidR="00885201">
          <w:rPr>
            <w:noProof/>
            <w:webHidden/>
          </w:rPr>
          <w:tab/>
        </w:r>
        <w:r w:rsidR="00885201">
          <w:rPr>
            <w:noProof/>
            <w:webHidden/>
          </w:rPr>
          <w:fldChar w:fldCharType="begin"/>
        </w:r>
        <w:r w:rsidR="00885201">
          <w:rPr>
            <w:noProof/>
            <w:webHidden/>
          </w:rPr>
          <w:instrText xml:space="preserve"> PAGEREF _Toc103766607 \h </w:instrText>
        </w:r>
        <w:r w:rsidR="00885201">
          <w:rPr>
            <w:noProof/>
            <w:webHidden/>
          </w:rPr>
        </w:r>
        <w:r w:rsidR="00885201">
          <w:rPr>
            <w:noProof/>
            <w:webHidden/>
          </w:rPr>
          <w:fldChar w:fldCharType="separate"/>
        </w:r>
        <w:r w:rsidR="00885201">
          <w:rPr>
            <w:noProof/>
            <w:webHidden/>
          </w:rPr>
          <w:t>117</w:t>
        </w:r>
        <w:r w:rsidR="00885201">
          <w:rPr>
            <w:noProof/>
            <w:webHidden/>
          </w:rPr>
          <w:fldChar w:fldCharType="end"/>
        </w:r>
      </w:hyperlink>
    </w:p>
    <w:p w14:paraId="61634793" w14:textId="5DDE7F77" w:rsidR="00885201" w:rsidRDefault="00B111A7">
      <w:pPr>
        <w:pStyle w:val="TOC3"/>
        <w:rPr>
          <w:rFonts w:asciiTheme="minorHAnsi" w:eastAsiaTheme="minorEastAsia" w:hAnsiTheme="minorHAnsi" w:cstheme="minorBidi"/>
          <w:noProof/>
          <w:sz w:val="22"/>
          <w:szCs w:val="22"/>
          <w:lang w:val="en-GB" w:eastAsia="en-GB"/>
        </w:rPr>
      </w:pPr>
      <w:hyperlink w:anchor="_Toc103766608" w:history="1">
        <w:r w:rsidR="00885201" w:rsidRPr="007E3BC4">
          <w:rPr>
            <w:rStyle w:val="Hyperlink"/>
            <w:noProof/>
            <w:lang w:val="en-GB"/>
          </w:rPr>
          <w:t>5.2.14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US Sensor Cabin</w:t>
        </w:r>
        <w:r w:rsidR="00885201">
          <w:rPr>
            <w:noProof/>
            <w:webHidden/>
          </w:rPr>
          <w:tab/>
        </w:r>
        <w:r w:rsidR="00885201">
          <w:rPr>
            <w:noProof/>
            <w:webHidden/>
          </w:rPr>
          <w:fldChar w:fldCharType="begin"/>
        </w:r>
        <w:r w:rsidR="00885201">
          <w:rPr>
            <w:noProof/>
            <w:webHidden/>
          </w:rPr>
          <w:instrText xml:space="preserve"> PAGEREF _Toc103766608 \h </w:instrText>
        </w:r>
        <w:r w:rsidR="00885201">
          <w:rPr>
            <w:noProof/>
            <w:webHidden/>
          </w:rPr>
        </w:r>
        <w:r w:rsidR="00885201">
          <w:rPr>
            <w:noProof/>
            <w:webHidden/>
          </w:rPr>
          <w:fldChar w:fldCharType="separate"/>
        </w:r>
        <w:r w:rsidR="00885201">
          <w:rPr>
            <w:noProof/>
            <w:webHidden/>
          </w:rPr>
          <w:t>118</w:t>
        </w:r>
        <w:r w:rsidR="00885201">
          <w:rPr>
            <w:noProof/>
            <w:webHidden/>
          </w:rPr>
          <w:fldChar w:fldCharType="end"/>
        </w:r>
      </w:hyperlink>
    </w:p>
    <w:p w14:paraId="38BDCEEF" w14:textId="33FE6B5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09" w:history="1">
        <w:r w:rsidR="00885201" w:rsidRPr="007E3BC4">
          <w:rPr>
            <w:rStyle w:val="Hyperlink"/>
            <w:noProof/>
          </w:rPr>
          <w:t>5.2.14.1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669CE36" wp14:editId="3418D013">
              <wp:extent cx="203200" cy="203200"/>
              <wp:effectExtent l="0" t="0" r="0" b="0"/>
              <wp:docPr id="75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Create Threat Event Warning Signal</w:t>
        </w:r>
        <w:r w:rsidR="00885201">
          <w:rPr>
            <w:noProof/>
            <w:webHidden/>
          </w:rPr>
          <w:tab/>
        </w:r>
        <w:r w:rsidR="00885201">
          <w:rPr>
            <w:noProof/>
            <w:webHidden/>
          </w:rPr>
          <w:fldChar w:fldCharType="begin"/>
        </w:r>
        <w:r w:rsidR="00885201">
          <w:rPr>
            <w:noProof/>
            <w:webHidden/>
          </w:rPr>
          <w:instrText xml:space="preserve"> PAGEREF _Toc103766609 \h </w:instrText>
        </w:r>
        <w:r w:rsidR="00885201">
          <w:rPr>
            <w:noProof/>
            <w:webHidden/>
          </w:rPr>
        </w:r>
        <w:r w:rsidR="00885201">
          <w:rPr>
            <w:noProof/>
            <w:webHidden/>
          </w:rPr>
          <w:fldChar w:fldCharType="separate"/>
        </w:r>
        <w:r w:rsidR="00885201">
          <w:rPr>
            <w:noProof/>
            <w:webHidden/>
          </w:rPr>
          <w:t>118</w:t>
        </w:r>
        <w:r w:rsidR="00885201">
          <w:rPr>
            <w:noProof/>
            <w:webHidden/>
          </w:rPr>
          <w:fldChar w:fldCharType="end"/>
        </w:r>
      </w:hyperlink>
    </w:p>
    <w:p w14:paraId="64B87C51" w14:textId="49BF6D58" w:rsidR="00885201" w:rsidRDefault="00B111A7">
      <w:pPr>
        <w:pStyle w:val="TOC3"/>
        <w:rPr>
          <w:rFonts w:asciiTheme="minorHAnsi" w:eastAsiaTheme="minorEastAsia" w:hAnsiTheme="minorHAnsi" w:cstheme="minorBidi"/>
          <w:noProof/>
          <w:sz w:val="22"/>
          <w:szCs w:val="22"/>
          <w:lang w:val="en-GB" w:eastAsia="en-GB"/>
        </w:rPr>
      </w:pPr>
      <w:hyperlink w:anchor="_Toc103766610" w:history="1">
        <w:r w:rsidR="00885201" w:rsidRPr="007E3BC4">
          <w:rPr>
            <w:rStyle w:val="Hyperlink"/>
            <w:noProof/>
            <w:lang w:val="en-GB"/>
          </w:rPr>
          <w:t>5.2.15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IR_Light_SecondRow</w:t>
        </w:r>
        <w:r w:rsidR="00885201">
          <w:rPr>
            <w:noProof/>
            <w:webHidden/>
          </w:rPr>
          <w:tab/>
        </w:r>
        <w:r w:rsidR="00885201">
          <w:rPr>
            <w:noProof/>
            <w:webHidden/>
          </w:rPr>
          <w:fldChar w:fldCharType="begin"/>
        </w:r>
        <w:r w:rsidR="00885201">
          <w:rPr>
            <w:noProof/>
            <w:webHidden/>
          </w:rPr>
          <w:instrText xml:space="preserve"> PAGEREF _Toc103766610 \h </w:instrText>
        </w:r>
        <w:r w:rsidR="00885201">
          <w:rPr>
            <w:noProof/>
            <w:webHidden/>
          </w:rPr>
        </w:r>
        <w:r w:rsidR="00885201">
          <w:rPr>
            <w:noProof/>
            <w:webHidden/>
          </w:rPr>
          <w:fldChar w:fldCharType="separate"/>
        </w:r>
        <w:r w:rsidR="00885201">
          <w:rPr>
            <w:noProof/>
            <w:webHidden/>
          </w:rPr>
          <w:t>118</w:t>
        </w:r>
        <w:r w:rsidR="00885201">
          <w:rPr>
            <w:noProof/>
            <w:webHidden/>
          </w:rPr>
          <w:fldChar w:fldCharType="end"/>
        </w:r>
      </w:hyperlink>
    </w:p>
    <w:p w14:paraId="148612EF" w14:textId="2F2AE41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11" w:history="1">
        <w:r w:rsidR="00885201" w:rsidRPr="007E3BC4">
          <w:rPr>
            <w:rStyle w:val="Hyperlink"/>
            <w:noProof/>
          </w:rPr>
          <w:t>5.2.15.1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6F3364E" wp14:editId="2B771A2A">
              <wp:extent cx="203200" cy="203200"/>
              <wp:effectExtent l="0" t="0" r="0" b="0"/>
              <wp:docPr id="75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IR Lighting and Indicate Recording: Cargo</w:t>
        </w:r>
        <w:r w:rsidR="00885201">
          <w:rPr>
            <w:noProof/>
            <w:webHidden/>
          </w:rPr>
          <w:tab/>
        </w:r>
        <w:r w:rsidR="00885201">
          <w:rPr>
            <w:noProof/>
            <w:webHidden/>
          </w:rPr>
          <w:fldChar w:fldCharType="begin"/>
        </w:r>
        <w:r w:rsidR="00885201">
          <w:rPr>
            <w:noProof/>
            <w:webHidden/>
          </w:rPr>
          <w:instrText xml:space="preserve"> PAGEREF _Toc103766611 \h </w:instrText>
        </w:r>
        <w:r w:rsidR="00885201">
          <w:rPr>
            <w:noProof/>
            <w:webHidden/>
          </w:rPr>
        </w:r>
        <w:r w:rsidR="00885201">
          <w:rPr>
            <w:noProof/>
            <w:webHidden/>
          </w:rPr>
          <w:fldChar w:fldCharType="separate"/>
        </w:r>
        <w:r w:rsidR="00885201">
          <w:rPr>
            <w:noProof/>
            <w:webHidden/>
          </w:rPr>
          <w:t>118</w:t>
        </w:r>
        <w:r w:rsidR="00885201">
          <w:rPr>
            <w:noProof/>
            <w:webHidden/>
          </w:rPr>
          <w:fldChar w:fldCharType="end"/>
        </w:r>
      </w:hyperlink>
    </w:p>
    <w:p w14:paraId="769116B0" w14:textId="0D9BFFFC" w:rsidR="00885201" w:rsidRDefault="00B111A7">
      <w:pPr>
        <w:pStyle w:val="TOC3"/>
        <w:rPr>
          <w:rFonts w:asciiTheme="minorHAnsi" w:eastAsiaTheme="minorEastAsia" w:hAnsiTheme="minorHAnsi" w:cstheme="minorBidi"/>
          <w:noProof/>
          <w:sz w:val="22"/>
          <w:szCs w:val="22"/>
          <w:lang w:val="en-GB" w:eastAsia="en-GB"/>
        </w:rPr>
      </w:pPr>
      <w:hyperlink w:anchor="_Toc103766612" w:history="1">
        <w:r w:rsidR="00885201" w:rsidRPr="007E3BC4">
          <w:rPr>
            <w:rStyle w:val="Hyperlink"/>
            <w:noProof/>
            <w:lang w:val="en-GB"/>
          </w:rPr>
          <w:t>5.2.16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OTA</w:t>
        </w:r>
        <w:r w:rsidR="00885201">
          <w:rPr>
            <w:noProof/>
            <w:webHidden/>
          </w:rPr>
          <w:tab/>
        </w:r>
        <w:r w:rsidR="00885201">
          <w:rPr>
            <w:noProof/>
            <w:webHidden/>
          </w:rPr>
          <w:fldChar w:fldCharType="begin"/>
        </w:r>
        <w:r w:rsidR="00885201">
          <w:rPr>
            <w:noProof/>
            <w:webHidden/>
          </w:rPr>
          <w:instrText xml:space="preserve"> PAGEREF _Toc103766612 \h </w:instrText>
        </w:r>
        <w:r w:rsidR="00885201">
          <w:rPr>
            <w:noProof/>
            <w:webHidden/>
          </w:rPr>
        </w:r>
        <w:r w:rsidR="00885201">
          <w:rPr>
            <w:noProof/>
            <w:webHidden/>
          </w:rPr>
          <w:fldChar w:fldCharType="separate"/>
        </w:r>
        <w:r w:rsidR="00885201">
          <w:rPr>
            <w:noProof/>
            <w:webHidden/>
          </w:rPr>
          <w:t>119</w:t>
        </w:r>
        <w:r w:rsidR="00885201">
          <w:rPr>
            <w:noProof/>
            <w:webHidden/>
          </w:rPr>
          <w:fldChar w:fldCharType="end"/>
        </w:r>
      </w:hyperlink>
    </w:p>
    <w:p w14:paraId="37206329" w14:textId="069BDE2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13" w:history="1">
        <w:r w:rsidR="00885201" w:rsidRPr="007E3BC4">
          <w:rPr>
            <w:rStyle w:val="Hyperlink"/>
            <w:noProof/>
          </w:rPr>
          <w:t>5.2.16.1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3339035" wp14:editId="3C2FF7A7">
              <wp:extent cx="203200" cy="203200"/>
              <wp:effectExtent l="0" t="0" r="0" b="0"/>
              <wp:docPr id="75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Allow OTA Functionality</w:t>
        </w:r>
        <w:r w:rsidR="00885201">
          <w:rPr>
            <w:noProof/>
            <w:webHidden/>
          </w:rPr>
          <w:tab/>
        </w:r>
        <w:r w:rsidR="00885201">
          <w:rPr>
            <w:noProof/>
            <w:webHidden/>
          </w:rPr>
          <w:fldChar w:fldCharType="begin"/>
        </w:r>
        <w:r w:rsidR="00885201">
          <w:rPr>
            <w:noProof/>
            <w:webHidden/>
          </w:rPr>
          <w:instrText xml:space="preserve"> PAGEREF _Toc103766613 \h </w:instrText>
        </w:r>
        <w:r w:rsidR="00885201">
          <w:rPr>
            <w:noProof/>
            <w:webHidden/>
          </w:rPr>
        </w:r>
        <w:r w:rsidR="00885201">
          <w:rPr>
            <w:noProof/>
            <w:webHidden/>
          </w:rPr>
          <w:fldChar w:fldCharType="separate"/>
        </w:r>
        <w:r w:rsidR="00885201">
          <w:rPr>
            <w:noProof/>
            <w:webHidden/>
          </w:rPr>
          <w:t>119</w:t>
        </w:r>
        <w:r w:rsidR="00885201">
          <w:rPr>
            <w:noProof/>
            <w:webHidden/>
          </w:rPr>
          <w:fldChar w:fldCharType="end"/>
        </w:r>
      </w:hyperlink>
    </w:p>
    <w:p w14:paraId="7088F43B" w14:textId="6A40CDE7" w:rsidR="00885201" w:rsidRDefault="00B111A7">
      <w:pPr>
        <w:pStyle w:val="TOC3"/>
        <w:rPr>
          <w:rFonts w:asciiTheme="minorHAnsi" w:eastAsiaTheme="minorEastAsia" w:hAnsiTheme="minorHAnsi" w:cstheme="minorBidi"/>
          <w:noProof/>
          <w:sz w:val="22"/>
          <w:szCs w:val="22"/>
          <w:lang w:val="en-GB" w:eastAsia="en-GB"/>
        </w:rPr>
      </w:pPr>
      <w:hyperlink w:anchor="_Toc103766614" w:history="1">
        <w:r w:rsidR="00885201" w:rsidRPr="007E3BC4">
          <w:rPr>
            <w:rStyle w:val="Hyperlink"/>
            <w:noProof/>
            <w:lang w:val="en-GB"/>
          </w:rPr>
          <w:t>5.2.17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ADAS ECU</w:t>
        </w:r>
        <w:r w:rsidR="00885201">
          <w:rPr>
            <w:noProof/>
            <w:webHidden/>
          </w:rPr>
          <w:tab/>
        </w:r>
        <w:r w:rsidR="00885201">
          <w:rPr>
            <w:noProof/>
            <w:webHidden/>
          </w:rPr>
          <w:fldChar w:fldCharType="begin"/>
        </w:r>
        <w:r w:rsidR="00885201">
          <w:rPr>
            <w:noProof/>
            <w:webHidden/>
          </w:rPr>
          <w:instrText xml:space="preserve"> PAGEREF _Toc103766614 \h </w:instrText>
        </w:r>
        <w:r w:rsidR="00885201">
          <w:rPr>
            <w:noProof/>
            <w:webHidden/>
          </w:rPr>
        </w:r>
        <w:r w:rsidR="00885201">
          <w:rPr>
            <w:noProof/>
            <w:webHidden/>
          </w:rPr>
          <w:fldChar w:fldCharType="separate"/>
        </w:r>
        <w:r w:rsidR="00885201">
          <w:rPr>
            <w:noProof/>
            <w:webHidden/>
          </w:rPr>
          <w:t>120</w:t>
        </w:r>
        <w:r w:rsidR="00885201">
          <w:rPr>
            <w:noProof/>
            <w:webHidden/>
          </w:rPr>
          <w:fldChar w:fldCharType="end"/>
        </w:r>
      </w:hyperlink>
    </w:p>
    <w:p w14:paraId="510E818E" w14:textId="64E6E85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15" w:history="1">
        <w:r w:rsidR="00885201" w:rsidRPr="007E3BC4">
          <w:rPr>
            <w:rStyle w:val="Hyperlink"/>
            <w:noProof/>
          </w:rPr>
          <w:t>5.2.17.1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73C9691" wp14:editId="0A68E470">
              <wp:extent cx="203200" cy="203200"/>
              <wp:effectExtent l="0" t="0" r="0" b="0"/>
              <wp:docPr id="75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Manage Video Buffering_Packets and Send to Ethernet</w:t>
        </w:r>
        <w:r w:rsidR="00885201">
          <w:rPr>
            <w:noProof/>
            <w:webHidden/>
          </w:rPr>
          <w:tab/>
        </w:r>
        <w:r w:rsidR="00885201">
          <w:rPr>
            <w:noProof/>
            <w:webHidden/>
          </w:rPr>
          <w:fldChar w:fldCharType="begin"/>
        </w:r>
        <w:r w:rsidR="00885201">
          <w:rPr>
            <w:noProof/>
            <w:webHidden/>
          </w:rPr>
          <w:instrText xml:space="preserve"> PAGEREF _Toc103766615 \h </w:instrText>
        </w:r>
        <w:r w:rsidR="00885201">
          <w:rPr>
            <w:noProof/>
            <w:webHidden/>
          </w:rPr>
        </w:r>
        <w:r w:rsidR="00885201">
          <w:rPr>
            <w:noProof/>
            <w:webHidden/>
          </w:rPr>
          <w:fldChar w:fldCharType="separate"/>
        </w:r>
        <w:r w:rsidR="00885201">
          <w:rPr>
            <w:noProof/>
            <w:webHidden/>
          </w:rPr>
          <w:t>120</w:t>
        </w:r>
        <w:r w:rsidR="00885201">
          <w:rPr>
            <w:noProof/>
            <w:webHidden/>
          </w:rPr>
          <w:fldChar w:fldCharType="end"/>
        </w:r>
      </w:hyperlink>
    </w:p>
    <w:p w14:paraId="348D03D2" w14:textId="6ACDBFF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16" w:history="1">
        <w:r w:rsidR="00885201" w:rsidRPr="007E3BC4">
          <w:rPr>
            <w:rStyle w:val="Hyperlink"/>
            <w:noProof/>
          </w:rPr>
          <w:t>5.2.17.2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5105328" wp14:editId="0E5327C3">
              <wp:extent cx="203200" cy="203200"/>
              <wp:effectExtent l="0" t="0" r="0" b="0"/>
              <wp:docPr id="75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Stitch 4 x 360 Cameras into Single Video Stream</w:t>
        </w:r>
        <w:r w:rsidR="00885201">
          <w:rPr>
            <w:noProof/>
            <w:webHidden/>
          </w:rPr>
          <w:tab/>
        </w:r>
        <w:r w:rsidR="00885201">
          <w:rPr>
            <w:noProof/>
            <w:webHidden/>
          </w:rPr>
          <w:fldChar w:fldCharType="begin"/>
        </w:r>
        <w:r w:rsidR="00885201">
          <w:rPr>
            <w:noProof/>
            <w:webHidden/>
          </w:rPr>
          <w:instrText xml:space="preserve"> PAGEREF _Toc103766616 \h </w:instrText>
        </w:r>
        <w:r w:rsidR="00885201">
          <w:rPr>
            <w:noProof/>
            <w:webHidden/>
          </w:rPr>
        </w:r>
        <w:r w:rsidR="00885201">
          <w:rPr>
            <w:noProof/>
            <w:webHidden/>
          </w:rPr>
          <w:fldChar w:fldCharType="separate"/>
        </w:r>
        <w:r w:rsidR="00885201">
          <w:rPr>
            <w:noProof/>
            <w:webHidden/>
          </w:rPr>
          <w:t>121</w:t>
        </w:r>
        <w:r w:rsidR="00885201">
          <w:rPr>
            <w:noProof/>
            <w:webHidden/>
          </w:rPr>
          <w:fldChar w:fldCharType="end"/>
        </w:r>
      </w:hyperlink>
    </w:p>
    <w:p w14:paraId="20D863F6" w14:textId="63D1D119"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617" w:history="1">
        <w:r w:rsidR="00885201" w:rsidRPr="007E3BC4">
          <w:rPr>
            <w:rStyle w:val="Hyperlink"/>
            <w:noProof/>
          </w:rPr>
          <w:t>6</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signals combined into one</w:t>
        </w:r>
        <w:r w:rsidR="00885201">
          <w:rPr>
            <w:noProof/>
            <w:webHidden/>
          </w:rPr>
          <w:tab/>
        </w:r>
        <w:r w:rsidR="00885201">
          <w:rPr>
            <w:noProof/>
            <w:webHidden/>
          </w:rPr>
          <w:fldChar w:fldCharType="begin"/>
        </w:r>
        <w:r w:rsidR="00885201">
          <w:rPr>
            <w:noProof/>
            <w:webHidden/>
          </w:rPr>
          <w:instrText xml:space="preserve"> PAGEREF _Toc103766617 \h </w:instrText>
        </w:r>
        <w:r w:rsidR="00885201">
          <w:rPr>
            <w:noProof/>
            <w:webHidden/>
          </w:rPr>
        </w:r>
        <w:r w:rsidR="00885201">
          <w:rPr>
            <w:noProof/>
            <w:webHidden/>
          </w:rPr>
          <w:fldChar w:fldCharType="separate"/>
        </w:r>
        <w:r w:rsidR="00885201">
          <w:rPr>
            <w:noProof/>
            <w:webHidden/>
          </w:rPr>
          <w:t>122</w:t>
        </w:r>
        <w:r w:rsidR="00885201">
          <w:rPr>
            <w:noProof/>
            <w:webHidden/>
          </w:rPr>
          <w:fldChar w:fldCharType="end"/>
        </w:r>
      </w:hyperlink>
    </w:p>
    <w:p w14:paraId="287F9196" w14:textId="1CF756F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18" w:history="1">
        <w:r w:rsidR="00885201" w:rsidRPr="007E3BC4">
          <w:rPr>
            <w:rStyle w:val="Hyperlink"/>
            <w:noProof/>
          </w:rPr>
          <w:t>6.1.1.2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7290BA1" wp14:editId="6CAFE445">
              <wp:extent cx="203200" cy="203200"/>
              <wp:effectExtent l="0" t="0" r="0" b="0"/>
              <wp:docPr id="76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Camera Stream</w:t>
        </w:r>
        <w:r w:rsidR="00885201">
          <w:rPr>
            <w:noProof/>
            <w:webHidden/>
          </w:rPr>
          <w:tab/>
        </w:r>
        <w:r w:rsidR="00885201">
          <w:rPr>
            <w:noProof/>
            <w:webHidden/>
          </w:rPr>
          <w:fldChar w:fldCharType="begin"/>
        </w:r>
        <w:r w:rsidR="00885201">
          <w:rPr>
            <w:noProof/>
            <w:webHidden/>
          </w:rPr>
          <w:instrText xml:space="preserve"> PAGEREF _Toc103766618 \h </w:instrText>
        </w:r>
        <w:r w:rsidR="00885201">
          <w:rPr>
            <w:noProof/>
            <w:webHidden/>
          </w:rPr>
        </w:r>
        <w:r w:rsidR="00885201">
          <w:rPr>
            <w:noProof/>
            <w:webHidden/>
          </w:rPr>
          <w:fldChar w:fldCharType="separate"/>
        </w:r>
        <w:r w:rsidR="00885201">
          <w:rPr>
            <w:noProof/>
            <w:webHidden/>
          </w:rPr>
          <w:t>122</w:t>
        </w:r>
        <w:r w:rsidR="00885201">
          <w:rPr>
            <w:noProof/>
            <w:webHidden/>
          </w:rPr>
          <w:fldChar w:fldCharType="end"/>
        </w:r>
      </w:hyperlink>
    </w:p>
    <w:p w14:paraId="4100EA54" w14:textId="62B455A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19" w:history="1">
        <w:r w:rsidR="00885201" w:rsidRPr="007E3BC4">
          <w:rPr>
            <w:rStyle w:val="Hyperlink"/>
            <w:noProof/>
          </w:rPr>
          <w:t>6.1.1.3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2D52187" wp14:editId="357418A0">
              <wp:extent cx="203200" cy="203200"/>
              <wp:effectExtent l="0" t="0" r="0" b="0"/>
              <wp:docPr id="76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Distortion Correction – Dewarping for Digital Camera</w:t>
        </w:r>
        <w:r w:rsidR="00885201">
          <w:rPr>
            <w:noProof/>
            <w:webHidden/>
          </w:rPr>
          <w:tab/>
        </w:r>
        <w:r w:rsidR="00885201">
          <w:rPr>
            <w:noProof/>
            <w:webHidden/>
          </w:rPr>
          <w:fldChar w:fldCharType="begin"/>
        </w:r>
        <w:r w:rsidR="00885201">
          <w:rPr>
            <w:noProof/>
            <w:webHidden/>
          </w:rPr>
          <w:instrText xml:space="preserve"> PAGEREF _Toc103766619 \h </w:instrText>
        </w:r>
        <w:r w:rsidR="00885201">
          <w:rPr>
            <w:noProof/>
            <w:webHidden/>
          </w:rPr>
        </w:r>
        <w:r w:rsidR="00885201">
          <w:rPr>
            <w:noProof/>
            <w:webHidden/>
          </w:rPr>
          <w:fldChar w:fldCharType="separate"/>
        </w:r>
        <w:r w:rsidR="00885201">
          <w:rPr>
            <w:noProof/>
            <w:webHidden/>
          </w:rPr>
          <w:t>123</w:t>
        </w:r>
        <w:r w:rsidR="00885201">
          <w:rPr>
            <w:noProof/>
            <w:webHidden/>
          </w:rPr>
          <w:fldChar w:fldCharType="end"/>
        </w:r>
      </w:hyperlink>
    </w:p>
    <w:p w14:paraId="5B2A7341" w14:textId="182C6D3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0" w:history="1">
        <w:r w:rsidR="00885201" w:rsidRPr="007E3BC4">
          <w:rPr>
            <w:rStyle w:val="Hyperlink"/>
            <w:noProof/>
          </w:rPr>
          <w:t>6.1.1.4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1E19122" wp14:editId="0589AB7C">
              <wp:extent cx="203200" cy="203200"/>
              <wp:effectExtent l="0" t="0" r="0" b="0"/>
              <wp:docPr id="76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Control Internal Camera(s) View</w:t>
        </w:r>
        <w:r w:rsidR="00885201">
          <w:rPr>
            <w:noProof/>
            <w:webHidden/>
          </w:rPr>
          <w:tab/>
        </w:r>
        <w:r w:rsidR="00885201">
          <w:rPr>
            <w:noProof/>
            <w:webHidden/>
          </w:rPr>
          <w:fldChar w:fldCharType="begin"/>
        </w:r>
        <w:r w:rsidR="00885201">
          <w:rPr>
            <w:noProof/>
            <w:webHidden/>
          </w:rPr>
          <w:instrText xml:space="preserve"> PAGEREF _Toc103766620 \h </w:instrText>
        </w:r>
        <w:r w:rsidR="00885201">
          <w:rPr>
            <w:noProof/>
            <w:webHidden/>
          </w:rPr>
        </w:r>
        <w:r w:rsidR="00885201">
          <w:rPr>
            <w:noProof/>
            <w:webHidden/>
          </w:rPr>
          <w:fldChar w:fldCharType="separate"/>
        </w:r>
        <w:r w:rsidR="00885201">
          <w:rPr>
            <w:noProof/>
            <w:webHidden/>
          </w:rPr>
          <w:t>124</w:t>
        </w:r>
        <w:r w:rsidR="00885201">
          <w:rPr>
            <w:noProof/>
            <w:webHidden/>
          </w:rPr>
          <w:fldChar w:fldCharType="end"/>
        </w:r>
      </w:hyperlink>
    </w:p>
    <w:p w14:paraId="06945D2F" w14:textId="6E5411CD"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1" w:history="1">
        <w:r w:rsidR="00885201" w:rsidRPr="007E3BC4">
          <w:rPr>
            <w:rStyle w:val="Hyperlink"/>
            <w:noProof/>
          </w:rPr>
          <w:t>6.1.1.5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D845744" wp14:editId="29148D6B">
              <wp:extent cx="203200" cy="203200"/>
              <wp:effectExtent l="0" t="0" r="0" b="0"/>
              <wp:docPr id="76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IR Lighting</w:t>
        </w:r>
        <w:r w:rsidR="00885201">
          <w:rPr>
            <w:noProof/>
            <w:webHidden/>
          </w:rPr>
          <w:tab/>
        </w:r>
        <w:r w:rsidR="00885201">
          <w:rPr>
            <w:noProof/>
            <w:webHidden/>
          </w:rPr>
          <w:fldChar w:fldCharType="begin"/>
        </w:r>
        <w:r w:rsidR="00885201">
          <w:rPr>
            <w:noProof/>
            <w:webHidden/>
          </w:rPr>
          <w:instrText xml:space="preserve"> PAGEREF _Toc103766621 \h </w:instrText>
        </w:r>
        <w:r w:rsidR="00885201">
          <w:rPr>
            <w:noProof/>
            <w:webHidden/>
          </w:rPr>
        </w:r>
        <w:r w:rsidR="00885201">
          <w:rPr>
            <w:noProof/>
            <w:webHidden/>
          </w:rPr>
          <w:fldChar w:fldCharType="separate"/>
        </w:r>
        <w:r w:rsidR="00885201">
          <w:rPr>
            <w:noProof/>
            <w:webHidden/>
          </w:rPr>
          <w:t>125</w:t>
        </w:r>
        <w:r w:rsidR="00885201">
          <w:rPr>
            <w:noProof/>
            <w:webHidden/>
          </w:rPr>
          <w:fldChar w:fldCharType="end"/>
        </w:r>
      </w:hyperlink>
    </w:p>
    <w:p w14:paraId="04C77C04" w14:textId="1BD3AFC1" w:rsidR="00885201" w:rsidRDefault="00B111A7">
      <w:pPr>
        <w:pStyle w:val="TOC3"/>
        <w:rPr>
          <w:rFonts w:asciiTheme="minorHAnsi" w:eastAsiaTheme="minorEastAsia" w:hAnsiTheme="minorHAnsi" w:cstheme="minorBidi"/>
          <w:noProof/>
          <w:sz w:val="22"/>
          <w:szCs w:val="22"/>
          <w:lang w:val="en-GB" w:eastAsia="en-GB"/>
        </w:rPr>
      </w:pPr>
      <w:hyperlink w:anchor="_Toc103766622" w:history="1">
        <w:r w:rsidR="00885201" w:rsidRPr="007E3BC4">
          <w:rPr>
            <w:rStyle w:val="Hyperlink"/>
            <w:noProof/>
            <w:lang w:val="en-GB"/>
          </w:rPr>
          <w:t>6.1.2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Camera – 360Degree View</w:t>
        </w:r>
        <w:r w:rsidR="00885201">
          <w:rPr>
            <w:noProof/>
            <w:webHidden/>
          </w:rPr>
          <w:tab/>
        </w:r>
        <w:r w:rsidR="00885201">
          <w:rPr>
            <w:noProof/>
            <w:webHidden/>
          </w:rPr>
          <w:fldChar w:fldCharType="begin"/>
        </w:r>
        <w:r w:rsidR="00885201">
          <w:rPr>
            <w:noProof/>
            <w:webHidden/>
          </w:rPr>
          <w:instrText xml:space="preserve"> PAGEREF _Toc103766622 \h </w:instrText>
        </w:r>
        <w:r w:rsidR="00885201">
          <w:rPr>
            <w:noProof/>
            <w:webHidden/>
          </w:rPr>
        </w:r>
        <w:r w:rsidR="00885201">
          <w:rPr>
            <w:noProof/>
            <w:webHidden/>
          </w:rPr>
          <w:fldChar w:fldCharType="separate"/>
        </w:r>
        <w:r w:rsidR="00885201">
          <w:rPr>
            <w:noProof/>
            <w:webHidden/>
          </w:rPr>
          <w:t>126</w:t>
        </w:r>
        <w:r w:rsidR="00885201">
          <w:rPr>
            <w:noProof/>
            <w:webHidden/>
          </w:rPr>
          <w:fldChar w:fldCharType="end"/>
        </w:r>
      </w:hyperlink>
    </w:p>
    <w:p w14:paraId="73ED51CF" w14:textId="4498349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3" w:history="1">
        <w:r w:rsidR="00885201" w:rsidRPr="007E3BC4">
          <w:rPr>
            <w:rStyle w:val="Hyperlink"/>
            <w:noProof/>
          </w:rPr>
          <w:t>6.1.2.1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48200D0" wp14:editId="5A65F537">
              <wp:extent cx="203200" cy="203200"/>
              <wp:effectExtent l="0" t="0" r="0" b="0"/>
              <wp:docPr id="76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Suitable Video Image over Specified Viewing Area: External 360 Degree Cameras</w:t>
        </w:r>
        <w:r w:rsidR="00885201">
          <w:rPr>
            <w:noProof/>
            <w:webHidden/>
          </w:rPr>
          <w:tab/>
        </w:r>
        <w:r w:rsidR="00885201">
          <w:rPr>
            <w:noProof/>
            <w:webHidden/>
          </w:rPr>
          <w:fldChar w:fldCharType="begin"/>
        </w:r>
        <w:r w:rsidR="00885201">
          <w:rPr>
            <w:noProof/>
            <w:webHidden/>
          </w:rPr>
          <w:instrText xml:space="preserve"> PAGEREF _Toc103766623 \h </w:instrText>
        </w:r>
        <w:r w:rsidR="00885201">
          <w:rPr>
            <w:noProof/>
            <w:webHidden/>
          </w:rPr>
        </w:r>
        <w:r w:rsidR="00885201">
          <w:rPr>
            <w:noProof/>
            <w:webHidden/>
          </w:rPr>
          <w:fldChar w:fldCharType="separate"/>
        </w:r>
        <w:r w:rsidR="00885201">
          <w:rPr>
            <w:noProof/>
            <w:webHidden/>
          </w:rPr>
          <w:t>126</w:t>
        </w:r>
        <w:r w:rsidR="00885201">
          <w:rPr>
            <w:noProof/>
            <w:webHidden/>
          </w:rPr>
          <w:fldChar w:fldCharType="end"/>
        </w:r>
      </w:hyperlink>
    </w:p>
    <w:p w14:paraId="7268606A" w14:textId="0BD2CED6" w:rsidR="00885201" w:rsidRDefault="00B111A7">
      <w:pPr>
        <w:pStyle w:val="TOC3"/>
        <w:rPr>
          <w:rFonts w:asciiTheme="minorHAnsi" w:eastAsiaTheme="minorEastAsia" w:hAnsiTheme="minorHAnsi" w:cstheme="minorBidi"/>
          <w:noProof/>
          <w:sz w:val="22"/>
          <w:szCs w:val="22"/>
          <w:lang w:val="en-GB" w:eastAsia="en-GB"/>
        </w:rPr>
      </w:pPr>
      <w:hyperlink w:anchor="_Toc103766624" w:history="1">
        <w:r w:rsidR="00885201" w:rsidRPr="007E3BC4">
          <w:rPr>
            <w:rStyle w:val="Hyperlink"/>
            <w:noProof/>
            <w:lang w:val="en-GB"/>
          </w:rPr>
          <w:t>6.1.3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VRP</w:t>
        </w:r>
        <w:r w:rsidR="00885201">
          <w:rPr>
            <w:noProof/>
            <w:webHidden/>
          </w:rPr>
          <w:tab/>
        </w:r>
        <w:r w:rsidR="00885201">
          <w:rPr>
            <w:noProof/>
            <w:webHidden/>
          </w:rPr>
          <w:fldChar w:fldCharType="begin"/>
        </w:r>
        <w:r w:rsidR="00885201">
          <w:rPr>
            <w:noProof/>
            <w:webHidden/>
          </w:rPr>
          <w:instrText xml:space="preserve"> PAGEREF _Toc103766624 \h </w:instrText>
        </w:r>
        <w:r w:rsidR="00885201">
          <w:rPr>
            <w:noProof/>
            <w:webHidden/>
          </w:rPr>
        </w:r>
        <w:r w:rsidR="00885201">
          <w:rPr>
            <w:noProof/>
            <w:webHidden/>
          </w:rPr>
          <w:fldChar w:fldCharType="separate"/>
        </w:r>
        <w:r w:rsidR="00885201">
          <w:rPr>
            <w:noProof/>
            <w:webHidden/>
          </w:rPr>
          <w:t>127</w:t>
        </w:r>
        <w:r w:rsidR="00885201">
          <w:rPr>
            <w:noProof/>
            <w:webHidden/>
          </w:rPr>
          <w:fldChar w:fldCharType="end"/>
        </w:r>
      </w:hyperlink>
    </w:p>
    <w:p w14:paraId="2947CA34" w14:textId="512315C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5" w:history="1">
        <w:r w:rsidR="00885201" w:rsidRPr="007E3BC4">
          <w:rPr>
            <w:rStyle w:val="Hyperlink"/>
            <w:noProof/>
          </w:rPr>
          <w:t>6.1.3.1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47D2E07" wp14:editId="215B7D5D">
              <wp:extent cx="203200" cy="203200"/>
              <wp:effectExtent l="0" t="0" r="0" b="0"/>
              <wp:docPr id="77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receiveVideoForRecording</w:t>
        </w:r>
        <w:r w:rsidR="00885201">
          <w:rPr>
            <w:noProof/>
            <w:webHidden/>
          </w:rPr>
          <w:tab/>
        </w:r>
        <w:r w:rsidR="00885201">
          <w:rPr>
            <w:noProof/>
            <w:webHidden/>
          </w:rPr>
          <w:fldChar w:fldCharType="begin"/>
        </w:r>
        <w:r w:rsidR="00885201">
          <w:rPr>
            <w:noProof/>
            <w:webHidden/>
          </w:rPr>
          <w:instrText xml:space="preserve"> PAGEREF _Toc103766625 \h </w:instrText>
        </w:r>
        <w:r w:rsidR="00885201">
          <w:rPr>
            <w:noProof/>
            <w:webHidden/>
          </w:rPr>
        </w:r>
        <w:r w:rsidR="00885201">
          <w:rPr>
            <w:noProof/>
            <w:webHidden/>
          </w:rPr>
          <w:fldChar w:fldCharType="separate"/>
        </w:r>
        <w:r w:rsidR="00885201">
          <w:rPr>
            <w:noProof/>
            <w:webHidden/>
          </w:rPr>
          <w:t>127</w:t>
        </w:r>
        <w:r w:rsidR="00885201">
          <w:rPr>
            <w:noProof/>
            <w:webHidden/>
          </w:rPr>
          <w:fldChar w:fldCharType="end"/>
        </w:r>
      </w:hyperlink>
    </w:p>
    <w:p w14:paraId="422504EE" w14:textId="6527166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6" w:history="1">
        <w:r w:rsidR="00885201" w:rsidRPr="007E3BC4">
          <w:rPr>
            <w:rStyle w:val="Hyperlink"/>
            <w:noProof/>
          </w:rPr>
          <w:t>6.1.3.2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DE522D0" wp14:editId="6A757115">
              <wp:extent cx="203200" cy="203200"/>
              <wp:effectExtent l="0" t="0" r="0" b="0"/>
              <wp:docPr id="77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receiveTimeout</w:t>
        </w:r>
        <w:r w:rsidR="00885201">
          <w:rPr>
            <w:noProof/>
            <w:webHidden/>
          </w:rPr>
          <w:tab/>
        </w:r>
        <w:r w:rsidR="00885201">
          <w:rPr>
            <w:noProof/>
            <w:webHidden/>
          </w:rPr>
          <w:fldChar w:fldCharType="begin"/>
        </w:r>
        <w:r w:rsidR="00885201">
          <w:rPr>
            <w:noProof/>
            <w:webHidden/>
          </w:rPr>
          <w:instrText xml:space="preserve"> PAGEREF _Toc103766626 \h </w:instrText>
        </w:r>
        <w:r w:rsidR="00885201">
          <w:rPr>
            <w:noProof/>
            <w:webHidden/>
          </w:rPr>
        </w:r>
        <w:r w:rsidR="00885201">
          <w:rPr>
            <w:noProof/>
            <w:webHidden/>
          </w:rPr>
          <w:fldChar w:fldCharType="separate"/>
        </w:r>
        <w:r w:rsidR="00885201">
          <w:rPr>
            <w:noProof/>
            <w:webHidden/>
          </w:rPr>
          <w:t>127</w:t>
        </w:r>
        <w:r w:rsidR="00885201">
          <w:rPr>
            <w:noProof/>
            <w:webHidden/>
          </w:rPr>
          <w:fldChar w:fldCharType="end"/>
        </w:r>
      </w:hyperlink>
    </w:p>
    <w:p w14:paraId="213B08B6" w14:textId="0C87C193"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7" w:history="1">
        <w:r w:rsidR="00885201" w:rsidRPr="007E3BC4">
          <w:rPr>
            <w:rStyle w:val="Hyperlink"/>
            <w:noProof/>
          </w:rPr>
          <w:t>6.1.3.3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6802592" wp14:editId="6D2E1DF0">
              <wp:extent cx="203200" cy="203200"/>
              <wp:effectExtent l="0" t="0" r="0" b="0"/>
              <wp:docPr id="77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stopRecordRequest</w:t>
        </w:r>
        <w:r w:rsidR="00885201">
          <w:rPr>
            <w:noProof/>
            <w:webHidden/>
          </w:rPr>
          <w:tab/>
        </w:r>
        <w:r w:rsidR="00885201">
          <w:rPr>
            <w:noProof/>
            <w:webHidden/>
          </w:rPr>
          <w:fldChar w:fldCharType="begin"/>
        </w:r>
        <w:r w:rsidR="00885201">
          <w:rPr>
            <w:noProof/>
            <w:webHidden/>
          </w:rPr>
          <w:instrText xml:space="preserve"> PAGEREF _Toc103766627 \h </w:instrText>
        </w:r>
        <w:r w:rsidR="00885201">
          <w:rPr>
            <w:noProof/>
            <w:webHidden/>
          </w:rPr>
        </w:r>
        <w:r w:rsidR="00885201">
          <w:rPr>
            <w:noProof/>
            <w:webHidden/>
          </w:rPr>
          <w:fldChar w:fldCharType="separate"/>
        </w:r>
        <w:r w:rsidR="00885201">
          <w:rPr>
            <w:noProof/>
            <w:webHidden/>
          </w:rPr>
          <w:t>128</w:t>
        </w:r>
        <w:r w:rsidR="00885201">
          <w:rPr>
            <w:noProof/>
            <w:webHidden/>
          </w:rPr>
          <w:fldChar w:fldCharType="end"/>
        </w:r>
      </w:hyperlink>
    </w:p>
    <w:p w14:paraId="70C9F752" w14:textId="6073DC5E" w:rsidR="00885201" w:rsidRDefault="00B111A7">
      <w:pPr>
        <w:pStyle w:val="TOC3"/>
        <w:rPr>
          <w:rFonts w:asciiTheme="minorHAnsi" w:eastAsiaTheme="minorEastAsia" w:hAnsiTheme="minorHAnsi" w:cstheme="minorBidi"/>
          <w:noProof/>
          <w:sz w:val="22"/>
          <w:szCs w:val="22"/>
          <w:lang w:val="en-GB" w:eastAsia="en-GB"/>
        </w:rPr>
      </w:pPr>
      <w:hyperlink w:anchor="_Toc103766628" w:history="1">
        <w:r w:rsidR="00885201" w:rsidRPr="007E3BC4">
          <w:rPr>
            <w:rStyle w:val="Hyperlink"/>
            <w:noProof/>
            <w:lang w:val="en-GB"/>
          </w:rPr>
          <w:t>6.1.4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ADAS/DAT 2.2+ Module</w:t>
        </w:r>
        <w:r w:rsidR="00885201">
          <w:rPr>
            <w:noProof/>
            <w:webHidden/>
          </w:rPr>
          <w:tab/>
        </w:r>
        <w:r w:rsidR="00885201">
          <w:rPr>
            <w:noProof/>
            <w:webHidden/>
          </w:rPr>
          <w:fldChar w:fldCharType="begin"/>
        </w:r>
        <w:r w:rsidR="00885201">
          <w:rPr>
            <w:noProof/>
            <w:webHidden/>
          </w:rPr>
          <w:instrText xml:space="preserve"> PAGEREF _Toc103766628 \h </w:instrText>
        </w:r>
        <w:r w:rsidR="00885201">
          <w:rPr>
            <w:noProof/>
            <w:webHidden/>
          </w:rPr>
        </w:r>
        <w:r w:rsidR="00885201">
          <w:rPr>
            <w:noProof/>
            <w:webHidden/>
          </w:rPr>
          <w:fldChar w:fldCharType="separate"/>
        </w:r>
        <w:r w:rsidR="00885201">
          <w:rPr>
            <w:noProof/>
            <w:webHidden/>
          </w:rPr>
          <w:t>128</w:t>
        </w:r>
        <w:r w:rsidR="00885201">
          <w:rPr>
            <w:noProof/>
            <w:webHidden/>
          </w:rPr>
          <w:fldChar w:fldCharType="end"/>
        </w:r>
      </w:hyperlink>
    </w:p>
    <w:p w14:paraId="0F21F064" w14:textId="2606BCF5"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29" w:history="1">
        <w:r w:rsidR="00885201" w:rsidRPr="007E3BC4">
          <w:rPr>
            <w:rStyle w:val="Hyperlink"/>
            <w:noProof/>
          </w:rPr>
          <w:t>6.1.4.1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D3F8078" wp14:editId="28302DDF">
              <wp:extent cx="203200" cy="203200"/>
              <wp:effectExtent l="0" t="0" r="0" b="0"/>
              <wp:docPr id="77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Check Availability of Cameras</w:t>
        </w:r>
        <w:r w:rsidR="00885201">
          <w:rPr>
            <w:noProof/>
            <w:webHidden/>
          </w:rPr>
          <w:tab/>
        </w:r>
        <w:r w:rsidR="00885201">
          <w:rPr>
            <w:noProof/>
            <w:webHidden/>
          </w:rPr>
          <w:fldChar w:fldCharType="begin"/>
        </w:r>
        <w:r w:rsidR="00885201">
          <w:rPr>
            <w:noProof/>
            <w:webHidden/>
          </w:rPr>
          <w:instrText xml:space="preserve"> PAGEREF _Toc103766629 \h </w:instrText>
        </w:r>
        <w:r w:rsidR="00885201">
          <w:rPr>
            <w:noProof/>
            <w:webHidden/>
          </w:rPr>
        </w:r>
        <w:r w:rsidR="00885201">
          <w:rPr>
            <w:noProof/>
            <w:webHidden/>
          </w:rPr>
          <w:fldChar w:fldCharType="separate"/>
        </w:r>
        <w:r w:rsidR="00885201">
          <w:rPr>
            <w:noProof/>
            <w:webHidden/>
          </w:rPr>
          <w:t>128</w:t>
        </w:r>
        <w:r w:rsidR="00885201">
          <w:rPr>
            <w:noProof/>
            <w:webHidden/>
          </w:rPr>
          <w:fldChar w:fldCharType="end"/>
        </w:r>
      </w:hyperlink>
    </w:p>
    <w:p w14:paraId="240FD983" w14:textId="27C1BAC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0" w:history="1">
        <w:r w:rsidR="00885201" w:rsidRPr="007E3BC4">
          <w:rPr>
            <w:rStyle w:val="Hyperlink"/>
            <w:noProof/>
          </w:rPr>
          <w:t>6.1.4.2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B5C9947" wp14:editId="0A712DC2">
              <wp:extent cx="203200" cy="203200"/>
              <wp:effectExtent l="0" t="0" r="0" b="0"/>
              <wp:docPr id="77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Lower- Power Mode</w:t>
        </w:r>
        <w:r w:rsidR="00885201">
          <w:rPr>
            <w:noProof/>
            <w:webHidden/>
          </w:rPr>
          <w:tab/>
        </w:r>
        <w:r w:rsidR="00885201">
          <w:rPr>
            <w:noProof/>
            <w:webHidden/>
          </w:rPr>
          <w:fldChar w:fldCharType="begin"/>
        </w:r>
        <w:r w:rsidR="00885201">
          <w:rPr>
            <w:noProof/>
            <w:webHidden/>
          </w:rPr>
          <w:instrText xml:space="preserve"> PAGEREF _Toc103766630 \h </w:instrText>
        </w:r>
        <w:r w:rsidR="00885201">
          <w:rPr>
            <w:noProof/>
            <w:webHidden/>
          </w:rPr>
        </w:r>
        <w:r w:rsidR="00885201">
          <w:rPr>
            <w:noProof/>
            <w:webHidden/>
          </w:rPr>
          <w:fldChar w:fldCharType="separate"/>
        </w:r>
        <w:r w:rsidR="00885201">
          <w:rPr>
            <w:noProof/>
            <w:webHidden/>
          </w:rPr>
          <w:t>130</w:t>
        </w:r>
        <w:r w:rsidR="00885201">
          <w:rPr>
            <w:noProof/>
            <w:webHidden/>
          </w:rPr>
          <w:fldChar w:fldCharType="end"/>
        </w:r>
      </w:hyperlink>
    </w:p>
    <w:p w14:paraId="0F183E60" w14:textId="310965DB"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1" w:history="1">
        <w:r w:rsidR="00885201" w:rsidRPr="007E3BC4">
          <w:rPr>
            <w:rStyle w:val="Hyperlink"/>
            <w:noProof/>
          </w:rPr>
          <w:t>6.1.4.3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2F533B5" wp14:editId="03CD847E">
              <wp:extent cx="203200" cy="203200"/>
              <wp:effectExtent l="0" t="0" r="0" b="0"/>
              <wp:docPr id="78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Video Encoding</w:t>
        </w:r>
        <w:r w:rsidR="00885201">
          <w:rPr>
            <w:noProof/>
            <w:webHidden/>
          </w:rPr>
          <w:tab/>
        </w:r>
        <w:r w:rsidR="00885201">
          <w:rPr>
            <w:noProof/>
            <w:webHidden/>
          </w:rPr>
          <w:fldChar w:fldCharType="begin"/>
        </w:r>
        <w:r w:rsidR="00885201">
          <w:rPr>
            <w:noProof/>
            <w:webHidden/>
          </w:rPr>
          <w:instrText xml:space="preserve"> PAGEREF _Toc103766631 \h </w:instrText>
        </w:r>
        <w:r w:rsidR="00885201">
          <w:rPr>
            <w:noProof/>
            <w:webHidden/>
          </w:rPr>
        </w:r>
        <w:r w:rsidR="00885201">
          <w:rPr>
            <w:noProof/>
            <w:webHidden/>
          </w:rPr>
          <w:fldChar w:fldCharType="separate"/>
        </w:r>
        <w:r w:rsidR="00885201">
          <w:rPr>
            <w:noProof/>
            <w:webHidden/>
          </w:rPr>
          <w:t>131</w:t>
        </w:r>
        <w:r w:rsidR="00885201">
          <w:rPr>
            <w:noProof/>
            <w:webHidden/>
          </w:rPr>
          <w:fldChar w:fldCharType="end"/>
        </w:r>
      </w:hyperlink>
    </w:p>
    <w:p w14:paraId="301D9CCD" w14:textId="7DF2E72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2" w:history="1">
        <w:r w:rsidR="00885201" w:rsidRPr="007E3BC4">
          <w:rPr>
            <w:rStyle w:val="Hyperlink"/>
            <w:noProof/>
          </w:rPr>
          <w:t>6.1.4.4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E60922A" wp14:editId="59D43E88">
              <wp:extent cx="203200" cy="203200"/>
              <wp:effectExtent l="0" t="0" r="0" b="0"/>
              <wp:docPr id="78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Video Stream</w:t>
        </w:r>
        <w:r w:rsidR="00885201">
          <w:rPr>
            <w:noProof/>
            <w:webHidden/>
          </w:rPr>
          <w:tab/>
        </w:r>
        <w:r w:rsidR="00885201">
          <w:rPr>
            <w:noProof/>
            <w:webHidden/>
          </w:rPr>
          <w:fldChar w:fldCharType="begin"/>
        </w:r>
        <w:r w:rsidR="00885201">
          <w:rPr>
            <w:noProof/>
            <w:webHidden/>
          </w:rPr>
          <w:instrText xml:space="preserve"> PAGEREF _Toc103766632 \h </w:instrText>
        </w:r>
        <w:r w:rsidR="00885201">
          <w:rPr>
            <w:noProof/>
            <w:webHidden/>
          </w:rPr>
        </w:r>
        <w:r w:rsidR="00885201">
          <w:rPr>
            <w:noProof/>
            <w:webHidden/>
          </w:rPr>
          <w:fldChar w:fldCharType="separate"/>
        </w:r>
        <w:r w:rsidR="00885201">
          <w:rPr>
            <w:noProof/>
            <w:webHidden/>
          </w:rPr>
          <w:t>133</w:t>
        </w:r>
        <w:r w:rsidR="00885201">
          <w:rPr>
            <w:noProof/>
            <w:webHidden/>
          </w:rPr>
          <w:fldChar w:fldCharType="end"/>
        </w:r>
      </w:hyperlink>
    </w:p>
    <w:p w14:paraId="7B153997" w14:textId="704FF49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3" w:history="1">
        <w:r w:rsidR="00885201" w:rsidRPr="007E3BC4">
          <w:rPr>
            <w:rStyle w:val="Hyperlink"/>
            <w:noProof/>
          </w:rPr>
          <w:t>6.1.4.5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E6FC930" wp14:editId="618611D9">
              <wp:extent cx="203200" cy="203200"/>
              <wp:effectExtent l="0" t="0" r="0" b="0"/>
              <wp:docPr id="78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Manage Video Buffering_Packets and Send to Ethernet</w:t>
        </w:r>
        <w:r w:rsidR="00885201">
          <w:rPr>
            <w:noProof/>
            <w:webHidden/>
          </w:rPr>
          <w:tab/>
        </w:r>
        <w:r w:rsidR="00885201">
          <w:rPr>
            <w:noProof/>
            <w:webHidden/>
          </w:rPr>
          <w:fldChar w:fldCharType="begin"/>
        </w:r>
        <w:r w:rsidR="00885201">
          <w:rPr>
            <w:noProof/>
            <w:webHidden/>
          </w:rPr>
          <w:instrText xml:space="preserve"> PAGEREF _Toc103766633 \h </w:instrText>
        </w:r>
        <w:r w:rsidR="00885201">
          <w:rPr>
            <w:noProof/>
            <w:webHidden/>
          </w:rPr>
        </w:r>
        <w:r w:rsidR="00885201">
          <w:rPr>
            <w:noProof/>
            <w:webHidden/>
          </w:rPr>
          <w:fldChar w:fldCharType="separate"/>
        </w:r>
        <w:r w:rsidR="00885201">
          <w:rPr>
            <w:noProof/>
            <w:webHidden/>
          </w:rPr>
          <w:t>142</w:t>
        </w:r>
        <w:r w:rsidR="00885201">
          <w:rPr>
            <w:noProof/>
            <w:webHidden/>
          </w:rPr>
          <w:fldChar w:fldCharType="end"/>
        </w:r>
      </w:hyperlink>
    </w:p>
    <w:p w14:paraId="784F3CE1" w14:textId="4EE0D37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4" w:history="1">
        <w:r w:rsidR="00885201" w:rsidRPr="007E3BC4">
          <w:rPr>
            <w:rStyle w:val="Hyperlink"/>
            <w:noProof/>
          </w:rPr>
          <w:t>6.1.4.6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F67A2BF" wp14:editId="75DB6F52">
              <wp:extent cx="203200" cy="203200"/>
              <wp:effectExtent l="0" t="0" r="0" b="0"/>
              <wp:docPr id="78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Stitch 4 x 360 Cameras into Single Video Stream</w:t>
        </w:r>
        <w:r w:rsidR="00885201">
          <w:rPr>
            <w:noProof/>
            <w:webHidden/>
          </w:rPr>
          <w:tab/>
        </w:r>
        <w:r w:rsidR="00885201">
          <w:rPr>
            <w:noProof/>
            <w:webHidden/>
          </w:rPr>
          <w:fldChar w:fldCharType="begin"/>
        </w:r>
        <w:r w:rsidR="00885201">
          <w:rPr>
            <w:noProof/>
            <w:webHidden/>
          </w:rPr>
          <w:instrText xml:space="preserve"> PAGEREF _Toc103766634 \h </w:instrText>
        </w:r>
        <w:r w:rsidR="00885201">
          <w:rPr>
            <w:noProof/>
            <w:webHidden/>
          </w:rPr>
        </w:r>
        <w:r w:rsidR="00885201">
          <w:rPr>
            <w:noProof/>
            <w:webHidden/>
          </w:rPr>
          <w:fldChar w:fldCharType="separate"/>
        </w:r>
        <w:r w:rsidR="00885201">
          <w:rPr>
            <w:noProof/>
            <w:webHidden/>
          </w:rPr>
          <w:t>142</w:t>
        </w:r>
        <w:r w:rsidR="00885201">
          <w:rPr>
            <w:noProof/>
            <w:webHidden/>
          </w:rPr>
          <w:fldChar w:fldCharType="end"/>
        </w:r>
      </w:hyperlink>
    </w:p>
    <w:p w14:paraId="12DF7AA7" w14:textId="0F175E9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5" w:history="1">
        <w:r w:rsidR="00885201" w:rsidRPr="007E3BC4">
          <w:rPr>
            <w:rStyle w:val="Hyperlink"/>
            <w:noProof/>
          </w:rPr>
          <w:t>6.1.4.7</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E4A9964" wp14:editId="0EEB943B">
              <wp:extent cx="203200" cy="203200"/>
              <wp:effectExtent l="0" t="0" r="0" b="0"/>
              <wp:docPr id="78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Distortion Correction – Dewarping for Digital Camera</w:t>
        </w:r>
        <w:r w:rsidR="00885201">
          <w:rPr>
            <w:noProof/>
            <w:webHidden/>
          </w:rPr>
          <w:tab/>
        </w:r>
        <w:r w:rsidR="00885201">
          <w:rPr>
            <w:noProof/>
            <w:webHidden/>
          </w:rPr>
          <w:fldChar w:fldCharType="begin"/>
        </w:r>
        <w:r w:rsidR="00885201">
          <w:rPr>
            <w:noProof/>
            <w:webHidden/>
          </w:rPr>
          <w:instrText xml:space="preserve"> PAGEREF _Toc103766635 \h </w:instrText>
        </w:r>
        <w:r w:rsidR="00885201">
          <w:rPr>
            <w:noProof/>
            <w:webHidden/>
          </w:rPr>
        </w:r>
        <w:r w:rsidR="00885201">
          <w:rPr>
            <w:noProof/>
            <w:webHidden/>
          </w:rPr>
          <w:fldChar w:fldCharType="separate"/>
        </w:r>
        <w:r w:rsidR="00885201">
          <w:rPr>
            <w:noProof/>
            <w:webHidden/>
          </w:rPr>
          <w:t>143</w:t>
        </w:r>
        <w:r w:rsidR="00885201">
          <w:rPr>
            <w:noProof/>
            <w:webHidden/>
          </w:rPr>
          <w:fldChar w:fldCharType="end"/>
        </w:r>
      </w:hyperlink>
    </w:p>
    <w:p w14:paraId="22711656" w14:textId="4017EA4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6" w:history="1">
        <w:r w:rsidR="00885201" w:rsidRPr="007E3BC4">
          <w:rPr>
            <w:rStyle w:val="Hyperlink"/>
            <w:noProof/>
          </w:rPr>
          <w:t>6.1.4.8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7EA25B7E" wp14:editId="359CFC97">
              <wp:extent cx="203200" cy="203200"/>
              <wp:effectExtent l="0" t="0" r="0" b="0"/>
              <wp:docPr id="79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Video Stream Function – Overall</w:t>
        </w:r>
        <w:r w:rsidR="00885201">
          <w:rPr>
            <w:noProof/>
            <w:webHidden/>
          </w:rPr>
          <w:tab/>
        </w:r>
        <w:r w:rsidR="00885201">
          <w:rPr>
            <w:noProof/>
            <w:webHidden/>
          </w:rPr>
          <w:fldChar w:fldCharType="begin"/>
        </w:r>
        <w:r w:rsidR="00885201">
          <w:rPr>
            <w:noProof/>
            <w:webHidden/>
          </w:rPr>
          <w:instrText xml:space="preserve"> PAGEREF _Toc103766636 \h </w:instrText>
        </w:r>
        <w:r w:rsidR="00885201">
          <w:rPr>
            <w:noProof/>
            <w:webHidden/>
          </w:rPr>
        </w:r>
        <w:r w:rsidR="00885201">
          <w:rPr>
            <w:noProof/>
            <w:webHidden/>
          </w:rPr>
          <w:fldChar w:fldCharType="separate"/>
        </w:r>
        <w:r w:rsidR="00885201">
          <w:rPr>
            <w:noProof/>
            <w:webHidden/>
          </w:rPr>
          <w:t>143</w:t>
        </w:r>
        <w:r w:rsidR="00885201">
          <w:rPr>
            <w:noProof/>
            <w:webHidden/>
          </w:rPr>
          <w:fldChar w:fldCharType="end"/>
        </w:r>
      </w:hyperlink>
    </w:p>
    <w:p w14:paraId="6772A786" w14:textId="17B9FBB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7" w:history="1">
        <w:r w:rsidR="00885201" w:rsidRPr="007E3BC4">
          <w:rPr>
            <w:rStyle w:val="Hyperlink"/>
            <w:noProof/>
          </w:rPr>
          <w:t>6.1.4.9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2930498" wp14:editId="3D242FF5">
              <wp:extent cx="203200" cy="203200"/>
              <wp:effectExtent l="0" t="0" r="0" b="0"/>
              <wp:docPr id="79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Manage Video Buffering_Packets and Send to Ethernet</w:t>
        </w:r>
        <w:r w:rsidR="00885201">
          <w:rPr>
            <w:noProof/>
            <w:webHidden/>
          </w:rPr>
          <w:tab/>
        </w:r>
        <w:r w:rsidR="00885201">
          <w:rPr>
            <w:noProof/>
            <w:webHidden/>
          </w:rPr>
          <w:fldChar w:fldCharType="begin"/>
        </w:r>
        <w:r w:rsidR="00885201">
          <w:rPr>
            <w:noProof/>
            <w:webHidden/>
          </w:rPr>
          <w:instrText xml:space="preserve"> PAGEREF _Toc103766637 \h </w:instrText>
        </w:r>
        <w:r w:rsidR="00885201">
          <w:rPr>
            <w:noProof/>
            <w:webHidden/>
          </w:rPr>
        </w:r>
        <w:r w:rsidR="00885201">
          <w:rPr>
            <w:noProof/>
            <w:webHidden/>
          </w:rPr>
          <w:fldChar w:fldCharType="separate"/>
        </w:r>
        <w:r w:rsidR="00885201">
          <w:rPr>
            <w:noProof/>
            <w:webHidden/>
          </w:rPr>
          <w:t>145</w:t>
        </w:r>
        <w:r w:rsidR="00885201">
          <w:rPr>
            <w:noProof/>
            <w:webHidden/>
          </w:rPr>
          <w:fldChar w:fldCharType="end"/>
        </w:r>
      </w:hyperlink>
    </w:p>
    <w:p w14:paraId="3491A80E" w14:textId="4363CB6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38" w:history="1">
        <w:r w:rsidR="00885201" w:rsidRPr="007E3BC4">
          <w:rPr>
            <w:rStyle w:val="Hyperlink"/>
            <w:noProof/>
          </w:rPr>
          <w:t>6.1.4.10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050A3B2" wp14:editId="20A4A767">
              <wp:extent cx="203200" cy="203200"/>
              <wp:effectExtent l="0" t="0" r="0" b="0"/>
              <wp:docPr id="79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Stitch 4 x 360 Cameras into Single Video Stream</w:t>
        </w:r>
        <w:r w:rsidR="00885201">
          <w:rPr>
            <w:noProof/>
            <w:webHidden/>
          </w:rPr>
          <w:tab/>
        </w:r>
        <w:r w:rsidR="00885201">
          <w:rPr>
            <w:noProof/>
            <w:webHidden/>
          </w:rPr>
          <w:fldChar w:fldCharType="begin"/>
        </w:r>
        <w:r w:rsidR="00885201">
          <w:rPr>
            <w:noProof/>
            <w:webHidden/>
          </w:rPr>
          <w:instrText xml:space="preserve"> PAGEREF _Toc103766638 \h </w:instrText>
        </w:r>
        <w:r w:rsidR="00885201">
          <w:rPr>
            <w:noProof/>
            <w:webHidden/>
          </w:rPr>
        </w:r>
        <w:r w:rsidR="00885201">
          <w:rPr>
            <w:noProof/>
            <w:webHidden/>
          </w:rPr>
          <w:fldChar w:fldCharType="separate"/>
        </w:r>
        <w:r w:rsidR="00885201">
          <w:rPr>
            <w:noProof/>
            <w:webHidden/>
          </w:rPr>
          <w:t>146</w:t>
        </w:r>
        <w:r w:rsidR="00885201">
          <w:rPr>
            <w:noProof/>
            <w:webHidden/>
          </w:rPr>
          <w:fldChar w:fldCharType="end"/>
        </w:r>
      </w:hyperlink>
    </w:p>
    <w:p w14:paraId="52E8FBE6" w14:textId="466A405A"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639" w:history="1">
        <w:r w:rsidR="00885201" w:rsidRPr="007E3BC4">
          <w:rPr>
            <w:rStyle w:val="Hyperlink"/>
            <w:noProof/>
          </w:rPr>
          <w:t>7</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signals combined into one</w:t>
        </w:r>
        <w:r w:rsidR="00885201">
          <w:rPr>
            <w:noProof/>
            <w:webHidden/>
          </w:rPr>
          <w:tab/>
        </w:r>
        <w:r w:rsidR="00885201">
          <w:rPr>
            <w:noProof/>
            <w:webHidden/>
          </w:rPr>
          <w:fldChar w:fldCharType="begin"/>
        </w:r>
        <w:r w:rsidR="00885201">
          <w:rPr>
            <w:noProof/>
            <w:webHidden/>
          </w:rPr>
          <w:instrText xml:space="preserve"> PAGEREF _Toc103766639 \h </w:instrText>
        </w:r>
        <w:r w:rsidR="00885201">
          <w:rPr>
            <w:noProof/>
            <w:webHidden/>
          </w:rPr>
        </w:r>
        <w:r w:rsidR="00885201">
          <w:rPr>
            <w:noProof/>
            <w:webHidden/>
          </w:rPr>
          <w:fldChar w:fldCharType="separate"/>
        </w:r>
        <w:r w:rsidR="00885201">
          <w:rPr>
            <w:noProof/>
            <w:webHidden/>
          </w:rPr>
          <w:t>147</w:t>
        </w:r>
        <w:r w:rsidR="00885201">
          <w:rPr>
            <w:noProof/>
            <w:webHidden/>
          </w:rPr>
          <w:fldChar w:fldCharType="end"/>
        </w:r>
      </w:hyperlink>
    </w:p>
    <w:p w14:paraId="4F148616" w14:textId="21A3A202"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0" w:history="1">
        <w:r w:rsidR="00885201" w:rsidRPr="007E3BC4">
          <w:rPr>
            <w:rStyle w:val="Hyperlink"/>
            <w:noProof/>
          </w:rPr>
          <w:t>7.1.1.2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7B6D5AF" wp14:editId="6C308E69">
              <wp:extent cx="203200" cy="203200"/>
              <wp:effectExtent l="0" t="0" r="0" b="0"/>
              <wp:docPr id="79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Camera Stream</w:t>
        </w:r>
        <w:r w:rsidR="00885201">
          <w:rPr>
            <w:noProof/>
            <w:webHidden/>
          </w:rPr>
          <w:tab/>
        </w:r>
        <w:r w:rsidR="00885201">
          <w:rPr>
            <w:noProof/>
            <w:webHidden/>
          </w:rPr>
          <w:fldChar w:fldCharType="begin"/>
        </w:r>
        <w:r w:rsidR="00885201">
          <w:rPr>
            <w:noProof/>
            <w:webHidden/>
          </w:rPr>
          <w:instrText xml:space="preserve"> PAGEREF _Toc103766640 \h </w:instrText>
        </w:r>
        <w:r w:rsidR="00885201">
          <w:rPr>
            <w:noProof/>
            <w:webHidden/>
          </w:rPr>
        </w:r>
        <w:r w:rsidR="00885201">
          <w:rPr>
            <w:noProof/>
            <w:webHidden/>
          </w:rPr>
          <w:fldChar w:fldCharType="separate"/>
        </w:r>
        <w:r w:rsidR="00885201">
          <w:rPr>
            <w:noProof/>
            <w:webHidden/>
          </w:rPr>
          <w:t>147</w:t>
        </w:r>
        <w:r w:rsidR="00885201">
          <w:rPr>
            <w:noProof/>
            <w:webHidden/>
          </w:rPr>
          <w:fldChar w:fldCharType="end"/>
        </w:r>
      </w:hyperlink>
    </w:p>
    <w:p w14:paraId="6168EA88" w14:textId="7BC2B99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1" w:history="1">
        <w:r w:rsidR="00885201" w:rsidRPr="007E3BC4">
          <w:rPr>
            <w:rStyle w:val="Hyperlink"/>
            <w:noProof/>
          </w:rPr>
          <w:t>7.1.1.3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DD44B4E" wp14:editId="7459BE3C">
              <wp:extent cx="203200" cy="203200"/>
              <wp:effectExtent l="0" t="0" r="0" b="0"/>
              <wp:docPr id="79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Provide Diagnostics for IR Lights</w:t>
        </w:r>
        <w:r w:rsidR="00885201">
          <w:rPr>
            <w:noProof/>
            <w:webHidden/>
          </w:rPr>
          <w:tab/>
        </w:r>
        <w:r w:rsidR="00885201">
          <w:rPr>
            <w:noProof/>
            <w:webHidden/>
          </w:rPr>
          <w:fldChar w:fldCharType="begin"/>
        </w:r>
        <w:r w:rsidR="00885201">
          <w:rPr>
            <w:noProof/>
            <w:webHidden/>
          </w:rPr>
          <w:instrText xml:space="preserve"> PAGEREF _Toc103766641 \h </w:instrText>
        </w:r>
        <w:r w:rsidR="00885201">
          <w:rPr>
            <w:noProof/>
            <w:webHidden/>
          </w:rPr>
        </w:r>
        <w:r w:rsidR="00885201">
          <w:rPr>
            <w:noProof/>
            <w:webHidden/>
          </w:rPr>
          <w:fldChar w:fldCharType="separate"/>
        </w:r>
        <w:r w:rsidR="00885201">
          <w:rPr>
            <w:noProof/>
            <w:webHidden/>
          </w:rPr>
          <w:t>148</w:t>
        </w:r>
        <w:r w:rsidR="00885201">
          <w:rPr>
            <w:noProof/>
            <w:webHidden/>
          </w:rPr>
          <w:fldChar w:fldCharType="end"/>
        </w:r>
      </w:hyperlink>
    </w:p>
    <w:p w14:paraId="10FA5CDE" w14:textId="1E6520E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2" w:history="1">
        <w:r w:rsidR="00885201" w:rsidRPr="007E3BC4">
          <w:rPr>
            <w:rStyle w:val="Hyperlink"/>
            <w:noProof/>
          </w:rPr>
          <w:t>7.1.1.4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1E3E7E7" wp14:editId="0F44562C">
              <wp:extent cx="203200" cy="203200"/>
              <wp:effectExtent l="0" t="0" r="0" b="0"/>
              <wp:docPr id="80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Distortion Correction – Dewarping for Digital Camera</w:t>
        </w:r>
        <w:r w:rsidR="00885201">
          <w:rPr>
            <w:noProof/>
            <w:webHidden/>
          </w:rPr>
          <w:tab/>
        </w:r>
        <w:r w:rsidR="00885201">
          <w:rPr>
            <w:noProof/>
            <w:webHidden/>
          </w:rPr>
          <w:fldChar w:fldCharType="begin"/>
        </w:r>
        <w:r w:rsidR="00885201">
          <w:rPr>
            <w:noProof/>
            <w:webHidden/>
          </w:rPr>
          <w:instrText xml:space="preserve"> PAGEREF _Toc103766642 \h </w:instrText>
        </w:r>
        <w:r w:rsidR="00885201">
          <w:rPr>
            <w:noProof/>
            <w:webHidden/>
          </w:rPr>
        </w:r>
        <w:r w:rsidR="00885201">
          <w:rPr>
            <w:noProof/>
            <w:webHidden/>
          </w:rPr>
          <w:fldChar w:fldCharType="separate"/>
        </w:r>
        <w:r w:rsidR="00885201">
          <w:rPr>
            <w:noProof/>
            <w:webHidden/>
          </w:rPr>
          <w:t>149</w:t>
        </w:r>
        <w:r w:rsidR="00885201">
          <w:rPr>
            <w:noProof/>
            <w:webHidden/>
          </w:rPr>
          <w:fldChar w:fldCharType="end"/>
        </w:r>
      </w:hyperlink>
    </w:p>
    <w:p w14:paraId="6FC974FB" w14:textId="78269F3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3" w:history="1">
        <w:r w:rsidR="00885201" w:rsidRPr="007E3BC4">
          <w:rPr>
            <w:rStyle w:val="Hyperlink"/>
            <w:noProof/>
          </w:rPr>
          <w:t>7.1.1.5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4BAA93E0" wp14:editId="69F7D38F">
              <wp:extent cx="203200" cy="203200"/>
              <wp:effectExtent l="0" t="0" r="0" b="0"/>
              <wp:docPr id="80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Control Internal Camera(s) View</w:t>
        </w:r>
        <w:r w:rsidR="00885201">
          <w:rPr>
            <w:noProof/>
            <w:webHidden/>
          </w:rPr>
          <w:tab/>
        </w:r>
        <w:r w:rsidR="00885201">
          <w:rPr>
            <w:noProof/>
            <w:webHidden/>
          </w:rPr>
          <w:fldChar w:fldCharType="begin"/>
        </w:r>
        <w:r w:rsidR="00885201">
          <w:rPr>
            <w:noProof/>
            <w:webHidden/>
          </w:rPr>
          <w:instrText xml:space="preserve"> PAGEREF _Toc103766643 \h </w:instrText>
        </w:r>
        <w:r w:rsidR="00885201">
          <w:rPr>
            <w:noProof/>
            <w:webHidden/>
          </w:rPr>
        </w:r>
        <w:r w:rsidR="00885201">
          <w:rPr>
            <w:noProof/>
            <w:webHidden/>
          </w:rPr>
          <w:fldChar w:fldCharType="separate"/>
        </w:r>
        <w:r w:rsidR="00885201">
          <w:rPr>
            <w:noProof/>
            <w:webHidden/>
          </w:rPr>
          <w:t>150</w:t>
        </w:r>
        <w:r w:rsidR="00885201">
          <w:rPr>
            <w:noProof/>
            <w:webHidden/>
          </w:rPr>
          <w:fldChar w:fldCharType="end"/>
        </w:r>
      </w:hyperlink>
    </w:p>
    <w:p w14:paraId="1E99B433" w14:textId="1EB457B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4" w:history="1">
        <w:r w:rsidR="00885201" w:rsidRPr="007E3BC4">
          <w:rPr>
            <w:rStyle w:val="Hyperlink"/>
            <w:noProof/>
          </w:rPr>
          <w:t>7.1.1.6</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37C1753" wp14:editId="2A97A717">
              <wp:extent cx="203200" cy="203200"/>
              <wp:effectExtent l="0" t="0" r="0" b="0"/>
              <wp:docPr id="80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Request IR Lighting</w:t>
        </w:r>
        <w:r w:rsidR="00885201">
          <w:rPr>
            <w:noProof/>
            <w:webHidden/>
          </w:rPr>
          <w:tab/>
        </w:r>
        <w:r w:rsidR="00885201">
          <w:rPr>
            <w:noProof/>
            <w:webHidden/>
          </w:rPr>
          <w:fldChar w:fldCharType="begin"/>
        </w:r>
        <w:r w:rsidR="00885201">
          <w:rPr>
            <w:noProof/>
            <w:webHidden/>
          </w:rPr>
          <w:instrText xml:space="preserve"> PAGEREF _Toc103766644 \h </w:instrText>
        </w:r>
        <w:r w:rsidR="00885201">
          <w:rPr>
            <w:noProof/>
            <w:webHidden/>
          </w:rPr>
        </w:r>
        <w:r w:rsidR="00885201">
          <w:rPr>
            <w:noProof/>
            <w:webHidden/>
          </w:rPr>
          <w:fldChar w:fldCharType="separate"/>
        </w:r>
        <w:r w:rsidR="00885201">
          <w:rPr>
            <w:noProof/>
            <w:webHidden/>
          </w:rPr>
          <w:t>151</w:t>
        </w:r>
        <w:r w:rsidR="00885201">
          <w:rPr>
            <w:noProof/>
            <w:webHidden/>
          </w:rPr>
          <w:fldChar w:fldCharType="end"/>
        </w:r>
      </w:hyperlink>
    </w:p>
    <w:p w14:paraId="09A2DB7A" w14:textId="1EC122B5" w:rsidR="00885201" w:rsidRDefault="00B111A7">
      <w:pPr>
        <w:pStyle w:val="TOC3"/>
        <w:rPr>
          <w:rFonts w:asciiTheme="minorHAnsi" w:eastAsiaTheme="minorEastAsia" w:hAnsiTheme="minorHAnsi" w:cstheme="minorBidi"/>
          <w:noProof/>
          <w:sz w:val="22"/>
          <w:szCs w:val="22"/>
          <w:lang w:val="en-GB" w:eastAsia="en-GB"/>
        </w:rPr>
      </w:pPr>
      <w:hyperlink w:anchor="_Toc103766645" w:history="1">
        <w:r w:rsidR="00885201" w:rsidRPr="007E3BC4">
          <w:rPr>
            <w:rStyle w:val="Hyperlink"/>
            <w:noProof/>
            <w:lang w:val="en-GB"/>
          </w:rPr>
          <w:t>7.1.2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ISC Logic – BCM</w:t>
        </w:r>
        <w:r w:rsidR="00885201">
          <w:rPr>
            <w:noProof/>
            <w:webHidden/>
          </w:rPr>
          <w:tab/>
        </w:r>
        <w:r w:rsidR="00885201">
          <w:rPr>
            <w:noProof/>
            <w:webHidden/>
          </w:rPr>
          <w:fldChar w:fldCharType="begin"/>
        </w:r>
        <w:r w:rsidR="00885201">
          <w:rPr>
            <w:noProof/>
            <w:webHidden/>
          </w:rPr>
          <w:instrText xml:space="preserve"> PAGEREF _Toc103766645 \h </w:instrText>
        </w:r>
        <w:r w:rsidR="00885201">
          <w:rPr>
            <w:noProof/>
            <w:webHidden/>
          </w:rPr>
        </w:r>
        <w:r w:rsidR="00885201">
          <w:rPr>
            <w:noProof/>
            <w:webHidden/>
          </w:rPr>
          <w:fldChar w:fldCharType="separate"/>
        </w:r>
        <w:r w:rsidR="00885201">
          <w:rPr>
            <w:noProof/>
            <w:webHidden/>
          </w:rPr>
          <w:t>152</w:t>
        </w:r>
        <w:r w:rsidR="00885201">
          <w:rPr>
            <w:noProof/>
            <w:webHidden/>
          </w:rPr>
          <w:fldChar w:fldCharType="end"/>
        </w:r>
      </w:hyperlink>
    </w:p>
    <w:p w14:paraId="47CA8DB8" w14:textId="1FA14B5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6" w:history="1">
        <w:r w:rsidR="00885201" w:rsidRPr="007E3BC4">
          <w:rPr>
            <w:rStyle w:val="Hyperlink"/>
            <w:noProof/>
          </w:rPr>
          <w:t>7.1.2.1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16F1F254" wp14:editId="5AEA333E">
              <wp:extent cx="203200" cy="203200"/>
              <wp:effectExtent l="0" t="0" r="0" b="0"/>
              <wp:docPr id="80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Wake-up required CAN Network</w:t>
        </w:r>
        <w:r w:rsidR="00885201">
          <w:rPr>
            <w:noProof/>
            <w:webHidden/>
          </w:rPr>
          <w:tab/>
        </w:r>
        <w:r w:rsidR="00885201">
          <w:rPr>
            <w:noProof/>
            <w:webHidden/>
          </w:rPr>
          <w:fldChar w:fldCharType="begin"/>
        </w:r>
        <w:r w:rsidR="00885201">
          <w:rPr>
            <w:noProof/>
            <w:webHidden/>
          </w:rPr>
          <w:instrText xml:space="preserve"> PAGEREF _Toc103766646 \h </w:instrText>
        </w:r>
        <w:r w:rsidR="00885201">
          <w:rPr>
            <w:noProof/>
            <w:webHidden/>
          </w:rPr>
        </w:r>
        <w:r w:rsidR="00885201">
          <w:rPr>
            <w:noProof/>
            <w:webHidden/>
          </w:rPr>
          <w:fldChar w:fldCharType="separate"/>
        </w:r>
        <w:r w:rsidR="00885201">
          <w:rPr>
            <w:noProof/>
            <w:webHidden/>
          </w:rPr>
          <w:t>152</w:t>
        </w:r>
        <w:r w:rsidR="00885201">
          <w:rPr>
            <w:noProof/>
            <w:webHidden/>
          </w:rPr>
          <w:fldChar w:fldCharType="end"/>
        </w:r>
      </w:hyperlink>
    </w:p>
    <w:p w14:paraId="40ABA0BD" w14:textId="460B7B5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7" w:history="1">
        <w:r w:rsidR="00885201" w:rsidRPr="007E3BC4">
          <w:rPr>
            <w:rStyle w:val="Hyperlink"/>
            <w:noProof/>
          </w:rPr>
          <w:t>7.1.2.2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65BCAA3D" wp14:editId="11DBC266">
              <wp:extent cx="203200" cy="203200"/>
              <wp:effectExtent l="0" t="0" r="0" b="0"/>
              <wp:docPr id="80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Enable/Disable ADAS-DAT via iPDB Power Relay during IGN=OFF</w:t>
        </w:r>
        <w:r w:rsidR="00885201">
          <w:rPr>
            <w:noProof/>
            <w:webHidden/>
          </w:rPr>
          <w:tab/>
        </w:r>
        <w:r w:rsidR="00885201">
          <w:rPr>
            <w:noProof/>
            <w:webHidden/>
          </w:rPr>
          <w:fldChar w:fldCharType="begin"/>
        </w:r>
        <w:r w:rsidR="00885201">
          <w:rPr>
            <w:noProof/>
            <w:webHidden/>
          </w:rPr>
          <w:instrText xml:space="preserve"> PAGEREF _Toc103766647 \h </w:instrText>
        </w:r>
        <w:r w:rsidR="00885201">
          <w:rPr>
            <w:noProof/>
            <w:webHidden/>
          </w:rPr>
        </w:r>
        <w:r w:rsidR="00885201">
          <w:rPr>
            <w:noProof/>
            <w:webHidden/>
          </w:rPr>
          <w:fldChar w:fldCharType="separate"/>
        </w:r>
        <w:r w:rsidR="00885201">
          <w:rPr>
            <w:noProof/>
            <w:webHidden/>
          </w:rPr>
          <w:t>152</w:t>
        </w:r>
        <w:r w:rsidR="00885201">
          <w:rPr>
            <w:noProof/>
            <w:webHidden/>
          </w:rPr>
          <w:fldChar w:fldCharType="end"/>
        </w:r>
      </w:hyperlink>
    </w:p>
    <w:p w14:paraId="134244C9" w14:textId="40198B9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48" w:history="1">
        <w:r w:rsidR="00885201" w:rsidRPr="007E3BC4">
          <w:rPr>
            <w:rStyle w:val="Hyperlink"/>
            <w:noProof/>
          </w:rPr>
          <w:t>7.1.2.3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36BD8D89" wp14:editId="20EB8961">
              <wp:extent cx="203200" cy="203200"/>
              <wp:effectExtent l="0" t="0" r="0" b="0"/>
              <wp:docPr id="811"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PDB to Provide Power to ADAS/DAT</w:t>
        </w:r>
        <w:r w:rsidR="00885201">
          <w:rPr>
            <w:noProof/>
            <w:webHidden/>
          </w:rPr>
          <w:tab/>
        </w:r>
        <w:r w:rsidR="00885201">
          <w:rPr>
            <w:noProof/>
            <w:webHidden/>
          </w:rPr>
          <w:fldChar w:fldCharType="begin"/>
        </w:r>
        <w:r w:rsidR="00885201">
          <w:rPr>
            <w:noProof/>
            <w:webHidden/>
          </w:rPr>
          <w:instrText xml:space="preserve"> PAGEREF _Toc103766648 \h </w:instrText>
        </w:r>
        <w:r w:rsidR="00885201">
          <w:rPr>
            <w:noProof/>
            <w:webHidden/>
          </w:rPr>
        </w:r>
        <w:r w:rsidR="00885201">
          <w:rPr>
            <w:noProof/>
            <w:webHidden/>
          </w:rPr>
          <w:fldChar w:fldCharType="separate"/>
        </w:r>
        <w:r w:rsidR="00885201">
          <w:rPr>
            <w:noProof/>
            <w:webHidden/>
          </w:rPr>
          <w:t>153</w:t>
        </w:r>
        <w:r w:rsidR="00885201">
          <w:rPr>
            <w:noProof/>
            <w:webHidden/>
          </w:rPr>
          <w:fldChar w:fldCharType="end"/>
        </w:r>
      </w:hyperlink>
    </w:p>
    <w:p w14:paraId="7055897D" w14:textId="2CBB7466" w:rsidR="00885201" w:rsidRDefault="00B111A7">
      <w:pPr>
        <w:pStyle w:val="TOC3"/>
        <w:rPr>
          <w:rFonts w:asciiTheme="minorHAnsi" w:eastAsiaTheme="minorEastAsia" w:hAnsiTheme="minorHAnsi" w:cstheme="minorBidi"/>
          <w:noProof/>
          <w:sz w:val="22"/>
          <w:szCs w:val="22"/>
          <w:lang w:val="en-GB" w:eastAsia="en-GB"/>
        </w:rPr>
      </w:pPr>
      <w:hyperlink w:anchor="_Toc103766649" w:history="1">
        <w:r w:rsidR="00885201" w:rsidRPr="007E3BC4">
          <w:rPr>
            <w:rStyle w:val="Hyperlink"/>
            <w:noProof/>
            <w:lang w:val="en-GB"/>
          </w:rPr>
          <w:t>7.1.3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Inclination Sensor Cargo</w:t>
        </w:r>
        <w:r w:rsidR="00885201">
          <w:rPr>
            <w:noProof/>
            <w:webHidden/>
          </w:rPr>
          <w:tab/>
        </w:r>
        <w:r w:rsidR="00885201">
          <w:rPr>
            <w:noProof/>
            <w:webHidden/>
          </w:rPr>
          <w:fldChar w:fldCharType="begin"/>
        </w:r>
        <w:r w:rsidR="00885201">
          <w:rPr>
            <w:noProof/>
            <w:webHidden/>
          </w:rPr>
          <w:instrText xml:space="preserve"> PAGEREF _Toc103766649 \h </w:instrText>
        </w:r>
        <w:r w:rsidR="00885201">
          <w:rPr>
            <w:noProof/>
            <w:webHidden/>
          </w:rPr>
        </w:r>
        <w:r w:rsidR="00885201">
          <w:rPr>
            <w:noProof/>
            <w:webHidden/>
          </w:rPr>
          <w:fldChar w:fldCharType="separate"/>
        </w:r>
        <w:r w:rsidR="00885201">
          <w:rPr>
            <w:noProof/>
            <w:webHidden/>
          </w:rPr>
          <w:t>153</w:t>
        </w:r>
        <w:r w:rsidR="00885201">
          <w:rPr>
            <w:noProof/>
            <w:webHidden/>
          </w:rPr>
          <w:fldChar w:fldCharType="end"/>
        </w:r>
      </w:hyperlink>
    </w:p>
    <w:p w14:paraId="1C8882A3" w14:textId="366ED48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50" w:history="1">
        <w:r w:rsidR="00885201" w:rsidRPr="007E3BC4">
          <w:rPr>
            <w:rStyle w:val="Hyperlink"/>
            <w:noProof/>
          </w:rPr>
          <w:t>7.1.3.1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7020218" wp14:editId="7316FA81">
              <wp:extent cx="203200" cy="203200"/>
              <wp:effectExtent l="0" t="0" r="0" b="0"/>
              <wp:docPr id="813"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Create Threat Event Warning Signal</w:t>
        </w:r>
        <w:r w:rsidR="00885201">
          <w:rPr>
            <w:noProof/>
            <w:webHidden/>
          </w:rPr>
          <w:tab/>
        </w:r>
        <w:r w:rsidR="00885201">
          <w:rPr>
            <w:noProof/>
            <w:webHidden/>
          </w:rPr>
          <w:fldChar w:fldCharType="begin"/>
        </w:r>
        <w:r w:rsidR="00885201">
          <w:rPr>
            <w:noProof/>
            <w:webHidden/>
          </w:rPr>
          <w:instrText xml:space="preserve"> PAGEREF _Toc103766650 \h </w:instrText>
        </w:r>
        <w:r w:rsidR="00885201">
          <w:rPr>
            <w:noProof/>
            <w:webHidden/>
          </w:rPr>
        </w:r>
        <w:r w:rsidR="00885201">
          <w:rPr>
            <w:noProof/>
            <w:webHidden/>
          </w:rPr>
          <w:fldChar w:fldCharType="separate"/>
        </w:r>
        <w:r w:rsidR="00885201">
          <w:rPr>
            <w:noProof/>
            <w:webHidden/>
          </w:rPr>
          <w:t>154</w:t>
        </w:r>
        <w:r w:rsidR="00885201">
          <w:rPr>
            <w:noProof/>
            <w:webHidden/>
          </w:rPr>
          <w:fldChar w:fldCharType="end"/>
        </w:r>
      </w:hyperlink>
    </w:p>
    <w:p w14:paraId="3C08755E" w14:textId="31F52B27" w:rsidR="00885201" w:rsidRDefault="00B111A7">
      <w:pPr>
        <w:pStyle w:val="TOC3"/>
        <w:rPr>
          <w:rFonts w:asciiTheme="minorHAnsi" w:eastAsiaTheme="minorEastAsia" w:hAnsiTheme="minorHAnsi" w:cstheme="minorBidi"/>
          <w:noProof/>
          <w:sz w:val="22"/>
          <w:szCs w:val="22"/>
          <w:lang w:val="en-GB" w:eastAsia="en-GB"/>
        </w:rPr>
      </w:pPr>
      <w:hyperlink w:anchor="_Toc103766651" w:history="1">
        <w:r w:rsidR="00885201" w:rsidRPr="007E3BC4">
          <w:rPr>
            <w:rStyle w:val="Hyperlink"/>
            <w:noProof/>
            <w:lang w:val="en-GB"/>
          </w:rPr>
          <w:t>7.1.4</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SLI Battery System</w:t>
        </w:r>
        <w:r w:rsidR="00885201">
          <w:rPr>
            <w:noProof/>
            <w:webHidden/>
          </w:rPr>
          <w:tab/>
        </w:r>
        <w:r w:rsidR="00885201">
          <w:rPr>
            <w:noProof/>
            <w:webHidden/>
          </w:rPr>
          <w:fldChar w:fldCharType="begin"/>
        </w:r>
        <w:r w:rsidR="00885201">
          <w:rPr>
            <w:noProof/>
            <w:webHidden/>
          </w:rPr>
          <w:instrText xml:space="preserve"> PAGEREF _Toc103766651 \h </w:instrText>
        </w:r>
        <w:r w:rsidR="00885201">
          <w:rPr>
            <w:noProof/>
            <w:webHidden/>
          </w:rPr>
        </w:r>
        <w:r w:rsidR="00885201">
          <w:rPr>
            <w:noProof/>
            <w:webHidden/>
          </w:rPr>
          <w:fldChar w:fldCharType="separate"/>
        </w:r>
        <w:r w:rsidR="00885201">
          <w:rPr>
            <w:noProof/>
            <w:webHidden/>
          </w:rPr>
          <w:t>154</w:t>
        </w:r>
        <w:r w:rsidR="00885201">
          <w:rPr>
            <w:noProof/>
            <w:webHidden/>
          </w:rPr>
          <w:fldChar w:fldCharType="end"/>
        </w:r>
      </w:hyperlink>
    </w:p>
    <w:p w14:paraId="2B8B5BEF" w14:textId="0AFA361F"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52" w:history="1">
        <w:r w:rsidR="00885201" w:rsidRPr="007E3BC4">
          <w:rPr>
            <w:rStyle w:val="Hyperlink"/>
            <w:noProof/>
          </w:rPr>
          <w:t>7.1.4.1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53951203" wp14:editId="18E0CD57">
              <wp:extent cx="203200" cy="203200"/>
              <wp:effectExtent l="0" t="0" r="0" b="0"/>
              <wp:docPr id="815"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Monitor Battery SoC</w:t>
        </w:r>
        <w:r w:rsidR="00885201">
          <w:rPr>
            <w:noProof/>
            <w:webHidden/>
          </w:rPr>
          <w:tab/>
        </w:r>
        <w:r w:rsidR="00885201">
          <w:rPr>
            <w:noProof/>
            <w:webHidden/>
          </w:rPr>
          <w:fldChar w:fldCharType="begin"/>
        </w:r>
        <w:r w:rsidR="00885201">
          <w:rPr>
            <w:noProof/>
            <w:webHidden/>
          </w:rPr>
          <w:instrText xml:space="preserve"> PAGEREF _Toc103766652 \h </w:instrText>
        </w:r>
        <w:r w:rsidR="00885201">
          <w:rPr>
            <w:noProof/>
            <w:webHidden/>
          </w:rPr>
        </w:r>
        <w:r w:rsidR="00885201">
          <w:rPr>
            <w:noProof/>
            <w:webHidden/>
          </w:rPr>
          <w:fldChar w:fldCharType="separate"/>
        </w:r>
        <w:r w:rsidR="00885201">
          <w:rPr>
            <w:noProof/>
            <w:webHidden/>
          </w:rPr>
          <w:t>154</w:t>
        </w:r>
        <w:r w:rsidR="00885201">
          <w:rPr>
            <w:noProof/>
            <w:webHidden/>
          </w:rPr>
          <w:fldChar w:fldCharType="end"/>
        </w:r>
      </w:hyperlink>
    </w:p>
    <w:p w14:paraId="1C52AFED" w14:textId="0A11D2F8"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53" w:history="1">
        <w:r w:rsidR="00885201" w:rsidRPr="007E3BC4">
          <w:rPr>
            <w:rStyle w:val="Hyperlink"/>
            <w:noProof/>
          </w:rPr>
          <w:t>7.1.4.2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03324AB1" wp14:editId="3B6811BD">
              <wp:extent cx="203200" cy="203200"/>
              <wp:effectExtent l="0" t="0" r="0" b="0"/>
              <wp:docPr id="817"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Supply Power with IGN OFF</w:t>
        </w:r>
        <w:r w:rsidR="00885201">
          <w:rPr>
            <w:noProof/>
            <w:webHidden/>
          </w:rPr>
          <w:tab/>
        </w:r>
        <w:r w:rsidR="00885201">
          <w:rPr>
            <w:noProof/>
            <w:webHidden/>
          </w:rPr>
          <w:fldChar w:fldCharType="begin"/>
        </w:r>
        <w:r w:rsidR="00885201">
          <w:rPr>
            <w:noProof/>
            <w:webHidden/>
          </w:rPr>
          <w:instrText xml:space="preserve"> PAGEREF _Toc103766653 \h </w:instrText>
        </w:r>
        <w:r w:rsidR="00885201">
          <w:rPr>
            <w:noProof/>
            <w:webHidden/>
          </w:rPr>
        </w:r>
        <w:r w:rsidR="00885201">
          <w:rPr>
            <w:noProof/>
            <w:webHidden/>
          </w:rPr>
          <w:fldChar w:fldCharType="separate"/>
        </w:r>
        <w:r w:rsidR="00885201">
          <w:rPr>
            <w:noProof/>
            <w:webHidden/>
          </w:rPr>
          <w:t>155</w:t>
        </w:r>
        <w:r w:rsidR="00885201">
          <w:rPr>
            <w:noProof/>
            <w:webHidden/>
          </w:rPr>
          <w:fldChar w:fldCharType="end"/>
        </w:r>
      </w:hyperlink>
    </w:p>
    <w:p w14:paraId="2B33D13E" w14:textId="30C4F4B3" w:rsidR="00885201" w:rsidRDefault="00B111A7">
      <w:pPr>
        <w:pStyle w:val="TOC3"/>
        <w:rPr>
          <w:rFonts w:asciiTheme="minorHAnsi" w:eastAsiaTheme="minorEastAsia" w:hAnsiTheme="minorHAnsi" w:cstheme="minorBidi"/>
          <w:noProof/>
          <w:sz w:val="22"/>
          <w:szCs w:val="22"/>
          <w:lang w:val="en-GB" w:eastAsia="en-GB"/>
        </w:rPr>
      </w:pPr>
      <w:hyperlink w:anchor="_Toc103766654" w:history="1">
        <w:r w:rsidR="00885201" w:rsidRPr="007E3BC4">
          <w:rPr>
            <w:rStyle w:val="Hyperlink"/>
            <w:noProof/>
            <w:lang w:val="en-GB"/>
          </w:rPr>
          <w:t>7.1.5</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Cargo Interior Camera / CHMSL Bed Interior Camera_analog</w:t>
        </w:r>
        <w:r w:rsidR="00885201">
          <w:rPr>
            <w:noProof/>
            <w:webHidden/>
          </w:rPr>
          <w:tab/>
        </w:r>
        <w:r w:rsidR="00885201">
          <w:rPr>
            <w:noProof/>
            <w:webHidden/>
          </w:rPr>
          <w:fldChar w:fldCharType="begin"/>
        </w:r>
        <w:r w:rsidR="00885201">
          <w:rPr>
            <w:noProof/>
            <w:webHidden/>
          </w:rPr>
          <w:instrText xml:space="preserve"> PAGEREF _Toc103766654 \h </w:instrText>
        </w:r>
        <w:r w:rsidR="00885201">
          <w:rPr>
            <w:noProof/>
            <w:webHidden/>
          </w:rPr>
        </w:r>
        <w:r w:rsidR="00885201">
          <w:rPr>
            <w:noProof/>
            <w:webHidden/>
          </w:rPr>
          <w:fldChar w:fldCharType="separate"/>
        </w:r>
        <w:r w:rsidR="00885201">
          <w:rPr>
            <w:noProof/>
            <w:webHidden/>
          </w:rPr>
          <w:t>156</w:t>
        </w:r>
        <w:r w:rsidR="00885201">
          <w:rPr>
            <w:noProof/>
            <w:webHidden/>
          </w:rPr>
          <w:fldChar w:fldCharType="end"/>
        </w:r>
      </w:hyperlink>
    </w:p>
    <w:p w14:paraId="7DEF0F90" w14:textId="4B5C894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55" w:history="1">
        <w:r w:rsidR="00885201" w:rsidRPr="007E3BC4">
          <w:rPr>
            <w:rStyle w:val="Hyperlink"/>
            <w:noProof/>
          </w:rPr>
          <w:t>7.1.5.1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 xml:space="preserve">Technology Function </w:t>
        </w:r>
        <w:r w:rsidR="00885201" w:rsidRPr="007E3BC4">
          <w:rPr>
            <w:rStyle w:val="Hyperlink"/>
            <w:noProof/>
          </w:rPr>
          <w:drawing>
            <wp:inline distT="0" distB="0" distL="0" distR="0" wp14:anchorId="227D444D" wp14:editId="3AB1F0C6">
              <wp:extent cx="203200" cy="203200"/>
              <wp:effectExtent l="0" t="0" r="0" b="0"/>
              <wp:docPr id="819"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00885201" w:rsidRPr="007E3BC4">
          <w:rPr>
            <w:rStyle w:val="Hyperlink"/>
            <w:noProof/>
            <w:lang w:val="en-GB"/>
          </w:rPr>
          <w:t xml:space="preserve"> Distortion Correction – Dewarping for Internal (Analogue Output) Cameras: Cargo</w:t>
        </w:r>
        <w:r w:rsidR="00885201">
          <w:rPr>
            <w:noProof/>
            <w:webHidden/>
          </w:rPr>
          <w:tab/>
        </w:r>
        <w:r w:rsidR="00885201">
          <w:rPr>
            <w:noProof/>
            <w:webHidden/>
          </w:rPr>
          <w:fldChar w:fldCharType="begin"/>
        </w:r>
        <w:r w:rsidR="00885201">
          <w:rPr>
            <w:noProof/>
            <w:webHidden/>
          </w:rPr>
          <w:instrText xml:space="preserve"> PAGEREF _Toc103766655 \h </w:instrText>
        </w:r>
        <w:r w:rsidR="00885201">
          <w:rPr>
            <w:noProof/>
            <w:webHidden/>
          </w:rPr>
        </w:r>
        <w:r w:rsidR="00885201">
          <w:rPr>
            <w:noProof/>
            <w:webHidden/>
          </w:rPr>
          <w:fldChar w:fldCharType="separate"/>
        </w:r>
        <w:r w:rsidR="00885201">
          <w:rPr>
            <w:noProof/>
            <w:webHidden/>
          </w:rPr>
          <w:t>156</w:t>
        </w:r>
        <w:r w:rsidR="00885201">
          <w:rPr>
            <w:noProof/>
            <w:webHidden/>
          </w:rPr>
          <w:fldChar w:fldCharType="end"/>
        </w:r>
      </w:hyperlink>
    </w:p>
    <w:p w14:paraId="5734F18F" w14:textId="7D7AE673" w:rsidR="00885201" w:rsidRDefault="00B111A7">
      <w:pPr>
        <w:pStyle w:val="TOC2"/>
        <w:rPr>
          <w:rFonts w:asciiTheme="minorHAnsi" w:eastAsiaTheme="minorEastAsia" w:hAnsiTheme="minorHAnsi" w:cstheme="minorBidi"/>
          <w:bCs w:val="0"/>
          <w:sz w:val="22"/>
          <w:szCs w:val="22"/>
          <w:lang w:val="en-GB" w:eastAsia="en-GB"/>
        </w:rPr>
      </w:pPr>
      <w:hyperlink w:anchor="_Toc103766656" w:history="1">
        <w:r w:rsidR="00885201" w:rsidRPr="007E3BC4">
          <w:rPr>
            <w:rStyle w:val="Hyperlink"/>
          </w:rPr>
          <w:t>7.2</w:t>
        </w:r>
        <w:r w:rsidR="00885201">
          <w:rPr>
            <w:rFonts w:asciiTheme="minorHAnsi" w:eastAsiaTheme="minorEastAsia" w:hAnsiTheme="minorHAnsi" w:cstheme="minorBidi"/>
            <w:bCs w:val="0"/>
            <w:sz w:val="22"/>
            <w:szCs w:val="22"/>
            <w:lang w:val="en-GB" w:eastAsia="en-GB"/>
          </w:rPr>
          <w:tab/>
        </w:r>
        <w:r w:rsidR="00885201" w:rsidRPr="007E3BC4">
          <w:rPr>
            <w:rStyle w:val="Hyperlink"/>
          </w:rPr>
          <w:t>Requirements on Connections</w:t>
        </w:r>
        <w:r w:rsidR="00885201">
          <w:rPr>
            <w:webHidden/>
          </w:rPr>
          <w:tab/>
        </w:r>
        <w:r w:rsidR="00885201">
          <w:rPr>
            <w:webHidden/>
          </w:rPr>
          <w:fldChar w:fldCharType="begin"/>
        </w:r>
        <w:r w:rsidR="00885201">
          <w:rPr>
            <w:webHidden/>
          </w:rPr>
          <w:instrText xml:space="preserve"> PAGEREF _Toc103766656 \h </w:instrText>
        </w:r>
        <w:r w:rsidR="00885201">
          <w:rPr>
            <w:webHidden/>
          </w:rPr>
        </w:r>
        <w:r w:rsidR="00885201">
          <w:rPr>
            <w:webHidden/>
          </w:rPr>
          <w:fldChar w:fldCharType="separate"/>
        </w:r>
        <w:r w:rsidR="00885201">
          <w:rPr>
            <w:webHidden/>
          </w:rPr>
          <w:t>157</w:t>
        </w:r>
        <w:r w:rsidR="00885201">
          <w:rPr>
            <w:webHidden/>
          </w:rPr>
          <w:fldChar w:fldCharType="end"/>
        </w:r>
      </w:hyperlink>
    </w:p>
    <w:p w14:paraId="2523EAAB" w14:textId="45B7F6F0" w:rsidR="00885201" w:rsidRDefault="00B111A7">
      <w:pPr>
        <w:pStyle w:val="TOC3"/>
        <w:rPr>
          <w:rFonts w:asciiTheme="minorHAnsi" w:eastAsiaTheme="minorEastAsia" w:hAnsiTheme="minorHAnsi" w:cstheme="minorBidi"/>
          <w:noProof/>
          <w:sz w:val="22"/>
          <w:szCs w:val="22"/>
          <w:lang w:val="en-GB" w:eastAsia="en-GB"/>
        </w:rPr>
      </w:pPr>
      <w:hyperlink w:anchor="_Toc103766657" w:history="1">
        <w:r w:rsidR="00885201" w:rsidRPr="007E3BC4">
          <w:rPr>
            <w:rStyle w:val="Hyperlink"/>
            <w:noProof/>
            <w:lang w:val="en-GB"/>
          </w:rPr>
          <w:t>7.2.1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Networks</w:t>
        </w:r>
        <w:r w:rsidR="00885201">
          <w:rPr>
            <w:noProof/>
            <w:webHidden/>
          </w:rPr>
          <w:tab/>
        </w:r>
        <w:r w:rsidR="00885201">
          <w:rPr>
            <w:noProof/>
            <w:webHidden/>
          </w:rPr>
          <w:fldChar w:fldCharType="begin"/>
        </w:r>
        <w:r w:rsidR="00885201">
          <w:rPr>
            <w:noProof/>
            <w:webHidden/>
          </w:rPr>
          <w:instrText xml:space="preserve"> PAGEREF _Toc103766657 \h </w:instrText>
        </w:r>
        <w:r w:rsidR="00885201">
          <w:rPr>
            <w:noProof/>
            <w:webHidden/>
          </w:rPr>
        </w:r>
        <w:r w:rsidR="00885201">
          <w:rPr>
            <w:noProof/>
            <w:webHidden/>
          </w:rPr>
          <w:fldChar w:fldCharType="separate"/>
        </w:r>
        <w:r w:rsidR="00885201">
          <w:rPr>
            <w:noProof/>
            <w:webHidden/>
          </w:rPr>
          <w:t>157</w:t>
        </w:r>
        <w:r w:rsidR="00885201">
          <w:rPr>
            <w:noProof/>
            <w:webHidden/>
          </w:rPr>
          <w:fldChar w:fldCharType="end"/>
        </w:r>
      </w:hyperlink>
    </w:p>
    <w:p w14:paraId="6DEE754A" w14:textId="7078120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58" w:history="1">
        <w:r w:rsidR="00885201" w:rsidRPr="007E3BC4">
          <w:rPr>
            <w:rStyle w:val="Hyperlink"/>
            <w:noProof/>
            <w:lang w:val="en-GB"/>
          </w:rPr>
          <w:t>7.2.1.1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“CAN Bus xxx”</w:t>
        </w:r>
        <w:r w:rsidR="00885201">
          <w:rPr>
            <w:noProof/>
            <w:webHidden/>
          </w:rPr>
          <w:tab/>
        </w:r>
        <w:r w:rsidR="00885201">
          <w:rPr>
            <w:noProof/>
            <w:webHidden/>
          </w:rPr>
          <w:fldChar w:fldCharType="begin"/>
        </w:r>
        <w:r w:rsidR="00885201">
          <w:rPr>
            <w:noProof/>
            <w:webHidden/>
          </w:rPr>
          <w:instrText xml:space="preserve"> PAGEREF _Toc103766658 \h </w:instrText>
        </w:r>
        <w:r w:rsidR="00885201">
          <w:rPr>
            <w:noProof/>
            <w:webHidden/>
          </w:rPr>
        </w:r>
        <w:r w:rsidR="00885201">
          <w:rPr>
            <w:noProof/>
            <w:webHidden/>
          </w:rPr>
          <w:fldChar w:fldCharType="separate"/>
        </w:r>
        <w:r w:rsidR="00885201">
          <w:rPr>
            <w:noProof/>
            <w:webHidden/>
          </w:rPr>
          <w:t>157</w:t>
        </w:r>
        <w:r w:rsidR="00885201">
          <w:rPr>
            <w:noProof/>
            <w:webHidden/>
          </w:rPr>
          <w:fldChar w:fldCharType="end"/>
        </w:r>
      </w:hyperlink>
    </w:p>
    <w:p w14:paraId="7016898C" w14:textId="7DA42AC1"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59" w:history="1">
        <w:r w:rsidR="00885201" w:rsidRPr="007E3BC4">
          <w:rPr>
            <w:rStyle w:val="Hyperlink"/>
            <w:noProof/>
            <w:lang w:val="en-GB"/>
          </w:rPr>
          <w:t>7.2.1.2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“LIN Bus xxx”</w:t>
        </w:r>
        <w:r w:rsidR="00885201">
          <w:rPr>
            <w:noProof/>
            <w:webHidden/>
          </w:rPr>
          <w:tab/>
        </w:r>
        <w:r w:rsidR="00885201">
          <w:rPr>
            <w:noProof/>
            <w:webHidden/>
          </w:rPr>
          <w:fldChar w:fldCharType="begin"/>
        </w:r>
        <w:r w:rsidR="00885201">
          <w:rPr>
            <w:noProof/>
            <w:webHidden/>
          </w:rPr>
          <w:instrText xml:space="preserve"> PAGEREF _Toc103766659 \h </w:instrText>
        </w:r>
        <w:r w:rsidR="00885201">
          <w:rPr>
            <w:noProof/>
            <w:webHidden/>
          </w:rPr>
        </w:r>
        <w:r w:rsidR="00885201">
          <w:rPr>
            <w:noProof/>
            <w:webHidden/>
          </w:rPr>
          <w:fldChar w:fldCharType="separate"/>
        </w:r>
        <w:r w:rsidR="00885201">
          <w:rPr>
            <w:noProof/>
            <w:webHidden/>
          </w:rPr>
          <w:t>157</w:t>
        </w:r>
        <w:r w:rsidR="00885201">
          <w:rPr>
            <w:noProof/>
            <w:webHidden/>
          </w:rPr>
          <w:fldChar w:fldCharType="end"/>
        </w:r>
      </w:hyperlink>
    </w:p>
    <w:p w14:paraId="2BA7AED4" w14:textId="5E9D39A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60" w:history="1">
        <w:r w:rsidR="00885201" w:rsidRPr="007E3BC4">
          <w:rPr>
            <w:rStyle w:val="Hyperlink"/>
            <w:noProof/>
            <w:lang w:val="en-GB"/>
          </w:rPr>
          <w:t>7.2.1.3</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“Ethernet xxx”</w:t>
        </w:r>
        <w:r w:rsidR="00885201">
          <w:rPr>
            <w:noProof/>
            <w:webHidden/>
          </w:rPr>
          <w:tab/>
        </w:r>
        <w:r w:rsidR="00885201">
          <w:rPr>
            <w:noProof/>
            <w:webHidden/>
          </w:rPr>
          <w:fldChar w:fldCharType="begin"/>
        </w:r>
        <w:r w:rsidR="00885201">
          <w:rPr>
            <w:noProof/>
            <w:webHidden/>
          </w:rPr>
          <w:instrText xml:space="preserve"> PAGEREF _Toc103766660 \h </w:instrText>
        </w:r>
        <w:r w:rsidR="00885201">
          <w:rPr>
            <w:noProof/>
            <w:webHidden/>
          </w:rPr>
        </w:r>
        <w:r w:rsidR="00885201">
          <w:rPr>
            <w:noProof/>
            <w:webHidden/>
          </w:rPr>
          <w:fldChar w:fldCharType="separate"/>
        </w:r>
        <w:r w:rsidR="00885201">
          <w:rPr>
            <w:noProof/>
            <w:webHidden/>
          </w:rPr>
          <w:t>157</w:t>
        </w:r>
        <w:r w:rsidR="00885201">
          <w:rPr>
            <w:noProof/>
            <w:webHidden/>
          </w:rPr>
          <w:fldChar w:fldCharType="end"/>
        </w:r>
      </w:hyperlink>
    </w:p>
    <w:p w14:paraId="5AEAD54E" w14:textId="342443AC" w:rsidR="00885201" w:rsidRDefault="00B111A7">
      <w:pPr>
        <w:pStyle w:val="TOC3"/>
        <w:rPr>
          <w:rFonts w:asciiTheme="minorHAnsi" w:eastAsiaTheme="minorEastAsia" w:hAnsiTheme="minorHAnsi" w:cstheme="minorBidi"/>
          <w:noProof/>
          <w:sz w:val="22"/>
          <w:szCs w:val="22"/>
          <w:lang w:val="en-GB" w:eastAsia="en-GB"/>
        </w:rPr>
      </w:pPr>
      <w:hyperlink w:anchor="_Toc103766661" w:history="1">
        <w:r w:rsidR="00885201" w:rsidRPr="007E3BC4">
          <w:rPr>
            <w:rStyle w:val="Hyperlink"/>
            <w:noProof/>
          </w:rPr>
          <w:t>7.2.2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HW I/Os</w:t>
        </w:r>
        <w:r w:rsidR="00885201">
          <w:rPr>
            <w:noProof/>
            <w:webHidden/>
          </w:rPr>
          <w:tab/>
        </w:r>
        <w:r w:rsidR="00885201">
          <w:rPr>
            <w:noProof/>
            <w:webHidden/>
          </w:rPr>
          <w:fldChar w:fldCharType="begin"/>
        </w:r>
        <w:r w:rsidR="00885201">
          <w:rPr>
            <w:noProof/>
            <w:webHidden/>
          </w:rPr>
          <w:instrText xml:space="preserve"> PAGEREF _Toc103766661 \h </w:instrText>
        </w:r>
        <w:r w:rsidR="00885201">
          <w:rPr>
            <w:noProof/>
            <w:webHidden/>
          </w:rPr>
        </w:r>
        <w:r w:rsidR="00885201">
          <w:rPr>
            <w:noProof/>
            <w:webHidden/>
          </w:rPr>
          <w:fldChar w:fldCharType="separate"/>
        </w:r>
        <w:r w:rsidR="00885201">
          <w:rPr>
            <w:noProof/>
            <w:webHidden/>
          </w:rPr>
          <w:t>157</w:t>
        </w:r>
        <w:r w:rsidR="00885201">
          <w:rPr>
            <w:noProof/>
            <w:webHidden/>
          </w:rPr>
          <w:fldChar w:fldCharType="end"/>
        </w:r>
      </w:hyperlink>
    </w:p>
    <w:p w14:paraId="7E05E673" w14:textId="56A4C65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62" w:history="1">
        <w:r w:rsidR="00885201" w:rsidRPr="007E3BC4">
          <w:rPr>
            <w:rStyle w:val="Hyperlink"/>
            <w:noProof/>
            <w:lang w:val="en-GB"/>
          </w:rPr>
          <w:t>7.2.2.1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“HW I/O xxx”</w:t>
        </w:r>
        <w:r w:rsidR="00885201">
          <w:rPr>
            <w:noProof/>
            <w:webHidden/>
          </w:rPr>
          <w:tab/>
        </w:r>
        <w:r w:rsidR="00885201">
          <w:rPr>
            <w:noProof/>
            <w:webHidden/>
          </w:rPr>
          <w:fldChar w:fldCharType="begin"/>
        </w:r>
        <w:r w:rsidR="00885201">
          <w:rPr>
            <w:noProof/>
            <w:webHidden/>
          </w:rPr>
          <w:instrText xml:space="preserve"> PAGEREF _Toc103766662 \h </w:instrText>
        </w:r>
        <w:r w:rsidR="00885201">
          <w:rPr>
            <w:noProof/>
            <w:webHidden/>
          </w:rPr>
        </w:r>
        <w:r w:rsidR="00885201">
          <w:rPr>
            <w:noProof/>
            <w:webHidden/>
          </w:rPr>
          <w:fldChar w:fldCharType="separate"/>
        </w:r>
        <w:r w:rsidR="00885201">
          <w:rPr>
            <w:noProof/>
            <w:webHidden/>
          </w:rPr>
          <w:t>157</w:t>
        </w:r>
        <w:r w:rsidR="00885201">
          <w:rPr>
            <w:noProof/>
            <w:webHidden/>
          </w:rPr>
          <w:fldChar w:fldCharType="end"/>
        </w:r>
      </w:hyperlink>
    </w:p>
    <w:p w14:paraId="4366D72B" w14:textId="75539DF2" w:rsidR="00885201" w:rsidRDefault="00B111A7">
      <w:pPr>
        <w:pStyle w:val="TOC2"/>
        <w:rPr>
          <w:rFonts w:asciiTheme="minorHAnsi" w:eastAsiaTheme="minorEastAsia" w:hAnsiTheme="minorHAnsi" w:cstheme="minorBidi"/>
          <w:bCs w:val="0"/>
          <w:sz w:val="22"/>
          <w:szCs w:val="22"/>
          <w:lang w:val="en-GB" w:eastAsia="en-GB"/>
        </w:rPr>
      </w:pPr>
      <w:hyperlink w:anchor="_Toc103766663" w:history="1">
        <w:r w:rsidR="00885201" w:rsidRPr="007E3BC4">
          <w:rPr>
            <w:rStyle w:val="Hyperlink"/>
          </w:rPr>
          <w:t>7.3</w:t>
        </w:r>
        <w:r w:rsidR="00885201">
          <w:rPr>
            <w:rFonts w:asciiTheme="minorHAnsi" w:eastAsiaTheme="minorEastAsia" w:hAnsiTheme="minorHAnsi" w:cstheme="minorBidi"/>
            <w:bCs w:val="0"/>
            <w:sz w:val="22"/>
            <w:szCs w:val="22"/>
            <w:lang w:val="en-GB" w:eastAsia="en-GB"/>
          </w:rPr>
          <w:tab/>
        </w:r>
        <w:r w:rsidR="00885201" w:rsidRPr="007E3BC4">
          <w:rPr>
            <w:rStyle w:val="Hyperlink"/>
          </w:rPr>
          <w:t>Requirements on Development Process</w:t>
        </w:r>
        <w:r w:rsidR="00885201">
          <w:rPr>
            <w:webHidden/>
          </w:rPr>
          <w:tab/>
        </w:r>
        <w:r w:rsidR="00885201">
          <w:rPr>
            <w:webHidden/>
          </w:rPr>
          <w:fldChar w:fldCharType="begin"/>
        </w:r>
        <w:r w:rsidR="00885201">
          <w:rPr>
            <w:webHidden/>
          </w:rPr>
          <w:instrText xml:space="preserve"> PAGEREF _Toc103766663 \h </w:instrText>
        </w:r>
        <w:r w:rsidR="00885201">
          <w:rPr>
            <w:webHidden/>
          </w:rPr>
        </w:r>
        <w:r w:rsidR="00885201">
          <w:rPr>
            <w:webHidden/>
          </w:rPr>
          <w:fldChar w:fldCharType="separate"/>
        </w:r>
        <w:r w:rsidR="00885201">
          <w:rPr>
            <w:webHidden/>
          </w:rPr>
          <w:t>157</w:t>
        </w:r>
        <w:r w:rsidR="00885201">
          <w:rPr>
            <w:webHidden/>
          </w:rPr>
          <w:fldChar w:fldCharType="end"/>
        </w:r>
      </w:hyperlink>
    </w:p>
    <w:p w14:paraId="5B595D2B" w14:textId="3B558E75"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664" w:history="1">
        <w:r w:rsidR="00885201" w:rsidRPr="007E3BC4">
          <w:rPr>
            <w:rStyle w:val="Hyperlink"/>
            <w:noProof/>
            <w:lang w:val="en-GB"/>
          </w:rPr>
          <w:t>8</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Open Concerns</w:t>
        </w:r>
        <w:r w:rsidR="00885201">
          <w:rPr>
            <w:noProof/>
            <w:webHidden/>
          </w:rPr>
          <w:tab/>
        </w:r>
        <w:r w:rsidR="00885201">
          <w:rPr>
            <w:noProof/>
            <w:webHidden/>
          </w:rPr>
          <w:fldChar w:fldCharType="begin"/>
        </w:r>
        <w:r w:rsidR="00885201">
          <w:rPr>
            <w:noProof/>
            <w:webHidden/>
          </w:rPr>
          <w:instrText xml:space="preserve"> PAGEREF _Toc103766664 \h </w:instrText>
        </w:r>
        <w:r w:rsidR="00885201">
          <w:rPr>
            <w:noProof/>
            <w:webHidden/>
          </w:rPr>
        </w:r>
        <w:r w:rsidR="00885201">
          <w:rPr>
            <w:noProof/>
            <w:webHidden/>
          </w:rPr>
          <w:fldChar w:fldCharType="separate"/>
        </w:r>
        <w:r w:rsidR="00885201">
          <w:rPr>
            <w:noProof/>
            <w:webHidden/>
          </w:rPr>
          <w:t>164</w:t>
        </w:r>
        <w:r w:rsidR="00885201">
          <w:rPr>
            <w:noProof/>
            <w:webHidden/>
          </w:rPr>
          <w:fldChar w:fldCharType="end"/>
        </w:r>
      </w:hyperlink>
    </w:p>
    <w:p w14:paraId="0E581E94" w14:textId="2CF8C078" w:rsidR="00885201" w:rsidRDefault="00B111A7">
      <w:pPr>
        <w:pStyle w:val="TOC1"/>
        <w:tabs>
          <w:tab w:val="left" w:pos="400"/>
          <w:tab w:val="right" w:leader="dot" w:pos="10338"/>
        </w:tabs>
        <w:rPr>
          <w:rFonts w:asciiTheme="minorHAnsi" w:eastAsiaTheme="minorEastAsia" w:hAnsiTheme="minorHAnsi" w:cstheme="minorBidi"/>
          <w:noProof/>
          <w:sz w:val="22"/>
          <w:szCs w:val="22"/>
          <w:lang w:val="en-GB" w:eastAsia="en-GB"/>
        </w:rPr>
      </w:pPr>
      <w:hyperlink w:anchor="_Toc103766665" w:history="1">
        <w:r w:rsidR="00885201" w:rsidRPr="007E3BC4">
          <w:rPr>
            <w:rStyle w:val="Hyperlink"/>
            <w:noProof/>
            <w:lang w:val="en-GB"/>
          </w:rPr>
          <w:t>9</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Revision History</w:t>
        </w:r>
        <w:r w:rsidR="00885201">
          <w:rPr>
            <w:noProof/>
            <w:webHidden/>
          </w:rPr>
          <w:tab/>
        </w:r>
        <w:r w:rsidR="00885201">
          <w:rPr>
            <w:noProof/>
            <w:webHidden/>
          </w:rPr>
          <w:fldChar w:fldCharType="begin"/>
        </w:r>
        <w:r w:rsidR="00885201">
          <w:rPr>
            <w:noProof/>
            <w:webHidden/>
          </w:rPr>
          <w:instrText xml:space="preserve"> PAGEREF _Toc103766665 \h </w:instrText>
        </w:r>
        <w:r w:rsidR="00885201">
          <w:rPr>
            <w:noProof/>
            <w:webHidden/>
          </w:rPr>
        </w:r>
        <w:r w:rsidR="00885201">
          <w:rPr>
            <w:noProof/>
            <w:webHidden/>
          </w:rPr>
          <w:fldChar w:fldCharType="separate"/>
        </w:r>
        <w:r w:rsidR="00885201">
          <w:rPr>
            <w:noProof/>
            <w:webHidden/>
          </w:rPr>
          <w:t>165</w:t>
        </w:r>
        <w:r w:rsidR="00885201">
          <w:rPr>
            <w:noProof/>
            <w:webHidden/>
          </w:rPr>
          <w:fldChar w:fldCharType="end"/>
        </w:r>
      </w:hyperlink>
    </w:p>
    <w:p w14:paraId="6599D314" w14:textId="2E8699D8" w:rsidR="00885201" w:rsidRDefault="00B111A7">
      <w:pPr>
        <w:pStyle w:val="TOC1"/>
        <w:tabs>
          <w:tab w:val="left" w:pos="600"/>
          <w:tab w:val="right" w:leader="dot" w:pos="10338"/>
        </w:tabs>
        <w:rPr>
          <w:rFonts w:asciiTheme="minorHAnsi" w:eastAsiaTheme="minorEastAsia" w:hAnsiTheme="minorHAnsi" w:cstheme="minorBidi"/>
          <w:noProof/>
          <w:sz w:val="22"/>
          <w:szCs w:val="22"/>
          <w:lang w:val="en-GB" w:eastAsia="en-GB"/>
        </w:rPr>
      </w:pPr>
      <w:hyperlink w:anchor="_Toc103766667" w:history="1">
        <w:r w:rsidR="00885201" w:rsidRPr="007E3BC4">
          <w:rPr>
            <w:rStyle w:val="Hyperlink"/>
            <w:noProof/>
            <w:lang w:val="en-GB"/>
          </w:rPr>
          <w:t>10</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Appendix</w:t>
        </w:r>
        <w:r w:rsidR="00885201">
          <w:rPr>
            <w:noProof/>
            <w:webHidden/>
          </w:rPr>
          <w:tab/>
        </w:r>
        <w:r w:rsidR="00885201">
          <w:rPr>
            <w:noProof/>
            <w:webHidden/>
          </w:rPr>
          <w:fldChar w:fldCharType="begin"/>
        </w:r>
        <w:r w:rsidR="00885201">
          <w:rPr>
            <w:noProof/>
            <w:webHidden/>
          </w:rPr>
          <w:instrText xml:space="preserve"> PAGEREF _Toc103766667 \h </w:instrText>
        </w:r>
        <w:r w:rsidR="00885201">
          <w:rPr>
            <w:noProof/>
            <w:webHidden/>
          </w:rPr>
        </w:r>
        <w:r w:rsidR="00885201">
          <w:rPr>
            <w:noProof/>
            <w:webHidden/>
          </w:rPr>
          <w:fldChar w:fldCharType="separate"/>
        </w:r>
        <w:r w:rsidR="00885201">
          <w:rPr>
            <w:noProof/>
            <w:webHidden/>
          </w:rPr>
          <w:t>166</w:t>
        </w:r>
        <w:r w:rsidR="00885201">
          <w:rPr>
            <w:noProof/>
            <w:webHidden/>
          </w:rPr>
          <w:fldChar w:fldCharType="end"/>
        </w:r>
      </w:hyperlink>
    </w:p>
    <w:p w14:paraId="594392C3" w14:textId="20096BDE" w:rsidR="00885201" w:rsidRDefault="00B111A7">
      <w:pPr>
        <w:pStyle w:val="TOC2"/>
        <w:rPr>
          <w:rFonts w:asciiTheme="minorHAnsi" w:eastAsiaTheme="minorEastAsia" w:hAnsiTheme="minorHAnsi" w:cstheme="minorBidi"/>
          <w:bCs w:val="0"/>
          <w:sz w:val="22"/>
          <w:szCs w:val="22"/>
          <w:lang w:val="en-GB" w:eastAsia="en-GB"/>
        </w:rPr>
      </w:pPr>
      <w:hyperlink w:anchor="_Toc103766668" w:history="1">
        <w:r w:rsidR="00885201" w:rsidRPr="007E3BC4">
          <w:rPr>
            <w:rStyle w:val="Hyperlink"/>
            <w:lang w:val="en-GB"/>
          </w:rPr>
          <w:t>10.1</w:t>
        </w:r>
        <w:r w:rsidR="00885201">
          <w:rPr>
            <w:rFonts w:asciiTheme="minorHAnsi" w:eastAsiaTheme="minorEastAsia" w:hAnsiTheme="minorHAnsi" w:cstheme="minorBidi"/>
            <w:bCs w:val="0"/>
            <w:sz w:val="22"/>
            <w:szCs w:val="22"/>
            <w:lang w:val="en-GB" w:eastAsia="en-GB"/>
          </w:rPr>
          <w:tab/>
        </w:r>
        <w:r w:rsidR="00885201" w:rsidRPr="007E3BC4">
          <w:rPr>
            <w:rStyle w:val="Hyperlink"/>
            <w:lang w:val="en-GB"/>
          </w:rPr>
          <w:t>Data Dictionary</w:t>
        </w:r>
        <w:r w:rsidR="00885201">
          <w:rPr>
            <w:webHidden/>
          </w:rPr>
          <w:tab/>
        </w:r>
        <w:r w:rsidR="00885201">
          <w:rPr>
            <w:webHidden/>
          </w:rPr>
          <w:fldChar w:fldCharType="begin"/>
        </w:r>
        <w:r w:rsidR="00885201">
          <w:rPr>
            <w:webHidden/>
          </w:rPr>
          <w:instrText xml:space="preserve"> PAGEREF _Toc103766668 \h </w:instrText>
        </w:r>
        <w:r w:rsidR="00885201">
          <w:rPr>
            <w:webHidden/>
          </w:rPr>
        </w:r>
        <w:r w:rsidR="00885201">
          <w:rPr>
            <w:webHidden/>
          </w:rPr>
          <w:fldChar w:fldCharType="separate"/>
        </w:r>
        <w:r w:rsidR="00885201">
          <w:rPr>
            <w:webHidden/>
          </w:rPr>
          <w:t>166</w:t>
        </w:r>
        <w:r w:rsidR="00885201">
          <w:rPr>
            <w:webHidden/>
          </w:rPr>
          <w:fldChar w:fldCharType="end"/>
        </w:r>
      </w:hyperlink>
    </w:p>
    <w:p w14:paraId="10621D48" w14:textId="4130195B" w:rsidR="00885201" w:rsidRDefault="00B111A7">
      <w:pPr>
        <w:pStyle w:val="TOC3"/>
        <w:rPr>
          <w:rFonts w:asciiTheme="minorHAnsi" w:eastAsiaTheme="minorEastAsia" w:hAnsiTheme="minorHAnsi" w:cstheme="minorBidi"/>
          <w:noProof/>
          <w:sz w:val="22"/>
          <w:szCs w:val="22"/>
          <w:lang w:val="en-GB" w:eastAsia="en-GB"/>
        </w:rPr>
      </w:pPr>
      <w:hyperlink w:anchor="_Toc103766669" w:history="1">
        <w:r w:rsidR="00885201" w:rsidRPr="007E3BC4">
          <w:rPr>
            <w:rStyle w:val="Hyperlink"/>
            <w:noProof/>
            <w:lang w:val="en-GB"/>
          </w:rPr>
          <w:t>10.1.1</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Logical Signals</w:t>
        </w:r>
        <w:r w:rsidR="00885201">
          <w:rPr>
            <w:noProof/>
            <w:webHidden/>
          </w:rPr>
          <w:tab/>
        </w:r>
        <w:r w:rsidR="00885201">
          <w:rPr>
            <w:noProof/>
            <w:webHidden/>
          </w:rPr>
          <w:fldChar w:fldCharType="begin"/>
        </w:r>
        <w:r w:rsidR="00885201">
          <w:rPr>
            <w:noProof/>
            <w:webHidden/>
          </w:rPr>
          <w:instrText xml:space="preserve"> PAGEREF _Toc103766669 \h </w:instrText>
        </w:r>
        <w:r w:rsidR="00885201">
          <w:rPr>
            <w:noProof/>
            <w:webHidden/>
          </w:rPr>
        </w:r>
        <w:r w:rsidR="00885201">
          <w:rPr>
            <w:noProof/>
            <w:webHidden/>
          </w:rPr>
          <w:fldChar w:fldCharType="separate"/>
        </w:r>
        <w:r w:rsidR="00885201">
          <w:rPr>
            <w:noProof/>
            <w:webHidden/>
          </w:rPr>
          <w:t>166</w:t>
        </w:r>
        <w:r w:rsidR="00885201">
          <w:rPr>
            <w:noProof/>
            <w:webHidden/>
          </w:rPr>
          <w:fldChar w:fldCharType="end"/>
        </w:r>
      </w:hyperlink>
    </w:p>
    <w:p w14:paraId="1F0A0FDA" w14:textId="1AB1725E" w:rsidR="00885201" w:rsidRDefault="00B111A7">
      <w:pPr>
        <w:pStyle w:val="TOC3"/>
        <w:rPr>
          <w:rFonts w:asciiTheme="minorHAnsi" w:eastAsiaTheme="minorEastAsia" w:hAnsiTheme="minorHAnsi" w:cstheme="minorBidi"/>
          <w:noProof/>
          <w:sz w:val="22"/>
          <w:szCs w:val="22"/>
          <w:lang w:val="en-GB" w:eastAsia="en-GB"/>
        </w:rPr>
      </w:pPr>
      <w:hyperlink w:anchor="_Toc103766670" w:history="1">
        <w:r w:rsidR="00885201" w:rsidRPr="007E3BC4">
          <w:rPr>
            <w:rStyle w:val="Hyperlink"/>
            <w:noProof/>
            <w:lang w:val="en-GB"/>
          </w:rPr>
          <w:t>10.1.2</w:t>
        </w:r>
        <w:r w:rsidR="00885201">
          <w:rPr>
            <w:rFonts w:asciiTheme="minorHAnsi" w:eastAsiaTheme="minorEastAsia" w:hAnsiTheme="minorHAnsi" w:cstheme="minorBidi"/>
            <w:noProof/>
            <w:sz w:val="22"/>
            <w:szCs w:val="22"/>
            <w:lang w:val="en-GB" w:eastAsia="en-GB"/>
          </w:rPr>
          <w:tab/>
        </w:r>
        <w:r w:rsidR="00885201" w:rsidRPr="007E3BC4">
          <w:rPr>
            <w:rStyle w:val="Hyperlink"/>
            <w:noProof/>
            <w:lang w:val="en-GB"/>
          </w:rPr>
          <w:t>Logical Parameters</w:t>
        </w:r>
        <w:r w:rsidR="00885201">
          <w:rPr>
            <w:noProof/>
            <w:webHidden/>
          </w:rPr>
          <w:tab/>
        </w:r>
        <w:r w:rsidR="00885201">
          <w:rPr>
            <w:noProof/>
            <w:webHidden/>
          </w:rPr>
          <w:fldChar w:fldCharType="begin"/>
        </w:r>
        <w:r w:rsidR="00885201">
          <w:rPr>
            <w:noProof/>
            <w:webHidden/>
          </w:rPr>
          <w:instrText xml:space="preserve"> PAGEREF _Toc103766670 \h </w:instrText>
        </w:r>
        <w:r w:rsidR="00885201">
          <w:rPr>
            <w:noProof/>
            <w:webHidden/>
          </w:rPr>
        </w:r>
        <w:r w:rsidR="00885201">
          <w:rPr>
            <w:noProof/>
            <w:webHidden/>
          </w:rPr>
          <w:fldChar w:fldCharType="separate"/>
        </w:r>
        <w:r w:rsidR="00885201">
          <w:rPr>
            <w:noProof/>
            <w:webHidden/>
          </w:rPr>
          <w:t>166</w:t>
        </w:r>
        <w:r w:rsidR="00885201">
          <w:rPr>
            <w:noProof/>
            <w:webHidden/>
          </w:rPr>
          <w:fldChar w:fldCharType="end"/>
        </w:r>
      </w:hyperlink>
    </w:p>
    <w:p w14:paraId="600ED69D" w14:textId="466FFEF5" w:rsidR="00885201" w:rsidRDefault="00B111A7">
      <w:pPr>
        <w:pStyle w:val="TOC3"/>
        <w:rPr>
          <w:rFonts w:asciiTheme="minorHAnsi" w:eastAsiaTheme="minorEastAsia" w:hAnsiTheme="minorHAnsi" w:cstheme="minorBidi"/>
          <w:noProof/>
          <w:sz w:val="22"/>
          <w:szCs w:val="22"/>
          <w:lang w:val="en-GB" w:eastAsia="en-GB"/>
        </w:rPr>
      </w:pPr>
      <w:hyperlink w:anchor="_Toc103766671" w:history="1">
        <w:r w:rsidR="00885201" w:rsidRPr="007E3BC4">
          <w:rPr>
            <w:rStyle w:val="Hyperlink"/>
            <w:noProof/>
          </w:rPr>
          <w:t>10.1.3</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Technical Signals</w:t>
        </w:r>
        <w:r w:rsidR="00885201">
          <w:rPr>
            <w:noProof/>
            <w:webHidden/>
          </w:rPr>
          <w:tab/>
        </w:r>
        <w:r w:rsidR="00885201">
          <w:rPr>
            <w:noProof/>
            <w:webHidden/>
          </w:rPr>
          <w:fldChar w:fldCharType="begin"/>
        </w:r>
        <w:r w:rsidR="00885201">
          <w:rPr>
            <w:noProof/>
            <w:webHidden/>
          </w:rPr>
          <w:instrText xml:space="preserve"> PAGEREF _Toc103766671 \h </w:instrText>
        </w:r>
        <w:r w:rsidR="00885201">
          <w:rPr>
            <w:noProof/>
            <w:webHidden/>
          </w:rPr>
        </w:r>
        <w:r w:rsidR="00885201">
          <w:rPr>
            <w:noProof/>
            <w:webHidden/>
          </w:rPr>
          <w:fldChar w:fldCharType="separate"/>
        </w:r>
        <w:r w:rsidR="00885201">
          <w:rPr>
            <w:noProof/>
            <w:webHidden/>
          </w:rPr>
          <w:t>166</w:t>
        </w:r>
        <w:r w:rsidR="00885201">
          <w:rPr>
            <w:noProof/>
            <w:webHidden/>
          </w:rPr>
          <w:fldChar w:fldCharType="end"/>
        </w:r>
      </w:hyperlink>
    </w:p>
    <w:p w14:paraId="344C3C9F" w14:textId="5E50F6C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72" w:history="1">
        <w:r w:rsidR="00885201" w:rsidRPr="007E3BC4">
          <w:rPr>
            <w:rStyle w:val="Hyperlink"/>
            <w:noProof/>
          </w:rPr>
          <w:t>10.1.3.1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GSDB Signals</w:t>
        </w:r>
        <w:r w:rsidR="00885201">
          <w:rPr>
            <w:noProof/>
            <w:webHidden/>
          </w:rPr>
          <w:tab/>
        </w:r>
        <w:r w:rsidR="00885201">
          <w:rPr>
            <w:noProof/>
            <w:webHidden/>
          </w:rPr>
          <w:fldChar w:fldCharType="begin"/>
        </w:r>
        <w:r w:rsidR="00885201">
          <w:rPr>
            <w:noProof/>
            <w:webHidden/>
          </w:rPr>
          <w:instrText xml:space="preserve"> PAGEREF _Toc103766672 \h </w:instrText>
        </w:r>
        <w:r w:rsidR="00885201">
          <w:rPr>
            <w:noProof/>
            <w:webHidden/>
          </w:rPr>
        </w:r>
        <w:r w:rsidR="00885201">
          <w:rPr>
            <w:noProof/>
            <w:webHidden/>
          </w:rPr>
          <w:fldChar w:fldCharType="separate"/>
        </w:r>
        <w:r w:rsidR="00885201">
          <w:rPr>
            <w:noProof/>
            <w:webHidden/>
          </w:rPr>
          <w:t>187</w:t>
        </w:r>
        <w:r w:rsidR="00885201">
          <w:rPr>
            <w:noProof/>
            <w:webHidden/>
          </w:rPr>
          <w:fldChar w:fldCharType="end"/>
        </w:r>
      </w:hyperlink>
    </w:p>
    <w:p w14:paraId="6BBE75B4" w14:textId="647A2D07"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73" w:history="1">
        <w:r w:rsidR="00885201" w:rsidRPr="007E3BC4">
          <w:rPr>
            <w:rStyle w:val="Hyperlink"/>
            <w:noProof/>
          </w:rPr>
          <w:t>10.1.3.2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HW I/Os</w:t>
        </w:r>
        <w:r w:rsidR="00885201">
          <w:rPr>
            <w:noProof/>
            <w:webHidden/>
          </w:rPr>
          <w:tab/>
        </w:r>
        <w:r w:rsidR="00885201">
          <w:rPr>
            <w:noProof/>
            <w:webHidden/>
          </w:rPr>
          <w:fldChar w:fldCharType="begin"/>
        </w:r>
        <w:r w:rsidR="00885201">
          <w:rPr>
            <w:noProof/>
            <w:webHidden/>
          </w:rPr>
          <w:instrText xml:space="preserve"> PAGEREF _Toc103766673 \h </w:instrText>
        </w:r>
        <w:r w:rsidR="00885201">
          <w:rPr>
            <w:noProof/>
            <w:webHidden/>
          </w:rPr>
        </w:r>
        <w:r w:rsidR="00885201">
          <w:rPr>
            <w:noProof/>
            <w:webHidden/>
          </w:rPr>
          <w:fldChar w:fldCharType="separate"/>
        </w:r>
        <w:r w:rsidR="00885201">
          <w:rPr>
            <w:noProof/>
            <w:webHidden/>
          </w:rPr>
          <w:t>187</w:t>
        </w:r>
        <w:r w:rsidR="00885201">
          <w:rPr>
            <w:noProof/>
            <w:webHidden/>
          </w:rPr>
          <w:fldChar w:fldCharType="end"/>
        </w:r>
      </w:hyperlink>
    </w:p>
    <w:p w14:paraId="04B66159" w14:textId="4DDA6CBC"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74" w:history="1">
        <w:r w:rsidR="00885201" w:rsidRPr="007E3BC4">
          <w:rPr>
            <w:rStyle w:val="Hyperlink"/>
            <w:noProof/>
          </w:rPr>
          <w:t>10.1.3.3</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Diagnostic Interfaces</w:t>
        </w:r>
        <w:r w:rsidR="00885201">
          <w:rPr>
            <w:noProof/>
            <w:webHidden/>
          </w:rPr>
          <w:tab/>
        </w:r>
        <w:r w:rsidR="00885201">
          <w:rPr>
            <w:noProof/>
            <w:webHidden/>
          </w:rPr>
          <w:fldChar w:fldCharType="begin"/>
        </w:r>
        <w:r w:rsidR="00885201">
          <w:rPr>
            <w:noProof/>
            <w:webHidden/>
          </w:rPr>
          <w:instrText xml:space="preserve"> PAGEREF _Toc103766674 \h </w:instrText>
        </w:r>
        <w:r w:rsidR="00885201">
          <w:rPr>
            <w:noProof/>
            <w:webHidden/>
          </w:rPr>
        </w:r>
        <w:r w:rsidR="00885201">
          <w:rPr>
            <w:noProof/>
            <w:webHidden/>
          </w:rPr>
          <w:fldChar w:fldCharType="separate"/>
        </w:r>
        <w:r w:rsidR="00885201">
          <w:rPr>
            <w:noProof/>
            <w:webHidden/>
          </w:rPr>
          <w:t>187</w:t>
        </w:r>
        <w:r w:rsidR="00885201">
          <w:rPr>
            <w:noProof/>
            <w:webHidden/>
          </w:rPr>
          <w:fldChar w:fldCharType="end"/>
        </w:r>
      </w:hyperlink>
    </w:p>
    <w:p w14:paraId="63C1369F" w14:textId="7ED97375" w:rsidR="00885201" w:rsidRDefault="00B111A7">
      <w:pPr>
        <w:pStyle w:val="TOC3"/>
        <w:rPr>
          <w:rFonts w:asciiTheme="minorHAnsi" w:eastAsiaTheme="minorEastAsia" w:hAnsiTheme="minorHAnsi" w:cstheme="minorBidi"/>
          <w:noProof/>
          <w:sz w:val="22"/>
          <w:szCs w:val="22"/>
          <w:lang w:val="en-GB" w:eastAsia="en-GB"/>
        </w:rPr>
      </w:pPr>
      <w:hyperlink w:anchor="_Toc103766675" w:history="1">
        <w:r w:rsidR="00885201" w:rsidRPr="007E3BC4">
          <w:rPr>
            <w:rStyle w:val="Hyperlink"/>
            <w:noProof/>
          </w:rPr>
          <w:t>10.1.4</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Technical Parameters</w:t>
        </w:r>
        <w:r w:rsidR="00885201">
          <w:rPr>
            <w:noProof/>
            <w:webHidden/>
          </w:rPr>
          <w:tab/>
        </w:r>
        <w:r w:rsidR="00885201">
          <w:rPr>
            <w:noProof/>
            <w:webHidden/>
          </w:rPr>
          <w:fldChar w:fldCharType="begin"/>
        </w:r>
        <w:r w:rsidR="00885201">
          <w:rPr>
            <w:noProof/>
            <w:webHidden/>
          </w:rPr>
          <w:instrText xml:space="preserve"> PAGEREF _Toc103766675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065960CF" w14:textId="446FE75A" w:rsidR="00885201" w:rsidRDefault="00B111A7">
      <w:pPr>
        <w:pStyle w:val="TOC3"/>
        <w:rPr>
          <w:rFonts w:asciiTheme="minorHAnsi" w:eastAsiaTheme="minorEastAsia" w:hAnsiTheme="minorHAnsi" w:cstheme="minorBidi"/>
          <w:noProof/>
          <w:sz w:val="22"/>
          <w:szCs w:val="22"/>
          <w:lang w:val="en-GB" w:eastAsia="en-GB"/>
        </w:rPr>
      </w:pPr>
      <w:hyperlink w:anchor="_Toc103766676" w:history="1">
        <w:r w:rsidR="00885201" w:rsidRPr="007E3BC4">
          <w:rPr>
            <w:rStyle w:val="Hyperlink"/>
            <w:noProof/>
          </w:rPr>
          <w:t>10.1.5</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Mappings</w:t>
        </w:r>
        <w:r w:rsidR="00885201">
          <w:rPr>
            <w:noProof/>
            <w:webHidden/>
          </w:rPr>
          <w:tab/>
        </w:r>
        <w:r w:rsidR="00885201">
          <w:rPr>
            <w:noProof/>
            <w:webHidden/>
          </w:rPr>
          <w:fldChar w:fldCharType="begin"/>
        </w:r>
        <w:r w:rsidR="00885201">
          <w:rPr>
            <w:noProof/>
            <w:webHidden/>
          </w:rPr>
          <w:instrText xml:space="preserve"> PAGEREF _Toc103766676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2DE3A005" w14:textId="2C10448A" w:rsidR="00885201" w:rsidRDefault="00B111A7">
      <w:pPr>
        <w:pStyle w:val="TOC3"/>
        <w:rPr>
          <w:rFonts w:asciiTheme="minorHAnsi" w:eastAsiaTheme="minorEastAsia" w:hAnsiTheme="minorHAnsi" w:cstheme="minorBidi"/>
          <w:noProof/>
          <w:sz w:val="22"/>
          <w:szCs w:val="22"/>
          <w:lang w:val="en-GB" w:eastAsia="en-GB"/>
        </w:rPr>
      </w:pPr>
      <w:hyperlink w:anchor="_Toc103766677" w:history="1">
        <w:r w:rsidR="00885201" w:rsidRPr="007E3BC4">
          <w:rPr>
            <w:rStyle w:val="Hyperlink"/>
            <w:noProof/>
          </w:rPr>
          <w:t>10.1.6</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Technical Interfaces</w:t>
        </w:r>
        <w:r w:rsidR="00885201">
          <w:rPr>
            <w:noProof/>
            <w:webHidden/>
          </w:rPr>
          <w:tab/>
        </w:r>
        <w:r w:rsidR="00885201">
          <w:rPr>
            <w:noProof/>
            <w:webHidden/>
          </w:rPr>
          <w:fldChar w:fldCharType="begin"/>
        </w:r>
        <w:r w:rsidR="00885201">
          <w:rPr>
            <w:noProof/>
            <w:webHidden/>
          </w:rPr>
          <w:instrText xml:space="preserve"> PAGEREF _Toc103766677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107EA9D9" w14:textId="2767DC8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78" w:history="1">
        <w:r w:rsidR="00885201" w:rsidRPr="007E3BC4">
          <w:rPr>
            <w:rStyle w:val="Hyperlink"/>
            <w:noProof/>
          </w:rPr>
          <w:t>10.1.6.1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AIS Interfaces</w:t>
        </w:r>
        <w:r w:rsidR="00885201">
          <w:rPr>
            <w:noProof/>
            <w:webHidden/>
          </w:rPr>
          <w:tab/>
        </w:r>
        <w:r w:rsidR="00885201">
          <w:rPr>
            <w:noProof/>
            <w:webHidden/>
          </w:rPr>
          <w:fldChar w:fldCharType="begin"/>
        </w:r>
        <w:r w:rsidR="00885201">
          <w:rPr>
            <w:noProof/>
            <w:webHidden/>
          </w:rPr>
          <w:instrText xml:space="preserve"> PAGEREF _Toc103766678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6646AEFD" w14:textId="0C6C1B3E"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79" w:history="1">
        <w:r w:rsidR="00885201" w:rsidRPr="007E3BC4">
          <w:rPr>
            <w:rStyle w:val="Hyperlink"/>
            <w:noProof/>
          </w:rPr>
          <w:t>10.1.6.2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AUTOSAR Ports</w:t>
        </w:r>
        <w:r w:rsidR="00885201">
          <w:rPr>
            <w:noProof/>
            <w:webHidden/>
          </w:rPr>
          <w:tab/>
        </w:r>
        <w:r w:rsidR="00885201">
          <w:rPr>
            <w:noProof/>
            <w:webHidden/>
          </w:rPr>
          <w:fldChar w:fldCharType="begin"/>
        </w:r>
        <w:r w:rsidR="00885201">
          <w:rPr>
            <w:noProof/>
            <w:webHidden/>
          </w:rPr>
          <w:instrText xml:space="preserve"> PAGEREF _Toc103766679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40B412DA" w14:textId="0A1397C2" w:rsidR="00885201" w:rsidRDefault="00B111A7">
      <w:pPr>
        <w:pStyle w:val="TOC3"/>
        <w:rPr>
          <w:rFonts w:asciiTheme="minorHAnsi" w:eastAsiaTheme="minorEastAsia" w:hAnsiTheme="minorHAnsi" w:cstheme="minorBidi"/>
          <w:noProof/>
          <w:sz w:val="22"/>
          <w:szCs w:val="22"/>
          <w:lang w:val="en-GB" w:eastAsia="en-GB"/>
        </w:rPr>
      </w:pPr>
      <w:hyperlink w:anchor="_Toc103766680" w:history="1">
        <w:r w:rsidR="00885201" w:rsidRPr="007E3BC4">
          <w:rPr>
            <w:rStyle w:val="Hyperlink"/>
            <w:noProof/>
          </w:rPr>
          <w:t>10.1.7</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Messages/APIs</w:t>
        </w:r>
        <w:r w:rsidR="00885201">
          <w:rPr>
            <w:noProof/>
            <w:webHidden/>
          </w:rPr>
          <w:tab/>
        </w:r>
        <w:r w:rsidR="00885201">
          <w:rPr>
            <w:noProof/>
            <w:webHidden/>
          </w:rPr>
          <w:fldChar w:fldCharType="begin"/>
        </w:r>
        <w:r w:rsidR="00885201">
          <w:rPr>
            <w:noProof/>
            <w:webHidden/>
          </w:rPr>
          <w:instrText xml:space="preserve"> PAGEREF _Toc103766680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57440119" w14:textId="6D344ED6"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81" w:history="1">
        <w:r w:rsidR="00885201" w:rsidRPr="007E3BC4">
          <w:rPr>
            <w:rStyle w:val="Hyperlink"/>
            <w:noProof/>
          </w:rPr>
          <w:t>10.1.7.1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CAN Bus “&lt;Bus Name&gt;”</w:t>
        </w:r>
        <w:r w:rsidR="00885201">
          <w:rPr>
            <w:noProof/>
            <w:webHidden/>
          </w:rPr>
          <w:tab/>
        </w:r>
        <w:r w:rsidR="00885201">
          <w:rPr>
            <w:noProof/>
            <w:webHidden/>
          </w:rPr>
          <w:fldChar w:fldCharType="begin"/>
        </w:r>
        <w:r w:rsidR="00885201">
          <w:rPr>
            <w:noProof/>
            <w:webHidden/>
          </w:rPr>
          <w:instrText xml:space="preserve"> PAGEREF _Toc103766681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66EAF5FE" w14:textId="31E6A5B0"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82" w:history="1">
        <w:r w:rsidR="00885201" w:rsidRPr="007E3BC4">
          <w:rPr>
            <w:rStyle w:val="Hyperlink"/>
            <w:noProof/>
          </w:rPr>
          <w:t>10.1.7.2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LIN Bus “&lt;Bus Name&gt;”</w:t>
        </w:r>
        <w:r w:rsidR="00885201">
          <w:rPr>
            <w:noProof/>
            <w:webHidden/>
          </w:rPr>
          <w:tab/>
        </w:r>
        <w:r w:rsidR="00885201">
          <w:rPr>
            <w:noProof/>
            <w:webHidden/>
          </w:rPr>
          <w:fldChar w:fldCharType="begin"/>
        </w:r>
        <w:r w:rsidR="00885201">
          <w:rPr>
            <w:noProof/>
            <w:webHidden/>
          </w:rPr>
          <w:instrText xml:space="preserve"> PAGEREF _Toc103766682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5EEC1046" w14:textId="74B6024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83" w:history="1">
        <w:r w:rsidR="00885201" w:rsidRPr="007E3BC4">
          <w:rPr>
            <w:rStyle w:val="Hyperlink"/>
            <w:noProof/>
          </w:rPr>
          <w:t>10.1.7.3</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AUTOSAR Interfaces</w:t>
        </w:r>
        <w:r w:rsidR="00885201">
          <w:rPr>
            <w:noProof/>
            <w:webHidden/>
          </w:rPr>
          <w:tab/>
        </w:r>
        <w:r w:rsidR="00885201">
          <w:rPr>
            <w:noProof/>
            <w:webHidden/>
          </w:rPr>
          <w:fldChar w:fldCharType="begin"/>
        </w:r>
        <w:r w:rsidR="00885201">
          <w:rPr>
            <w:noProof/>
            <w:webHidden/>
          </w:rPr>
          <w:instrText xml:space="preserve"> PAGEREF _Toc103766683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21394910" w14:textId="2A46B744"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84" w:history="1">
        <w:r w:rsidR="00885201" w:rsidRPr="007E3BC4">
          <w:rPr>
            <w:rStyle w:val="Hyperlink"/>
            <w:noProof/>
          </w:rPr>
          <w:t>10.1.7.4</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SOA Service Contracts</w:t>
        </w:r>
        <w:r w:rsidR="00885201">
          <w:rPr>
            <w:noProof/>
            <w:webHidden/>
          </w:rPr>
          <w:tab/>
        </w:r>
        <w:r w:rsidR="00885201">
          <w:rPr>
            <w:noProof/>
            <w:webHidden/>
          </w:rPr>
          <w:fldChar w:fldCharType="begin"/>
        </w:r>
        <w:r w:rsidR="00885201">
          <w:rPr>
            <w:noProof/>
            <w:webHidden/>
          </w:rPr>
          <w:instrText xml:space="preserve"> PAGEREF _Toc103766684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2DB4B96A" w14:textId="67C541BE" w:rsidR="00885201" w:rsidRDefault="00B111A7">
      <w:pPr>
        <w:pStyle w:val="TOC3"/>
        <w:rPr>
          <w:rFonts w:asciiTheme="minorHAnsi" w:eastAsiaTheme="minorEastAsia" w:hAnsiTheme="minorHAnsi" w:cstheme="minorBidi"/>
          <w:noProof/>
          <w:sz w:val="22"/>
          <w:szCs w:val="22"/>
          <w:lang w:val="en-GB" w:eastAsia="en-GB"/>
        </w:rPr>
      </w:pPr>
      <w:hyperlink w:anchor="_Toc103766685" w:history="1">
        <w:r w:rsidR="00885201" w:rsidRPr="007E3BC4">
          <w:rPr>
            <w:rStyle w:val="Hyperlink"/>
            <w:noProof/>
          </w:rPr>
          <w:t>10.1.8</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Encoding Types</w:t>
        </w:r>
        <w:r w:rsidR="00885201">
          <w:rPr>
            <w:noProof/>
            <w:webHidden/>
          </w:rPr>
          <w:tab/>
        </w:r>
        <w:r w:rsidR="00885201">
          <w:rPr>
            <w:noProof/>
            <w:webHidden/>
          </w:rPr>
          <w:fldChar w:fldCharType="begin"/>
        </w:r>
        <w:r w:rsidR="00885201">
          <w:rPr>
            <w:noProof/>
            <w:webHidden/>
          </w:rPr>
          <w:instrText xml:space="preserve"> PAGEREF _Toc103766685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0939DFBE" w14:textId="11F2AFF9"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86" w:history="1">
        <w:r w:rsidR="00885201" w:rsidRPr="007E3BC4">
          <w:rPr>
            <w:rStyle w:val="Hyperlink"/>
            <w:noProof/>
          </w:rPr>
          <w:t>10.1.8.1</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Logical Encoding Types</w:t>
        </w:r>
        <w:r w:rsidR="00885201">
          <w:rPr>
            <w:noProof/>
            <w:webHidden/>
          </w:rPr>
          <w:tab/>
        </w:r>
        <w:r w:rsidR="00885201">
          <w:rPr>
            <w:noProof/>
            <w:webHidden/>
          </w:rPr>
          <w:fldChar w:fldCharType="begin"/>
        </w:r>
        <w:r w:rsidR="00885201">
          <w:rPr>
            <w:noProof/>
            <w:webHidden/>
          </w:rPr>
          <w:instrText xml:space="preserve"> PAGEREF _Toc103766686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0C493366" w14:textId="55670E8A" w:rsidR="00885201" w:rsidRDefault="00B111A7">
      <w:pPr>
        <w:pStyle w:val="TOC4"/>
        <w:tabs>
          <w:tab w:val="left" w:pos="1600"/>
          <w:tab w:val="right" w:leader="dot" w:pos="10338"/>
        </w:tabs>
        <w:rPr>
          <w:rFonts w:asciiTheme="minorHAnsi" w:eastAsiaTheme="minorEastAsia" w:hAnsiTheme="minorHAnsi" w:cstheme="minorBidi"/>
          <w:noProof/>
          <w:sz w:val="22"/>
          <w:szCs w:val="22"/>
          <w:lang w:val="en-GB" w:eastAsia="en-GB"/>
        </w:rPr>
      </w:pPr>
      <w:hyperlink w:anchor="_Toc103766687" w:history="1">
        <w:r w:rsidR="00885201" w:rsidRPr="007E3BC4">
          <w:rPr>
            <w:rStyle w:val="Hyperlink"/>
            <w:noProof/>
          </w:rPr>
          <w:t>10.1.8.2</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Technology Encoding Types</w:t>
        </w:r>
        <w:r w:rsidR="00885201">
          <w:rPr>
            <w:noProof/>
            <w:webHidden/>
          </w:rPr>
          <w:tab/>
        </w:r>
        <w:r w:rsidR="00885201">
          <w:rPr>
            <w:noProof/>
            <w:webHidden/>
          </w:rPr>
          <w:fldChar w:fldCharType="begin"/>
        </w:r>
        <w:r w:rsidR="00885201">
          <w:rPr>
            <w:noProof/>
            <w:webHidden/>
          </w:rPr>
          <w:instrText xml:space="preserve"> PAGEREF _Toc103766687 \h </w:instrText>
        </w:r>
        <w:r w:rsidR="00885201">
          <w:rPr>
            <w:noProof/>
            <w:webHidden/>
          </w:rPr>
        </w:r>
        <w:r w:rsidR="00885201">
          <w:rPr>
            <w:noProof/>
            <w:webHidden/>
          </w:rPr>
          <w:fldChar w:fldCharType="separate"/>
        </w:r>
        <w:r w:rsidR="00885201">
          <w:rPr>
            <w:noProof/>
            <w:webHidden/>
          </w:rPr>
          <w:t>188</w:t>
        </w:r>
        <w:r w:rsidR="00885201">
          <w:rPr>
            <w:noProof/>
            <w:webHidden/>
          </w:rPr>
          <w:fldChar w:fldCharType="end"/>
        </w:r>
      </w:hyperlink>
    </w:p>
    <w:p w14:paraId="6F458C72" w14:textId="6A60F5BF" w:rsidR="00885201" w:rsidRDefault="00B111A7">
      <w:pPr>
        <w:pStyle w:val="TOC3"/>
        <w:rPr>
          <w:rFonts w:asciiTheme="minorHAnsi" w:eastAsiaTheme="minorEastAsia" w:hAnsiTheme="minorHAnsi" w:cstheme="minorBidi"/>
          <w:noProof/>
          <w:sz w:val="22"/>
          <w:szCs w:val="22"/>
          <w:lang w:val="en-GB" w:eastAsia="en-GB"/>
        </w:rPr>
      </w:pPr>
      <w:hyperlink w:anchor="_Toc103766688" w:history="1">
        <w:r w:rsidR="00885201" w:rsidRPr="007E3BC4">
          <w:rPr>
            <w:rStyle w:val="Hyperlink"/>
            <w:noProof/>
          </w:rPr>
          <w:t>10.1.9</w:t>
        </w:r>
        <w:r w:rsidR="00885201">
          <w:rPr>
            <w:rFonts w:asciiTheme="minorHAnsi" w:eastAsiaTheme="minorEastAsia" w:hAnsiTheme="minorHAnsi" w:cstheme="minorBidi"/>
            <w:noProof/>
            <w:sz w:val="22"/>
            <w:szCs w:val="22"/>
            <w:lang w:val="en-GB" w:eastAsia="en-GB"/>
          </w:rPr>
          <w:tab/>
        </w:r>
        <w:r w:rsidR="00885201" w:rsidRPr="007E3BC4">
          <w:rPr>
            <w:rStyle w:val="Hyperlink"/>
            <w:noProof/>
          </w:rPr>
          <w:t>Technology State Machines</w:t>
        </w:r>
        <w:r w:rsidR="00885201">
          <w:rPr>
            <w:noProof/>
            <w:webHidden/>
          </w:rPr>
          <w:tab/>
        </w:r>
        <w:r w:rsidR="00885201">
          <w:rPr>
            <w:noProof/>
            <w:webHidden/>
          </w:rPr>
          <w:fldChar w:fldCharType="begin"/>
        </w:r>
        <w:r w:rsidR="00885201">
          <w:rPr>
            <w:noProof/>
            <w:webHidden/>
          </w:rPr>
          <w:instrText xml:space="preserve"> PAGEREF _Toc103766688 \h </w:instrText>
        </w:r>
        <w:r w:rsidR="00885201">
          <w:rPr>
            <w:noProof/>
            <w:webHidden/>
          </w:rPr>
        </w:r>
        <w:r w:rsidR="00885201">
          <w:rPr>
            <w:noProof/>
            <w:webHidden/>
          </w:rPr>
          <w:fldChar w:fldCharType="separate"/>
        </w:r>
        <w:r w:rsidR="00885201">
          <w:rPr>
            <w:noProof/>
            <w:webHidden/>
          </w:rPr>
          <w:t>189</w:t>
        </w:r>
        <w:r w:rsidR="00885201">
          <w:rPr>
            <w:noProof/>
            <w:webHidden/>
          </w:rPr>
          <w:fldChar w:fldCharType="end"/>
        </w:r>
      </w:hyperlink>
    </w:p>
    <w:p w14:paraId="7569DCA7" w14:textId="5A29DAB0"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314A55C5" w:rsidR="00305BF4" w:rsidRPr="0008696C" w:rsidRDefault="00305BF4" w:rsidP="00300356">
      <w:pPr>
        <w:rPr>
          <w:b/>
        </w:rPr>
      </w:pPr>
      <w:bookmarkStart w:id="5" w:name="_Toc423619081"/>
      <w:r w:rsidRPr="0008696C">
        <w:rPr>
          <w:b/>
        </w:rPr>
        <w:t>List of Figures</w:t>
      </w:r>
      <w:bookmarkEnd w:id="5"/>
    </w:p>
    <w:p w14:paraId="14F9AE64" w14:textId="77777777" w:rsidR="00305BF4" w:rsidRPr="006C597B" w:rsidRDefault="00305BF4" w:rsidP="00300356">
      <w:pPr>
        <w:pStyle w:val="TOC2"/>
        <w:rPr>
          <w:rStyle w:val="Hyperlink"/>
          <w:color w:val="auto"/>
        </w:rPr>
      </w:pPr>
    </w:p>
    <w:p w14:paraId="75B00F4B" w14:textId="138430C5" w:rsidR="00885201" w:rsidRDefault="00305BF4">
      <w:pPr>
        <w:pStyle w:val="TableofFigures"/>
        <w:tabs>
          <w:tab w:val="right" w:leader="dot" w:pos="10338"/>
        </w:tabs>
        <w:rPr>
          <w:rFonts w:asciiTheme="minorHAnsi" w:eastAsiaTheme="minorEastAsia" w:hAnsiTheme="minorHAnsi" w:cstheme="minorBidi"/>
          <w:noProof/>
          <w:sz w:val="22"/>
          <w:szCs w:val="22"/>
          <w:lang w:val="en-GB" w:eastAsia="en-GB"/>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bookmarkEnd w:id="0"/>
      <w:r w:rsidR="00885201" w:rsidRPr="00242325">
        <w:rPr>
          <w:rStyle w:val="Hyperlink"/>
          <w:noProof/>
        </w:rPr>
        <w:fldChar w:fldCharType="begin"/>
      </w:r>
      <w:r w:rsidR="00885201" w:rsidRPr="00242325">
        <w:rPr>
          <w:rStyle w:val="Hyperlink"/>
          <w:noProof/>
        </w:rPr>
        <w:instrText xml:space="preserve"> </w:instrText>
      </w:r>
      <w:r w:rsidR="00885201">
        <w:rPr>
          <w:noProof/>
        </w:rPr>
        <w:instrText>HYPERLINK \l "_Toc103766689"</w:instrText>
      </w:r>
      <w:r w:rsidR="00885201" w:rsidRPr="00242325">
        <w:rPr>
          <w:rStyle w:val="Hyperlink"/>
          <w:noProof/>
        </w:rPr>
        <w:instrText xml:space="preserve"> </w:instrText>
      </w:r>
      <w:r w:rsidR="00885201" w:rsidRPr="00242325">
        <w:rPr>
          <w:rStyle w:val="Hyperlink"/>
          <w:noProof/>
        </w:rPr>
        <w:fldChar w:fldCharType="separate"/>
      </w:r>
      <w:r w:rsidR="00885201" w:rsidRPr="00242325">
        <w:rPr>
          <w:rStyle w:val="Hyperlink"/>
          <w:noProof/>
        </w:rPr>
        <w:t>Figure 3</w:t>
      </w:r>
      <w:r w:rsidR="00885201" w:rsidRPr="00242325">
        <w:rPr>
          <w:rStyle w:val="Hyperlink"/>
          <w:noProof/>
        </w:rPr>
        <w:noBreakHyphen/>
        <w:t xml:space="preserve">1: </w:t>
      </w:r>
      <w:r w:rsidR="00885201" w:rsidRPr="00242325">
        <w:rPr>
          <w:rStyle w:val="Hyperlink"/>
          <w:rFonts w:cs="Arial"/>
          <w:noProof/>
        </w:rPr>
        <w:t>Functional Architecture Internal Block Diagram (IBD)</w:t>
      </w:r>
      <w:r w:rsidR="00885201">
        <w:rPr>
          <w:noProof/>
          <w:webHidden/>
        </w:rPr>
        <w:tab/>
      </w:r>
      <w:r w:rsidR="00885201">
        <w:rPr>
          <w:noProof/>
          <w:webHidden/>
        </w:rPr>
        <w:fldChar w:fldCharType="begin"/>
      </w:r>
      <w:r w:rsidR="00885201">
        <w:rPr>
          <w:noProof/>
          <w:webHidden/>
        </w:rPr>
        <w:instrText xml:space="preserve"> PAGEREF _Toc103766689 \h </w:instrText>
      </w:r>
      <w:r w:rsidR="00885201">
        <w:rPr>
          <w:noProof/>
          <w:webHidden/>
        </w:rPr>
      </w:r>
      <w:r w:rsidR="00885201">
        <w:rPr>
          <w:noProof/>
          <w:webHidden/>
        </w:rPr>
        <w:fldChar w:fldCharType="separate"/>
      </w:r>
      <w:r w:rsidR="00885201">
        <w:rPr>
          <w:noProof/>
          <w:webHidden/>
        </w:rPr>
        <w:t>21</w:t>
      </w:r>
      <w:r w:rsidR="00885201">
        <w:rPr>
          <w:noProof/>
          <w:webHidden/>
        </w:rPr>
        <w:fldChar w:fldCharType="end"/>
      </w:r>
      <w:r w:rsidR="00885201" w:rsidRPr="00242325">
        <w:rPr>
          <w:rStyle w:val="Hyperlink"/>
          <w:noProof/>
        </w:rPr>
        <w:fldChar w:fldCharType="end"/>
      </w:r>
    </w:p>
    <w:p w14:paraId="7E47B22B" w14:textId="61070AF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0" w:history="1">
        <w:r w:rsidR="00885201" w:rsidRPr="00242325">
          <w:rPr>
            <w:rStyle w:val="Hyperlink"/>
            <w:noProof/>
          </w:rPr>
          <w:t>Figure 3</w:t>
        </w:r>
        <w:r w:rsidR="00885201" w:rsidRPr="00242325">
          <w:rPr>
            <w:rStyle w:val="Hyperlink"/>
            <w:noProof/>
          </w:rPr>
          <w:noBreakHyphen/>
          <w:t xml:space="preserve">2: </w:t>
        </w:r>
        <w:r w:rsidR="00885201" w:rsidRPr="00242325">
          <w:rPr>
            <w:rStyle w:val="Hyperlink"/>
            <w:rFonts w:cs="Arial"/>
            <w:noProof/>
          </w:rPr>
          <w:t>Functional Decomposition</w:t>
        </w:r>
        <w:r w:rsidR="00885201">
          <w:rPr>
            <w:noProof/>
            <w:webHidden/>
          </w:rPr>
          <w:tab/>
        </w:r>
        <w:r w:rsidR="00885201">
          <w:rPr>
            <w:noProof/>
            <w:webHidden/>
          </w:rPr>
          <w:fldChar w:fldCharType="begin"/>
        </w:r>
        <w:r w:rsidR="00885201">
          <w:rPr>
            <w:noProof/>
            <w:webHidden/>
          </w:rPr>
          <w:instrText xml:space="preserve"> PAGEREF _Toc103766690 \h </w:instrText>
        </w:r>
        <w:r w:rsidR="00885201">
          <w:rPr>
            <w:noProof/>
            <w:webHidden/>
          </w:rPr>
        </w:r>
        <w:r w:rsidR="00885201">
          <w:rPr>
            <w:noProof/>
            <w:webHidden/>
          </w:rPr>
          <w:fldChar w:fldCharType="separate"/>
        </w:r>
        <w:r w:rsidR="00885201">
          <w:rPr>
            <w:noProof/>
            <w:webHidden/>
          </w:rPr>
          <w:t>22</w:t>
        </w:r>
        <w:r w:rsidR="00885201">
          <w:rPr>
            <w:noProof/>
            <w:webHidden/>
          </w:rPr>
          <w:fldChar w:fldCharType="end"/>
        </w:r>
      </w:hyperlink>
    </w:p>
    <w:p w14:paraId="1F8B1AA0" w14:textId="125EA4F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1" w:history="1">
        <w:r w:rsidR="00885201" w:rsidRPr="00242325">
          <w:rPr>
            <w:rStyle w:val="Hyperlink"/>
            <w:noProof/>
          </w:rPr>
          <w:t>Figure 3</w:t>
        </w:r>
        <w:r w:rsidR="00885201" w:rsidRPr="00242325">
          <w:rPr>
            <w:rStyle w:val="Hyperlink"/>
            <w:noProof/>
          </w:rPr>
          <w:noBreakHyphen/>
          <w:t>3 E/E Architecture – U718 China Boundary Diagram – Visio Version</w:t>
        </w:r>
        <w:r w:rsidR="00885201">
          <w:rPr>
            <w:noProof/>
            <w:webHidden/>
          </w:rPr>
          <w:tab/>
        </w:r>
        <w:r w:rsidR="00885201">
          <w:rPr>
            <w:noProof/>
            <w:webHidden/>
          </w:rPr>
          <w:fldChar w:fldCharType="begin"/>
        </w:r>
        <w:r w:rsidR="00885201">
          <w:rPr>
            <w:noProof/>
            <w:webHidden/>
          </w:rPr>
          <w:instrText xml:space="preserve"> PAGEREF _Toc103766691 \h </w:instrText>
        </w:r>
        <w:r w:rsidR="00885201">
          <w:rPr>
            <w:noProof/>
            <w:webHidden/>
          </w:rPr>
        </w:r>
        <w:r w:rsidR="00885201">
          <w:rPr>
            <w:noProof/>
            <w:webHidden/>
          </w:rPr>
          <w:fldChar w:fldCharType="separate"/>
        </w:r>
        <w:r w:rsidR="00885201">
          <w:rPr>
            <w:noProof/>
            <w:webHidden/>
          </w:rPr>
          <w:t>30</w:t>
        </w:r>
        <w:r w:rsidR="00885201">
          <w:rPr>
            <w:noProof/>
            <w:webHidden/>
          </w:rPr>
          <w:fldChar w:fldCharType="end"/>
        </w:r>
      </w:hyperlink>
    </w:p>
    <w:p w14:paraId="36894178" w14:textId="1FDC2E0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2" w:history="1">
        <w:r w:rsidR="00885201" w:rsidRPr="00242325">
          <w:rPr>
            <w:rStyle w:val="Hyperlink"/>
            <w:noProof/>
          </w:rPr>
          <w:t>Figure 3</w:t>
        </w:r>
        <w:r w:rsidR="00885201" w:rsidRPr="00242325">
          <w:rPr>
            <w:rStyle w:val="Hyperlink"/>
            <w:noProof/>
          </w:rPr>
          <w:noBreakHyphen/>
          <w:t>4 E/E Architecture – U718 china Boundary Diagram – MagicDraw Version</w:t>
        </w:r>
        <w:r w:rsidR="00885201">
          <w:rPr>
            <w:noProof/>
            <w:webHidden/>
          </w:rPr>
          <w:tab/>
        </w:r>
        <w:r w:rsidR="00885201">
          <w:rPr>
            <w:noProof/>
            <w:webHidden/>
          </w:rPr>
          <w:fldChar w:fldCharType="begin"/>
        </w:r>
        <w:r w:rsidR="00885201">
          <w:rPr>
            <w:noProof/>
            <w:webHidden/>
          </w:rPr>
          <w:instrText xml:space="preserve"> PAGEREF _Toc103766692 \h </w:instrText>
        </w:r>
        <w:r w:rsidR="00885201">
          <w:rPr>
            <w:noProof/>
            <w:webHidden/>
          </w:rPr>
        </w:r>
        <w:r w:rsidR="00885201">
          <w:rPr>
            <w:noProof/>
            <w:webHidden/>
          </w:rPr>
          <w:fldChar w:fldCharType="separate"/>
        </w:r>
        <w:r w:rsidR="00885201">
          <w:rPr>
            <w:noProof/>
            <w:webHidden/>
          </w:rPr>
          <w:t>31</w:t>
        </w:r>
        <w:r w:rsidR="00885201">
          <w:rPr>
            <w:noProof/>
            <w:webHidden/>
          </w:rPr>
          <w:fldChar w:fldCharType="end"/>
        </w:r>
      </w:hyperlink>
    </w:p>
    <w:p w14:paraId="4AA16E29" w14:textId="1F76351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3" w:history="1">
        <w:r w:rsidR="00885201" w:rsidRPr="00242325">
          <w:rPr>
            <w:rStyle w:val="Hyperlink"/>
            <w:noProof/>
          </w:rPr>
          <w:t>Figure 5: ISC</w:t>
        </w:r>
        <w:r w:rsidR="00885201" w:rsidRPr="00242325">
          <w:rPr>
            <w:rStyle w:val="Hyperlink"/>
            <w:rFonts w:cs="Arial"/>
            <w:noProof/>
          </w:rPr>
          <w:t xml:space="preserve"> Feature State Machine – NOTE: This diagram includes live video streaming (and recording) to the Cloud – this is NOT APPLICABLE FOR CHINA MARKET VARIANT</w:t>
        </w:r>
        <w:r w:rsidR="00885201">
          <w:rPr>
            <w:noProof/>
            <w:webHidden/>
          </w:rPr>
          <w:tab/>
        </w:r>
        <w:r w:rsidR="00885201">
          <w:rPr>
            <w:noProof/>
            <w:webHidden/>
          </w:rPr>
          <w:fldChar w:fldCharType="begin"/>
        </w:r>
        <w:r w:rsidR="00885201">
          <w:rPr>
            <w:noProof/>
            <w:webHidden/>
          </w:rPr>
          <w:instrText xml:space="preserve"> PAGEREF _Toc103766693 \h </w:instrText>
        </w:r>
        <w:r w:rsidR="00885201">
          <w:rPr>
            <w:noProof/>
            <w:webHidden/>
          </w:rPr>
        </w:r>
        <w:r w:rsidR="00885201">
          <w:rPr>
            <w:noProof/>
            <w:webHidden/>
          </w:rPr>
          <w:fldChar w:fldCharType="separate"/>
        </w:r>
        <w:r w:rsidR="00885201">
          <w:rPr>
            <w:noProof/>
            <w:webHidden/>
          </w:rPr>
          <w:t>32</w:t>
        </w:r>
        <w:r w:rsidR="00885201">
          <w:rPr>
            <w:noProof/>
            <w:webHidden/>
          </w:rPr>
          <w:fldChar w:fldCharType="end"/>
        </w:r>
      </w:hyperlink>
    </w:p>
    <w:p w14:paraId="2E0C055E" w14:textId="3FF5A6A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4" w:history="1">
        <w:r w:rsidR="00885201" w:rsidRPr="00242325">
          <w:rPr>
            <w:rStyle w:val="Hyperlink"/>
            <w:noProof/>
          </w:rPr>
          <w:t>Figure 6: S</w:t>
        </w:r>
        <w:r w:rsidR="00885201" w:rsidRPr="00242325">
          <w:rPr>
            <w:rStyle w:val="Hyperlink"/>
            <w:rFonts w:cs="Arial"/>
            <w:noProof/>
          </w:rPr>
          <w:t>equence Diagram for Record Live Video Machine – NOTE: This diagram includes live video streaming (and recording) to the Cloud – this is NOT APPLICABLE FOR CHINA MARKET VARIANT</w:t>
        </w:r>
        <w:r w:rsidR="00885201">
          <w:rPr>
            <w:noProof/>
            <w:webHidden/>
          </w:rPr>
          <w:tab/>
        </w:r>
        <w:r w:rsidR="00885201">
          <w:rPr>
            <w:noProof/>
            <w:webHidden/>
          </w:rPr>
          <w:fldChar w:fldCharType="begin"/>
        </w:r>
        <w:r w:rsidR="00885201">
          <w:rPr>
            <w:noProof/>
            <w:webHidden/>
          </w:rPr>
          <w:instrText xml:space="preserve"> PAGEREF _Toc103766694 \h </w:instrText>
        </w:r>
        <w:r w:rsidR="00885201">
          <w:rPr>
            <w:noProof/>
            <w:webHidden/>
          </w:rPr>
        </w:r>
        <w:r w:rsidR="00885201">
          <w:rPr>
            <w:noProof/>
            <w:webHidden/>
          </w:rPr>
          <w:fldChar w:fldCharType="separate"/>
        </w:r>
        <w:r w:rsidR="00885201">
          <w:rPr>
            <w:noProof/>
            <w:webHidden/>
          </w:rPr>
          <w:t>33</w:t>
        </w:r>
        <w:r w:rsidR="00885201">
          <w:rPr>
            <w:noProof/>
            <w:webHidden/>
          </w:rPr>
          <w:fldChar w:fldCharType="end"/>
        </w:r>
      </w:hyperlink>
    </w:p>
    <w:p w14:paraId="2DEEA561" w14:textId="1E36C543"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6" w:name="_Toc423619082"/>
      <w:r w:rsidRPr="0008696C">
        <w:rPr>
          <w:b/>
        </w:rPr>
        <w:t>List of Tables</w:t>
      </w:r>
      <w:bookmarkEnd w:id="6"/>
    </w:p>
    <w:p w14:paraId="607ACE36" w14:textId="77777777" w:rsidR="00305BF4" w:rsidRPr="00E2703A" w:rsidRDefault="00305BF4" w:rsidP="00300356">
      <w:pPr>
        <w:pStyle w:val="TOC2"/>
        <w:rPr>
          <w:rStyle w:val="Hyperlink"/>
          <w:color w:val="auto"/>
        </w:rPr>
      </w:pPr>
    </w:p>
    <w:p w14:paraId="3B3C119C" w14:textId="581A747B" w:rsidR="00885201" w:rsidRDefault="00305BF4">
      <w:pPr>
        <w:pStyle w:val="TableofFigures"/>
        <w:tabs>
          <w:tab w:val="right" w:leader="dot" w:pos="10338"/>
        </w:tabs>
        <w:rPr>
          <w:rFonts w:asciiTheme="minorHAnsi" w:eastAsiaTheme="minorEastAsia" w:hAnsiTheme="minorHAnsi" w:cstheme="minorBidi"/>
          <w:noProof/>
          <w:sz w:val="22"/>
          <w:szCs w:val="22"/>
          <w:lang w:val="en-GB" w:eastAsia="en-GB"/>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03766695" w:history="1">
        <w:r w:rsidR="00885201" w:rsidRPr="00AD08CC">
          <w:rPr>
            <w:rStyle w:val="Hyperlink"/>
            <w:noProof/>
          </w:rPr>
          <w:t>Table 1</w:t>
        </w:r>
        <w:r w:rsidR="00885201" w:rsidRPr="00AD08CC">
          <w:rPr>
            <w:rStyle w:val="Hyperlink"/>
            <w:noProof/>
          </w:rPr>
          <w:noBreakHyphen/>
          <w:t>1: Ford internal Documents</w:t>
        </w:r>
        <w:r w:rsidR="00885201">
          <w:rPr>
            <w:noProof/>
            <w:webHidden/>
          </w:rPr>
          <w:tab/>
        </w:r>
        <w:r w:rsidR="00885201">
          <w:rPr>
            <w:noProof/>
            <w:webHidden/>
          </w:rPr>
          <w:fldChar w:fldCharType="begin"/>
        </w:r>
        <w:r w:rsidR="00885201">
          <w:rPr>
            <w:noProof/>
            <w:webHidden/>
          </w:rPr>
          <w:instrText xml:space="preserve"> PAGEREF _Toc103766695 \h </w:instrText>
        </w:r>
        <w:r w:rsidR="00885201">
          <w:rPr>
            <w:noProof/>
            <w:webHidden/>
          </w:rPr>
        </w:r>
        <w:r w:rsidR="00885201">
          <w:rPr>
            <w:noProof/>
            <w:webHidden/>
          </w:rPr>
          <w:fldChar w:fldCharType="separate"/>
        </w:r>
        <w:r w:rsidR="00885201">
          <w:rPr>
            <w:noProof/>
            <w:webHidden/>
          </w:rPr>
          <w:t>17</w:t>
        </w:r>
        <w:r w:rsidR="00885201">
          <w:rPr>
            <w:noProof/>
            <w:webHidden/>
          </w:rPr>
          <w:fldChar w:fldCharType="end"/>
        </w:r>
      </w:hyperlink>
    </w:p>
    <w:p w14:paraId="0A7C639E" w14:textId="1269CE1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6" w:history="1">
        <w:r w:rsidR="00885201" w:rsidRPr="00AD08CC">
          <w:rPr>
            <w:rStyle w:val="Hyperlink"/>
            <w:noProof/>
          </w:rPr>
          <w:t>Table 1</w:t>
        </w:r>
        <w:r w:rsidR="00885201" w:rsidRPr="00AD08CC">
          <w:rPr>
            <w:rStyle w:val="Hyperlink"/>
            <w:noProof/>
          </w:rPr>
          <w:noBreakHyphen/>
          <w:t>2: External documents and publications</w:t>
        </w:r>
        <w:r w:rsidR="00885201">
          <w:rPr>
            <w:noProof/>
            <w:webHidden/>
          </w:rPr>
          <w:tab/>
        </w:r>
        <w:r w:rsidR="00885201">
          <w:rPr>
            <w:noProof/>
            <w:webHidden/>
          </w:rPr>
          <w:fldChar w:fldCharType="begin"/>
        </w:r>
        <w:r w:rsidR="00885201">
          <w:rPr>
            <w:noProof/>
            <w:webHidden/>
          </w:rPr>
          <w:instrText xml:space="preserve"> PAGEREF _Toc103766696 \h </w:instrText>
        </w:r>
        <w:r w:rsidR="00885201">
          <w:rPr>
            <w:noProof/>
            <w:webHidden/>
          </w:rPr>
        </w:r>
        <w:r w:rsidR="00885201">
          <w:rPr>
            <w:noProof/>
            <w:webHidden/>
          </w:rPr>
          <w:fldChar w:fldCharType="separate"/>
        </w:r>
        <w:r w:rsidR="00885201">
          <w:rPr>
            <w:noProof/>
            <w:webHidden/>
          </w:rPr>
          <w:t>17</w:t>
        </w:r>
        <w:r w:rsidR="00885201">
          <w:rPr>
            <w:noProof/>
            <w:webHidden/>
          </w:rPr>
          <w:fldChar w:fldCharType="end"/>
        </w:r>
      </w:hyperlink>
    </w:p>
    <w:p w14:paraId="610664FC" w14:textId="2207379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7" w:history="1">
        <w:r w:rsidR="00885201" w:rsidRPr="00AD08CC">
          <w:rPr>
            <w:rStyle w:val="Hyperlink"/>
            <w:noProof/>
          </w:rPr>
          <w:t>Table 1</w:t>
        </w:r>
        <w:r w:rsidR="00885201" w:rsidRPr="00AD08CC">
          <w:rPr>
            <w:rStyle w:val="Hyperlink"/>
            <w:noProof/>
          </w:rPr>
          <w:noBreakHyphen/>
          <w:t>3: Definitions used in this document</w:t>
        </w:r>
        <w:r w:rsidR="00885201">
          <w:rPr>
            <w:noProof/>
            <w:webHidden/>
          </w:rPr>
          <w:tab/>
        </w:r>
        <w:r w:rsidR="00885201">
          <w:rPr>
            <w:noProof/>
            <w:webHidden/>
          </w:rPr>
          <w:fldChar w:fldCharType="begin"/>
        </w:r>
        <w:r w:rsidR="00885201">
          <w:rPr>
            <w:noProof/>
            <w:webHidden/>
          </w:rPr>
          <w:instrText xml:space="preserve"> PAGEREF _Toc103766697 \h </w:instrText>
        </w:r>
        <w:r w:rsidR="00885201">
          <w:rPr>
            <w:noProof/>
            <w:webHidden/>
          </w:rPr>
        </w:r>
        <w:r w:rsidR="00885201">
          <w:rPr>
            <w:noProof/>
            <w:webHidden/>
          </w:rPr>
          <w:fldChar w:fldCharType="separate"/>
        </w:r>
        <w:r w:rsidR="00885201">
          <w:rPr>
            <w:noProof/>
            <w:webHidden/>
          </w:rPr>
          <w:t>17</w:t>
        </w:r>
        <w:r w:rsidR="00885201">
          <w:rPr>
            <w:noProof/>
            <w:webHidden/>
          </w:rPr>
          <w:fldChar w:fldCharType="end"/>
        </w:r>
      </w:hyperlink>
    </w:p>
    <w:p w14:paraId="4D5D076A" w14:textId="63A67275"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8" w:history="1">
        <w:r w:rsidR="00885201" w:rsidRPr="00AD08CC">
          <w:rPr>
            <w:rStyle w:val="Hyperlink"/>
            <w:noProof/>
            <w:lang w:val="en-GB"/>
          </w:rPr>
          <w:t>Table 1</w:t>
        </w:r>
        <w:r w:rsidR="00885201" w:rsidRPr="00AD08CC">
          <w:rPr>
            <w:rStyle w:val="Hyperlink"/>
            <w:noProof/>
            <w:lang w:val="en-GB"/>
          </w:rPr>
          <w:noBreakHyphen/>
          <w:t>4: Abbreviations used in this document.</w:t>
        </w:r>
        <w:r w:rsidR="00885201">
          <w:rPr>
            <w:noProof/>
            <w:webHidden/>
          </w:rPr>
          <w:tab/>
        </w:r>
        <w:r w:rsidR="00885201">
          <w:rPr>
            <w:noProof/>
            <w:webHidden/>
          </w:rPr>
          <w:fldChar w:fldCharType="begin"/>
        </w:r>
        <w:r w:rsidR="00885201">
          <w:rPr>
            <w:noProof/>
            <w:webHidden/>
          </w:rPr>
          <w:instrText xml:space="preserve"> PAGEREF _Toc103766698 \h </w:instrText>
        </w:r>
        <w:r w:rsidR="00885201">
          <w:rPr>
            <w:noProof/>
            <w:webHidden/>
          </w:rPr>
        </w:r>
        <w:r w:rsidR="00885201">
          <w:rPr>
            <w:noProof/>
            <w:webHidden/>
          </w:rPr>
          <w:fldChar w:fldCharType="separate"/>
        </w:r>
        <w:r w:rsidR="00885201">
          <w:rPr>
            <w:noProof/>
            <w:webHidden/>
          </w:rPr>
          <w:t>18</w:t>
        </w:r>
        <w:r w:rsidR="00885201">
          <w:rPr>
            <w:noProof/>
            <w:webHidden/>
          </w:rPr>
          <w:fldChar w:fldCharType="end"/>
        </w:r>
      </w:hyperlink>
    </w:p>
    <w:p w14:paraId="04F24E9E" w14:textId="08B0192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699" w:history="1">
        <w:r w:rsidR="00885201" w:rsidRPr="00AD08CC">
          <w:rPr>
            <w:rStyle w:val="Hyperlink"/>
            <w:noProof/>
          </w:rPr>
          <w:t>Table 2</w:t>
        </w:r>
        <w:r w:rsidR="00885201" w:rsidRPr="00AD08CC">
          <w:rPr>
            <w:rStyle w:val="Hyperlink"/>
            <w:noProof/>
          </w:rPr>
          <w:noBreakHyphen/>
          <w:t>1: Input Requirements/Documents</w:t>
        </w:r>
        <w:r w:rsidR="00885201">
          <w:rPr>
            <w:noProof/>
            <w:webHidden/>
          </w:rPr>
          <w:tab/>
        </w:r>
        <w:r w:rsidR="00885201">
          <w:rPr>
            <w:noProof/>
            <w:webHidden/>
          </w:rPr>
          <w:fldChar w:fldCharType="begin"/>
        </w:r>
        <w:r w:rsidR="00885201">
          <w:rPr>
            <w:noProof/>
            <w:webHidden/>
          </w:rPr>
          <w:instrText xml:space="preserve"> PAGEREF _Toc103766699 \h </w:instrText>
        </w:r>
        <w:r w:rsidR="00885201">
          <w:rPr>
            <w:noProof/>
            <w:webHidden/>
          </w:rPr>
        </w:r>
        <w:r w:rsidR="00885201">
          <w:rPr>
            <w:noProof/>
            <w:webHidden/>
          </w:rPr>
          <w:fldChar w:fldCharType="separate"/>
        </w:r>
        <w:r w:rsidR="00885201">
          <w:rPr>
            <w:noProof/>
            <w:webHidden/>
          </w:rPr>
          <w:t>19</w:t>
        </w:r>
        <w:r w:rsidR="00885201">
          <w:rPr>
            <w:noProof/>
            <w:webHidden/>
          </w:rPr>
          <w:fldChar w:fldCharType="end"/>
        </w:r>
      </w:hyperlink>
    </w:p>
    <w:p w14:paraId="5EBEC675" w14:textId="56BD0AE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0" w:history="1">
        <w:r w:rsidR="00885201" w:rsidRPr="00AD08CC">
          <w:rPr>
            <w:rStyle w:val="Hyperlink"/>
            <w:noProof/>
          </w:rPr>
          <w:t>Table 3</w:t>
        </w:r>
        <w:r w:rsidR="00885201" w:rsidRPr="00AD08CC">
          <w:rPr>
            <w:rStyle w:val="Hyperlink"/>
            <w:noProof/>
          </w:rPr>
          <w:noBreakHyphen/>
          <w:t>1: List of Logical Level System Functions</w:t>
        </w:r>
        <w:r w:rsidR="00885201">
          <w:rPr>
            <w:noProof/>
            <w:webHidden/>
          </w:rPr>
          <w:tab/>
        </w:r>
        <w:r w:rsidR="00885201">
          <w:rPr>
            <w:noProof/>
            <w:webHidden/>
          </w:rPr>
          <w:fldChar w:fldCharType="begin"/>
        </w:r>
        <w:r w:rsidR="00885201">
          <w:rPr>
            <w:noProof/>
            <w:webHidden/>
          </w:rPr>
          <w:instrText xml:space="preserve"> PAGEREF _Toc103766700 \h </w:instrText>
        </w:r>
        <w:r w:rsidR="00885201">
          <w:rPr>
            <w:noProof/>
            <w:webHidden/>
          </w:rPr>
        </w:r>
        <w:r w:rsidR="00885201">
          <w:rPr>
            <w:noProof/>
            <w:webHidden/>
          </w:rPr>
          <w:fldChar w:fldCharType="separate"/>
        </w:r>
        <w:r w:rsidR="00885201">
          <w:rPr>
            <w:noProof/>
            <w:webHidden/>
          </w:rPr>
          <w:t>23</w:t>
        </w:r>
        <w:r w:rsidR="00885201">
          <w:rPr>
            <w:noProof/>
            <w:webHidden/>
          </w:rPr>
          <w:fldChar w:fldCharType="end"/>
        </w:r>
      </w:hyperlink>
    </w:p>
    <w:p w14:paraId="57D06625" w14:textId="4A78D19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1" w:history="1">
        <w:r w:rsidR="00885201" w:rsidRPr="00AD08CC">
          <w:rPr>
            <w:rStyle w:val="Hyperlink"/>
            <w:noProof/>
          </w:rPr>
          <w:t>Table 3</w:t>
        </w:r>
        <w:r w:rsidR="00885201" w:rsidRPr="00AD08CC">
          <w:rPr>
            <w:rStyle w:val="Hyperlink"/>
            <w:noProof/>
          </w:rPr>
          <w:noBreakHyphen/>
          <w:t>2: List of Technology Level Component Functions</w:t>
        </w:r>
        <w:r w:rsidR="00885201">
          <w:rPr>
            <w:noProof/>
            <w:webHidden/>
          </w:rPr>
          <w:tab/>
        </w:r>
        <w:r w:rsidR="00885201">
          <w:rPr>
            <w:noProof/>
            <w:webHidden/>
          </w:rPr>
          <w:fldChar w:fldCharType="begin"/>
        </w:r>
        <w:r w:rsidR="00885201">
          <w:rPr>
            <w:noProof/>
            <w:webHidden/>
          </w:rPr>
          <w:instrText xml:space="preserve"> PAGEREF _Toc103766701 \h </w:instrText>
        </w:r>
        <w:r w:rsidR="00885201">
          <w:rPr>
            <w:noProof/>
            <w:webHidden/>
          </w:rPr>
        </w:r>
        <w:r w:rsidR="00885201">
          <w:rPr>
            <w:noProof/>
            <w:webHidden/>
          </w:rPr>
          <w:fldChar w:fldCharType="separate"/>
        </w:r>
        <w:r w:rsidR="00885201">
          <w:rPr>
            <w:noProof/>
            <w:webHidden/>
          </w:rPr>
          <w:t>26</w:t>
        </w:r>
        <w:r w:rsidR="00885201">
          <w:rPr>
            <w:noProof/>
            <w:webHidden/>
          </w:rPr>
          <w:fldChar w:fldCharType="end"/>
        </w:r>
      </w:hyperlink>
    </w:p>
    <w:p w14:paraId="70EB8C01" w14:textId="173F9B2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2" w:history="1">
        <w:r w:rsidR="00885201" w:rsidRPr="00AD08CC">
          <w:rPr>
            <w:rStyle w:val="Hyperlink"/>
            <w:noProof/>
          </w:rPr>
          <w:t>Table 3</w:t>
        </w:r>
        <w:r w:rsidR="00885201" w:rsidRPr="00AD08CC">
          <w:rPr>
            <w:rStyle w:val="Hyperlink"/>
            <w:noProof/>
          </w:rPr>
          <w:noBreakHyphen/>
          <w:t>3: List of Logical Signals</w:t>
        </w:r>
        <w:r w:rsidR="00885201">
          <w:rPr>
            <w:noProof/>
            <w:webHidden/>
          </w:rPr>
          <w:tab/>
        </w:r>
        <w:r w:rsidR="00885201">
          <w:rPr>
            <w:noProof/>
            <w:webHidden/>
          </w:rPr>
          <w:fldChar w:fldCharType="begin"/>
        </w:r>
        <w:r w:rsidR="00885201">
          <w:rPr>
            <w:noProof/>
            <w:webHidden/>
          </w:rPr>
          <w:instrText xml:space="preserve"> PAGEREF _Toc103766702 \h </w:instrText>
        </w:r>
        <w:r w:rsidR="00885201">
          <w:rPr>
            <w:noProof/>
            <w:webHidden/>
          </w:rPr>
        </w:r>
        <w:r w:rsidR="00885201">
          <w:rPr>
            <w:noProof/>
            <w:webHidden/>
          </w:rPr>
          <w:fldChar w:fldCharType="separate"/>
        </w:r>
        <w:r w:rsidR="00885201">
          <w:rPr>
            <w:noProof/>
            <w:webHidden/>
          </w:rPr>
          <w:t>27</w:t>
        </w:r>
        <w:r w:rsidR="00885201">
          <w:rPr>
            <w:noProof/>
            <w:webHidden/>
          </w:rPr>
          <w:fldChar w:fldCharType="end"/>
        </w:r>
      </w:hyperlink>
    </w:p>
    <w:p w14:paraId="1766F827" w14:textId="165A3C0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3" w:history="1">
        <w:r w:rsidR="00885201" w:rsidRPr="00AD08CC">
          <w:rPr>
            <w:rStyle w:val="Hyperlink"/>
            <w:noProof/>
          </w:rPr>
          <w:t>Table 3</w:t>
        </w:r>
        <w:r w:rsidR="00885201" w:rsidRPr="00AD08CC">
          <w:rPr>
            <w:rStyle w:val="Hyperlink"/>
            <w:noProof/>
          </w:rPr>
          <w:noBreakHyphen/>
          <w:t>4: Logical to Technology Level Signal Realization</w:t>
        </w:r>
        <w:r w:rsidR="00885201">
          <w:rPr>
            <w:noProof/>
            <w:webHidden/>
          </w:rPr>
          <w:tab/>
        </w:r>
        <w:r w:rsidR="00885201">
          <w:rPr>
            <w:noProof/>
            <w:webHidden/>
          </w:rPr>
          <w:fldChar w:fldCharType="begin"/>
        </w:r>
        <w:r w:rsidR="00885201">
          <w:rPr>
            <w:noProof/>
            <w:webHidden/>
          </w:rPr>
          <w:instrText xml:space="preserve"> PAGEREF _Toc103766703 \h </w:instrText>
        </w:r>
        <w:r w:rsidR="00885201">
          <w:rPr>
            <w:noProof/>
            <w:webHidden/>
          </w:rPr>
        </w:r>
        <w:r w:rsidR="00885201">
          <w:rPr>
            <w:noProof/>
            <w:webHidden/>
          </w:rPr>
          <w:fldChar w:fldCharType="separate"/>
        </w:r>
        <w:r w:rsidR="00885201">
          <w:rPr>
            <w:noProof/>
            <w:webHidden/>
          </w:rPr>
          <w:t>28</w:t>
        </w:r>
        <w:r w:rsidR="00885201">
          <w:rPr>
            <w:noProof/>
            <w:webHidden/>
          </w:rPr>
          <w:fldChar w:fldCharType="end"/>
        </w:r>
      </w:hyperlink>
    </w:p>
    <w:p w14:paraId="644AB852" w14:textId="324F9D4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4" w:history="1">
        <w:r w:rsidR="00885201" w:rsidRPr="00AD08CC">
          <w:rPr>
            <w:rStyle w:val="Hyperlink"/>
            <w:noProof/>
          </w:rPr>
          <w:t>Table 3</w:t>
        </w:r>
        <w:r w:rsidR="00885201" w:rsidRPr="00AD08CC">
          <w:rPr>
            <w:rStyle w:val="Hyperlink"/>
            <w:noProof/>
          </w:rPr>
          <w:noBreakHyphen/>
          <w:t>5: Electrical Components</w:t>
        </w:r>
        <w:r w:rsidR="00885201">
          <w:rPr>
            <w:noProof/>
            <w:webHidden/>
          </w:rPr>
          <w:tab/>
        </w:r>
        <w:r w:rsidR="00885201">
          <w:rPr>
            <w:noProof/>
            <w:webHidden/>
          </w:rPr>
          <w:fldChar w:fldCharType="begin"/>
        </w:r>
        <w:r w:rsidR="00885201">
          <w:rPr>
            <w:noProof/>
            <w:webHidden/>
          </w:rPr>
          <w:instrText xml:space="preserve"> PAGEREF _Toc103766704 \h </w:instrText>
        </w:r>
        <w:r w:rsidR="00885201">
          <w:rPr>
            <w:noProof/>
            <w:webHidden/>
          </w:rPr>
        </w:r>
        <w:r w:rsidR="00885201">
          <w:rPr>
            <w:noProof/>
            <w:webHidden/>
          </w:rPr>
          <w:fldChar w:fldCharType="separate"/>
        </w:r>
        <w:r w:rsidR="00885201">
          <w:rPr>
            <w:noProof/>
            <w:webHidden/>
          </w:rPr>
          <w:t>29</w:t>
        </w:r>
        <w:r w:rsidR="00885201">
          <w:rPr>
            <w:noProof/>
            <w:webHidden/>
          </w:rPr>
          <w:fldChar w:fldCharType="end"/>
        </w:r>
      </w:hyperlink>
    </w:p>
    <w:p w14:paraId="218E1EEC" w14:textId="63EA141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5" w:history="1">
        <w:r w:rsidR="00885201" w:rsidRPr="00AD08CC">
          <w:rPr>
            <w:rStyle w:val="Hyperlink"/>
            <w:noProof/>
          </w:rPr>
          <w:t>Table 3</w:t>
        </w:r>
        <w:r w:rsidR="00885201" w:rsidRPr="00AD08CC">
          <w:rPr>
            <w:rStyle w:val="Hyperlink"/>
            <w:noProof/>
          </w:rPr>
          <w:noBreakHyphen/>
          <w:t>6: List of Technical Signals</w:t>
        </w:r>
        <w:r w:rsidR="00885201">
          <w:rPr>
            <w:noProof/>
            <w:webHidden/>
          </w:rPr>
          <w:tab/>
        </w:r>
        <w:r w:rsidR="00885201">
          <w:rPr>
            <w:noProof/>
            <w:webHidden/>
          </w:rPr>
          <w:fldChar w:fldCharType="begin"/>
        </w:r>
        <w:r w:rsidR="00885201">
          <w:rPr>
            <w:noProof/>
            <w:webHidden/>
          </w:rPr>
          <w:instrText xml:space="preserve"> PAGEREF _Toc103766705 \h </w:instrText>
        </w:r>
        <w:r w:rsidR="00885201">
          <w:rPr>
            <w:noProof/>
            <w:webHidden/>
          </w:rPr>
        </w:r>
        <w:r w:rsidR="00885201">
          <w:rPr>
            <w:noProof/>
            <w:webHidden/>
          </w:rPr>
          <w:fldChar w:fldCharType="separate"/>
        </w:r>
        <w:r w:rsidR="00885201">
          <w:rPr>
            <w:noProof/>
            <w:webHidden/>
          </w:rPr>
          <w:t>29</w:t>
        </w:r>
        <w:r w:rsidR="00885201">
          <w:rPr>
            <w:noProof/>
            <w:webHidden/>
          </w:rPr>
          <w:fldChar w:fldCharType="end"/>
        </w:r>
      </w:hyperlink>
    </w:p>
    <w:p w14:paraId="6445043F" w14:textId="62797D9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6" w:history="1">
        <w:r w:rsidR="00885201" w:rsidRPr="00AD08CC">
          <w:rPr>
            <w:rStyle w:val="Hyperlink"/>
            <w:noProof/>
          </w:rPr>
          <w:t>Table 3</w:t>
        </w:r>
        <w:r w:rsidR="00885201" w:rsidRPr="00AD08CC">
          <w:rPr>
            <w:rStyle w:val="Hyperlink"/>
            <w:noProof/>
          </w:rPr>
          <w:noBreakHyphen/>
          <w:t>7: Function Allocation Table (Basic)</w:t>
        </w:r>
        <w:r w:rsidR="00885201">
          <w:rPr>
            <w:noProof/>
            <w:webHidden/>
          </w:rPr>
          <w:tab/>
        </w:r>
        <w:r w:rsidR="00885201">
          <w:rPr>
            <w:noProof/>
            <w:webHidden/>
          </w:rPr>
          <w:fldChar w:fldCharType="begin"/>
        </w:r>
        <w:r w:rsidR="00885201">
          <w:rPr>
            <w:noProof/>
            <w:webHidden/>
          </w:rPr>
          <w:instrText xml:space="preserve"> PAGEREF _Toc103766706 \h </w:instrText>
        </w:r>
        <w:r w:rsidR="00885201">
          <w:rPr>
            <w:noProof/>
            <w:webHidden/>
          </w:rPr>
        </w:r>
        <w:r w:rsidR="00885201">
          <w:rPr>
            <w:noProof/>
            <w:webHidden/>
          </w:rPr>
          <w:fldChar w:fldCharType="separate"/>
        </w:r>
        <w:r w:rsidR="00885201">
          <w:rPr>
            <w:noProof/>
            <w:webHidden/>
          </w:rPr>
          <w:t>46</w:t>
        </w:r>
        <w:r w:rsidR="00885201">
          <w:rPr>
            <w:noProof/>
            <w:webHidden/>
          </w:rPr>
          <w:fldChar w:fldCharType="end"/>
        </w:r>
      </w:hyperlink>
    </w:p>
    <w:p w14:paraId="46C0CDC9" w14:textId="3055634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7" w:history="1">
        <w:r w:rsidR="00885201" w:rsidRPr="00AD08CC">
          <w:rPr>
            <w:rStyle w:val="Hyperlink"/>
            <w:noProof/>
          </w:rPr>
          <w:t>Table 3</w:t>
        </w:r>
        <w:r w:rsidR="00885201" w:rsidRPr="00AD08CC">
          <w:rPr>
            <w:rStyle w:val="Hyperlink"/>
            <w:noProof/>
          </w:rPr>
          <w:noBreakHyphen/>
          <w:t>8: Function Allocation Table (Functional Safety Extension)</w:t>
        </w:r>
        <w:r w:rsidR="00885201">
          <w:rPr>
            <w:noProof/>
            <w:webHidden/>
          </w:rPr>
          <w:tab/>
        </w:r>
        <w:r w:rsidR="00885201">
          <w:rPr>
            <w:noProof/>
            <w:webHidden/>
          </w:rPr>
          <w:fldChar w:fldCharType="begin"/>
        </w:r>
        <w:r w:rsidR="00885201">
          <w:rPr>
            <w:noProof/>
            <w:webHidden/>
          </w:rPr>
          <w:instrText xml:space="preserve"> PAGEREF _Toc103766707 \h </w:instrText>
        </w:r>
        <w:r w:rsidR="00885201">
          <w:rPr>
            <w:noProof/>
            <w:webHidden/>
          </w:rPr>
        </w:r>
        <w:r w:rsidR="00885201">
          <w:rPr>
            <w:noProof/>
            <w:webHidden/>
          </w:rPr>
          <w:fldChar w:fldCharType="separate"/>
        </w:r>
        <w:r w:rsidR="00885201">
          <w:rPr>
            <w:noProof/>
            <w:webHidden/>
          </w:rPr>
          <w:t>46</w:t>
        </w:r>
        <w:r w:rsidR="00885201">
          <w:rPr>
            <w:noProof/>
            <w:webHidden/>
          </w:rPr>
          <w:fldChar w:fldCharType="end"/>
        </w:r>
      </w:hyperlink>
    </w:p>
    <w:p w14:paraId="6DA37D3F" w14:textId="5230FB5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8" w:history="1">
        <w:r w:rsidR="00885201" w:rsidRPr="00AD08CC">
          <w:rPr>
            <w:rStyle w:val="Hyperlink"/>
            <w:noProof/>
          </w:rPr>
          <w:t>Table 5</w:t>
        </w:r>
        <w:r w:rsidR="00885201" w:rsidRPr="00AD08CC">
          <w:rPr>
            <w:rStyle w:val="Hyperlink"/>
            <w:noProof/>
          </w:rPr>
          <w:noBreakHyphen/>
          <w:t>1: Input Signal mappings of Function</w:t>
        </w:r>
        <w:r w:rsidR="00885201">
          <w:rPr>
            <w:noProof/>
            <w:webHidden/>
          </w:rPr>
          <w:tab/>
        </w:r>
        <w:r w:rsidR="00885201">
          <w:rPr>
            <w:noProof/>
            <w:webHidden/>
          </w:rPr>
          <w:fldChar w:fldCharType="begin"/>
        </w:r>
        <w:r w:rsidR="00885201">
          <w:rPr>
            <w:noProof/>
            <w:webHidden/>
          </w:rPr>
          <w:instrText xml:space="preserve"> PAGEREF _Toc103766708 \h </w:instrText>
        </w:r>
        <w:r w:rsidR="00885201">
          <w:rPr>
            <w:noProof/>
            <w:webHidden/>
          </w:rPr>
        </w:r>
        <w:r w:rsidR="00885201">
          <w:rPr>
            <w:noProof/>
            <w:webHidden/>
          </w:rPr>
          <w:fldChar w:fldCharType="separate"/>
        </w:r>
        <w:r w:rsidR="00885201">
          <w:rPr>
            <w:noProof/>
            <w:webHidden/>
          </w:rPr>
          <w:t>49</w:t>
        </w:r>
        <w:r w:rsidR="00885201">
          <w:rPr>
            <w:noProof/>
            <w:webHidden/>
          </w:rPr>
          <w:fldChar w:fldCharType="end"/>
        </w:r>
      </w:hyperlink>
    </w:p>
    <w:p w14:paraId="3408C2F0" w14:textId="24E9C8F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09" w:history="1">
        <w:r w:rsidR="00885201" w:rsidRPr="00AD08CC">
          <w:rPr>
            <w:rStyle w:val="Hyperlink"/>
            <w:b/>
            <w:noProof/>
          </w:rPr>
          <w:t>Table 5</w:t>
        </w:r>
        <w:r w:rsidR="00885201" w:rsidRPr="00AD08CC">
          <w:rPr>
            <w:rStyle w:val="Hyperlink"/>
            <w:b/>
            <w:noProof/>
          </w:rPr>
          <w:noBreakHyphen/>
          <w:t>2: Output Signal mappings of Function</w:t>
        </w:r>
        <w:r w:rsidR="00885201">
          <w:rPr>
            <w:noProof/>
            <w:webHidden/>
          </w:rPr>
          <w:tab/>
        </w:r>
        <w:r w:rsidR="00885201">
          <w:rPr>
            <w:noProof/>
            <w:webHidden/>
          </w:rPr>
          <w:fldChar w:fldCharType="begin"/>
        </w:r>
        <w:r w:rsidR="00885201">
          <w:rPr>
            <w:noProof/>
            <w:webHidden/>
          </w:rPr>
          <w:instrText xml:space="preserve"> PAGEREF _Toc103766709 \h </w:instrText>
        </w:r>
        <w:r w:rsidR="00885201">
          <w:rPr>
            <w:noProof/>
            <w:webHidden/>
          </w:rPr>
        </w:r>
        <w:r w:rsidR="00885201">
          <w:rPr>
            <w:noProof/>
            <w:webHidden/>
          </w:rPr>
          <w:fldChar w:fldCharType="separate"/>
        </w:r>
        <w:r w:rsidR="00885201">
          <w:rPr>
            <w:noProof/>
            <w:webHidden/>
          </w:rPr>
          <w:t>49</w:t>
        </w:r>
        <w:r w:rsidR="00885201">
          <w:rPr>
            <w:noProof/>
            <w:webHidden/>
          </w:rPr>
          <w:fldChar w:fldCharType="end"/>
        </w:r>
      </w:hyperlink>
    </w:p>
    <w:p w14:paraId="4F2B3E23" w14:textId="72890096"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0" w:history="1">
        <w:r w:rsidR="00885201" w:rsidRPr="00AD08CC">
          <w:rPr>
            <w:rStyle w:val="Hyperlink"/>
            <w:noProof/>
          </w:rPr>
          <w:t>Table 5</w:t>
        </w:r>
        <w:r w:rsidR="00885201" w:rsidRPr="00AD08CC">
          <w:rPr>
            <w:rStyle w:val="Hyperlink"/>
            <w:noProof/>
          </w:rPr>
          <w:noBreakHyphen/>
          <w:t>3: Input Signal mappings of Function</w:t>
        </w:r>
        <w:r w:rsidR="00885201">
          <w:rPr>
            <w:noProof/>
            <w:webHidden/>
          </w:rPr>
          <w:tab/>
        </w:r>
        <w:r w:rsidR="00885201">
          <w:rPr>
            <w:noProof/>
            <w:webHidden/>
          </w:rPr>
          <w:fldChar w:fldCharType="begin"/>
        </w:r>
        <w:r w:rsidR="00885201">
          <w:rPr>
            <w:noProof/>
            <w:webHidden/>
          </w:rPr>
          <w:instrText xml:space="preserve"> PAGEREF _Toc103766710 \h </w:instrText>
        </w:r>
        <w:r w:rsidR="00885201">
          <w:rPr>
            <w:noProof/>
            <w:webHidden/>
          </w:rPr>
        </w:r>
        <w:r w:rsidR="00885201">
          <w:rPr>
            <w:noProof/>
            <w:webHidden/>
          </w:rPr>
          <w:fldChar w:fldCharType="separate"/>
        </w:r>
        <w:r w:rsidR="00885201">
          <w:rPr>
            <w:noProof/>
            <w:webHidden/>
          </w:rPr>
          <w:t>51</w:t>
        </w:r>
        <w:r w:rsidR="00885201">
          <w:rPr>
            <w:noProof/>
            <w:webHidden/>
          </w:rPr>
          <w:fldChar w:fldCharType="end"/>
        </w:r>
      </w:hyperlink>
    </w:p>
    <w:p w14:paraId="48FBB375" w14:textId="4E397E6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1" w:history="1">
        <w:r w:rsidR="00885201" w:rsidRPr="00AD08CC">
          <w:rPr>
            <w:rStyle w:val="Hyperlink"/>
            <w:noProof/>
          </w:rPr>
          <w:t>Table 5</w:t>
        </w:r>
        <w:r w:rsidR="00885201" w:rsidRPr="00AD08CC">
          <w:rPr>
            <w:rStyle w:val="Hyperlink"/>
            <w:noProof/>
          </w:rPr>
          <w:noBreakHyphen/>
          <w:t>4: Input Signal mappings of Function</w:t>
        </w:r>
        <w:r w:rsidR="00885201">
          <w:rPr>
            <w:noProof/>
            <w:webHidden/>
          </w:rPr>
          <w:tab/>
        </w:r>
        <w:r w:rsidR="00885201">
          <w:rPr>
            <w:noProof/>
            <w:webHidden/>
          </w:rPr>
          <w:fldChar w:fldCharType="begin"/>
        </w:r>
        <w:r w:rsidR="00885201">
          <w:rPr>
            <w:noProof/>
            <w:webHidden/>
          </w:rPr>
          <w:instrText xml:space="preserve"> PAGEREF _Toc103766711 \h </w:instrText>
        </w:r>
        <w:r w:rsidR="00885201">
          <w:rPr>
            <w:noProof/>
            <w:webHidden/>
          </w:rPr>
        </w:r>
        <w:r w:rsidR="00885201">
          <w:rPr>
            <w:noProof/>
            <w:webHidden/>
          </w:rPr>
          <w:fldChar w:fldCharType="separate"/>
        </w:r>
        <w:r w:rsidR="00885201">
          <w:rPr>
            <w:noProof/>
            <w:webHidden/>
          </w:rPr>
          <w:t>54</w:t>
        </w:r>
        <w:r w:rsidR="00885201">
          <w:rPr>
            <w:noProof/>
            <w:webHidden/>
          </w:rPr>
          <w:fldChar w:fldCharType="end"/>
        </w:r>
      </w:hyperlink>
    </w:p>
    <w:p w14:paraId="7B207B2C" w14:textId="415290F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2" w:history="1">
        <w:r w:rsidR="00885201" w:rsidRPr="00AD08CC">
          <w:rPr>
            <w:rStyle w:val="Hyperlink"/>
            <w:b/>
            <w:noProof/>
          </w:rPr>
          <w:t>Table 5</w:t>
        </w:r>
        <w:r w:rsidR="00885201" w:rsidRPr="00AD08CC">
          <w:rPr>
            <w:rStyle w:val="Hyperlink"/>
            <w:b/>
            <w:noProof/>
          </w:rPr>
          <w:noBreakHyphen/>
          <w:t>5: Output Signal mappings of Function</w:t>
        </w:r>
        <w:r w:rsidR="00885201">
          <w:rPr>
            <w:noProof/>
            <w:webHidden/>
          </w:rPr>
          <w:tab/>
        </w:r>
        <w:r w:rsidR="00885201">
          <w:rPr>
            <w:noProof/>
            <w:webHidden/>
          </w:rPr>
          <w:fldChar w:fldCharType="begin"/>
        </w:r>
        <w:r w:rsidR="00885201">
          <w:rPr>
            <w:noProof/>
            <w:webHidden/>
          </w:rPr>
          <w:instrText xml:space="preserve"> PAGEREF _Toc103766712 \h </w:instrText>
        </w:r>
        <w:r w:rsidR="00885201">
          <w:rPr>
            <w:noProof/>
            <w:webHidden/>
          </w:rPr>
        </w:r>
        <w:r w:rsidR="00885201">
          <w:rPr>
            <w:noProof/>
            <w:webHidden/>
          </w:rPr>
          <w:fldChar w:fldCharType="separate"/>
        </w:r>
        <w:r w:rsidR="00885201">
          <w:rPr>
            <w:noProof/>
            <w:webHidden/>
          </w:rPr>
          <w:t>54</w:t>
        </w:r>
        <w:r w:rsidR="00885201">
          <w:rPr>
            <w:noProof/>
            <w:webHidden/>
          </w:rPr>
          <w:fldChar w:fldCharType="end"/>
        </w:r>
      </w:hyperlink>
    </w:p>
    <w:p w14:paraId="282247DD" w14:textId="7AED066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3" w:history="1">
        <w:r w:rsidR="00885201" w:rsidRPr="00AD08CC">
          <w:rPr>
            <w:rStyle w:val="Hyperlink"/>
            <w:noProof/>
          </w:rPr>
          <w:t>Table 5</w:t>
        </w:r>
        <w:r w:rsidR="00885201" w:rsidRPr="00AD08CC">
          <w:rPr>
            <w:rStyle w:val="Hyperlink"/>
            <w:noProof/>
          </w:rPr>
          <w:noBreakHyphen/>
          <w:t>6: Input Signal mappings of Function</w:t>
        </w:r>
        <w:r w:rsidR="00885201">
          <w:rPr>
            <w:noProof/>
            <w:webHidden/>
          </w:rPr>
          <w:tab/>
        </w:r>
        <w:r w:rsidR="00885201">
          <w:rPr>
            <w:noProof/>
            <w:webHidden/>
          </w:rPr>
          <w:fldChar w:fldCharType="begin"/>
        </w:r>
        <w:r w:rsidR="00885201">
          <w:rPr>
            <w:noProof/>
            <w:webHidden/>
          </w:rPr>
          <w:instrText xml:space="preserve"> PAGEREF _Toc103766713 \h </w:instrText>
        </w:r>
        <w:r w:rsidR="00885201">
          <w:rPr>
            <w:noProof/>
            <w:webHidden/>
          </w:rPr>
        </w:r>
        <w:r w:rsidR="00885201">
          <w:rPr>
            <w:noProof/>
            <w:webHidden/>
          </w:rPr>
          <w:fldChar w:fldCharType="separate"/>
        </w:r>
        <w:r w:rsidR="00885201">
          <w:rPr>
            <w:noProof/>
            <w:webHidden/>
          </w:rPr>
          <w:t>55</w:t>
        </w:r>
        <w:r w:rsidR="00885201">
          <w:rPr>
            <w:noProof/>
            <w:webHidden/>
          </w:rPr>
          <w:fldChar w:fldCharType="end"/>
        </w:r>
      </w:hyperlink>
    </w:p>
    <w:p w14:paraId="462BACF2" w14:textId="52C6C33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4" w:history="1">
        <w:r w:rsidR="00885201" w:rsidRPr="00AD08CC">
          <w:rPr>
            <w:rStyle w:val="Hyperlink"/>
            <w:noProof/>
          </w:rPr>
          <w:t>Table 5</w:t>
        </w:r>
        <w:r w:rsidR="00885201" w:rsidRPr="00AD08CC">
          <w:rPr>
            <w:rStyle w:val="Hyperlink"/>
            <w:noProof/>
          </w:rPr>
          <w:noBreakHyphen/>
          <w:t>7: Input Signal mappings of Function</w:t>
        </w:r>
        <w:r w:rsidR="00885201">
          <w:rPr>
            <w:noProof/>
            <w:webHidden/>
          </w:rPr>
          <w:tab/>
        </w:r>
        <w:r w:rsidR="00885201">
          <w:rPr>
            <w:noProof/>
            <w:webHidden/>
          </w:rPr>
          <w:fldChar w:fldCharType="begin"/>
        </w:r>
        <w:r w:rsidR="00885201">
          <w:rPr>
            <w:noProof/>
            <w:webHidden/>
          </w:rPr>
          <w:instrText xml:space="preserve"> PAGEREF _Toc103766714 \h </w:instrText>
        </w:r>
        <w:r w:rsidR="00885201">
          <w:rPr>
            <w:noProof/>
            <w:webHidden/>
          </w:rPr>
        </w:r>
        <w:r w:rsidR="00885201">
          <w:rPr>
            <w:noProof/>
            <w:webHidden/>
          </w:rPr>
          <w:fldChar w:fldCharType="separate"/>
        </w:r>
        <w:r w:rsidR="00885201">
          <w:rPr>
            <w:noProof/>
            <w:webHidden/>
          </w:rPr>
          <w:t>59</w:t>
        </w:r>
        <w:r w:rsidR="00885201">
          <w:rPr>
            <w:noProof/>
            <w:webHidden/>
          </w:rPr>
          <w:fldChar w:fldCharType="end"/>
        </w:r>
      </w:hyperlink>
    </w:p>
    <w:p w14:paraId="14969A95" w14:textId="2BE3DDE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5" w:history="1">
        <w:r w:rsidR="00885201" w:rsidRPr="00AD08CC">
          <w:rPr>
            <w:rStyle w:val="Hyperlink"/>
            <w:b/>
            <w:noProof/>
          </w:rPr>
          <w:t>Table 5</w:t>
        </w:r>
        <w:r w:rsidR="00885201" w:rsidRPr="00AD08CC">
          <w:rPr>
            <w:rStyle w:val="Hyperlink"/>
            <w:b/>
            <w:noProof/>
          </w:rPr>
          <w:noBreakHyphen/>
          <w:t>8: Output Signal mappings of Function</w:t>
        </w:r>
        <w:r w:rsidR="00885201">
          <w:rPr>
            <w:noProof/>
            <w:webHidden/>
          </w:rPr>
          <w:tab/>
        </w:r>
        <w:r w:rsidR="00885201">
          <w:rPr>
            <w:noProof/>
            <w:webHidden/>
          </w:rPr>
          <w:fldChar w:fldCharType="begin"/>
        </w:r>
        <w:r w:rsidR="00885201">
          <w:rPr>
            <w:noProof/>
            <w:webHidden/>
          </w:rPr>
          <w:instrText xml:space="preserve"> PAGEREF _Toc103766715 \h </w:instrText>
        </w:r>
        <w:r w:rsidR="00885201">
          <w:rPr>
            <w:noProof/>
            <w:webHidden/>
          </w:rPr>
        </w:r>
        <w:r w:rsidR="00885201">
          <w:rPr>
            <w:noProof/>
            <w:webHidden/>
          </w:rPr>
          <w:fldChar w:fldCharType="separate"/>
        </w:r>
        <w:r w:rsidR="00885201">
          <w:rPr>
            <w:noProof/>
            <w:webHidden/>
          </w:rPr>
          <w:t>60</w:t>
        </w:r>
        <w:r w:rsidR="00885201">
          <w:rPr>
            <w:noProof/>
            <w:webHidden/>
          </w:rPr>
          <w:fldChar w:fldCharType="end"/>
        </w:r>
      </w:hyperlink>
    </w:p>
    <w:p w14:paraId="70B4F15C" w14:textId="7C508AC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6" w:history="1">
        <w:r w:rsidR="00885201" w:rsidRPr="00AD08CC">
          <w:rPr>
            <w:rStyle w:val="Hyperlink"/>
            <w:noProof/>
          </w:rPr>
          <w:t>Table 5</w:t>
        </w:r>
        <w:r w:rsidR="00885201" w:rsidRPr="00AD08CC">
          <w:rPr>
            <w:rStyle w:val="Hyperlink"/>
            <w:noProof/>
          </w:rPr>
          <w:noBreakHyphen/>
          <w:t>9: Input Signal mappings of Function</w:t>
        </w:r>
        <w:r w:rsidR="00885201">
          <w:rPr>
            <w:noProof/>
            <w:webHidden/>
          </w:rPr>
          <w:tab/>
        </w:r>
        <w:r w:rsidR="00885201">
          <w:rPr>
            <w:noProof/>
            <w:webHidden/>
          </w:rPr>
          <w:fldChar w:fldCharType="begin"/>
        </w:r>
        <w:r w:rsidR="00885201">
          <w:rPr>
            <w:noProof/>
            <w:webHidden/>
          </w:rPr>
          <w:instrText xml:space="preserve"> PAGEREF _Toc103766716 \h </w:instrText>
        </w:r>
        <w:r w:rsidR="00885201">
          <w:rPr>
            <w:noProof/>
            <w:webHidden/>
          </w:rPr>
        </w:r>
        <w:r w:rsidR="00885201">
          <w:rPr>
            <w:noProof/>
            <w:webHidden/>
          </w:rPr>
          <w:fldChar w:fldCharType="separate"/>
        </w:r>
        <w:r w:rsidR="00885201">
          <w:rPr>
            <w:noProof/>
            <w:webHidden/>
          </w:rPr>
          <w:t>60</w:t>
        </w:r>
        <w:r w:rsidR="00885201">
          <w:rPr>
            <w:noProof/>
            <w:webHidden/>
          </w:rPr>
          <w:fldChar w:fldCharType="end"/>
        </w:r>
      </w:hyperlink>
    </w:p>
    <w:p w14:paraId="689C4F34" w14:textId="24D4003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7" w:history="1">
        <w:r w:rsidR="00885201" w:rsidRPr="00AD08CC">
          <w:rPr>
            <w:rStyle w:val="Hyperlink"/>
            <w:b/>
            <w:noProof/>
          </w:rPr>
          <w:t>Table 5</w:t>
        </w:r>
        <w:r w:rsidR="00885201" w:rsidRPr="00AD08CC">
          <w:rPr>
            <w:rStyle w:val="Hyperlink"/>
            <w:b/>
            <w:noProof/>
          </w:rPr>
          <w:noBreakHyphen/>
          <w:t>10: Output Signal mappings of Function</w:t>
        </w:r>
        <w:r w:rsidR="00885201">
          <w:rPr>
            <w:noProof/>
            <w:webHidden/>
          </w:rPr>
          <w:tab/>
        </w:r>
        <w:r w:rsidR="00885201">
          <w:rPr>
            <w:noProof/>
            <w:webHidden/>
          </w:rPr>
          <w:fldChar w:fldCharType="begin"/>
        </w:r>
        <w:r w:rsidR="00885201">
          <w:rPr>
            <w:noProof/>
            <w:webHidden/>
          </w:rPr>
          <w:instrText xml:space="preserve"> PAGEREF _Toc103766717 \h </w:instrText>
        </w:r>
        <w:r w:rsidR="00885201">
          <w:rPr>
            <w:noProof/>
            <w:webHidden/>
          </w:rPr>
        </w:r>
        <w:r w:rsidR="00885201">
          <w:rPr>
            <w:noProof/>
            <w:webHidden/>
          </w:rPr>
          <w:fldChar w:fldCharType="separate"/>
        </w:r>
        <w:r w:rsidR="00885201">
          <w:rPr>
            <w:noProof/>
            <w:webHidden/>
          </w:rPr>
          <w:t>60</w:t>
        </w:r>
        <w:r w:rsidR="00885201">
          <w:rPr>
            <w:noProof/>
            <w:webHidden/>
          </w:rPr>
          <w:fldChar w:fldCharType="end"/>
        </w:r>
      </w:hyperlink>
    </w:p>
    <w:p w14:paraId="4F977699" w14:textId="54B0D74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8" w:history="1">
        <w:r w:rsidR="00885201" w:rsidRPr="00AD08CC">
          <w:rPr>
            <w:rStyle w:val="Hyperlink"/>
            <w:noProof/>
          </w:rPr>
          <w:t>Table 5</w:t>
        </w:r>
        <w:r w:rsidR="00885201" w:rsidRPr="00AD08CC">
          <w:rPr>
            <w:rStyle w:val="Hyperlink"/>
            <w:noProof/>
          </w:rPr>
          <w:noBreakHyphen/>
          <w:t>11: Input Signal mappings of Function</w:t>
        </w:r>
        <w:r w:rsidR="00885201">
          <w:rPr>
            <w:noProof/>
            <w:webHidden/>
          </w:rPr>
          <w:tab/>
        </w:r>
        <w:r w:rsidR="00885201">
          <w:rPr>
            <w:noProof/>
            <w:webHidden/>
          </w:rPr>
          <w:fldChar w:fldCharType="begin"/>
        </w:r>
        <w:r w:rsidR="00885201">
          <w:rPr>
            <w:noProof/>
            <w:webHidden/>
          </w:rPr>
          <w:instrText xml:space="preserve"> PAGEREF _Toc103766718 \h </w:instrText>
        </w:r>
        <w:r w:rsidR="00885201">
          <w:rPr>
            <w:noProof/>
            <w:webHidden/>
          </w:rPr>
        </w:r>
        <w:r w:rsidR="00885201">
          <w:rPr>
            <w:noProof/>
            <w:webHidden/>
          </w:rPr>
          <w:fldChar w:fldCharType="separate"/>
        </w:r>
        <w:r w:rsidR="00885201">
          <w:rPr>
            <w:noProof/>
            <w:webHidden/>
          </w:rPr>
          <w:t>61</w:t>
        </w:r>
        <w:r w:rsidR="00885201">
          <w:rPr>
            <w:noProof/>
            <w:webHidden/>
          </w:rPr>
          <w:fldChar w:fldCharType="end"/>
        </w:r>
      </w:hyperlink>
    </w:p>
    <w:p w14:paraId="00ADBD54" w14:textId="3B4C706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19" w:history="1">
        <w:r w:rsidR="00885201" w:rsidRPr="00AD08CC">
          <w:rPr>
            <w:rStyle w:val="Hyperlink"/>
            <w:b/>
            <w:noProof/>
          </w:rPr>
          <w:t>Table 5</w:t>
        </w:r>
        <w:r w:rsidR="00885201" w:rsidRPr="00AD08CC">
          <w:rPr>
            <w:rStyle w:val="Hyperlink"/>
            <w:b/>
            <w:noProof/>
          </w:rPr>
          <w:noBreakHyphen/>
          <w:t>12: Output Signal mappings of Function</w:t>
        </w:r>
        <w:r w:rsidR="00885201">
          <w:rPr>
            <w:noProof/>
            <w:webHidden/>
          </w:rPr>
          <w:tab/>
        </w:r>
        <w:r w:rsidR="00885201">
          <w:rPr>
            <w:noProof/>
            <w:webHidden/>
          </w:rPr>
          <w:fldChar w:fldCharType="begin"/>
        </w:r>
        <w:r w:rsidR="00885201">
          <w:rPr>
            <w:noProof/>
            <w:webHidden/>
          </w:rPr>
          <w:instrText xml:space="preserve"> PAGEREF _Toc103766719 \h </w:instrText>
        </w:r>
        <w:r w:rsidR="00885201">
          <w:rPr>
            <w:noProof/>
            <w:webHidden/>
          </w:rPr>
        </w:r>
        <w:r w:rsidR="00885201">
          <w:rPr>
            <w:noProof/>
            <w:webHidden/>
          </w:rPr>
          <w:fldChar w:fldCharType="separate"/>
        </w:r>
        <w:r w:rsidR="00885201">
          <w:rPr>
            <w:noProof/>
            <w:webHidden/>
          </w:rPr>
          <w:t>61</w:t>
        </w:r>
        <w:r w:rsidR="00885201">
          <w:rPr>
            <w:noProof/>
            <w:webHidden/>
          </w:rPr>
          <w:fldChar w:fldCharType="end"/>
        </w:r>
      </w:hyperlink>
    </w:p>
    <w:p w14:paraId="2444E8A7" w14:textId="0308F16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0" w:history="1">
        <w:r w:rsidR="00885201" w:rsidRPr="00AD08CC">
          <w:rPr>
            <w:rStyle w:val="Hyperlink"/>
            <w:noProof/>
          </w:rPr>
          <w:t>Table 5</w:t>
        </w:r>
        <w:r w:rsidR="00885201" w:rsidRPr="00AD08CC">
          <w:rPr>
            <w:rStyle w:val="Hyperlink"/>
            <w:noProof/>
          </w:rPr>
          <w:noBreakHyphen/>
          <w:t>13: Input Signal mappings of Function</w:t>
        </w:r>
        <w:r w:rsidR="00885201">
          <w:rPr>
            <w:noProof/>
            <w:webHidden/>
          </w:rPr>
          <w:tab/>
        </w:r>
        <w:r w:rsidR="00885201">
          <w:rPr>
            <w:noProof/>
            <w:webHidden/>
          </w:rPr>
          <w:fldChar w:fldCharType="begin"/>
        </w:r>
        <w:r w:rsidR="00885201">
          <w:rPr>
            <w:noProof/>
            <w:webHidden/>
          </w:rPr>
          <w:instrText xml:space="preserve"> PAGEREF _Toc103766720 \h </w:instrText>
        </w:r>
        <w:r w:rsidR="00885201">
          <w:rPr>
            <w:noProof/>
            <w:webHidden/>
          </w:rPr>
        </w:r>
        <w:r w:rsidR="00885201">
          <w:rPr>
            <w:noProof/>
            <w:webHidden/>
          </w:rPr>
          <w:fldChar w:fldCharType="separate"/>
        </w:r>
        <w:r w:rsidR="00885201">
          <w:rPr>
            <w:noProof/>
            <w:webHidden/>
          </w:rPr>
          <w:t>62</w:t>
        </w:r>
        <w:r w:rsidR="00885201">
          <w:rPr>
            <w:noProof/>
            <w:webHidden/>
          </w:rPr>
          <w:fldChar w:fldCharType="end"/>
        </w:r>
      </w:hyperlink>
    </w:p>
    <w:p w14:paraId="029E1DCC" w14:textId="740C669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1" w:history="1">
        <w:r w:rsidR="00885201" w:rsidRPr="00AD08CC">
          <w:rPr>
            <w:rStyle w:val="Hyperlink"/>
            <w:noProof/>
          </w:rPr>
          <w:t>Table 5</w:t>
        </w:r>
        <w:r w:rsidR="00885201" w:rsidRPr="00AD08CC">
          <w:rPr>
            <w:rStyle w:val="Hyperlink"/>
            <w:noProof/>
          </w:rPr>
          <w:noBreakHyphen/>
          <w:t>14: Input Signal mappings of Function</w:t>
        </w:r>
        <w:r w:rsidR="00885201">
          <w:rPr>
            <w:noProof/>
            <w:webHidden/>
          </w:rPr>
          <w:tab/>
        </w:r>
        <w:r w:rsidR="00885201">
          <w:rPr>
            <w:noProof/>
            <w:webHidden/>
          </w:rPr>
          <w:fldChar w:fldCharType="begin"/>
        </w:r>
        <w:r w:rsidR="00885201">
          <w:rPr>
            <w:noProof/>
            <w:webHidden/>
          </w:rPr>
          <w:instrText xml:space="preserve"> PAGEREF _Toc103766721 \h </w:instrText>
        </w:r>
        <w:r w:rsidR="00885201">
          <w:rPr>
            <w:noProof/>
            <w:webHidden/>
          </w:rPr>
        </w:r>
        <w:r w:rsidR="00885201">
          <w:rPr>
            <w:noProof/>
            <w:webHidden/>
          </w:rPr>
          <w:fldChar w:fldCharType="separate"/>
        </w:r>
        <w:r w:rsidR="00885201">
          <w:rPr>
            <w:noProof/>
            <w:webHidden/>
          </w:rPr>
          <w:t>63</w:t>
        </w:r>
        <w:r w:rsidR="00885201">
          <w:rPr>
            <w:noProof/>
            <w:webHidden/>
          </w:rPr>
          <w:fldChar w:fldCharType="end"/>
        </w:r>
      </w:hyperlink>
    </w:p>
    <w:p w14:paraId="06E9D2E6" w14:textId="42BD1A3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2" w:history="1">
        <w:r w:rsidR="00885201" w:rsidRPr="00AD08CC">
          <w:rPr>
            <w:rStyle w:val="Hyperlink"/>
            <w:b/>
            <w:noProof/>
          </w:rPr>
          <w:t>Table 5</w:t>
        </w:r>
        <w:r w:rsidR="00885201" w:rsidRPr="00AD08CC">
          <w:rPr>
            <w:rStyle w:val="Hyperlink"/>
            <w:b/>
            <w:noProof/>
          </w:rPr>
          <w:noBreakHyphen/>
          <w:t>15: Output Signal mappings of Function</w:t>
        </w:r>
        <w:r w:rsidR="00885201">
          <w:rPr>
            <w:noProof/>
            <w:webHidden/>
          </w:rPr>
          <w:tab/>
        </w:r>
        <w:r w:rsidR="00885201">
          <w:rPr>
            <w:noProof/>
            <w:webHidden/>
          </w:rPr>
          <w:fldChar w:fldCharType="begin"/>
        </w:r>
        <w:r w:rsidR="00885201">
          <w:rPr>
            <w:noProof/>
            <w:webHidden/>
          </w:rPr>
          <w:instrText xml:space="preserve"> PAGEREF _Toc103766722 \h </w:instrText>
        </w:r>
        <w:r w:rsidR="00885201">
          <w:rPr>
            <w:noProof/>
            <w:webHidden/>
          </w:rPr>
        </w:r>
        <w:r w:rsidR="00885201">
          <w:rPr>
            <w:noProof/>
            <w:webHidden/>
          </w:rPr>
          <w:fldChar w:fldCharType="separate"/>
        </w:r>
        <w:r w:rsidR="00885201">
          <w:rPr>
            <w:noProof/>
            <w:webHidden/>
          </w:rPr>
          <w:t>63</w:t>
        </w:r>
        <w:r w:rsidR="00885201">
          <w:rPr>
            <w:noProof/>
            <w:webHidden/>
          </w:rPr>
          <w:fldChar w:fldCharType="end"/>
        </w:r>
      </w:hyperlink>
    </w:p>
    <w:p w14:paraId="534C6ABB" w14:textId="3D049646"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3" w:history="1">
        <w:r w:rsidR="00885201" w:rsidRPr="00AD08CC">
          <w:rPr>
            <w:rStyle w:val="Hyperlink"/>
            <w:noProof/>
          </w:rPr>
          <w:t>Table 5</w:t>
        </w:r>
        <w:r w:rsidR="00885201" w:rsidRPr="00AD08CC">
          <w:rPr>
            <w:rStyle w:val="Hyperlink"/>
            <w:noProof/>
          </w:rPr>
          <w:noBreakHyphen/>
          <w:t>16: Input Signal mappings of Function</w:t>
        </w:r>
        <w:r w:rsidR="00885201">
          <w:rPr>
            <w:noProof/>
            <w:webHidden/>
          </w:rPr>
          <w:tab/>
        </w:r>
        <w:r w:rsidR="00885201">
          <w:rPr>
            <w:noProof/>
            <w:webHidden/>
          </w:rPr>
          <w:fldChar w:fldCharType="begin"/>
        </w:r>
        <w:r w:rsidR="00885201">
          <w:rPr>
            <w:noProof/>
            <w:webHidden/>
          </w:rPr>
          <w:instrText xml:space="preserve"> PAGEREF _Toc103766723 \h </w:instrText>
        </w:r>
        <w:r w:rsidR="00885201">
          <w:rPr>
            <w:noProof/>
            <w:webHidden/>
          </w:rPr>
        </w:r>
        <w:r w:rsidR="00885201">
          <w:rPr>
            <w:noProof/>
            <w:webHidden/>
          </w:rPr>
          <w:fldChar w:fldCharType="separate"/>
        </w:r>
        <w:r w:rsidR="00885201">
          <w:rPr>
            <w:noProof/>
            <w:webHidden/>
          </w:rPr>
          <w:t>63</w:t>
        </w:r>
        <w:r w:rsidR="00885201">
          <w:rPr>
            <w:noProof/>
            <w:webHidden/>
          </w:rPr>
          <w:fldChar w:fldCharType="end"/>
        </w:r>
      </w:hyperlink>
    </w:p>
    <w:p w14:paraId="35A75E5B" w14:textId="7C30BDC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4" w:history="1">
        <w:r w:rsidR="00885201" w:rsidRPr="00AD08CC">
          <w:rPr>
            <w:rStyle w:val="Hyperlink"/>
            <w:b/>
            <w:noProof/>
          </w:rPr>
          <w:t>Table 5</w:t>
        </w:r>
        <w:r w:rsidR="00885201" w:rsidRPr="00AD08CC">
          <w:rPr>
            <w:rStyle w:val="Hyperlink"/>
            <w:b/>
            <w:noProof/>
          </w:rPr>
          <w:noBreakHyphen/>
          <w:t>17: Output Signal mappings of Function</w:t>
        </w:r>
        <w:r w:rsidR="00885201">
          <w:rPr>
            <w:noProof/>
            <w:webHidden/>
          </w:rPr>
          <w:tab/>
        </w:r>
        <w:r w:rsidR="00885201">
          <w:rPr>
            <w:noProof/>
            <w:webHidden/>
          </w:rPr>
          <w:fldChar w:fldCharType="begin"/>
        </w:r>
        <w:r w:rsidR="00885201">
          <w:rPr>
            <w:noProof/>
            <w:webHidden/>
          </w:rPr>
          <w:instrText xml:space="preserve"> PAGEREF _Toc103766724 \h </w:instrText>
        </w:r>
        <w:r w:rsidR="00885201">
          <w:rPr>
            <w:noProof/>
            <w:webHidden/>
          </w:rPr>
        </w:r>
        <w:r w:rsidR="00885201">
          <w:rPr>
            <w:noProof/>
            <w:webHidden/>
          </w:rPr>
          <w:fldChar w:fldCharType="separate"/>
        </w:r>
        <w:r w:rsidR="00885201">
          <w:rPr>
            <w:noProof/>
            <w:webHidden/>
          </w:rPr>
          <w:t>64</w:t>
        </w:r>
        <w:r w:rsidR="00885201">
          <w:rPr>
            <w:noProof/>
            <w:webHidden/>
          </w:rPr>
          <w:fldChar w:fldCharType="end"/>
        </w:r>
      </w:hyperlink>
    </w:p>
    <w:p w14:paraId="70DB9482" w14:textId="5834188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5" w:history="1">
        <w:r w:rsidR="00885201" w:rsidRPr="00AD08CC">
          <w:rPr>
            <w:rStyle w:val="Hyperlink"/>
            <w:noProof/>
          </w:rPr>
          <w:t>Table 5</w:t>
        </w:r>
        <w:r w:rsidR="00885201" w:rsidRPr="00AD08CC">
          <w:rPr>
            <w:rStyle w:val="Hyperlink"/>
            <w:noProof/>
          </w:rPr>
          <w:noBreakHyphen/>
          <w:t>18: Input Signal mappings of Function</w:t>
        </w:r>
        <w:r w:rsidR="00885201">
          <w:rPr>
            <w:noProof/>
            <w:webHidden/>
          </w:rPr>
          <w:tab/>
        </w:r>
        <w:r w:rsidR="00885201">
          <w:rPr>
            <w:noProof/>
            <w:webHidden/>
          </w:rPr>
          <w:fldChar w:fldCharType="begin"/>
        </w:r>
        <w:r w:rsidR="00885201">
          <w:rPr>
            <w:noProof/>
            <w:webHidden/>
          </w:rPr>
          <w:instrText xml:space="preserve"> PAGEREF _Toc103766725 \h </w:instrText>
        </w:r>
        <w:r w:rsidR="00885201">
          <w:rPr>
            <w:noProof/>
            <w:webHidden/>
          </w:rPr>
        </w:r>
        <w:r w:rsidR="00885201">
          <w:rPr>
            <w:noProof/>
            <w:webHidden/>
          </w:rPr>
          <w:fldChar w:fldCharType="separate"/>
        </w:r>
        <w:r w:rsidR="00885201">
          <w:rPr>
            <w:noProof/>
            <w:webHidden/>
          </w:rPr>
          <w:t>64</w:t>
        </w:r>
        <w:r w:rsidR="00885201">
          <w:rPr>
            <w:noProof/>
            <w:webHidden/>
          </w:rPr>
          <w:fldChar w:fldCharType="end"/>
        </w:r>
      </w:hyperlink>
    </w:p>
    <w:p w14:paraId="32DD3C0F" w14:textId="75A09B96"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6" w:history="1">
        <w:r w:rsidR="00885201" w:rsidRPr="00AD08CC">
          <w:rPr>
            <w:rStyle w:val="Hyperlink"/>
            <w:b/>
            <w:noProof/>
          </w:rPr>
          <w:t>Table 5</w:t>
        </w:r>
        <w:r w:rsidR="00885201" w:rsidRPr="00AD08CC">
          <w:rPr>
            <w:rStyle w:val="Hyperlink"/>
            <w:b/>
            <w:noProof/>
          </w:rPr>
          <w:noBreakHyphen/>
          <w:t>19: Output Signal mappings of Function</w:t>
        </w:r>
        <w:r w:rsidR="00885201">
          <w:rPr>
            <w:noProof/>
            <w:webHidden/>
          </w:rPr>
          <w:tab/>
        </w:r>
        <w:r w:rsidR="00885201">
          <w:rPr>
            <w:noProof/>
            <w:webHidden/>
          </w:rPr>
          <w:fldChar w:fldCharType="begin"/>
        </w:r>
        <w:r w:rsidR="00885201">
          <w:rPr>
            <w:noProof/>
            <w:webHidden/>
          </w:rPr>
          <w:instrText xml:space="preserve"> PAGEREF _Toc103766726 \h </w:instrText>
        </w:r>
        <w:r w:rsidR="00885201">
          <w:rPr>
            <w:noProof/>
            <w:webHidden/>
          </w:rPr>
        </w:r>
        <w:r w:rsidR="00885201">
          <w:rPr>
            <w:noProof/>
            <w:webHidden/>
          </w:rPr>
          <w:fldChar w:fldCharType="separate"/>
        </w:r>
        <w:r w:rsidR="00885201">
          <w:rPr>
            <w:noProof/>
            <w:webHidden/>
          </w:rPr>
          <w:t>64</w:t>
        </w:r>
        <w:r w:rsidR="00885201">
          <w:rPr>
            <w:noProof/>
            <w:webHidden/>
          </w:rPr>
          <w:fldChar w:fldCharType="end"/>
        </w:r>
      </w:hyperlink>
    </w:p>
    <w:p w14:paraId="6C55D69A" w14:textId="1A78D74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7" w:history="1">
        <w:r w:rsidR="00885201" w:rsidRPr="00AD08CC">
          <w:rPr>
            <w:rStyle w:val="Hyperlink"/>
            <w:noProof/>
          </w:rPr>
          <w:t>Table 5</w:t>
        </w:r>
        <w:r w:rsidR="00885201" w:rsidRPr="00AD08CC">
          <w:rPr>
            <w:rStyle w:val="Hyperlink"/>
            <w:noProof/>
          </w:rPr>
          <w:noBreakHyphen/>
          <w:t>20: Input Signal mappings of Function</w:t>
        </w:r>
        <w:r w:rsidR="00885201">
          <w:rPr>
            <w:noProof/>
            <w:webHidden/>
          </w:rPr>
          <w:tab/>
        </w:r>
        <w:r w:rsidR="00885201">
          <w:rPr>
            <w:noProof/>
            <w:webHidden/>
          </w:rPr>
          <w:fldChar w:fldCharType="begin"/>
        </w:r>
        <w:r w:rsidR="00885201">
          <w:rPr>
            <w:noProof/>
            <w:webHidden/>
          </w:rPr>
          <w:instrText xml:space="preserve"> PAGEREF _Toc103766727 \h </w:instrText>
        </w:r>
        <w:r w:rsidR="00885201">
          <w:rPr>
            <w:noProof/>
            <w:webHidden/>
          </w:rPr>
        </w:r>
        <w:r w:rsidR="00885201">
          <w:rPr>
            <w:noProof/>
            <w:webHidden/>
          </w:rPr>
          <w:fldChar w:fldCharType="separate"/>
        </w:r>
        <w:r w:rsidR="00885201">
          <w:rPr>
            <w:noProof/>
            <w:webHidden/>
          </w:rPr>
          <w:t>65</w:t>
        </w:r>
        <w:r w:rsidR="00885201">
          <w:rPr>
            <w:noProof/>
            <w:webHidden/>
          </w:rPr>
          <w:fldChar w:fldCharType="end"/>
        </w:r>
      </w:hyperlink>
    </w:p>
    <w:p w14:paraId="3416B2E7" w14:textId="640F1A8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8" w:history="1">
        <w:r w:rsidR="00885201" w:rsidRPr="00AD08CC">
          <w:rPr>
            <w:rStyle w:val="Hyperlink"/>
            <w:noProof/>
          </w:rPr>
          <w:t>Table 5</w:t>
        </w:r>
        <w:r w:rsidR="00885201" w:rsidRPr="00AD08CC">
          <w:rPr>
            <w:rStyle w:val="Hyperlink"/>
            <w:noProof/>
          </w:rPr>
          <w:noBreakHyphen/>
          <w:t>21: Input Signal mappings of Function</w:t>
        </w:r>
        <w:r w:rsidR="00885201">
          <w:rPr>
            <w:noProof/>
            <w:webHidden/>
          </w:rPr>
          <w:tab/>
        </w:r>
        <w:r w:rsidR="00885201">
          <w:rPr>
            <w:noProof/>
            <w:webHidden/>
          </w:rPr>
          <w:fldChar w:fldCharType="begin"/>
        </w:r>
        <w:r w:rsidR="00885201">
          <w:rPr>
            <w:noProof/>
            <w:webHidden/>
          </w:rPr>
          <w:instrText xml:space="preserve"> PAGEREF _Toc103766728 \h </w:instrText>
        </w:r>
        <w:r w:rsidR="00885201">
          <w:rPr>
            <w:noProof/>
            <w:webHidden/>
          </w:rPr>
        </w:r>
        <w:r w:rsidR="00885201">
          <w:rPr>
            <w:noProof/>
            <w:webHidden/>
          </w:rPr>
          <w:fldChar w:fldCharType="separate"/>
        </w:r>
        <w:r w:rsidR="00885201">
          <w:rPr>
            <w:noProof/>
            <w:webHidden/>
          </w:rPr>
          <w:t>69</w:t>
        </w:r>
        <w:r w:rsidR="00885201">
          <w:rPr>
            <w:noProof/>
            <w:webHidden/>
          </w:rPr>
          <w:fldChar w:fldCharType="end"/>
        </w:r>
      </w:hyperlink>
    </w:p>
    <w:p w14:paraId="65DA238E" w14:textId="014B5EF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29" w:history="1">
        <w:r w:rsidR="00885201" w:rsidRPr="00AD08CC">
          <w:rPr>
            <w:rStyle w:val="Hyperlink"/>
            <w:b/>
            <w:noProof/>
          </w:rPr>
          <w:t>Table 5</w:t>
        </w:r>
        <w:r w:rsidR="00885201" w:rsidRPr="00AD08CC">
          <w:rPr>
            <w:rStyle w:val="Hyperlink"/>
            <w:b/>
            <w:noProof/>
          </w:rPr>
          <w:noBreakHyphen/>
          <w:t>22: Output Signal mappings of Function</w:t>
        </w:r>
        <w:r w:rsidR="00885201">
          <w:rPr>
            <w:noProof/>
            <w:webHidden/>
          </w:rPr>
          <w:tab/>
        </w:r>
        <w:r w:rsidR="00885201">
          <w:rPr>
            <w:noProof/>
            <w:webHidden/>
          </w:rPr>
          <w:fldChar w:fldCharType="begin"/>
        </w:r>
        <w:r w:rsidR="00885201">
          <w:rPr>
            <w:noProof/>
            <w:webHidden/>
          </w:rPr>
          <w:instrText xml:space="preserve"> PAGEREF _Toc103766729 \h </w:instrText>
        </w:r>
        <w:r w:rsidR="00885201">
          <w:rPr>
            <w:noProof/>
            <w:webHidden/>
          </w:rPr>
        </w:r>
        <w:r w:rsidR="00885201">
          <w:rPr>
            <w:noProof/>
            <w:webHidden/>
          </w:rPr>
          <w:fldChar w:fldCharType="separate"/>
        </w:r>
        <w:r w:rsidR="00885201">
          <w:rPr>
            <w:noProof/>
            <w:webHidden/>
          </w:rPr>
          <w:t>70</w:t>
        </w:r>
        <w:r w:rsidR="00885201">
          <w:rPr>
            <w:noProof/>
            <w:webHidden/>
          </w:rPr>
          <w:fldChar w:fldCharType="end"/>
        </w:r>
      </w:hyperlink>
    </w:p>
    <w:p w14:paraId="7C92DE0B" w14:textId="53A9DF25"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0" w:history="1">
        <w:r w:rsidR="00885201" w:rsidRPr="00AD08CC">
          <w:rPr>
            <w:rStyle w:val="Hyperlink"/>
            <w:noProof/>
          </w:rPr>
          <w:t>Table 5</w:t>
        </w:r>
        <w:r w:rsidR="00885201" w:rsidRPr="00AD08CC">
          <w:rPr>
            <w:rStyle w:val="Hyperlink"/>
            <w:noProof/>
          </w:rPr>
          <w:noBreakHyphen/>
          <w:t>23: Input Signal mappings of Function</w:t>
        </w:r>
        <w:r w:rsidR="00885201">
          <w:rPr>
            <w:noProof/>
            <w:webHidden/>
          </w:rPr>
          <w:tab/>
        </w:r>
        <w:r w:rsidR="00885201">
          <w:rPr>
            <w:noProof/>
            <w:webHidden/>
          </w:rPr>
          <w:fldChar w:fldCharType="begin"/>
        </w:r>
        <w:r w:rsidR="00885201">
          <w:rPr>
            <w:noProof/>
            <w:webHidden/>
          </w:rPr>
          <w:instrText xml:space="preserve"> PAGEREF _Toc103766730 \h </w:instrText>
        </w:r>
        <w:r w:rsidR="00885201">
          <w:rPr>
            <w:noProof/>
            <w:webHidden/>
          </w:rPr>
        </w:r>
        <w:r w:rsidR="00885201">
          <w:rPr>
            <w:noProof/>
            <w:webHidden/>
          </w:rPr>
          <w:fldChar w:fldCharType="separate"/>
        </w:r>
        <w:r w:rsidR="00885201">
          <w:rPr>
            <w:noProof/>
            <w:webHidden/>
          </w:rPr>
          <w:t>71</w:t>
        </w:r>
        <w:r w:rsidR="00885201">
          <w:rPr>
            <w:noProof/>
            <w:webHidden/>
          </w:rPr>
          <w:fldChar w:fldCharType="end"/>
        </w:r>
      </w:hyperlink>
    </w:p>
    <w:p w14:paraId="295D3592" w14:textId="23B4BA4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1" w:history="1">
        <w:r w:rsidR="00885201" w:rsidRPr="00AD08CC">
          <w:rPr>
            <w:rStyle w:val="Hyperlink"/>
            <w:noProof/>
          </w:rPr>
          <w:t>Table 5</w:t>
        </w:r>
        <w:r w:rsidR="00885201" w:rsidRPr="00AD08CC">
          <w:rPr>
            <w:rStyle w:val="Hyperlink"/>
            <w:noProof/>
          </w:rPr>
          <w:noBreakHyphen/>
          <w:t>24: Input Signal mappings of Function</w:t>
        </w:r>
        <w:r w:rsidR="00885201">
          <w:rPr>
            <w:noProof/>
            <w:webHidden/>
          </w:rPr>
          <w:tab/>
        </w:r>
        <w:r w:rsidR="00885201">
          <w:rPr>
            <w:noProof/>
            <w:webHidden/>
          </w:rPr>
          <w:fldChar w:fldCharType="begin"/>
        </w:r>
        <w:r w:rsidR="00885201">
          <w:rPr>
            <w:noProof/>
            <w:webHidden/>
          </w:rPr>
          <w:instrText xml:space="preserve"> PAGEREF _Toc103766731 \h </w:instrText>
        </w:r>
        <w:r w:rsidR="00885201">
          <w:rPr>
            <w:noProof/>
            <w:webHidden/>
          </w:rPr>
        </w:r>
        <w:r w:rsidR="00885201">
          <w:rPr>
            <w:noProof/>
            <w:webHidden/>
          </w:rPr>
          <w:fldChar w:fldCharType="separate"/>
        </w:r>
        <w:r w:rsidR="00885201">
          <w:rPr>
            <w:noProof/>
            <w:webHidden/>
          </w:rPr>
          <w:t>72</w:t>
        </w:r>
        <w:r w:rsidR="00885201">
          <w:rPr>
            <w:noProof/>
            <w:webHidden/>
          </w:rPr>
          <w:fldChar w:fldCharType="end"/>
        </w:r>
      </w:hyperlink>
    </w:p>
    <w:p w14:paraId="77DCF954" w14:textId="3A6B7A3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2" w:history="1">
        <w:r w:rsidR="00885201" w:rsidRPr="00AD08CC">
          <w:rPr>
            <w:rStyle w:val="Hyperlink"/>
            <w:noProof/>
          </w:rPr>
          <w:t>Table 5</w:t>
        </w:r>
        <w:r w:rsidR="00885201" w:rsidRPr="00AD08CC">
          <w:rPr>
            <w:rStyle w:val="Hyperlink"/>
            <w:noProof/>
          </w:rPr>
          <w:noBreakHyphen/>
          <w:t>25: Input Signal mappings of Function</w:t>
        </w:r>
        <w:r w:rsidR="00885201">
          <w:rPr>
            <w:noProof/>
            <w:webHidden/>
          </w:rPr>
          <w:tab/>
        </w:r>
        <w:r w:rsidR="00885201">
          <w:rPr>
            <w:noProof/>
            <w:webHidden/>
          </w:rPr>
          <w:fldChar w:fldCharType="begin"/>
        </w:r>
        <w:r w:rsidR="00885201">
          <w:rPr>
            <w:noProof/>
            <w:webHidden/>
          </w:rPr>
          <w:instrText xml:space="preserve"> PAGEREF _Toc103766732 \h </w:instrText>
        </w:r>
        <w:r w:rsidR="00885201">
          <w:rPr>
            <w:noProof/>
            <w:webHidden/>
          </w:rPr>
        </w:r>
        <w:r w:rsidR="00885201">
          <w:rPr>
            <w:noProof/>
            <w:webHidden/>
          </w:rPr>
          <w:fldChar w:fldCharType="separate"/>
        </w:r>
        <w:r w:rsidR="00885201">
          <w:rPr>
            <w:noProof/>
            <w:webHidden/>
          </w:rPr>
          <w:t>72</w:t>
        </w:r>
        <w:r w:rsidR="00885201">
          <w:rPr>
            <w:noProof/>
            <w:webHidden/>
          </w:rPr>
          <w:fldChar w:fldCharType="end"/>
        </w:r>
      </w:hyperlink>
    </w:p>
    <w:p w14:paraId="7355FCCE" w14:textId="70580AB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3" w:history="1">
        <w:r w:rsidR="00885201" w:rsidRPr="00AD08CC">
          <w:rPr>
            <w:rStyle w:val="Hyperlink"/>
            <w:noProof/>
          </w:rPr>
          <w:t>Table 5</w:t>
        </w:r>
        <w:r w:rsidR="00885201" w:rsidRPr="00AD08CC">
          <w:rPr>
            <w:rStyle w:val="Hyperlink"/>
            <w:noProof/>
          </w:rPr>
          <w:noBreakHyphen/>
          <w:t>26: Input Signal mappings of Function</w:t>
        </w:r>
        <w:r w:rsidR="00885201">
          <w:rPr>
            <w:noProof/>
            <w:webHidden/>
          </w:rPr>
          <w:tab/>
        </w:r>
        <w:r w:rsidR="00885201">
          <w:rPr>
            <w:noProof/>
            <w:webHidden/>
          </w:rPr>
          <w:fldChar w:fldCharType="begin"/>
        </w:r>
        <w:r w:rsidR="00885201">
          <w:rPr>
            <w:noProof/>
            <w:webHidden/>
          </w:rPr>
          <w:instrText xml:space="preserve"> PAGEREF _Toc103766733 \h </w:instrText>
        </w:r>
        <w:r w:rsidR="00885201">
          <w:rPr>
            <w:noProof/>
            <w:webHidden/>
          </w:rPr>
        </w:r>
        <w:r w:rsidR="00885201">
          <w:rPr>
            <w:noProof/>
            <w:webHidden/>
          </w:rPr>
          <w:fldChar w:fldCharType="separate"/>
        </w:r>
        <w:r w:rsidR="00885201">
          <w:rPr>
            <w:noProof/>
            <w:webHidden/>
          </w:rPr>
          <w:t>73</w:t>
        </w:r>
        <w:r w:rsidR="00885201">
          <w:rPr>
            <w:noProof/>
            <w:webHidden/>
          </w:rPr>
          <w:fldChar w:fldCharType="end"/>
        </w:r>
      </w:hyperlink>
    </w:p>
    <w:p w14:paraId="44D05D40" w14:textId="0285688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4" w:history="1">
        <w:r w:rsidR="00885201" w:rsidRPr="00AD08CC">
          <w:rPr>
            <w:rStyle w:val="Hyperlink"/>
            <w:noProof/>
          </w:rPr>
          <w:t>Table 5</w:t>
        </w:r>
        <w:r w:rsidR="00885201" w:rsidRPr="00AD08CC">
          <w:rPr>
            <w:rStyle w:val="Hyperlink"/>
            <w:noProof/>
          </w:rPr>
          <w:noBreakHyphen/>
          <w:t>27: Input Signal mappings of Function</w:t>
        </w:r>
        <w:r w:rsidR="00885201">
          <w:rPr>
            <w:noProof/>
            <w:webHidden/>
          </w:rPr>
          <w:tab/>
        </w:r>
        <w:r w:rsidR="00885201">
          <w:rPr>
            <w:noProof/>
            <w:webHidden/>
          </w:rPr>
          <w:fldChar w:fldCharType="begin"/>
        </w:r>
        <w:r w:rsidR="00885201">
          <w:rPr>
            <w:noProof/>
            <w:webHidden/>
          </w:rPr>
          <w:instrText xml:space="preserve"> PAGEREF _Toc103766734 \h </w:instrText>
        </w:r>
        <w:r w:rsidR="00885201">
          <w:rPr>
            <w:noProof/>
            <w:webHidden/>
          </w:rPr>
        </w:r>
        <w:r w:rsidR="00885201">
          <w:rPr>
            <w:noProof/>
            <w:webHidden/>
          </w:rPr>
          <w:fldChar w:fldCharType="separate"/>
        </w:r>
        <w:r w:rsidR="00885201">
          <w:rPr>
            <w:noProof/>
            <w:webHidden/>
          </w:rPr>
          <w:t>73</w:t>
        </w:r>
        <w:r w:rsidR="00885201">
          <w:rPr>
            <w:noProof/>
            <w:webHidden/>
          </w:rPr>
          <w:fldChar w:fldCharType="end"/>
        </w:r>
      </w:hyperlink>
    </w:p>
    <w:p w14:paraId="0896482E" w14:textId="449459F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5" w:history="1">
        <w:r w:rsidR="00885201" w:rsidRPr="00AD08CC">
          <w:rPr>
            <w:rStyle w:val="Hyperlink"/>
            <w:b/>
            <w:noProof/>
          </w:rPr>
          <w:t>Table 5</w:t>
        </w:r>
        <w:r w:rsidR="00885201" w:rsidRPr="00AD08CC">
          <w:rPr>
            <w:rStyle w:val="Hyperlink"/>
            <w:b/>
            <w:noProof/>
          </w:rPr>
          <w:noBreakHyphen/>
          <w:t>28: Output Signal mappings of Function</w:t>
        </w:r>
        <w:r w:rsidR="00885201">
          <w:rPr>
            <w:noProof/>
            <w:webHidden/>
          </w:rPr>
          <w:tab/>
        </w:r>
        <w:r w:rsidR="00885201">
          <w:rPr>
            <w:noProof/>
            <w:webHidden/>
          </w:rPr>
          <w:fldChar w:fldCharType="begin"/>
        </w:r>
        <w:r w:rsidR="00885201">
          <w:rPr>
            <w:noProof/>
            <w:webHidden/>
          </w:rPr>
          <w:instrText xml:space="preserve"> PAGEREF _Toc103766735 \h </w:instrText>
        </w:r>
        <w:r w:rsidR="00885201">
          <w:rPr>
            <w:noProof/>
            <w:webHidden/>
          </w:rPr>
        </w:r>
        <w:r w:rsidR="00885201">
          <w:rPr>
            <w:noProof/>
            <w:webHidden/>
          </w:rPr>
          <w:fldChar w:fldCharType="separate"/>
        </w:r>
        <w:r w:rsidR="00885201">
          <w:rPr>
            <w:noProof/>
            <w:webHidden/>
          </w:rPr>
          <w:t>74</w:t>
        </w:r>
        <w:r w:rsidR="00885201">
          <w:rPr>
            <w:noProof/>
            <w:webHidden/>
          </w:rPr>
          <w:fldChar w:fldCharType="end"/>
        </w:r>
      </w:hyperlink>
    </w:p>
    <w:p w14:paraId="085BBDB8" w14:textId="02D1F24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6" w:history="1">
        <w:r w:rsidR="00885201" w:rsidRPr="00AD08CC">
          <w:rPr>
            <w:rStyle w:val="Hyperlink"/>
            <w:noProof/>
          </w:rPr>
          <w:t>Table 5</w:t>
        </w:r>
        <w:r w:rsidR="00885201" w:rsidRPr="00AD08CC">
          <w:rPr>
            <w:rStyle w:val="Hyperlink"/>
            <w:noProof/>
          </w:rPr>
          <w:noBreakHyphen/>
          <w:t>29: Input Signal mappings of Function</w:t>
        </w:r>
        <w:r w:rsidR="00885201">
          <w:rPr>
            <w:noProof/>
            <w:webHidden/>
          </w:rPr>
          <w:tab/>
        </w:r>
        <w:r w:rsidR="00885201">
          <w:rPr>
            <w:noProof/>
            <w:webHidden/>
          </w:rPr>
          <w:fldChar w:fldCharType="begin"/>
        </w:r>
        <w:r w:rsidR="00885201">
          <w:rPr>
            <w:noProof/>
            <w:webHidden/>
          </w:rPr>
          <w:instrText xml:space="preserve"> PAGEREF _Toc103766736 \h </w:instrText>
        </w:r>
        <w:r w:rsidR="00885201">
          <w:rPr>
            <w:noProof/>
            <w:webHidden/>
          </w:rPr>
        </w:r>
        <w:r w:rsidR="00885201">
          <w:rPr>
            <w:noProof/>
            <w:webHidden/>
          </w:rPr>
          <w:fldChar w:fldCharType="separate"/>
        </w:r>
        <w:r w:rsidR="00885201">
          <w:rPr>
            <w:noProof/>
            <w:webHidden/>
          </w:rPr>
          <w:t>75</w:t>
        </w:r>
        <w:r w:rsidR="00885201">
          <w:rPr>
            <w:noProof/>
            <w:webHidden/>
          </w:rPr>
          <w:fldChar w:fldCharType="end"/>
        </w:r>
      </w:hyperlink>
    </w:p>
    <w:p w14:paraId="4289E761" w14:textId="4615337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7" w:history="1">
        <w:r w:rsidR="00885201" w:rsidRPr="00AD08CC">
          <w:rPr>
            <w:rStyle w:val="Hyperlink"/>
            <w:noProof/>
          </w:rPr>
          <w:t>Table 5</w:t>
        </w:r>
        <w:r w:rsidR="00885201" w:rsidRPr="00AD08CC">
          <w:rPr>
            <w:rStyle w:val="Hyperlink"/>
            <w:noProof/>
          </w:rPr>
          <w:noBreakHyphen/>
          <w:t>30: Input Signal mappings of Function</w:t>
        </w:r>
        <w:r w:rsidR="00885201">
          <w:rPr>
            <w:noProof/>
            <w:webHidden/>
          </w:rPr>
          <w:tab/>
        </w:r>
        <w:r w:rsidR="00885201">
          <w:rPr>
            <w:noProof/>
            <w:webHidden/>
          </w:rPr>
          <w:fldChar w:fldCharType="begin"/>
        </w:r>
        <w:r w:rsidR="00885201">
          <w:rPr>
            <w:noProof/>
            <w:webHidden/>
          </w:rPr>
          <w:instrText xml:space="preserve"> PAGEREF _Toc103766737 \h </w:instrText>
        </w:r>
        <w:r w:rsidR="00885201">
          <w:rPr>
            <w:noProof/>
            <w:webHidden/>
          </w:rPr>
        </w:r>
        <w:r w:rsidR="00885201">
          <w:rPr>
            <w:noProof/>
            <w:webHidden/>
          </w:rPr>
          <w:fldChar w:fldCharType="separate"/>
        </w:r>
        <w:r w:rsidR="00885201">
          <w:rPr>
            <w:noProof/>
            <w:webHidden/>
          </w:rPr>
          <w:t>75</w:t>
        </w:r>
        <w:r w:rsidR="00885201">
          <w:rPr>
            <w:noProof/>
            <w:webHidden/>
          </w:rPr>
          <w:fldChar w:fldCharType="end"/>
        </w:r>
      </w:hyperlink>
    </w:p>
    <w:p w14:paraId="3F7E3C2B" w14:textId="29A78FEB"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8" w:history="1">
        <w:r w:rsidR="00885201" w:rsidRPr="00AD08CC">
          <w:rPr>
            <w:rStyle w:val="Hyperlink"/>
            <w:noProof/>
          </w:rPr>
          <w:t>Table 5</w:t>
        </w:r>
        <w:r w:rsidR="00885201" w:rsidRPr="00AD08CC">
          <w:rPr>
            <w:rStyle w:val="Hyperlink"/>
            <w:noProof/>
          </w:rPr>
          <w:noBreakHyphen/>
          <w:t>31: Input Signal mappings of Function</w:t>
        </w:r>
        <w:r w:rsidR="00885201">
          <w:rPr>
            <w:noProof/>
            <w:webHidden/>
          </w:rPr>
          <w:tab/>
        </w:r>
        <w:r w:rsidR="00885201">
          <w:rPr>
            <w:noProof/>
            <w:webHidden/>
          </w:rPr>
          <w:fldChar w:fldCharType="begin"/>
        </w:r>
        <w:r w:rsidR="00885201">
          <w:rPr>
            <w:noProof/>
            <w:webHidden/>
          </w:rPr>
          <w:instrText xml:space="preserve"> PAGEREF _Toc103766738 \h </w:instrText>
        </w:r>
        <w:r w:rsidR="00885201">
          <w:rPr>
            <w:noProof/>
            <w:webHidden/>
          </w:rPr>
        </w:r>
        <w:r w:rsidR="00885201">
          <w:rPr>
            <w:noProof/>
            <w:webHidden/>
          </w:rPr>
          <w:fldChar w:fldCharType="separate"/>
        </w:r>
        <w:r w:rsidR="00885201">
          <w:rPr>
            <w:noProof/>
            <w:webHidden/>
          </w:rPr>
          <w:t>79</w:t>
        </w:r>
        <w:r w:rsidR="00885201">
          <w:rPr>
            <w:noProof/>
            <w:webHidden/>
          </w:rPr>
          <w:fldChar w:fldCharType="end"/>
        </w:r>
      </w:hyperlink>
    </w:p>
    <w:p w14:paraId="68D725D8" w14:textId="2CED808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39" w:history="1">
        <w:r w:rsidR="00885201" w:rsidRPr="00AD08CC">
          <w:rPr>
            <w:rStyle w:val="Hyperlink"/>
            <w:b/>
            <w:noProof/>
          </w:rPr>
          <w:t>Table 5</w:t>
        </w:r>
        <w:r w:rsidR="00885201" w:rsidRPr="00AD08CC">
          <w:rPr>
            <w:rStyle w:val="Hyperlink"/>
            <w:b/>
            <w:noProof/>
          </w:rPr>
          <w:noBreakHyphen/>
          <w:t>32: Output Signal mappings of Function</w:t>
        </w:r>
        <w:r w:rsidR="00885201">
          <w:rPr>
            <w:noProof/>
            <w:webHidden/>
          </w:rPr>
          <w:tab/>
        </w:r>
        <w:r w:rsidR="00885201">
          <w:rPr>
            <w:noProof/>
            <w:webHidden/>
          </w:rPr>
          <w:fldChar w:fldCharType="begin"/>
        </w:r>
        <w:r w:rsidR="00885201">
          <w:rPr>
            <w:noProof/>
            <w:webHidden/>
          </w:rPr>
          <w:instrText xml:space="preserve"> PAGEREF _Toc103766739 \h </w:instrText>
        </w:r>
        <w:r w:rsidR="00885201">
          <w:rPr>
            <w:noProof/>
            <w:webHidden/>
          </w:rPr>
        </w:r>
        <w:r w:rsidR="00885201">
          <w:rPr>
            <w:noProof/>
            <w:webHidden/>
          </w:rPr>
          <w:fldChar w:fldCharType="separate"/>
        </w:r>
        <w:r w:rsidR="00885201">
          <w:rPr>
            <w:noProof/>
            <w:webHidden/>
          </w:rPr>
          <w:t>80</w:t>
        </w:r>
        <w:r w:rsidR="00885201">
          <w:rPr>
            <w:noProof/>
            <w:webHidden/>
          </w:rPr>
          <w:fldChar w:fldCharType="end"/>
        </w:r>
      </w:hyperlink>
    </w:p>
    <w:p w14:paraId="20D3C2B6" w14:textId="0F62A6E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0" w:history="1">
        <w:r w:rsidR="00885201" w:rsidRPr="00AD08CC">
          <w:rPr>
            <w:rStyle w:val="Hyperlink"/>
            <w:noProof/>
          </w:rPr>
          <w:t>Table 5</w:t>
        </w:r>
        <w:r w:rsidR="00885201" w:rsidRPr="00AD08CC">
          <w:rPr>
            <w:rStyle w:val="Hyperlink"/>
            <w:noProof/>
          </w:rPr>
          <w:noBreakHyphen/>
          <w:t>33: Input Signal mappings of Function</w:t>
        </w:r>
        <w:r w:rsidR="00885201">
          <w:rPr>
            <w:noProof/>
            <w:webHidden/>
          </w:rPr>
          <w:tab/>
        </w:r>
        <w:r w:rsidR="00885201">
          <w:rPr>
            <w:noProof/>
            <w:webHidden/>
          </w:rPr>
          <w:fldChar w:fldCharType="begin"/>
        </w:r>
        <w:r w:rsidR="00885201">
          <w:rPr>
            <w:noProof/>
            <w:webHidden/>
          </w:rPr>
          <w:instrText xml:space="preserve"> PAGEREF _Toc103766740 \h </w:instrText>
        </w:r>
        <w:r w:rsidR="00885201">
          <w:rPr>
            <w:noProof/>
            <w:webHidden/>
          </w:rPr>
        </w:r>
        <w:r w:rsidR="00885201">
          <w:rPr>
            <w:noProof/>
            <w:webHidden/>
          </w:rPr>
          <w:fldChar w:fldCharType="separate"/>
        </w:r>
        <w:r w:rsidR="00885201">
          <w:rPr>
            <w:noProof/>
            <w:webHidden/>
          </w:rPr>
          <w:t>81</w:t>
        </w:r>
        <w:r w:rsidR="00885201">
          <w:rPr>
            <w:noProof/>
            <w:webHidden/>
          </w:rPr>
          <w:fldChar w:fldCharType="end"/>
        </w:r>
      </w:hyperlink>
    </w:p>
    <w:p w14:paraId="76E18187" w14:textId="0548C96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1" w:history="1">
        <w:r w:rsidR="00885201" w:rsidRPr="00AD08CC">
          <w:rPr>
            <w:rStyle w:val="Hyperlink"/>
            <w:b/>
            <w:noProof/>
          </w:rPr>
          <w:t>Table 5</w:t>
        </w:r>
        <w:r w:rsidR="00885201" w:rsidRPr="00AD08CC">
          <w:rPr>
            <w:rStyle w:val="Hyperlink"/>
            <w:b/>
            <w:noProof/>
          </w:rPr>
          <w:noBreakHyphen/>
          <w:t>34: Output Signal mappings of Function</w:t>
        </w:r>
        <w:r w:rsidR="00885201">
          <w:rPr>
            <w:noProof/>
            <w:webHidden/>
          </w:rPr>
          <w:tab/>
        </w:r>
        <w:r w:rsidR="00885201">
          <w:rPr>
            <w:noProof/>
            <w:webHidden/>
          </w:rPr>
          <w:fldChar w:fldCharType="begin"/>
        </w:r>
        <w:r w:rsidR="00885201">
          <w:rPr>
            <w:noProof/>
            <w:webHidden/>
          </w:rPr>
          <w:instrText xml:space="preserve"> PAGEREF _Toc103766741 \h </w:instrText>
        </w:r>
        <w:r w:rsidR="00885201">
          <w:rPr>
            <w:noProof/>
            <w:webHidden/>
          </w:rPr>
        </w:r>
        <w:r w:rsidR="00885201">
          <w:rPr>
            <w:noProof/>
            <w:webHidden/>
          </w:rPr>
          <w:fldChar w:fldCharType="separate"/>
        </w:r>
        <w:r w:rsidR="00885201">
          <w:rPr>
            <w:noProof/>
            <w:webHidden/>
          </w:rPr>
          <w:t>81</w:t>
        </w:r>
        <w:r w:rsidR="00885201">
          <w:rPr>
            <w:noProof/>
            <w:webHidden/>
          </w:rPr>
          <w:fldChar w:fldCharType="end"/>
        </w:r>
      </w:hyperlink>
    </w:p>
    <w:p w14:paraId="443307D6" w14:textId="6694BBF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2" w:history="1">
        <w:r w:rsidR="00885201" w:rsidRPr="00AD08CC">
          <w:rPr>
            <w:rStyle w:val="Hyperlink"/>
            <w:b/>
            <w:noProof/>
          </w:rPr>
          <w:t>Table 5</w:t>
        </w:r>
        <w:r w:rsidR="00885201" w:rsidRPr="00AD08CC">
          <w:rPr>
            <w:rStyle w:val="Hyperlink"/>
            <w:b/>
            <w:noProof/>
          </w:rPr>
          <w:noBreakHyphen/>
          <w:t>35: Output Signal mappings of Function</w:t>
        </w:r>
        <w:r w:rsidR="00885201">
          <w:rPr>
            <w:noProof/>
            <w:webHidden/>
          </w:rPr>
          <w:tab/>
        </w:r>
        <w:r w:rsidR="00885201">
          <w:rPr>
            <w:noProof/>
            <w:webHidden/>
          </w:rPr>
          <w:fldChar w:fldCharType="begin"/>
        </w:r>
        <w:r w:rsidR="00885201">
          <w:rPr>
            <w:noProof/>
            <w:webHidden/>
          </w:rPr>
          <w:instrText xml:space="preserve"> PAGEREF _Toc103766742 \h </w:instrText>
        </w:r>
        <w:r w:rsidR="00885201">
          <w:rPr>
            <w:noProof/>
            <w:webHidden/>
          </w:rPr>
        </w:r>
        <w:r w:rsidR="00885201">
          <w:rPr>
            <w:noProof/>
            <w:webHidden/>
          </w:rPr>
          <w:fldChar w:fldCharType="separate"/>
        </w:r>
        <w:r w:rsidR="00885201">
          <w:rPr>
            <w:noProof/>
            <w:webHidden/>
          </w:rPr>
          <w:t>82</w:t>
        </w:r>
        <w:r w:rsidR="00885201">
          <w:rPr>
            <w:noProof/>
            <w:webHidden/>
          </w:rPr>
          <w:fldChar w:fldCharType="end"/>
        </w:r>
      </w:hyperlink>
    </w:p>
    <w:p w14:paraId="74C076E1" w14:textId="15AFE121"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3" w:history="1">
        <w:r w:rsidR="00885201" w:rsidRPr="00AD08CC">
          <w:rPr>
            <w:rStyle w:val="Hyperlink"/>
            <w:noProof/>
          </w:rPr>
          <w:t>Table 5</w:t>
        </w:r>
        <w:r w:rsidR="00885201" w:rsidRPr="00AD08CC">
          <w:rPr>
            <w:rStyle w:val="Hyperlink"/>
            <w:noProof/>
          </w:rPr>
          <w:noBreakHyphen/>
          <w:t>36: Input Signal mappings of Function</w:t>
        </w:r>
        <w:r w:rsidR="00885201">
          <w:rPr>
            <w:noProof/>
            <w:webHidden/>
          </w:rPr>
          <w:tab/>
        </w:r>
        <w:r w:rsidR="00885201">
          <w:rPr>
            <w:noProof/>
            <w:webHidden/>
          </w:rPr>
          <w:fldChar w:fldCharType="begin"/>
        </w:r>
        <w:r w:rsidR="00885201">
          <w:rPr>
            <w:noProof/>
            <w:webHidden/>
          </w:rPr>
          <w:instrText xml:space="preserve"> PAGEREF _Toc103766743 \h </w:instrText>
        </w:r>
        <w:r w:rsidR="00885201">
          <w:rPr>
            <w:noProof/>
            <w:webHidden/>
          </w:rPr>
        </w:r>
        <w:r w:rsidR="00885201">
          <w:rPr>
            <w:noProof/>
            <w:webHidden/>
          </w:rPr>
          <w:fldChar w:fldCharType="separate"/>
        </w:r>
        <w:r w:rsidR="00885201">
          <w:rPr>
            <w:noProof/>
            <w:webHidden/>
          </w:rPr>
          <w:t>82</w:t>
        </w:r>
        <w:r w:rsidR="00885201">
          <w:rPr>
            <w:noProof/>
            <w:webHidden/>
          </w:rPr>
          <w:fldChar w:fldCharType="end"/>
        </w:r>
      </w:hyperlink>
    </w:p>
    <w:p w14:paraId="169D8349" w14:textId="1B0EA6C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4" w:history="1">
        <w:r w:rsidR="00885201" w:rsidRPr="00AD08CC">
          <w:rPr>
            <w:rStyle w:val="Hyperlink"/>
            <w:b/>
            <w:noProof/>
          </w:rPr>
          <w:t>Table 5</w:t>
        </w:r>
        <w:r w:rsidR="00885201" w:rsidRPr="00AD08CC">
          <w:rPr>
            <w:rStyle w:val="Hyperlink"/>
            <w:b/>
            <w:noProof/>
          </w:rPr>
          <w:noBreakHyphen/>
          <w:t>37: Output Signal mappings of Function</w:t>
        </w:r>
        <w:r w:rsidR="00885201">
          <w:rPr>
            <w:noProof/>
            <w:webHidden/>
          </w:rPr>
          <w:tab/>
        </w:r>
        <w:r w:rsidR="00885201">
          <w:rPr>
            <w:noProof/>
            <w:webHidden/>
          </w:rPr>
          <w:fldChar w:fldCharType="begin"/>
        </w:r>
        <w:r w:rsidR="00885201">
          <w:rPr>
            <w:noProof/>
            <w:webHidden/>
          </w:rPr>
          <w:instrText xml:space="preserve"> PAGEREF _Toc103766744 \h </w:instrText>
        </w:r>
        <w:r w:rsidR="00885201">
          <w:rPr>
            <w:noProof/>
            <w:webHidden/>
          </w:rPr>
        </w:r>
        <w:r w:rsidR="00885201">
          <w:rPr>
            <w:noProof/>
            <w:webHidden/>
          </w:rPr>
          <w:fldChar w:fldCharType="separate"/>
        </w:r>
        <w:r w:rsidR="00885201">
          <w:rPr>
            <w:noProof/>
            <w:webHidden/>
          </w:rPr>
          <w:t>82</w:t>
        </w:r>
        <w:r w:rsidR="00885201">
          <w:rPr>
            <w:noProof/>
            <w:webHidden/>
          </w:rPr>
          <w:fldChar w:fldCharType="end"/>
        </w:r>
      </w:hyperlink>
    </w:p>
    <w:p w14:paraId="33C25093" w14:textId="357D2F9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5" w:history="1">
        <w:r w:rsidR="00885201" w:rsidRPr="00AD08CC">
          <w:rPr>
            <w:rStyle w:val="Hyperlink"/>
            <w:noProof/>
          </w:rPr>
          <w:t>Table 5</w:t>
        </w:r>
        <w:r w:rsidR="00885201" w:rsidRPr="00AD08CC">
          <w:rPr>
            <w:rStyle w:val="Hyperlink"/>
            <w:noProof/>
          </w:rPr>
          <w:noBreakHyphen/>
          <w:t>38: Input Signal mappings of Function</w:t>
        </w:r>
        <w:r w:rsidR="00885201">
          <w:rPr>
            <w:noProof/>
            <w:webHidden/>
          </w:rPr>
          <w:tab/>
        </w:r>
        <w:r w:rsidR="00885201">
          <w:rPr>
            <w:noProof/>
            <w:webHidden/>
          </w:rPr>
          <w:fldChar w:fldCharType="begin"/>
        </w:r>
        <w:r w:rsidR="00885201">
          <w:rPr>
            <w:noProof/>
            <w:webHidden/>
          </w:rPr>
          <w:instrText xml:space="preserve"> PAGEREF _Toc103766745 \h </w:instrText>
        </w:r>
        <w:r w:rsidR="00885201">
          <w:rPr>
            <w:noProof/>
            <w:webHidden/>
          </w:rPr>
        </w:r>
        <w:r w:rsidR="00885201">
          <w:rPr>
            <w:noProof/>
            <w:webHidden/>
          </w:rPr>
          <w:fldChar w:fldCharType="separate"/>
        </w:r>
        <w:r w:rsidR="00885201">
          <w:rPr>
            <w:noProof/>
            <w:webHidden/>
          </w:rPr>
          <w:t>83</w:t>
        </w:r>
        <w:r w:rsidR="00885201">
          <w:rPr>
            <w:noProof/>
            <w:webHidden/>
          </w:rPr>
          <w:fldChar w:fldCharType="end"/>
        </w:r>
      </w:hyperlink>
    </w:p>
    <w:p w14:paraId="4099F510" w14:textId="6802068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6" w:history="1">
        <w:r w:rsidR="00885201" w:rsidRPr="00AD08CC">
          <w:rPr>
            <w:rStyle w:val="Hyperlink"/>
            <w:b/>
            <w:noProof/>
          </w:rPr>
          <w:t>Table 5</w:t>
        </w:r>
        <w:r w:rsidR="00885201" w:rsidRPr="00AD08CC">
          <w:rPr>
            <w:rStyle w:val="Hyperlink"/>
            <w:b/>
            <w:noProof/>
          </w:rPr>
          <w:noBreakHyphen/>
          <w:t>39: Output Signal mappings of Function</w:t>
        </w:r>
        <w:r w:rsidR="00885201">
          <w:rPr>
            <w:noProof/>
            <w:webHidden/>
          </w:rPr>
          <w:tab/>
        </w:r>
        <w:r w:rsidR="00885201">
          <w:rPr>
            <w:noProof/>
            <w:webHidden/>
          </w:rPr>
          <w:fldChar w:fldCharType="begin"/>
        </w:r>
        <w:r w:rsidR="00885201">
          <w:rPr>
            <w:noProof/>
            <w:webHidden/>
          </w:rPr>
          <w:instrText xml:space="preserve"> PAGEREF _Toc103766746 \h </w:instrText>
        </w:r>
        <w:r w:rsidR="00885201">
          <w:rPr>
            <w:noProof/>
            <w:webHidden/>
          </w:rPr>
        </w:r>
        <w:r w:rsidR="00885201">
          <w:rPr>
            <w:noProof/>
            <w:webHidden/>
          </w:rPr>
          <w:fldChar w:fldCharType="separate"/>
        </w:r>
        <w:r w:rsidR="00885201">
          <w:rPr>
            <w:noProof/>
            <w:webHidden/>
          </w:rPr>
          <w:t>83</w:t>
        </w:r>
        <w:r w:rsidR="00885201">
          <w:rPr>
            <w:noProof/>
            <w:webHidden/>
          </w:rPr>
          <w:fldChar w:fldCharType="end"/>
        </w:r>
      </w:hyperlink>
    </w:p>
    <w:p w14:paraId="6D5B4299" w14:textId="2806A5B1"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7" w:history="1">
        <w:r w:rsidR="00885201" w:rsidRPr="00AD08CC">
          <w:rPr>
            <w:rStyle w:val="Hyperlink"/>
            <w:noProof/>
          </w:rPr>
          <w:t>Table 5</w:t>
        </w:r>
        <w:r w:rsidR="00885201" w:rsidRPr="00AD08CC">
          <w:rPr>
            <w:rStyle w:val="Hyperlink"/>
            <w:noProof/>
          </w:rPr>
          <w:noBreakHyphen/>
          <w:t>40: Input Signal mappings of Function</w:t>
        </w:r>
        <w:r w:rsidR="00885201">
          <w:rPr>
            <w:noProof/>
            <w:webHidden/>
          </w:rPr>
          <w:tab/>
        </w:r>
        <w:r w:rsidR="00885201">
          <w:rPr>
            <w:noProof/>
            <w:webHidden/>
          </w:rPr>
          <w:fldChar w:fldCharType="begin"/>
        </w:r>
        <w:r w:rsidR="00885201">
          <w:rPr>
            <w:noProof/>
            <w:webHidden/>
          </w:rPr>
          <w:instrText xml:space="preserve"> PAGEREF _Toc103766747 \h </w:instrText>
        </w:r>
        <w:r w:rsidR="00885201">
          <w:rPr>
            <w:noProof/>
            <w:webHidden/>
          </w:rPr>
        </w:r>
        <w:r w:rsidR="00885201">
          <w:rPr>
            <w:noProof/>
            <w:webHidden/>
          </w:rPr>
          <w:fldChar w:fldCharType="separate"/>
        </w:r>
        <w:r w:rsidR="00885201">
          <w:rPr>
            <w:noProof/>
            <w:webHidden/>
          </w:rPr>
          <w:t>84</w:t>
        </w:r>
        <w:r w:rsidR="00885201">
          <w:rPr>
            <w:noProof/>
            <w:webHidden/>
          </w:rPr>
          <w:fldChar w:fldCharType="end"/>
        </w:r>
      </w:hyperlink>
    </w:p>
    <w:p w14:paraId="6116D4FA" w14:textId="0654661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8" w:history="1">
        <w:r w:rsidR="00885201" w:rsidRPr="00AD08CC">
          <w:rPr>
            <w:rStyle w:val="Hyperlink"/>
            <w:b/>
            <w:noProof/>
          </w:rPr>
          <w:t>Table 5</w:t>
        </w:r>
        <w:r w:rsidR="00885201" w:rsidRPr="00AD08CC">
          <w:rPr>
            <w:rStyle w:val="Hyperlink"/>
            <w:b/>
            <w:noProof/>
          </w:rPr>
          <w:noBreakHyphen/>
          <w:t>41: Output Signal mappings of Function</w:t>
        </w:r>
        <w:r w:rsidR="00885201">
          <w:rPr>
            <w:noProof/>
            <w:webHidden/>
          </w:rPr>
          <w:tab/>
        </w:r>
        <w:r w:rsidR="00885201">
          <w:rPr>
            <w:noProof/>
            <w:webHidden/>
          </w:rPr>
          <w:fldChar w:fldCharType="begin"/>
        </w:r>
        <w:r w:rsidR="00885201">
          <w:rPr>
            <w:noProof/>
            <w:webHidden/>
          </w:rPr>
          <w:instrText xml:space="preserve"> PAGEREF _Toc103766748 \h </w:instrText>
        </w:r>
        <w:r w:rsidR="00885201">
          <w:rPr>
            <w:noProof/>
            <w:webHidden/>
          </w:rPr>
        </w:r>
        <w:r w:rsidR="00885201">
          <w:rPr>
            <w:noProof/>
            <w:webHidden/>
          </w:rPr>
          <w:fldChar w:fldCharType="separate"/>
        </w:r>
        <w:r w:rsidR="00885201">
          <w:rPr>
            <w:noProof/>
            <w:webHidden/>
          </w:rPr>
          <w:t>84</w:t>
        </w:r>
        <w:r w:rsidR="00885201">
          <w:rPr>
            <w:noProof/>
            <w:webHidden/>
          </w:rPr>
          <w:fldChar w:fldCharType="end"/>
        </w:r>
      </w:hyperlink>
    </w:p>
    <w:p w14:paraId="43F55C27" w14:textId="3333B8A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49" w:history="1">
        <w:r w:rsidR="00885201" w:rsidRPr="00AD08CC">
          <w:rPr>
            <w:rStyle w:val="Hyperlink"/>
            <w:noProof/>
          </w:rPr>
          <w:t>Table 5</w:t>
        </w:r>
        <w:r w:rsidR="00885201" w:rsidRPr="00AD08CC">
          <w:rPr>
            <w:rStyle w:val="Hyperlink"/>
            <w:noProof/>
          </w:rPr>
          <w:noBreakHyphen/>
          <w:t>42: Input Signal mappings of Function</w:t>
        </w:r>
        <w:r w:rsidR="00885201">
          <w:rPr>
            <w:noProof/>
            <w:webHidden/>
          </w:rPr>
          <w:tab/>
        </w:r>
        <w:r w:rsidR="00885201">
          <w:rPr>
            <w:noProof/>
            <w:webHidden/>
          </w:rPr>
          <w:fldChar w:fldCharType="begin"/>
        </w:r>
        <w:r w:rsidR="00885201">
          <w:rPr>
            <w:noProof/>
            <w:webHidden/>
          </w:rPr>
          <w:instrText xml:space="preserve"> PAGEREF _Toc103766749 \h </w:instrText>
        </w:r>
        <w:r w:rsidR="00885201">
          <w:rPr>
            <w:noProof/>
            <w:webHidden/>
          </w:rPr>
        </w:r>
        <w:r w:rsidR="00885201">
          <w:rPr>
            <w:noProof/>
            <w:webHidden/>
          </w:rPr>
          <w:fldChar w:fldCharType="separate"/>
        </w:r>
        <w:r w:rsidR="00885201">
          <w:rPr>
            <w:noProof/>
            <w:webHidden/>
          </w:rPr>
          <w:t>85</w:t>
        </w:r>
        <w:r w:rsidR="00885201">
          <w:rPr>
            <w:noProof/>
            <w:webHidden/>
          </w:rPr>
          <w:fldChar w:fldCharType="end"/>
        </w:r>
      </w:hyperlink>
    </w:p>
    <w:p w14:paraId="36DD1C22" w14:textId="5B40FEF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0" w:history="1">
        <w:r w:rsidR="00885201" w:rsidRPr="00AD08CC">
          <w:rPr>
            <w:rStyle w:val="Hyperlink"/>
            <w:b/>
            <w:noProof/>
          </w:rPr>
          <w:t>Table 5</w:t>
        </w:r>
        <w:r w:rsidR="00885201" w:rsidRPr="00AD08CC">
          <w:rPr>
            <w:rStyle w:val="Hyperlink"/>
            <w:b/>
            <w:noProof/>
          </w:rPr>
          <w:noBreakHyphen/>
          <w:t>43: Output Signal mappings of Function</w:t>
        </w:r>
        <w:r w:rsidR="00885201">
          <w:rPr>
            <w:noProof/>
            <w:webHidden/>
          </w:rPr>
          <w:tab/>
        </w:r>
        <w:r w:rsidR="00885201">
          <w:rPr>
            <w:noProof/>
            <w:webHidden/>
          </w:rPr>
          <w:fldChar w:fldCharType="begin"/>
        </w:r>
        <w:r w:rsidR="00885201">
          <w:rPr>
            <w:noProof/>
            <w:webHidden/>
          </w:rPr>
          <w:instrText xml:space="preserve"> PAGEREF _Toc103766750 \h </w:instrText>
        </w:r>
        <w:r w:rsidR="00885201">
          <w:rPr>
            <w:noProof/>
            <w:webHidden/>
          </w:rPr>
        </w:r>
        <w:r w:rsidR="00885201">
          <w:rPr>
            <w:noProof/>
            <w:webHidden/>
          </w:rPr>
          <w:fldChar w:fldCharType="separate"/>
        </w:r>
        <w:r w:rsidR="00885201">
          <w:rPr>
            <w:noProof/>
            <w:webHidden/>
          </w:rPr>
          <w:t>85</w:t>
        </w:r>
        <w:r w:rsidR="00885201">
          <w:rPr>
            <w:noProof/>
            <w:webHidden/>
          </w:rPr>
          <w:fldChar w:fldCharType="end"/>
        </w:r>
      </w:hyperlink>
    </w:p>
    <w:p w14:paraId="5B8D27A1" w14:textId="5D1B2CA5"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1" w:history="1">
        <w:r w:rsidR="00885201" w:rsidRPr="00AD08CC">
          <w:rPr>
            <w:rStyle w:val="Hyperlink"/>
            <w:noProof/>
          </w:rPr>
          <w:t>Table 5</w:t>
        </w:r>
        <w:r w:rsidR="00885201" w:rsidRPr="00AD08CC">
          <w:rPr>
            <w:rStyle w:val="Hyperlink"/>
            <w:noProof/>
          </w:rPr>
          <w:noBreakHyphen/>
          <w:t>44: Input Signal mappings of Function</w:t>
        </w:r>
        <w:r w:rsidR="00885201">
          <w:rPr>
            <w:noProof/>
            <w:webHidden/>
          </w:rPr>
          <w:tab/>
        </w:r>
        <w:r w:rsidR="00885201">
          <w:rPr>
            <w:noProof/>
            <w:webHidden/>
          </w:rPr>
          <w:fldChar w:fldCharType="begin"/>
        </w:r>
        <w:r w:rsidR="00885201">
          <w:rPr>
            <w:noProof/>
            <w:webHidden/>
          </w:rPr>
          <w:instrText xml:space="preserve"> PAGEREF _Toc103766751 \h </w:instrText>
        </w:r>
        <w:r w:rsidR="00885201">
          <w:rPr>
            <w:noProof/>
            <w:webHidden/>
          </w:rPr>
        </w:r>
        <w:r w:rsidR="00885201">
          <w:rPr>
            <w:noProof/>
            <w:webHidden/>
          </w:rPr>
          <w:fldChar w:fldCharType="separate"/>
        </w:r>
        <w:r w:rsidR="00885201">
          <w:rPr>
            <w:noProof/>
            <w:webHidden/>
          </w:rPr>
          <w:t>93</w:t>
        </w:r>
        <w:r w:rsidR="00885201">
          <w:rPr>
            <w:noProof/>
            <w:webHidden/>
          </w:rPr>
          <w:fldChar w:fldCharType="end"/>
        </w:r>
      </w:hyperlink>
    </w:p>
    <w:p w14:paraId="51363F2D" w14:textId="465A162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2" w:history="1">
        <w:r w:rsidR="00885201" w:rsidRPr="00AD08CC">
          <w:rPr>
            <w:rStyle w:val="Hyperlink"/>
            <w:b/>
            <w:noProof/>
          </w:rPr>
          <w:t>Table 5</w:t>
        </w:r>
        <w:r w:rsidR="00885201" w:rsidRPr="00AD08CC">
          <w:rPr>
            <w:rStyle w:val="Hyperlink"/>
            <w:b/>
            <w:noProof/>
          </w:rPr>
          <w:noBreakHyphen/>
          <w:t>45: Output Signal mappings of Function</w:t>
        </w:r>
        <w:r w:rsidR="00885201">
          <w:rPr>
            <w:noProof/>
            <w:webHidden/>
          </w:rPr>
          <w:tab/>
        </w:r>
        <w:r w:rsidR="00885201">
          <w:rPr>
            <w:noProof/>
            <w:webHidden/>
          </w:rPr>
          <w:fldChar w:fldCharType="begin"/>
        </w:r>
        <w:r w:rsidR="00885201">
          <w:rPr>
            <w:noProof/>
            <w:webHidden/>
          </w:rPr>
          <w:instrText xml:space="preserve"> PAGEREF _Toc103766752 \h </w:instrText>
        </w:r>
        <w:r w:rsidR="00885201">
          <w:rPr>
            <w:noProof/>
            <w:webHidden/>
          </w:rPr>
        </w:r>
        <w:r w:rsidR="00885201">
          <w:rPr>
            <w:noProof/>
            <w:webHidden/>
          </w:rPr>
          <w:fldChar w:fldCharType="separate"/>
        </w:r>
        <w:r w:rsidR="00885201">
          <w:rPr>
            <w:noProof/>
            <w:webHidden/>
          </w:rPr>
          <w:t>93</w:t>
        </w:r>
        <w:r w:rsidR="00885201">
          <w:rPr>
            <w:noProof/>
            <w:webHidden/>
          </w:rPr>
          <w:fldChar w:fldCharType="end"/>
        </w:r>
      </w:hyperlink>
    </w:p>
    <w:p w14:paraId="29228C92" w14:textId="228197B1"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3" w:history="1">
        <w:r w:rsidR="00885201" w:rsidRPr="00AD08CC">
          <w:rPr>
            <w:rStyle w:val="Hyperlink"/>
            <w:noProof/>
          </w:rPr>
          <w:t>Table 5</w:t>
        </w:r>
        <w:r w:rsidR="00885201" w:rsidRPr="00AD08CC">
          <w:rPr>
            <w:rStyle w:val="Hyperlink"/>
            <w:noProof/>
          </w:rPr>
          <w:noBreakHyphen/>
          <w:t>46: Input Signal mappings of Function</w:t>
        </w:r>
        <w:r w:rsidR="00885201">
          <w:rPr>
            <w:noProof/>
            <w:webHidden/>
          </w:rPr>
          <w:tab/>
        </w:r>
        <w:r w:rsidR="00885201">
          <w:rPr>
            <w:noProof/>
            <w:webHidden/>
          </w:rPr>
          <w:fldChar w:fldCharType="begin"/>
        </w:r>
        <w:r w:rsidR="00885201">
          <w:rPr>
            <w:noProof/>
            <w:webHidden/>
          </w:rPr>
          <w:instrText xml:space="preserve"> PAGEREF _Toc103766753 \h </w:instrText>
        </w:r>
        <w:r w:rsidR="00885201">
          <w:rPr>
            <w:noProof/>
            <w:webHidden/>
          </w:rPr>
        </w:r>
        <w:r w:rsidR="00885201">
          <w:rPr>
            <w:noProof/>
            <w:webHidden/>
          </w:rPr>
          <w:fldChar w:fldCharType="separate"/>
        </w:r>
        <w:r w:rsidR="00885201">
          <w:rPr>
            <w:noProof/>
            <w:webHidden/>
          </w:rPr>
          <w:t>95</w:t>
        </w:r>
        <w:r w:rsidR="00885201">
          <w:rPr>
            <w:noProof/>
            <w:webHidden/>
          </w:rPr>
          <w:fldChar w:fldCharType="end"/>
        </w:r>
      </w:hyperlink>
    </w:p>
    <w:p w14:paraId="2D77941B" w14:textId="359DB0B6"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4" w:history="1">
        <w:r w:rsidR="00885201" w:rsidRPr="00AD08CC">
          <w:rPr>
            <w:rStyle w:val="Hyperlink"/>
            <w:noProof/>
          </w:rPr>
          <w:t>Table 5</w:t>
        </w:r>
        <w:r w:rsidR="00885201" w:rsidRPr="00AD08CC">
          <w:rPr>
            <w:rStyle w:val="Hyperlink"/>
            <w:noProof/>
          </w:rPr>
          <w:noBreakHyphen/>
          <w:t>47: Input Signal mappings of Function</w:t>
        </w:r>
        <w:r w:rsidR="00885201">
          <w:rPr>
            <w:noProof/>
            <w:webHidden/>
          </w:rPr>
          <w:tab/>
        </w:r>
        <w:r w:rsidR="00885201">
          <w:rPr>
            <w:noProof/>
            <w:webHidden/>
          </w:rPr>
          <w:fldChar w:fldCharType="begin"/>
        </w:r>
        <w:r w:rsidR="00885201">
          <w:rPr>
            <w:noProof/>
            <w:webHidden/>
          </w:rPr>
          <w:instrText xml:space="preserve"> PAGEREF _Toc103766754 \h </w:instrText>
        </w:r>
        <w:r w:rsidR="00885201">
          <w:rPr>
            <w:noProof/>
            <w:webHidden/>
          </w:rPr>
        </w:r>
        <w:r w:rsidR="00885201">
          <w:rPr>
            <w:noProof/>
            <w:webHidden/>
          </w:rPr>
          <w:fldChar w:fldCharType="separate"/>
        </w:r>
        <w:r w:rsidR="00885201">
          <w:rPr>
            <w:noProof/>
            <w:webHidden/>
          </w:rPr>
          <w:t>97</w:t>
        </w:r>
        <w:r w:rsidR="00885201">
          <w:rPr>
            <w:noProof/>
            <w:webHidden/>
          </w:rPr>
          <w:fldChar w:fldCharType="end"/>
        </w:r>
      </w:hyperlink>
    </w:p>
    <w:p w14:paraId="5F79AC32" w14:textId="67A5F56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5" w:history="1">
        <w:r w:rsidR="00885201" w:rsidRPr="00AD08CC">
          <w:rPr>
            <w:rStyle w:val="Hyperlink"/>
            <w:b/>
            <w:noProof/>
          </w:rPr>
          <w:t>Table 5</w:t>
        </w:r>
        <w:r w:rsidR="00885201" w:rsidRPr="00AD08CC">
          <w:rPr>
            <w:rStyle w:val="Hyperlink"/>
            <w:b/>
            <w:noProof/>
          </w:rPr>
          <w:noBreakHyphen/>
          <w:t>48: Output Signal mappings of Function</w:t>
        </w:r>
        <w:r w:rsidR="00885201">
          <w:rPr>
            <w:noProof/>
            <w:webHidden/>
          </w:rPr>
          <w:tab/>
        </w:r>
        <w:r w:rsidR="00885201">
          <w:rPr>
            <w:noProof/>
            <w:webHidden/>
          </w:rPr>
          <w:fldChar w:fldCharType="begin"/>
        </w:r>
        <w:r w:rsidR="00885201">
          <w:rPr>
            <w:noProof/>
            <w:webHidden/>
          </w:rPr>
          <w:instrText xml:space="preserve"> PAGEREF _Toc103766755 \h </w:instrText>
        </w:r>
        <w:r w:rsidR="00885201">
          <w:rPr>
            <w:noProof/>
            <w:webHidden/>
          </w:rPr>
        </w:r>
        <w:r w:rsidR="00885201">
          <w:rPr>
            <w:noProof/>
            <w:webHidden/>
          </w:rPr>
          <w:fldChar w:fldCharType="separate"/>
        </w:r>
        <w:r w:rsidR="00885201">
          <w:rPr>
            <w:noProof/>
            <w:webHidden/>
          </w:rPr>
          <w:t>97</w:t>
        </w:r>
        <w:r w:rsidR="00885201">
          <w:rPr>
            <w:noProof/>
            <w:webHidden/>
          </w:rPr>
          <w:fldChar w:fldCharType="end"/>
        </w:r>
      </w:hyperlink>
    </w:p>
    <w:p w14:paraId="59CFD294" w14:textId="626B6446"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6" w:history="1">
        <w:r w:rsidR="00885201" w:rsidRPr="00AD08CC">
          <w:rPr>
            <w:rStyle w:val="Hyperlink"/>
            <w:noProof/>
          </w:rPr>
          <w:t>Table 5</w:t>
        </w:r>
        <w:r w:rsidR="00885201" w:rsidRPr="00AD08CC">
          <w:rPr>
            <w:rStyle w:val="Hyperlink"/>
            <w:noProof/>
          </w:rPr>
          <w:noBreakHyphen/>
          <w:t>49: Input Signal mappings of Function</w:t>
        </w:r>
        <w:r w:rsidR="00885201">
          <w:rPr>
            <w:noProof/>
            <w:webHidden/>
          </w:rPr>
          <w:tab/>
        </w:r>
        <w:r w:rsidR="00885201">
          <w:rPr>
            <w:noProof/>
            <w:webHidden/>
          </w:rPr>
          <w:fldChar w:fldCharType="begin"/>
        </w:r>
        <w:r w:rsidR="00885201">
          <w:rPr>
            <w:noProof/>
            <w:webHidden/>
          </w:rPr>
          <w:instrText xml:space="preserve"> PAGEREF _Toc103766756 \h </w:instrText>
        </w:r>
        <w:r w:rsidR="00885201">
          <w:rPr>
            <w:noProof/>
            <w:webHidden/>
          </w:rPr>
        </w:r>
        <w:r w:rsidR="00885201">
          <w:rPr>
            <w:noProof/>
            <w:webHidden/>
          </w:rPr>
          <w:fldChar w:fldCharType="separate"/>
        </w:r>
        <w:r w:rsidR="00885201">
          <w:rPr>
            <w:noProof/>
            <w:webHidden/>
          </w:rPr>
          <w:t>98</w:t>
        </w:r>
        <w:r w:rsidR="00885201">
          <w:rPr>
            <w:noProof/>
            <w:webHidden/>
          </w:rPr>
          <w:fldChar w:fldCharType="end"/>
        </w:r>
      </w:hyperlink>
    </w:p>
    <w:p w14:paraId="14CE5E7F" w14:textId="43C64C9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7" w:history="1">
        <w:r w:rsidR="00885201" w:rsidRPr="00AD08CC">
          <w:rPr>
            <w:rStyle w:val="Hyperlink"/>
            <w:b/>
            <w:noProof/>
          </w:rPr>
          <w:t>Table 5</w:t>
        </w:r>
        <w:r w:rsidR="00885201" w:rsidRPr="00AD08CC">
          <w:rPr>
            <w:rStyle w:val="Hyperlink"/>
            <w:b/>
            <w:noProof/>
          </w:rPr>
          <w:noBreakHyphen/>
          <w:t>50: Output Signal mappings of Function</w:t>
        </w:r>
        <w:r w:rsidR="00885201">
          <w:rPr>
            <w:noProof/>
            <w:webHidden/>
          </w:rPr>
          <w:tab/>
        </w:r>
        <w:r w:rsidR="00885201">
          <w:rPr>
            <w:noProof/>
            <w:webHidden/>
          </w:rPr>
          <w:fldChar w:fldCharType="begin"/>
        </w:r>
        <w:r w:rsidR="00885201">
          <w:rPr>
            <w:noProof/>
            <w:webHidden/>
          </w:rPr>
          <w:instrText xml:space="preserve"> PAGEREF _Toc103766757 \h </w:instrText>
        </w:r>
        <w:r w:rsidR="00885201">
          <w:rPr>
            <w:noProof/>
            <w:webHidden/>
          </w:rPr>
        </w:r>
        <w:r w:rsidR="00885201">
          <w:rPr>
            <w:noProof/>
            <w:webHidden/>
          </w:rPr>
          <w:fldChar w:fldCharType="separate"/>
        </w:r>
        <w:r w:rsidR="00885201">
          <w:rPr>
            <w:noProof/>
            <w:webHidden/>
          </w:rPr>
          <w:t>98</w:t>
        </w:r>
        <w:r w:rsidR="00885201">
          <w:rPr>
            <w:noProof/>
            <w:webHidden/>
          </w:rPr>
          <w:fldChar w:fldCharType="end"/>
        </w:r>
      </w:hyperlink>
    </w:p>
    <w:p w14:paraId="4C0BE2BC" w14:textId="6959DA9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8" w:history="1">
        <w:r w:rsidR="00885201" w:rsidRPr="00AD08CC">
          <w:rPr>
            <w:rStyle w:val="Hyperlink"/>
            <w:noProof/>
          </w:rPr>
          <w:t>Table 5</w:t>
        </w:r>
        <w:r w:rsidR="00885201" w:rsidRPr="00AD08CC">
          <w:rPr>
            <w:rStyle w:val="Hyperlink"/>
            <w:noProof/>
          </w:rPr>
          <w:noBreakHyphen/>
          <w:t>51: Input Signal mappings of Function</w:t>
        </w:r>
        <w:r w:rsidR="00885201">
          <w:rPr>
            <w:noProof/>
            <w:webHidden/>
          </w:rPr>
          <w:tab/>
        </w:r>
        <w:r w:rsidR="00885201">
          <w:rPr>
            <w:noProof/>
            <w:webHidden/>
          </w:rPr>
          <w:fldChar w:fldCharType="begin"/>
        </w:r>
        <w:r w:rsidR="00885201">
          <w:rPr>
            <w:noProof/>
            <w:webHidden/>
          </w:rPr>
          <w:instrText xml:space="preserve"> PAGEREF _Toc103766758 \h </w:instrText>
        </w:r>
        <w:r w:rsidR="00885201">
          <w:rPr>
            <w:noProof/>
            <w:webHidden/>
          </w:rPr>
        </w:r>
        <w:r w:rsidR="00885201">
          <w:rPr>
            <w:noProof/>
            <w:webHidden/>
          </w:rPr>
          <w:fldChar w:fldCharType="separate"/>
        </w:r>
        <w:r w:rsidR="00885201">
          <w:rPr>
            <w:noProof/>
            <w:webHidden/>
          </w:rPr>
          <w:t>100</w:t>
        </w:r>
        <w:r w:rsidR="00885201">
          <w:rPr>
            <w:noProof/>
            <w:webHidden/>
          </w:rPr>
          <w:fldChar w:fldCharType="end"/>
        </w:r>
      </w:hyperlink>
    </w:p>
    <w:p w14:paraId="7F0633C3" w14:textId="24B823A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59" w:history="1">
        <w:r w:rsidR="00885201" w:rsidRPr="00AD08CC">
          <w:rPr>
            <w:rStyle w:val="Hyperlink"/>
            <w:b/>
            <w:noProof/>
          </w:rPr>
          <w:t>Table 5</w:t>
        </w:r>
        <w:r w:rsidR="00885201" w:rsidRPr="00AD08CC">
          <w:rPr>
            <w:rStyle w:val="Hyperlink"/>
            <w:b/>
            <w:noProof/>
          </w:rPr>
          <w:noBreakHyphen/>
          <w:t>52: Output Signal mappings of Function</w:t>
        </w:r>
        <w:r w:rsidR="00885201">
          <w:rPr>
            <w:noProof/>
            <w:webHidden/>
          </w:rPr>
          <w:tab/>
        </w:r>
        <w:r w:rsidR="00885201">
          <w:rPr>
            <w:noProof/>
            <w:webHidden/>
          </w:rPr>
          <w:fldChar w:fldCharType="begin"/>
        </w:r>
        <w:r w:rsidR="00885201">
          <w:rPr>
            <w:noProof/>
            <w:webHidden/>
          </w:rPr>
          <w:instrText xml:space="preserve"> PAGEREF _Toc103766759 \h </w:instrText>
        </w:r>
        <w:r w:rsidR="00885201">
          <w:rPr>
            <w:noProof/>
            <w:webHidden/>
          </w:rPr>
        </w:r>
        <w:r w:rsidR="00885201">
          <w:rPr>
            <w:noProof/>
            <w:webHidden/>
          </w:rPr>
          <w:fldChar w:fldCharType="separate"/>
        </w:r>
        <w:r w:rsidR="00885201">
          <w:rPr>
            <w:noProof/>
            <w:webHidden/>
          </w:rPr>
          <w:t>101</w:t>
        </w:r>
        <w:r w:rsidR="00885201">
          <w:rPr>
            <w:noProof/>
            <w:webHidden/>
          </w:rPr>
          <w:fldChar w:fldCharType="end"/>
        </w:r>
      </w:hyperlink>
    </w:p>
    <w:p w14:paraId="2BFCCE81" w14:textId="2447793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0" w:history="1">
        <w:r w:rsidR="00885201" w:rsidRPr="00AD08CC">
          <w:rPr>
            <w:rStyle w:val="Hyperlink"/>
            <w:noProof/>
          </w:rPr>
          <w:t>Table 5</w:t>
        </w:r>
        <w:r w:rsidR="00885201" w:rsidRPr="00AD08CC">
          <w:rPr>
            <w:rStyle w:val="Hyperlink"/>
            <w:noProof/>
          </w:rPr>
          <w:noBreakHyphen/>
          <w:t>53: Input Signal mappings of Function</w:t>
        </w:r>
        <w:r w:rsidR="00885201">
          <w:rPr>
            <w:noProof/>
            <w:webHidden/>
          </w:rPr>
          <w:tab/>
        </w:r>
        <w:r w:rsidR="00885201">
          <w:rPr>
            <w:noProof/>
            <w:webHidden/>
          </w:rPr>
          <w:fldChar w:fldCharType="begin"/>
        </w:r>
        <w:r w:rsidR="00885201">
          <w:rPr>
            <w:noProof/>
            <w:webHidden/>
          </w:rPr>
          <w:instrText xml:space="preserve"> PAGEREF _Toc103766760 \h </w:instrText>
        </w:r>
        <w:r w:rsidR="00885201">
          <w:rPr>
            <w:noProof/>
            <w:webHidden/>
          </w:rPr>
        </w:r>
        <w:r w:rsidR="00885201">
          <w:rPr>
            <w:noProof/>
            <w:webHidden/>
          </w:rPr>
          <w:fldChar w:fldCharType="separate"/>
        </w:r>
        <w:r w:rsidR="00885201">
          <w:rPr>
            <w:noProof/>
            <w:webHidden/>
          </w:rPr>
          <w:t>102</w:t>
        </w:r>
        <w:r w:rsidR="00885201">
          <w:rPr>
            <w:noProof/>
            <w:webHidden/>
          </w:rPr>
          <w:fldChar w:fldCharType="end"/>
        </w:r>
      </w:hyperlink>
    </w:p>
    <w:p w14:paraId="1C8AFEB6" w14:textId="3B3B5671"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1" w:history="1">
        <w:r w:rsidR="00885201" w:rsidRPr="00AD08CC">
          <w:rPr>
            <w:rStyle w:val="Hyperlink"/>
            <w:b/>
            <w:noProof/>
          </w:rPr>
          <w:t>Table 5</w:t>
        </w:r>
        <w:r w:rsidR="00885201" w:rsidRPr="00AD08CC">
          <w:rPr>
            <w:rStyle w:val="Hyperlink"/>
            <w:b/>
            <w:noProof/>
          </w:rPr>
          <w:noBreakHyphen/>
          <w:t>54: Output Signal mappings of Function</w:t>
        </w:r>
        <w:r w:rsidR="00885201">
          <w:rPr>
            <w:noProof/>
            <w:webHidden/>
          </w:rPr>
          <w:tab/>
        </w:r>
        <w:r w:rsidR="00885201">
          <w:rPr>
            <w:noProof/>
            <w:webHidden/>
          </w:rPr>
          <w:fldChar w:fldCharType="begin"/>
        </w:r>
        <w:r w:rsidR="00885201">
          <w:rPr>
            <w:noProof/>
            <w:webHidden/>
          </w:rPr>
          <w:instrText xml:space="preserve"> PAGEREF _Toc103766761 \h </w:instrText>
        </w:r>
        <w:r w:rsidR="00885201">
          <w:rPr>
            <w:noProof/>
            <w:webHidden/>
          </w:rPr>
        </w:r>
        <w:r w:rsidR="00885201">
          <w:rPr>
            <w:noProof/>
            <w:webHidden/>
          </w:rPr>
          <w:fldChar w:fldCharType="separate"/>
        </w:r>
        <w:r w:rsidR="00885201">
          <w:rPr>
            <w:noProof/>
            <w:webHidden/>
          </w:rPr>
          <w:t>102</w:t>
        </w:r>
        <w:r w:rsidR="00885201">
          <w:rPr>
            <w:noProof/>
            <w:webHidden/>
          </w:rPr>
          <w:fldChar w:fldCharType="end"/>
        </w:r>
      </w:hyperlink>
    </w:p>
    <w:p w14:paraId="1B5A4969" w14:textId="4E39AB55"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2" w:history="1">
        <w:r w:rsidR="00885201" w:rsidRPr="00AD08CC">
          <w:rPr>
            <w:rStyle w:val="Hyperlink"/>
            <w:noProof/>
          </w:rPr>
          <w:t>Table 5</w:t>
        </w:r>
        <w:r w:rsidR="00885201" w:rsidRPr="00AD08CC">
          <w:rPr>
            <w:rStyle w:val="Hyperlink"/>
            <w:noProof/>
          </w:rPr>
          <w:noBreakHyphen/>
          <w:t>55: Input Signal mappings of Function</w:t>
        </w:r>
        <w:r w:rsidR="00885201">
          <w:rPr>
            <w:noProof/>
            <w:webHidden/>
          </w:rPr>
          <w:tab/>
        </w:r>
        <w:r w:rsidR="00885201">
          <w:rPr>
            <w:noProof/>
            <w:webHidden/>
          </w:rPr>
          <w:fldChar w:fldCharType="begin"/>
        </w:r>
        <w:r w:rsidR="00885201">
          <w:rPr>
            <w:noProof/>
            <w:webHidden/>
          </w:rPr>
          <w:instrText xml:space="preserve"> PAGEREF _Toc103766762 \h </w:instrText>
        </w:r>
        <w:r w:rsidR="00885201">
          <w:rPr>
            <w:noProof/>
            <w:webHidden/>
          </w:rPr>
        </w:r>
        <w:r w:rsidR="00885201">
          <w:rPr>
            <w:noProof/>
            <w:webHidden/>
          </w:rPr>
          <w:fldChar w:fldCharType="separate"/>
        </w:r>
        <w:r w:rsidR="00885201">
          <w:rPr>
            <w:noProof/>
            <w:webHidden/>
          </w:rPr>
          <w:t>105</w:t>
        </w:r>
        <w:r w:rsidR="00885201">
          <w:rPr>
            <w:noProof/>
            <w:webHidden/>
          </w:rPr>
          <w:fldChar w:fldCharType="end"/>
        </w:r>
      </w:hyperlink>
    </w:p>
    <w:p w14:paraId="71BF0AF2" w14:textId="787FA4E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3" w:history="1">
        <w:r w:rsidR="00885201" w:rsidRPr="00AD08CC">
          <w:rPr>
            <w:rStyle w:val="Hyperlink"/>
            <w:b/>
            <w:noProof/>
          </w:rPr>
          <w:t>Table 5</w:t>
        </w:r>
        <w:r w:rsidR="00885201" w:rsidRPr="00AD08CC">
          <w:rPr>
            <w:rStyle w:val="Hyperlink"/>
            <w:b/>
            <w:noProof/>
          </w:rPr>
          <w:noBreakHyphen/>
          <w:t>56: Output Signal mappings of Function</w:t>
        </w:r>
        <w:r w:rsidR="00885201">
          <w:rPr>
            <w:noProof/>
            <w:webHidden/>
          </w:rPr>
          <w:tab/>
        </w:r>
        <w:r w:rsidR="00885201">
          <w:rPr>
            <w:noProof/>
            <w:webHidden/>
          </w:rPr>
          <w:fldChar w:fldCharType="begin"/>
        </w:r>
        <w:r w:rsidR="00885201">
          <w:rPr>
            <w:noProof/>
            <w:webHidden/>
          </w:rPr>
          <w:instrText xml:space="preserve"> PAGEREF _Toc103766763 \h </w:instrText>
        </w:r>
        <w:r w:rsidR="00885201">
          <w:rPr>
            <w:noProof/>
            <w:webHidden/>
          </w:rPr>
        </w:r>
        <w:r w:rsidR="00885201">
          <w:rPr>
            <w:noProof/>
            <w:webHidden/>
          </w:rPr>
          <w:fldChar w:fldCharType="separate"/>
        </w:r>
        <w:r w:rsidR="00885201">
          <w:rPr>
            <w:noProof/>
            <w:webHidden/>
          </w:rPr>
          <w:t>106</w:t>
        </w:r>
        <w:r w:rsidR="00885201">
          <w:rPr>
            <w:noProof/>
            <w:webHidden/>
          </w:rPr>
          <w:fldChar w:fldCharType="end"/>
        </w:r>
      </w:hyperlink>
    </w:p>
    <w:p w14:paraId="4913E2E5" w14:textId="582F798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4" w:history="1">
        <w:r w:rsidR="00885201" w:rsidRPr="00AD08CC">
          <w:rPr>
            <w:rStyle w:val="Hyperlink"/>
            <w:noProof/>
          </w:rPr>
          <w:t>Table 5</w:t>
        </w:r>
        <w:r w:rsidR="00885201" w:rsidRPr="00AD08CC">
          <w:rPr>
            <w:rStyle w:val="Hyperlink"/>
            <w:noProof/>
          </w:rPr>
          <w:noBreakHyphen/>
          <w:t>57: Input Signal mappings of Function</w:t>
        </w:r>
        <w:r w:rsidR="00885201">
          <w:rPr>
            <w:noProof/>
            <w:webHidden/>
          </w:rPr>
          <w:tab/>
        </w:r>
        <w:r w:rsidR="00885201">
          <w:rPr>
            <w:noProof/>
            <w:webHidden/>
          </w:rPr>
          <w:fldChar w:fldCharType="begin"/>
        </w:r>
        <w:r w:rsidR="00885201">
          <w:rPr>
            <w:noProof/>
            <w:webHidden/>
          </w:rPr>
          <w:instrText xml:space="preserve"> PAGEREF _Toc103766764 \h </w:instrText>
        </w:r>
        <w:r w:rsidR="00885201">
          <w:rPr>
            <w:noProof/>
            <w:webHidden/>
          </w:rPr>
        </w:r>
        <w:r w:rsidR="00885201">
          <w:rPr>
            <w:noProof/>
            <w:webHidden/>
          </w:rPr>
          <w:fldChar w:fldCharType="separate"/>
        </w:r>
        <w:r w:rsidR="00885201">
          <w:rPr>
            <w:noProof/>
            <w:webHidden/>
          </w:rPr>
          <w:t>107</w:t>
        </w:r>
        <w:r w:rsidR="00885201">
          <w:rPr>
            <w:noProof/>
            <w:webHidden/>
          </w:rPr>
          <w:fldChar w:fldCharType="end"/>
        </w:r>
      </w:hyperlink>
    </w:p>
    <w:p w14:paraId="1AF44422" w14:textId="5902A54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5" w:history="1">
        <w:r w:rsidR="00885201" w:rsidRPr="00AD08CC">
          <w:rPr>
            <w:rStyle w:val="Hyperlink"/>
            <w:b/>
            <w:noProof/>
          </w:rPr>
          <w:t>Table 5</w:t>
        </w:r>
        <w:r w:rsidR="00885201" w:rsidRPr="00AD08CC">
          <w:rPr>
            <w:rStyle w:val="Hyperlink"/>
            <w:b/>
            <w:noProof/>
          </w:rPr>
          <w:noBreakHyphen/>
          <w:t>58: Output Signal mappings of Function</w:t>
        </w:r>
        <w:r w:rsidR="00885201">
          <w:rPr>
            <w:noProof/>
            <w:webHidden/>
          </w:rPr>
          <w:tab/>
        </w:r>
        <w:r w:rsidR="00885201">
          <w:rPr>
            <w:noProof/>
            <w:webHidden/>
          </w:rPr>
          <w:fldChar w:fldCharType="begin"/>
        </w:r>
        <w:r w:rsidR="00885201">
          <w:rPr>
            <w:noProof/>
            <w:webHidden/>
          </w:rPr>
          <w:instrText xml:space="preserve"> PAGEREF _Toc103766765 \h </w:instrText>
        </w:r>
        <w:r w:rsidR="00885201">
          <w:rPr>
            <w:noProof/>
            <w:webHidden/>
          </w:rPr>
        </w:r>
        <w:r w:rsidR="00885201">
          <w:rPr>
            <w:noProof/>
            <w:webHidden/>
          </w:rPr>
          <w:fldChar w:fldCharType="separate"/>
        </w:r>
        <w:r w:rsidR="00885201">
          <w:rPr>
            <w:noProof/>
            <w:webHidden/>
          </w:rPr>
          <w:t>107</w:t>
        </w:r>
        <w:r w:rsidR="00885201">
          <w:rPr>
            <w:noProof/>
            <w:webHidden/>
          </w:rPr>
          <w:fldChar w:fldCharType="end"/>
        </w:r>
      </w:hyperlink>
    </w:p>
    <w:p w14:paraId="27E69722" w14:textId="3E38067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6" w:history="1">
        <w:r w:rsidR="00885201" w:rsidRPr="00AD08CC">
          <w:rPr>
            <w:rStyle w:val="Hyperlink"/>
            <w:noProof/>
          </w:rPr>
          <w:t>Table 5</w:t>
        </w:r>
        <w:r w:rsidR="00885201" w:rsidRPr="00AD08CC">
          <w:rPr>
            <w:rStyle w:val="Hyperlink"/>
            <w:noProof/>
          </w:rPr>
          <w:noBreakHyphen/>
          <w:t>59: Input Signal mappings of Function</w:t>
        </w:r>
        <w:r w:rsidR="00885201">
          <w:rPr>
            <w:noProof/>
            <w:webHidden/>
          </w:rPr>
          <w:tab/>
        </w:r>
        <w:r w:rsidR="00885201">
          <w:rPr>
            <w:noProof/>
            <w:webHidden/>
          </w:rPr>
          <w:fldChar w:fldCharType="begin"/>
        </w:r>
        <w:r w:rsidR="00885201">
          <w:rPr>
            <w:noProof/>
            <w:webHidden/>
          </w:rPr>
          <w:instrText xml:space="preserve"> PAGEREF _Toc103766766 \h </w:instrText>
        </w:r>
        <w:r w:rsidR="00885201">
          <w:rPr>
            <w:noProof/>
            <w:webHidden/>
          </w:rPr>
        </w:r>
        <w:r w:rsidR="00885201">
          <w:rPr>
            <w:noProof/>
            <w:webHidden/>
          </w:rPr>
          <w:fldChar w:fldCharType="separate"/>
        </w:r>
        <w:r w:rsidR="00885201">
          <w:rPr>
            <w:noProof/>
            <w:webHidden/>
          </w:rPr>
          <w:t>108</w:t>
        </w:r>
        <w:r w:rsidR="00885201">
          <w:rPr>
            <w:noProof/>
            <w:webHidden/>
          </w:rPr>
          <w:fldChar w:fldCharType="end"/>
        </w:r>
      </w:hyperlink>
    </w:p>
    <w:p w14:paraId="5440B177" w14:textId="275B354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7" w:history="1">
        <w:r w:rsidR="00885201" w:rsidRPr="00AD08CC">
          <w:rPr>
            <w:rStyle w:val="Hyperlink"/>
            <w:b/>
            <w:noProof/>
          </w:rPr>
          <w:t>Table 5</w:t>
        </w:r>
        <w:r w:rsidR="00885201" w:rsidRPr="00AD08CC">
          <w:rPr>
            <w:rStyle w:val="Hyperlink"/>
            <w:b/>
            <w:noProof/>
          </w:rPr>
          <w:noBreakHyphen/>
          <w:t>60: Output Signal mappings of Function</w:t>
        </w:r>
        <w:r w:rsidR="00885201">
          <w:rPr>
            <w:noProof/>
            <w:webHidden/>
          </w:rPr>
          <w:tab/>
        </w:r>
        <w:r w:rsidR="00885201">
          <w:rPr>
            <w:noProof/>
            <w:webHidden/>
          </w:rPr>
          <w:fldChar w:fldCharType="begin"/>
        </w:r>
        <w:r w:rsidR="00885201">
          <w:rPr>
            <w:noProof/>
            <w:webHidden/>
          </w:rPr>
          <w:instrText xml:space="preserve"> PAGEREF _Toc103766767 \h </w:instrText>
        </w:r>
        <w:r w:rsidR="00885201">
          <w:rPr>
            <w:noProof/>
            <w:webHidden/>
          </w:rPr>
        </w:r>
        <w:r w:rsidR="00885201">
          <w:rPr>
            <w:noProof/>
            <w:webHidden/>
          </w:rPr>
          <w:fldChar w:fldCharType="separate"/>
        </w:r>
        <w:r w:rsidR="00885201">
          <w:rPr>
            <w:noProof/>
            <w:webHidden/>
          </w:rPr>
          <w:t>108</w:t>
        </w:r>
        <w:r w:rsidR="00885201">
          <w:rPr>
            <w:noProof/>
            <w:webHidden/>
          </w:rPr>
          <w:fldChar w:fldCharType="end"/>
        </w:r>
      </w:hyperlink>
    </w:p>
    <w:p w14:paraId="50E51253" w14:textId="41EA4EE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8" w:history="1">
        <w:r w:rsidR="00885201" w:rsidRPr="00AD08CC">
          <w:rPr>
            <w:rStyle w:val="Hyperlink"/>
            <w:noProof/>
          </w:rPr>
          <w:t>Table 5</w:t>
        </w:r>
        <w:r w:rsidR="00885201" w:rsidRPr="00AD08CC">
          <w:rPr>
            <w:rStyle w:val="Hyperlink"/>
            <w:noProof/>
          </w:rPr>
          <w:noBreakHyphen/>
          <w:t>61: Input Signal mappings of Function</w:t>
        </w:r>
        <w:r w:rsidR="00885201">
          <w:rPr>
            <w:noProof/>
            <w:webHidden/>
          </w:rPr>
          <w:tab/>
        </w:r>
        <w:r w:rsidR="00885201">
          <w:rPr>
            <w:noProof/>
            <w:webHidden/>
          </w:rPr>
          <w:fldChar w:fldCharType="begin"/>
        </w:r>
        <w:r w:rsidR="00885201">
          <w:rPr>
            <w:noProof/>
            <w:webHidden/>
          </w:rPr>
          <w:instrText xml:space="preserve"> PAGEREF _Toc103766768 \h </w:instrText>
        </w:r>
        <w:r w:rsidR="00885201">
          <w:rPr>
            <w:noProof/>
            <w:webHidden/>
          </w:rPr>
        </w:r>
        <w:r w:rsidR="00885201">
          <w:rPr>
            <w:noProof/>
            <w:webHidden/>
          </w:rPr>
          <w:fldChar w:fldCharType="separate"/>
        </w:r>
        <w:r w:rsidR="00885201">
          <w:rPr>
            <w:noProof/>
            <w:webHidden/>
          </w:rPr>
          <w:t>108</w:t>
        </w:r>
        <w:r w:rsidR="00885201">
          <w:rPr>
            <w:noProof/>
            <w:webHidden/>
          </w:rPr>
          <w:fldChar w:fldCharType="end"/>
        </w:r>
      </w:hyperlink>
    </w:p>
    <w:p w14:paraId="7EFCC9CC" w14:textId="1715A4A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69" w:history="1">
        <w:r w:rsidR="00885201" w:rsidRPr="00AD08CC">
          <w:rPr>
            <w:rStyle w:val="Hyperlink"/>
            <w:b/>
            <w:noProof/>
          </w:rPr>
          <w:t>Table 5</w:t>
        </w:r>
        <w:r w:rsidR="00885201" w:rsidRPr="00AD08CC">
          <w:rPr>
            <w:rStyle w:val="Hyperlink"/>
            <w:b/>
            <w:noProof/>
          </w:rPr>
          <w:noBreakHyphen/>
          <w:t>62: Output Signal mappings of Function</w:t>
        </w:r>
        <w:r w:rsidR="00885201">
          <w:rPr>
            <w:noProof/>
            <w:webHidden/>
          </w:rPr>
          <w:tab/>
        </w:r>
        <w:r w:rsidR="00885201">
          <w:rPr>
            <w:noProof/>
            <w:webHidden/>
          </w:rPr>
          <w:fldChar w:fldCharType="begin"/>
        </w:r>
        <w:r w:rsidR="00885201">
          <w:rPr>
            <w:noProof/>
            <w:webHidden/>
          </w:rPr>
          <w:instrText xml:space="preserve"> PAGEREF _Toc103766769 \h </w:instrText>
        </w:r>
        <w:r w:rsidR="00885201">
          <w:rPr>
            <w:noProof/>
            <w:webHidden/>
          </w:rPr>
        </w:r>
        <w:r w:rsidR="00885201">
          <w:rPr>
            <w:noProof/>
            <w:webHidden/>
          </w:rPr>
          <w:fldChar w:fldCharType="separate"/>
        </w:r>
        <w:r w:rsidR="00885201">
          <w:rPr>
            <w:noProof/>
            <w:webHidden/>
          </w:rPr>
          <w:t>108</w:t>
        </w:r>
        <w:r w:rsidR="00885201">
          <w:rPr>
            <w:noProof/>
            <w:webHidden/>
          </w:rPr>
          <w:fldChar w:fldCharType="end"/>
        </w:r>
      </w:hyperlink>
    </w:p>
    <w:p w14:paraId="42D69A89" w14:textId="57D11A8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0" w:history="1">
        <w:r w:rsidR="00885201" w:rsidRPr="00AD08CC">
          <w:rPr>
            <w:rStyle w:val="Hyperlink"/>
            <w:noProof/>
          </w:rPr>
          <w:t>Table 5</w:t>
        </w:r>
        <w:r w:rsidR="00885201" w:rsidRPr="00AD08CC">
          <w:rPr>
            <w:rStyle w:val="Hyperlink"/>
            <w:noProof/>
          </w:rPr>
          <w:noBreakHyphen/>
          <w:t>63: Input Signal mappings of Function</w:t>
        </w:r>
        <w:r w:rsidR="00885201">
          <w:rPr>
            <w:noProof/>
            <w:webHidden/>
          </w:rPr>
          <w:tab/>
        </w:r>
        <w:r w:rsidR="00885201">
          <w:rPr>
            <w:noProof/>
            <w:webHidden/>
          </w:rPr>
          <w:fldChar w:fldCharType="begin"/>
        </w:r>
        <w:r w:rsidR="00885201">
          <w:rPr>
            <w:noProof/>
            <w:webHidden/>
          </w:rPr>
          <w:instrText xml:space="preserve"> PAGEREF _Toc103766770 \h </w:instrText>
        </w:r>
        <w:r w:rsidR="00885201">
          <w:rPr>
            <w:noProof/>
            <w:webHidden/>
          </w:rPr>
        </w:r>
        <w:r w:rsidR="00885201">
          <w:rPr>
            <w:noProof/>
            <w:webHidden/>
          </w:rPr>
          <w:fldChar w:fldCharType="separate"/>
        </w:r>
        <w:r w:rsidR="00885201">
          <w:rPr>
            <w:noProof/>
            <w:webHidden/>
          </w:rPr>
          <w:t>109</w:t>
        </w:r>
        <w:r w:rsidR="00885201">
          <w:rPr>
            <w:noProof/>
            <w:webHidden/>
          </w:rPr>
          <w:fldChar w:fldCharType="end"/>
        </w:r>
      </w:hyperlink>
    </w:p>
    <w:p w14:paraId="3DF34453" w14:textId="2C7731A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1" w:history="1">
        <w:r w:rsidR="00885201" w:rsidRPr="00AD08CC">
          <w:rPr>
            <w:rStyle w:val="Hyperlink"/>
            <w:b/>
            <w:noProof/>
          </w:rPr>
          <w:t>Table 5</w:t>
        </w:r>
        <w:r w:rsidR="00885201" w:rsidRPr="00AD08CC">
          <w:rPr>
            <w:rStyle w:val="Hyperlink"/>
            <w:b/>
            <w:noProof/>
          </w:rPr>
          <w:noBreakHyphen/>
          <w:t>64: Output Signal mappings of Function</w:t>
        </w:r>
        <w:r w:rsidR="00885201">
          <w:rPr>
            <w:noProof/>
            <w:webHidden/>
          </w:rPr>
          <w:tab/>
        </w:r>
        <w:r w:rsidR="00885201">
          <w:rPr>
            <w:noProof/>
            <w:webHidden/>
          </w:rPr>
          <w:fldChar w:fldCharType="begin"/>
        </w:r>
        <w:r w:rsidR="00885201">
          <w:rPr>
            <w:noProof/>
            <w:webHidden/>
          </w:rPr>
          <w:instrText xml:space="preserve"> PAGEREF _Toc103766771 \h </w:instrText>
        </w:r>
        <w:r w:rsidR="00885201">
          <w:rPr>
            <w:noProof/>
            <w:webHidden/>
          </w:rPr>
        </w:r>
        <w:r w:rsidR="00885201">
          <w:rPr>
            <w:noProof/>
            <w:webHidden/>
          </w:rPr>
          <w:fldChar w:fldCharType="separate"/>
        </w:r>
        <w:r w:rsidR="00885201">
          <w:rPr>
            <w:noProof/>
            <w:webHidden/>
          </w:rPr>
          <w:t>109</w:t>
        </w:r>
        <w:r w:rsidR="00885201">
          <w:rPr>
            <w:noProof/>
            <w:webHidden/>
          </w:rPr>
          <w:fldChar w:fldCharType="end"/>
        </w:r>
      </w:hyperlink>
    </w:p>
    <w:p w14:paraId="3890F3BA" w14:textId="05474D36"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2" w:history="1">
        <w:r w:rsidR="00885201" w:rsidRPr="00AD08CC">
          <w:rPr>
            <w:rStyle w:val="Hyperlink"/>
            <w:noProof/>
          </w:rPr>
          <w:t>Table 5</w:t>
        </w:r>
        <w:r w:rsidR="00885201" w:rsidRPr="00AD08CC">
          <w:rPr>
            <w:rStyle w:val="Hyperlink"/>
            <w:noProof/>
          </w:rPr>
          <w:noBreakHyphen/>
          <w:t>65: Input Signal mappings of Function</w:t>
        </w:r>
        <w:r w:rsidR="00885201">
          <w:rPr>
            <w:noProof/>
            <w:webHidden/>
          </w:rPr>
          <w:tab/>
        </w:r>
        <w:r w:rsidR="00885201">
          <w:rPr>
            <w:noProof/>
            <w:webHidden/>
          </w:rPr>
          <w:fldChar w:fldCharType="begin"/>
        </w:r>
        <w:r w:rsidR="00885201">
          <w:rPr>
            <w:noProof/>
            <w:webHidden/>
          </w:rPr>
          <w:instrText xml:space="preserve"> PAGEREF _Toc103766772 \h </w:instrText>
        </w:r>
        <w:r w:rsidR="00885201">
          <w:rPr>
            <w:noProof/>
            <w:webHidden/>
          </w:rPr>
        </w:r>
        <w:r w:rsidR="00885201">
          <w:rPr>
            <w:noProof/>
            <w:webHidden/>
          </w:rPr>
          <w:fldChar w:fldCharType="separate"/>
        </w:r>
        <w:r w:rsidR="00885201">
          <w:rPr>
            <w:noProof/>
            <w:webHidden/>
          </w:rPr>
          <w:t>110</w:t>
        </w:r>
        <w:r w:rsidR="00885201">
          <w:rPr>
            <w:noProof/>
            <w:webHidden/>
          </w:rPr>
          <w:fldChar w:fldCharType="end"/>
        </w:r>
      </w:hyperlink>
    </w:p>
    <w:p w14:paraId="2BE2FCAA" w14:textId="33DC674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3" w:history="1">
        <w:r w:rsidR="00885201" w:rsidRPr="00AD08CC">
          <w:rPr>
            <w:rStyle w:val="Hyperlink"/>
            <w:b/>
            <w:noProof/>
          </w:rPr>
          <w:t>Table 5</w:t>
        </w:r>
        <w:r w:rsidR="00885201" w:rsidRPr="00AD08CC">
          <w:rPr>
            <w:rStyle w:val="Hyperlink"/>
            <w:b/>
            <w:noProof/>
          </w:rPr>
          <w:noBreakHyphen/>
          <w:t>66: Output Signal mappings of Function</w:t>
        </w:r>
        <w:r w:rsidR="00885201">
          <w:rPr>
            <w:noProof/>
            <w:webHidden/>
          </w:rPr>
          <w:tab/>
        </w:r>
        <w:r w:rsidR="00885201">
          <w:rPr>
            <w:noProof/>
            <w:webHidden/>
          </w:rPr>
          <w:fldChar w:fldCharType="begin"/>
        </w:r>
        <w:r w:rsidR="00885201">
          <w:rPr>
            <w:noProof/>
            <w:webHidden/>
          </w:rPr>
          <w:instrText xml:space="preserve"> PAGEREF _Toc103766773 \h </w:instrText>
        </w:r>
        <w:r w:rsidR="00885201">
          <w:rPr>
            <w:noProof/>
            <w:webHidden/>
          </w:rPr>
        </w:r>
        <w:r w:rsidR="00885201">
          <w:rPr>
            <w:noProof/>
            <w:webHidden/>
          </w:rPr>
          <w:fldChar w:fldCharType="separate"/>
        </w:r>
        <w:r w:rsidR="00885201">
          <w:rPr>
            <w:noProof/>
            <w:webHidden/>
          </w:rPr>
          <w:t>111</w:t>
        </w:r>
        <w:r w:rsidR="00885201">
          <w:rPr>
            <w:noProof/>
            <w:webHidden/>
          </w:rPr>
          <w:fldChar w:fldCharType="end"/>
        </w:r>
      </w:hyperlink>
    </w:p>
    <w:p w14:paraId="3E03D448" w14:textId="46CA0F6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4" w:history="1">
        <w:r w:rsidR="00885201" w:rsidRPr="00AD08CC">
          <w:rPr>
            <w:rStyle w:val="Hyperlink"/>
            <w:noProof/>
          </w:rPr>
          <w:t>Table 5</w:t>
        </w:r>
        <w:r w:rsidR="00885201" w:rsidRPr="00AD08CC">
          <w:rPr>
            <w:rStyle w:val="Hyperlink"/>
            <w:noProof/>
          </w:rPr>
          <w:noBreakHyphen/>
          <w:t>67: Input Signal mappings of Function</w:t>
        </w:r>
        <w:r w:rsidR="00885201">
          <w:rPr>
            <w:noProof/>
            <w:webHidden/>
          </w:rPr>
          <w:tab/>
        </w:r>
        <w:r w:rsidR="00885201">
          <w:rPr>
            <w:noProof/>
            <w:webHidden/>
          </w:rPr>
          <w:fldChar w:fldCharType="begin"/>
        </w:r>
        <w:r w:rsidR="00885201">
          <w:rPr>
            <w:noProof/>
            <w:webHidden/>
          </w:rPr>
          <w:instrText xml:space="preserve"> PAGEREF _Toc103766774 \h </w:instrText>
        </w:r>
        <w:r w:rsidR="00885201">
          <w:rPr>
            <w:noProof/>
            <w:webHidden/>
          </w:rPr>
        </w:r>
        <w:r w:rsidR="00885201">
          <w:rPr>
            <w:noProof/>
            <w:webHidden/>
          </w:rPr>
          <w:fldChar w:fldCharType="separate"/>
        </w:r>
        <w:r w:rsidR="00885201">
          <w:rPr>
            <w:noProof/>
            <w:webHidden/>
          </w:rPr>
          <w:t>113</w:t>
        </w:r>
        <w:r w:rsidR="00885201">
          <w:rPr>
            <w:noProof/>
            <w:webHidden/>
          </w:rPr>
          <w:fldChar w:fldCharType="end"/>
        </w:r>
      </w:hyperlink>
    </w:p>
    <w:p w14:paraId="33F3B5C8" w14:textId="51D6091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5" w:history="1">
        <w:r w:rsidR="00885201" w:rsidRPr="00AD08CC">
          <w:rPr>
            <w:rStyle w:val="Hyperlink"/>
            <w:b/>
            <w:noProof/>
          </w:rPr>
          <w:t>Table 5</w:t>
        </w:r>
        <w:r w:rsidR="00885201" w:rsidRPr="00AD08CC">
          <w:rPr>
            <w:rStyle w:val="Hyperlink"/>
            <w:b/>
            <w:noProof/>
          </w:rPr>
          <w:noBreakHyphen/>
          <w:t>68: Output Signal mappings of Function</w:t>
        </w:r>
        <w:r w:rsidR="00885201">
          <w:rPr>
            <w:noProof/>
            <w:webHidden/>
          </w:rPr>
          <w:tab/>
        </w:r>
        <w:r w:rsidR="00885201">
          <w:rPr>
            <w:noProof/>
            <w:webHidden/>
          </w:rPr>
          <w:fldChar w:fldCharType="begin"/>
        </w:r>
        <w:r w:rsidR="00885201">
          <w:rPr>
            <w:noProof/>
            <w:webHidden/>
          </w:rPr>
          <w:instrText xml:space="preserve"> PAGEREF _Toc103766775 \h </w:instrText>
        </w:r>
        <w:r w:rsidR="00885201">
          <w:rPr>
            <w:noProof/>
            <w:webHidden/>
          </w:rPr>
        </w:r>
        <w:r w:rsidR="00885201">
          <w:rPr>
            <w:noProof/>
            <w:webHidden/>
          </w:rPr>
          <w:fldChar w:fldCharType="separate"/>
        </w:r>
        <w:r w:rsidR="00885201">
          <w:rPr>
            <w:noProof/>
            <w:webHidden/>
          </w:rPr>
          <w:t>113</w:t>
        </w:r>
        <w:r w:rsidR="00885201">
          <w:rPr>
            <w:noProof/>
            <w:webHidden/>
          </w:rPr>
          <w:fldChar w:fldCharType="end"/>
        </w:r>
      </w:hyperlink>
    </w:p>
    <w:p w14:paraId="27919B84" w14:textId="682494C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6" w:history="1">
        <w:r w:rsidR="00885201" w:rsidRPr="00AD08CC">
          <w:rPr>
            <w:rStyle w:val="Hyperlink"/>
            <w:noProof/>
          </w:rPr>
          <w:t>Table 5</w:t>
        </w:r>
        <w:r w:rsidR="00885201" w:rsidRPr="00AD08CC">
          <w:rPr>
            <w:rStyle w:val="Hyperlink"/>
            <w:noProof/>
          </w:rPr>
          <w:noBreakHyphen/>
          <w:t>69: Input Signal mappings of Function</w:t>
        </w:r>
        <w:r w:rsidR="00885201">
          <w:rPr>
            <w:noProof/>
            <w:webHidden/>
          </w:rPr>
          <w:tab/>
        </w:r>
        <w:r w:rsidR="00885201">
          <w:rPr>
            <w:noProof/>
            <w:webHidden/>
          </w:rPr>
          <w:fldChar w:fldCharType="begin"/>
        </w:r>
        <w:r w:rsidR="00885201">
          <w:rPr>
            <w:noProof/>
            <w:webHidden/>
          </w:rPr>
          <w:instrText xml:space="preserve"> PAGEREF _Toc103766776 \h </w:instrText>
        </w:r>
        <w:r w:rsidR="00885201">
          <w:rPr>
            <w:noProof/>
            <w:webHidden/>
          </w:rPr>
        </w:r>
        <w:r w:rsidR="00885201">
          <w:rPr>
            <w:noProof/>
            <w:webHidden/>
          </w:rPr>
          <w:fldChar w:fldCharType="separate"/>
        </w:r>
        <w:r w:rsidR="00885201">
          <w:rPr>
            <w:noProof/>
            <w:webHidden/>
          </w:rPr>
          <w:t>114</w:t>
        </w:r>
        <w:r w:rsidR="00885201">
          <w:rPr>
            <w:noProof/>
            <w:webHidden/>
          </w:rPr>
          <w:fldChar w:fldCharType="end"/>
        </w:r>
      </w:hyperlink>
    </w:p>
    <w:p w14:paraId="1807D2F9" w14:textId="7A15934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7" w:history="1">
        <w:r w:rsidR="00885201" w:rsidRPr="00AD08CC">
          <w:rPr>
            <w:rStyle w:val="Hyperlink"/>
            <w:b/>
            <w:noProof/>
          </w:rPr>
          <w:t>Table 5</w:t>
        </w:r>
        <w:r w:rsidR="00885201" w:rsidRPr="00AD08CC">
          <w:rPr>
            <w:rStyle w:val="Hyperlink"/>
            <w:b/>
            <w:noProof/>
          </w:rPr>
          <w:noBreakHyphen/>
          <w:t>70: Output Signal mappings of Function</w:t>
        </w:r>
        <w:r w:rsidR="00885201">
          <w:rPr>
            <w:noProof/>
            <w:webHidden/>
          </w:rPr>
          <w:tab/>
        </w:r>
        <w:r w:rsidR="00885201">
          <w:rPr>
            <w:noProof/>
            <w:webHidden/>
          </w:rPr>
          <w:fldChar w:fldCharType="begin"/>
        </w:r>
        <w:r w:rsidR="00885201">
          <w:rPr>
            <w:noProof/>
            <w:webHidden/>
          </w:rPr>
          <w:instrText xml:space="preserve"> PAGEREF _Toc103766777 \h </w:instrText>
        </w:r>
        <w:r w:rsidR="00885201">
          <w:rPr>
            <w:noProof/>
            <w:webHidden/>
          </w:rPr>
        </w:r>
        <w:r w:rsidR="00885201">
          <w:rPr>
            <w:noProof/>
            <w:webHidden/>
          </w:rPr>
          <w:fldChar w:fldCharType="separate"/>
        </w:r>
        <w:r w:rsidR="00885201">
          <w:rPr>
            <w:noProof/>
            <w:webHidden/>
          </w:rPr>
          <w:t>114</w:t>
        </w:r>
        <w:r w:rsidR="00885201">
          <w:rPr>
            <w:noProof/>
            <w:webHidden/>
          </w:rPr>
          <w:fldChar w:fldCharType="end"/>
        </w:r>
      </w:hyperlink>
    </w:p>
    <w:p w14:paraId="7F3560E3" w14:textId="4EAEF7A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8" w:history="1">
        <w:r w:rsidR="00885201" w:rsidRPr="00AD08CC">
          <w:rPr>
            <w:rStyle w:val="Hyperlink"/>
            <w:noProof/>
          </w:rPr>
          <w:t>Table 5</w:t>
        </w:r>
        <w:r w:rsidR="00885201" w:rsidRPr="00AD08CC">
          <w:rPr>
            <w:rStyle w:val="Hyperlink"/>
            <w:noProof/>
          </w:rPr>
          <w:noBreakHyphen/>
          <w:t>71: Input Signal mappings of Function</w:t>
        </w:r>
        <w:r w:rsidR="00885201">
          <w:rPr>
            <w:noProof/>
            <w:webHidden/>
          </w:rPr>
          <w:tab/>
        </w:r>
        <w:r w:rsidR="00885201">
          <w:rPr>
            <w:noProof/>
            <w:webHidden/>
          </w:rPr>
          <w:fldChar w:fldCharType="begin"/>
        </w:r>
        <w:r w:rsidR="00885201">
          <w:rPr>
            <w:noProof/>
            <w:webHidden/>
          </w:rPr>
          <w:instrText xml:space="preserve"> PAGEREF _Toc103766778 \h </w:instrText>
        </w:r>
        <w:r w:rsidR="00885201">
          <w:rPr>
            <w:noProof/>
            <w:webHidden/>
          </w:rPr>
        </w:r>
        <w:r w:rsidR="00885201">
          <w:rPr>
            <w:noProof/>
            <w:webHidden/>
          </w:rPr>
          <w:fldChar w:fldCharType="separate"/>
        </w:r>
        <w:r w:rsidR="00885201">
          <w:rPr>
            <w:noProof/>
            <w:webHidden/>
          </w:rPr>
          <w:t>114</w:t>
        </w:r>
        <w:r w:rsidR="00885201">
          <w:rPr>
            <w:noProof/>
            <w:webHidden/>
          </w:rPr>
          <w:fldChar w:fldCharType="end"/>
        </w:r>
      </w:hyperlink>
    </w:p>
    <w:p w14:paraId="3DD2DAC7" w14:textId="4FFFE8B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79" w:history="1">
        <w:r w:rsidR="00885201" w:rsidRPr="00AD08CC">
          <w:rPr>
            <w:rStyle w:val="Hyperlink"/>
            <w:b/>
            <w:noProof/>
          </w:rPr>
          <w:t>Table 5</w:t>
        </w:r>
        <w:r w:rsidR="00885201" w:rsidRPr="00AD08CC">
          <w:rPr>
            <w:rStyle w:val="Hyperlink"/>
            <w:b/>
            <w:noProof/>
          </w:rPr>
          <w:noBreakHyphen/>
          <w:t>72: Output Signal mappings of Function</w:t>
        </w:r>
        <w:r w:rsidR="00885201">
          <w:rPr>
            <w:noProof/>
            <w:webHidden/>
          </w:rPr>
          <w:tab/>
        </w:r>
        <w:r w:rsidR="00885201">
          <w:rPr>
            <w:noProof/>
            <w:webHidden/>
          </w:rPr>
          <w:fldChar w:fldCharType="begin"/>
        </w:r>
        <w:r w:rsidR="00885201">
          <w:rPr>
            <w:noProof/>
            <w:webHidden/>
          </w:rPr>
          <w:instrText xml:space="preserve"> PAGEREF _Toc103766779 \h </w:instrText>
        </w:r>
        <w:r w:rsidR="00885201">
          <w:rPr>
            <w:noProof/>
            <w:webHidden/>
          </w:rPr>
        </w:r>
        <w:r w:rsidR="00885201">
          <w:rPr>
            <w:noProof/>
            <w:webHidden/>
          </w:rPr>
          <w:fldChar w:fldCharType="separate"/>
        </w:r>
        <w:r w:rsidR="00885201">
          <w:rPr>
            <w:noProof/>
            <w:webHidden/>
          </w:rPr>
          <w:t>115</w:t>
        </w:r>
        <w:r w:rsidR="00885201">
          <w:rPr>
            <w:noProof/>
            <w:webHidden/>
          </w:rPr>
          <w:fldChar w:fldCharType="end"/>
        </w:r>
      </w:hyperlink>
    </w:p>
    <w:p w14:paraId="5D1FD6F0" w14:textId="7C98434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0" w:history="1">
        <w:r w:rsidR="00885201" w:rsidRPr="00AD08CC">
          <w:rPr>
            <w:rStyle w:val="Hyperlink"/>
            <w:b/>
            <w:noProof/>
          </w:rPr>
          <w:t>Table 5</w:t>
        </w:r>
        <w:r w:rsidR="00885201" w:rsidRPr="00AD08CC">
          <w:rPr>
            <w:rStyle w:val="Hyperlink"/>
            <w:b/>
            <w:noProof/>
          </w:rPr>
          <w:noBreakHyphen/>
          <w:t>73: Output Signal mappings of Function</w:t>
        </w:r>
        <w:r w:rsidR="00885201">
          <w:rPr>
            <w:noProof/>
            <w:webHidden/>
          </w:rPr>
          <w:tab/>
        </w:r>
        <w:r w:rsidR="00885201">
          <w:rPr>
            <w:noProof/>
            <w:webHidden/>
          </w:rPr>
          <w:fldChar w:fldCharType="begin"/>
        </w:r>
        <w:r w:rsidR="00885201">
          <w:rPr>
            <w:noProof/>
            <w:webHidden/>
          </w:rPr>
          <w:instrText xml:space="preserve"> PAGEREF _Toc103766780 \h </w:instrText>
        </w:r>
        <w:r w:rsidR="00885201">
          <w:rPr>
            <w:noProof/>
            <w:webHidden/>
          </w:rPr>
        </w:r>
        <w:r w:rsidR="00885201">
          <w:rPr>
            <w:noProof/>
            <w:webHidden/>
          </w:rPr>
          <w:fldChar w:fldCharType="separate"/>
        </w:r>
        <w:r w:rsidR="00885201">
          <w:rPr>
            <w:noProof/>
            <w:webHidden/>
          </w:rPr>
          <w:t>115</w:t>
        </w:r>
        <w:r w:rsidR="00885201">
          <w:rPr>
            <w:noProof/>
            <w:webHidden/>
          </w:rPr>
          <w:fldChar w:fldCharType="end"/>
        </w:r>
      </w:hyperlink>
    </w:p>
    <w:p w14:paraId="29859C71" w14:textId="35D07AE5"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1" w:history="1">
        <w:r w:rsidR="00885201" w:rsidRPr="00AD08CC">
          <w:rPr>
            <w:rStyle w:val="Hyperlink"/>
            <w:noProof/>
          </w:rPr>
          <w:t>Table 5</w:t>
        </w:r>
        <w:r w:rsidR="00885201" w:rsidRPr="00AD08CC">
          <w:rPr>
            <w:rStyle w:val="Hyperlink"/>
            <w:noProof/>
          </w:rPr>
          <w:noBreakHyphen/>
          <w:t>74: Input Signal mappings of Function</w:t>
        </w:r>
        <w:r w:rsidR="00885201">
          <w:rPr>
            <w:noProof/>
            <w:webHidden/>
          </w:rPr>
          <w:tab/>
        </w:r>
        <w:r w:rsidR="00885201">
          <w:rPr>
            <w:noProof/>
            <w:webHidden/>
          </w:rPr>
          <w:fldChar w:fldCharType="begin"/>
        </w:r>
        <w:r w:rsidR="00885201">
          <w:rPr>
            <w:noProof/>
            <w:webHidden/>
          </w:rPr>
          <w:instrText xml:space="preserve"> PAGEREF _Toc103766781 \h </w:instrText>
        </w:r>
        <w:r w:rsidR="00885201">
          <w:rPr>
            <w:noProof/>
            <w:webHidden/>
          </w:rPr>
        </w:r>
        <w:r w:rsidR="00885201">
          <w:rPr>
            <w:noProof/>
            <w:webHidden/>
          </w:rPr>
          <w:fldChar w:fldCharType="separate"/>
        </w:r>
        <w:r w:rsidR="00885201">
          <w:rPr>
            <w:noProof/>
            <w:webHidden/>
          </w:rPr>
          <w:t>117</w:t>
        </w:r>
        <w:r w:rsidR="00885201">
          <w:rPr>
            <w:noProof/>
            <w:webHidden/>
          </w:rPr>
          <w:fldChar w:fldCharType="end"/>
        </w:r>
      </w:hyperlink>
    </w:p>
    <w:p w14:paraId="05CF5A12" w14:textId="0314CA5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2" w:history="1">
        <w:r w:rsidR="00885201" w:rsidRPr="00AD08CC">
          <w:rPr>
            <w:rStyle w:val="Hyperlink"/>
            <w:b/>
            <w:noProof/>
          </w:rPr>
          <w:t>Table 5</w:t>
        </w:r>
        <w:r w:rsidR="00885201" w:rsidRPr="00AD08CC">
          <w:rPr>
            <w:rStyle w:val="Hyperlink"/>
            <w:b/>
            <w:noProof/>
          </w:rPr>
          <w:noBreakHyphen/>
          <w:t>75: Output Signal mappings of Function</w:t>
        </w:r>
        <w:r w:rsidR="00885201">
          <w:rPr>
            <w:noProof/>
            <w:webHidden/>
          </w:rPr>
          <w:tab/>
        </w:r>
        <w:r w:rsidR="00885201">
          <w:rPr>
            <w:noProof/>
            <w:webHidden/>
          </w:rPr>
          <w:fldChar w:fldCharType="begin"/>
        </w:r>
        <w:r w:rsidR="00885201">
          <w:rPr>
            <w:noProof/>
            <w:webHidden/>
          </w:rPr>
          <w:instrText xml:space="preserve"> PAGEREF _Toc103766782 \h </w:instrText>
        </w:r>
        <w:r w:rsidR="00885201">
          <w:rPr>
            <w:noProof/>
            <w:webHidden/>
          </w:rPr>
        </w:r>
        <w:r w:rsidR="00885201">
          <w:rPr>
            <w:noProof/>
            <w:webHidden/>
          </w:rPr>
          <w:fldChar w:fldCharType="separate"/>
        </w:r>
        <w:r w:rsidR="00885201">
          <w:rPr>
            <w:noProof/>
            <w:webHidden/>
          </w:rPr>
          <w:t>117</w:t>
        </w:r>
        <w:r w:rsidR="00885201">
          <w:rPr>
            <w:noProof/>
            <w:webHidden/>
          </w:rPr>
          <w:fldChar w:fldCharType="end"/>
        </w:r>
      </w:hyperlink>
    </w:p>
    <w:p w14:paraId="7EBF0ECC" w14:textId="7263024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3" w:history="1">
        <w:r w:rsidR="00885201" w:rsidRPr="00AD08CC">
          <w:rPr>
            <w:rStyle w:val="Hyperlink"/>
            <w:noProof/>
          </w:rPr>
          <w:t>Table 5</w:t>
        </w:r>
        <w:r w:rsidR="00885201" w:rsidRPr="00AD08CC">
          <w:rPr>
            <w:rStyle w:val="Hyperlink"/>
            <w:noProof/>
          </w:rPr>
          <w:noBreakHyphen/>
          <w:t>76: Input Signal mappings of Function</w:t>
        </w:r>
        <w:r w:rsidR="00885201">
          <w:rPr>
            <w:noProof/>
            <w:webHidden/>
          </w:rPr>
          <w:tab/>
        </w:r>
        <w:r w:rsidR="00885201">
          <w:rPr>
            <w:noProof/>
            <w:webHidden/>
          </w:rPr>
          <w:fldChar w:fldCharType="begin"/>
        </w:r>
        <w:r w:rsidR="00885201">
          <w:rPr>
            <w:noProof/>
            <w:webHidden/>
          </w:rPr>
          <w:instrText xml:space="preserve"> PAGEREF _Toc103766783 \h </w:instrText>
        </w:r>
        <w:r w:rsidR="00885201">
          <w:rPr>
            <w:noProof/>
            <w:webHidden/>
          </w:rPr>
        </w:r>
        <w:r w:rsidR="00885201">
          <w:rPr>
            <w:noProof/>
            <w:webHidden/>
          </w:rPr>
          <w:fldChar w:fldCharType="separate"/>
        </w:r>
        <w:r w:rsidR="00885201">
          <w:rPr>
            <w:noProof/>
            <w:webHidden/>
          </w:rPr>
          <w:t>119</w:t>
        </w:r>
        <w:r w:rsidR="00885201">
          <w:rPr>
            <w:noProof/>
            <w:webHidden/>
          </w:rPr>
          <w:fldChar w:fldCharType="end"/>
        </w:r>
      </w:hyperlink>
    </w:p>
    <w:p w14:paraId="02A79309" w14:textId="40EF310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4" w:history="1">
        <w:r w:rsidR="00885201" w:rsidRPr="00AD08CC">
          <w:rPr>
            <w:rStyle w:val="Hyperlink"/>
            <w:b/>
            <w:noProof/>
          </w:rPr>
          <w:t>Table 5</w:t>
        </w:r>
        <w:r w:rsidR="00885201" w:rsidRPr="00AD08CC">
          <w:rPr>
            <w:rStyle w:val="Hyperlink"/>
            <w:b/>
            <w:noProof/>
          </w:rPr>
          <w:noBreakHyphen/>
          <w:t>77: Output Signal mappings of Function</w:t>
        </w:r>
        <w:r w:rsidR="00885201">
          <w:rPr>
            <w:noProof/>
            <w:webHidden/>
          </w:rPr>
          <w:tab/>
        </w:r>
        <w:r w:rsidR="00885201">
          <w:rPr>
            <w:noProof/>
            <w:webHidden/>
          </w:rPr>
          <w:fldChar w:fldCharType="begin"/>
        </w:r>
        <w:r w:rsidR="00885201">
          <w:rPr>
            <w:noProof/>
            <w:webHidden/>
          </w:rPr>
          <w:instrText xml:space="preserve"> PAGEREF _Toc103766784 \h </w:instrText>
        </w:r>
        <w:r w:rsidR="00885201">
          <w:rPr>
            <w:noProof/>
            <w:webHidden/>
          </w:rPr>
        </w:r>
        <w:r w:rsidR="00885201">
          <w:rPr>
            <w:noProof/>
            <w:webHidden/>
          </w:rPr>
          <w:fldChar w:fldCharType="separate"/>
        </w:r>
        <w:r w:rsidR="00885201">
          <w:rPr>
            <w:noProof/>
            <w:webHidden/>
          </w:rPr>
          <w:t>119</w:t>
        </w:r>
        <w:r w:rsidR="00885201">
          <w:rPr>
            <w:noProof/>
            <w:webHidden/>
          </w:rPr>
          <w:fldChar w:fldCharType="end"/>
        </w:r>
      </w:hyperlink>
    </w:p>
    <w:p w14:paraId="71C07B89" w14:textId="51DAF60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5" w:history="1">
        <w:r w:rsidR="00885201" w:rsidRPr="00AD08CC">
          <w:rPr>
            <w:rStyle w:val="Hyperlink"/>
            <w:noProof/>
          </w:rPr>
          <w:t>Table 5</w:t>
        </w:r>
        <w:r w:rsidR="00885201" w:rsidRPr="00AD08CC">
          <w:rPr>
            <w:rStyle w:val="Hyperlink"/>
            <w:noProof/>
          </w:rPr>
          <w:noBreakHyphen/>
          <w:t>78: Input Signal mappings of Function</w:t>
        </w:r>
        <w:r w:rsidR="00885201">
          <w:rPr>
            <w:noProof/>
            <w:webHidden/>
          </w:rPr>
          <w:tab/>
        </w:r>
        <w:r w:rsidR="00885201">
          <w:rPr>
            <w:noProof/>
            <w:webHidden/>
          </w:rPr>
          <w:fldChar w:fldCharType="begin"/>
        </w:r>
        <w:r w:rsidR="00885201">
          <w:rPr>
            <w:noProof/>
            <w:webHidden/>
          </w:rPr>
          <w:instrText xml:space="preserve"> PAGEREF _Toc103766785 \h </w:instrText>
        </w:r>
        <w:r w:rsidR="00885201">
          <w:rPr>
            <w:noProof/>
            <w:webHidden/>
          </w:rPr>
        </w:r>
        <w:r w:rsidR="00885201">
          <w:rPr>
            <w:noProof/>
            <w:webHidden/>
          </w:rPr>
          <w:fldChar w:fldCharType="separate"/>
        </w:r>
        <w:r w:rsidR="00885201">
          <w:rPr>
            <w:noProof/>
            <w:webHidden/>
          </w:rPr>
          <w:t>120</w:t>
        </w:r>
        <w:r w:rsidR="00885201">
          <w:rPr>
            <w:noProof/>
            <w:webHidden/>
          </w:rPr>
          <w:fldChar w:fldCharType="end"/>
        </w:r>
      </w:hyperlink>
    </w:p>
    <w:p w14:paraId="00502A9D" w14:textId="0908C77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6" w:history="1">
        <w:r w:rsidR="00885201" w:rsidRPr="00AD08CC">
          <w:rPr>
            <w:rStyle w:val="Hyperlink"/>
            <w:b/>
            <w:noProof/>
          </w:rPr>
          <w:t>Table 5</w:t>
        </w:r>
        <w:r w:rsidR="00885201" w:rsidRPr="00AD08CC">
          <w:rPr>
            <w:rStyle w:val="Hyperlink"/>
            <w:b/>
            <w:noProof/>
          </w:rPr>
          <w:noBreakHyphen/>
          <w:t>79: Output Signal mappings of Function</w:t>
        </w:r>
        <w:r w:rsidR="00885201">
          <w:rPr>
            <w:noProof/>
            <w:webHidden/>
          </w:rPr>
          <w:tab/>
        </w:r>
        <w:r w:rsidR="00885201">
          <w:rPr>
            <w:noProof/>
            <w:webHidden/>
          </w:rPr>
          <w:fldChar w:fldCharType="begin"/>
        </w:r>
        <w:r w:rsidR="00885201">
          <w:rPr>
            <w:noProof/>
            <w:webHidden/>
          </w:rPr>
          <w:instrText xml:space="preserve"> PAGEREF _Toc103766786 \h </w:instrText>
        </w:r>
        <w:r w:rsidR="00885201">
          <w:rPr>
            <w:noProof/>
            <w:webHidden/>
          </w:rPr>
        </w:r>
        <w:r w:rsidR="00885201">
          <w:rPr>
            <w:noProof/>
            <w:webHidden/>
          </w:rPr>
          <w:fldChar w:fldCharType="separate"/>
        </w:r>
        <w:r w:rsidR="00885201">
          <w:rPr>
            <w:noProof/>
            <w:webHidden/>
          </w:rPr>
          <w:t>121</w:t>
        </w:r>
        <w:r w:rsidR="00885201">
          <w:rPr>
            <w:noProof/>
            <w:webHidden/>
          </w:rPr>
          <w:fldChar w:fldCharType="end"/>
        </w:r>
      </w:hyperlink>
    </w:p>
    <w:p w14:paraId="1E7F8C8C" w14:textId="4783C2C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7" w:history="1">
        <w:r w:rsidR="00885201" w:rsidRPr="00AD08CC">
          <w:rPr>
            <w:rStyle w:val="Hyperlink"/>
            <w:noProof/>
          </w:rPr>
          <w:t>Table 6</w:t>
        </w:r>
        <w:r w:rsidR="00885201" w:rsidRPr="00AD08CC">
          <w:rPr>
            <w:rStyle w:val="Hyperlink"/>
            <w:noProof/>
          </w:rPr>
          <w:noBreakHyphen/>
          <w:t>1: Input Signal mappings of Function</w:t>
        </w:r>
        <w:r w:rsidR="00885201">
          <w:rPr>
            <w:noProof/>
            <w:webHidden/>
          </w:rPr>
          <w:tab/>
        </w:r>
        <w:r w:rsidR="00885201">
          <w:rPr>
            <w:noProof/>
            <w:webHidden/>
          </w:rPr>
          <w:fldChar w:fldCharType="begin"/>
        </w:r>
        <w:r w:rsidR="00885201">
          <w:rPr>
            <w:noProof/>
            <w:webHidden/>
          </w:rPr>
          <w:instrText xml:space="preserve"> PAGEREF _Toc103766787 \h </w:instrText>
        </w:r>
        <w:r w:rsidR="00885201">
          <w:rPr>
            <w:noProof/>
            <w:webHidden/>
          </w:rPr>
        </w:r>
        <w:r w:rsidR="00885201">
          <w:rPr>
            <w:noProof/>
            <w:webHidden/>
          </w:rPr>
          <w:fldChar w:fldCharType="separate"/>
        </w:r>
        <w:r w:rsidR="00885201">
          <w:rPr>
            <w:noProof/>
            <w:webHidden/>
          </w:rPr>
          <w:t>122</w:t>
        </w:r>
        <w:r w:rsidR="00885201">
          <w:rPr>
            <w:noProof/>
            <w:webHidden/>
          </w:rPr>
          <w:fldChar w:fldCharType="end"/>
        </w:r>
      </w:hyperlink>
    </w:p>
    <w:p w14:paraId="1E3FA397" w14:textId="56F71C9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8" w:history="1">
        <w:r w:rsidR="00885201" w:rsidRPr="00AD08CC">
          <w:rPr>
            <w:rStyle w:val="Hyperlink"/>
            <w:b/>
            <w:noProof/>
          </w:rPr>
          <w:t>Table 6</w:t>
        </w:r>
        <w:r w:rsidR="00885201" w:rsidRPr="00AD08CC">
          <w:rPr>
            <w:rStyle w:val="Hyperlink"/>
            <w:b/>
            <w:noProof/>
          </w:rPr>
          <w:noBreakHyphen/>
          <w:t>2: Output Signal mappings of Function</w:t>
        </w:r>
        <w:r w:rsidR="00885201">
          <w:rPr>
            <w:noProof/>
            <w:webHidden/>
          </w:rPr>
          <w:tab/>
        </w:r>
        <w:r w:rsidR="00885201">
          <w:rPr>
            <w:noProof/>
            <w:webHidden/>
          </w:rPr>
          <w:fldChar w:fldCharType="begin"/>
        </w:r>
        <w:r w:rsidR="00885201">
          <w:rPr>
            <w:noProof/>
            <w:webHidden/>
          </w:rPr>
          <w:instrText xml:space="preserve"> PAGEREF _Toc103766788 \h </w:instrText>
        </w:r>
        <w:r w:rsidR="00885201">
          <w:rPr>
            <w:noProof/>
            <w:webHidden/>
          </w:rPr>
        </w:r>
        <w:r w:rsidR="00885201">
          <w:rPr>
            <w:noProof/>
            <w:webHidden/>
          </w:rPr>
          <w:fldChar w:fldCharType="separate"/>
        </w:r>
        <w:r w:rsidR="00885201">
          <w:rPr>
            <w:noProof/>
            <w:webHidden/>
          </w:rPr>
          <w:t>122</w:t>
        </w:r>
        <w:r w:rsidR="00885201">
          <w:rPr>
            <w:noProof/>
            <w:webHidden/>
          </w:rPr>
          <w:fldChar w:fldCharType="end"/>
        </w:r>
      </w:hyperlink>
    </w:p>
    <w:p w14:paraId="0A7399B9" w14:textId="2109FB2E"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89" w:history="1">
        <w:r w:rsidR="00885201" w:rsidRPr="00AD08CC">
          <w:rPr>
            <w:rStyle w:val="Hyperlink"/>
            <w:noProof/>
          </w:rPr>
          <w:t>Table 6</w:t>
        </w:r>
        <w:r w:rsidR="00885201" w:rsidRPr="00AD08CC">
          <w:rPr>
            <w:rStyle w:val="Hyperlink"/>
            <w:noProof/>
          </w:rPr>
          <w:noBreakHyphen/>
          <w:t>3: Input Signal mappings of Function</w:t>
        </w:r>
        <w:r w:rsidR="00885201">
          <w:rPr>
            <w:noProof/>
            <w:webHidden/>
          </w:rPr>
          <w:tab/>
        </w:r>
        <w:r w:rsidR="00885201">
          <w:rPr>
            <w:noProof/>
            <w:webHidden/>
          </w:rPr>
          <w:fldChar w:fldCharType="begin"/>
        </w:r>
        <w:r w:rsidR="00885201">
          <w:rPr>
            <w:noProof/>
            <w:webHidden/>
          </w:rPr>
          <w:instrText xml:space="preserve"> PAGEREF _Toc103766789 \h </w:instrText>
        </w:r>
        <w:r w:rsidR="00885201">
          <w:rPr>
            <w:noProof/>
            <w:webHidden/>
          </w:rPr>
        </w:r>
        <w:r w:rsidR="00885201">
          <w:rPr>
            <w:noProof/>
            <w:webHidden/>
          </w:rPr>
          <w:fldChar w:fldCharType="separate"/>
        </w:r>
        <w:r w:rsidR="00885201">
          <w:rPr>
            <w:noProof/>
            <w:webHidden/>
          </w:rPr>
          <w:t>123</w:t>
        </w:r>
        <w:r w:rsidR="00885201">
          <w:rPr>
            <w:noProof/>
            <w:webHidden/>
          </w:rPr>
          <w:fldChar w:fldCharType="end"/>
        </w:r>
      </w:hyperlink>
    </w:p>
    <w:p w14:paraId="0FDCF4B9" w14:textId="3D5576F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0" w:history="1">
        <w:r w:rsidR="00885201" w:rsidRPr="00AD08CC">
          <w:rPr>
            <w:rStyle w:val="Hyperlink"/>
            <w:b/>
            <w:noProof/>
          </w:rPr>
          <w:t>Table 6</w:t>
        </w:r>
        <w:r w:rsidR="00885201" w:rsidRPr="00AD08CC">
          <w:rPr>
            <w:rStyle w:val="Hyperlink"/>
            <w:b/>
            <w:noProof/>
          </w:rPr>
          <w:noBreakHyphen/>
          <w:t>4: Output Signal mappings of Function</w:t>
        </w:r>
        <w:r w:rsidR="00885201">
          <w:rPr>
            <w:noProof/>
            <w:webHidden/>
          </w:rPr>
          <w:tab/>
        </w:r>
        <w:r w:rsidR="00885201">
          <w:rPr>
            <w:noProof/>
            <w:webHidden/>
          </w:rPr>
          <w:fldChar w:fldCharType="begin"/>
        </w:r>
        <w:r w:rsidR="00885201">
          <w:rPr>
            <w:noProof/>
            <w:webHidden/>
          </w:rPr>
          <w:instrText xml:space="preserve"> PAGEREF _Toc103766790 \h </w:instrText>
        </w:r>
        <w:r w:rsidR="00885201">
          <w:rPr>
            <w:noProof/>
            <w:webHidden/>
          </w:rPr>
        </w:r>
        <w:r w:rsidR="00885201">
          <w:rPr>
            <w:noProof/>
            <w:webHidden/>
          </w:rPr>
          <w:fldChar w:fldCharType="separate"/>
        </w:r>
        <w:r w:rsidR="00885201">
          <w:rPr>
            <w:noProof/>
            <w:webHidden/>
          </w:rPr>
          <w:t>123</w:t>
        </w:r>
        <w:r w:rsidR="00885201">
          <w:rPr>
            <w:noProof/>
            <w:webHidden/>
          </w:rPr>
          <w:fldChar w:fldCharType="end"/>
        </w:r>
      </w:hyperlink>
    </w:p>
    <w:p w14:paraId="2AA51E9F" w14:textId="228F2C0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1" w:history="1">
        <w:r w:rsidR="00885201" w:rsidRPr="00AD08CC">
          <w:rPr>
            <w:rStyle w:val="Hyperlink"/>
            <w:noProof/>
          </w:rPr>
          <w:t>Table 6</w:t>
        </w:r>
        <w:r w:rsidR="00885201" w:rsidRPr="00AD08CC">
          <w:rPr>
            <w:rStyle w:val="Hyperlink"/>
            <w:noProof/>
          </w:rPr>
          <w:noBreakHyphen/>
          <w:t>5: Input Signal mappings of Function</w:t>
        </w:r>
        <w:r w:rsidR="00885201">
          <w:rPr>
            <w:noProof/>
            <w:webHidden/>
          </w:rPr>
          <w:tab/>
        </w:r>
        <w:r w:rsidR="00885201">
          <w:rPr>
            <w:noProof/>
            <w:webHidden/>
          </w:rPr>
          <w:fldChar w:fldCharType="begin"/>
        </w:r>
        <w:r w:rsidR="00885201">
          <w:rPr>
            <w:noProof/>
            <w:webHidden/>
          </w:rPr>
          <w:instrText xml:space="preserve"> PAGEREF _Toc103766791 \h </w:instrText>
        </w:r>
        <w:r w:rsidR="00885201">
          <w:rPr>
            <w:noProof/>
            <w:webHidden/>
          </w:rPr>
        </w:r>
        <w:r w:rsidR="00885201">
          <w:rPr>
            <w:noProof/>
            <w:webHidden/>
          </w:rPr>
          <w:fldChar w:fldCharType="separate"/>
        </w:r>
        <w:r w:rsidR="00885201">
          <w:rPr>
            <w:noProof/>
            <w:webHidden/>
          </w:rPr>
          <w:t>124</w:t>
        </w:r>
        <w:r w:rsidR="00885201">
          <w:rPr>
            <w:noProof/>
            <w:webHidden/>
          </w:rPr>
          <w:fldChar w:fldCharType="end"/>
        </w:r>
      </w:hyperlink>
    </w:p>
    <w:p w14:paraId="1B948332" w14:textId="1B2AFA3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2" w:history="1">
        <w:r w:rsidR="00885201" w:rsidRPr="00AD08CC">
          <w:rPr>
            <w:rStyle w:val="Hyperlink"/>
            <w:b/>
            <w:noProof/>
          </w:rPr>
          <w:t>Table 6</w:t>
        </w:r>
        <w:r w:rsidR="00885201" w:rsidRPr="00AD08CC">
          <w:rPr>
            <w:rStyle w:val="Hyperlink"/>
            <w:b/>
            <w:noProof/>
          </w:rPr>
          <w:noBreakHyphen/>
          <w:t>6: Output Signal mappings of Function</w:t>
        </w:r>
        <w:r w:rsidR="00885201">
          <w:rPr>
            <w:noProof/>
            <w:webHidden/>
          </w:rPr>
          <w:tab/>
        </w:r>
        <w:r w:rsidR="00885201">
          <w:rPr>
            <w:noProof/>
            <w:webHidden/>
          </w:rPr>
          <w:fldChar w:fldCharType="begin"/>
        </w:r>
        <w:r w:rsidR="00885201">
          <w:rPr>
            <w:noProof/>
            <w:webHidden/>
          </w:rPr>
          <w:instrText xml:space="preserve"> PAGEREF _Toc103766792 \h </w:instrText>
        </w:r>
        <w:r w:rsidR="00885201">
          <w:rPr>
            <w:noProof/>
            <w:webHidden/>
          </w:rPr>
        </w:r>
        <w:r w:rsidR="00885201">
          <w:rPr>
            <w:noProof/>
            <w:webHidden/>
          </w:rPr>
          <w:fldChar w:fldCharType="separate"/>
        </w:r>
        <w:r w:rsidR="00885201">
          <w:rPr>
            <w:noProof/>
            <w:webHidden/>
          </w:rPr>
          <w:t>124</w:t>
        </w:r>
        <w:r w:rsidR="00885201">
          <w:rPr>
            <w:noProof/>
            <w:webHidden/>
          </w:rPr>
          <w:fldChar w:fldCharType="end"/>
        </w:r>
      </w:hyperlink>
    </w:p>
    <w:p w14:paraId="2B79C8F1" w14:textId="69857FA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3" w:history="1">
        <w:r w:rsidR="00885201" w:rsidRPr="00AD08CC">
          <w:rPr>
            <w:rStyle w:val="Hyperlink"/>
            <w:noProof/>
          </w:rPr>
          <w:t>Table 6</w:t>
        </w:r>
        <w:r w:rsidR="00885201" w:rsidRPr="00AD08CC">
          <w:rPr>
            <w:rStyle w:val="Hyperlink"/>
            <w:noProof/>
          </w:rPr>
          <w:noBreakHyphen/>
          <w:t>7: Input Signal mappings of Function</w:t>
        </w:r>
        <w:r w:rsidR="00885201">
          <w:rPr>
            <w:noProof/>
            <w:webHidden/>
          </w:rPr>
          <w:tab/>
        </w:r>
        <w:r w:rsidR="00885201">
          <w:rPr>
            <w:noProof/>
            <w:webHidden/>
          </w:rPr>
          <w:fldChar w:fldCharType="begin"/>
        </w:r>
        <w:r w:rsidR="00885201">
          <w:rPr>
            <w:noProof/>
            <w:webHidden/>
          </w:rPr>
          <w:instrText xml:space="preserve"> PAGEREF _Toc103766793 \h </w:instrText>
        </w:r>
        <w:r w:rsidR="00885201">
          <w:rPr>
            <w:noProof/>
            <w:webHidden/>
          </w:rPr>
        </w:r>
        <w:r w:rsidR="00885201">
          <w:rPr>
            <w:noProof/>
            <w:webHidden/>
          </w:rPr>
          <w:fldChar w:fldCharType="separate"/>
        </w:r>
        <w:r w:rsidR="00885201">
          <w:rPr>
            <w:noProof/>
            <w:webHidden/>
          </w:rPr>
          <w:t>125</w:t>
        </w:r>
        <w:r w:rsidR="00885201">
          <w:rPr>
            <w:noProof/>
            <w:webHidden/>
          </w:rPr>
          <w:fldChar w:fldCharType="end"/>
        </w:r>
      </w:hyperlink>
    </w:p>
    <w:p w14:paraId="7A1E8CBB" w14:textId="5B4F91E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4" w:history="1">
        <w:r w:rsidR="00885201" w:rsidRPr="00AD08CC">
          <w:rPr>
            <w:rStyle w:val="Hyperlink"/>
            <w:b/>
            <w:noProof/>
          </w:rPr>
          <w:t>Table 6</w:t>
        </w:r>
        <w:r w:rsidR="00885201" w:rsidRPr="00AD08CC">
          <w:rPr>
            <w:rStyle w:val="Hyperlink"/>
            <w:b/>
            <w:noProof/>
          </w:rPr>
          <w:noBreakHyphen/>
          <w:t>8: Output Signal mappings of Function</w:t>
        </w:r>
        <w:r w:rsidR="00885201">
          <w:rPr>
            <w:noProof/>
            <w:webHidden/>
          </w:rPr>
          <w:tab/>
        </w:r>
        <w:r w:rsidR="00885201">
          <w:rPr>
            <w:noProof/>
            <w:webHidden/>
          </w:rPr>
          <w:fldChar w:fldCharType="begin"/>
        </w:r>
        <w:r w:rsidR="00885201">
          <w:rPr>
            <w:noProof/>
            <w:webHidden/>
          </w:rPr>
          <w:instrText xml:space="preserve"> PAGEREF _Toc103766794 \h </w:instrText>
        </w:r>
        <w:r w:rsidR="00885201">
          <w:rPr>
            <w:noProof/>
            <w:webHidden/>
          </w:rPr>
        </w:r>
        <w:r w:rsidR="00885201">
          <w:rPr>
            <w:noProof/>
            <w:webHidden/>
          </w:rPr>
          <w:fldChar w:fldCharType="separate"/>
        </w:r>
        <w:r w:rsidR="00885201">
          <w:rPr>
            <w:noProof/>
            <w:webHidden/>
          </w:rPr>
          <w:t>125</w:t>
        </w:r>
        <w:r w:rsidR="00885201">
          <w:rPr>
            <w:noProof/>
            <w:webHidden/>
          </w:rPr>
          <w:fldChar w:fldCharType="end"/>
        </w:r>
      </w:hyperlink>
    </w:p>
    <w:p w14:paraId="0109D135" w14:textId="451D483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5" w:history="1">
        <w:r w:rsidR="00885201" w:rsidRPr="00AD08CC">
          <w:rPr>
            <w:rStyle w:val="Hyperlink"/>
            <w:noProof/>
          </w:rPr>
          <w:t>Table 6</w:t>
        </w:r>
        <w:r w:rsidR="00885201" w:rsidRPr="00AD08CC">
          <w:rPr>
            <w:rStyle w:val="Hyperlink"/>
            <w:noProof/>
          </w:rPr>
          <w:noBreakHyphen/>
          <w:t>9: Input Signal mappings of Function</w:t>
        </w:r>
        <w:r w:rsidR="00885201">
          <w:rPr>
            <w:noProof/>
            <w:webHidden/>
          </w:rPr>
          <w:tab/>
        </w:r>
        <w:r w:rsidR="00885201">
          <w:rPr>
            <w:noProof/>
            <w:webHidden/>
          </w:rPr>
          <w:fldChar w:fldCharType="begin"/>
        </w:r>
        <w:r w:rsidR="00885201">
          <w:rPr>
            <w:noProof/>
            <w:webHidden/>
          </w:rPr>
          <w:instrText xml:space="preserve"> PAGEREF _Toc103766795 \h </w:instrText>
        </w:r>
        <w:r w:rsidR="00885201">
          <w:rPr>
            <w:noProof/>
            <w:webHidden/>
          </w:rPr>
        </w:r>
        <w:r w:rsidR="00885201">
          <w:rPr>
            <w:noProof/>
            <w:webHidden/>
          </w:rPr>
          <w:fldChar w:fldCharType="separate"/>
        </w:r>
        <w:r w:rsidR="00885201">
          <w:rPr>
            <w:noProof/>
            <w:webHidden/>
          </w:rPr>
          <w:t>126</w:t>
        </w:r>
        <w:r w:rsidR="00885201">
          <w:rPr>
            <w:noProof/>
            <w:webHidden/>
          </w:rPr>
          <w:fldChar w:fldCharType="end"/>
        </w:r>
      </w:hyperlink>
    </w:p>
    <w:p w14:paraId="70AB87B0" w14:textId="6D3634E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6" w:history="1">
        <w:r w:rsidR="00885201" w:rsidRPr="00AD08CC">
          <w:rPr>
            <w:rStyle w:val="Hyperlink"/>
            <w:b/>
            <w:noProof/>
          </w:rPr>
          <w:t>Table 6</w:t>
        </w:r>
        <w:r w:rsidR="00885201" w:rsidRPr="00AD08CC">
          <w:rPr>
            <w:rStyle w:val="Hyperlink"/>
            <w:b/>
            <w:noProof/>
          </w:rPr>
          <w:noBreakHyphen/>
          <w:t>10: Output Signal mappings of Function</w:t>
        </w:r>
        <w:r w:rsidR="00885201">
          <w:rPr>
            <w:noProof/>
            <w:webHidden/>
          </w:rPr>
          <w:tab/>
        </w:r>
        <w:r w:rsidR="00885201">
          <w:rPr>
            <w:noProof/>
            <w:webHidden/>
          </w:rPr>
          <w:fldChar w:fldCharType="begin"/>
        </w:r>
        <w:r w:rsidR="00885201">
          <w:rPr>
            <w:noProof/>
            <w:webHidden/>
          </w:rPr>
          <w:instrText xml:space="preserve"> PAGEREF _Toc103766796 \h </w:instrText>
        </w:r>
        <w:r w:rsidR="00885201">
          <w:rPr>
            <w:noProof/>
            <w:webHidden/>
          </w:rPr>
        </w:r>
        <w:r w:rsidR="00885201">
          <w:rPr>
            <w:noProof/>
            <w:webHidden/>
          </w:rPr>
          <w:fldChar w:fldCharType="separate"/>
        </w:r>
        <w:r w:rsidR="00885201">
          <w:rPr>
            <w:noProof/>
            <w:webHidden/>
          </w:rPr>
          <w:t>126</w:t>
        </w:r>
        <w:r w:rsidR="00885201">
          <w:rPr>
            <w:noProof/>
            <w:webHidden/>
          </w:rPr>
          <w:fldChar w:fldCharType="end"/>
        </w:r>
      </w:hyperlink>
    </w:p>
    <w:p w14:paraId="7F8155EF" w14:textId="0283B66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7" w:history="1">
        <w:r w:rsidR="00885201" w:rsidRPr="00AD08CC">
          <w:rPr>
            <w:rStyle w:val="Hyperlink"/>
            <w:noProof/>
          </w:rPr>
          <w:t>Table 6</w:t>
        </w:r>
        <w:r w:rsidR="00885201" w:rsidRPr="00AD08CC">
          <w:rPr>
            <w:rStyle w:val="Hyperlink"/>
            <w:noProof/>
          </w:rPr>
          <w:noBreakHyphen/>
          <w:t>11: Input Signal mappings of Function</w:t>
        </w:r>
        <w:r w:rsidR="00885201">
          <w:rPr>
            <w:noProof/>
            <w:webHidden/>
          </w:rPr>
          <w:tab/>
        </w:r>
        <w:r w:rsidR="00885201">
          <w:rPr>
            <w:noProof/>
            <w:webHidden/>
          </w:rPr>
          <w:fldChar w:fldCharType="begin"/>
        </w:r>
        <w:r w:rsidR="00885201">
          <w:rPr>
            <w:noProof/>
            <w:webHidden/>
          </w:rPr>
          <w:instrText xml:space="preserve"> PAGEREF _Toc103766797 \h </w:instrText>
        </w:r>
        <w:r w:rsidR="00885201">
          <w:rPr>
            <w:noProof/>
            <w:webHidden/>
          </w:rPr>
        </w:r>
        <w:r w:rsidR="00885201">
          <w:rPr>
            <w:noProof/>
            <w:webHidden/>
          </w:rPr>
          <w:fldChar w:fldCharType="separate"/>
        </w:r>
        <w:r w:rsidR="00885201">
          <w:rPr>
            <w:noProof/>
            <w:webHidden/>
          </w:rPr>
          <w:t>126</w:t>
        </w:r>
        <w:r w:rsidR="00885201">
          <w:rPr>
            <w:noProof/>
            <w:webHidden/>
          </w:rPr>
          <w:fldChar w:fldCharType="end"/>
        </w:r>
      </w:hyperlink>
    </w:p>
    <w:p w14:paraId="1FCAA5E4" w14:textId="24FD6A9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8" w:history="1">
        <w:r w:rsidR="00885201" w:rsidRPr="00AD08CC">
          <w:rPr>
            <w:rStyle w:val="Hyperlink"/>
            <w:b/>
            <w:noProof/>
          </w:rPr>
          <w:t>Table 6</w:t>
        </w:r>
        <w:r w:rsidR="00885201" w:rsidRPr="00AD08CC">
          <w:rPr>
            <w:rStyle w:val="Hyperlink"/>
            <w:b/>
            <w:noProof/>
          </w:rPr>
          <w:noBreakHyphen/>
          <w:t>12: Output Signal mappings of Function</w:t>
        </w:r>
        <w:r w:rsidR="00885201">
          <w:rPr>
            <w:noProof/>
            <w:webHidden/>
          </w:rPr>
          <w:tab/>
        </w:r>
        <w:r w:rsidR="00885201">
          <w:rPr>
            <w:noProof/>
            <w:webHidden/>
          </w:rPr>
          <w:fldChar w:fldCharType="begin"/>
        </w:r>
        <w:r w:rsidR="00885201">
          <w:rPr>
            <w:noProof/>
            <w:webHidden/>
          </w:rPr>
          <w:instrText xml:space="preserve"> PAGEREF _Toc103766798 \h </w:instrText>
        </w:r>
        <w:r w:rsidR="00885201">
          <w:rPr>
            <w:noProof/>
            <w:webHidden/>
          </w:rPr>
        </w:r>
        <w:r w:rsidR="00885201">
          <w:rPr>
            <w:noProof/>
            <w:webHidden/>
          </w:rPr>
          <w:fldChar w:fldCharType="separate"/>
        </w:r>
        <w:r w:rsidR="00885201">
          <w:rPr>
            <w:noProof/>
            <w:webHidden/>
          </w:rPr>
          <w:t>127</w:t>
        </w:r>
        <w:r w:rsidR="00885201">
          <w:rPr>
            <w:noProof/>
            <w:webHidden/>
          </w:rPr>
          <w:fldChar w:fldCharType="end"/>
        </w:r>
      </w:hyperlink>
    </w:p>
    <w:p w14:paraId="3C4ADD3E" w14:textId="5C4A479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799" w:history="1">
        <w:r w:rsidR="00885201" w:rsidRPr="00AD08CC">
          <w:rPr>
            <w:rStyle w:val="Hyperlink"/>
            <w:noProof/>
          </w:rPr>
          <w:t>Table 6</w:t>
        </w:r>
        <w:r w:rsidR="00885201" w:rsidRPr="00AD08CC">
          <w:rPr>
            <w:rStyle w:val="Hyperlink"/>
            <w:noProof/>
          </w:rPr>
          <w:noBreakHyphen/>
          <w:t>13: Input Signal mappings of Function</w:t>
        </w:r>
        <w:r w:rsidR="00885201">
          <w:rPr>
            <w:noProof/>
            <w:webHidden/>
          </w:rPr>
          <w:tab/>
        </w:r>
        <w:r w:rsidR="00885201">
          <w:rPr>
            <w:noProof/>
            <w:webHidden/>
          </w:rPr>
          <w:fldChar w:fldCharType="begin"/>
        </w:r>
        <w:r w:rsidR="00885201">
          <w:rPr>
            <w:noProof/>
            <w:webHidden/>
          </w:rPr>
          <w:instrText xml:space="preserve"> PAGEREF _Toc103766799 \h </w:instrText>
        </w:r>
        <w:r w:rsidR="00885201">
          <w:rPr>
            <w:noProof/>
            <w:webHidden/>
          </w:rPr>
        </w:r>
        <w:r w:rsidR="00885201">
          <w:rPr>
            <w:noProof/>
            <w:webHidden/>
          </w:rPr>
          <w:fldChar w:fldCharType="separate"/>
        </w:r>
        <w:r w:rsidR="00885201">
          <w:rPr>
            <w:noProof/>
            <w:webHidden/>
          </w:rPr>
          <w:t>144</w:t>
        </w:r>
        <w:r w:rsidR="00885201">
          <w:rPr>
            <w:noProof/>
            <w:webHidden/>
          </w:rPr>
          <w:fldChar w:fldCharType="end"/>
        </w:r>
      </w:hyperlink>
    </w:p>
    <w:p w14:paraId="1F165CF5" w14:textId="7A4AF2F5"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0" w:history="1">
        <w:r w:rsidR="00885201" w:rsidRPr="00AD08CC">
          <w:rPr>
            <w:rStyle w:val="Hyperlink"/>
            <w:b/>
            <w:noProof/>
          </w:rPr>
          <w:t>Table 6</w:t>
        </w:r>
        <w:r w:rsidR="00885201" w:rsidRPr="00AD08CC">
          <w:rPr>
            <w:rStyle w:val="Hyperlink"/>
            <w:b/>
            <w:noProof/>
          </w:rPr>
          <w:noBreakHyphen/>
          <w:t>14: Output Signal mappings of Function</w:t>
        </w:r>
        <w:r w:rsidR="00885201">
          <w:rPr>
            <w:noProof/>
            <w:webHidden/>
          </w:rPr>
          <w:tab/>
        </w:r>
        <w:r w:rsidR="00885201">
          <w:rPr>
            <w:noProof/>
            <w:webHidden/>
          </w:rPr>
          <w:fldChar w:fldCharType="begin"/>
        </w:r>
        <w:r w:rsidR="00885201">
          <w:rPr>
            <w:noProof/>
            <w:webHidden/>
          </w:rPr>
          <w:instrText xml:space="preserve"> PAGEREF _Toc103766800 \h </w:instrText>
        </w:r>
        <w:r w:rsidR="00885201">
          <w:rPr>
            <w:noProof/>
            <w:webHidden/>
          </w:rPr>
        </w:r>
        <w:r w:rsidR="00885201">
          <w:rPr>
            <w:noProof/>
            <w:webHidden/>
          </w:rPr>
          <w:fldChar w:fldCharType="separate"/>
        </w:r>
        <w:r w:rsidR="00885201">
          <w:rPr>
            <w:noProof/>
            <w:webHidden/>
          </w:rPr>
          <w:t>145</w:t>
        </w:r>
        <w:r w:rsidR="00885201">
          <w:rPr>
            <w:noProof/>
            <w:webHidden/>
          </w:rPr>
          <w:fldChar w:fldCharType="end"/>
        </w:r>
      </w:hyperlink>
    </w:p>
    <w:p w14:paraId="37F8D6C8" w14:textId="762E65C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1" w:history="1">
        <w:r w:rsidR="00885201" w:rsidRPr="00AD08CC">
          <w:rPr>
            <w:rStyle w:val="Hyperlink"/>
            <w:noProof/>
          </w:rPr>
          <w:t>Table 6</w:t>
        </w:r>
        <w:r w:rsidR="00885201" w:rsidRPr="00AD08CC">
          <w:rPr>
            <w:rStyle w:val="Hyperlink"/>
            <w:noProof/>
          </w:rPr>
          <w:noBreakHyphen/>
          <w:t>15: Input Signal mappings of Function</w:t>
        </w:r>
        <w:r w:rsidR="00885201">
          <w:rPr>
            <w:noProof/>
            <w:webHidden/>
          </w:rPr>
          <w:tab/>
        </w:r>
        <w:r w:rsidR="00885201">
          <w:rPr>
            <w:noProof/>
            <w:webHidden/>
          </w:rPr>
          <w:fldChar w:fldCharType="begin"/>
        </w:r>
        <w:r w:rsidR="00885201">
          <w:rPr>
            <w:noProof/>
            <w:webHidden/>
          </w:rPr>
          <w:instrText xml:space="preserve"> PAGEREF _Toc103766801 \h </w:instrText>
        </w:r>
        <w:r w:rsidR="00885201">
          <w:rPr>
            <w:noProof/>
            <w:webHidden/>
          </w:rPr>
        </w:r>
        <w:r w:rsidR="00885201">
          <w:rPr>
            <w:noProof/>
            <w:webHidden/>
          </w:rPr>
          <w:fldChar w:fldCharType="separate"/>
        </w:r>
        <w:r w:rsidR="00885201">
          <w:rPr>
            <w:noProof/>
            <w:webHidden/>
          </w:rPr>
          <w:t>145</w:t>
        </w:r>
        <w:r w:rsidR="00885201">
          <w:rPr>
            <w:noProof/>
            <w:webHidden/>
          </w:rPr>
          <w:fldChar w:fldCharType="end"/>
        </w:r>
      </w:hyperlink>
    </w:p>
    <w:p w14:paraId="60547DD6" w14:textId="345F7F07"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2" w:history="1">
        <w:r w:rsidR="00885201" w:rsidRPr="00AD08CC">
          <w:rPr>
            <w:rStyle w:val="Hyperlink"/>
            <w:b/>
            <w:noProof/>
          </w:rPr>
          <w:t>Table 6</w:t>
        </w:r>
        <w:r w:rsidR="00885201" w:rsidRPr="00AD08CC">
          <w:rPr>
            <w:rStyle w:val="Hyperlink"/>
            <w:b/>
            <w:noProof/>
          </w:rPr>
          <w:noBreakHyphen/>
          <w:t>16: Output Signal mappings of Function</w:t>
        </w:r>
        <w:r w:rsidR="00885201">
          <w:rPr>
            <w:noProof/>
            <w:webHidden/>
          </w:rPr>
          <w:tab/>
        </w:r>
        <w:r w:rsidR="00885201">
          <w:rPr>
            <w:noProof/>
            <w:webHidden/>
          </w:rPr>
          <w:fldChar w:fldCharType="begin"/>
        </w:r>
        <w:r w:rsidR="00885201">
          <w:rPr>
            <w:noProof/>
            <w:webHidden/>
          </w:rPr>
          <w:instrText xml:space="preserve"> PAGEREF _Toc103766802 \h </w:instrText>
        </w:r>
        <w:r w:rsidR="00885201">
          <w:rPr>
            <w:noProof/>
            <w:webHidden/>
          </w:rPr>
        </w:r>
        <w:r w:rsidR="00885201">
          <w:rPr>
            <w:noProof/>
            <w:webHidden/>
          </w:rPr>
          <w:fldChar w:fldCharType="separate"/>
        </w:r>
        <w:r w:rsidR="00885201">
          <w:rPr>
            <w:noProof/>
            <w:webHidden/>
          </w:rPr>
          <w:t>146</w:t>
        </w:r>
        <w:r w:rsidR="00885201">
          <w:rPr>
            <w:noProof/>
            <w:webHidden/>
          </w:rPr>
          <w:fldChar w:fldCharType="end"/>
        </w:r>
      </w:hyperlink>
    </w:p>
    <w:p w14:paraId="246C6A03" w14:textId="78691F6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3" w:history="1">
        <w:r w:rsidR="00885201" w:rsidRPr="00AD08CC">
          <w:rPr>
            <w:rStyle w:val="Hyperlink"/>
            <w:noProof/>
          </w:rPr>
          <w:t>Table 7</w:t>
        </w:r>
        <w:r w:rsidR="00885201" w:rsidRPr="00AD08CC">
          <w:rPr>
            <w:rStyle w:val="Hyperlink"/>
            <w:noProof/>
          </w:rPr>
          <w:noBreakHyphen/>
          <w:t>1: Input Signal mappings of Function</w:t>
        </w:r>
        <w:r w:rsidR="00885201">
          <w:rPr>
            <w:noProof/>
            <w:webHidden/>
          </w:rPr>
          <w:tab/>
        </w:r>
        <w:r w:rsidR="00885201">
          <w:rPr>
            <w:noProof/>
            <w:webHidden/>
          </w:rPr>
          <w:fldChar w:fldCharType="begin"/>
        </w:r>
        <w:r w:rsidR="00885201">
          <w:rPr>
            <w:noProof/>
            <w:webHidden/>
          </w:rPr>
          <w:instrText xml:space="preserve"> PAGEREF _Toc103766803 \h </w:instrText>
        </w:r>
        <w:r w:rsidR="00885201">
          <w:rPr>
            <w:noProof/>
            <w:webHidden/>
          </w:rPr>
        </w:r>
        <w:r w:rsidR="00885201">
          <w:rPr>
            <w:noProof/>
            <w:webHidden/>
          </w:rPr>
          <w:fldChar w:fldCharType="separate"/>
        </w:r>
        <w:r w:rsidR="00885201">
          <w:rPr>
            <w:noProof/>
            <w:webHidden/>
          </w:rPr>
          <w:t>147</w:t>
        </w:r>
        <w:r w:rsidR="00885201">
          <w:rPr>
            <w:noProof/>
            <w:webHidden/>
          </w:rPr>
          <w:fldChar w:fldCharType="end"/>
        </w:r>
      </w:hyperlink>
    </w:p>
    <w:p w14:paraId="6E2BC4D0" w14:textId="201C9DAC"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4" w:history="1">
        <w:r w:rsidR="00885201" w:rsidRPr="00AD08CC">
          <w:rPr>
            <w:rStyle w:val="Hyperlink"/>
            <w:b/>
            <w:noProof/>
          </w:rPr>
          <w:t>Table 7</w:t>
        </w:r>
        <w:r w:rsidR="00885201" w:rsidRPr="00AD08CC">
          <w:rPr>
            <w:rStyle w:val="Hyperlink"/>
            <w:b/>
            <w:noProof/>
          </w:rPr>
          <w:noBreakHyphen/>
          <w:t>2: Output Signal mappings of Function</w:t>
        </w:r>
        <w:r w:rsidR="00885201">
          <w:rPr>
            <w:noProof/>
            <w:webHidden/>
          </w:rPr>
          <w:tab/>
        </w:r>
        <w:r w:rsidR="00885201">
          <w:rPr>
            <w:noProof/>
            <w:webHidden/>
          </w:rPr>
          <w:fldChar w:fldCharType="begin"/>
        </w:r>
        <w:r w:rsidR="00885201">
          <w:rPr>
            <w:noProof/>
            <w:webHidden/>
          </w:rPr>
          <w:instrText xml:space="preserve"> PAGEREF _Toc103766804 \h </w:instrText>
        </w:r>
        <w:r w:rsidR="00885201">
          <w:rPr>
            <w:noProof/>
            <w:webHidden/>
          </w:rPr>
        </w:r>
        <w:r w:rsidR="00885201">
          <w:rPr>
            <w:noProof/>
            <w:webHidden/>
          </w:rPr>
          <w:fldChar w:fldCharType="separate"/>
        </w:r>
        <w:r w:rsidR="00885201">
          <w:rPr>
            <w:noProof/>
            <w:webHidden/>
          </w:rPr>
          <w:t>147</w:t>
        </w:r>
        <w:r w:rsidR="00885201">
          <w:rPr>
            <w:noProof/>
            <w:webHidden/>
          </w:rPr>
          <w:fldChar w:fldCharType="end"/>
        </w:r>
      </w:hyperlink>
    </w:p>
    <w:p w14:paraId="202A4398" w14:textId="264095F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5" w:history="1">
        <w:r w:rsidR="00885201" w:rsidRPr="00AD08CC">
          <w:rPr>
            <w:rStyle w:val="Hyperlink"/>
            <w:noProof/>
          </w:rPr>
          <w:t>Table 7</w:t>
        </w:r>
        <w:r w:rsidR="00885201" w:rsidRPr="00AD08CC">
          <w:rPr>
            <w:rStyle w:val="Hyperlink"/>
            <w:noProof/>
          </w:rPr>
          <w:noBreakHyphen/>
          <w:t>3: Input Signal mappings of Function</w:t>
        </w:r>
        <w:r w:rsidR="00885201">
          <w:rPr>
            <w:noProof/>
            <w:webHidden/>
          </w:rPr>
          <w:tab/>
        </w:r>
        <w:r w:rsidR="00885201">
          <w:rPr>
            <w:noProof/>
            <w:webHidden/>
          </w:rPr>
          <w:fldChar w:fldCharType="begin"/>
        </w:r>
        <w:r w:rsidR="00885201">
          <w:rPr>
            <w:noProof/>
            <w:webHidden/>
          </w:rPr>
          <w:instrText xml:space="preserve"> PAGEREF _Toc103766805 \h </w:instrText>
        </w:r>
        <w:r w:rsidR="00885201">
          <w:rPr>
            <w:noProof/>
            <w:webHidden/>
          </w:rPr>
        </w:r>
        <w:r w:rsidR="00885201">
          <w:rPr>
            <w:noProof/>
            <w:webHidden/>
          </w:rPr>
          <w:fldChar w:fldCharType="separate"/>
        </w:r>
        <w:r w:rsidR="00885201">
          <w:rPr>
            <w:noProof/>
            <w:webHidden/>
          </w:rPr>
          <w:t>148</w:t>
        </w:r>
        <w:r w:rsidR="00885201">
          <w:rPr>
            <w:noProof/>
            <w:webHidden/>
          </w:rPr>
          <w:fldChar w:fldCharType="end"/>
        </w:r>
      </w:hyperlink>
    </w:p>
    <w:p w14:paraId="106FE494" w14:textId="03A3A37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6" w:history="1">
        <w:r w:rsidR="00885201" w:rsidRPr="00AD08CC">
          <w:rPr>
            <w:rStyle w:val="Hyperlink"/>
            <w:b/>
            <w:noProof/>
          </w:rPr>
          <w:t>Table 7</w:t>
        </w:r>
        <w:r w:rsidR="00885201" w:rsidRPr="00AD08CC">
          <w:rPr>
            <w:rStyle w:val="Hyperlink"/>
            <w:b/>
            <w:noProof/>
          </w:rPr>
          <w:noBreakHyphen/>
          <w:t>4: Output Signal mappings of Function</w:t>
        </w:r>
        <w:r w:rsidR="00885201">
          <w:rPr>
            <w:noProof/>
            <w:webHidden/>
          </w:rPr>
          <w:tab/>
        </w:r>
        <w:r w:rsidR="00885201">
          <w:rPr>
            <w:noProof/>
            <w:webHidden/>
          </w:rPr>
          <w:fldChar w:fldCharType="begin"/>
        </w:r>
        <w:r w:rsidR="00885201">
          <w:rPr>
            <w:noProof/>
            <w:webHidden/>
          </w:rPr>
          <w:instrText xml:space="preserve"> PAGEREF _Toc103766806 \h </w:instrText>
        </w:r>
        <w:r w:rsidR="00885201">
          <w:rPr>
            <w:noProof/>
            <w:webHidden/>
          </w:rPr>
        </w:r>
        <w:r w:rsidR="00885201">
          <w:rPr>
            <w:noProof/>
            <w:webHidden/>
          </w:rPr>
          <w:fldChar w:fldCharType="separate"/>
        </w:r>
        <w:r w:rsidR="00885201">
          <w:rPr>
            <w:noProof/>
            <w:webHidden/>
          </w:rPr>
          <w:t>148</w:t>
        </w:r>
        <w:r w:rsidR="00885201">
          <w:rPr>
            <w:noProof/>
            <w:webHidden/>
          </w:rPr>
          <w:fldChar w:fldCharType="end"/>
        </w:r>
      </w:hyperlink>
    </w:p>
    <w:p w14:paraId="2FA0CABF" w14:textId="78D1A6AF"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7" w:history="1">
        <w:r w:rsidR="00885201" w:rsidRPr="00AD08CC">
          <w:rPr>
            <w:rStyle w:val="Hyperlink"/>
            <w:noProof/>
          </w:rPr>
          <w:t>Table 7</w:t>
        </w:r>
        <w:r w:rsidR="00885201" w:rsidRPr="00AD08CC">
          <w:rPr>
            <w:rStyle w:val="Hyperlink"/>
            <w:noProof/>
          </w:rPr>
          <w:noBreakHyphen/>
          <w:t>5: Input Signal mappings of Function</w:t>
        </w:r>
        <w:r w:rsidR="00885201">
          <w:rPr>
            <w:noProof/>
            <w:webHidden/>
          </w:rPr>
          <w:tab/>
        </w:r>
        <w:r w:rsidR="00885201">
          <w:rPr>
            <w:noProof/>
            <w:webHidden/>
          </w:rPr>
          <w:fldChar w:fldCharType="begin"/>
        </w:r>
        <w:r w:rsidR="00885201">
          <w:rPr>
            <w:noProof/>
            <w:webHidden/>
          </w:rPr>
          <w:instrText xml:space="preserve"> PAGEREF _Toc103766807 \h </w:instrText>
        </w:r>
        <w:r w:rsidR="00885201">
          <w:rPr>
            <w:noProof/>
            <w:webHidden/>
          </w:rPr>
        </w:r>
        <w:r w:rsidR="00885201">
          <w:rPr>
            <w:noProof/>
            <w:webHidden/>
          </w:rPr>
          <w:fldChar w:fldCharType="separate"/>
        </w:r>
        <w:r w:rsidR="00885201">
          <w:rPr>
            <w:noProof/>
            <w:webHidden/>
          </w:rPr>
          <w:t>149</w:t>
        </w:r>
        <w:r w:rsidR="00885201">
          <w:rPr>
            <w:noProof/>
            <w:webHidden/>
          </w:rPr>
          <w:fldChar w:fldCharType="end"/>
        </w:r>
      </w:hyperlink>
    </w:p>
    <w:p w14:paraId="468ED814" w14:textId="4AAE99D1"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8" w:history="1">
        <w:r w:rsidR="00885201" w:rsidRPr="00AD08CC">
          <w:rPr>
            <w:rStyle w:val="Hyperlink"/>
            <w:b/>
            <w:noProof/>
          </w:rPr>
          <w:t>Table 7</w:t>
        </w:r>
        <w:r w:rsidR="00885201" w:rsidRPr="00AD08CC">
          <w:rPr>
            <w:rStyle w:val="Hyperlink"/>
            <w:b/>
            <w:noProof/>
          </w:rPr>
          <w:noBreakHyphen/>
          <w:t>6: Output Signal mappings of Function</w:t>
        </w:r>
        <w:r w:rsidR="00885201">
          <w:rPr>
            <w:noProof/>
            <w:webHidden/>
          </w:rPr>
          <w:tab/>
        </w:r>
        <w:r w:rsidR="00885201">
          <w:rPr>
            <w:noProof/>
            <w:webHidden/>
          </w:rPr>
          <w:fldChar w:fldCharType="begin"/>
        </w:r>
        <w:r w:rsidR="00885201">
          <w:rPr>
            <w:noProof/>
            <w:webHidden/>
          </w:rPr>
          <w:instrText xml:space="preserve"> PAGEREF _Toc103766808 \h </w:instrText>
        </w:r>
        <w:r w:rsidR="00885201">
          <w:rPr>
            <w:noProof/>
            <w:webHidden/>
          </w:rPr>
        </w:r>
        <w:r w:rsidR="00885201">
          <w:rPr>
            <w:noProof/>
            <w:webHidden/>
          </w:rPr>
          <w:fldChar w:fldCharType="separate"/>
        </w:r>
        <w:r w:rsidR="00885201">
          <w:rPr>
            <w:noProof/>
            <w:webHidden/>
          </w:rPr>
          <w:t>149</w:t>
        </w:r>
        <w:r w:rsidR="00885201">
          <w:rPr>
            <w:noProof/>
            <w:webHidden/>
          </w:rPr>
          <w:fldChar w:fldCharType="end"/>
        </w:r>
      </w:hyperlink>
    </w:p>
    <w:p w14:paraId="7104572C" w14:textId="123A9E6A"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09" w:history="1">
        <w:r w:rsidR="00885201" w:rsidRPr="00AD08CC">
          <w:rPr>
            <w:rStyle w:val="Hyperlink"/>
            <w:noProof/>
          </w:rPr>
          <w:t>Table 7</w:t>
        </w:r>
        <w:r w:rsidR="00885201" w:rsidRPr="00AD08CC">
          <w:rPr>
            <w:rStyle w:val="Hyperlink"/>
            <w:noProof/>
          </w:rPr>
          <w:noBreakHyphen/>
          <w:t>7: Input Signal mappings of Function</w:t>
        </w:r>
        <w:r w:rsidR="00885201">
          <w:rPr>
            <w:noProof/>
            <w:webHidden/>
          </w:rPr>
          <w:tab/>
        </w:r>
        <w:r w:rsidR="00885201">
          <w:rPr>
            <w:noProof/>
            <w:webHidden/>
          </w:rPr>
          <w:fldChar w:fldCharType="begin"/>
        </w:r>
        <w:r w:rsidR="00885201">
          <w:rPr>
            <w:noProof/>
            <w:webHidden/>
          </w:rPr>
          <w:instrText xml:space="preserve"> PAGEREF _Toc103766809 \h </w:instrText>
        </w:r>
        <w:r w:rsidR="00885201">
          <w:rPr>
            <w:noProof/>
            <w:webHidden/>
          </w:rPr>
        </w:r>
        <w:r w:rsidR="00885201">
          <w:rPr>
            <w:noProof/>
            <w:webHidden/>
          </w:rPr>
          <w:fldChar w:fldCharType="separate"/>
        </w:r>
        <w:r w:rsidR="00885201">
          <w:rPr>
            <w:noProof/>
            <w:webHidden/>
          </w:rPr>
          <w:t>150</w:t>
        </w:r>
        <w:r w:rsidR="00885201">
          <w:rPr>
            <w:noProof/>
            <w:webHidden/>
          </w:rPr>
          <w:fldChar w:fldCharType="end"/>
        </w:r>
      </w:hyperlink>
    </w:p>
    <w:p w14:paraId="4E912001" w14:textId="1EE878A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0" w:history="1">
        <w:r w:rsidR="00885201" w:rsidRPr="00AD08CC">
          <w:rPr>
            <w:rStyle w:val="Hyperlink"/>
            <w:b/>
            <w:noProof/>
          </w:rPr>
          <w:t>Table 7</w:t>
        </w:r>
        <w:r w:rsidR="00885201" w:rsidRPr="00AD08CC">
          <w:rPr>
            <w:rStyle w:val="Hyperlink"/>
            <w:b/>
            <w:noProof/>
          </w:rPr>
          <w:noBreakHyphen/>
          <w:t>8: Output Signal mappings of Function</w:t>
        </w:r>
        <w:r w:rsidR="00885201">
          <w:rPr>
            <w:noProof/>
            <w:webHidden/>
          </w:rPr>
          <w:tab/>
        </w:r>
        <w:r w:rsidR="00885201">
          <w:rPr>
            <w:noProof/>
            <w:webHidden/>
          </w:rPr>
          <w:fldChar w:fldCharType="begin"/>
        </w:r>
        <w:r w:rsidR="00885201">
          <w:rPr>
            <w:noProof/>
            <w:webHidden/>
          </w:rPr>
          <w:instrText xml:space="preserve"> PAGEREF _Toc103766810 \h </w:instrText>
        </w:r>
        <w:r w:rsidR="00885201">
          <w:rPr>
            <w:noProof/>
            <w:webHidden/>
          </w:rPr>
        </w:r>
        <w:r w:rsidR="00885201">
          <w:rPr>
            <w:noProof/>
            <w:webHidden/>
          </w:rPr>
          <w:fldChar w:fldCharType="separate"/>
        </w:r>
        <w:r w:rsidR="00885201">
          <w:rPr>
            <w:noProof/>
            <w:webHidden/>
          </w:rPr>
          <w:t>150</w:t>
        </w:r>
        <w:r w:rsidR="00885201">
          <w:rPr>
            <w:noProof/>
            <w:webHidden/>
          </w:rPr>
          <w:fldChar w:fldCharType="end"/>
        </w:r>
      </w:hyperlink>
    </w:p>
    <w:p w14:paraId="3085AB4B" w14:textId="007E1162"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1" w:history="1">
        <w:r w:rsidR="00885201" w:rsidRPr="00AD08CC">
          <w:rPr>
            <w:rStyle w:val="Hyperlink"/>
            <w:noProof/>
          </w:rPr>
          <w:t>Table 7</w:t>
        </w:r>
        <w:r w:rsidR="00885201" w:rsidRPr="00AD08CC">
          <w:rPr>
            <w:rStyle w:val="Hyperlink"/>
            <w:noProof/>
          </w:rPr>
          <w:noBreakHyphen/>
          <w:t>9: Input Signal mappings of Function</w:t>
        </w:r>
        <w:r w:rsidR="00885201">
          <w:rPr>
            <w:noProof/>
            <w:webHidden/>
          </w:rPr>
          <w:tab/>
        </w:r>
        <w:r w:rsidR="00885201">
          <w:rPr>
            <w:noProof/>
            <w:webHidden/>
          </w:rPr>
          <w:fldChar w:fldCharType="begin"/>
        </w:r>
        <w:r w:rsidR="00885201">
          <w:rPr>
            <w:noProof/>
            <w:webHidden/>
          </w:rPr>
          <w:instrText xml:space="preserve"> PAGEREF _Toc103766811 \h </w:instrText>
        </w:r>
        <w:r w:rsidR="00885201">
          <w:rPr>
            <w:noProof/>
            <w:webHidden/>
          </w:rPr>
        </w:r>
        <w:r w:rsidR="00885201">
          <w:rPr>
            <w:noProof/>
            <w:webHidden/>
          </w:rPr>
          <w:fldChar w:fldCharType="separate"/>
        </w:r>
        <w:r w:rsidR="00885201">
          <w:rPr>
            <w:noProof/>
            <w:webHidden/>
          </w:rPr>
          <w:t>151</w:t>
        </w:r>
        <w:r w:rsidR="00885201">
          <w:rPr>
            <w:noProof/>
            <w:webHidden/>
          </w:rPr>
          <w:fldChar w:fldCharType="end"/>
        </w:r>
      </w:hyperlink>
    </w:p>
    <w:p w14:paraId="1309296D" w14:textId="5CF5A9F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2" w:history="1">
        <w:r w:rsidR="00885201" w:rsidRPr="00AD08CC">
          <w:rPr>
            <w:rStyle w:val="Hyperlink"/>
            <w:b/>
            <w:noProof/>
          </w:rPr>
          <w:t>Table 7</w:t>
        </w:r>
        <w:r w:rsidR="00885201" w:rsidRPr="00AD08CC">
          <w:rPr>
            <w:rStyle w:val="Hyperlink"/>
            <w:b/>
            <w:noProof/>
          </w:rPr>
          <w:noBreakHyphen/>
          <w:t>10: Output Signal mappings of Function</w:t>
        </w:r>
        <w:r w:rsidR="00885201">
          <w:rPr>
            <w:noProof/>
            <w:webHidden/>
          </w:rPr>
          <w:tab/>
        </w:r>
        <w:r w:rsidR="00885201">
          <w:rPr>
            <w:noProof/>
            <w:webHidden/>
          </w:rPr>
          <w:fldChar w:fldCharType="begin"/>
        </w:r>
        <w:r w:rsidR="00885201">
          <w:rPr>
            <w:noProof/>
            <w:webHidden/>
          </w:rPr>
          <w:instrText xml:space="preserve"> PAGEREF _Toc103766812 \h </w:instrText>
        </w:r>
        <w:r w:rsidR="00885201">
          <w:rPr>
            <w:noProof/>
            <w:webHidden/>
          </w:rPr>
        </w:r>
        <w:r w:rsidR="00885201">
          <w:rPr>
            <w:noProof/>
            <w:webHidden/>
          </w:rPr>
          <w:fldChar w:fldCharType="separate"/>
        </w:r>
        <w:r w:rsidR="00885201">
          <w:rPr>
            <w:noProof/>
            <w:webHidden/>
          </w:rPr>
          <w:t>151</w:t>
        </w:r>
        <w:r w:rsidR="00885201">
          <w:rPr>
            <w:noProof/>
            <w:webHidden/>
          </w:rPr>
          <w:fldChar w:fldCharType="end"/>
        </w:r>
      </w:hyperlink>
    </w:p>
    <w:p w14:paraId="6186F185" w14:textId="25AC6FB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3" w:history="1">
        <w:r w:rsidR="00885201" w:rsidRPr="00AD08CC">
          <w:rPr>
            <w:rStyle w:val="Hyperlink"/>
            <w:noProof/>
          </w:rPr>
          <w:t>Table 7</w:t>
        </w:r>
        <w:r w:rsidR="00885201" w:rsidRPr="00AD08CC">
          <w:rPr>
            <w:rStyle w:val="Hyperlink"/>
            <w:noProof/>
          </w:rPr>
          <w:noBreakHyphen/>
          <w:t>11: Input Signal mappings of Function</w:t>
        </w:r>
        <w:r w:rsidR="00885201">
          <w:rPr>
            <w:noProof/>
            <w:webHidden/>
          </w:rPr>
          <w:tab/>
        </w:r>
        <w:r w:rsidR="00885201">
          <w:rPr>
            <w:noProof/>
            <w:webHidden/>
          </w:rPr>
          <w:fldChar w:fldCharType="begin"/>
        </w:r>
        <w:r w:rsidR="00885201">
          <w:rPr>
            <w:noProof/>
            <w:webHidden/>
          </w:rPr>
          <w:instrText xml:space="preserve"> PAGEREF _Toc103766813 \h </w:instrText>
        </w:r>
        <w:r w:rsidR="00885201">
          <w:rPr>
            <w:noProof/>
            <w:webHidden/>
          </w:rPr>
        </w:r>
        <w:r w:rsidR="00885201">
          <w:rPr>
            <w:noProof/>
            <w:webHidden/>
          </w:rPr>
          <w:fldChar w:fldCharType="separate"/>
        </w:r>
        <w:r w:rsidR="00885201">
          <w:rPr>
            <w:noProof/>
            <w:webHidden/>
          </w:rPr>
          <w:t>151</w:t>
        </w:r>
        <w:r w:rsidR="00885201">
          <w:rPr>
            <w:noProof/>
            <w:webHidden/>
          </w:rPr>
          <w:fldChar w:fldCharType="end"/>
        </w:r>
      </w:hyperlink>
    </w:p>
    <w:p w14:paraId="10EC5AA1" w14:textId="1E54175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4" w:history="1">
        <w:r w:rsidR="00885201" w:rsidRPr="00AD08CC">
          <w:rPr>
            <w:rStyle w:val="Hyperlink"/>
            <w:b/>
            <w:noProof/>
          </w:rPr>
          <w:t>Table 7</w:t>
        </w:r>
        <w:r w:rsidR="00885201" w:rsidRPr="00AD08CC">
          <w:rPr>
            <w:rStyle w:val="Hyperlink"/>
            <w:b/>
            <w:noProof/>
          </w:rPr>
          <w:noBreakHyphen/>
          <w:t>12: Output Signal mappings of Function</w:t>
        </w:r>
        <w:r w:rsidR="00885201">
          <w:rPr>
            <w:noProof/>
            <w:webHidden/>
          </w:rPr>
          <w:tab/>
        </w:r>
        <w:r w:rsidR="00885201">
          <w:rPr>
            <w:noProof/>
            <w:webHidden/>
          </w:rPr>
          <w:fldChar w:fldCharType="begin"/>
        </w:r>
        <w:r w:rsidR="00885201">
          <w:rPr>
            <w:noProof/>
            <w:webHidden/>
          </w:rPr>
          <w:instrText xml:space="preserve"> PAGEREF _Toc103766814 \h </w:instrText>
        </w:r>
        <w:r w:rsidR="00885201">
          <w:rPr>
            <w:noProof/>
            <w:webHidden/>
          </w:rPr>
        </w:r>
        <w:r w:rsidR="00885201">
          <w:rPr>
            <w:noProof/>
            <w:webHidden/>
          </w:rPr>
          <w:fldChar w:fldCharType="separate"/>
        </w:r>
        <w:r w:rsidR="00885201">
          <w:rPr>
            <w:noProof/>
            <w:webHidden/>
          </w:rPr>
          <w:t>152</w:t>
        </w:r>
        <w:r w:rsidR="00885201">
          <w:rPr>
            <w:noProof/>
            <w:webHidden/>
          </w:rPr>
          <w:fldChar w:fldCharType="end"/>
        </w:r>
      </w:hyperlink>
    </w:p>
    <w:p w14:paraId="565D87C3" w14:textId="1771AC03"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5" w:history="1">
        <w:r w:rsidR="00885201" w:rsidRPr="00AD08CC">
          <w:rPr>
            <w:rStyle w:val="Hyperlink"/>
            <w:noProof/>
          </w:rPr>
          <w:t>Table 7</w:t>
        </w:r>
        <w:r w:rsidR="00885201" w:rsidRPr="00AD08CC">
          <w:rPr>
            <w:rStyle w:val="Hyperlink"/>
            <w:noProof/>
          </w:rPr>
          <w:noBreakHyphen/>
          <w:t>13: Input Signal mappings of Function</w:t>
        </w:r>
        <w:r w:rsidR="00885201">
          <w:rPr>
            <w:noProof/>
            <w:webHidden/>
          </w:rPr>
          <w:tab/>
        </w:r>
        <w:r w:rsidR="00885201">
          <w:rPr>
            <w:noProof/>
            <w:webHidden/>
          </w:rPr>
          <w:fldChar w:fldCharType="begin"/>
        </w:r>
        <w:r w:rsidR="00885201">
          <w:rPr>
            <w:noProof/>
            <w:webHidden/>
          </w:rPr>
          <w:instrText xml:space="preserve"> PAGEREF _Toc103766815 \h </w:instrText>
        </w:r>
        <w:r w:rsidR="00885201">
          <w:rPr>
            <w:noProof/>
            <w:webHidden/>
          </w:rPr>
        </w:r>
        <w:r w:rsidR="00885201">
          <w:rPr>
            <w:noProof/>
            <w:webHidden/>
          </w:rPr>
          <w:fldChar w:fldCharType="separate"/>
        </w:r>
        <w:r w:rsidR="00885201">
          <w:rPr>
            <w:noProof/>
            <w:webHidden/>
          </w:rPr>
          <w:t>154</w:t>
        </w:r>
        <w:r w:rsidR="00885201">
          <w:rPr>
            <w:noProof/>
            <w:webHidden/>
          </w:rPr>
          <w:fldChar w:fldCharType="end"/>
        </w:r>
      </w:hyperlink>
    </w:p>
    <w:p w14:paraId="5D2E234C" w14:textId="1D37941D"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6" w:history="1">
        <w:r w:rsidR="00885201" w:rsidRPr="00AD08CC">
          <w:rPr>
            <w:rStyle w:val="Hyperlink"/>
            <w:b/>
            <w:noProof/>
          </w:rPr>
          <w:t>Table 7</w:t>
        </w:r>
        <w:r w:rsidR="00885201" w:rsidRPr="00AD08CC">
          <w:rPr>
            <w:rStyle w:val="Hyperlink"/>
            <w:b/>
            <w:noProof/>
          </w:rPr>
          <w:noBreakHyphen/>
          <w:t>14: Output Signal mappings of Function</w:t>
        </w:r>
        <w:r w:rsidR="00885201">
          <w:rPr>
            <w:noProof/>
            <w:webHidden/>
          </w:rPr>
          <w:tab/>
        </w:r>
        <w:r w:rsidR="00885201">
          <w:rPr>
            <w:noProof/>
            <w:webHidden/>
          </w:rPr>
          <w:fldChar w:fldCharType="begin"/>
        </w:r>
        <w:r w:rsidR="00885201">
          <w:rPr>
            <w:noProof/>
            <w:webHidden/>
          </w:rPr>
          <w:instrText xml:space="preserve"> PAGEREF _Toc103766816 \h </w:instrText>
        </w:r>
        <w:r w:rsidR="00885201">
          <w:rPr>
            <w:noProof/>
            <w:webHidden/>
          </w:rPr>
        </w:r>
        <w:r w:rsidR="00885201">
          <w:rPr>
            <w:noProof/>
            <w:webHidden/>
          </w:rPr>
          <w:fldChar w:fldCharType="separate"/>
        </w:r>
        <w:r w:rsidR="00885201">
          <w:rPr>
            <w:noProof/>
            <w:webHidden/>
          </w:rPr>
          <w:t>155</w:t>
        </w:r>
        <w:r w:rsidR="00885201">
          <w:rPr>
            <w:noProof/>
            <w:webHidden/>
          </w:rPr>
          <w:fldChar w:fldCharType="end"/>
        </w:r>
      </w:hyperlink>
    </w:p>
    <w:p w14:paraId="4E0D042F" w14:textId="06B72DB8"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7" w:history="1">
        <w:r w:rsidR="00885201" w:rsidRPr="00AD08CC">
          <w:rPr>
            <w:rStyle w:val="Hyperlink"/>
            <w:b/>
            <w:noProof/>
          </w:rPr>
          <w:t>Table 7</w:t>
        </w:r>
        <w:r w:rsidR="00885201" w:rsidRPr="00AD08CC">
          <w:rPr>
            <w:rStyle w:val="Hyperlink"/>
            <w:b/>
            <w:noProof/>
          </w:rPr>
          <w:noBreakHyphen/>
          <w:t>15: Output Signal mappings of Function</w:t>
        </w:r>
        <w:r w:rsidR="00885201">
          <w:rPr>
            <w:noProof/>
            <w:webHidden/>
          </w:rPr>
          <w:tab/>
        </w:r>
        <w:r w:rsidR="00885201">
          <w:rPr>
            <w:noProof/>
            <w:webHidden/>
          </w:rPr>
          <w:fldChar w:fldCharType="begin"/>
        </w:r>
        <w:r w:rsidR="00885201">
          <w:rPr>
            <w:noProof/>
            <w:webHidden/>
          </w:rPr>
          <w:instrText xml:space="preserve"> PAGEREF _Toc103766817 \h </w:instrText>
        </w:r>
        <w:r w:rsidR="00885201">
          <w:rPr>
            <w:noProof/>
            <w:webHidden/>
          </w:rPr>
        </w:r>
        <w:r w:rsidR="00885201">
          <w:rPr>
            <w:noProof/>
            <w:webHidden/>
          </w:rPr>
          <w:fldChar w:fldCharType="separate"/>
        </w:r>
        <w:r w:rsidR="00885201">
          <w:rPr>
            <w:noProof/>
            <w:webHidden/>
          </w:rPr>
          <w:t>155</w:t>
        </w:r>
        <w:r w:rsidR="00885201">
          <w:rPr>
            <w:noProof/>
            <w:webHidden/>
          </w:rPr>
          <w:fldChar w:fldCharType="end"/>
        </w:r>
      </w:hyperlink>
    </w:p>
    <w:p w14:paraId="6466564A" w14:textId="5B912AC9"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8" w:history="1">
        <w:r w:rsidR="00885201" w:rsidRPr="00AD08CC">
          <w:rPr>
            <w:rStyle w:val="Hyperlink"/>
            <w:noProof/>
          </w:rPr>
          <w:t>Table 7</w:t>
        </w:r>
        <w:r w:rsidR="00885201" w:rsidRPr="00AD08CC">
          <w:rPr>
            <w:rStyle w:val="Hyperlink"/>
            <w:noProof/>
          </w:rPr>
          <w:noBreakHyphen/>
          <w:t>16: Input Signal mappings of Function</w:t>
        </w:r>
        <w:r w:rsidR="00885201">
          <w:rPr>
            <w:noProof/>
            <w:webHidden/>
          </w:rPr>
          <w:tab/>
        </w:r>
        <w:r w:rsidR="00885201">
          <w:rPr>
            <w:noProof/>
            <w:webHidden/>
          </w:rPr>
          <w:fldChar w:fldCharType="begin"/>
        </w:r>
        <w:r w:rsidR="00885201">
          <w:rPr>
            <w:noProof/>
            <w:webHidden/>
          </w:rPr>
          <w:instrText xml:space="preserve"> PAGEREF _Toc103766818 \h </w:instrText>
        </w:r>
        <w:r w:rsidR="00885201">
          <w:rPr>
            <w:noProof/>
            <w:webHidden/>
          </w:rPr>
        </w:r>
        <w:r w:rsidR="00885201">
          <w:rPr>
            <w:noProof/>
            <w:webHidden/>
          </w:rPr>
          <w:fldChar w:fldCharType="separate"/>
        </w:r>
        <w:r w:rsidR="00885201">
          <w:rPr>
            <w:noProof/>
            <w:webHidden/>
          </w:rPr>
          <w:t>156</w:t>
        </w:r>
        <w:r w:rsidR="00885201">
          <w:rPr>
            <w:noProof/>
            <w:webHidden/>
          </w:rPr>
          <w:fldChar w:fldCharType="end"/>
        </w:r>
      </w:hyperlink>
    </w:p>
    <w:p w14:paraId="45093F35" w14:textId="517A1924"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19" w:history="1">
        <w:r w:rsidR="00885201" w:rsidRPr="00AD08CC">
          <w:rPr>
            <w:rStyle w:val="Hyperlink"/>
            <w:b/>
            <w:noProof/>
          </w:rPr>
          <w:t>Table 7</w:t>
        </w:r>
        <w:r w:rsidR="00885201" w:rsidRPr="00AD08CC">
          <w:rPr>
            <w:rStyle w:val="Hyperlink"/>
            <w:b/>
            <w:noProof/>
          </w:rPr>
          <w:noBreakHyphen/>
          <w:t>17: Output Signal mappings of Function</w:t>
        </w:r>
        <w:r w:rsidR="00885201">
          <w:rPr>
            <w:noProof/>
            <w:webHidden/>
          </w:rPr>
          <w:tab/>
        </w:r>
        <w:r w:rsidR="00885201">
          <w:rPr>
            <w:noProof/>
            <w:webHidden/>
          </w:rPr>
          <w:fldChar w:fldCharType="begin"/>
        </w:r>
        <w:r w:rsidR="00885201">
          <w:rPr>
            <w:noProof/>
            <w:webHidden/>
          </w:rPr>
          <w:instrText xml:space="preserve"> PAGEREF _Toc103766819 \h </w:instrText>
        </w:r>
        <w:r w:rsidR="00885201">
          <w:rPr>
            <w:noProof/>
            <w:webHidden/>
          </w:rPr>
        </w:r>
        <w:r w:rsidR="00885201">
          <w:rPr>
            <w:noProof/>
            <w:webHidden/>
          </w:rPr>
          <w:fldChar w:fldCharType="separate"/>
        </w:r>
        <w:r w:rsidR="00885201">
          <w:rPr>
            <w:noProof/>
            <w:webHidden/>
          </w:rPr>
          <w:t>156</w:t>
        </w:r>
        <w:r w:rsidR="00885201">
          <w:rPr>
            <w:noProof/>
            <w:webHidden/>
          </w:rPr>
          <w:fldChar w:fldCharType="end"/>
        </w:r>
      </w:hyperlink>
    </w:p>
    <w:p w14:paraId="0ECAA46E" w14:textId="1BB94330" w:rsidR="00885201" w:rsidRDefault="00B111A7">
      <w:pPr>
        <w:pStyle w:val="TableofFigures"/>
        <w:tabs>
          <w:tab w:val="right" w:leader="dot" w:pos="10338"/>
        </w:tabs>
        <w:rPr>
          <w:rFonts w:asciiTheme="minorHAnsi" w:eastAsiaTheme="minorEastAsia" w:hAnsiTheme="minorHAnsi" w:cstheme="minorBidi"/>
          <w:noProof/>
          <w:sz w:val="22"/>
          <w:szCs w:val="22"/>
          <w:lang w:val="en-GB" w:eastAsia="en-GB"/>
        </w:rPr>
      </w:pPr>
      <w:hyperlink w:anchor="_Toc103766820" w:history="1">
        <w:r w:rsidR="00885201" w:rsidRPr="00AD08CC">
          <w:rPr>
            <w:rStyle w:val="Hyperlink"/>
            <w:noProof/>
          </w:rPr>
          <w:t>Table 8</w:t>
        </w:r>
        <w:r w:rsidR="00885201" w:rsidRPr="00AD08CC">
          <w:rPr>
            <w:rStyle w:val="Hyperlink"/>
            <w:noProof/>
          </w:rPr>
          <w:noBreakHyphen/>
          <w:t>1: Open Concerns</w:t>
        </w:r>
        <w:r w:rsidR="00885201">
          <w:rPr>
            <w:noProof/>
            <w:webHidden/>
          </w:rPr>
          <w:tab/>
        </w:r>
        <w:r w:rsidR="00885201">
          <w:rPr>
            <w:noProof/>
            <w:webHidden/>
          </w:rPr>
          <w:fldChar w:fldCharType="begin"/>
        </w:r>
        <w:r w:rsidR="00885201">
          <w:rPr>
            <w:noProof/>
            <w:webHidden/>
          </w:rPr>
          <w:instrText xml:space="preserve"> PAGEREF _Toc103766820 \h </w:instrText>
        </w:r>
        <w:r w:rsidR="00885201">
          <w:rPr>
            <w:noProof/>
            <w:webHidden/>
          </w:rPr>
        </w:r>
        <w:r w:rsidR="00885201">
          <w:rPr>
            <w:noProof/>
            <w:webHidden/>
          </w:rPr>
          <w:fldChar w:fldCharType="separate"/>
        </w:r>
        <w:r w:rsidR="00885201">
          <w:rPr>
            <w:noProof/>
            <w:webHidden/>
          </w:rPr>
          <w:t>164</w:t>
        </w:r>
        <w:r w:rsidR="00885201">
          <w:rPr>
            <w:noProof/>
            <w:webHidden/>
          </w:rPr>
          <w:fldChar w:fldCharType="end"/>
        </w:r>
      </w:hyperlink>
    </w:p>
    <w:p w14:paraId="74F466D0" w14:textId="0F12D114" w:rsidR="00305BF4" w:rsidRPr="00E2703A" w:rsidRDefault="00305BF4" w:rsidP="00300356">
      <w:r w:rsidRPr="00E2703A">
        <w:rPr>
          <w:rStyle w:val="Hyperlink"/>
          <w:rFonts w:cs="Arial"/>
          <w:noProof/>
          <w:color w:val="auto"/>
        </w:rPr>
        <w:fldChar w:fldCharType="end"/>
      </w:r>
    </w:p>
    <w:p w14:paraId="5E3A9992" w14:textId="6D0A3D74" w:rsidR="00072314" w:rsidRDefault="00072314" w:rsidP="00072314">
      <w:pPr>
        <w:pStyle w:val="Heading1"/>
        <w:tabs>
          <w:tab w:val="clear" w:pos="540"/>
          <w:tab w:val="num" w:pos="432"/>
        </w:tabs>
      </w:pPr>
      <w:bookmarkStart w:id="7" w:name="_Toc35000552"/>
      <w:bookmarkStart w:id="8" w:name="_Toc103766451"/>
      <w:r>
        <w:lastRenderedPageBreak/>
        <w:t>Introduction</w:t>
      </w:r>
      <w:bookmarkEnd w:id="7"/>
      <w:bookmarkEnd w:id="8"/>
    </w:p>
    <w:p w14:paraId="2510742C" w14:textId="77777777" w:rsidR="003F0CE4" w:rsidRDefault="003F0CE4" w:rsidP="003F0CE4">
      <w:pPr>
        <w:pStyle w:val="Header"/>
        <w:tabs>
          <w:tab w:val="clear" w:pos="4320"/>
          <w:tab w:val="clear" w:pos="8640"/>
          <w:tab w:val="center" w:pos="4680"/>
          <w:tab w:val="right" w:pos="9000"/>
        </w:tabs>
        <w:rPr>
          <w:bCs/>
          <w:sz w:val="16"/>
          <w:szCs w:val="16"/>
        </w:rPr>
      </w:pPr>
    </w:p>
    <w:p w14:paraId="09225E31" w14:textId="77777777" w:rsidR="00072314" w:rsidRPr="00185AC3" w:rsidRDefault="00072314" w:rsidP="00072314">
      <w:pPr>
        <w:pStyle w:val="Heading2"/>
        <w:spacing w:before="240"/>
      </w:pPr>
      <w:bookmarkStart w:id="9" w:name="_Toc35000553"/>
      <w:bookmarkStart w:id="10" w:name="_Toc103766452"/>
      <w:r w:rsidRPr="005B03D3">
        <w:rPr>
          <w:szCs w:val="20"/>
        </w:rPr>
        <w:t xml:space="preserve">Document </w:t>
      </w:r>
      <w:r>
        <w:t>Purpose</w:t>
      </w:r>
      <w:bookmarkEnd w:id="9"/>
      <w:bookmarkEnd w:id="10"/>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6FE1131B"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1" w:name="_Toc35000554"/>
      <w:bookmarkStart w:id="12" w:name="_Toc103766453"/>
      <w:r w:rsidRPr="005B03D3">
        <w:rPr>
          <w:szCs w:val="20"/>
        </w:rPr>
        <w:t xml:space="preserve">Document </w:t>
      </w:r>
      <w:r>
        <w:t>Scope</w:t>
      </w:r>
      <w:bookmarkEnd w:id="11"/>
      <w:bookmarkEnd w:id="12"/>
    </w:p>
    <w:p w14:paraId="117402B9" w14:textId="77777777" w:rsidR="00072314" w:rsidRDefault="00072314" w:rsidP="00072314">
      <w:pPr>
        <w:pStyle w:val="BodyText"/>
        <w:ind w:right="142"/>
        <w:jc w:val="both"/>
        <w:rPr>
          <w:rFonts w:cs="Arial"/>
          <w:lang w:val="en-US"/>
        </w:rPr>
      </w:pPr>
    </w:p>
    <w:p w14:paraId="2A992E2D" w14:textId="24C55E89"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hAnsi="Helvetica" w:cs="Helvetica"/>
          <w:color w:val="0000FF"/>
          <w:lang w:val="en-US"/>
        </w:rPr>
        <w:t>ISC</w:t>
      </w:r>
      <w:r w:rsidR="00DD5C35">
        <w:rPr>
          <w:rFonts w:ascii="Helvetica" w:hAnsi="Helvetica" w:cs="Helvetica"/>
          <w:color w:val="0000FF"/>
          <w:lang w:val="en-US"/>
        </w:rPr>
        <w:t xml:space="preserve"> </w:t>
      </w:r>
      <w:r>
        <w:rPr>
          <w:rFonts w:cs="Arial"/>
          <w:lang w:val="en-US"/>
        </w:rPr>
        <w:t xml:space="preserve"> to the following electrical architecture(s):</w:t>
      </w:r>
    </w:p>
    <w:p w14:paraId="735C9D27" w14:textId="77777777" w:rsidR="00DE29D6" w:rsidRPr="009E62E6" w:rsidRDefault="00DE29D6" w:rsidP="006E4209"/>
    <w:p w14:paraId="39F7998C" w14:textId="09368364" w:rsidR="00DE29D6" w:rsidRPr="009E62E6" w:rsidRDefault="00DE29D6" w:rsidP="00DE29D6">
      <w:pPr>
        <w:rPr>
          <w:i/>
          <w:color w:val="7F7F7F" w:themeColor="text1" w:themeTint="80"/>
        </w:rPr>
      </w:pPr>
      <w:r w:rsidRPr="009E62E6">
        <w:rPr>
          <w:i/>
          <w:color w:val="7F7F7F" w:themeColor="text1" w:themeTint="80"/>
        </w:rPr>
        <w:t>No Electrical Architecture found.</w:t>
      </w:r>
    </w:p>
    <w:p w14:paraId="0B5B57BE" w14:textId="77777777" w:rsidR="00DE29D6" w:rsidRPr="009E62E6" w:rsidRDefault="00DE29D6" w:rsidP="00DE29D6">
      <w:pPr>
        <w:rPr>
          <w:i/>
          <w:color w:val="7F7F7F" w:themeColor="text1" w:themeTint="80"/>
        </w:rPr>
      </w:pPr>
    </w:p>
    <w:p w14:paraId="04539B4A" w14:textId="77777777" w:rsidR="00072314" w:rsidRDefault="00072314" w:rsidP="00072314">
      <w:pPr>
        <w:pStyle w:val="Heading2"/>
        <w:spacing w:before="240"/>
      </w:pPr>
      <w:bookmarkStart w:id="13" w:name="_Toc35000555"/>
      <w:bookmarkStart w:id="14" w:name="_Toc103766454"/>
      <w:r w:rsidRPr="005B03D3">
        <w:rPr>
          <w:szCs w:val="20"/>
        </w:rPr>
        <w:t xml:space="preserve">Document </w:t>
      </w:r>
      <w:r>
        <w:t>Audience</w:t>
      </w:r>
      <w:bookmarkEnd w:id="13"/>
      <w:bookmarkEnd w:id="14"/>
    </w:p>
    <w:p w14:paraId="16791624" w14:textId="5F962EE5"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941273">
        <w:rPr>
          <w:rFonts w:cs="Arial"/>
          <w:lang w:val="en-US"/>
        </w:rPr>
        <w:t xml:space="preserve"> </w:t>
      </w:r>
      <w:r w:rsidR="00A10611" w:rsidRPr="006F508A">
        <w:rPr>
          <w:b/>
          <w:bCs/>
        </w:rPr>
        <w:t>Ishan Gupta /  Michael Wohlfarter / Corey Minous / Darnell Fuller / Sivaram Dogiparthi / Ariana Moreno</w:t>
      </w:r>
      <w:r w:rsidR="00A10611">
        <w:rPr>
          <w:rFonts w:ascii="Helvetica" w:hAnsi="Helvetica" w:cs="Helvetica"/>
          <w:color w:val="0000FF"/>
          <w:lang w:val="en-US"/>
        </w:rPr>
        <w:t xml:space="preserve"> </w:t>
      </w:r>
      <w:r>
        <w:rPr>
          <w:rFonts w:cs="Arial"/>
          <w:lang w:val="en-US"/>
        </w:rPr>
        <w:t>.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5" w:name="_Toc35000556"/>
      <w:bookmarkStart w:id="16" w:name="_Toc103766455"/>
      <w:r>
        <w:t>Stakeholder List</w:t>
      </w:r>
      <w:bookmarkEnd w:id="15"/>
      <w:bookmarkEnd w:id="16"/>
    </w:p>
    <w:p w14:paraId="16D4D88A" w14:textId="77777777" w:rsidR="00F46D80" w:rsidRDefault="00F46D80" w:rsidP="00F46D80">
      <w:pPr>
        <w:pStyle w:val="BodyText"/>
        <w:ind w:right="142"/>
        <w:jc w:val="both"/>
        <w:rPr>
          <w:rFonts w:cs="Arial"/>
          <w:lang w:val="en-US"/>
        </w:rPr>
      </w:pPr>
    </w:p>
    <w:tbl>
      <w:tblPr>
        <w:tblStyle w:val="TableGrid"/>
        <w:tblW w:w="7830" w:type="dxa"/>
        <w:jc w:val="center"/>
        <w:tblLayout w:type="fixed"/>
        <w:tblLook w:val="04A0" w:firstRow="1" w:lastRow="0" w:firstColumn="1" w:lastColumn="0" w:noHBand="0" w:noVBand="1"/>
      </w:tblPr>
      <w:tblGrid>
        <w:gridCol w:w="2269"/>
        <w:gridCol w:w="1588"/>
        <w:gridCol w:w="1987"/>
        <w:gridCol w:w="1986"/>
      </w:tblGrid>
      <w:tr w:rsidR="00F46D80" w14:paraId="3EEA3078" w14:textId="77777777" w:rsidTr="00F46D80">
        <w:trPr>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83D15D" w14:textId="77777777" w:rsidR="00F46D80" w:rsidRDefault="00F46D80">
            <w:pPr>
              <w:jc w:val="center"/>
              <w:rPr>
                <w:rFonts w:ascii="Helvetica" w:hAnsi="Helvetica" w:cs="Helvetica"/>
                <w:b/>
              </w:rPr>
            </w:pPr>
            <w:r>
              <w:rPr>
                <w:rFonts w:ascii="Helvetica" w:hAnsi="Helvetica" w:cs="Helvetica"/>
                <w:b/>
              </w:rPr>
              <w:t>Name</w:t>
            </w:r>
          </w:p>
        </w:tc>
        <w:tc>
          <w:tcPr>
            <w:tcW w:w="1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3D592" w14:textId="77777777" w:rsidR="00F46D80" w:rsidRDefault="00F46D80">
            <w:pPr>
              <w:jc w:val="center"/>
              <w:rPr>
                <w:rFonts w:ascii="Helvetica" w:hAnsi="Helvetica" w:cs="Helvetica"/>
                <w:b/>
              </w:rPr>
            </w:pPr>
            <w:r>
              <w:rPr>
                <w:rFonts w:ascii="Helvetica" w:hAnsi="Helvetica" w:cs="Helvetica"/>
                <w:b/>
              </w:rPr>
              <w:t>CDSID</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51464" w14:textId="77777777" w:rsidR="00F46D80" w:rsidRDefault="00F46D80">
            <w:pPr>
              <w:jc w:val="center"/>
              <w:rPr>
                <w:rFonts w:ascii="Helvetica" w:hAnsi="Helvetica" w:cs="Helvetica"/>
                <w:b/>
              </w:rPr>
            </w:pPr>
            <w:r>
              <w:rPr>
                <w:rFonts w:ascii="Helvetica" w:hAnsi="Helvetica" w:cs="Helvetica"/>
                <w:b/>
              </w:rPr>
              <w:t>Role</w:t>
            </w:r>
          </w:p>
        </w:tc>
        <w:tc>
          <w:tcPr>
            <w:tcW w:w="1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8BE559" w14:textId="77777777" w:rsidR="00F46D80" w:rsidRDefault="00F46D80">
            <w:pPr>
              <w:jc w:val="center"/>
              <w:rPr>
                <w:rFonts w:ascii="Helvetica" w:hAnsi="Helvetica" w:cs="Helvetica"/>
                <w:b/>
              </w:rPr>
            </w:pPr>
            <w:r>
              <w:rPr>
                <w:rFonts w:ascii="Helvetica" w:hAnsi="Helvetica" w:cs="Helvetica"/>
                <w:b/>
              </w:rPr>
              <w:t>Stakeholder Group</w:t>
            </w:r>
          </w:p>
        </w:tc>
      </w:tr>
      <w:tr w:rsidR="00F46D80" w14:paraId="1FF659A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9523AB8" w14:textId="77777777" w:rsidR="00F46D80" w:rsidRDefault="00F46D80">
            <w:pPr>
              <w:jc w:val="center"/>
              <w:rPr>
                <w:rFonts w:ascii="Helvetica" w:hAnsi="Helvetica" w:cs="Helvetica"/>
              </w:rPr>
            </w:pPr>
            <w:r>
              <w:rPr>
                <w:rFonts w:ascii="Helvetica" w:hAnsi="Helvetica" w:cs="Helvetica"/>
              </w:rPr>
              <w:t>Mike Ehlert</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2A3777E" w14:textId="77777777" w:rsidR="00F46D80" w:rsidRDefault="00F46D80">
            <w:pPr>
              <w:jc w:val="center"/>
              <w:rPr>
                <w:rFonts w:ascii="Helvetica" w:hAnsi="Helvetica" w:cs="Helvetica"/>
              </w:rPr>
            </w:pPr>
            <w:r>
              <w:rPr>
                <w:rFonts w:ascii="Helvetica" w:hAnsi="Helvetica" w:cs="Helvetica"/>
              </w:rPr>
              <w:t>mehlert2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42BDDA9" w14:textId="77777777" w:rsidR="00F46D80" w:rsidRDefault="00F46D80">
            <w:pPr>
              <w:jc w:val="center"/>
              <w:rPr>
                <w:rFonts w:ascii="Helvetica" w:hAnsi="Helvetica" w:cs="Helvetica"/>
              </w:rPr>
            </w:pPr>
            <w:r>
              <w:rPr>
                <w:rFonts w:ascii="Helvetica" w:hAnsi="Helvetica" w:cs="Helvetica"/>
              </w:rPr>
              <w:t>P708 Feature Delivery Leader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1E381C6" w14:textId="77777777" w:rsidR="00F46D80" w:rsidRDefault="00F46D80">
            <w:pPr>
              <w:jc w:val="center"/>
              <w:rPr>
                <w:rFonts w:ascii="Helvetica" w:hAnsi="Helvetica" w:cs="Helvetica"/>
              </w:rPr>
            </w:pPr>
            <w:r>
              <w:rPr>
                <w:rFonts w:ascii="Helvetica" w:hAnsi="Helvetica" w:cs="Helvetica"/>
              </w:rPr>
              <w:t>Systems Engineer</w:t>
            </w:r>
          </w:p>
        </w:tc>
      </w:tr>
      <w:tr w:rsidR="00F46D80" w14:paraId="0B282EC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8D94104" w14:textId="77777777" w:rsidR="00F46D80" w:rsidRDefault="00F46D80">
            <w:pPr>
              <w:jc w:val="center"/>
              <w:rPr>
                <w:rFonts w:ascii="Helvetica" w:hAnsi="Helvetica" w:cs="Helvetica"/>
              </w:rPr>
            </w:pPr>
            <w:r>
              <w:rPr>
                <w:rFonts w:ascii="Helvetica" w:hAnsi="Helvetica" w:cs="Helvetica"/>
              </w:rPr>
              <w:t>Randy Chinoski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1A013E3" w14:textId="77777777" w:rsidR="00F46D80" w:rsidRDefault="00F46D80">
            <w:pPr>
              <w:jc w:val="center"/>
              <w:rPr>
                <w:rFonts w:ascii="Helvetica" w:hAnsi="Helvetica" w:cs="Helvetica"/>
              </w:rPr>
            </w:pPr>
            <w:r>
              <w:rPr>
                <w:rFonts w:ascii="Helvetica" w:hAnsi="Helvetica" w:cs="Helvetica"/>
              </w:rPr>
              <w:t>rchinosk</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527D8B7" w14:textId="77777777" w:rsidR="00F46D80" w:rsidRDefault="00F46D80">
            <w:pPr>
              <w:jc w:val="center"/>
              <w:rPr>
                <w:rFonts w:ascii="Helvetica" w:hAnsi="Helvetica" w:cs="Helvetica"/>
              </w:rPr>
            </w:pPr>
            <w:r>
              <w:rPr>
                <w:rFonts w:ascii="Helvetica" w:hAnsi="Helvetica" w:cs="Helvetica"/>
              </w:rPr>
              <w:t>BCM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4B19183" w14:textId="77777777" w:rsidR="00F46D80" w:rsidRDefault="00F46D80">
            <w:pPr>
              <w:jc w:val="center"/>
              <w:rPr>
                <w:rFonts w:ascii="Helvetica" w:hAnsi="Helvetica" w:cs="Helvetica"/>
              </w:rPr>
            </w:pPr>
            <w:r>
              <w:rPr>
                <w:rFonts w:ascii="Helvetica" w:hAnsi="Helvetica" w:cs="Helvetica"/>
              </w:rPr>
              <w:t>Systems Engineer</w:t>
            </w:r>
          </w:p>
        </w:tc>
      </w:tr>
      <w:tr w:rsidR="00F46D80" w14:paraId="21F261E4"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F982AA4" w14:textId="77777777" w:rsidR="00F46D80" w:rsidRDefault="00F46D80">
            <w:pPr>
              <w:jc w:val="center"/>
              <w:rPr>
                <w:rFonts w:ascii="Helvetica" w:hAnsi="Helvetica" w:cs="Helvetica"/>
              </w:rPr>
            </w:pPr>
            <w:r>
              <w:rPr>
                <w:rFonts w:ascii="Helvetica" w:hAnsi="Helvetica" w:cs="Helvetica"/>
              </w:rPr>
              <w:t>Savvas Pechlivanidis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BA8A9F3" w14:textId="77777777" w:rsidR="00F46D80" w:rsidRDefault="00F46D80">
            <w:pPr>
              <w:jc w:val="center"/>
              <w:rPr>
                <w:rFonts w:ascii="Helvetica" w:hAnsi="Helvetica" w:cs="Helvetica"/>
              </w:rPr>
            </w:pPr>
            <w:r>
              <w:rPr>
                <w:rFonts w:ascii="Helvetica" w:hAnsi="Helvetica" w:cs="Helvetica"/>
              </w:rPr>
              <w:t>spechli1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08C96FD" w14:textId="77777777" w:rsidR="00F46D80" w:rsidRDefault="00F46D80">
            <w:pPr>
              <w:jc w:val="center"/>
              <w:rPr>
                <w:rFonts w:ascii="Helvetica" w:hAnsi="Helvetica" w:cs="Helvetica"/>
              </w:rPr>
            </w:pPr>
            <w:r>
              <w:rPr>
                <w:rFonts w:ascii="Helvetica" w:hAnsi="Helvetica" w:cs="Helvetica"/>
              </w:rPr>
              <w:t>APIM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C8914DE" w14:textId="77777777" w:rsidR="00F46D80" w:rsidRDefault="00F46D80">
            <w:pPr>
              <w:jc w:val="center"/>
              <w:rPr>
                <w:rFonts w:ascii="Helvetica" w:hAnsi="Helvetica" w:cs="Helvetica"/>
              </w:rPr>
            </w:pPr>
            <w:r>
              <w:rPr>
                <w:rFonts w:ascii="Helvetica" w:hAnsi="Helvetica" w:cs="Helvetica"/>
              </w:rPr>
              <w:t>Systems Engineer</w:t>
            </w:r>
          </w:p>
        </w:tc>
      </w:tr>
      <w:tr w:rsidR="00F46D80" w14:paraId="6672EF4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AA2339E" w14:textId="77777777" w:rsidR="00F46D80" w:rsidRDefault="00F46D80">
            <w:pPr>
              <w:jc w:val="center"/>
              <w:rPr>
                <w:rFonts w:ascii="Helvetica" w:hAnsi="Helvetica" w:cs="Helvetica"/>
              </w:rPr>
            </w:pPr>
            <w:r>
              <w:rPr>
                <w:rFonts w:ascii="Helvetica" w:hAnsi="Helvetica" w:cs="Helvetica"/>
              </w:rPr>
              <w:t>Andy Charalambous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BA3170A" w14:textId="77777777" w:rsidR="00F46D80" w:rsidRDefault="00F46D80">
            <w:pPr>
              <w:jc w:val="center"/>
              <w:rPr>
                <w:rFonts w:ascii="Helvetica" w:hAnsi="Helvetica" w:cs="Helvetica"/>
              </w:rPr>
            </w:pPr>
            <w:r>
              <w:rPr>
                <w:rFonts w:ascii="Helvetica" w:hAnsi="Helvetica" w:cs="Helvetica"/>
              </w:rPr>
              <w:t>acharala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AB7CCAC" w14:textId="77777777" w:rsidR="00F46D80" w:rsidRDefault="00F46D80">
            <w:pPr>
              <w:jc w:val="center"/>
              <w:rPr>
                <w:rFonts w:ascii="Helvetica" w:hAnsi="Helvetica" w:cs="Helvetica"/>
              </w:rPr>
            </w:pPr>
            <w:r>
              <w:rPr>
                <w:rFonts w:ascii="Helvetica" w:hAnsi="Helvetica" w:cs="Helvetica"/>
              </w:rPr>
              <w:t>Mgr FordPass Products EU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833CE02" w14:textId="77777777" w:rsidR="00F46D80" w:rsidRDefault="00F46D80">
            <w:pPr>
              <w:jc w:val="center"/>
              <w:rPr>
                <w:rFonts w:ascii="Helvetica" w:hAnsi="Helvetica" w:cs="Helvetica"/>
              </w:rPr>
            </w:pPr>
            <w:r>
              <w:rPr>
                <w:rFonts w:ascii="Helvetica" w:hAnsi="Helvetica" w:cs="Helvetica"/>
              </w:rPr>
              <w:t>Systems Engineer</w:t>
            </w:r>
          </w:p>
        </w:tc>
      </w:tr>
      <w:tr w:rsidR="00F46D80" w14:paraId="142400CE"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2534F3D" w14:textId="77777777" w:rsidR="00F46D80" w:rsidRDefault="00F46D80">
            <w:pPr>
              <w:jc w:val="center"/>
              <w:rPr>
                <w:rFonts w:ascii="Helvetica" w:hAnsi="Helvetica" w:cs="Helvetica"/>
              </w:rPr>
            </w:pPr>
            <w:r>
              <w:rPr>
                <w:rFonts w:ascii="Helvetica" w:hAnsi="Helvetica" w:cs="Helvetica"/>
              </w:rPr>
              <w:t>TBD - Feature Team to Secure Agreement</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113B113" w14:textId="77777777" w:rsidR="00F46D80" w:rsidRDefault="00F46D80">
            <w:pPr>
              <w:jc w:val="center"/>
              <w:rPr>
                <w:rFonts w:ascii="Helvetica" w:hAnsi="Helvetica" w:cs="Helvetica"/>
              </w:rPr>
            </w:pPr>
            <w:r>
              <w:rPr>
                <w:rFonts w:ascii="Helvetica" w:hAnsi="Helvetica" w:cs="Helvetica"/>
              </w:rPr>
              <w:t>tbe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B7CFE8B" w14:textId="77777777" w:rsidR="00F46D80" w:rsidRDefault="00F46D80">
            <w:pPr>
              <w:jc w:val="center"/>
              <w:rPr>
                <w:rFonts w:ascii="Helvetica" w:hAnsi="Helvetica" w:cs="Helvetica"/>
              </w:rPr>
            </w:pPr>
            <w:r>
              <w:rPr>
                <w:rFonts w:ascii="Helvetica" w:hAnsi="Helvetica" w:cs="Helvetica"/>
              </w:rPr>
              <w:t>Radar Unit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3DEFC3" w14:textId="77777777" w:rsidR="00F46D80" w:rsidRDefault="00F46D80">
            <w:pPr>
              <w:jc w:val="center"/>
              <w:rPr>
                <w:rFonts w:ascii="Helvetica" w:hAnsi="Helvetica" w:cs="Helvetica"/>
              </w:rPr>
            </w:pPr>
            <w:r>
              <w:rPr>
                <w:rFonts w:ascii="Helvetica" w:hAnsi="Helvetica" w:cs="Helvetica"/>
              </w:rPr>
              <w:t>Systems Engineer</w:t>
            </w:r>
          </w:p>
        </w:tc>
      </w:tr>
      <w:tr w:rsidR="00F46D80" w14:paraId="0A21FB3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43FA711" w14:textId="77777777" w:rsidR="00F46D80" w:rsidRDefault="00F46D80">
            <w:pPr>
              <w:jc w:val="center"/>
              <w:rPr>
                <w:rFonts w:ascii="Helvetica" w:hAnsi="Helvetica" w:cs="Helvetica"/>
              </w:rPr>
            </w:pPr>
            <w:r>
              <w:rPr>
                <w:rFonts w:ascii="Helvetica" w:hAnsi="Helvetica" w:cs="Helvetica"/>
              </w:rPr>
              <w:t>Laura Check</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8F914E9" w14:textId="77777777" w:rsidR="00F46D80" w:rsidRDefault="00F46D80">
            <w:pPr>
              <w:jc w:val="center"/>
              <w:rPr>
                <w:rFonts w:ascii="Helvetica" w:hAnsi="Helvetica" w:cs="Helvetica"/>
              </w:rPr>
            </w:pPr>
            <w:r>
              <w:rPr>
                <w:rFonts w:ascii="Helvetica" w:hAnsi="Helvetica" w:cs="Helvetica"/>
              </w:rPr>
              <w:t>lburek</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A41166" w14:textId="77777777" w:rsidR="00F46D80" w:rsidRDefault="00F46D80">
            <w:pPr>
              <w:jc w:val="center"/>
              <w:rPr>
                <w:rFonts w:ascii="Helvetica" w:hAnsi="Helvetica" w:cs="Helvetica"/>
              </w:rPr>
            </w:pPr>
            <w:r>
              <w:rPr>
                <w:rFonts w:ascii="Helvetica" w:hAnsi="Helvetica" w:cs="Helvetica"/>
              </w:rPr>
              <w:t>SYNC</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3C5F54" w14:textId="77777777" w:rsidR="00F46D80" w:rsidRDefault="00F46D80">
            <w:pPr>
              <w:jc w:val="center"/>
              <w:rPr>
                <w:rFonts w:ascii="Helvetica" w:hAnsi="Helvetica" w:cs="Helvetica"/>
              </w:rPr>
            </w:pPr>
            <w:r>
              <w:rPr>
                <w:rFonts w:ascii="Helvetica" w:hAnsi="Helvetica" w:cs="Helvetica"/>
              </w:rPr>
              <w:t>Systems Engineer</w:t>
            </w:r>
          </w:p>
        </w:tc>
      </w:tr>
      <w:tr w:rsidR="00F46D80" w14:paraId="624F654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4AF8E26" w14:textId="77777777" w:rsidR="00F46D80" w:rsidRDefault="00F46D80">
            <w:pPr>
              <w:jc w:val="center"/>
              <w:rPr>
                <w:rFonts w:ascii="Helvetica" w:hAnsi="Helvetica" w:cs="Helvetica"/>
              </w:rPr>
            </w:pPr>
            <w:r>
              <w:rPr>
                <w:rFonts w:ascii="Helvetica" w:hAnsi="Helvetica" w:cs="Helvetica"/>
              </w:rPr>
              <w:t>Bernard Licari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DED3CD7" w14:textId="77777777" w:rsidR="00F46D80" w:rsidRDefault="00F46D80">
            <w:pPr>
              <w:jc w:val="center"/>
              <w:rPr>
                <w:rFonts w:ascii="Helvetica" w:hAnsi="Helvetica" w:cs="Helvetica"/>
              </w:rPr>
            </w:pPr>
            <w:r>
              <w:rPr>
                <w:rFonts w:ascii="Helvetica" w:hAnsi="Helvetica" w:cs="Helvetica"/>
              </w:rPr>
              <w:t>blicari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143F9AB" w14:textId="77777777" w:rsidR="00F46D80" w:rsidRDefault="00F46D80">
            <w:pPr>
              <w:jc w:val="center"/>
              <w:rPr>
                <w:rFonts w:ascii="Helvetica" w:hAnsi="Helvetica" w:cs="Helvetica"/>
              </w:rPr>
            </w:pPr>
            <w:r>
              <w:rPr>
                <w:rFonts w:ascii="Helvetica" w:hAnsi="Helvetica" w:cs="Helvetica"/>
              </w:rPr>
              <w:t>Module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7CDEECF" w14:textId="77777777" w:rsidR="00F46D80" w:rsidRDefault="00F46D80">
            <w:pPr>
              <w:jc w:val="center"/>
              <w:rPr>
                <w:rFonts w:ascii="Helvetica" w:hAnsi="Helvetica" w:cs="Helvetica"/>
              </w:rPr>
            </w:pPr>
            <w:r>
              <w:rPr>
                <w:rFonts w:ascii="Helvetica" w:hAnsi="Helvetica" w:cs="Helvetica"/>
              </w:rPr>
              <w:t>Systems Engineer</w:t>
            </w:r>
          </w:p>
        </w:tc>
      </w:tr>
      <w:tr w:rsidR="00F46D80" w14:paraId="58BBBDF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AEDF63E" w14:textId="77777777" w:rsidR="00F46D80" w:rsidRDefault="00F46D80">
            <w:pPr>
              <w:jc w:val="center"/>
              <w:rPr>
                <w:rFonts w:ascii="Helvetica" w:hAnsi="Helvetica" w:cs="Helvetica"/>
              </w:rPr>
            </w:pPr>
            <w:r>
              <w:rPr>
                <w:rFonts w:ascii="Helvetica" w:hAnsi="Helvetica" w:cs="Helvetica"/>
              </w:rPr>
              <w:t>Amit Jariwala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60C7600" w14:textId="77777777" w:rsidR="00F46D80" w:rsidRDefault="00F46D80">
            <w:pPr>
              <w:jc w:val="center"/>
              <w:rPr>
                <w:rFonts w:ascii="Helvetica" w:hAnsi="Helvetica" w:cs="Helvetica"/>
              </w:rPr>
            </w:pPr>
            <w:r>
              <w:rPr>
                <w:rFonts w:ascii="Helvetica" w:hAnsi="Helvetica" w:cs="Helvetica"/>
              </w:rPr>
              <w:t>ajariwa2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717B0CC" w14:textId="77777777" w:rsidR="00F46D80" w:rsidRDefault="00F46D80">
            <w:pPr>
              <w:jc w:val="center"/>
              <w:rPr>
                <w:rFonts w:ascii="Helvetica" w:hAnsi="Helvetica" w:cs="Helvetica"/>
              </w:rPr>
            </w:pPr>
            <w:r>
              <w:rPr>
                <w:rFonts w:ascii="Helvetica" w:hAnsi="Helvetica" w:cs="Helvetica"/>
              </w:rPr>
              <w:t>APIM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E650F0" w14:textId="77777777" w:rsidR="00F46D80" w:rsidRDefault="00F46D80">
            <w:pPr>
              <w:jc w:val="center"/>
              <w:rPr>
                <w:rFonts w:ascii="Helvetica" w:hAnsi="Helvetica" w:cs="Helvetica"/>
              </w:rPr>
            </w:pPr>
            <w:r>
              <w:rPr>
                <w:rFonts w:ascii="Helvetica" w:hAnsi="Helvetica" w:cs="Helvetica"/>
              </w:rPr>
              <w:t>Systems Engineer</w:t>
            </w:r>
          </w:p>
        </w:tc>
      </w:tr>
      <w:tr w:rsidR="00F46D80" w14:paraId="4FE04A8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57357BE" w14:textId="77777777" w:rsidR="00F46D80" w:rsidRDefault="00F46D80">
            <w:pPr>
              <w:jc w:val="center"/>
              <w:rPr>
                <w:rFonts w:ascii="Helvetica" w:hAnsi="Helvetica" w:cs="Helvetica"/>
              </w:rPr>
            </w:pPr>
            <w:r>
              <w:rPr>
                <w:rFonts w:ascii="Helvetica" w:hAnsi="Helvetica" w:cs="Helvetica"/>
              </w:rPr>
              <w:t>Gerald Barr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4F9E88B" w14:textId="77777777" w:rsidR="00F46D80" w:rsidRDefault="00F46D80">
            <w:pPr>
              <w:jc w:val="center"/>
              <w:rPr>
                <w:rFonts w:ascii="Helvetica" w:hAnsi="Helvetica" w:cs="Helvetica"/>
              </w:rPr>
            </w:pPr>
            <w:r>
              <w:rPr>
                <w:rFonts w:ascii="Helvetica" w:hAnsi="Helvetica" w:cs="Helvetica"/>
              </w:rPr>
              <w:t>wbarr5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25AF224" w14:textId="77777777" w:rsidR="00F46D80" w:rsidRDefault="00F46D80">
            <w:pPr>
              <w:jc w:val="center"/>
              <w:rPr>
                <w:rFonts w:ascii="Helvetica" w:hAnsi="Helvetica" w:cs="Helvetica"/>
              </w:rPr>
            </w:pPr>
            <w:r>
              <w:rPr>
                <w:rFonts w:ascii="Helvetica" w:hAnsi="Helvetica" w:cs="Helvetica"/>
              </w:rPr>
              <w:t>Feature modeler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6081A29" w14:textId="77777777" w:rsidR="00F46D80" w:rsidRDefault="00F46D80">
            <w:pPr>
              <w:jc w:val="center"/>
              <w:rPr>
                <w:rFonts w:ascii="Helvetica" w:hAnsi="Helvetica" w:cs="Helvetica"/>
              </w:rPr>
            </w:pPr>
            <w:r>
              <w:rPr>
                <w:rFonts w:ascii="Helvetica" w:hAnsi="Helvetica" w:cs="Helvetica"/>
              </w:rPr>
              <w:t>Systems Engineer</w:t>
            </w:r>
          </w:p>
        </w:tc>
      </w:tr>
      <w:tr w:rsidR="00F46D80" w14:paraId="42FD18C4"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A97AFEC" w14:textId="77777777" w:rsidR="00F46D80" w:rsidRDefault="00F46D80">
            <w:pPr>
              <w:jc w:val="center"/>
              <w:rPr>
                <w:rFonts w:ascii="Helvetica" w:hAnsi="Helvetica" w:cs="Helvetica"/>
              </w:rPr>
            </w:pPr>
            <w:r>
              <w:rPr>
                <w:rFonts w:ascii="Helvetica" w:hAnsi="Helvetica" w:cs="Helvetica"/>
              </w:rPr>
              <w:t>Michael Wohlfahrter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844E83E" w14:textId="77777777" w:rsidR="00F46D80" w:rsidRDefault="00F46D80">
            <w:pPr>
              <w:jc w:val="center"/>
              <w:rPr>
                <w:rFonts w:ascii="Helvetica" w:hAnsi="Helvetica" w:cs="Helvetica"/>
              </w:rPr>
            </w:pPr>
            <w:r>
              <w:rPr>
                <w:rFonts w:ascii="Helvetica" w:hAnsi="Helvetica" w:cs="Helvetica"/>
              </w:rPr>
              <w:t>mwohlfah</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8E87DC" w14:textId="77777777" w:rsidR="00F46D80" w:rsidRDefault="00F46D80">
            <w:pPr>
              <w:jc w:val="center"/>
              <w:rPr>
                <w:rFonts w:ascii="Helvetica" w:hAnsi="Helvetica" w:cs="Helvetica"/>
              </w:rPr>
            </w:pPr>
            <w:r>
              <w:rPr>
                <w:rFonts w:ascii="Helvetica" w:hAnsi="Helvetica" w:cs="Helvetica"/>
              </w:rPr>
              <w:t>System Architect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4FEEE00" w14:textId="77777777" w:rsidR="00F46D80" w:rsidRDefault="00F46D80">
            <w:pPr>
              <w:jc w:val="center"/>
              <w:rPr>
                <w:rFonts w:ascii="Helvetica" w:hAnsi="Helvetica" w:cs="Helvetica"/>
              </w:rPr>
            </w:pPr>
            <w:r>
              <w:rPr>
                <w:rFonts w:ascii="Helvetica" w:hAnsi="Helvetica" w:cs="Helvetica"/>
              </w:rPr>
              <w:t>Systems Engineer</w:t>
            </w:r>
          </w:p>
        </w:tc>
      </w:tr>
      <w:tr w:rsidR="00F46D80" w14:paraId="697B232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2ABFBD6" w14:textId="77777777" w:rsidR="00F46D80" w:rsidRDefault="00F46D80">
            <w:pPr>
              <w:jc w:val="center"/>
              <w:rPr>
                <w:rFonts w:ascii="Helvetica" w:hAnsi="Helvetica" w:cs="Helvetica"/>
              </w:rPr>
            </w:pPr>
            <w:r>
              <w:rPr>
                <w:rFonts w:ascii="Helvetica" w:hAnsi="Helvetica" w:cs="Helvetica"/>
              </w:rPr>
              <w:t>Alejandro Becerra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AE8F20C" w14:textId="77777777" w:rsidR="00F46D80" w:rsidRDefault="00F46D80">
            <w:pPr>
              <w:jc w:val="center"/>
              <w:rPr>
                <w:rFonts w:ascii="Helvetica" w:hAnsi="Helvetica" w:cs="Helvetica"/>
              </w:rPr>
            </w:pPr>
            <w:r>
              <w:rPr>
                <w:rFonts w:ascii="Helvetica" w:hAnsi="Helvetica" w:cs="Helvetica"/>
              </w:rPr>
              <w:t>jbecer16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59A7DC4" w14:textId="77777777" w:rsidR="00F46D80" w:rsidRDefault="00F46D80">
            <w:pPr>
              <w:jc w:val="center"/>
              <w:rPr>
                <w:rFonts w:ascii="Helvetica" w:hAnsi="Helvetica" w:cs="Helvetica"/>
              </w:rPr>
            </w:pPr>
            <w:r>
              <w:rPr>
                <w:rFonts w:ascii="Helvetica" w:hAnsi="Helvetica" w:cs="Helvetica"/>
              </w:rPr>
              <w:t>Feature modeler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2D7BD04" w14:textId="77777777" w:rsidR="00F46D80" w:rsidRDefault="00F46D80">
            <w:pPr>
              <w:jc w:val="center"/>
              <w:rPr>
                <w:rFonts w:ascii="Helvetica" w:hAnsi="Helvetica" w:cs="Helvetica"/>
              </w:rPr>
            </w:pPr>
            <w:r>
              <w:rPr>
                <w:rFonts w:ascii="Helvetica" w:hAnsi="Helvetica" w:cs="Helvetica"/>
              </w:rPr>
              <w:t>Systems Engineer</w:t>
            </w:r>
          </w:p>
        </w:tc>
      </w:tr>
      <w:tr w:rsidR="00F46D80" w14:paraId="37D645D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401AF05" w14:textId="77777777" w:rsidR="00F46D80" w:rsidRDefault="00F46D80">
            <w:pPr>
              <w:jc w:val="center"/>
              <w:rPr>
                <w:rFonts w:ascii="Helvetica" w:hAnsi="Helvetica" w:cs="Helvetica"/>
              </w:rPr>
            </w:pPr>
            <w:r>
              <w:rPr>
                <w:rFonts w:ascii="Helvetica" w:hAnsi="Helvetica" w:cs="Helvetica"/>
              </w:rPr>
              <w:t>Tarik Safir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FA430B4" w14:textId="77777777" w:rsidR="00F46D80" w:rsidRDefault="00F46D80">
            <w:pPr>
              <w:jc w:val="center"/>
              <w:rPr>
                <w:rFonts w:ascii="Helvetica" w:hAnsi="Helvetica" w:cs="Helvetica"/>
              </w:rPr>
            </w:pPr>
            <w:r>
              <w:rPr>
                <w:rFonts w:ascii="Helvetica" w:hAnsi="Helvetica" w:cs="Helvetica"/>
              </w:rPr>
              <w:t>tsafir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8ED33B9" w14:textId="77777777" w:rsidR="00F46D80" w:rsidRDefault="00F46D80">
            <w:pPr>
              <w:jc w:val="center"/>
              <w:rPr>
                <w:rFonts w:ascii="Helvetica" w:hAnsi="Helvetica" w:cs="Helvetica"/>
              </w:rPr>
            </w:pPr>
            <w:r>
              <w:rPr>
                <w:rFonts w:ascii="Helvetica" w:hAnsi="Helvetica" w:cs="Helvetica"/>
              </w:rPr>
              <w:t>Bed Radar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EE5FAE0" w14:textId="77777777" w:rsidR="00F46D80" w:rsidRDefault="00F46D80">
            <w:pPr>
              <w:jc w:val="center"/>
              <w:rPr>
                <w:rFonts w:ascii="Helvetica" w:hAnsi="Helvetica" w:cs="Helvetica"/>
              </w:rPr>
            </w:pPr>
            <w:r>
              <w:rPr>
                <w:rFonts w:ascii="Helvetica" w:hAnsi="Helvetica" w:cs="Helvetica"/>
              </w:rPr>
              <w:t>Systems Engineer</w:t>
            </w:r>
          </w:p>
        </w:tc>
      </w:tr>
      <w:tr w:rsidR="00F46D80" w14:paraId="7BF91329"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241C9C8" w14:textId="77777777" w:rsidR="00F46D80" w:rsidRDefault="00F46D80">
            <w:pPr>
              <w:jc w:val="center"/>
              <w:rPr>
                <w:rFonts w:ascii="Helvetica" w:hAnsi="Helvetica" w:cs="Helvetica"/>
              </w:rPr>
            </w:pPr>
            <w:r>
              <w:rPr>
                <w:rFonts w:ascii="Helvetica" w:hAnsi="Helvetica" w:cs="Helvetica"/>
              </w:rPr>
              <w:t>Stuart Salter [PSA]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0E6C97C" w14:textId="77777777" w:rsidR="00F46D80" w:rsidRDefault="00F46D80">
            <w:pPr>
              <w:jc w:val="center"/>
              <w:rPr>
                <w:rFonts w:ascii="Helvetica" w:hAnsi="Helvetica" w:cs="Helvetica"/>
              </w:rPr>
            </w:pPr>
            <w:r>
              <w:rPr>
                <w:rFonts w:ascii="Helvetica" w:hAnsi="Helvetica" w:cs="Helvetica"/>
              </w:rPr>
              <w:t>ssalter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0CC6CFE" w14:textId="77777777" w:rsidR="00F46D80" w:rsidRDefault="00F46D80">
            <w:pPr>
              <w:jc w:val="center"/>
              <w:rPr>
                <w:rFonts w:ascii="Helvetica" w:hAnsi="Helvetica" w:cs="Helvetica"/>
              </w:rPr>
            </w:pPr>
            <w:r>
              <w:rPr>
                <w:rFonts w:ascii="Helvetica" w:hAnsi="Helvetica" w:cs="Helvetica"/>
              </w:rPr>
              <w:t>Power Supply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7E2909" w14:textId="77777777" w:rsidR="00F46D80" w:rsidRDefault="00F46D80">
            <w:pPr>
              <w:jc w:val="center"/>
              <w:rPr>
                <w:rFonts w:ascii="Helvetica" w:hAnsi="Helvetica" w:cs="Helvetica"/>
              </w:rPr>
            </w:pPr>
            <w:r>
              <w:rPr>
                <w:rFonts w:ascii="Helvetica" w:hAnsi="Helvetica" w:cs="Helvetica"/>
              </w:rPr>
              <w:t>Systems Engineer</w:t>
            </w:r>
          </w:p>
        </w:tc>
      </w:tr>
      <w:tr w:rsidR="00F46D80" w14:paraId="65569719"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D610462" w14:textId="77777777" w:rsidR="00F46D80" w:rsidRDefault="00F46D80">
            <w:pPr>
              <w:jc w:val="center"/>
              <w:rPr>
                <w:rFonts w:ascii="Helvetica" w:hAnsi="Helvetica" w:cs="Helvetica"/>
              </w:rPr>
            </w:pPr>
            <w:r>
              <w:rPr>
                <w:rFonts w:ascii="Helvetica" w:hAnsi="Helvetica" w:cs="Helvetica"/>
              </w:rPr>
              <w:t>Carmen Baldovi Astarloa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DF1DA13" w14:textId="77777777" w:rsidR="00F46D80" w:rsidRDefault="00F46D80">
            <w:pPr>
              <w:jc w:val="center"/>
              <w:rPr>
                <w:rFonts w:ascii="Helvetica" w:hAnsi="Helvetica" w:cs="Helvetica"/>
              </w:rPr>
            </w:pPr>
            <w:r>
              <w:rPr>
                <w:rFonts w:ascii="Helvetica" w:hAnsi="Helvetica" w:cs="Helvetica"/>
              </w:rPr>
              <w:t>mbaldovi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247E6C4" w14:textId="77777777" w:rsidR="00F46D80" w:rsidRDefault="00F46D80">
            <w:pPr>
              <w:jc w:val="center"/>
              <w:rPr>
                <w:rFonts w:ascii="Helvetica" w:hAnsi="Helvetica" w:cs="Helvetica"/>
              </w:rPr>
            </w:pPr>
            <w:r>
              <w:rPr>
                <w:rFonts w:ascii="Helvetica" w:hAnsi="Helvetica" w:cs="Helvetica"/>
              </w:rPr>
              <w:t>Cameras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B6CBB35" w14:textId="77777777" w:rsidR="00F46D80" w:rsidRDefault="00F46D80">
            <w:pPr>
              <w:jc w:val="center"/>
              <w:rPr>
                <w:rFonts w:ascii="Helvetica" w:hAnsi="Helvetica" w:cs="Helvetica"/>
              </w:rPr>
            </w:pPr>
            <w:r>
              <w:rPr>
                <w:rFonts w:ascii="Helvetica" w:hAnsi="Helvetica" w:cs="Helvetica"/>
              </w:rPr>
              <w:t>Systems Engineer</w:t>
            </w:r>
          </w:p>
        </w:tc>
      </w:tr>
      <w:tr w:rsidR="00F46D80" w14:paraId="6113CFE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5EF98C9" w14:textId="77777777" w:rsidR="00F46D80" w:rsidRDefault="00F46D80">
            <w:pPr>
              <w:jc w:val="center"/>
              <w:rPr>
                <w:rFonts w:ascii="Helvetica" w:hAnsi="Helvetica" w:cs="Helvetica"/>
              </w:rPr>
            </w:pPr>
            <w:r>
              <w:rPr>
                <w:rFonts w:ascii="Helvetica" w:hAnsi="Helvetica" w:cs="Helvetica"/>
              </w:rPr>
              <w:lastRenderedPageBreak/>
              <w:t>Brian Wolski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3C536C8" w14:textId="77777777" w:rsidR="00F46D80" w:rsidRDefault="00F46D80">
            <w:pPr>
              <w:jc w:val="center"/>
              <w:rPr>
                <w:rFonts w:ascii="Helvetica" w:hAnsi="Helvetica" w:cs="Helvetica"/>
              </w:rPr>
            </w:pPr>
            <w:r>
              <w:rPr>
                <w:rFonts w:ascii="Helvetica" w:hAnsi="Helvetica" w:cs="Helvetica"/>
              </w:rPr>
              <w:t>bwolski1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FD34F61" w14:textId="77777777" w:rsidR="00F46D80" w:rsidRDefault="00F46D80">
            <w:pPr>
              <w:jc w:val="center"/>
              <w:rPr>
                <w:rFonts w:ascii="Helvetica" w:hAnsi="Helvetica" w:cs="Helvetica"/>
              </w:rPr>
            </w:pPr>
            <w:r>
              <w:rPr>
                <w:rFonts w:ascii="Helvetica" w:hAnsi="Helvetica" w:cs="Helvetica"/>
              </w:rPr>
              <w:t>Cameras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89902F9" w14:textId="77777777" w:rsidR="00F46D80" w:rsidRDefault="00F46D80">
            <w:pPr>
              <w:jc w:val="center"/>
              <w:rPr>
                <w:rFonts w:ascii="Helvetica" w:hAnsi="Helvetica" w:cs="Helvetica"/>
              </w:rPr>
            </w:pPr>
            <w:r>
              <w:rPr>
                <w:rFonts w:ascii="Helvetica" w:hAnsi="Helvetica" w:cs="Helvetica"/>
              </w:rPr>
              <w:t>Systems Engineer</w:t>
            </w:r>
          </w:p>
        </w:tc>
      </w:tr>
      <w:tr w:rsidR="00F46D80" w14:paraId="636F08E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01C2C75" w14:textId="77777777" w:rsidR="00F46D80" w:rsidRDefault="00F46D80">
            <w:pPr>
              <w:jc w:val="center"/>
              <w:rPr>
                <w:rFonts w:ascii="Helvetica" w:hAnsi="Helvetica" w:cs="Helvetica"/>
              </w:rPr>
            </w:pPr>
            <w:r>
              <w:rPr>
                <w:rFonts w:ascii="Helvetica" w:hAnsi="Helvetica" w:cs="Helvetica"/>
              </w:rPr>
              <w:t>James  Bridges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3E26649" w14:textId="77777777" w:rsidR="00F46D80" w:rsidRDefault="00F46D80">
            <w:pPr>
              <w:jc w:val="center"/>
              <w:rPr>
                <w:rFonts w:ascii="Helvetica" w:hAnsi="Helvetica" w:cs="Helvetica"/>
              </w:rPr>
            </w:pPr>
            <w:r>
              <w:rPr>
                <w:rFonts w:ascii="Helvetica" w:hAnsi="Helvetica" w:cs="Helvetica"/>
              </w:rPr>
              <w:t>jbridge6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F7AD9EE" w14:textId="77777777" w:rsidR="00F46D80" w:rsidRDefault="00F46D80">
            <w:pPr>
              <w:jc w:val="center"/>
              <w:rPr>
                <w:rFonts w:ascii="Helvetica" w:hAnsi="Helvetica" w:cs="Helvetica"/>
              </w:rPr>
            </w:pPr>
            <w:r>
              <w:rPr>
                <w:rFonts w:ascii="Helvetica" w:hAnsi="Helvetica" w:cs="Helvetica"/>
              </w:rPr>
              <w:t>FordPass EU Product Mgr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7077061" w14:textId="77777777" w:rsidR="00F46D80" w:rsidRDefault="00F46D80">
            <w:pPr>
              <w:jc w:val="center"/>
              <w:rPr>
                <w:rFonts w:ascii="Helvetica" w:hAnsi="Helvetica" w:cs="Helvetica"/>
              </w:rPr>
            </w:pPr>
            <w:r>
              <w:rPr>
                <w:rFonts w:ascii="Helvetica" w:hAnsi="Helvetica" w:cs="Helvetica"/>
              </w:rPr>
              <w:t>Systems Engineer</w:t>
            </w:r>
          </w:p>
        </w:tc>
      </w:tr>
      <w:tr w:rsidR="00F46D80" w14:paraId="1277C35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5B4C987" w14:textId="77777777" w:rsidR="00F46D80" w:rsidRDefault="00F46D80">
            <w:pPr>
              <w:jc w:val="center"/>
              <w:rPr>
                <w:rFonts w:ascii="Helvetica" w:hAnsi="Helvetica" w:cs="Helvetica"/>
              </w:rPr>
            </w:pPr>
            <w:r>
              <w:rPr>
                <w:rFonts w:ascii="Helvetica" w:hAnsi="Helvetica" w:cs="Helvetica"/>
              </w:rPr>
              <w:t>Michael Smith</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3A40A72" w14:textId="77777777" w:rsidR="00F46D80" w:rsidRDefault="00F46D80">
            <w:pPr>
              <w:jc w:val="center"/>
              <w:rPr>
                <w:rFonts w:ascii="Helvetica" w:hAnsi="Helvetica" w:cs="Helvetica"/>
              </w:rPr>
            </w:pPr>
            <w:r>
              <w:rPr>
                <w:rFonts w:ascii="Helvetica" w:hAnsi="Helvetica" w:cs="Helvetica"/>
              </w:rPr>
              <w:t>msmi1203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7319F69" w14:textId="77777777" w:rsidR="00F46D80" w:rsidRDefault="00F46D80">
            <w:pPr>
              <w:jc w:val="center"/>
              <w:rPr>
                <w:rFonts w:ascii="Helvetica" w:hAnsi="Helvetica" w:cs="Helvetica"/>
              </w:rPr>
            </w:pPr>
            <w:r>
              <w:rPr>
                <w:rFonts w:ascii="Helvetica" w:hAnsi="Helvetica" w:cs="Helvetica"/>
              </w:rPr>
              <w:t>FuSa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5BD83D8" w14:textId="77777777" w:rsidR="00F46D80" w:rsidRDefault="00F46D80">
            <w:pPr>
              <w:jc w:val="center"/>
              <w:rPr>
                <w:rFonts w:ascii="Helvetica" w:hAnsi="Helvetica" w:cs="Helvetica"/>
              </w:rPr>
            </w:pPr>
            <w:r>
              <w:rPr>
                <w:rFonts w:ascii="Helvetica" w:hAnsi="Helvetica" w:cs="Helvetica"/>
              </w:rPr>
              <w:t>Systems Engineer</w:t>
            </w:r>
          </w:p>
        </w:tc>
      </w:tr>
      <w:tr w:rsidR="00F46D80" w14:paraId="294D141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78CF011" w14:textId="77777777" w:rsidR="00F46D80" w:rsidRDefault="00F46D80">
            <w:pPr>
              <w:jc w:val="center"/>
              <w:rPr>
                <w:rFonts w:ascii="Helvetica" w:hAnsi="Helvetica" w:cs="Helvetica"/>
              </w:rPr>
            </w:pPr>
            <w:r>
              <w:rPr>
                <w:rFonts w:ascii="Helvetica" w:hAnsi="Helvetica" w:cs="Helvetica"/>
              </w:rPr>
              <w:t>Peter McCabe (HW)</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4E27666" w14:textId="77777777" w:rsidR="00F46D80" w:rsidRDefault="00F46D80">
            <w:pPr>
              <w:jc w:val="center"/>
              <w:rPr>
                <w:rFonts w:ascii="Helvetica" w:hAnsi="Helvetica" w:cs="Helvetica"/>
              </w:rPr>
            </w:pPr>
            <w:r>
              <w:rPr>
                <w:rFonts w:ascii="Helvetica" w:hAnsi="Helvetica" w:cs="Helvetica"/>
              </w:rPr>
              <w:t>pmccabe3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EE4DFB3" w14:textId="77777777" w:rsidR="00F46D80" w:rsidRDefault="00F46D80">
            <w:pPr>
              <w:jc w:val="center"/>
              <w:rPr>
                <w:rFonts w:ascii="Helvetica" w:hAnsi="Helvetica" w:cs="Helvetica"/>
              </w:rPr>
            </w:pPr>
            <w:r>
              <w:rPr>
                <w:rFonts w:ascii="Helvetica" w:hAnsi="Helvetica" w:cs="Helvetica"/>
              </w:rPr>
              <w:t>PDB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D66BC28" w14:textId="77777777" w:rsidR="00F46D80" w:rsidRDefault="00F46D80">
            <w:pPr>
              <w:jc w:val="center"/>
              <w:rPr>
                <w:rFonts w:ascii="Helvetica" w:hAnsi="Helvetica" w:cs="Helvetica"/>
              </w:rPr>
            </w:pPr>
            <w:r>
              <w:rPr>
                <w:rFonts w:ascii="Helvetica" w:hAnsi="Helvetica" w:cs="Helvetica"/>
              </w:rPr>
              <w:t>Systems Engineer</w:t>
            </w:r>
          </w:p>
        </w:tc>
      </w:tr>
      <w:tr w:rsidR="00F46D80" w14:paraId="395FAE4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D095E40" w14:textId="77777777" w:rsidR="00F46D80" w:rsidRDefault="00F46D80">
            <w:pPr>
              <w:jc w:val="center"/>
              <w:rPr>
                <w:rFonts w:ascii="Helvetica" w:hAnsi="Helvetica" w:cs="Helvetica"/>
              </w:rPr>
            </w:pPr>
            <w:r>
              <w:rPr>
                <w:rFonts w:ascii="Helvetica" w:hAnsi="Helvetica" w:cs="Helvetica"/>
              </w:rPr>
              <w:t>Peter Sripinyo (SW)</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B717C31" w14:textId="77777777" w:rsidR="00F46D80" w:rsidRDefault="00F46D80">
            <w:pPr>
              <w:jc w:val="center"/>
              <w:rPr>
                <w:rFonts w:ascii="Helvetica" w:hAnsi="Helvetica" w:cs="Helvetica"/>
              </w:rPr>
            </w:pPr>
            <w:r>
              <w:rPr>
                <w:rFonts w:ascii="Helvetica" w:hAnsi="Helvetica" w:cs="Helvetica"/>
              </w:rPr>
              <w:t>psripiny</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BB62D75" w14:textId="77777777" w:rsidR="00F46D80" w:rsidRDefault="00F46D80">
            <w:pPr>
              <w:jc w:val="center"/>
              <w:rPr>
                <w:rFonts w:ascii="Helvetica" w:hAnsi="Helvetica" w:cs="Helvetica"/>
              </w:rPr>
            </w:pPr>
            <w:r>
              <w:rPr>
                <w:rFonts w:ascii="Helvetica" w:hAnsi="Helvetica" w:cs="Helvetica"/>
              </w:rPr>
              <w:t>PDB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6FAAA2F" w14:textId="77777777" w:rsidR="00F46D80" w:rsidRDefault="00F46D80">
            <w:pPr>
              <w:jc w:val="center"/>
              <w:rPr>
                <w:rFonts w:ascii="Helvetica" w:hAnsi="Helvetica" w:cs="Helvetica"/>
              </w:rPr>
            </w:pPr>
            <w:r>
              <w:rPr>
                <w:rFonts w:ascii="Helvetica" w:hAnsi="Helvetica" w:cs="Helvetica"/>
              </w:rPr>
              <w:t>Systems Engineer</w:t>
            </w:r>
          </w:p>
        </w:tc>
      </w:tr>
      <w:tr w:rsidR="00F46D80" w14:paraId="4DAEF08B"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6ACE402" w14:textId="77777777" w:rsidR="00F46D80" w:rsidRDefault="00F46D80">
            <w:pPr>
              <w:jc w:val="center"/>
              <w:rPr>
                <w:rFonts w:ascii="Helvetica" w:hAnsi="Helvetica" w:cs="Helvetica"/>
              </w:rPr>
            </w:pPr>
            <w:r>
              <w:rPr>
                <w:rFonts w:ascii="Helvetica" w:hAnsi="Helvetica" w:cs="Helvetica"/>
              </w:rPr>
              <w:t>Aaron Mills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1B3E5E2" w14:textId="77777777" w:rsidR="00F46D80" w:rsidRDefault="00F46D80">
            <w:pPr>
              <w:jc w:val="center"/>
              <w:rPr>
                <w:rFonts w:ascii="Helvetica" w:hAnsi="Helvetica" w:cs="Helvetica"/>
              </w:rPr>
            </w:pPr>
            <w:r>
              <w:rPr>
                <w:rFonts w:ascii="Helvetica" w:hAnsi="Helvetica" w:cs="Helvetica"/>
              </w:rPr>
              <w:t>amills2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D87020A" w14:textId="77777777" w:rsidR="00F46D80" w:rsidRDefault="00F46D80">
            <w:pPr>
              <w:jc w:val="center"/>
              <w:rPr>
                <w:rFonts w:ascii="Helvetica" w:hAnsi="Helvetica" w:cs="Helvetica"/>
              </w:rPr>
            </w:pPr>
            <w:r>
              <w:rPr>
                <w:rFonts w:ascii="Helvetica" w:hAnsi="Helvetica" w:cs="Helvetica"/>
              </w:rPr>
              <w:t>ADAS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662BE6" w14:textId="77777777" w:rsidR="00F46D80" w:rsidRDefault="00F46D80">
            <w:pPr>
              <w:jc w:val="center"/>
              <w:rPr>
                <w:rFonts w:ascii="Helvetica" w:hAnsi="Helvetica" w:cs="Helvetica"/>
              </w:rPr>
            </w:pPr>
            <w:r>
              <w:rPr>
                <w:rFonts w:ascii="Helvetica" w:hAnsi="Helvetica" w:cs="Helvetica"/>
              </w:rPr>
              <w:t>Systems Engineer</w:t>
            </w:r>
          </w:p>
        </w:tc>
      </w:tr>
      <w:tr w:rsidR="00F46D80" w14:paraId="5B4D346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B4EE41B" w14:textId="77777777" w:rsidR="00F46D80" w:rsidRDefault="00F46D80">
            <w:pPr>
              <w:jc w:val="center"/>
              <w:rPr>
                <w:rFonts w:ascii="Helvetica" w:hAnsi="Helvetica" w:cs="Helvetica"/>
              </w:rPr>
            </w:pPr>
            <w:r>
              <w:rPr>
                <w:rFonts w:ascii="Helvetica" w:hAnsi="Helvetica" w:cs="Helvetica"/>
              </w:rPr>
              <w:t>Gregg Byrne</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C91B0F5" w14:textId="77777777" w:rsidR="00F46D80" w:rsidRDefault="00F46D80">
            <w:pPr>
              <w:jc w:val="center"/>
              <w:rPr>
                <w:rFonts w:ascii="Helvetica" w:hAnsi="Helvetica" w:cs="Helvetica"/>
              </w:rPr>
            </w:pPr>
            <w:r>
              <w:rPr>
                <w:rFonts w:ascii="Helvetica" w:hAnsi="Helvetica" w:cs="Helvetica"/>
              </w:rPr>
              <w:t>gbyrne15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C3E75FA" w14:textId="77777777" w:rsidR="00F46D80" w:rsidRDefault="00F46D80">
            <w:pPr>
              <w:jc w:val="center"/>
              <w:rPr>
                <w:rFonts w:ascii="Helvetica" w:hAnsi="Helvetica" w:cs="Helvetica"/>
              </w:rPr>
            </w:pPr>
            <w:r>
              <w:rPr>
                <w:rFonts w:ascii="Helvetica" w:hAnsi="Helvetica" w:cs="Helvetica"/>
              </w:rPr>
              <w:t>Cybersecurity</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340E2E5" w14:textId="77777777" w:rsidR="00F46D80" w:rsidRDefault="00F46D80">
            <w:pPr>
              <w:jc w:val="center"/>
              <w:rPr>
                <w:rFonts w:ascii="Helvetica" w:hAnsi="Helvetica" w:cs="Helvetica"/>
              </w:rPr>
            </w:pPr>
            <w:r>
              <w:rPr>
                <w:rFonts w:ascii="Helvetica" w:hAnsi="Helvetica" w:cs="Helvetica"/>
              </w:rPr>
              <w:t>Systems Engineer</w:t>
            </w:r>
          </w:p>
        </w:tc>
      </w:tr>
      <w:tr w:rsidR="00F46D80" w14:paraId="4D58B82E"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BDFF24A" w14:textId="77777777" w:rsidR="00F46D80" w:rsidRDefault="00F46D80">
            <w:pPr>
              <w:jc w:val="center"/>
              <w:rPr>
                <w:rFonts w:ascii="Helvetica" w:hAnsi="Helvetica" w:cs="Helvetica"/>
              </w:rPr>
            </w:pPr>
            <w:r>
              <w:rPr>
                <w:rFonts w:ascii="Helvetica" w:hAnsi="Helvetica" w:cs="Helvetica"/>
              </w:rPr>
              <w:t>Tim Zuraw</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95ED46E" w14:textId="77777777" w:rsidR="00F46D80" w:rsidRDefault="00F46D80">
            <w:pPr>
              <w:jc w:val="center"/>
              <w:rPr>
                <w:rFonts w:ascii="Helvetica" w:hAnsi="Helvetica" w:cs="Helvetica"/>
              </w:rPr>
            </w:pPr>
            <w:r>
              <w:rPr>
                <w:rFonts w:ascii="Helvetica" w:hAnsi="Helvetica" w:cs="Helvetica"/>
              </w:rPr>
              <w:t>tzuraw</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0847BE" w14:textId="77777777" w:rsidR="00F46D80" w:rsidRDefault="00F46D80">
            <w:pPr>
              <w:jc w:val="center"/>
              <w:rPr>
                <w:rFonts w:ascii="Helvetica" w:hAnsi="Helvetica" w:cs="Helvetica"/>
              </w:rPr>
            </w:pPr>
            <w:r>
              <w:rPr>
                <w:rFonts w:ascii="Helvetica" w:hAnsi="Helvetica" w:cs="Helvetica"/>
              </w:rPr>
              <w:t>SE Features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6B51E4F" w14:textId="77777777" w:rsidR="00F46D80" w:rsidRDefault="00F46D80">
            <w:pPr>
              <w:jc w:val="center"/>
              <w:rPr>
                <w:rFonts w:ascii="Helvetica" w:hAnsi="Helvetica" w:cs="Helvetica"/>
              </w:rPr>
            </w:pPr>
            <w:r>
              <w:rPr>
                <w:rFonts w:ascii="Helvetica" w:hAnsi="Helvetica" w:cs="Helvetica"/>
              </w:rPr>
              <w:t>Systems Engineer</w:t>
            </w:r>
          </w:p>
        </w:tc>
      </w:tr>
      <w:tr w:rsidR="00F46D80" w14:paraId="5E1403C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F9EA3BC" w14:textId="77777777" w:rsidR="00F46D80" w:rsidRDefault="00F46D80">
            <w:pPr>
              <w:jc w:val="center"/>
              <w:rPr>
                <w:rFonts w:ascii="Helvetica" w:hAnsi="Helvetica" w:cs="Helvetica"/>
              </w:rPr>
            </w:pPr>
            <w:r>
              <w:rPr>
                <w:rFonts w:ascii="Helvetica" w:hAnsi="Helvetica" w:cs="Helvetica"/>
              </w:rPr>
              <w:t>Timur Pulathaneli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3FC5A22" w14:textId="77777777" w:rsidR="00F46D80" w:rsidRDefault="00F46D80">
            <w:pPr>
              <w:jc w:val="center"/>
              <w:rPr>
                <w:rFonts w:ascii="Helvetica" w:hAnsi="Helvetica" w:cs="Helvetica"/>
              </w:rPr>
            </w:pPr>
            <w:r>
              <w:rPr>
                <w:rFonts w:ascii="Helvetica" w:hAnsi="Helvetica" w:cs="Helvetica"/>
              </w:rPr>
              <w:t>tpulatha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AA756" w14:textId="77777777" w:rsidR="00F46D80" w:rsidRDefault="00F46D80">
            <w:pPr>
              <w:jc w:val="center"/>
              <w:rPr>
                <w:rFonts w:ascii="Helvetica" w:hAnsi="Helvetica" w:cs="Helvetica"/>
              </w:rPr>
            </w:pPr>
            <w:r>
              <w:rPr>
                <w:rFonts w:ascii="Helvetica" w:hAnsi="Helvetica" w:cs="Helvetica"/>
              </w:rPr>
              <w:t>SV AppLink Partner Dev (CVPP)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092780B" w14:textId="77777777" w:rsidR="00F46D80" w:rsidRDefault="00F46D80">
            <w:pPr>
              <w:jc w:val="center"/>
              <w:rPr>
                <w:rFonts w:ascii="Helvetica" w:hAnsi="Helvetica" w:cs="Helvetica"/>
              </w:rPr>
            </w:pPr>
            <w:r>
              <w:rPr>
                <w:rFonts w:ascii="Helvetica" w:hAnsi="Helvetica" w:cs="Helvetica"/>
              </w:rPr>
              <w:t>Systems Engineer</w:t>
            </w:r>
          </w:p>
        </w:tc>
      </w:tr>
      <w:tr w:rsidR="00F46D80" w14:paraId="75DD233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0E0E113" w14:textId="77777777" w:rsidR="00F46D80" w:rsidRDefault="00F46D80">
            <w:pPr>
              <w:jc w:val="center"/>
              <w:rPr>
                <w:rFonts w:ascii="Helvetica" w:hAnsi="Helvetica" w:cs="Helvetica"/>
              </w:rPr>
            </w:pPr>
            <w:r>
              <w:rPr>
                <w:rFonts w:ascii="Helvetica" w:hAnsi="Helvetica" w:cs="Helvetica"/>
              </w:rPr>
              <w:t>Andrew Steinman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E276734" w14:textId="77777777" w:rsidR="00F46D80" w:rsidRDefault="00F46D80">
            <w:pPr>
              <w:jc w:val="center"/>
              <w:rPr>
                <w:rFonts w:ascii="Helvetica" w:hAnsi="Helvetica" w:cs="Helvetica"/>
              </w:rPr>
            </w:pPr>
            <w:r>
              <w:rPr>
                <w:rFonts w:ascii="Helvetica" w:hAnsi="Helvetica" w:cs="Helvetica"/>
              </w:rPr>
              <w:t>asteinm3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8AEEC71" w14:textId="77777777" w:rsidR="00F46D80" w:rsidRDefault="00F46D80">
            <w:pPr>
              <w:jc w:val="center"/>
              <w:rPr>
                <w:rFonts w:ascii="Helvetica" w:hAnsi="Helvetica" w:cs="Helvetica"/>
              </w:rPr>
            </w:pPr>
            <w:r>
              <w:rPr>
                <w:rFonts w:ascii="Helvetica" w:hAnsi="Helvetica" w:cs="Helvetica"/>
              </w:rPr>
              <w:t>Functional Platform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9B16786" w14:textId="77777777" w:rsidR="00F46D80" w:rsidRDefault="00F46D80">
            <w:pPr>
              <w:jc w:val="center"/>
              <w:rPr>
                <w:rFonts w:ascii="Helvetica" w:hAnsi="Helvetica" w:cs="Helvetica"/>
              </w:rPr>
            </w:pPr>
            <w:r>
              <w:rPr>
                <w:rFonts w:ascii="Helvetica" w:hAnsi="Helvetica" w:cs="Helvetica"/>
              </w:rPr>
              <w:t>Systems Engineer</w:t>
            </w:r>
          </w:p>
        </w:tc>
      </w:tr>
      <w:tr w:rsidR="00F46D80" w14:paraId="201C562B"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F9C12C0" w14:textId="77777777" w:rsidR="00F46D80" w:rsidRDefault="00F46D80">
            <w:pPr>
              <w:jc w:val="center"/>
              <w:rPr>
                <w:rFonts w:ascii="Helvetica" w:hAnsi="Helvetica" w:cs="Helvetica"/>
              </w:rPr>
            </w:pPr>
            <w:r>
              <w:rPr>
                <w:rFonts w:ascii="Helvetica" w:hAnsi="Helvetica" w:cs="Helvetica"/>
              </w:rPr>
              <w:t>Sebastian Koessler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18824A4" w14:textId="77777777" w:rsidR="00F46D80" w:rsidRDefault="00F46D80">
            <w:pPr>
              <w:jc w:val="center"/>
              <w:rPr>
                <w:rFonts w:ascii="Helvetica" w:hAnsi="Helvetica" w:cs="Helvetica"/>
              </w:rPr>
            </w:pPr>
            <w:r>
              <w:rPr>
                <w:rFonts w:ascii="Helvetica" w:hAnsi="Helvetica" w:cs="Helvetica"/>
              </w:rPr>
              <w:t>skoessle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EF2A010" w14:textId="77777777" w:rsidR="00F46D80" w:rsidRDefault="00F46D80">
            <w:pPr>
              <w:jc w:val="center"/>
              <w:rPr>
                <w:rFonts w:ascii="Helvetica" w:hAnsi="Helvetica" w:cs="Helvetica"/>
              </w:rPr>
            </w:pPr>
            <w:r>
              <w:rPr>
                <w:rFonts w:ascii="Helvetica" w:hAnsi="Helvetica" w:cs="Helvetica"/>
              </w:rPr>
              <w:t>Body Electronic System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CF362A5" w14:textId="77777777" w:rsidR="00F46D80" w:rsidRDefault="00F46D80">
            <w:pPr>
              <w:jc w:val="center"/>
              <w:rPr>
                <w:rFonts w:ascii="Helvetica" w:hAnsi="Helvetica" w:cs="Helvetica"/>
              </w:rPr>
            </w:pPr>
            <w:r>
              <w:rPr>
                <w:rFonts w:ascii="Helvetica" w:hAnsi="Helvetica" w:cs="Helvetica"/>
              </w:rPr>
              <w:t>Systems Engineer</w:t>
            </w:r>
          </w:p>
        </w:tc>
      </w:tr>
      <w:tr w:rsidR="00F46D80" w14:paraId="081E984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A227DC5" w14:textId="77777777" w:rsidR="00F46D80" w:rsidRDefault="00F46D80">
            <w:pPr>
              <w:jc w:val="center"/>
              <w:rPr>
                <w:rFonts w:ascii="Helvetica" w:hAnsi="Helvetica" w:cs="Helvetica"/>
              </w:rPr>
            </w:pPr>
            <w:r>
              <w:rPr>
                <w:rFonts w:ascii="Helvetica" w:hAnsi="Helvetica" w:cs="Helvetica"/>
              </w:rPr>
              <w:t>Samantha Hampton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83FD9B7" w14:textId="77777777" w:rsidR="00F46D80" w:rsidRDefault="00F46D80">
            <w:pPr>
              <w:jc w:val="center"/>
              <w:rPr>
                <w:rFonts w:ascii="Helvetica" w:hAnsi="Helvetica" w:cs="Helvetica"/>
              </w:rPr>
            </w:pPr>
            <w:r>
              <w:rPr>
                <w:rFonts w:ascii="Helvetica" w:hAnsi="Helvetica" w:cs="Helvetica"/>
              </w:rPr>
              <w:t>shampt19</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49011BA" w14:textId="77777777" w:rsidR="00F46D80" w:rsidRDefault="00F46D80">
            <w:pPr>
              <w:jc w:val="center"/>
              <w:rPr>
                <w:rFonts w:ascii="Helvetica" w:hAnsi="Helvetica" w:cs="Helvetica"/>
              </w:rPr>
            </w:pPr>
            <w:r>
              <w:rPr>
                <w:rFonts w:ascii="Helvetica" w:hAnsi="Helvetica" w:cs="Helvetica"/>
              </w:rPr>
              <w:t>Cybersecurity</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604FB05" w14:textId="77777777" w:rsidR="00F46D80" w:rsidRDefault="00F46D80">
            <w:pPr>
              <w:jc w:val="center"/>
              <w:rPr>
                <w:rFonts w:ascii="Helvetica" w:hAnsi="Helvetica" w:cs="Helvetica"/>
              </w:rPr>
            </w:pPr>
            <w:r>
              <w:rPr>
                <w:rFonts w:ascii="Helvetica" w:hAnsi="Helvetica" w:cs="Helvetica"/>
              </w:rPr>
              <w:t>Systems Engineer</w:t>
            </w:r>
          </w:p>
        </w:tc>
      </w:tr>
      <w:tr w:rsidR="00F46D80" w14:paraId="555A430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8C3BA40" w14:textId="77777777" w:rsidR="00F46D80" w:rsidRDefault="00F46D80">
            <w:pPr>
              <w:jc w:val="center"/>
              <w:rPr>
                <w:rFonts w:ascii="Helvetica" w:hAnsi="Helvetica" w:cs="Helvetica"/>
              </w:rPr>
            </w:pPr>
            <w:r>
              <w:rPr>
                <w:rFonts w:ascii="Helvetica" w:hAnsi="Helvetica" w:cs="Helvetica"/>
              </w:rPr>
              <w:t>Ron Hammond</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7CCEB6A" w14:textId="77777777" w:rsidR="00F46D80" w:rsidRDefault="00F46D80">
            <w:pPr>
              <w:jc w:val="center"/>
              <w:rPr>
                <w:rFonts w:ascii="Helvetica" w:hAnsi="Helvetica" w:cs="Helvetica"/>
              </w:rPr>
            </w:pPr>
            <w:r>
              <w:rPr>
                <w:rFonts w:ascii="Helvetica" w:hAnsi="Helvetica" w:cs="Helvetica"/>
              </w:rPr>
              <w:t>rhammo10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B7003E4" w14:textId="77777777" w:rsidR="00F46D80" w:rsidRDefault="00F46D80">
            <w:pPr>
              <w:jc w:val="center"/>
              <w:rPr>
                <w:rFonts w:ascii="Helvetica" w:hAnsi="Helvetica" w:cs="Helvetica"/>
              </w:rPr>
            </w:pPr>
            <w:r>
              <w:rPr>
                <w:rFonts w:ascii="Helvetica" w:hAnsi="Helvetica" w:cs="Helvetica"/>
              </w:rPr>
              <w:t>SEM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3523F7C" w14:textId="77777777" w:rsidR="00F46D80" w:rsidRDefault="00F46D80">
            <w:pPr>
              <w:jc w:val="center"/>
              <w:rPr>
                <w:rFonts w:ascii="Helvetica" w:hAnsi="Helvetica" w:cs="Helvetica"/>
              </w:rPr>
            </w:pPr>
            <w:r>
              <w:rPr>
                <w:rFonts w:ascii="Helvetica" w:hAnsi="Helvetica" w:cs="Helvetica"/>
              </w:rPr>
              <w:t>Systems Engineer</w:t>
            </w:r>
          </w:p>
        </w:tc>
      </w:tr>
      <w:tr w:rsidR="00F46D80" w14:paraId="05C130F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2CB1CBF" w14:textId="77777777" w:rsidR="00F46D80" w:rsidRDefault="00F46D80">
            <w:pPr>
              <w:jc w:val="center"/>
              <w:rPr>
                <w:rFonts w:ascii="Helvetica" w:hAnsi="Helvetica" w:cs="Helvetica"/>
              </w:rPr>
            </w:pPr>
            <w:r>
              <w:rPr>
                <w:rFonts w:ascii="Helvetica" w:hAnsi="Helvetica" w:cs="Helvetica"/>
              </w:rPr>
              <w:t>Jeremy Rawlings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51A88C1" w14:textId="77777777" w:rsidR="00F46D80" w:rsidRDefault="00F46D80">
            <w:pPr>
              <w:jc w:val="center"/>
              <w:rPr>
                <w:rFonts w:ascii="Helvetica" w:hAnsi="Helvetica" w:cs="Helvetica"/>
              </w:rPr>
            </w:pPr>
            <w:r>
              <w:rPr>
                <w:rFonts w:ascii="Helvetica" w:hAnsi="Helvetica" w:cs="Helvetica"/>
              </w:rPr>
              <w:t>jrawlin4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5FD24E4" w14:textId="77777777" w:rsidR="00F46D80" w:rsidRDefault="00F46D80">
            <w:pPr>
              <w:jc w:val="center"/>
              <w:rPr>
                <w:rFonts w:ascii="Helvetica" w:hAnsi="Helvetica" w:cs="Helvetica"/>
              </w:rPr>
            </w:pPr>
            <w:r>
              <w:rPr>
                <w:rFonts w:ascii="Helvetica" w:hAnsi="Helvetica" w:cs="Helvetica"/>
              </w:rPr>
              <w:t>Global Feature Manager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B7D01F6" w14:textId="77777777" w:rsidR="00F46D80" w:rsidRDefault="00F46D80">
            <w:pPr>
              <w:jc w:val="center"/>
              <w:rPr>
                <w:rFonts w:ascii="Helvetica" w:hAnsi="Helvetica" w:cs="Helvetica"/>
              </w:rPr>
            </w:pPr>
            <w:r>
              <w:rPr>
                <w:rFonts w:ascii="Helvetica" w:hAnsi="Helvetica" w:cs="Helvetica"/>
              </w:rPr>
              <w:t>Systems Engineer</w:t>
            </w:r>
          </w:p>
        </w:tc>
      </w:tr>
      <w:tr w:rsidR="00F46D80" w14:paraId="4D00A96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F80D557" w14:textId="77777777" w:rsidR="00F46D80" w:rsidRDefault="00F46D80">
            <w:pPr>
              <w:jc w:val="center"/>
              <w:rPr>
                <w:rFonts w:ascii="Helvetica" w:hAnsi="Helvetica" w:cs="Helvetica"/>
              </w:rPr>
            </w:pPr>
            <w:r>
              <w:rPr>
                <w:rFonts w:ascii="Helvetica" w:hAnsi="Helvetica" w:cs="Helvetica"/>
              </w:rPr>
              <w:t>Trevor Sherts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C85415F" w14:textId="77777777" w:rsidR="00F46D80" w:rsidRDefault="00F46D80">
            <w:pPr>
              <w:jc w:val="center"/>
              <w:rPr>
                <w:rFonts w:ascii="Helvetica" w:hAnsi="Helvetica" w:cs="Helvetica"/>
              </w:rPr>
            </w:pPr>
            <w:r>
              <w:rPr>
                <w:rFonts w:ascii="Helvetica" w:hAnsi="Helvetica" w:cs="Helvetica"/>
              </w:rPr>
              <w:t>tsherts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29C063" w14:textId="77777777" w:rsidR="00F46D80" w:rsidRDefault="00F46D80">
            <w:pPr>
              <w:jc w:val="center"/>
              <w:rPr>
                <w:rFonts w:ascii="Helvetica" w:hAnsi="Helvetica" w:cs="Helvetica"/>
              </w:rPr>
            </w:pPr>
            <w:r>
              <w:rPr>
                <w:rFonts w:ascii="Helvetica" w:hAnsi="Helvetica" w:cs="Helvetica"/>
              </w:rPr>
              <w:t>UX Project Lead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FC67EF1" w14:textId="77777777" w:rsidR="00F46D80" w:rsidRDefault="00F46D80">
            <w:pPr>
              <w:jc w:val="center"/>
              <w:rPr>
                <w:rFonts w:ascii="Helvetica" w:hAnsi="Helvetica" w:cs="Helvetica"/>
              </w:rPr>
            </w:pPr>
            <w:r>
              <w:rPr>
                <w:rFonts w:ascii="Helvetica" w:hAnsi="Helvetica" w:cs="Helvetica"/>
              </w:rPr>
              <w:t>Systems Engineer</w:t>
            </w:r>
          </w:p>
        </w:tc>
      </w:tr>
      <w:tr w:rsidR="00F46D80" w14:paraId="4D70F290"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D6EF988" w14:textId="77777777" w:rsidR="00F46D80" w:rsidRDefault="00F46D80">
            <w:pPr>
              <w:jc w:val="center"/>
              <w:rPr>
                <w:rFonts w:ascii="Helvetica" w:hAnsi="Helvetica" w:cs="Helvetica"/>
              </w:rPr>
            </w:pPr>
            <w:r>
              <w:rPr>
                <w:rFonts w:ascii="Helvetica" w:hAnsi="Helvetica" w:cs="Helvetica"/>
              </w:rPr>
              <w:t>Narayanan Mahesh</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567A396" w14:textId="77777777" w:rsidR="00F46D80" w:rsidRDefault="00F46D80">
            <w:pPr>
              <w:jc w:val="center"/>
              <w:rPr>
                <w:rFonts w:ascii="Helvetica" w:hAnsi="Helvetica" w:cs="Helvetica"/>
              </w:rPr>
            </w:pPr>
            <w:r>
              <w:rPr>
                <w:rFonts w:ascii="Helvetica" w:hAnsi="Helvetica" w:cs="Helvetica"/>
              </w:rPr>
              <w:t>nmahesh8</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3FB686A" w14:textId="77777777" w:rsidR="00F46D80" w:rsidRDefault="00F46D80">
            <w:pPr>
              <w:jc w:val="center"/>
              <w:rPr>
                <w:rFonts w:ascii="Helvetica" w:hAnsi="Helvetica" w:cs="Helvetica"/>
              </w:rPr>
            </w:pPr>
            <w:r>
              <w:rPr>
                <w:rFonts w:ascii="Helvetica" w:hAnsi="Helvetica" w:cs="Helvetica"/>
              </w:rPr>
              <w:t>Cybersecurity</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EE189D2" w14:textId="77777777" w:rsidR="00F46D80" w:rsidRDefault="00F46D80">
            <w:pPr>
              <w:jc w:val="center"/>
              <w:rPr>
                <w:rFonts w:ascii="Helvetica" w:hAnsi="Helvetica" w:cs="Helvetica"/>
              </w:rPr>
            </w:pPr>
            <w:r>
              <w:rPr>
                <w:rFonts w:ascii="Helvetica" w:hAnsi="Helvetica" w:cs="Helvetica"/>
              </w:rPr>
              <w:t>Systems Engineer</w:t>
            </w:r>
          </w:p>
        </w:tc>
      </w:tr>
      <w:tr w:rsidR="00F46D80" w14:paraId="3440DC6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1165DC6" w14:textId="77777777" w:rsidR="00F46D80" w:rsidRDefault="00F46D80">
            <w:pPr>
              <w:jc w:val="center"/>
              <w:rPr>
                <w:rFonts w:ascii="Helvetica" w:hAnsi="Helvetica" w:cs="Helvetica"/>
              </w:rPr>
            </w:pPr>
            <w:r>
              <w:rPr>
                <w:rFonts w:ascii="Helvetica" w:hAnsi="Helvetica" w:cs="Helvetica"/>
              </w:rPr>
              <w:t>Christian Moran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2183824" w14:textId="77777777" w:rsidR="00F46D80" w:rsidRDefault="00F46D80">
            <w:pPr>
              <w:jc w:val="center"/>
              <w:rPr>
                <w:rFonts w:ascii="Helvetica" w:hAnsi="Helvetica" w:cs="Helvetica"/>
              </w:rPr>
            </w:pPr>
            <w:r>
              <w:rPr>
                <w:rFonts w:ascii="Helvetica" w:hAnsi="Helvetica" w:cs="Helvetica"/>
              </w:rPr>
              <w:t>cmoran2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62E944D" w14:textId="77777777" w:rsidR="00F46D80" w:rsidRDefault="00F46D80">
            <w:pPr>
              <w:jc w:val="center"/>
              <w:rPr>
                <w:rFonts w:ascii="Helvetica" w:hAnsi="Helvetica" w:cs="Helvetica"/>
              </w:rPr>
            </w:pPr>
            <w:r>
              <w:rPr>
                <w:rFonts w:ascii="Helvetica" w:hAnsi="Helvetica" w:cs="Helvetica"/>
              </w:rPr>
              <w:t>FordX Semi-integrated Sentinel Lead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3FBF709" w14:textId="77777777" w:rsidR="00F46D80" w:rsidRDefault="00F46D80">
            <w:pPr>
              <w:jc w:val="center"/>
              <w:rPr>
                <w:rFonts w:ascii="Helvetica" w:hAnsi="Helvetica" w:cs="Helvetica"/>
              </w:rPr>
            </w:pPr>
            <w:r>
              <w:rPr>
                <w:rFonts w:ascii="Helvetica" w:hAnsi="Helvetica" w:cs="Helvetica"/>
              </w:rPr>
              <w:t>Systems Engineer</w:t>
            </w:r>
          </w:p>
        </w:tc>
      </w:tr>
      <w:tr w:rsidR="00F46D80" w14:paraId="2117470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755185E" w14:textId="77777777" w:rsidR="00F46D80" w:rsidRDefault="00F46D80">
            <w:pPr>
              <w:jc w:val="center"/>
              <w:rPr>
                <w:rFonts w:ascii="Helvetica" w:hAnsi="Helvetica" w:cs="Helvetica"/>
              </w:rPr>
            </w:pPr>
            <w:r>
              <w:rPr>
                <w:rFonts w:ascii="Helvetica" w:hAnsi="Helvetica" w:cs="Helvetica"/>
              </w:rPr>
              <w:t>Tom Skwirsk</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6948EA9" w14:textId="77777777" w:rsidR="00F46D80" w:rsidRDefault="00F46D80">
            <w:pPr>
              <w:jc w:val="center"/>
              <w:rPr>
                <w:rFonts w:ascii="Helvetica" w:hAnsi="Helvetica" w:cs="Helvetica"/>
              </w:rPr>
            </w:pPr>
            <w:r>
              <w:rPr>
                <w:rFonts w:ascii="Helvetica" w:hAnsi="Helvetica" w:cs="Helvetica"/>
              </w:rPr>
              <w:t>tskwirsk</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C31D24C" w14:textId="77777777" w:rsidR="00F46D80" w:rsidRDefault="00F46D80">
            <w:pPr>
              <w:jc w:val="center"/>
              <w:rPr>
                <w:rFonts w:ascii="Helvetica" w:hAnsi="Helvetica" w:cs="Helvetica"/>
              </w:rPr>
            </w:pPr>
            <w:r>
              <w:rPr>
                <w:rFonts w:ascii="Helvetica" w:hAnsi="Helvetica" w:cs="Helvetica"/>
              </w:rPr>
              <w:t>EPLM Manager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E5D6C7A" w14:textId="77777777" w:rsidR="00F46D80" w:rsidRDefault="00F46D80">
            <w:pPr>
              <w:jc w:val="center"/>
              <w:rPr>
                <w:rFonts w:ascii="Helvetica" w:hAnsi="Helvetica" w:cs="Helvetica"/>
              </w:rPr>
            </w:pPr>
            <w:r>
              <w:rPr>
                <w:rFonts w:ascii="Helvetica" w:hAnsi="Helvetica" w:cs="Helvetica"/>
              </w:rPr>
              <w:t>Systems Engineer</w:t>
            </w:r>
          </w:p>
        </w:tc>
      </w:tr>
      <w:tr w:rsidR="00F46D80" w14:paraId="2E937AD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50BE488" w14:textId="77777777" w:rsidR="00F46D80" w:rsidRDefault="00F46D80">
            <w:pPr>
              <w:jc w:val="center"/>
              <w:rPr>
                <w:rFonts w:ascii="Helvetica" w:hAnsi="Helvetica" w:cs="Helvetica"/>
              </w:rPr>
            </w:pPr>
            <w:r>
              <w:rPr>
                <w:rFonts w:ascii="Helvetica" w:hAnsi="Helvetica" w:cs="Helvetica"/>
              </w:rPr>
              <w:t>Tamaira Linares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44AEFDB" w14:textId="77777777" w:rsidR="00F46D80" w:rsidRDefault="00F46D80">
            <w:pPr>
              <w:jc w:val="center"/>
              <w:rPr>
                <w:rFonts w:ascii="Helvetica" w:hAnsi="Helvetica" w:cs="Helvetica"/>
              </w:rPr>
            </w:pPr>
            <w:r>
              <w:rPr>
                <w:rFonts w:ascii="Helvetica" w:hAnsi="Helvetica" w:cs="Helvetica"/>
              </w:rPr>
              <w:t>tlinares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9E04BBF" w14:textId="77777777" w:rsidR="00F46D80" w:rsidRDefault="00F46D80">
            <w:pPr>
              <w:jc w:val="center"/>
              <w:rPr>
                <w:rFonts w:ascii="Helvetica" w:hAnsi="Helvetica" w:cs="Helvetica"/>
              </w:rPr>
            </w:pPr>
            <w:r>
              <w:rPr>
                <w:rFonts w:ascii="Helvetica" w:hAnsi="Helvetica" w:cs="Helvetica"/>
              </w:rPr>
              <w:t>Module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C6B827" w14:textId="77777777" w:rsidR="00F46D80" w:rsidRDefault="00F46D80">
            <w:pPr>
              <w:jc w:val="center"/>
              <w:rPr>
                <w:rFonts w:ascii="Helvetica" w:hAnsi="Helvetica" w:cs="Helvetica"/>
              </w:rPr>
            </w:pPr>
            <w:r>
              <w:rPr>
                <w:rFonts w:ascii="Helvetica" w:hAnsi="Helvetica" w:cs="Helvetica"/>
              </w:rPr>
              <w:t>Systems Engineer</w:t>
            </w:r>
          </w:p>
        </w:tc>
      </w:tr>
      <w:tr w:rsidR="00F46D80" w14:paraId="723DCFA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ADD9A85" w14:textId="77777777" w:rsidR="00F46D80" w:rsidRDefault="00F46D80">
            <w:pPr>
              <w:jc w:val="center"/>
              <w:rPr>
                <w:rFonts w:ascii="Helvetica" w:hAnsi="Helvetica" w:cs="Helvetica"/>
              </w:rPr>
            </w:pPr>
            <w:r>
              <w:rPr>
                <w:rFonts w:ascii="Helvetica" w:hAnsi="Helvetica" w:cs="Helvetica"/>
              </w:rPr>
              <w:t>Matt Affeldt</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27DD488" w14:textId="77777777" w:rsidR="00F46D80" w:rsidRDefault="00F46D80">
            <w:pPr>
              <w:jc w:val="center"/>
              <w:rPr>
                <w:rFonts w:ascii="Helvetica" w:hAnsi="Helvetica" w:cs="Helvetica"/>
              </w:rPr>
            </w:pPr>
            <w:r>
              <w:rPr>
                <w:rFonts w:ascii="Helvetica" w:hAnsi="Helvetica" w:cs="Helvetica"/>
              </w:rPr>
              <w:t>maffeldt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04F34C1" w14:textId="77777777" w:rsidR="00F46D80" w:rsidRDefault="00F46D80">
            <w:pPr>
              <w:jc w:val="center"/>
              <w:rPr>
                <w:rFonts w:ascii="Helvetica" w:hAnsi="Helvetica" w:cs="Helvetica"/>
              </w:rPr>
            </w:pPr>
            <w:r>
              <w:rPr>
                <w:rFonts w:ascii="Helvetica" w:hAnsi="Helvetica" w:cs="Helvetica"/>
              </w:rPr>
              <w:t>ADAS (DAT 2.2)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9A7B7AA" w14:textId="77777777" w:rsidR="00F46D80" w:rsidRDefault="00F46D80">
            <w:pPr>
              <w:jc w:val="center"/>
              <w:rPr>
                <w:rFonts w:ascii="Helvetica" w:hAnsi="Helvetica" w:cs="Helvetica"/>
              </w:rPr>
            </w:pPr>
            <w:r>
              <w:rPr>
                <w:rFonts w:ascii="Helvetica" w:hAnsi="Helvetica" w:cs="Helvetica"/>
              </w:rPr>
              <w:t>Systems Engineer</w:t>
            </w:r>
          </w:p>
        </w:tc>
      </w:tr>
      <w:tr w:rsidR="00F46D80" w14:paraId="3EE23D6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853D371" w14:textId="77777777" w:rsidR="00F46D80" w:rsidRDefault="00F46D80">
            <w:pPr>
              <w:jc w:val="center"/>
              <w:rPr>
                <w:rFonts w:ascii="Helvetica" w:hAnsi="Helvetica" w:cs="Helvetica"/>
              </w:rPr>
            </w:pPr>
            <w:r>
              <w:rPr>
                <w:rFonts w:ascii="Helvetica" w:hAnsi="Helvetica" w:cs="Helvetica"/>
              </w:rPr>
              <w:t>Venkata Murali Chitturi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2E38279" w14:textId="77777777" w:rsidR="00F46D80" w:rsidRDefault="00F46D80">
            <w:pPr>
              <w:jc w:val="center"/>
              <w:rPr>
                <w:rFonts w:ascii="Helvetica" w:hAnsi="Helvetica" w:cs="Helvetica"/>
              </w:rPr>
            </w:pPr>
            <w:r>
              <w:rPr>
                <w:rFonts w:ascii="Helvetica" w:hAnsi="Helvetica" w:cs="Helvetica"/>
              </w:rPr>
              <w:t>mchittur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D112F6C" w14:textId="77777777" w:rsidR="00F46D80" w:rsidRDefault="00F46D80">
            <w:pPr>
              <w:jc w:val="center"/>
              <w:rPr>
                <w:rFonts w:ascii="Helvetica" w:hAnsi="Helvetica" w:cs="Helvetica"/>
              </w:rPr>
            </w:pPr>
            <w:r>
              <w:rPr>
                <w:rFonts w:ascii="Helvetica" w:hAnsi="Helvetica" w:cs="Helvetica"/>
              </w:rPr>
              <w:t>SDN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554FC7" w14:textId="77777777" w:rsidR="00F46D80" w:rsidRDefault="00F46D80">
            <w:pPr>
              <w:jc w:val="center"/>
              <w:rPr>
                <w:rFonts w:ascii="Helvetica" w:hAnsi="Helvetica" w:cs="Helvetica"/>
              </w:rPr>
            </w:pPr>
            <w:r>
              <w:rPr>
                <w:rFonts w:ascii="Helvetica" w:hAnsi="Helvetica" w:cs="Helvetica"/>
              </w:rPr>
              <w:t>Systems Engineer</w:t>
            </w:r>
          </w:p>
        </w:tc>
      </w:tr>
      <w:tr w:rsidR="00F46D80" w14:paraId="5A25639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85AE739" w14:textId="77777777" w:rsidR="00F46D80" w:rsidRDefault="00F46D80">
            <w:pPr>
              <w:jc w:val="center"/>
              <w:rPr>
                <w:rFonts w:ascii="Helvetica" w:hAnsi="Helvetica" w:cs="Helvetica"/>
              </w:rPr>
            </w:pPr>
            <w:r>
              <w:rPr>
                <w:rFonts w:ascii="Helvetica" w:hAnsi="Helvetica" w:cs="Helvetica"/>
              </w:rPr>
              <w:t>Beatrice Fusier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26535C6" w14:textId="77777777" w:rsidR="00F46D80" w:rsidRDefault="00F46D80">
            <w:pPr>
              <w:jc w:val="center"/>
              <w:rPr>
                <w:rFonts w:ascii="Helvetica" w:hAnsi="Helvetica" w:cs="Helvetica"/>
              </w:rPr>
            </w:pPr>
            <w:r>
              <w:rPr>
                <w:rFonts w:ascii="Helvetica" w:hAnsi="Helvetica" w:cs="Helvetica"/>
              </w:rPr>
              <w:t>bfusier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FCCAC06" w14:textId="77777777" w:rsidR="00F46D80" w:rsidRDefault="00F46D80">
            <w:pPr>
              <w:jc w:val="center"/>
              <w:rPr>
                <w:rFonts w:ascii="Helvetica" w:hAnsi="Helvetica" w:cs="Helvetica"/>
              </w:rPr>
            </w:pPr>
            <w:r>
              <w:rPr>
                <w:rFonts w:ascii="Helvetica" w:hAnsi="Helvetica" w:cs="Helvetica"/>
              </w:rPr>
              <w:t>V710 Feature Delivery Leader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9F01369" w14:textId="77777777" w:rsidR="00F46D80" w:rsidRDefault="00F46D80">
            <w:pPr>
              <w:jc w:val="center"/>
              <w:rPr>
                <w:rFonts w:ascii="Helvetica" w:hAnsi="Helvetica" w:cs="Helvetica"/>
              </w:rPr>
            </w:pPr>
            <w:r>
              <w:rPr>
                <w:rFonts w:ascii="Helvetica" w:hAnsi="Helvetica" w:cs="Helvetica"/>
              </w:rPr>
              <w:t>Systems Engineer</w:t>
            </w:r>
          </w:p>
        </w:tc>
      </w:tr>
      <w:tr w:rsidR="00F46D80" w14:paraId="69BA00E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76A2D0F" w14:textId="77777777" w:rsidR="00F46D80" w:rsidRDefault="00F46D80">
            <w:pPr>
              <w:jc w:val="center"/>
              <w:rPr>
                <w:rFonts w:ascii="Helvetica" w:hAnsi="Helvetica" w:cs="Helvetica"/>
              </w:rPr>
            </w:pPr>
            <w:r>
              <w:rPr>
                <w:rFonts w:ascii="Helvetica" w:hAnsi="Helvetica" w:cs="Helvetica"/>
              </w:rPr>
              <w:t>Dave Orris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F4F81CC" w14:textId="77777777" w:rsidR="00F46D80" w:rsidRDefault="00F46D80">
            <w:pPr>
              <w:jc w:val="center"/>
              <w:rPr>
                <w:rFonts w:ascii="Helvetica" w:hAnsi="Helvetica" w:cs="Helvetica"/>
              </w:rPr>
            </w:pPr>
            <w:r>
              <w:rPr>
                <w:rFonts w:ascii="Helvetica" w:hAnsi="Helvetica" w:cs="Helvetica"/>
              </w:rPr>
              <w:t>dorris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83357C8" w14:textId="77777777" w:rsidR="00F46D80" w:rsidRDefault="00F46D80">
            <w:pPr>
              <w:jc w:val="center"/>
              <w:rPr>
                <w:rFonts w:ascii="Helvetica" w:hAnsi="Helvetica" w:cs="Helvetica"/>
              </w:rPr>
            </w:pPr>
            <w:r>
              <w:rPr>
                <w:rFonts w:ascii="Helvetica" w:hAnsi="Helvetica" w:cs="Helvetica"/>
              </w:rPr>
              <w:t>SYNC</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4BB8A6B" w14:textId="77777777" w:rsidR="00F46D80" w:rsidRDefault="00F46D80">
            <w:pPr>
              <w:jc w:val="center"/>
              <w:rPr>
                <w:rFonts w:ascii="Helvetica" w:hAnsi="Helvetica" w:cs="Helvetica"/>
              </w:rPr>
            </w:pPr>
            <w:r>
              <w:rPr>
                <w:rFonts w:ascii="Helvetica" w:hAnsi="Helvetica" w:cs="Helvetica"/>
              </w:rPr>
              <w:t>Systems Engineer</w:t>
            </w:r>
          </w:p>
        </w:tc>
      </w:tr>
      <w:tr w:rsidR="00F46D80" w14:paraId="575CA544"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FC0F263" w14:textId="77777777" w:rsidR="00F46D80" w:rsidRDefault="00F46D80">
            <w:pPr>
              <w:jc w:val="center"/>
              <w:rPr>
                <w:rFonts w:ascii="Helvetica" w:hAnsi="Helvetica" w:cs="Helvetica"/>
              </w:rPr>
            </w:pPr>
            <w:r>
              <w:rPr>
                <w:rFonts w:ascii="Helvetica" w:hAnsi="Helvetica" w:cs="Helvetica"/>
              </w:rPr>
              <w:t>Medha Karkare</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81F8559" w14:textId="77777777" w:rsidR="00F46D80" w:rsidRDefault="00F46D80">
            <w:pPr>
              <w:jc w:val="center"/>
              <w:rPr>
                <w:rFonts w:ascii="Helvetica" w:hAnsi="Helvetica" w:cs="Helvetica"/>
              </w:rPr>
            </w:pPr>
            <w:r>
              <w:rPr>
                <w:rFonts w:ascii="Helvetica" w:hAnsi="Helvetica" w:cs="Helvetica"/>
              </w:rPr>
              <w:t>mkarkare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C4B88CF" w14:textId="77777777" w:rsidR="00F46D80" w:rsidRDefault="00F46D80">
            <w:pPr>
              <w:jc w:val="center"/>
              <w:rPr>
                <w:rFonts w:ascii="Helvetica" w:hAnsi="Helvetica" w:cs="Helvetica"/>
              </w:rPr>
            </w:pPr>
            <w:r>
              <w:rPr>
                <w:rFonts w:ascii="Helvetica" w:hAnsi="Helvetica" w:cs="Helvetica"/>
              </w:rPr>
              <w:t>R&amp;A Software Architect (and camera service background)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8CC7976" w14:textId="77777777" w:rsidR="00F46D80" w:rsidRDefault="00F46D80">
            <w:pPr>
              <w:jc w:val="center"/>
              <w:rPr>
                <w:rFonts w:ascii="Helvetica" w:hAnsi="Helvetica" w:cs="Helvetica"/>
              </w:rPr>
            </w:pPr>
            <w:r>
              <w:rPr>
                <w:rFonts w:ascii="Helvetica" w:hAnsi="Helvetica" w:cs="Helvetica"/>
              </w:rPr>
              <w:t>Systems Engineer</w:t>
            </w:r>
          </w:p>
        </w:tc>
      </w:tr>
      <w:tr w:rsidR="00F46D80" w14:paraId="69E0F769"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83D1638" w14:textId="77777777" w:rsidR="00F46D80" w:rsidRDefault="00F46D80">
            <w:pPr>
              <w:jc w:val="center"/>
              <w:rPr>
                <w:rFonts w:ascii="Helvetica" w:hAnsi="Helvetica" w:cs="Helvetica"/>
              </w:rPr>
            </w:pPr>
            <w:r>
              <w:rPr>
                <w:rFonts w:ascii="Helvetica" w:hAnsi="Helvetica" w:cs="Helvetica"/>
              </w:rPr>
              <w:t>John Budaj</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A8A2720" w14:textId="77777777" w:rsidR="00F46D80" w:rsidRDefault="00F46D80">
            <w:pPr>
              <w:jc w:val="center"/>
              <w:rPr>
                <w:rFonts w:ascii="Helvetica" w:hAnsi="Helvetica" w:cs="Helvetica"/>
              </w:rPr>
            </w:pPr>
            <w:r>
              <w:rPr>
                <w:rFonts w:ascii="Helvetica" w:hAnsi="Helvetica" w:cs="Helvetica"/>
              </w:rPr>
              <w:t>jbudaj</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10BED17" w14:textId="77777777" w:rsidR="00F46D80" w:rsidRDefault="00F46D80">
            <w:pPr>
              <w:jc w:val="center"/>
              <w:rPr>
                <w:rFonts w:ascii="Helvetica" w:hAnsi="Helvetica" w:cs="Helvetica"/>
              </w:rPr>
            </w:pPr>
            <w:r>
              <w:rPr>
                <w:rFonts w:ascii="Helvetica" w:hAnsi="Helvetica" w:cs="Helvetica"/>
              </w:rPr>
              <w:t>Physical Electrical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1934593" w14:textId="77777777" w:rsidR="00F46D80" w:rsidRDefault="00F46D80">
            <w:pPr>
              <w:jc w:val="center"/>
              <w:rPr>
                <w:rFonts w:ascii="Helvetica" w:hAnsi="Helvetica" w:cs="Helvetica"/>
              </w:rPr>
            </w:pPr>
            <w:r>
              <w:rPr>
                <w:rFonts w:ascii="Helvetica" w:hAnsi="Helvetica" w:cs="Helvetica"/>
              </w:rPr>
              <w:t>Systems Engineer</w:t>
            </w:r>
          </w:p>
        </w:tc>
      </w:tr>
      <w:tr w:rsidR="00F46D80" w14:paraId="58C29CB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6805D45" w14:textId="77777777" w:rsidR="00F46D80" w:rsidRDefault="00F46D80">
            <w:pPr>
              <w:jc w:val="center"/>
              <w:rPr>
                <w:rFonts w:ascii="Helvetica" w:hAnsi="Helvetica" w:cs="Helvetica"/>
              </w:rPr>
            </w:pPr>
            <w:r>
              <w:rPr>
                <w:rFonts w:ascii="Helvetica" w:hAnsi="Helvetica" w:cs="Helvetica"/>
              </w:rPr>
              <w:t>Mathew Affeldt</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5871003" w14:textId="77777777" w:rsidR="00F46D80" w:rsidRDefault="00F46D80">
            <w:pPr>
              <w:jc w:val="center"/>
              <w:rPr>
                <w:rFonts w:ascii="Helvetica" w:hAnsi="Helvetica" w:cs="Helvetica"/>
              </w:rPr>
            </w:pPr>
            <w:r>
              <w:rPr>
                <w:rFonts w:ascii="Helvetica" w:hAnsi="Helvetica" w:cs="Helvetica"/>
              </w:rPr>
              <w:t>maffeldt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97E04F4" w14:textId="77777777" w:rsidR="00F46D80" w:rsidRDefault="00F46D80">
            <w:pPr>
              <w:jc w:val="center"/>
              <w:rPr>
                <w:rFonts w:ascii="Helvetica" w:hAnsi="Helvetica" w:cs="Helvetica"/>
              </w:rPr>
            </w:pPr>
            <w:r>
              <w:rPr>
                <w:rFonts w:ascii="Helvetica" w:hAnsi="Helvetica" w:cs="Helvetica"/>
              </w:rPr>
              <w:t>ADAS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290D185" w14:textId="77777777" w:rsidR="00F46D80" w:rsidRDefault="00F46D80">
            <w:pPr>
              <w:jc w:val="center"/>
              <w:rPr>
                <w:rFonts w:ascii="Helvetica" w:hAnsi="Helvetica" w:cs="Helvetica"/>
              </w:rPr>
            </w:pPr>
            <w:r>
              <w:rPr>
                <w:rFonts w:ascii="Helvetica" w:hAnsi="Helvetica" w:cs="Helvetica"/>
              </w:rPr>
              <w:t>Systems Engineer</w:t>
            </w:r>
          </w:p>
        </w:tc>
      </w:tr>
      <w:tr w:rsidR="00F46D80" w14:paraId="1D9DD78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D037B5D" w14:textId="77777777" w:rsidR="00F46D80" w:rsidRDefault="00F46D80">
            <w:pPr>
              <w:jc w:val="center"/>
              <w:rPr>
                <w:rFonts w:ascii="Helvetica" w:hAnsi="Helvetica" w:cs="Helvetica"/>
              </w:rPr>
            </w:pPr>
            <w:r>
              <w:rPr>
                <w:rFonts w:ascii="Helvetica" w:hAnsi="Helvetica" w:cs="Helvetica"/>
              </w:rPr>
              <w:t>Richard Luken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9A078EC" w14:textId="77777777" w:rsidR="00F46D80" w:rsidRDefault="00F46D80">
            <w:pPr>
              <w:jc w:val="center"/>
              <w:rPr>
                <w:rFonts w:ascii="Helvetica" w:hAnsi="Helvetica" w:cs="Helvetica"/>
              </w:rPr>
            </w:pPr>
            <w:r>
              <w:rPr>
                <w:rFonts w:ascii="Helvetica" w:hAnsi="Helvetica" w:cs="Helvetica"/>
              </w:rPr>
              <w:t>rluken2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C4BE348" w14:textId="77777777" w:rsidR="00F46D80" w:rsidRDefault="00F46D80">
            <w:pPr>
              <w:jc w:val="center"/>
              <w:rPr>
                <w:rFonts w:ascii="Helvetica" w:hAnsi="Helvetica" w:cs="Helvetica"/>
              </w:rPr>
            </w:pPr>
            <w:r>
              <w:rPr>
                <w:rFonts w:ascii="Helvetica" w:hAnsi="Helvetica" w:cs="Helvetica"/>
              </w:rPr>
              <w:t>SE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65B0A0F" w14:textId="77777777" w:rsidR="00F46D80" w:rsidRDefault="00F46D80">
            <w:pPr>
              <w:jc w:val="center"/>
              <w:rPr>
                <w:rFonts w:ascii="Helvetica" w:hAnsi="Helvetica" w:cs="Helvetica"/>
              </w:rPr>
            </w:pPr>
            <w:r>
              <w:rPr>
                <w:rFonts w:ascii="Helvetica" w:hAnsi="Helvetica" w:cs="Helvetica"/>
              </w:rPr>
              <w:t>Systems Engineer</w:t>
            </w:r>
          </w:p>
        </w:tc>
      </w:tr>
      <w:tr w:rsidR="00F46D80" w14:paraId="52D1383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B6286CC" w14:textId="77777777" w:rsidR="00F46D80" w:rsidRDefault="00F46D80">
            <w:pPr>
              <w:jc w:val="center"/>
              <w:rPr>
                <w:rFonts w:ascii="Helvetica" w:hAnsi="Helvetica" w:cs="Helvetica"/>
              </w:rPr>
            </w:pPr>
            <w:r>
              <w:rPr>
                <w:rFonts w:ascii="Helvetica" w:hAnsi="Helvetica" w:cs="Helvetica"/>
              </w:rPr>
              <w:t>Ikhlas Abdulsaid</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DDA2CC2" w14:textId="77777777" w:rsidR="00F46D80" w:rsidRDefault="00F46D80">
            <w:pPr>
              <w:jc w:val="center"/>
              <w:rPr>
                <w:rFonts w:ascii="Helvetica" w:hAnsi="Helvetica" w:cs="Helvetica"/>
              </w:rPr>
            </w:pPr>
            <w:r>
              <w:rPr>
                <w:rFonts w:ascii="Helvetica" w:hAnsi="Helvetica" w:cs="Helvetica"/>
              </w:rPr>
              <w:t>iabulsai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5F3D07D" w14:textId="77777777" w:rsidR="00F46D80" w:rsidRDefault="00F46D80">
            <w:pPr>
              <w:jc w:val="center"/>
              <w:rPr>
                <w:rFonts w:ascii="Helvetica" w:hAnsi="Helvetica" w:cs="Helvetica"/>
              </w:rPr>
            </w:pPr>
            <w:r>
              <w:rPr>
                <w:rFonts w:ascii="Helvetica" w:hAnsi="Helvetica" w:cs="Helvetica"/>
              </w:rPr>
              <w:t>BCM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92263A" w14:textId="77777777" w:rsidR="00F46D80" w:rsidRDefault="00F46D80">
            <w:pPr>
              <w:jc w:val="center"/>
              <w:rPr>
                <w:rFonts w:ascii="Helvetica" w:hAnsi="Helvetica" w:cs="Helvetica"/>
              </w:rPr>
            </w:pPr>
            <w:r>
              <w:rPr>
                <w:rFonts w:ascii="Helvetica" w:hAnsi="Helvetica" w:cs="Helvetica"/>
              </w:rPr>
              <w:t>Systems Engineer</w:t>
            </w:r>
          </w:p>
        </w:tc>
      </w:tr>
      <w:tr w:rsidR="00F46D80" w14:paraId="0FAA6D8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F676CB4" w14:textId="77777777" w:rsidR="00F46D80" w:rsidRDefault="00F46D80">
            <w:pPr>
              <w:jc w:val="center"/>
              <w:rPr>
                <w:rFonts w:ascii="Helvetica" w:hAnsi="Helvetica" w:cs="Helvetica"/>
              </w:rPr>
            </w:pPr>
            <w:r>
              <w:rPr>
                <w:rFonts w:ascii="Helvetica" w:hAnsi="Helvetica" w:cs="Helvetica"/>
              </w:rPr>
              <w:t>Mark Porter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DC2087C" w14:textId="77777777" w:rsidR="00F46D80" w:rsidRDefault="00F46D80">
            <w:pPr>
              <w:jc w:val="center"/>
              <w:rPr>
                <w:rFonts w:ascii="Helvetica" w:hAnsi="Helvetica" w:cs="Helvetica"/>
              </w:rPr>
            </w:pPr>
            <w:r>
              <w:rPr>
                <w:rFonts w:ascii="Helvetica" w:hAnsi="Helvetica" w:cs="Helvetica"/>
              </w:rPr>
              <w:t>mporter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7CC67BF" w14:textId="77777777" w:rsidR="00F46D80" w:rsidRDefault="00F46D80">
            <w:pPr>
              <w:jc w:val="center"/>
              <w:rPr>
                <w:rFonts w:ascii="Helvetica" w:hAnsi="Helvetica" w:cs="Helvetica"/>
              </w:rPr>
            </w:pPr>
            <w:r>
              <w:rPr>
                <w:rFonts w:ascii="Helvetica" w:hAnsi="Helvetica" w:cs="Helvetica"/>
              </w:rPr>
              <w:t>TCU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B4D70B" w14:textId="77777777" w:rsidR="00F46D80" w:rsidRDefault="00F46D80">
            <w:pPr>
              <w:jc w:val="center"/>
              <w:rPr>
                <w:rFonts w:ascii="Helvetica" w:hAnsi="Helvetica" w:cs="Helvetica"/>
              </w:rPr>
            </w:pPr>
            <w:r>
              <w:rPr>
                <w:rFonts w:ascii="Helvetica" w:hAnsi="Helvetica" w:cs="Helvetica"/>
              </w:rPr>
              <w:t>Systems Engineer</w:t>
            </w:r>
          </w:p>
        </w:tc>
      </w:tr>
      <w:tr w:rsidR="00F46D80" w14:paraId="21CA56B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837C3A9" w14:textId="77777777" w:rsidR="00F46D80" w:rsidRDefault="00F46D80">
            <w:pPr>
              <w:jc w:val="center"/>
              <w:rPr>
                <w:rFonts w:ascii="Helvetica" w:hAnsi="Helvetica" w:cs="Helvetica"/>
              </w:rPr>
            </w:pPr>
            <w:r>
              <w:rPr>
                <w:rFonts w:ascii="Helvetica" w:hAnsi="Helvetica" w:cs="Helvetica"/>
              </w:rPr>
              <w:t>Dilip Kerai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E59DD0C" w14:textId="77777777" w:rsidR="00F46D80" w:rsidRDefault="00F46D80">
            <w:pPr>
              <w:jc w:val="center"/>
              <w:rPr>
                <w:rFonts w:ascii="Helvetica" w:hAnsi="Helvetica" w:cs="Helvetica"/>
              </w:rPr>
            </w:pPr>
            <w:r>
              <w:rPr>
                <w:rFonts w:ascii="Helvetica" w:hAnsi="Helvetica" w:cs="Helvetica"/>
              </w:rPr>
              <w:t>dkerai4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881E71B" w14:textId="77777777" w:rsidR="00F46D80" w:rsidRDefault="00F46D80">
            <w:pPr>
              <w:jc w:val="center"/>
              <w:rPr>
                <w:rFonts w:ascii="Helvetica" w:hAnsi="Helvetica" w:cs="Helvetica"/>
              </w:rPr>
            </w:pPr>
            <w:r>
              <w:rPr>
                <w:rFonts w:ascii="Helvetica" w:hAnsi="Helvetica" w:cs="Helvetica"/>
              </w:rPr>
              <w:t>UNBE Electronics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A8BD72B" w14:textId="77777777" w:rsidR="00F46D80" w:rsidRDefault="00F46D80">
            <w:pPr>
              <w:jc w:val="center"/>
              <w:rPr>
                <w:rFonts w:ascii="Helvetica" w:hAnsi="Helvetica" w:cs="Helvetica"/>
              </w:rPr>
            </w:pPr>
            <w:r>
              <w:rPr>
                <w:rFonts w:ascii="Helvetica" w:hAnsi="Helvetica" w:cs="Helvetica"/>
              </w:rPr>
              <w:t>Systems Engineer</w:t>
            </w:r>
          </w:p>
        </w:tc>
      </w:tr>
      <w:tr w:rsidR="00F46D80" w14:paraId="7F4C95E4"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A6DE9B2" w14:textId="77777777" w:rsidR="00F46D80" w:rsidRDefault="00F46D80">
            <w:pPr>
              <w:jc w:val="center"/>
              <w:rPr>
                <w:rFonts w:ascii="Helvetica" w:hAnsi="Helvetica" w:cs="Helvetica"/>
              </w:rPr>
            </w:pPr>
            <w:r>
              <w:rPr>
                <w:rFonts w:ascii="Helvetica" w:hAnsi="Helvetica" w:cs="Helvetica"/>
              </w:rPr>
              <w:t>Sai Prasanth Velusamy</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5AB407C" w14:textId="77777777" w:rsidR="00F46D80" w:rsidRDefault="00F46D80">
            <w:pPr>
              <w:jc w:val="center"/>
              <w:rPr>
                <w:rFonts w:ascii="Helvetica" w:hAnsi="Helvetica" w:cs="Helvetica"/>
              </w:rPr>
            </w:pPr>
            <w:r>
              <w:rPr>
                <w:rFonts w:ascii="Helvetica" w:hAnsi="Helvetica" w:cs="Helvetica"/>
              </w:rPr>
              <w:t>svelusa2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5D5A152" w14:textId="77777777" w:rsidR="00F46D80" w:rsidRDefault="00F46D80">
            <w:pPr>
              <w:jc w:val="center"/>
              <w:rPr>
                <w:rFonts w:ascii="Helvetica" w:hAnsi="Helvetica" w:cs="Helvetica"/>
              </w:rPr>
            </w:pPr>
            <w:r>
              <w:rPr>
                <w:rFonts w:ascii="Helvetica" w:hAnsi="Helvetica" w:cs="Helvetica"/>
              </w:rPr>
              <w:t>Electrical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F9AC38B" w14:textId="77777777" w:rsidR="00F46D80" w:rsidRDefault="00F46D80">
            <w:pPr>
              <w:jc w:val="center"/>
              <w:rPr>
                <w:rFonts w:ascii="Helvetica" w:hAnsi="Helvetica" w:cs="Helvetica"/>
              </w:rPr>
            </w:pPr>
            <w:r>
              <w:rPr>
                <w:rFonts w:ascii="Helvetica" w:hAnsi="Helvetica" w:cs="Helvetica"/>
              </w:rPr>
              <w:t>Systems Engineer</w:t>
            </w:r>
          </w:p>
        </w:tc>
      </w:tr>
      <w:tr w:rsidR="00F46D80" w14:paraId="6326A02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81F4955" w14:textId="77777777" w:rsidR="00F46D80" w:rsidRDefault="00F46D80">
            <w:pPr>
              <w:jc w:val="center"/>
              <w:rPr>
                <w:rFonts w:ascii="Helvetica" w:hAnsi="Helvetica" w:cs="Helvetica"/>
              </w:rPr>
            </w:pPr>
            <w:r>
              <w:rPr>
                <w:rFonts w:ascii="Helvetica" w:hAnsi="Helvetica" w:cs="Helvetica"/>
              </w:rPr>
              <w:t>Nitin Kamboj</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34D2550" w14:textId="77777777" w:rsidR="00F46D80" w:rsidRDefault="00F46D80">
            <w:pPr>
              <w:jc w:val="center"/>
              <w:rPr>
                <w:rFonts w:ascii="Helvetica" w:hAnsi="Helvetica" w:cs="Helvetica"/>
              </w:rPr>
            </w:pPr>
            <w:r>
              <w:rPr>
                <w:rFonts w:ascii="Helvetica" w:hAnsi="Helvetica" w:cs="Helvetica"/>
              </w:rPr>
              <w:t>nkamboj</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19D22F6" w14:textId="77777777" w:rsidR="00F46D80" w:rsidRDefault="00F46D80">
            <w:pPr>
              <w:jc w:val="center"/>
              <w:rPr>
                <w:rFonts w:ascii="Helvetica" w:hAnsi="Helvetica" w:cs="Helvetica"/>
              </w:rPr>
            </w:pPr>
            <w:r>
              <w:rPr>
                <w:rFonts w:ascii="Helvetica" w:hAnsi="Helvetica" w:cs="Helvetica"/>
              </w:rPr>
              <w:t>ADAS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4531A58" w14:textId="77777777" w:rsidR="00F46D80" w:rsidRDefault="00F46D80">
            <w:pPr>
              <w:jc w:val="center"/>
              <w:rPr>
                <w:rFonts w:ascii="Helvetica" w:hAnsi="Helvetica" w:cs="Helvetica"/>
              </w:rPr>
            </w:pPr>
            <w:r>
              <w:rPr>
                <w:rFonts w:ascii="Helvetica" w:hAnsi="Helvetica" w:cs="Helvetica"/>
              </w:rPr>
              <w:t>Systems Engineer</w:t>
            </w:r>
          </w:p>
        </w:tc>
      </w:tr>
      <w:tr w:rsidR="00F46D80" w14:paraId="4A5A392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BDAA726" w14:textId="77777777" w:rsidR="00F46D80" w:rsidRDefault="00F46D80">
            <w:pPr>
              <w:jc w:val="center"/>
              <w:rPr>
                <w:rFonts w:ascii="Helvetica" w:hAnsi="Helvetica" w:cs="Helvetica"/>
              </w:rPr>
            </w:pPr>
            <w:r>
              <w:rPr>
                <w:rFonts w:ascii="Helvetica" w:hAnsi="Helvetica" w:cs="Helvetica"/>
              </w:rPr>
              <w:t>Venket Karramreddy</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E4B325F" w14:textId="77777777" w:rsidR="00F46D80" w:rsidRDefault="00F46D80">
            <w:pPr>
              <w:jc w:val="center"/>
              <w:rPr>
                <w:rFonts w:ascii="Helvetica" w:hAnsi="Helvetica" w:cs="Helvetica"/>
              </w:rPr>
            </w:pPr>
            <w:r>
              <w:rPr>
                <w:rFonts w:ascii="Helvetica" w:hAnsi="Helvetica" w:cs="Helvetica"/>
              </w:rPr>
              <w:t>vkarramr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5D850FC" w14:textId="77777777" w:rsidR="00F46D80" w:rsidRDefault="00F46D80">
            <w:pPr>
              <w:jc w:val="center"/>
              <w:rPr>
                <w:rFonts w:ascii="Helvetica" w:hAnsi="Helvetica" w:cs="Helvetica"/>
              </w:rPr>
            </w:pPr>
            <w:r>
              <w:rPr>
                <w:rFonts w:ascii="Helvetica" w:hAnsi="Helvetica" w:cs="Helvetica"/>
              </w:rPr>
              <w:t>MDV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6A7B1BB" w14:textId="77777777" w:rsidR="00F46D80" w:rsidRDefault="00F46D80">
            <w:pPr>
              <w:jc w:val="center"/>
              <w:rPr>
                <w:rFonts w:ascii="Helvetica" w:hAnsi="Helvetica" w:cs="Helvetica"/>
              </w:rPr>
            </w:pPr>
            <w:r>
              <w:rPr>
                <w:rFonts w:ascii="Helvetica" w:hAnsi="Helvetica" w:cs="Helvetica"/>
              </w:rPr>
              <w:t>Systems Engineer</w:t>
            </w:r>
          </w:p>
        </w:tc>
      </w:tr>
      <w:tr w:rsidR="00F46D80" w14:paraId="4DA8682B"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24EC444" w14:textId="77777777" w:rsidR="00F46D80" w:rsidRDefault="00F46D80">
            <w:pPr>
              <w:jc w:val="center"/>
              <w:rPr>
                <w:rFonts w:ascii="Helvetica" w:hAnsi="Helvetica" w:cs="Helvetica"/>
              </w:rPr>
            </w:pPr>
            <w:r>
              <w:rPr>
                <w:rFonts w:ascii="Helvetica" w:hAnsi="Helvetica" w:cs="Helvetica"/>
              </w:rPr>
              <w:t>Vijaya Kumar Midde</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2CC224C" w14:textId="77777777" w:rsidR="00F46D80" w:rsidRDefault="00F46D80">
            <w:pPr>
              <w:jc w:val="center"/>
              <w:rPr>
                <w:rFonts w:ascii="Helvetica" w:hAnsi="Helvetica" w:cs="Helvetica"/>
              </w:rPr>
            </w:pPr>
            <w:r>
              <w:rPr>
                <w:rFonts w:ascii="Helvetica" w:hAnsi="Helvetica" w:cs="Helvetica"/>
              </w:rPr>
              <w:t>vmidde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4C7CEE" w14:textId="77777777" w:rsidR="00F46D80" w:rsidRDefault="00F46D80">
            <w:pPr>
              <w:jc w:val="center"/>
              <w:rPr>
                <w:rFonts w:ascii="Helvetica" w:hAnsi="Helvetica" w:cs="Helvetica"/>
              </w:rPr>
            </w:pPr>
            <w:r>
              <w:rPr>
                <w:rFonts w:ascii="Helvetica" w:hAnsi="Helvetica" w:cs="Helvetica"/>
              </w:rPr>
              <w:t>MDVVC Feature 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D616D3B" w14:textId="77777777" w:rsidR="00F46D80" w:rsidRDefault="00F46D80">
            <w:pPr>
              <w:jc w:val="center"/>
              <w:rPr>
                <w:rFonts w:ascii="Helvetica" w:hAnsi="Helvetica" w:cs="Helvetica"/>
              </w:rPr>
            </w:pPr>
            <w:r>
              <w:rPr>
                <w:rFonts w:ascii="Helvetica" w:hAnsi="Helvetica" w:cs="Helvetica"/>
              </w:rPr>
              <w:t>Systems Engineer</w:t>
            </w:r>
          </w:p>
        </w:tc>
      </w:tr>
      <w:tr w:rsidR="00F46D80" w14:paraId="7EEC1637"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0B11DA6" w14:textId="77777777" w:rsidR="00F46D80" w:rsidRDefault="00F46D80">
            <w:pPr>
              <w:jc w:val="center"/>
              <w:rPr>
                <w:rFonts w:ascii="Helvetica" w:hAnsi="Helvetica" w:cs="Helvetica"/>
              </w:rPr>
            </w:pPr>
            <w:r>
              <w:rPr>
                <w:rFonts w:ascii="Helvetica" w:hAnsi="Helvetica" w:cs="Helvetica"/>
              </w:rPr>
              <w:t>Sivaram Sudhak Dogiparthi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5CB55F4" w14:textId="77777777" w:rsidR="00F46D80" w:rsidRDefault="00F46D80">
            <w:pPr>
              <w:jc w:val="center"/>
              <w:rPr>
                <w:rFonts w:ascii="Helvetica" w:hAnsi="Helvetica" w:cs="Helvetica"/>
              </w:rPr>
            </w:pPr>
            <w:r>
              <w:rPr>
                <w:rFonts w:ascii="Helvetica" w:hAnsi="Helvetica" w:cs="Helvetica"/>
              </w:rPr>
              <w:t>sdogipar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4AD33A7" w14:textId="77777777" w:rsidR="00F46D80" w:rsidRDefault="00F46D80">
            <w:pPr>
              <w:jc w:val="center"/>
              <w:rPr>
                <w:rFonts w:ascii="Helvetica" w:hAnsi="Helvetica" w:cs="Helvetica"/>
              </w:rPr>
            </w:pPr>
            <w:r>
              <w:rPr>
                <w:rFonts w:ascii="Helvetica" w:hAnsi="Helvetica" w:cs="Helvetica"/>
              </w:rPr>
              <w:t>SDN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3A3687C" w14:textId="77777777" w:rsidR="00F46D80" w:rsidRDefault="00F46D80">
            <w:pPr>
              <w:jc w:val="center"/>
              <w:rPr>
                <w:rFonts w:ascii="Helvetica" w:hAnsi="Helvetica" w:cs="Helvetica"/>
              </w:rPr>
            </w:pPr>
            <w:r>
              <w:rPr>
                <w:rFonts w:ascii="Helvetica" w:hAnsi="Helvetica" w:cs="Helvetica"/>
              </w:rPr>
              <w:t>Systems Engineer</w:t>
            </w:r>
          </w:p>
        </w:tc>
      </w:tr>
      <w:tr w:rsidR="00F46D80" w14:paraId="0017E61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21D2C86" w14:textId="77777777" w:rsidR="00F46D80" w:rsidRDefault="00F46D80">
            <w:pPr>
              <w:jc w:val="center"/>
              <w:rPr>
                <w:rFonts w:ascii="Helvetica" w:hAnsi="Helvetica" w:cs="Helvetica"/>
              </w:rPr>
            </w:pPr>
            <w:r>
              <w:rPr>
                <w:rFonts w:ascii="Helvetica" w:hAnsi="Helvetica" w:cs="Helvetica"/>
              </w:rPr>
              <w:lastRenderedPageBreak/>
              <w:t>David Ooms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441E3EC" w14:textId="77777777" w:rsidR="00F46D80" w:rsidRDefault="00F46D80">
            <w:pPr>
              <w:jc w:val="center"/>
              <w:rPr>
                <w:rFonts w:ascii="Helvetica" w:hAnsi="Helvetica" w:cs="Helvetica"/>
              </w:rPr>
            </w:pPr>
            <w:r>
              <w:rPr>
                <w:rFonts w:ascii="Helvetica" w:hAnsi="Helvetica" w:cs="Helvetica"/>
              </w:rPr>
              <w:t>dooms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ED1CD5F" w14:textId="77777777" w:rsidR="00F46D80" w:rsidRDefault="00F46D80">
            <w:pPr>
              <w:jc w:val="center"/>
              <w:rPr>
                <w:rFonts w:ascii="Helvetica" w:hAnsi="Helvetica" w:cs="Helvetica"/>
              </w:rPr>
            </w:pPr>
            <w:r>
              <w:rPr>
                <w:rFonts w:ascii="Helvetica" w:hAnsi="Helvetica" w:cs="Helvetica"/>
              </w:rPr>
              <w:t>D-Ford Human-Centric Design Project Lead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C07A12" w14:textId="77777777" w:rsidR="00F46D80" w:rsidRDefault="00F46D80">
            <w:pPr>
              <w:jc w:val="center"/>
              <w:rPr>
                <w:rFonts w:ascii="Helvetica" w:hAnsi="Helvetica" w:cs="Helvetica"/>
              </w:rPr>
            </w:pPr>
            <w:r>
              <w:rPr>
                <w:rFonts w:ascii="Helvetica" w:hAnsi="Helvetica" w:cs="Helvetica"/>
              </w:rPr>
              <w:t>Systems Engineer</w:t>
            </w:r>
          </w:p>
        </w:tc>
      </w:tr>
      <w:tr w:rsidR="00F46D80" w14:paraId="5627F30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FE313BE" w14:textId="77777777" w:rsidR="00F46D80" w:rsidRDefault="00F46D80">
            <w:pPr>
              <w:jc w:val="center"/>
              <w:rPr>
                <w:rFonts w:ascii="Helvetica" w:hAnsi="Helvetica" w:cs="Helvetica"/>
              </w:rPr>
            </w:pPr>
            <w:r>
              <w:rPr>
                <w:rFonts w:ascii="Helvetica" w:hAnsi="Helvetica" w:cs="Helvetica"/>
              </w:rPr>
              <w:t>Kerri Sayers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5791E84" w14:textId="77777777" w:rsidR="00F46D80" w:rsidRDefault="00F46D80">
            <w:pPr>
              <w:jc w:val="center"/>
              <w:rPr>
                <w:rFonts w:ascii="Helvetica" w:hAnsi="Helvetica" w:cs="Helvetica"/>
              </w:rPr>
            </w:pPr>
            <w:r>
              <w:rPr>
                <w:rFonts w:ascii="Helvetica" w:hAnsi="Helvetica" w:cs="Helvetica"/>
              </w:rPr>
              <w:t>ksayer53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29481CD" w14:textId="77777777" w:rsidR="00F46D80" w:rsidRDefault="00F46D80">
            <w:pPr>
              <w:jc w:val="center"/>
              <w:rPr>
                <w:rFonts w:ascii="Helvetica" w:hAnsi="Helvetica" w:cs="Helvetica"/>
              </w:rPr>
            </w:pPr>
            <w:r>
              <w:rPr>
                <w:rFonts w:ascii="Helvetica" w:hAnsi="Helvetica" w:cs="Helvetica"/>
              </w:rPr>
              <w:t>CV Electronics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64452C4" w14:textId="77777777" w:rsidR="00F46D80" w:rsidRDefault="00F46D80">
            <w:pPr>
              <w:jc w:val="center"/>
              <w:rPr>
                <w:rFonts w:ascii="Helvetica" w:hAnsi="Helvetica" w:cs="Helvetica"/>
              </w:rPr>
            </w:pPr>
            <w:r>
              <w:rPr>
                <w:rFonts w:ascii="Helvetica" w:hAnsi="Helvetica" w:cs="Helvetica"/>
              </w:rPr>
              <w:t>Systems Engineer</w:t>
            </w:r>
          </w:p>
        </w:tc>
      </w:tr>
      <w:tr w:rsidR="00F46D80" w14:paraId="4C83327E"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5A28158" w14:textId="77777777" w:rsidR="00F46D80" w:rsidRDefault="00F46D80">
            <w:pPr>
              <w:jc w:val="center"/>
              <w:rPr>
                <w:rFonts w:ascii="Helvetica" w:hAnsi="Helvetica" w:cs="Helvetica"/>
              </w:rPr>
            </w:pPr>
            <w:r>
              <w:rPr>
                <w:rFonts w:ascii="Helvetica" w:hAnsi="Helvetica" w:cs="Helvetica"/>
              </w:rPr>
              <w:t>Claudia Zaragoza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6490334" w14:textId="77777777" w:rsidR="00F46D80" w:rsidRDefault="00F46D80">
            <w:pPr>
              <w:jc w:val="center"/>
              <w:rPr>
                <w:rFonts w:ascii="Helvetica" w:hAnsi="Helvetica" w:cs="Helvetica"/>
              </w:rPr>
            </w:pPr>
            <w:r>
              <w:rPr>
                <w:rFonts w:ascii="Helvetica" w:hAnsi="Helvetica" w:cs="Helvetica"/>
              </w:rPr>
              <w:t>czarago1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A0CD3DB" w14:textId="77777777" w:rsidR="00F46D80" w:rsidRDefault="00F46D80">
            <w:pPr>
              <w:jc w:val="center"/>
              <w:rPr>
                <w:rFonts w:ascii="Helvetica" w:hAnsi="Helvetica" w:cs="Helvetica"/>
              </w:rPr>
            </w:pPr>
            <w:r>
              <w:rPr>
                <w:rFonts w:ascii="Helvetica" w:hAnsi="Helvetica" w:cs="Helvetica"/>
              </w:rPr>
              <w:t>EESE Core Camera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85CF6" w14:textId="77777777" w:rsidR="00F46D80" w:rsidRDefault="00F46D80">
            <w:pPr>
              <w:jc w:val="center"/>
              <w:rPr>
                <w:rFonts w:ascii="Helvetica" w:hAnsi="Helvetica" w:cs="Helvetica"/>
              </w:rPr>
            </w:pPr>
            <w:r>
              <w:rPr>
                <w:rFonts w:ascii="Helvetica" w:hAnsi="Helvetica" w:cs="Helvetica"/>
              </w:rPr>
              <w:t>Systems Engineer</w:t>
            </w:r>
          </w:p>
        </w:tc>
      </w:tr>
      <w:tr w:rsidR="00F46D80" w14:paraId="1521C9F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034DF8B" w14:textId="77777777" w:rsidR="00F46D80" w:rsidRDefault="00F46D80">
            <w:pPr>
              <w:jc w:val="center"/>
              <w:rPr>
                <w:rFonts w:ascii="Helvetica" w:hAnsi="Helvetica" w:cs="Helvetica"/>
              </w:rPr>
            </w:pPr>
            <w:r>
              <w:rPr>
                <w:rFonts w:ascii="Helvetica" w:hAnsi="Helvetica" w:cs="Helvetica"/>
              </w:rPr>
              <w:t>Jeffrey Wallat</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770B42E" w14:textId="77777777" w:rsidR="00F46D80" w:rsidRDefault="00F46D80">
            <w:pPr>
              <w:jc w:val="center"/>
              <w:rPr>
                <w:rFonts w:ascii="Helvetica" w:hAnsi="Helvetica" w:cs="Helvetica"/>
              </w:rPr>
            </w:pPr>
            <w:r>
              <w:rPr>
                <w:rFonts w:ascii="Helvetica" w:hAnsi="Helvetica" w:cs="Helvetica"/>
              </w:rPr>
              <w:t>jwallat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9BD3CFF" w14:textId="77777777" w:rsidR="00F46D80" w:rsidRDefault="00F46D80">
            <w:pPr>
              <w:jc w:val="center"/>
              <w:rPr>
                <w:rFonts w:ascii="Helvetica" w:hAnsi="Helvetica" w:cs="Helvetica"/>
              </w:rPr>
            </w:pPr>
            <w:r>
              <w:rPr>
                <w:rFonts w:ascii="Helvetica" w:hAnsi="Helvetica" w:cs="Helvetica"/>
              </w:rPr>
              <w:t>CVPP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D9FF3F" w14:textId="77777777" w:rsidR="00F46D80" w:rsidRDefault="00F46D80">
            <w:pPr>
              <w:jc w:val="center"/>
              <w:rPr>
                <w:rFonts w:ascii="Helvetica" w:hAnsi="Helvetica" w:cs="Helvetica"/>
              </w:rPr>
            </w:pPr>
            <w:r>
              <w:rPr>
                <w:rFonts w:ascii="Helvetica" w:hAnsi="Helvetica" w:cs="Helvetica"/>
              </w:rPr>
              <w:t>Systems Engineer</w:t>
            </w:r>
          </w:p>
        </w:tc>
      </w:tr>
      <w:tr w:rsidR="00F46D80" w14:paraId="403B034B"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C4EA7EE" w14:textId="77777777" w:rsidR="00F46D80" w:rsidRDefault="00F46D80">
            <w:pPr>
              <w:jc w:val="center"/>
              <w:rPr>
                <w:rFonts w:ascii="Helvetica" w:hAnsi="Helvetica" w:cs="Helvetica"/>
              </w:rPr>
            </w:pPr>
            <w:r>
              <w:rPr>
                <w:rFonts w:ascii="Helvetica" w:hAnsi="Helvetica" w:cs="Helvetica"/>
              </w:rPr>
              <w:t>Dan Sullivan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08D3812" w14:textId="77777777" w:rsidR="00F46D80" w:rsidRDefault="00F46D80">
            <w:pPr>
              <w:jc w:val="center"/>
              <w:rPr>
                <w:rFonts w:ascii="Helvetica" w:hAnsi="Helvetica" w:cs="Helvetica"/>
              </w:rPr>
            </w:pPr>
            <w:r>
              <w:rPr>
                <w:rFonts w:ascii="Helvetica" w:hAnsi="Helvetica" w:cs="Helvetica"/>
              </w:rPr>
              <w:t>dsulli30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4ACBF83" w14:textId="77777777" w:rsidR="00F46D80" w:rsidRDefault="00F46D80">
            <w:pPr>
              <w:jc w:val="center"/>
              <w:rPr>
                <w:rFonts w:ascii="Helvetica" w:hAnsi="Helvetica" w:cs="Helvetica"/>
              </w:rPr>
            </w:pPr>
            <w:r>
              <w:rPr>
                <w:rFonts w:ascii="Helvetica" w:hAnsi="Helvetica" w:cs="Helvetica"/>
              </w:rPr>
              <w:t>System Architect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23BEE8A" w14:textId="77777777" w:rsidR="00F46D80" w:rsidRDefault="00F46D80">
            <w:pPr>
              <w:jc w:val="center"/>
              <w:rPr>
                <w:rFonts w:ascii="Helvetica" w:hAnsi="Helvetica" w:cs="Helvetica"/>
              </w:rPr>
            </w:pPr>
            <w:r>
              <w:rPr>
                <w:rFonts w:ascii="Helvetica" w:hAnsi="Helvetica" w:cs="Helvetica"/>
              </w:rPr>
              <w:t>Systems Engineer</w:t>
            </w:r>
          </w:p>
        </w:tc>
      </w:tr>
      <w:tr w:rsidR="00F46D80" w14:paraId="13167EE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2FA21F3" w14:textId="77777777" w:rsidR="00F46D80" w:rsidRDefault="00F46D80">
            <w:pPr>
              <w:jc w:val="center"/>
              <w:rPr>
                <w:rFonts w:ascii="Helvetica" w:hAnsi="Helvetica" w:cs="Helvetica"/>
              </w:rPr>
            </w:pPr>
            <w:r>
              <w:rPr>
                <w:rFonts w:ascii="Helvetica" w:hAnsi="Helvetica" w:cs="Helvetica"/>
              </w:rPr>
              <w:t>Jin Kim</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0F5289D" w14:textId="77777777" w:rsidR="00F46D80" w:rsidRDefault="00F46D80">
            <w:pPr>
              <w:jc w:val="center"/>
              <w:rPr>
                <w:rFonts w:ascii="Helvetica" w:hAnsi="Helvetica" w:cs="Helvetica"/>
              </w:rPr>
            </w:pPr>
            <w:r>
              <w:rPr>
                <w:rFonts w:ascii="Helvetica" w:hAnsi="Helvetica" w:cs="Helvetica"/>
              </w:rPr>
              <w:t>jkim119</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823F7DD" w14:textId="77777777" w:rsidR="00F46D80" w:rsidRDefault="00F46D80">
            <w:pPr>
              <w:jc w:val="center"/>
              <w:rPr>
                <w:rFonts w:ascii="Helvetica" w:hAnsi="Helvetica" w:cs="Helvetica"/>
              </w:rPr>
            </w:pPr>
            <w:r>
              <w:rPr>
                <w:rFonts w:ascii="Helvetica" w:hAnsi="Helvetica" w:cs="Helvetica"/>
              </w:rPr>
              <w:t>ECG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6E8912F" w14:textId="77777777" w:rsidR="00F46D80" w:rsidRDefault="00F46D80">
            <w:pPr>
              <w:jc w:val="center"/>
              <w:rPr>
                <w:rFonts w:ascii="Helvetica" w:hAnsi="Helvetica" w:cs="Helvetica"/>
              </w:rPr>
            </w:pPr>
            <w:r>
              <w:rPr>
                <w:rFonts w:ascii="Helvetica" w:hAnsi="Helvetica" w:cs="Helvetica"/>
              </w:rPr>
              <w:t>Systems Engineer</w:t>
            </w:r>
          </w:p>
        </w:tc>
      </w:tr>
      <w:tr w:rsidR="00F46D80" w14:paraId="5DFE9767"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10E7087" w14:textId="77777777" w:rsidR="00F46D80" w:rsidRDefault="00F46D80">
            <w:pPr>
              <w:jc w:val="center"/>
              <w:rPr>
                <w:rFonts w:ascii="Helvetica" w:hAnsi="Helvetica" w:cs="Helvetica"/>
              </w:rPr>
            </w:pPr>
            <w:r>
              <w:rPr>
                <w:rFonts w:ascii="Helvetica" w:hAnsi="Helvetica" w:cs="Helvetica"/>
              </w:rPr>
              <w:t>Ian Salsbury</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1FFCF60" w14:textId="77777777" w:rsidR="00F46D80" w:rsidRDefault="00F46D80">
            <w:pPr>
              <w:jc w:val="center"/>
              <w:rPr>
                <w:rFonts w:ascii="Helvetica" w:hAnsi="Helvetica" w:cs="Helvetica"/>
              </w:rPr>
            </w:pPr>
            <w:r>
              <w:rPr>
                <w:rFonts w:ascii="Helvetica" w:hAnsi="Helvetica" w:cs="Helvetica"/>
              </w:rPr>
              <w:t>isalsbu1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DC351AB" w14:textId="77777777" w:rsidR="00F46D80" w:rsidRDefault="00F46D80">
            <w:pPr>
              <w:jc w:val="center"/>
              <w:rPr>
                <w:rFonts w:ascii="Helvetica" w:hAnsi="Helvetica" w:cs="Helvetica"/>
              </w:rPr>
            </w:pPr>
            <w:r>
              <w:rPr>
                <w:rFonts w:ascii="Helvetica" w:hAnsi="Helvetica" w:cs="Helvetica"/>
              </w:rPr>
              <w:t>CV Beacon PM Lead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920E503" w14:textId="77777777" w:rsidR="00F46D80" w:rsidRDefault="00F46D80">
            <w:pPr>
              <w:jc w:val="center"/>
              <w:rPr>
                <w:rFonts w:ascii="Helvetica" w:hAnsi="Helvetica" w:cs="Helvetica"/>
              </w:rPr>
            </w:pPr>
            <w:r>
              <w:rPr>
                <w:rFonts w:ascii="Helvetica" w:hAnsi="Helvetica" w:cs="Helvetica"/>
              </w:rPr>
              <w:t>Systems Engineer</w:t>
            </w:r>
          </w:p>
        </w:tc>
      </w:tr>
      <w:tr w:rsidR="00F46D80" w14:paraId="74062E87"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B03392A" w14:textId="77777777" w:rsidR="00F46D80" w:rsidRDefault="00F46D80">
            <w:pPr>
              <w:jc w:val="center"/>
              <w:rPr>
                <w:rFonts w:ascii="Helvetica" w:hAnsi="Helvetica" w:cs="Helvetica"/>
              </w:rPr>
            </w:pPr>
            <w:r>
              <w:rPr>
                <w:rFonts w:ascii="Helvetica" w:hAnsi="Helvetica" w:cs="Helvetica"/>
              </w:rPr>
              <w:t>Ritesh Pandya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5B4C592" w14:textId="77777777" w:rsidR="00F46D80" w:rsidRDefault="00F46D80">
            <w:pPr>
              <w:jc w:val="center"/>
              <w:rPr>
                <w:rFonts w:ascii="Helvetica" w:hAnsi="Helvetica" w:cs="Helvetica"/>
              </w:rPr>
            </w:pPr>
            <w:r>
              <w:rPr>
                <w:rFonts w:ascii="Helvetica" w:hAnsi="Helvetica" w:cs="Helvetica"/>
              </w:rPr>
              <w:t>rpandya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0C2630" w14:textId="77777777" w:rsidR="00F46D80" w:rsidRDefault="00F46D80">
            <w:pPr>
              <w:jc w:val="center"/>
              <w:rPr>
                <w:rFonts w:ascii="Helvetica" w:hAnsi="Helvetica" w:cs="Helvetica"/>
              </w:rPr>
            </w:pPr>
            <w:r>
              <w:rPr>
                <w:rFonts w:ascii="Helvetica" w:hAnsi="Helvetica" w:cs="Helvetica"/>
              </w:rPr>
              <w:t>ECG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421E977" w14:textId="77777777" w:rsidR="00F46D80" w:rsidRDefault="00F46D80">
            <w:pPr>
              <w:jc w:val="center"/>
              <w:rPr>
                <w:rFonts w:ascii="Helvetica" w:hAnsi="Helvetica" w:cs="Helvetica"/>
              </w:rPr>
            </w:pPr>
            <w:r>
              <w:rPr>
                <w:rFonts w:ascii="Helvetica" w:hAnsi="Helvetica" w:cs="Helvetica"/>
              </w:rPr>
              <w:t>Systems Engineer</w:t>
            </w:r>
          </w:p>
        </w:tc>
      </w:tr>
      <w:tr w:rsidR="00F46D80" w14:paraId="765C61BE"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C33E901" w14:textId="77777777" w:rsidR="00F46D80" w:rsidRDefault="00F46D80">
            <w:pPr>
              <w:jc w:val="center"/>
              <w:rPr>
                <w:rFonts w:ascii="Helvetica" w:hAnsi="Helvetica" w:cs="Helvetica"/>
              </w:rPr>
            </w:pPr>
            <w:r>
              <w:rPr>
                <w:rFonts w:ascii="Helvetica" w:hAnsi="Helvetica" w:cs="Helvetica"/>
              </w:rPr>
              <w:t>Ariana de Moreno bautista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E7E9DDC" w14:textId="77777777" w:rsidR="00F46D80" w:rsidRDefault="00F46D80">
            <w:pPr>
              <w:jc w:val="center"/>
              <w:rPr>
                <w:rFonts w:ascii="Helvetica" w:hAnsi="Helvetica" w:cs="Helvetica"/>
              </w:rPr>
            </w:pPr>
            <w:r>
              <w:rPr>
                <w:rFonts w:ascii="Helvetica" w:hAnsi="Helvetica" w:cs="Helvetica"/>
              </w:rPr>
              <w:t>amorenob</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A7ADA3D" w14:textId="77777777" w:rsidR="00F46D80" w:rsidRDefault="00F46D80">
            <w:pPr>
              <w:jc w:val="center"/>
              <w:rPr>
                <w:rFonts w:ascii="Helvetica" w:hAnsi="Helvetica" w:cs="Helvetica"/>
              </w:rPr>
            </w:pPr>
            <w:r>
              <w:rPr>
                <w:rFonts w:ascii="Helvetica" w:hAnsi="Helvetica" w:cs="Helvetica"/>
              </w:rPr>
              <w:t>SDN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6131D6B" w14:textId="77777777" w:rsidR="00F46D80" w:rsidRDefault="00F46D80">
            <w:pPr>
              <w:jc w:val="center"/>
              <w:rPr>
                <w:rFonts w:ascii="Helvetica" w:hAnsi="Helvetica" w:cs="Helvetica"/>
              </w:rPr>
            </w:pPr>
            <w:r>
              <w:rPr>
                <w:rFonts w:ascii="Helvetica" w:hAnsi="Helvetica" w:cs="Helvetica"/>
              </w:rPr>
              <w:t>Systems Engineer</w:t>
            </w:r>
          </w:p>
        </w:tc>
      </w:tr>
      <w:tr w:rsidR="00F46D80" w14:paraId="21E4E238"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11EA7FD" w14:textId="77777777" w:rsidR="00F46D80" w:rsidRDefault="00F46D80">
            <w:pPr>
              <w:jc w:val="center"/>
              <w:rPr>
                <w:rFonts w:ascii="Helvetica" w:hAnsi="Helvetica" w:cs="Helvetica"/>
              </w:rPr>
            </w:pPr>
            <w:r>
              <w:rPr>
                <w:rFonts w:ascii="Helvetica" w:hAnsi="Helvetica" w:cs="Helvetica"/>
              </w:rPr>
              <w:t>Ishan Gupta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01F7964" w14:textId="77777777" w:rsidR="00F46D80" w:rsidRDefault="00F46D80">
            <w:pPr>
              <w:jc w:val="center"/>
              <w:rPr>
                <w:rFonts w:ascii="Helvetica" w:hAnsi="Helvetica" w:cs="Helvetica"/>
              </w:rPr>
            </w:pPr>
            <w:r>
              <w:rPr>
                <w:rFonts w:ascii="Helvetica" w:hAnsi="Helvetica" w:cs="Helvetica"/>
              </w:rPr>
              <w:t>igupta1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280BB0E" w14:textId="77777777" w:rsidR="00F46D80" w:rsidRDefault="00F46D80">
            <w:pPr>
              <w:jc w:val="center"/>
              <w:rPr>
                <w:rFonts w:ascii="Helvetica" w:hAnsi="Helvetica" w:cs="Helvetica"/>
              </w:rPr>
            </w:pPr>
            <w:r>
              <w:rPr>
                <w:rFonts w:ascii="Helvetica" w:hAnsi="Helvetica" w:cs="Helvetica"/>
              </w:rPr>
              <w:t>SE Feature 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F94FE19" w14:textId="77777777" w:rsidR="00F46D80" w:rsidRDefault="00F46D80">
            <w:pPr>
              <w:jc w:val="center"/>
              <w:rPr>
                <w:rFonts w:ascii="Helvetica" w:hAnsi="Helvetica" w:cs="Helvetica"/>
              </w:rPr>
            </w:pPr>
            <w:r>
              <w:rPr>
                <w:rFonts w:ascii="Helvetica" w:hAnsi="Helvetica" w:cs="Helvetica"/>
              </w:rPr>
              <w:t>Systems Engineer</w:t>
            </w:r>
          </w:p>
        </w:tc>
      </w:tr>
      <w:tr w:rsidR="00F46D80" w14:paraId="33EF2560"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4C74FB7" w14:textId="77777777" w:rsidR="00F46D80" w:rsidRDefault="00F46D80">
            <w:pPr>
              <w:jc w:val="center"/>
              <w:rPr>
                <w:rFonts w:ascii="Helvetica" w:hAnsi="Helvetica" w:cs="Helvetica"/>
              </w:rPr>
            </w:pPr>
            <w:r>
              <w:rPr>
                <w:rFonts w:ascii="Helvetica" w:hAnsi="Helvetica" w:cs="Helvetica"/>
              </w:rPr>
              <w:t>Ben Chen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D4A035C" w14:textId="77777777" w:rsidR="00F46D80" w:rsidRDefault="00F46D80">
            <w:pPr>
              <w:jc w:val="center"/>
              <w:rPr>
                <w:rFonts w:ascii="Helvetica" w:hAnsi="Helvetica" w:cs="Helvetica"/>
              </w:rPr>
            </w:pPr>
            <w:r>
              <w:rPr>
                <w:rFonts w:ascii="Helvetica" w:hAnsi="Helvetica" w:cs="Helvetica"/>
              </w:rPr>
              <w:t>bchen9</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B6FBF22" w14:textId="77777777" w:rsidR="00F46D80" w:rsidRDefault="00F46D80">
            <w:pPr>
              <w:jc w:val="center"/>
              <w:rPr>
                <w:rFonts w:ascii="Helvetica" w:hAnsi="Helvetica" w:cs="Helvetica"/>
              </w:rPr>
            </w:pPr>
            <w:r>
              <w:rPr>
                <w:rFonts w:ascii="Helvetica" w:hAnsi="Helvetica" w:cs="Helvetica"/>
              </w:rPr>
              <w:t>BCM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904459A" w14:textId="77777777" w:rsidR="00F46D80" w:rsidRDefault="00F46D80">
            <w:pPr>
              <w:jc w:val="center"/>
              <w:rPr>
                <w:rFonts w:ascii="Helvetica" w:hAnsi="Helvetica" w:cs="Helvetica"/>
              </w:rPr>
            </w:pPr>
            <w:r>
              <w:rPr>
                <w:rFonts w:ascii="Helvetica" w:hAnsi="Helvetica" w:cs="Helvetica"/>
              </w:rPr>
              <w:t>Systems Engineer</w:t>
            </w:r>
          </w:p>
        </w:tc>
      </w:tr>
      <w:tr w:rsidR="00F46D80" w14:paraId="39E16C5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879943C" w14:textId="77777777" w:rsidR="00F46D80" w:rsidRDefault="00F46D80">
            <w:pPr>
              <w:jc w:val="center"/>
              <w:rPr>
                <w:rFonts w:ascii="Helvetica" w:hAnsi="Helvetica" w:cs="Helvetica"/>
              </w:rPr>
            </w:pPr>
            <w:r>
              <w:rPr>
                <w:rFonts w:ascii="Helvetica" w:hAnsi="Helvetica" w:cs="Helvetica"/>
              </w:rPr>
              <w:t>Candice Villanueva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B38C31F" w14:textId="77777777" w:rsidR="00F46D80" w:rsidRDefault="00F46D80">
            <w:pPr>
              <w:jc w:val="center"/>
              <w:rPr>
                <w:rFonts w:ascii="Helvetica" w:hAnsi="Helvetica" w:cs="Helvetica"/>
              </w:rPr>
            </w:pPr>
            <w:r>
              <w:rPr>
                <w:rFonts w:ascii="Helvetica" w:hAnsi="Helvetica" w:cs="Helvetica"/>
              </w:rPr>
              <w:t>cvilla30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BA269E1" w14:textId="77777777" w:rsidR="00F46D80" w:rsidRDefault="00F46D80">
            <w:pPr>
              <w:jc w:val="center"/>
              <w:rPr>
                <w:rFonts w:ascii="Helvetica" w:hAnsi="Helvetica" w:cs="Helvetica"/>
              </w:rPr>
            </w:pPr>
            <w:r>
              <w:rPr>
                <w:rFonts w:ascii="Helvetica" w:hAnsi="Helvetica" w:cs="Helvetica"/>
              </w:rPr>
              <w:t>FordPass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0C4D30D" w14:textId="77777777" w:rsidR="00F46D80" w:rsidRDefault="00F46D80">
            <w:pPr>
              <w:jc w:val="center"/>
              <w:rPr>
                <w:rFonts w:ascii="Helvetica" w:hAnsi="Helvetica" w:cs="Helvetica"/>
              </w:rPr>
            </w:pPr>
            <w:r>
              <w:rPr>
                <w:rFonts w:ascii="Helvetica" w:hAnsi="Helvetica" w:cs="Helvetica"/>
              </w:rPr>
              <w:t>Systems Engineer</w:t>
            </w:r>
          </w:p>
        </w:tc>
      </w:tr>
      <w:tr w:rsidR="00F46D80" w14:paraId="79789A4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8073967" w14:textId="77777777" w:rsidR="00F46D80" w:rsidRDefault="00F46D80">
            <w:pPr>
              <w:jc w:val="center"/>
              <w:rPr>
                <w:rFonts w:ascii="Helvetica" w:hAnsi="Helvetica" w:cs="Helvetica"/>
              </w:rPr>
            </w:pPr>
            <w:r>
              <w:rPr>
                <w:rFonts w:ascii="Helvetica" w:hAnsi="Helvetica" w:cs="Helvetica"/>
              </w:rPr>
              <w:t>Jason Baldwin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831E36E" w14:textId="77777777" w:rsidR="00F46D80" w:rsidRDefault="00F46D80">
            <w:pPr>
              <w:jc w:val="center"/>
              <w:rPr>
                <w:rFonts w:ascii="Helvetica" w:hAnsi="Helvetica" w:cs="Helvetica"/>
              </w:rPr>
            </w:pPr>
            <w:r>
              <w:rPr>
                <w:rFonts w:ascii="Helvetica" w:hAnsi="Helvetica" w:cs="Helvetica"/>
              </w:rPr>
              <w:t>jbaldw10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EEE9F2" w14:textId="77777777" w:rsidR="00F46D80" w:rsidRDefault="00F46D80">
            <w:pPr>
              <w:jc w:val="center"/>
              <w:rPr>
                <w:rFonts w:ascii="Helvetica" w:hAnsi="Helvetica" w:cs="Helvetica"/>
              </w:rPr>
            </w:pPr>
            <w:r>
              <w:rPr>
                <w:rFonts w:ascii="Helvetica" w:hAnsi="Helvetica" w:cs="Helvetica"/>
              </w:rPr>
              <w:t>CV Body and Security Supervisor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491D3D6" w14:textId="77777777" w:rsidR="00F46D80" w:rsidRDefault="00F46D80">
            <w:pPr>
              <w:jc w:val="center"/>
              <w:rPr>
                <w:rFonts w:ascii="Helvetica" w:hAnsi="Helvetica" w:cs="Helvetica"/>
              </w:rPr>
            </w:pPr>
            <w:r>
              <w:rPr>
                <w:rFonts w:ascii="Helvetica" w:hAnsi="Helvetica" w:cs="Helvetica"/>
              </w:rPr>
              <w:t>Systems Engineer</w:t>
            </w:r>
          </w:p>
        </w:tc>
      </w:tr>
      <w:tr w:rsidR="00F46D80" w14:paraId="7858508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2C4427B" w14:textId="77777777" w:rsidR="00F46D80" w:rsidRDefault="00F46D80">
            <w:pPr>
              <w:jc w:val="center"/>
              <w:rPr>
                <w:rFonts w:ascii="Helvetica" w:hAnsi="Helvetica" w:cs="Helvetica"/>
              </w:rPr>
            </w:pPr>
            <w:r>
              <w:rPr>
                <w:rFonts w:ascii="Helvetica" w:hAnsi="Helvetica" w:cs="Helvetica"/>
              </w:rPr>
              <w:t>Donald Bilger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E373FAC" w14:textId="77777777" w:rsidR="00F46D80" w:rsidRDefault="00F46D80">
            <w:pPr>
              <w:jc w:val="center"/>
              <w:rPr>
                <w:rFonts w:ascii="Helvetica" w:hAnsi="Helvetica" w:cs="Helvetica"/>
              </w:rPr>
            </w:pPr>
            <w:r>
              <w:rPr>
                <w:rFonts w:ascii="Helvetica" w:hAnsi="Helvetica" w:cs="Helvetica"/>
              </w:rPr>
              <w:t>dbilger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892A545" w14:textId="77777777" w:rsidR="00F46D80" w:rsidRDefault="00F46D80">
            <w:pPr>
              <w:jc w:val="center"/>
              <w:rPr>
                <w:rFonts w:ascii="Helvetica" w:hAnsi="Helvetica" w:cs="Helvetica"/>
              </w:rPr>
            </w:pPr>
            <w:r>
              <w:rPr>
                <w:rFonts w:ascii="Helvetica" w:hAnsi="Helvetica" w:cs="Helvetica"/>
              </w:rPr>
              <w:t>SE Features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CDAFE3C" w14:textId="77777777" w:rsidR="00F46D80" w:rsidRDefault="00F46D80">
            <w:pPr>
              <w:jc w:val="center"/>
              <w:rPr>
                <w:rFonts w:ascii="Helvetica" w:hAnsi="Helvetica" w:cs="Helvetica"/>
              </w:rPr>
            </w:pPr>
            <w:r>
              <w:rPr>
                <w:rFonts w:ascii="Helvetica" w:hAnsi="Helvetica" w:cs="Helvetica"/>
              </w:rPr>
              <w:t>Systems Engineer</w:t>
            </w:r>
          </w:p>
        </w:tc>
      </w:tr>
      <w:tr w:rsidR="00F46D80" w14:paraId="0A8CF737"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F159039" w14:textId="77777777" w:rsidR="00F46D80" w:rsidRDefault="00F46D80">
            <w:pPr>
              <w:jc w:val="center"/>
              <w:rPr>
                <w:rFonts w:ascii="Helvetica" w:hAnsi="Helvetica" w:cs="Helvetica"/>
              </w:rPr>
            </w:pPr>
            <w:r>
              <w:rPr>
                <w:rFonts w:ascii="Helvetica" w:hAnsi="Helvetica" w:cs="Helvetica"/>
              </w:rPr>
              <w:t>Stephen Orris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94AC46F" w14:textId="77777777" w:rsidR="00F46D80" w:rsidRDefault="00F46D80">
            <w:pPr>
              <w:jc w:val="center"/>
              <w:rPr>
                <w:rFonts w:ascii="Helvetica" w:hAnsi="Helvetica" w:cs="Helvetica"/>
              </w:rPr>
            </w:pPr>
            <w:r>
              <w:rPr>
                <w:rFonts w:ascii="Helvetica" w:hAnsi="Helvetica" w:cs="Helvetica"/>
              </w:rPr>
              <w:t>sorris1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45E9531" w14:textId="77777777" w:rsidR="00F46D80" w:rsidRDefault="00F46D80">
            <w:pPr>
              <w:jc w:val="center"/>
              <w:rPr>
                <w:rFonts w:ascii="Helvetica" w:hAnsi="Helvetica" w:cs="Helvetica"/>
              </w:rPr>
            </w:pPr>
            <w:r>
              <w:rPr>
                <w:rFonts w:ascii="Helvetica" w:hAnsi="Helvetica" w:cs="Helvetica"/>
              </w:rPr>
              <w:t>Netcom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B8E3B7D" w14:textId="77777777" w:rsidR="00F46D80" w:rsidRDefault="00F46D80">
            <w:pPr>
              <w:jc w:val="center"/>
              <w:rPr>
                <w:rFonts w:ascii="Helvetica" w:hAnsi="Helvetica" w:cs="Helvetica"/>
              </w:rPr>
            </w:pPr>
            <w:r>
              <w:rPr>
                <w:rFonts w:ascii="Helvetica" w:hAnsi="Helvetica" w:cs="Helvetica"/>
              </w:rPr>
              <w:t>Systems Engineer</w:t>
            </w:r>
          </w:p>
        </w:tc>
      </w:tr>
      <w:tr w:rsidR="00F46D80" w14:paraId="1F066A9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CF4B36C" w14:textId="77777777" w:rsidR="00F46D80" w:rsidRDefault="00F46D80">
            <w:pPr>
              <w:jc w:val="center"/>
              <w:rPr>
                <w:rFonts w:ascii="Helvetica" w:hAnsi="Helvetica" w:cs="Helvetica"/>
              </w:rPr>
            </w:pPr>
            <w:r>
              <w:rPr>
                <w:rFonts w:ascii="Helvetica" w:hAnsi="Helvetica" w:cs="Helvetica"/>
              </w:rPr>
              <w:t>Michael Leibovitch</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2942A26" w14:textId="77777777" w:rsidR="00F46D80" w:rsidRDefault="00F46D80">
            <w:pPr>
              <w:jc w:val="center"/>
              <w:rPr>
                <w:rFonts w:ascii="Helvetica" w:hAnsi="Helvetica" w:cs="Helvetica"/>
              </w:rPr>
            </w:pPr>
            <w:r>
              <w:rPr>
                <w:rFonts w:ascii="Helvetica" w:hAnsi="Helvetica" w:cs="Helvetica"/>
              </w:rPr>
              <w:t>mleibov1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921CD91" w14:textId="77777777" w:rsidR="00F46D80" w:rsidRDefault="00F46D80">
            <w:pPr>
              <w:jc w:val="center"/>
              <w:rPr>
                <w:rFonts w:ascii="Helvetica" w:hAnsi="Helvetica" w:cs="Helvetica"/>
              </w:rPr>
            </w:pPr>
            <w:r>
              <w:rPr>
                <w:rFonts w:ascii="Helvetica" w:hAnsi="Helvetica" w:cs="Helvetica"/>
              </w:rPr>
              <w:t>TCU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0D824BF" w14:textId="77777777" w:rsidR="00F46D80" w:rsidRDefault="00F46D80">
            <w:pPr>
              <w:jc w:val="center"/>
              <w:rPr>
                <w:rFonts w:ascii="Helvetica" w:hAnsi="Helvetica" w:cs="Helvetica"/>
              </w:rPr>
            </w:pPr>
            <w:r>
              <w:rPr>
                <w:rFonts w:ascii="Helvetica" w:hAnsi="Helvetica" w:cs="Helvetica"/>
              </w:rPr>
              <w:t>Systems Engineer</w:t>
            </w:r>
          </w:p>
        </w:tc>
      </w:tr>
      <w:tr w:rsidR="00F46D80" w14:paraId="75028CE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434B77D" w14:textId="77777777" w:rsidR="00F46D80" w:rsidRDefault="00F46D80">
            <w:pPr>
              <w:jc w:val="center"/>
              <w:rPr>
                <w:rFonts w:ascii="Helvetica" w:hAnsi="Helvetica" w:cs="Helvetica"/>
              </w:rPr>
            </w:pPr>
            <w:r>
              <w:rPr>
                <w:rFonts w:ascii="Helvetica" w:hAnsi="Helvetica" w:cs="Helvetica"/>
              </w:rPr>
              <w:t>Paul Linden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57027EE" w14:textId="77777777" w:rsidR="00F46D80" w:rsidRDefault="00F46D80">
            <w:pPr>
              <w:jc w:val="center"/>
              <w:rPr>
                <w:rFonts w:ascii="Helvetica" w:hAnsi="Helvetica" w:cs="Helvetica"/>
              </w:rPr>
            </w:pPr>
            <w:r>
              <w:rPr>
                <w:rFonts w:ascii="Helvetica" w:hAnsi="Helvetica" w:cs="Helvetica"/>
              </w:rPr>
              <w:t>plinden6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AB8900E" w14:textId="77777777" w:rsidR="00F46D80" w:rsidRDefault="00F46D80">
            <w:pPr>
              <w:jc w:val="center"/>
              <w:rPr>
                <w:rFonts w:ascii="Helvetica" w:hAnsi="Helvetica" w:cs="Helvetica"/>
              </w:rPr>
            </w:pPr>
            <w:r>
              <w:rPr>
                <w:rFonts w:ascii="Helvetica" w:hAnsi="Helvetica" w:cs="Helvetica"/>
              </w:rPr>
              <w:t>Quality</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57B4493" w14:textId="77777777" w:rsidR="00F46D80" w:rsidRDefault="00F46D80">
            <w:pPr>
              <w:jc w:val="center"/>
              <w:rPr>
                <w:rFonts w:ascii="Helvetica" w:hAnsi="Helvetica" w:cs="Helvetica"/>
              </w:rPr>
            </w:pPr>
            <w:r>
              <w:rPr>
                <w:rFonts w:ascii="Helvetica" w:hAnsi="Helvetica" w:cs="Helvetica"/>
              </w:rPr>
              <w:t>Systems Engineer</w:t>
            </w:r>
          </w:p>
        </w:tc>
      </w:tr>
      <w:tr w:rsidR="00F46D80" w14:paraId="51B95EE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DE52B8C" w14:textId="77777777" w:rsidR="00F46D80" w:rsidRDefault="00F46D80">
            <w:pPr>
              <w:jc w:val="center"/>
              <w:rPr>
                <w:rFonts w:ascii="Helvetica" w:hAnsi="Helvetica" w:cs="Helvetica"/>
              </w:rPr>
            </w:pPr>
            <w:r>
              <w:rPr>
                <w:rFonts w:ascii="Helvetica" w:hAnsi="Helvetica" w:cs="Helvetica"/>
              </w:rPr>
              <w:t>Hassan Halabian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BC496C3" w14:textId="77777777" w:rsidR="00F46D80" w:rsidRDefault="00F46D80">
            <w:pPr>
              <w:jc w:val="center"/>
              <w:rPr>
                <w:rFonts w:ascii="Helvetica" w:hAnsi="Helvetica" w:cs="Helvetica"/>
              </w:rPr>
            </w:pPr>
            <w:r>
              <w:rPr>
                <w:rFonts w:ascii="Helvetica" w:hAnsi="Helvetica" w:cs="Helvetica"/>
              </w:rPr>
              <w:t>hhalabia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FD8AF40" w14:textId="77777777" w:rsidR="00F46D80" w:rsidRDefault="00F46D80">
            <w:pPr>
              <w:jc w:val="center"/>
              <w:rPr>
                <w:rFonts w:ascii="Helvetica" w:hAnsi="Helvetica" w:cs="Helvetica"/>
              </w:rPr>
            </w:pPr>
            <w:r>
              <w:rPr>
                <w:rFonts w:ascii="Helvetica" w:hAnsi="Helvetica" w:cs="Helvetica"/>
              </w:rPr>
              <w:t>ECG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6C8001E" w14:textId="77777777" w:rsidR="00F46D80" w:rsidRDefault="00F46D80">
            <w:pPr>
              <w:jc w:val="center"/>
              <w:rPr>
                <w:rFonts w:ascii="Helvetica" w:hAnsi="Helvetica" w:cs="Helvetica"/>
              </w:rPr>
            </w:pPr>
            <w:r>
              <w:rPr>
                <w:rFonts w:ascii="Helvetica" w:hAnsi="Helvetica" w:cs="Helvetica"/>
              </w:rPr>
              <w:t>Systems Engineer</w:t>
            </w:r>
          </w:p>
        </w:tc>
      </w:tr>
      <w:tr w:rsidR="00F46D80" w14:paraId="2155564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F79D1BA" w14:textId="77777777" w:rsidR="00F46D80" w:rsidRDefault="00F46D80">
            <w:pPr>
              <w:jc w:val="center"/>
              <w:rPr>
                <w:rFonts w:ascii="Helvetica" w:hAnsi="Helvetica" w:cs="Helvetica"/>
              </w:rPr>
            </w:pPr>
            <w:r>
              <w:rPr>
                <w:rFonts w:ascii="Helvetica" w:hAnsi="Helvetica" w:cs="Helvetica"/>
              </w:rPr>
              <w:t>John Ricks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F6FAD4E" w14:textId="77777777" w:rsidR="00F46D80" w:rsidRDefault="00F46D80">
            <w:pPr>
              <w:jc w:val="center"/>
              <w:rPr>
                <w:rFonts w:ascii="Helvetica" w:hAnsi="Helvetica" w:cs="Helvetica"/>
              </w:rPr>
            </w:pPr>
            <w:r>
              <w:rPr>
                <w:rFonts w:ascii="Helvetica" w:hAnsi="Helvetica" w:cs="Helvetica"/>
              </w:rPr>
              <w:t>jricks7</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A584FEB" w14:textId="77777777" w:rsidR="00F46D80" w:rsidRDefault="00F46D80">
            <w:pPr>
              <w:jc w:val="center"/>
              <w:rPr>
                <w:rFonts w:ascii="Helvetica" w:hAnsi="Helvetica" w:cs="Helvetica"/>
              </w:rPr>
            </w:pPr>
            <w:r>
              <w:rPr>
                <w:rFonts w:ascii="Helvetica" w:hAnsi="Helvetica" w:cs="Helvetica"/>
              </w:rPr>
              <w:t>Body Control</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8FEC842" w14:textId="77777777" w:rsidR="00F46D80" w:rsidRDefault="00F46D80">
            <w:pPr>
              <w:jc w:val="center"/>
              <w:rPr>
                <w:rFonts w:ascii="Helvetica" w:hAnsi="Helvetica" w:cs="Helvetica"/>
              </w:rPr>
            </w:pPr>
            <w:r>
              <w:rPr>
                <w:rFonts w:ascii="Helvetica" w:hAnsi="Helvetica" w:cs="Helvetica"/>
              </w:rPr>
              <w:t>Systems Engineer</w:t>
            </w:r>
          </w:p>
        </w:tc>
      </w:tr>
      <w:tr w:rsidR="00F46D80" w14:paraId="2A9179BB"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1DCCF5E" w14:textId="77777777" w:rsidR="00F46D80" w:rsidRDefault="00F46D80">
            <w:pPr>
              <w:jc w:val="center"/>
              <w:rPr>
                <w:rFonts w:ascii="Helvetica" w:hAnsi="Helvetica" w:cs="Helvetica"/>
              </w:rPr>
            </w:pPr>
            <w:r>
              <w:rPr>
                <w:rFonts w:ascii="Helvetica" w:hAnsi="Helvetica" w:cs="Helvetica"/>
              </w:rPr>
              <w:t>Kyaw Kyaw Soe</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F0C2B9A" w14:textId="77777777" w:rsidR="00F46D80" w:rsidRDefault="00F46D80">
            <w:pPr>
              <w:jc w:val="center"/>
              <w:rPr>
                <w:rFonts w:ascii="Helvetica" w:hAnsi="Helvetica" w:cs="Helvetica"/>
              </w:rPr>
            </w:pPr>
            <w:r>
              <w:rPr>
                <w:rFonts w:ascii="Helvetica" w:hAnsi="Helvetica" w:cs="Helvetica"/>
              </w:rPr>
              <w:t>ksoe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0F1A6B6" w14:textId="77777777" w:rsidR="00F46D80" w:rsidRDefault="00F46D80">
            <w:pPr>
              <w:jc w:val="center"/>
              <w:rPr>
                <w:rFonts w:ascii="Helvetica" w:hAnsi="Helvetica" w:cs="Helvetica"/>
              </w:rPr>
            </w:pPr>
            <w:r>
              <w:rPr>
                <w:rFonts w:ascii="Helvetica" w:hAnsi="Helvetica" w:cs="Helvetica"/>
              </w:rPr>
              <w:t>SE Features CV/C2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1956006" w14:textId="77777777" w:rsidR="00F46D80" w:rsidRDefault="00F46D80">
            <w:pPr>
              <w:jc w:val="center"/>
              <w:rPr>
                <w:rFonts w:ascii="Helvetica" w:hAnsi="Helvetica" w:cs="Helvetica"/>
              </w:rPr>
            </w:pPr>
            <w:r>
              <w:rPr>
                <w:rFonts w:ascii="Helvetica" w:hAnsi="Helvetica" w:cs="Helvetica"/>
              </w:rPr>
              <w:t>Systems Engineer</w:t>
            </w:r>
          </w:p>
        </w:tc>
      </w:tr>
      <w:tr w:rsidR="00F46D80" w14:paraId="3BF7387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9F7D393" w14:textId="77777777" w:rsidR="00F46D80" w:rsidRDefault="00F46D80">
            <w:pPr>
              <w:jc w:val="center"/>
              <w:rPr>
                <w:rFonts w:ascii="Helvetica" w:hAnsi="Helvetica" w:cs="Helvetica"/>
              </w:rPr>
            </w:pPr>
            <w:r>
              <w:rPr>
                <w:rFonts w:ascii="Helvetica" w:hAnsi="Helvetica" w:cs="Helvetica"/>
              </w:rPr>
              <w:t>Sridhar Chidam</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37C83AC" w14:textId="77777777" w:rsidR="00F46D80" w:rsidRDefault="00F46D80">
            <w:pPr>
              <w:jc w:val="center"/>
              <w:rPr>
                <w:rFonts w:ascii="Helvetica" w:hAnsi="Helvetica" w:cs="Helvetica"/>
              </w:rPr>
            </w:pPr>
            <w:r>
              <w:rPr>
                <w:rFonts w:ascii="Helvetica" w:hAnsi="Helvetica" w:cs="Helvetica"/>
              </w:rPr>
              <w:t>schidam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AD42C15" w14:textId="77777777" w:rsidR="00F46D80" w:rsidRDefault="00F46D80">
            <w:pPr>
              <w:jc w:val="center"/>
              <w:rPr>
                <w:rFonts w:ascii="Helvetica" w:hAnsi="Helvetica" w:cs="Helvetica"/>
              </w:rPr>
            </w:pPr>
            <w:r>
              <w:rPr>
                <w:rFonts w:ascii="Helvetica" w:hAnsi="Helvetica" w:cs="Helvetica"/>
              </w:rPr>
              <w:t>Functional Platform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8AC1039" w14:textId="77777777" w:rsidR="00F46D80" w:rsidRDefault="00F46D80">
            <w:pPr>
              <w:jc w:val="center"/>
              <w:rPr>
                <w:rFonts w:ascii="Helvetica" w:hAnsi="Helvetica" w:cs="Helvetica"/>
              </w:rPr>
            </w:pPr>
            <w:r>
              <w:rPr>
                <w:rFonts w:ascii="Helvetica" w:hAnsi="Helvetica" w:cs="Helvetica"/>
              </w:rPr>
              <w:t>Systems Engineer</w:t>
            </w:r>
          </w:p>
        </w:tc>
      </w:tr>
      <w:tr w:rsidR="00F46D80" w14:paraId="63BC01B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63D29CF" w14:textId="77777777" w:rsidR="00F46D80" w:rsidRDefault="00F46D80">
            <w:pPr>
              <w:jc w:val="center"/>
              <w:rPr>
                <w:rFonts w:ascii="Helvetica" w:hAnsi="Helvetica" w:cs="Helvetica"/>
              </w:rPr>
            </w:pPr>
            <w:r>
              <w:rPr>
                <w:rFonts w:ascii="Helvetica" w:hAnsi="Helvetica" w:cs="Helvetica"/>
              </w:rPr>
              <w:t>Rumeli Das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379AD1C" w14:textId="77777777" w:rsidR="00F46D80" w:rsidRDefault="00F46D80">
            <w:pPr>
              <w:jc w:val="center"/>
              <w:rPr>
                <w:rFonts w:ascii="Helvetica" w:hAnsi="Helvetica" w:cs="Helvetica"/>
              </w:rPr>
            </w:pPr>
            <w:r>
              <w:rPr>
                <w:rFonts w:ascii="Helvetica" w:hAnsi="Helvetica" w:cs="Helvetica"/>
              </w:rPr>
              <w:t>rdas9</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DF2ECE1" w14:textId="77777777" w:rsidR="00F46D80" w:rsidRDefault="00F46D80">
            <w:pPr>
              <w:jc w:val="center"/>
              <w:rPr>
                <w:rFonts w:ascii="Helvetica" w:hAnsi="Helvetica" w:cs="Helvetica"/>
              </w:rPr>
            </w:pPr>
            <w:r>
              <w:rPr>
                <w:rFonts w:ascii="Helvetica" w:hAnsi="Helvetica" w:cs="Helvetica"/>
              </w:rPr>
              <w:t>SDN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B76482E" w14:textId="77777777" w:rsidR="00F46D80" w:rsidRDefault="00F46D80">
            <w:pPr>
              <w:jc w:val="center"/>
              <w:rPr>
                <w:rFonts w:ascii="Helvetica" w:hAnsi="Helvetica" w:cs="Helvetica"/>
              </w:rPr>
            </w:pPr>
            <w:r>
              <w:rPr>
                <w:rFonts w:ascii="Helvetica" w:hAnsi="Helvetica" w:cs="Helvetica"/>
              </w:rPr>
              <w:t>Systems Engineer</w:t>
            </w:r>
          </w:p>
        </w:tc>
      </w:tr>
      <w:tr w:rsidR="00F46D80" w14:paraId="5979B07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E9BF1F3" w14:textId="77777777" w:rsidR="00F46D80" w:rsidRDefault="00F46D80">
            <w:pPr>
              <w:jc w:val="center"/>
              <w:rPr>
                <w:rFonts w:ascii="Helvetica" w:hAnsi="Helvetica" w:cs="Helvetica"/>
              </w:rPr>
            </w:pPr>
            <w:r>
              <w:rPr>
                <w:rFonts w:ascii="Helvetica" w:hAnsi="Helvetica" w:cs="Helvetica"/>
              </w:rPr>
              <w:t>Micha Kahlen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F9DD0E3" w14:textId="77777777" w:rsidR="00F46D80" w:rsidRDefault="00F46D80">
            <w:pPr>
              <w:jc w:val="center"/>
              <w:rPr>
                <w:rFonts w:ascii="Helvetica" w:hAnsi="Helvetica" w:cs="Helvetica"/>
              </w:rPr>
            </w:pPr>
            <w:r>
              <w:rPr>
                <w:rFonts w:ascii="Helvetica" w:hAnsi="Helvetica" w:cs="Helvetica"/>
              </w:rPr>
              <w:t>mkahlen</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4639DF5" w14:textId="77777777" w:rsidR="00F46D80" w:rsidRDefault="00F46D80">
            <w:pPr>
              <w:jc w:val="center"/>
              <w:rPr>
                <w:rFonts w:ascii="Helvetica" w:hAnsi="Helvetica" w:cs="Helvetica"/>
              </w:rPr>
            </w:pPr>
            <w:r>
              <w:rPr>
                <w:rFonts w:ascii="Helvetica" w:hAnsi="Helvetica" w:cs="Helvetica"/>
              </w:rPr>
              <w:t>APIM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AFA5D4" w14:textId="77777777" w:rsidR="00F46D80" w:rsidRDefault="00F46D80">
            <w:pPr>
              <w:jc w:val="center"/>
              <w:rPr>
                <w:rFonts w:ascii="Helvetica" w:hAnsi="Helvetica" w:cs="Helvetica"/>
              </w:rPr>
            </w:pPr>
            <w:r>
              <w:rPr>
                <w:rFonts w:ascii="Helvetica" w:hAnsi="Helvetica" w:cs="Helvetica"/>
              </w:rPr>
              <w:t>Systems Engineer</w:t>
            </w:r>
          </w:p>
        </w:tc>
      </w:tr>
      <w:tr w:rsidR="00F46D80" w14:paraId="6028A73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2C72FDFA" w14:textId="77777777" w:rsidR="00F46D80" w:rsidRDefault="00F46D80">
            <w:pPr>
              <w:jc w:val="center"/>
              <w:rPr>
                <w:rFonts w:ascii="Helvetica" w:hAnsi="Helvetica" w:cs="Helvetica"/>
              </w:rPr>
            </w:pPr>
            <w:r>
              <w:rPr>
                <w:rFonts w:ascii="Helvetica" w:hAnsi="Helvetica" w:cs="Helvetica"/>
              </w:rPr>
              <w:t>Jonathan Allan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2861D43" w14:textId="77777777" w:rsidR="00F46D80" w:rsidRDefault="00F46D80">
            <w:pPr>
              <w:jc w:val="center"/>
              <w:rPr>
                <w:rFonts w:ascii="Helvetica" w:hAnsi="Helvetica" w:cs="Helvetica"/>
              </w:rPr>
            </w:pPr>
            <w:r>
              <w:rPr>
                <w:rFonts w:ascii="Helvetica" w:hAnsi="Helvetica" w:cs="Helvetica"/>
              </w:rPr>
              <w:t>jallan6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E1D6B14" w14:textId="77777777" w:rsidR="00F46D80" w:rsidRDefault="00F46D80">
            <w:pPr>
              <w:jc w:val="center"/>
              <w:rPr>
                <w:rFonts w:ascii="Helvetica" w:hAnsi="Helvetica" w:cs="Helvetica"/>
              </w:rPr>
            </w:pPr>
            <w:r>
              <w:rPr>
                <w:rFonts w:ascii="Helvetica" w:hAnsi="Helvetica" w:cs="Helvetica"/>
              </w:rPr>
              <w:t>Underbody Electronics SV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9A1D301" w14:textId="77777777" w:rsidR="00F46D80" w:rsidRDefault="00F46D80">
            <w:pPr>
              <w:jc w:val="center"/>
              <w:rPr>
                <w:rFonts w:ascii="Helvetica" w:hAnsi="Helvetica" w:cs="Helvetica"/>
              </w:rPr>
            </w:pPr>
            <w:r>
              <w:rPr>
                <w:rFonts w:ascii="Helvetica" w:hAnsi="Helvetica" w:cs="Helvetica"/>
              </w:rPr>
              <w:t>Systems Engineer</w:t>
            </w:r>
          </w:p>
        </w:tc>
      </w:tr>
      <w:tr w:rsidR="00F46D80" w14:paraId="1720F026"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2A34791" w14:textId="77777777" w:rsidR="00F46D80" w:rsidRDefault="00F46D80">
            <w:pPr>
              <w:jc w:val="center"/>
              <w:rPr>
                <w:rFonts w:ascii="Helvetica" w:hAnsi="Helvetica" w:cs="Helvetica"/>
              </w:rPr>
            </w:pPr>
            <w:r>
              <w:rPr>
                <w:rFonts w:ascii="Helvetica" w:hAnsi="Helvetica" w:cs="Helvetica"/>
              </w:rPr>
              <w:t>Gwen Ald</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CFD38B4" w14:textId="77777777" w:rsidR="00F46D80" w:rsidRDefault="00F46D80">
            <w:pPr>
              <w:jc w:val="center"/>
              <w:rPr>
                <w:rFonts w:ascii="Helvetica" w:hAnsi="Helvetica" w:cs="Helvetica"/>
              </w:rPr>
            </w:pPr>
            <w:r>
              <w:rPr>
                <w:rFonts w:ascii="Helvetica" w:hAnsi="Helvetica" w:cs="Helvetica"/>
              </w:rPr>
              <w:t>gald</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9751F9E" w14:textId="77777777" w:rsidR="00F46D80" w:rsidRDefault="00F46D80">
            <w:pPr>
              <w:jc w:val="center"/>
              <w:rPr>
                <w:rFonts w:ascii="Helvetica" w:hAnsi="Helvetica" w:cs="Helvetica"/>
              </w:rPr>
            </w:pPr>
            <w:r>
              <w:rPr>
                <w:rFonts w:ascii="Helvetica" w:hAnsi="Helvetica" w:cs="Helvetica"/>
              </w:rPr>
              <w:t>Electrical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4ABC26" w14:textId="77777777" w:rsidR="00F46D80" w:rsidRDefault="00F46D80">
            <w:pPr>
              <w:jc w:val="center"/>
              <w:rPr>
                <w:rFonts w:ascii="Helvetica" w:hAnsi="Helvetica" w:cs="Helvetica"/>
              </w:rPr>
            </w:pPr>
            <w:r>
              <w:rPr>
                <w:rFonts w:ascii="Helvetica" w:hAnsi="Helvetica" w:cs="Helvetica"/>
              </w:rPr>
              <w:t>Systems Engineer</w:t>
            </w:r>
          </w:p>
        </w:tc>
      </w:tr>
      <w:tr w:rsidR="00F46D80" w14:paraId="56E63B2A"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5A99C52" w14:textId="77777777" w:rsidR="00F46D80" w:rsidRDefault="00F46D80">
            <w:pPr>
              <w:jc w:val="center"/>
              <w:rPr>
                <w:rFonts w:ascii="Helvetica" w:hAnsi="Helvetica" w:cs="Helvetica"/>
              </w:rPr>
            </w:pPr>
            <w:r>
              <w:rPr>
                <w:rFonts w:ascii="Helvetica" w:hAnsi="Helvetica" w:cs="Helvetica"/>
              </w:rPr>
              <w:t>Yamen Taleb</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6DEF0AC" w14:textId="77777777" w:rsidR="00F46D80" w:rsidRDefault="00F46D80">
            <w:pPr>
              <w:jc w:val="center"/>
              <w:rPr>
                <w:rFonts w:ascii="Helvetica" w:hAnsi="Helvetica" w:cs="Helvetica"/>
              </w:rPr>
            </w:pPr>
            <w:r>
              <w:rPr>
                <w:rFonts w:ascii="Helvetica" w:hAnsi="Helvetica" w:cs="Helvetica"/>
              </w:rPr>
              <w:t>ytaleb</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1C3CC21" w14:textId="77777777" w:rsidR="00F46D80" w:rsidRDefault="00F46D80">
            <w:pPr>
              <w:jc w:val="center"/>
              <w:rPr>
                <w:rFonts w:ascii="Helvetica" w:hAnsi="Helvetica" w:cs="Helvetica"/>
              </w:rPr>
            </w:pPr>
            <w:r>
              <w:rPr>
                <w:rFonts w:ascii="Helvetica" w:hAnsi="Helvetica" w:cs="Helvetica"/>
              </w:rPr>
              <w:t>FordPass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F7AD910" w14:textId="77777777" w:rsidR="00F46D80" w:rsidRDefault="00F46D80">
            <w:pPr>
              <w:jc w:val="center"/>
              <w:rPr>
                <w:rFonts w:ascii="Helvetica" w:hAnsi="Helvetica" w:cs="Helvetica"/>
              </w:rPr>
            </w:pPr>
            <w:r>
              <w:rPr>
                <w:rFonts w:ascii="Helvetica" w:hAnsi="Helvetica" w:cs="Helvetica"/>
              </w:rPr>
              <w:t>Systems Engineer</w:t>
            </w:r>
          </w:p>
        </w:tc>
      </w:tr>
      <w:tr w:rsidR="00F46D80" w14:paraId="1BFCFBE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97899F1" w14:textId="77777777" w:rsidR="00F46D80" w:rsidRDefault="00F46D80">
            <w:pPr>
              <w:jc w:val="center"/>
              <w:rPr>
                <w:rFonts w:ascii="Helvetica" w:hAnsi="Helvetica" w:cs="Helvetica"/>
              </w:rPr>
            </w:pPr>
            <w:r>
              <w:rPr>
                <w:rFonts w:ascii="Helvetica" w:hAnsi="Helvetica" w:cs="Helvetica"/>
              </w:rPr>
              <w:t>Andrea Barretto</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2B68AAC" w14:textId="77777777" w:rsidR="00F46D80" w:rsidRDefault="00F46D80">
            <w:pPr>
              <w:jc w:val="center"/>
              <w:rPr>
                <w:rFonts w:ascii="Helvetica" w:hAnsi="Helvetica" w:cs="Helvetica"/>
              </w:rPr>
            </w:pPr>
            <w:r>
              <w:rPr>
                <w:rFonts w:ascii="Helvetica" w:hAnsi="Helvetica" w:cs="Helvetica"/>
              </w:rPr>
              <w:t>abarre54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FF28CFA" w14:textId="77777777" w:rsidR="00F46D80" w:rsidRDefault="00F46D80">
            <w:pPr>
              <w:jc w:val="center"/>
              <w:rPr>
                <w:rFonts w:ascii="Helvetica" w:hAnsi="Helvetica" w:cs="Helvetica"/>
              </w:rPr>
            </w:pPr>
            <w:r>
              <w:rPr>
                <w:rFonts w:ascii="Helvetica" w:hAnsi="Helvetica" w:cs="Helvetica"/>
              </w:rPr>
              <w:t>FuSa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71717E9" w14:textId="77777777" w:rsidR="00F46D80" w:rsidRDefault="00F46D80">
            <w:pPr>
              <w:jc w:val="center"/>
              <w:rPr>
                <w:rFonts w:ascii="Helvetica" w:hAnsi="Helvetica" w:cs="Helvetica"/>
              </w:rPr>
            </w:pPr>
            <w:r>
              <w:rPr>
                <w:rFonts w:ascii="Helvetica" w:hAnsi="Helvetica" w:cs="Helvetica"/>
              </w:rPr>
              <w:t>Systems Engineer</w:t>
            </w:r>
          </w:p>
        </w:tc>
      </w:tr>
      <w:tr w:rsidR="00F46D80" w14:paraId="365DE61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3584726" w14:textId="77777777" w:rsidR="00F46D80" w:rsidRDefault="00F46D80">
            <w:pPr>
              <w:jc w:val="center"/>
              <w:rPr>
                <w:rFonts w:ascii="Helvetica" w:hAnsi="Helvetica" w:cs="Helvetica"/>
              </w:rPr>
            </w:pPr>
            <w:r>
              <w:rPr>
                <w:rFonts w:ascii="Helvetica" w:hAnsi="Helvetica" w:cs="Helvetica"/>
              </w:rPr>
              <w:t>Vikram Gokhale</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CAE572A" w14:textId="77777777" w:rsidR="00F46D80" w:rsidRDefault="00F46D80">
            <w:pPr>
              <w:jc w:val="center"/>
              <w:rPr>
                <w:rFonts w:ascii="Helvetica" w:hAnsi="Helvetica" w:cs="Helvetica"/>
              </w:rPr>
            </w:pPr>
            <w:r>
              <w:rPr>
                <w:rFonts w:ascii="Helvetica" w:hAnsi="Helvetica" w:cs="Helvetica"/>
              </w:rPr>
              <w:t>vgokhale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752E8B5" w14:textId="77777777" w:rsidR="00F46D80" w:rsidRDefault="00F46D80">
            <w:pPr>
              <w:jc w:val="center"/>
              <w:rPr>
                <w:rFonts w:ascii="Helvetica" w:hAnsi="Helvetica" w:cs="Helvetica"/>
              </w:rPr>
            </w:pPr>
            <w:r>
              <w:rPr>
                <w:rFonts w:ascii="Helvetica" w:hAnsi="Helvetica" w:cs="Helvetica"/>
              </w:rPr>
              <w:t>CDX746 Feature Delivery</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2B64ABC" w14:textId="77777777" w:rsidR="00F46D80" w:rsidRDefault="00F46D80">
            <w:pPr>
              <w:jc w:val="center"/>
              <w:rPr>
                <w:rFonts w:ascii="Helvetica" w:hAnsi="Helvetica" w:cs="Helvetica"/>
              </w:rPr>
            </w:pPr>
            <w:r>
              <w:rPr>
                <w:rFonts w:ascii="Helvetica" w:hAnsi="Helvetica" w:cs="Helvetica"/>
              </w:rPr>
              <w:t>Systems Engineer</w:t>
            </w:r>
          </w:p>
        </w:tc>
      </w:tr>
      <w:tr w:rsidR="00F46D80" w14:paraId="30C682E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B51BBE1" w14:textId="77777777" w:rsidR="00F46D80" w:rsidRDefault="00F46D80">
            <w:pPr>
              <w:jc w:val="center"/>
              <w:rPr>
                <w:rFonts w:ascii="Helvetica" w:hAnsi="Helvetica" w:cs="Helvetica"/>
              </w:rPr>
            </w:pPr>
            <w:r>
              <w:rPr>
                <w:rFonts w:ascii="Helvetica" w:hAnsi="Helvetica" w:cs="Helvetica"/>
              </w:rPr>
              <w:t>Eric Eaton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9A17C4F" w14:textId="77777777" w:rsidR="00F46D80" w:rsidRDefault="00F46D80">
            <w:pPr>
              <w:jc w:val="center"/>
              <w:rPr>
                <w:rFonts w:ascii="Helvetica" w:hAnsi="Helvetica" w:cs="Helvetica"/>
              </w:rPr>
            </w:pPr>
            <w:r>
              <w:rPr>
                <w:rFonts w:ascii="Helvetica" w:hAnsi="Helvetica" w:cs="Helvetica"/>
              </w:rPr>
              <w:t>eeaton10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2AA6CF" w14:textId="77777777" w:rsidR="00F46D80" w:rsidRDefault="00F46D80">
            <w:pPr>
              <w:jc w:val="center"/>
              <w:rPr>
                <w:rFonts w:ascii="Helvetica" w:hAnsi="Helvetica" w:cs="Helvetica"/>
              </w:rPr>
            </w:pPr>
            <w:r>
              <w:rPr>
                <w:rFonts w:ascii="Helvetica" w:hAnsi="Helvetica" w:cs="Helvetica"/>
              </w:rPr>
              <w:t>TCU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64E314E" w14:textId="77777777" w:rsidR="00F46D80" w:rsidRDefault="00F46D80">
            <w:pPr>
              <w:jc w:val="center"/>
              <w:rPr>
                <w:rFonts w:ascii="Helvetica" w:hAnsi="Helvetica" w:cs="Helvetica"/>
              </w:rPr>
            </w:pPr>
            <w:r>
              <w:rPr>
                <w:rFonts w:ascii="Helvetica" w:hAnsi="Helvetica" w:cs="Helvetica"/>
              </w:rPr>
              <w:t>Systems Engineer</w:t>
            </w:r>
          </w:p>
        </w:tc>
      </w:tr>
      <w:tr w:rsidR="00F46D80" w14:paraId="0A7F2E66"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A99DF91" w14:textId="77777777" w:rsidR="00F46D80" w:rsidRDefault="00F46D80">
            <w:pPr>
              <w:jc w:val="center"/>
              <w:rPr>
                <w:rFonts w:ascii="Helvetica" w:hAnsi="Helvetica" w:cs="Helvetica"/>
              </w:rPr>
            </w:pPr>
            <w:r>
              <w:rPr>
                <w:rFonts w:ascii="Helvetica" w:hAnsi="Helvetica" w:cs="Helvetica"/>
              </w:rPr>
              <w:t>Vallade Matylda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C22A83A" w14:textId="77777777" w:rsidR="00F46D80" w:rsidRDefault="00F46D80">
            <w:pPr>
              <w:jc w:val="center"/>
              <w:rPr>
                <w:rFonts w:ascii="Helvetica" w:hAnsi="Helvetica" w:cs="Helvetica"/>
              </w:rPr>
            </w:pPr>
            <w:r>
              <w:rPr>
                <w:rFonts w:ascii="Helvetica" w:hAnsi="Helvetica" w:cs="Helvetica"/>
              </w:rPr>
              <w:t>mvallad2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89C77C9" w14:textId="77777777" w:rsidR="00F46D80" w:rsidRDefault="00F46D80">
            <w:pPr>
              <w:jc w:val="center"/>
              <w:rPr>
                <w:rFonts w:ascii="Helvetica" w:hAnsi="Helvetica" w:cs="Helvetica"/>
              </w:rPr>
            </w:pPr>
            <w:r>
              <w:rPr>
                <w:rFonts w:ascii="Helvetica" w:hAnsi="Helvetica" w:cs="Helvetica"/>
              </w:rPr>
              <w:t>ADAS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5AC3523" w14:textId="77777777" w:rsidR="00F46D80" w:rsidRDefault="00F46D80">
            <w:pPr>
              <w:jc w:val="center"/>
              <w:rPr>
                <w:rFonts w:ascii="Helvetica" w:hAnsi="Helvetica" w:cs="Helvetica"/>
              </w:rPr>
            </w:pPr>
            <w:r>
              <w:rPr>
                <w:rFonts w:ascii="Helvetica" w:hAnsi="Helvetica" w:cs="Helvetica"/>
              </w:rPr>
              <w:t>Systems Engineer</w:t>
            </w:r>
          </w:p>
        </w:tc>
      </w:tr>
      <w:tr w:rsidR="00F46D80" w14:paraId="21739B5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C23B8C0" w14:textId="77777777" w:rsidR="00F46D80" w:rsidRDefault="00F46D80">
            <w:pPr>
              <w:jc w:val="center"/>
              <w:rPr>
                <w:rFonts w:ascii="Helvetica" w:hAnsi="Helvetica" w:cs="Helvetica"/>
              </w:rPr>
            </w:pPr>
            <w:r>
              <w:rPr>
                <w:rFonts w:ascii="Helvetica" w:hAnsi="Helvetica" w:cs="Helvetica"/>
              </w:rPr>
              <w:t>Michael Alievsky</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1737259" w14:textId="77777777" w:rsidR="00F46D80" w:rsidRDefault="00F46D80">
            <w:pPr>
              <w:jc w:val="center"/>
              <w:rPr>
                <w:rFonts w:ascii="Helvetica" w:hAnsi="Helvetica" w:cs="Helvetica"/>
              </w:rPr>
            </w:pPr>
            <w:r>
              <w:rPr>
                <w:rFonts w:ascii="Helvetica" w:hAnsi="Helvetica" w:cs="Helvetica"/>
              </w:rPr>
              <w:t>malievsk</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4F67695" w14:textId="77777777" w:rsidR="00F46D80" w:rsidRDefault="00F46D80">
            <w:pPr>
              <w:jc w:val="center"/>
              <w:rPr>
                <w:rFonts w:ascii="Helvetica" w:hAnsi="Helvetica" w:cs="Helvetica"/>
              </w:rPr>
            </w:pPr>
            <w:r>
              <w:rPr>
                <w:rFonts w:ascii="Helvetica" w:hAnsi="Helvetica" w:cs="Helvetica"/>
              </w:rPr>
              <w:t>ECG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2FF916" w14:textId="77777777" w:rsidR="00F46D80" w:rsidRDefault="00F46D80">
            <w:pPr>
              <w:jc w:val="center"/>
              <w:rPr>
                <w:rFonts w:ascii="Helvetica" w:hAnsi="Helvetica" w:cs="Helvetica"/>
              </w:rPr>
            </w:pPr>
            <w:r>
              <w:rPr>
                <w:rFonts w:ascii="Helvetica" w:hAnsi="Helvetica" w:cs="Helvetica"/>
              </w:rPr>
              <w:t>Systems Engineer</w:t>
            </w:r>
          </w:p>
        </w:tc>
      </w:tr>
      <w:tr w:rsidR="00F46D80" w14:paraId="07A88CB2"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B1BCE25" w14:textId="77777777" w:rsidR="00F46D80" w:rsidRDefault="00F46D80">
            <w:pPr>
              <w:jc w:val="center"/>
              <w:rPr>
                <w:rFonts w:ascii="Helvetica" w:hAnsi="Helvetica" w:cs="Helvetica"/>
              </w:rPr>
            </w:pPr>
            <w:r>
              <w:rPr>
                <w:rFonts w:ascii="Helvetica" w:hAnsi="Helvetica" w:cs="Helvetica"/>
              </w:rPr>
              <w:t>Nihan Cakir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4C04459" w14:textId="77777777" w:rsidR="00F46D80" w:rsidRDefault="00F46D80">
            <w:pPr>
              <w:jc w:val="center"/>
              <w:rPr>
                <w:rFonts w:ascii="Helvetica" w:hAnsi="Helvetica" w:cs="Helvetica"/>
              </w:rPr>
            </w:pPr>
            <w:r>
              <w:rPr>
                <w:rFonts w:ascii="Helvetica" w:hAnsi="Helvetica" w:cs="Helvetica"/>
              </w:rPr>
              <w:t>ncakir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F0ADB2D" w14:textId="77777777" w:rsidR="00F46D80" w:rsidRDefault="00F46D80">
            <w:pPr>
              <w:jc w:val="center"/>
              <w:rPr>
                <w:rFonts w:ascii="Helvetica" w:hAnsi="Helvetica" w:cs="Helvetica"/>
              </w:rPr>
            </w:pPr>
            <w:r>
              <w:rPr>
                <w:rFonts w:ascii="Helvetica" w:hAnsi="Helvetica" w:cs="Helvetica"/>
              </w:rPr>
              <w:t>CSM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E874D2C" w14:textId="77777777" w:rsidR="00F46D80" w:rsidRDefault="00F46D80">
            <w:pPr>
              <w:jc w:val="center"/>
              <w:rPr>
                <w:rFonts w:ascii="Helvetica" w:hAnsi="Helvetica" w:cs="Helvetica"/>
              </w:rPr>
            </w:pPr>
            <w:r>
              <w:rPr>
                <w:rFonts w:ascii="Helvetica" w:hAnsi="Helvetica" w:cs="Helvetica"/>
              </w:rPr>
              <w:t>Systems Engineer</w:t>
            </w:r>
          </w:p>
        </w:tc>
      </w:tr>
      <w:tr w:rsidR="00F46D80" w14:paraId="25B1F00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82A37DE" w14:textId="77777777" w:rsidR="00F46D80" w:rsidRDefault="00F46D80">
            <w:pPr>
              <w:jc w:val="center"/>
              <w:rPr>
                <w:rFonts w:ascii="Helvetica" w:hAnsi="Helvetica" w:cs="Helvetica"/>
              </w:rPr>
            </w:pPr>
            <w:r>
              <w:rPr>
                <w:rFonts w:ascii="Helvetica" w:hAnsi="Helvetica" w:cs="Helvetica"/>
              </w:rPr>
              <w:t>Srikanth Hari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6AE2A1F" w14:textId="77777777" w:rsidR="00F46D80" w:rsidRDefault="00F46D80">
            <w:pPr>
              <w:jc w:val="center"/>
              <w:rPr>
                <w:rFonts w:ascii="Helvetica" w:hAnsi="Helvetica" w:cs="Helvetica"/>
              </w:rPr>
            </w:pPr>
            <w:r>
              <w:rPr>
                <w:rFonts w:ascii="Helvetica" w:hAnsi="Helvetica" w:cs="Helvetica"/>
              </w:rPr>
              <w:t>shari10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292C55F" w14:textId="77777777" w:rsidR="00F46D80" w:rsidRDefault="00F46D80">
            <w:pPr>
              <w:jc w:val="center"/>
              <w:rPr>
                <w:rFonts w:ascii="Helvetica" w:hAnsi="Helvetica" w:cs="Helvetica"/>
              </w:rPr>
            </w:pPr>
            <w:r>
              <w:rPr>
                <w:rFonts w:ascii="Helvetica" w:hAnsi="Helvetica" w:cs="Helvetica"/>
              </w:rPr>
              <w:t>APIM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3AAACBE" w14:textId="77777777" w:rsidR="00F46D80" w:rsidRDefault="00F46D80">
            <w:pPr>
              <w:jc w:val="center"/>
              <w:rPr>
                <w:rFonts w:ascii="Helvetica" w:hAnsi="Helvetica" w:cs="Helvetica"/>
              </w:rPr>
            </w:pPr>
            <w:r>
              <w:rPr>
                <w:rFonts w:ascii="Helvetica" w:hAnsi="Helvetica" w:cs="Helvetica"/>
              </w:rPr>
              <w:t>Systems Engineer</w:t>
            </w:r>
          </w:p>
        </w:tc>
      </w:tr>
      <w:tr w:rsidR="00F46D80" w14:paraId="570E8B28"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6532CAB" w14:textId="77777777" w:rsidR="00F46D80" w:rsidRDefault="00F46D80">
            <w:pPr>
              <w:jc w:val="center"/>
              <w:rPr>
                <w:rFonts w:ascii="Helvetica" w:hAnsi="Helvetica" w:cs="Helvetica"/>
              </w:rPr>
            </w:pPr>
            <w:r>
              <w:rPr>
                <w:rFonts w:ascii="Helvetica" w:hAnsi="Helvetica" w:cs="Helvetica"/>
              </w:rPr>
              <w:t>Ling Wang</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FE55EF5" w14:textId="77777777" w:rsidR="00F46D80" w:rsidRDefault="00F46D80">
            <w:pPr>
              <w:jc w:val="center"/>
              <w:rPr>
                <w:rFonts w:ascii="Helvetica" w:hAnsi="Helvetica" w:cs="Helvetica"/>
              </w:rPr>
            </w:pPr>
            <w:r>
              <w:rPr>
                <w:rFonts w:ascii="Helvetica" w:hAnsi="Helvetica" w:cs="Helvetica"/>
              </w:rPr>
              <w:t>lwang235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D78B7BF" w14:textId="77777777" w:rsidR="00F46D80" w:rsidRDefault="00F46D80">
            <w:pPr>
              <w:jc w:val="center"/>
              <w:rPr>
                <w:rFonts w:ascii="Helvetica" w:hAnsi="Helvetica" w:cs="Helvetica"/>
              </w:rPr>
            </w:pPr>
            <w:r>
              <w:rPr>
                <w:rFonts w:ascii="Helvetica" w:hAnsi="Helvetica" w:cs="Helvetica"/>
              </w:rPr>
              <w:t>SDN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B2DCC96" w14:textId="77777777" w:rsidR="00F46D80" w:rsidRDefault="00F46D80">
            <w:pPr>
              <w:jc w:val="center"/>
              <w:rPr>
                <w:rFonts w:ascii="Helvetica" w:hAnsi="Helvetica" w:cs="Helvetica"/>
              </w:rPr>
            </w:pPr>
            <w:r>
              <w:rPr>
                <w:rFonts w:ascii="Helvetica" w:hAnsi="Helvetica" w:cs="Helvetica"/>
              </w:rPr>
              <w:t>Systems Engineer</w:t>
            </w:r>
          </w:p>
        </w:tc>
      </w:tr>
      <w:tr w:rsidR="00F46D80" w14:paraId="44A0C7B9"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3FD5053" w14:textId="77777777" w:rsidR="00F46D80" w:rsidRDefault="00F46D80">
            <w:pPr>
              <w:jc w:val="center"/>
              <w:rPr>
                <w:rFonts w:ascii="Helvetica" w:hAnsi="Helvetica" w:cs="Helvetica"/>
              </w:rPr>
            </w:pPr>
            <w:r>
              <w:rPr>
                <w:rFonts w:ascii="Helvetica" w:hAnsi="Helvetica" w:cs="Helvetica"/>
              </w:rPr>
              <w:t>Shani Allison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7FF7558" w14:textId="77777777" w:rsidR="00F46D80" w:rsidRDefault="00F46D80">
            <w:pPr>
              <w:jc w:val="center"/>
              <w:rPr>
                <w:rFonts w:ascii="Helvetica" w:hAnsi="Helvetica" w:cs="Helvetica"/>
              </w:rPr>
            </w:pPr>
            <w:r>
              <w:rPr>
                <w:rFonts w:ascii="Helvetica" w:hAnsi="Helvetica" w:cs="Helvetica"/>
              </w:rPr>
              <w:t>salliso3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E4567BD" w14:textId="77777777" w:rsidR="00F46D80" w:rsidRDefault="00F46D80">
            <w:pPr>
              <w:jc w:val="center"/>
              <w:rPr>
                <w:rFonts w:ascii="Helvetica" w:hAnsi="Helvetica" w:cs="Helvetica"/>
              </w:rPr>
            </w:pPr>
            <w:r>
              <w:rPr>
                <w:rFonts w:ascii="Helvetica" w:hAnsi="Helvetica" w:cs="Helvetica"/>
              </w:rPr>
              <w:t>Feature Delivery Leader Sentinel</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7A9B564" w14:textId="77777777" w:rsidR="00F46D80" w:rsidRDefault="00F46D80">
            <w:pPr>
              <w:jc w:val="center"/>
              <w:rPr>
                <w:rFonts w:ascii="Helvetica" w:hAnsi="Helvetica" w:cs="Helvetica"/>
              </w:rPr>
            </w:pPr>
            <w:r>
              <w:rPr>
                <w:rFonts w:ascii="Helvetica" w:hAnsi="Helvetica" w:cs="Helvetica"/>
              </w:rPr>
              <w:t>Systems Engineer</w:t>
            </w:r>
          </w:p>
        </w:tc>
      </w:tr>
      <w:tr w:rsidR="00F46D80" w14:paraId="48BFAE8E"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71ACA90" w14:textId="77777777" w:rsidR="00F46D80" w:rsidRDefault="00F46D80">
            <w:pPr>
              <w:jc w:val="center"/>
              <w:rPr>
                <w:rFonts w:ascii="Helvetica" w:hAnsi="Helvetica" w:cs="Helvetica"/>
              </w:rPr>
            </w:pPr>
            <w:r>
              <w:rPr>
                <w:rFonts w:ascii="Helvetica" w:hAnsi="Helvetica" w:cs="Helvetica"/>
              </w:rPr>
              <w:t>Joe Oravec</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9D9E5A9" w14:textId="77777777" w:rsidR="00F46D80" w:rsidRDefault="00F46D80">
            <w:pPr>
              <w:jc w:val="center"/>
              <w:rPr>
                <w:rFonts w:ascii="Helvetica" w:hAnsi="Helvetica" w:cs="Helvetica"/>
              </w:rPr>
            </w:pPr>
            <w:r>
              <w:rPr>
                <w:rFonts w:ascii="Helvetica" w:hAnsi="Helvetica" w:cs="Helvetica"/>
              </w:rPr>
              <w:t>joravec4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74C34BA" w14:textId="77777777" w:rsidR="00F46D80" w:rsidRDefault="00F46D80">
            <w:pPr>
              <w:jc w:val="center"/>
              <w:rPr>
                <w:rFonts w:ascii="Helvetica" w:hAnsi="Helvetica" w:cs="Helvetica"/>
              </w:rPr>
            </w:pPr>
            <w:r>
              <w:rPr>
                <w:rFonts w:ascii="Helvetica" w:hAnsi="Helvetica" w:cs="Helvetica"/>
              </w:rPr>
              <w:t>SYNC</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18F7D1E" w14:textId="77777777" w:rsidR="00F46D80" w:rsidRDefault="00F46D80">
            <w:pPr>
              <w:jc w:val="center"/>
              <w:rPr>
                <w:rFonts w:ascii="Helvetica" w:hAnsi="Helvetica" w:cs="Helvetica"/>
              </w:rPr>
            </w:pPr>
            <w:r>
              <w:rPr>
                <w:rFonts w:ascii="Helvetica" w:hAnsi="Helvetica" w:cs="Helvetica"/>
              </w:rPr>
              <w:t>Systems Engineer</w:t>
            </w:r>
          </w:p>
        </w:tc>
      </w:tr>
      <w:tr w:rsidR="00F46D80" w14:paraId="3CA57EB1"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C986270" w14:textId="77777777" w:rsidR="00F46D80" w:rsidRDefault="00F46D80">
            <w:pPr>
              <w:jc w:val="center"/>
              <w:rPr>
                <w:rFonts w:ascii="Helvetica" w:hAnsi="Helvetica" w:cs="Helvetica"/>
              </w:rPr>
            </w:pPr>
            <w:r>
              <w:rPr>
                <w:rFonts w:ascii="Helvetica" w:hAnsi="Helvetica" w:cs="Helvetica"/>
              </w:rPr>
              <w:t>Nada Ismail</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D054F41" w14:textId="77777777" w:rsidR="00F46D80" w:rsidRDefault="00F46D80">
            <w:pPr>
              <w:jc w:val="center"/>
              <w:rPr>
                <w:rFonts w:ascii="Helvetica" w:hAnsi="Helvetica" w:cs="Helvetica"/>
              </w:rPr>
            </w:pPr>
            <w:r>
              <w:rPr>
                <w:rFonts w:ascii="Helvetica" w:hAnsi="Helvetica" w:cs="Helvetica"/>
              </w:rPr>
              <w:t>nismail6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BE7875" w14:textId="77777777" w:rsidR="00F46D80" w:rsidRDefault="00F46D80">
            <w:pPr>
              <w:jc w:val="center"/>
              <w:rPr>
                <w:rFonts w:ascii="Helvetica" w:hAnsi="Helvetica" w:cs="Helvetica"/>
              </w:rPr>
            </w:pPr>
            <w:r>
              <w:rPr>
                <w:rFonts w:ascii="Helvetica" w:hAnsi="Helvetica" w:cs="Helvetica"/>
              </w:rPr>
              <w:t>TCU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920067B" w14:textId="77777777" w:rsidR="00F46D80" w:rsidRDefault="00F46D80">
            <w:pPr>
              <w:jc w:val="center"/>
              <w:rPr>
                <w:rFonts w:ascii="Helvetica" w:hAnsi="Helvetica" w:cs="Helvetica"/>
              </w:rPr>
            </w:pPr>
            <w:r>
              <w:rPr>
                <w:rFonts w:ascii="Helvetica" w:hAnsi="Helvetica" w:cs="Helvetica"/>
              </w:rPr>
              <w:t>Systems Engineer</w:t>
            </w:r>
          </w:p>
        </w:tc>
      </w:tr>
      <w:tr w:rsidR="00F46D80" w14:paraId="6E3393D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3FA1642" w14:textId="77777777" w:rsidR="00F46D80" w:rsidRDefault="00F46D80">
            <w:pPr>
              <w:jc w:val="center"/>
              <w:rPr>
                <w:rFonts w:ascii="Helvetica" w:hAnsi="Helvetica" w:cs="Helvetica"/>
              </w:rPr>
            </w:pPr>
            <w:r>
              <w:rPr>
                <w:rFonts w:ascii="Helvetica" w:hAnsi="Helvetica" w:cs="Helvetica"/>
              </w:rPr>
              <w:t>Stuart Salter [ PS ]</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C34A02B" w14:textId="77777777" w:rsidR="00F46D80" w:rsidRDefault="00F46D80">
            <w:pPr>
              <w:jc w:val="center"/>
              <w:rPr>
                <w:rFonts w:ascii="Helvetica" w:hAnsi="Helvetica" w:cs="Helvetica"/>
              </w:rPr>
            </w:pPr>
            <w:r>
              <w:rPr>
                <w:rFonts w:ascii="Helvetica" w:hAnsi="Helvetica" w:cs="Helvetica"/>
              </w:rPr>
              <w:t>ssalter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9F16252" w14:textId="77777777" w:rsidR="00F46D80" w:rsidRDefault="00F46D80">
            <w:pPr>
              <w:jc w:val="center"/>
              <w:rPr>
                <w:rFonts w:ascii="Helvetica" w:hAnsi="Helvetica" w:cs="Helvetica"/>
              </w:rPr>
            </w:pPr>
            <w:r>
              <w:rPr>
                <w:rFonts w:ascii="Helvetica" w:hAnsi="Helvetica" w:cs="Helvetica"/>
              </w:rPr>
              <w:t>Power supply</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C55AF51" w14:textId="77777777" w:rsidR="00F46D80" w:rsidRDefault="00F46D80">
            <w:pPr>
              <w:jc w:val="center"/>
              <w:rPr>
                <w:rFonts w:ascii="Helvetica" w:hAnsi="Helvetica" w:cs="Helvetica"/>
              </w:rPr>
            </w:pPr>
            <w:r>
              <w:rPr>
                <w:rFonts w:ascii="Helvetica" w:hAnsi="Helvetica" w:cs="Helvetica"/>
              </w:rPr>
              <w:t>Systems Engineer</w:t>
            </w:r>
          </w:p>
        </w:tc>
      </w:tr>
      <w:tr w:rsidR="00F46D80" w14:paraId="2D079FF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BBC4C2B" w14:textId="77777777" w:rsidR="00F46D80" w:rsidRDefault="00F46D80">
            <w:pPr>
              <w:jc w:val="center"/>
              <w:rPr>
                <w:rFonts w:ascii="Helvetica" w:hAnsi="Helvetica" w:cs="Helvetica"/>
              </w:rPr>
            </w:pPr>
            <w:r>
              <w:rPr>
                <w:rFonts w:ascii="Helvetica" w:hAnsi="Helvetica" w:cs="Helvetica"/>
              </w:rPr>
              <w:t>Shawn Dean</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1C2E12B" w14:textId="77777777" w:rsidR="00F46D80" w:rsidRDefault="00F46D80">
            <w:pPr>
              <w:jc w:val="center"/>
              <w:rPr>
                <w:rFonts w:ascii="Helvetica" w:hAnsi="Helvetica" w:cs="Helvetica"/>
              </w:rPr>
            </w:pPr>
            <w:r>
              <w:rPr>
                <w:rFonts w:ascii="Helvetica" w:hAnsi="Helvetica" w:cs="Helvetica"/>
              </w:rPr>
              <w:t>sdean44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C44F666" w14:textId="77777777" w:rsidR="00F46D80" w:rsidRDefault="00F46D80">
            <w:pPr>
              <w:jc w:val="center"/>
              <w:rPr>
                <w:rFonts w:ascii="Helvetica" w:hAnsi="Helvetica" w:cs="Helvetica"/>
              </w:rPr>
            </w:pPr>
            <w:r>
              <w:rPr>
                <w:rFonts w:ascii="Helvetica" w:hAnsi="Helvetica" w:cs="Helvetica"/>
              </w:rPr>
              <w:t>Chief Eng Features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CADA7B4" w14:textId="77777777" w:rsidR="00F46D80" w:rsidRDefault="00F46D80">
            <w:pPr>
              <w:jc w:val="center"/>
              <w:rPr>
                <w:rFonts w:ascii="Helvetica" w:hAnsi="Helvetica" w:cs="Helvetica"/>
              </w:rPr>
            </w:pPr>
            <w:r>
              <w:rPr>
                <w:rFonts w:ascii="Helvetica" w:hAnsi="Helvetica" w:cs="Helvetica"/>
              </w:rPr>
              <w:t>Systems Engineer</w:t>
            </w:r>
          </w:p>
        </w:tc>
      </w:tr>
      <w:tr w:rsidR="00F46D80" w14:paraId="1F7B98E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88FF4FD" w14:textId="77777777" w:rsidR="00F46D80" w:rsidRDefault="00F46D80">
            <w:pPr>
              <w:jc w:val="center"/>
              <w:rPr>
                <w:rFonts w:ascii="Helvetica" w:hAnsi="Helvetica" w:cs="Helvetica"/>
              </w:rPr>
            </w:pPr>
            <w:r>
              <w:rPr>
                <w:rFonts w:ascii="Helvetica" w:hAnsi="Helvetica" w:cs="Helvetica"/>
              </w:rPr>
              <w:lastRenderedPageBreak/>
              <w:t>Steven Chapekis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5B63ADD" w14:textId="77777777" w:rsidR="00F46D80" w:rsidRDefault="00F46D80">
            <w:pPr>
              <w:jc w:val="center"/>
              <w:rPr>
                <w:rFonts w:ascii="Helvetica" w:hAnsi="Helvetica" w:cs="Helvetica"/>
              </w:rPr>
            </w:pPr>
            <w:r>
              <w:rPr>
                <w:rFonts w:ascii="Helvetica" w:hAnsi="Helvetica" w:cs="Helvetica"/>
              </w:rPr>
              <w:t>schapeki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FD2FE4" w14:textId="77777777" w:rsidR="00F46D80" w:rsidRDefault="00F46D80">
            <w:pPr>
              <w:jc w:val="center"/>
              <w:rPr>
                <w:rFonts w:ascii="Helvetica" w:hAnsi="Helvetica" w:cs="Helvetica"/>
              </w:rPr>
            </w:pPr>
            <w:r>
              <w:rPr>
                <w:rFonts w:ascii="Helvetica" w:hAnsi="Helvetica" w:cs="Helvetica"/>
              </w:rPr>
              <w:t>SDN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E22FE1D" w14:textId="77777777" w:rsidR="00F46D80" w:rsidRDefault="00F46D80">
            <w:pPr>
              <w:jc w:val="center"/>
              <w:rPr>
                <w:rFonts w:ascii="Helvetica" w:hAnsi="Helvetica" w:cs="Helvetica"/>
              </w:rPr>
            </w:pPr>
            <w:r>
              <w:rPr>
                <w:rFonts w:ascii="Helvetica" w:hAnsi="Helvetica" w:cs="Helvetica"/>
              </w:rPr>
              <w:t>Systems Engineer</w:t>
            </w:r>
          </w:p>
        </w:tc>
      </w:tr>
      <w:tr w:rsidR="00F46D80" w14:paraId="244F2AA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3A5547E" w14:textId="77777777" w:rsidR="00F46D80" w:rsidRDefault="00F46D80">
            <w:pPr>
              <w:jc w:val="center"/>
              <w:rPr>
                <w:rFonts w:ascii="Helvetica" w:hAnsi="Helvetica" w:cs="Helvetica"/>
              </w:rPr>
            </w:pPr>
            <w:r>
              <w:rPr>
                <w:rFonts w:ascii="Helvetica" w:hAnsi="Helvetica" w:cs="Helvetica"/>
              </w:rPr>
              <w:t>Kristen Steinhour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8A754AB" w14:textId="77777777" w:rsidR="00F46D80" w:rsidRDefault="00F46D80">
            <w:pPr>
              <w:jc w:val="center"/>
              <w:rPr>
                <w:rFonts w:ascii="Helvetica" w:hAnsi="Helvetica" w:cs="Helvetica"/>
              </w:rPr>
            </w:pPr>
            <w:r>
              <w:rPr>
                <w:rFonts w:ascii="Helvetica" w:hAnsi="Helvetica" w:cs="Helvetica"/>
              </w:rPr>
              <w:t>ksteinh5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667F75E" w14:textId="77777777" w:rsidR="00F46D80" w:rsidRDefault="00F46D80">
            <w:pPr>
              <w:jc w:val="center"/>
              <w:rPr>
                <w:rFonts w:ascii="Helvetica" w:hAnsi="Helvetica" w:cs="Helvetica"/>
              </w:rPr>
            </w:pPr>
            <w:r>
              <w:rPr>
                <w:rFonts w:ascii="Helvetica" w:hAnsi="Helvetica" w:cs="Helvetica"/>
              </w:rPr>
              <w:t>EPLM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D89A36B" w14:textId="77777777" w:rsidR="00F46D80" w:rsidRDefault="00F46D80">
            <w:pPr>
              <w:jc w:val="center"/>
              <w:rPr>
                <w:rFonts w:ascii="Helvetica" w:hAnsi="Helvetica" w:cs="Helvetica"/>
              </w:rPr>
            </w:pPr>
            <w:r>
              <w:rPr>
                <w:rFonts w:ascii="Helvetica" w:hAnsi="Helvetica" w:cs="Helvetica"/>
              </w:rPr>
              <w:t>Systems Engineer</w:t>
            </w:r>
          </w:p>
        </w:tc>
      </w:tr>
      <w:tr w:rsidR="00F46D80" w14:paraId="321452B9"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C23CFA4" w14:textId="77777777" w:rsidR="00F46D80" w:rsidRDefault="00F46D80">
            <w:pPr>
              <w:jc w:val="center"/>
              <w:rPr>
                <w:rFonts w:ascii="Helvetica" w:hAnsi="Helvetica" w:cs="Helvetica"/>
              </w:rPr>
            </w:pPr>
            <w:r>
              <w:rPr>
                <w:rFonts w:ascii="Helvetica" w:hAnsi="Helvetica" w:cs="Helvetica"/>
              </w:rPr>
              <w:t>John Popovecz</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4E175EF" w14:textId="77777777" w:rsidR="00F46D80" w:rsidRDefault="00F46D80">
            <w:pPr>
              <w:jc w:val="center"/>
              <w:rPr>
                <w:rFonts w:ascii="Helvetica" w:hAnsi="Helvetica" w:cs="Helvetica"/>
              </w:rPr>
            </w:pPr>
            <w:r>
              <w:rPr>
                <w:rFonts w:ascii="Helvetica" w:hAnsi="Helvetica" w:cs="Helvetica"/>
              </w:rPr>
              <w:t>jpopovec</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87623DE" w14:textId="77777777" w:rsidR="00F46D80" w:rsidRDefault="00F46D80">
            <w:pPr>
              <w:jc w:val="center"/>
              <w:rPr>
                <w:rFonts w:ascii="Helvetica" w:hAnsi="Helvetica" w:cs="Helvetica"/>
              </w:rPr>
            </w:pPr>
            <w:r>
              <w:rPr>
                <w:rFonts w:ascii="Helvetica" w:hAnsi="Helvetica" w:cs="Helvetica"/>
              </w:rPr>
              <w:t>BCM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4AF7E2" w14:textId="77777777" w:rsidR="00F46D80" w:rsidRDefault="00F46D80">
            <w:pPr>
              <w:jc w:val="center"/>
              <w:rPr>
                <w:rFonts w:ascii="Helvetica" w:hAnsi="Helvetica" w:cs="Helvetica"/>
              </w:rPr>
            </w:pPr>
            <w:r>
              <w:rPr>
                <w:rFonts w:ascii="Helvetica" w:hAnsi="Helvetica" w:cs="Helvetica"/>
              </w:rPr>
              <w:t>Systems Engineer</w:t>
            </w:r>
          </w:p>
        </w:tc>
      </w:tr>
      <w:tr w:rsidR="00F46D80" w14:paraId="73C2B816"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0B650D5" w14:textId="77777777" w:rsidR="00F46D80" w:rsidRDefault="00F46D80">
            <w:pPr>
              <w:jc w:val="center"/>
              <w:rPr>
                <w:rFonts w:ascii="Helvetica" w:hAnsi="Helvetica" w:cs="Helvetica"/>
              </w:rPr>
            </w:pPr>
            <w:r>
              <w:rPr>
                <w:rFonts w:ascii="Helvetica" w:hAnsi="Helvetica" w:cs="Helvetica"/>
              </w:rPr>
              <w:t>Nunzio DeCia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D47DC1C" w14:textId="77777777" w:rsidR="00F46D80" w:rsidRDefault="00F46D80">
            <w:pPr>
              <w:jc w:val="center"/>
              <w:rPr>
                <w:rFonts w:ascii="Helvetica" w:hAnsi="Helvetica" w:cs="Helvetica"/>
              </w:rPr>
            </w:pPr>
            <w:r>
              <w:rPr>
                <w:rFonts w:ascii="Helvetica" w:hAnsi="Helvetica" w:cs="Helvetica"/>
              </w:rPr>
              <w:t>ndecia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8D40B1E" w14:textId="77777777" w:rsidR="00F46D80" w:rsidRDefault="00F46D80">
            <w:pPr>
              <w:jc w:val="center"/>
              <w:rPr>
                <w:rFonts w:ascii="Helvetica" w:hAnsi="Helvetica" w:cs="Helvetica"/>
              </w:rPr>
            </w:pPr>
            <w:r>
              <w:rPr>
                <w:rFonts w:ascii="Helvetica" w:hAnsi="Helvetica" w:cs="Helvetica"/>
              </w:rPr>
              <w:t>ECG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9BB5BF0" w14:textId="77777777" w:rsidR="00F46D80" w:rsidRDefault="00F46D80">
            <w:pPr>
              <w:jc w:val="center"/>
              <w:rPr>
                <w:rFonts w:ascii="Helvetica" w:hAnsi="Helvetica" w:cs="Helvetica"/>
              </w:rPr>
            </w:pPr>
            <w:r>
              <w:rPr>
                <w:rFonts w:ascii="Helvetica" w:hAnsi="Helvetica" w:cs="Helvetica"/>
              </w:rPr>
              <w:t>Systems Engineer</w:t>
            </w:r>
          </w:p>
        </w:tc>
      </w:tr>
      <w:tr w:rsidR="00F46D80" w14:paraId="776F82A0"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01D2326" w14:textId="77777777" w:rsidR="00F46D80" w:rsidRDefault="00F46D80">
            <w:pPr>
              <w:jc w:val="center"/>
              <w:rPr>
                <w:rFonts w:ascii="Helvetica" w:hAnsi="Helvetica" w:cs="Helvetica"/>
              </w:rPr>
            </w:pPr>
            <w:r>
              <w:rPr>
                <w:rFonts w:ascii="Helvetica" w:hAnsi="Helvetica" w:cs="Helvetica"/>
              </w:rPr>
              <w:t>Thomas Jorda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8DA25B9" w14:textId="77777777" w:rsidR="00F46D80" w:rsidRDefault="00F46D80">
            <w:pPr>
              <w:jc w:val="center"/>
              <w:rPr>
                <w:rFonts w:ascii="Helvetica" w:hAnsi="Helvetica" w:cs="Helvetica"/>
              </w:rPr>
            </w:pPr>
            <w:r>
              <w:rPr>
                <w:rFonts w:ascii="Helvetica" w:hAnsi="Helvetica" w:cs="Helvetica"/>
              </w:rPr>
              <w:t>tjorda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3E5F788" w14:textId="77777777" w:rsidR="00F46D80" w:rsidRDefault="00F46D80">
            <w:pPr>
              <w:jc w:val="center"/>
              <w:rPr>
                <w:rFonts w:ascii="Helvetica" w:hAnsi="Helvetica" w:cs="Helvetica"/>
              </w:rPr>
            </w:pPr>
            <w:r>
              <w:rPr>
                <w:rFonts w:ascii="Helvetica" w:hAnsi="Helvetica" w:cs="Helvetica"/>
              </w:rPr>
              <w:t>EV Strategy and Planning CDX74X Program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85607A1" w14:textId="77777777" w:rsidR="00F46D80" w:rsidRDefault="00F46D80">
            <w:pPr>
              <w:jc w:val="center"/>
              <w:rPr>
                <w:rFonts w:ascii="Helvetica" w:hAnsi="Helvetica" w:cs="Helvetica"/>
              </w:rPr>
            </w:pPr>
            <w:r>
              <w:rPr>
                <w:rFonts w:ascii="Helvetica" w:hAnsi="Helvetica" w:cs="Helvetica"/>
              </w:rPr>
              <w:t>Systems Engineer</w:t>
            </w:r>
          </w:p>
        </w:tc>
      </w:tr>
      <w:tr w:rsidR="00F46D80" w14:paraId="20D34B8C"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BF33DD9" w14:textId="77777777" w:rsidR="00F46D80" w:rsidRDefault="00F46D80">
            <w:pPr>
              <w:jc w:val="center"/>
              <w:rPr>
                <w:rFonts w:ascii="Helvetica" w:hAnsi="Helvetica" w:cs="Helvetica"/>
              </w:rPr>
            </w:pPr>
            <w:r>
              <w:rPr>
                <w:rFonts w:ascii="Helvetica" w:hAnsi="Helvetica" w:cs="Helvetica"/>
              </w:rPr>
              <w:t>Sam Harris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D985BEB" w14:textId="77777777" w:rsidR="00F46D80" w:rsidRDefault="00F46D80">
            <w:pPr>
              <w:jc w:val="center"/>
              <w:rPr>
                <w:rFonts w:ascii="Helvetica" w:hAnsi="Helvetica" w:cs="Helvetica"/>
              </w:rPr>
            </w:pPr>
            <w:r>
              <w:rPr>
                <w:rFonts w:ascii="Helvetica" w:hAnsi="Helvetica" w:cs="Helvetica"/>
              </w:rPr>
              <w:t>sharr266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90AEEAF" w14:textId="77777777" w:rsidR="00F46D80" w:rsidRDefault="00F46D80">
            <w:pPr>
              <w:jc w:val="center"/>
              <w:rPr>
                <w:rFonts w:ascii="Helvetica" w:hAnsi="Helvetica" w:cs="Helvetica"/>
              </w:rPr>
            </w:pPr>
            <w:r>
              <w:rPr>
                <w:rFonts w:ascii="Helvetica" w:hAnsi="Helvetica" w:cs="Helvetica"/>
              </w:rPr>
              <w:t>Non-integrated Sentinel Feature 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737EC7" w14:textId="77777777" w:rsidR="00F46D80" w:rsidRDefault="00F46D80">
            <w:pPr>
              <w:jc w:val="center"/>
              <w:rPr>
                <w:rFonts w:ascii="Helvetica" w:hAnsi="Helvetica" w:cs="Helvetica"/>
              </w:rPr>
            </w:pPr>
            <w:r>
              <w:rPr>
                <w:rFonts w:ascii="Helvetica" w:hAnsi="Helvetica" w:cs="Helvetica"/>
              </w:rPr>
              <w:t>Systems Engineer</w:t>
            </w:r>
          </w:p>
        </w:tc>
      </w:tr>
      <w:tr w:rsidR="00F46D80" w14:paraId="1850FDAB"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505F6A0" w14:textId="77777777" w:rsidR="00F46D80" w:rsidRDefault="00F46D80">
            <w:pPr>
              <w:jc w:val="center"/>
              <w:rPr>
                <w:rFonts w:ascii="Helvetica" w:hAnsi="Helvetica" w:cs="Helvetica"/>
              </w:rPr>
            </w:pPr>
            <w:r>
              <w:rPr>
                <w:rFonts w:ascii="Helvetica" w:hAnsi="Helvetica" w:cs="Helvetica"/>
              </w:rPr>
              <w:t>John Routledge</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0D33DE1" w14:textId="77777777" w:rsidR="00F46D80" w:rsidRDefault="00F46D80">
            <w:pPr>
              <w:jc w:val="center"/>
              <w:rPr>
                <w:rFonts w:ascii="Helvetica" w:hAnsi="Helvetica" w:cs="Helvetica"/>
              </w:rPr>
            </w:pPr>
            <w:r>
              <w:rPr>
                <w:rFonts w:ascii="Helvetica" w:hAnsi="Helvetica" w:cs="Helvetica"/>
              </w:rPr>
              <w:t>jroutle6</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2F9ADD7" w14:textId="77777777" w:rsidR="00F46D80" w:rsidRDefault="00F46D80">
            <w:pPr>
              <w:jc w:val="center"/>
              <w:rPr>
                <w:rFonts w:ascii="Helvetica" w:hAnsi="Helvetica" w:cs="Helvetica"/>
              </w:rPr>
            </w:pPr>
            <w:r>
              <w:rPr>
                <w:rFonts w:ascii="Helvetica" w:hAnsi="Helvetica" w:cs="Helvetica"/>
              </w:rPr>
              <w:t>D-Ford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8EE76D" w14:textId="77777777" w:rsidR="00F46D80" w:rsidRDefault="00F46D80">
            <w:pPr>
              <w:jc w:val="center"/>
              <w:rPr>
                <w:rFonts w:ascii="Helvetica" w:hAnsi="Helvetica" w:cs="Helvetica"/>
              </w:rPr>
            </w:pPr>
            <w:r>
              <w:rPr>
                <w:rFonts w:ascii="Helvetica" w:hAnsi="Helvetica" w:cs="Helvetica"/>
              </w:rPr>
              <w:t>Systems Engineer</w:t>
            </w:r>
          </w:p>
        </w:tc>
      </w:tr>
      <w:tr w:rsidR="00F46D80" w14:paraId="2CDDBC83"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6203E04" w14:textId="77777777" w:rsidR="00F46D80" w:rsidRDefault="00F46D80">
            <w:pPr>
              <w:jc w:val="center"/>
              <w:rPr>
                <w:rFonts w:ascii="Helvetica" w:hAnsi="Helvetica" w:cs="Helvetica"/>
              </w:rPr>
            </w:pPr>
            <w:r>
              <w:rPr>
                <w:rFonts w:ascii="Helvetica" w:hAnsi="Helvetica" w:cs="Helvetica"/>
              </w:rPr>
              <w:t>Timothy Rahtz</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DF828CC" w14:textId="77777777" w:rsidR="00F46D80" w:rsidRDefault="00F46D80">
            <w:pPr>
              <w:jc w:val="center"/>
              <w:rPr>
                <w:rFonts w:ascii="Helvetica" w:hAnsi="Helvetica" w:cs="Helvetica"/>
              </w:rPr>
            </w:pPr>
            <w:r>
              <w:rPr>
                <w:rFonts w:ascii="Helvetica" w:hAnsi="Helvetica" w:cs="Helvetica"/>
              </w:rPr>
              <w:t>trahtz</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441F200" w14:textId="77777777" w:rsidR="00F46D80" w:rsidRDefault="00F46D80">
            <w:pPr>
              <w:jc w:val="center"/>
              <w:rPr>
                <w:rFonts w:ascii="Helvetica" w:hAnsi="Helvetica" w:cs="Helvetica"/>
              </w:rPr>
            </w:pPr>
            <w:r>
              <w:rPr>
                <w:rFonts w:ascii="Helvetica" w:hAnsi="Helvetica" w:cs="Helvetica"/>
              </w:rPr>
              <w:t>FordPass Team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0EDC650" w14:textId="77777777" w:rsidR="00F46D80" w:rsidRDefault="00F46D80">
            <w:pPr>
              <w:jc w:val="center"/>
              <w:rPr>
                <w:rFonts w:ascii="Helvetica" w:hAnsi="Helvetica" w:cs="Helvetica"/>
              </w:rPr>
            </w:pPr>
            <w:r>
              <w:rPr>
                <w:rFonts w:ascii="Helvetica" w:hAnsi="Helvetica" w:cs="Helvetica"/>
              </w:rPr>
              <w:t>Systems Engineer</w:t>
            </w:r>
          </w:p>
        </w:tc>
      </w:tr>
      <w:tr w:rsidR="00F46D80" w14:paraId="12899D58"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5195B213" w14:textId="77777777" w:rsidR="00F46D80" w:rsidRDefault="00F46D80">
            <w:pPr>
              <w:jc w:val="center"/>
              <w:rPr>
                <w:rFonts w:ascii="Helvetica" w:hAnsi="Helvetica" w:cs="Helvetica"/>
              </w:rPr>
            </w:pPr>
            <w:r>
              <w:rPr>
                <w:rFonts w:ascii="Helvetica" w:hAnsi="Helvetica" w:cs="Helvetica"/>
              </w:rPr>
              <w:t>Hussein Berry</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6DD5D7D" w14:textId="77777777" w:rsidR="00F46D80" w:rsidRDefault="00F46D80">
            <w:pPr>
              <w:jc w:val="center"/>
              <w:rPr>
                <w:rFonts w:ascii="Helvetica" w:hAnsi="Helvetica" w:cs="Helvetica"/>
              </w:rPr>
            </w:pPr>
            <w:r>
              <w:rPr>
                <w:rFonts w:ascii="Helvetica" w:hAnsi="Helvetica" w:cs="Helvetica"/>
              </w:rPr>
              <w:t>hberry11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5587567" w14:textId="77777777" w:rsidR="00F46D80" w:rsidRDefault="00F46D80">
            <w:pPr>
              <w:jc w:val="center"/>
              <w:rPr>
                <w:rFonts w:ascii="Helvetica" w:hAnsi="Helvetica" w:cs="Helvetica"/>
              </w:rPr>
            </w:pPr>
            <w:r>
              <w:rPr>
                <w:rFonts w:ascii="Helvetica" w:hAnsi="Helvetica" w:cs="Helvetica"/>
              </w:rPr>
              <w:t>Power Supply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9CC6F6" w14:textId="77777777" w:rsidR="00F46D80" w:rsidRDefault="00F46D80">
            <w:pPr>
              <w:jc w:val="center"/>
              <w:rPr>
                <w:rFonts w:ascii="Helvetica" w:hAnsi="Helvetica" w:cs="Helvetica"/>
              </w:rPr>
            </w:pPr>
            <w:r>
              <w:rPr>
                <w:rFonts w:ascii="Helvetica" w:hAnsi="Helvetica" w:cs="Helvetica"/>
              </w:rPr>
              <w:t>Systems Engineer</w:t>
            </w:r>
          </w:p>
        </w:tc>
      </w:tr>
      <w:tr w:rsidR="00F46D80" w14:paraId="293161E5"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465E181" w14:textId="77777777" w:rsidR="00F46D80" w:rsidRDefault="00F46D80">
            <w:pPr>
              <w:jc w:val="center"/>
              <w:rPr>
                <w:rFonts w:ascii="Helvetica" w:hAnsi="Helvetica" w:cs="Helvetica"/>
              </w:rPr>
            </w:pPr>
            <w:r>
              <w:rPr>
                <w:rFonts w:ascii="Helvetica" w:hAnsi="Helvetica" w:cs="Helvetica"/>
              </w:rPr>
              <w:t>Benjamin Rocci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1388F5F8" w14:textId="77777777" w:rsidR="00F46D80" w:rsidRDefault="00F46D80">
            <w:pPr>
              <w:jc w:val="center"/>
              <w:rPr>
                <w:rFonts w:ascii="Helvetica" w:hAnsi="Helvetica" w:cs="Helvetica"/>
              </w:rPr>
            </w:pPr>
            <w:r>
              <w:rPr>
                <w:rFonts w:ascii="Helvetica" w:hAnsi="Helvetica" w:cs="Helvetica"/>
              </w:rPr>
              <w:t>brocci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850F859" w14:textId="77777777" w:rsidR="00F46D80" w:rsidRDefault="00F46D80">
            <w:pPr>
              <w:jc w:val="center"/>
              <w:rPr>
                <w:rFonts w:ascii="Helvetica" w:hAnsi="Helvetica" w:cs="Helvetica"/>
              </w:rPr>
            </w:pPr>
            <w:r>
              <w:rPr>
                <w:rFonts w:ascii="Helvetica" w:hAnsi="Helvetica" w:cs="Helvetica"/>
              </w:rPr>
              <w:t>Connectivity Strategy and Planning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542C3A" w14:textId="77777777" w:rsidR="00F46D80" w:rsidRDefault="00F46D80">
            <w:pPr>
              <w:jc w:val="center"/>
              <w:rPr>
                <w:rFonts w:ascii="Helvetica" w:hAnsi="Helvetica" w:cs="Helvetica"/>
              </w:rPr>
            </w:pPr>
            <w:r>
              <w:rPr>
                <w:rFonts w:ascii="Helvetica" w:hAnsi="Helvetica" w:cs="Helvetica"/>
              </w:rPr>
              <w:t>Systems Engineer</w:t>
            </w:r>
          </w:p>
        </w:tc>
      </w:tr>
      <w:tr w:rsidR="00F46D80" w14:paraId="0551DAEF"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6856A34" w14:textId="77777777" w:rsidR="00F46D80" w:rsidRDefault="00F46D80">
            <w:pPr>
              <w:jc w:val="center"/>
              <w:rPr>
                <w:rFonts w:ascii="Helvetica" w:hAnsi="Helvetica" w:cs="Helvetica"/>
              </w:rPr>
            </w:pPr>
            <w:r>
              <w:rPr>
                <w:rFonts w:ascii="Helvetica" w:hAnsi="Helvetica" w:cs="Helvetica"/>
              </w:rPr>
              <w:t>Bruce Williams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74828D4" w14:textId="77777777" w:rsidR="00F46D80" w:rsidRDefault="00F46D80">
            <w:pPr>
              <w:jc w:val="center"/>
              <w:rPr>
                <w:rFonts w:ascii="Helvetica" w:hAnsi="Helvetica" w:cs="Helvetica"/>
              </w:rPr>
            </w:pPr>
            <w:r>
              <w:rPr>
                <w:rFonts w:ascii="Helvetica" w:hAnsi="Helvetica" w:cs="Helvetica"/>
              </w:rPr>
              <w:t>bwilli28</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65321FD" w14:textId="77777777" w:rsidR="00F46D80" w:rsidRDefault="00F46D80">
            <w:pPr>
              <w:jc w:val="center"/>
              <w:rPr>
                <w:rFonts w:ascii="Helvetica" w:hAnsi="Helvetica" w:cs="Helvetica"/>
              </w:rPr>
            </w:pPr>
            <w:r>
              <w:rPr>
                <w:rFonts w:ascii="Helvetica" w:hAnsi="Helvetica" w:cs="Helvetica"/>
              </w:rPr>
              <w:t>Physical Electrical Architecture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4B99A4" w14:textId="77777777" w:rsidR="00F46D80" w:rsidRDefault="00F46D80">
            <w:pPr>
              <w:jc w:val="center"/>
              <w:rPr>
                <w:rFonts w:ascii="Helvetica" w:hAnsi="Helvetica" w:cs="Helvetica"/>
              </w:rPr>
            </w:pPr>
            <w:r>
              <w:rPr>
                <w:rFonts w:ascii="Helvetica" w:hAnsi="Helvetica" w:cs="Helvetica"/>
              </w:rPr>
              <w:t>Systems Engineer</w:t>
            </w:r>
          </w:p>
        </w:tc>
      </w:tr>
      <w:tr w:rsidR="00F46D80" w14:paraId="4947EA3D" w14:textId="77777777" w:rsidTr="00F46D80">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048B8B3" w14:textId="77777777" w:rsidR="00F46D80" w:rsidRDefault="00F46D80">
            <w:pPr>
              <w:jc w:val="center"/>
              <w:rPr>
                <w:rFonts w:ascii="Helvetica" w:hAnsi="Helvetica" w:cs="Helvetica"/>
              </w:rPr>
            </w:pPr>
            <w:r>
              <w:rPr>
                <w:rFonts w:ascii="Helvetica" w:hAnsi="Helvetica" w:cs="Helvetica"/>
              </w:rPr>
              <w:t>Jim Weinfurther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0E27581" w14:textId="77777777" w:rsidR="00F46D80" w:rsidRDefault="00F46D80">
            <w:pPr>
              <w:jc w:val="center"/>
              <w:rPr>
                <w:rFonts w:ascii="Helvetica" w:hAnsi="Helvetica" w:cs="Helvetica"/>
              </w:rPr>
            </w:pPr>
            <w:r>
              <w:rPr>
                <w:rFonts w:ascii="Helvetica" w:hAnsi="Helvetica" w:cs="Helvetica"/>
              </w:rPr>
              <w:t>jweinfur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AC2C4D5" w14:textId="77777777" w:rsidR="00F46D80" w:rsidRDefault="00F46D80">
            <w:pPr>
              <w:jc w:val="center"/>
              <w:rPr>
                <w:rFonts w:ascii="Helvetica" w:hAnsi="Helvetica" w:cs="Helvetica"/>
              </w:rPr>
            </w:pPr>
            <w:r>
              <w:rPr>
                <w:rFonts w:ascii="Helvetica" w:hAnsi="Helvetica" w:cs="Helvetica"/>
              </w:rPr>
              <w:t>Body Control</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05F9AB" w14:textId="77777777" w:rsidR="00F46D80" w:rsidRDefault="00F46D80">
            <w:pPr>
              <w:jc w:val="center"/>
              <w:rPr>
                <w:rFonts w:ascii="Helvetica" w:hAnsi="Helvetica" w:cs="Helvetica"/>
              </w:rPr>
            </w:pPr>
            <w:r>
              <w:rPr>
                <w:rFonts w:ascii="Helvetica" w:hAnsi="Helvetica" w:cs="Helvetica"/>
              </w:rPr>
              <w:t>Systems Engineer</w:t>
            </w:r>
          </w:p>
        </w:tc>
      </w:tr>
    </w:tbl>
    <w:p w14:paraId="4C4ECEA5" w14:textId="065A61C4" w:rsidR="00F46D80" w:rsidRDefault="00F46D80" w:rsidP="00072314">
      <w:pPr>
        <w:pStyle w:val="BodyText"/>
        <w:ind w:right="142"/>
        <w:jc w:val="both"/>
        <w:rPr>
          <w:rFonts w:cs="Arial"/>
          <w:lang w:val="en-US"/>
        </w:rPr>
      </w:pPr>
    </w:p>
    <w:p w14:paraId="4A9FBB4A" w14:textId="77777777" w:rsidR="00DD5C35" w:rsidRPr="00175B99" w:rsidRDefault="00DD5C35" w:rsidP="00175B99">
      <w:pPr>
        <w:rPr>
          <w:rStyle w:val="SubtleEmphasis"/>
          <w:i w:val="0"/>
          <w:iCs w:val="0"/>
          <w:color w:val="auto"/>
          <w:highlight w:val="green"/>
        </w:rPr>
      </w:pPr>
    </w:p>
    <w:p w14:paraId="553C1653" w14:textId="243CD5DC" w:rsidR="009967EB" w:rsidRDefault="009967EB" w:rsidP="00072314">
      <w:pPr>
        <w:pStyle w:val="Heading2"/>
        <w:spacing w:before="240"/>
        <w:rPr>
          <w:lang w:val="en-GB"/>
        </w:rPr>
      </w:pPr>
      <w:bookmarkStart w:id="17" w:name="_Toc103766456"/>
      <w:bookmarkStart w:id="18" w:name="_Toc35000564"/>
      <w:bookmarkStart w:id="19" w:name="_Ref12867675"/>
      <w:r>
        <w:rPr>
          <w:lang w:val="en-GB"/>
        </w:rPr>
        <w:t>Document Organization</w:t>
      </w:r>
      <w:bookmarkEnd w:id="17"/>
    </w:p>
    <w:p w14:paraId="0E6F1050" w14:textId="77777777" w:rsidR="009967EB" w:rsidRDefault="009967EB" w:rsidP="009967EB">
      <w:pPr>
        <w:pStyle w:val="Heading3"/>
      </w:pPr>
      <w:bookmarkStart w:id="20" w:name="_Toc35000558"/>
      <w:bookmarkStart w:id="21" w:name="_Toc481143791"/>
      <w:bookmarkStart w:id="22" w:name="_Toc103766457"/>
      <w:r>
        <w:t>Document Context</w:t>
      </w:r>
      <w:bookmarkEnd w:id="20"/>
      <w:bookmarkEnd w:id="21"/>
      <w:bookmarkEnd w:id="22"/>
    </w:p>
    <w:p w14:paraId="55D17CDE" w14:textId="23BABA65" w:rsidR="009967EB" w:rsidRPr="001B1565" w:rsidRDefault="009967EB" w:rsidP="009967EB">
      <w:pPr>
        <w:pStyle w:val="BodyText"/>
        <w:ind w:right="142"/>
      </w:pPr>
      <w:r w:rsidRPr="001B1565">
        <w:t xml:space="preserve">Refer to the </w:t>
      </w:r>
      <w:hyperlink r:id="rId17" w:history="1">
        <w:r w:rsidRPr="007312EA">
          <w:rPr>
            <w:rStyle w:val="Hyperlink"/>
          </w:rPr>
          <w:t>Specification Structure page</w:t>
        </w:r>
      </w:hyperlink>
      <w:r w:rsidRPr="001B1565">
        <w:t xml:space="preserve"> in the </w:t>
      </w:r>
      <w:hyperlink r:id="rId18"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60B02624" w14:textId="77777777" w:rsidR="009967EB" w:rsidRPr="00191F34" w:rsidRDefault="009967EB" w:rsidP="009967EB">
      <w:pPr>
        <w:pStyle w:val="Heading3"/>
      </w:pPr>
      <w:bookmarkStart w:id="23" w:name="_Toc481143792"/>
      <w:bookmarkStart w:id="24" w:name="_Toc35000559"/>
      <w:bookmarkStart w:id="25" w:name="_Toc103766458"/>
      <w:r>
        <w:t>Document Structure</w:t>
      </w:r>
      <w:bookmarkEnd w:id="23"/>
      <w:bookmarkEnd w:id="24"/>
      <w:bookmarkEnd w:id="25"/>
    </w:p>
    <w:p w14:paraId="60B41695" w14:textId="77777777" w:rsidR="009967EB" w:rsidRPr="005B03D3" w:rsidRDefault="009967EB" w:rsidP="009967EB">
      <w:pPr>
        <w:rPr>
          <w:lang w:val="en-GB"/>
        </w:rPr>
      </w:pPr>
    </w:p>
    <w:p w14:paraId="77D3345B" w14:textId="77777777" w:rsidR="009967EB" w:rsidRDefault="009967EB" w:rsidP="009967EB">
      <w:pPr>
        <w:pStyle w:val="BodyText"/>
        <w:ind w:right="142"/>
        <w:rPr>
          <w:rFonts w:cs="Arial"/>
          <w:lang w:val="en-US"/>
        </w:rPr>
      </w:pPr>
      <w:r w:rsidRPr="00185AC3">
        <w:rPr>
          <w:rFonts w:cs="Arial"/>
          <w:lang w:val="en-US"/>
        </w:rPr>
        <w:t>The structure of this document is explained below:</w:t>
      </w:r>
    </w:p>
    <w:p w14:paraId="7C8C8C47" w14:textId="77777777" w:rsidR="009967EB" w:rsidRPr="004C471C" w:rsidRDefault="009967EB" w:rsidP="009967EB"/>
    <w:p w14:paraId="36EE7E7F" w14:textId="1224AC64" w:rsidR="009967EB" w:rsidRPr="0064395C" w:rsidRDefault="009967EB" w:rsidP="009967EB">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w:t>
      </w:r>
      <w:r w:rsidR="00937291" w:rsidRPr="0064395C">
        <w:t>Additionally,</w:t>
      </w:r>
      <w:r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7677ADF8"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6859E925" w14:textId="77777777" w:rsidR="009967EB" w:rsidRDefault="009967EB" w:rsidP="009967EB">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5C521990"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Functional Architecture – Showing the logical architecture of functions</w:t>
      </w:r>
    </w:p>
    <w:p w14:paraId="54ABA372" w14:textId="77777777" w:rsidR="009967EB" w:rsidRDefault="009967EB" w:rsidP="008775AD">
      <w:pPr>
        <w:pStyle w:val="ListParagraph"/>
        <w:numPr>
          <w:ilvl w:val="0"/>
          <w:numId w:val="12"/>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57AA2919" w14:textId="77777777" w:rsidR="009967EB" w:rsidRPr="009E238B" w:rsidRDefault="009967EB" w:rsidP="008775AD">
      <w:pPr>
        <w:pStyle w:val="ListParagraph"/>
        <w:numPr>
          <w:ilvl w:val="0"/>
          <w:numId w:val="12"/>
        </w:numPr>
        <w:rPr>
          <w:rFonts w:ascii="Arial" w:hAnsi="Arial" w:cs="Arial"/>
        </w:rPr>
      </w:pPr>
      <w:r>
        <w:rPr>
          <w:rFonts w:ascii="Arial" w:hAnsi="Arial" w:cs="Arial"/>
        </w:rPr>
        <w:t>Software Architecture – Showing the software architecture relevant for the feature (for features with in-house development only)</w:t>
      </w:r>
    </w:p>
    <w:p w14:paraId="35F7985F"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769D4AC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lastRenderedPageBreak/>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0B49AA94"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2421A8F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3A5AC95E" w14:textId="77777777" w:rsidR="009967EB" w:rsidRPr="0064395C" w:rsidRDefault="009967EB" w:rsidP="009967EB">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4CE52952" w14:textId="25487A67" w:rsidR="009967EB" w:rsidRPr="009967EB" w:rsidRDefault="009967EB" w:rsidP="009967EB">
      <w:pPr>
        <w:rPr>
          <w:lang w:val="en-GB"/>
        </w:rPr>
      </w:pPr>
      <w:r>
        <w:rPr>
          <w:rFonts w:cs="Arial"/>
          <w:b/>
          <w:bCs/>
        </w:rPr>
        <w:t>Section 8</w:t>
      </w:r>
      <w:r w:rsidRPr="0064395C">
        <w:rPr>
          <w:rFonts w:cs="Arial"/>
        </w:rPr>
        <w:t xml:space="preserve"> – </w:t>
      </w:r>
      <w:r>
        <w:tab/>
      </w:r>
      <w:r w:rsidRPr="0064395C">
        <w:t>Appendix - Presenting additional data mainly in a tabular form, e.g., a data dictionary</w:t>
      </w:r>
    </w:p>
    <w:p w14:paraId="4B89C6E5" w14:textId="77777777" w:rsidR="009967EB" w:rsidRPr="009967EB" w:rsidRDefault="009967EB" w:rsidP="009967EB">
      <w:pPr>
        <w:pStyle w:val="Heading2"/>
        <w:spacing w:before="240"/>
      </w:pPr>
      <w:bookmarkStart w:id="26" w:name="_Toc103766459"/>
      <w:r w:rsidRPr="009967EB">
        <w:rPr>
          <w:lang w:val="en-GB"/>
        </w:rPr>
        <w:t>Document Conventions</w:t>
      </w:r>
      <w:bookmarkEnd w:id="26"/>
    </w:p>
    <w:p w14:paraId="1A21A779" w14:textId="63DDB586" w:rsidR="009967EB" w:rsidRPr="00B53B74" w:rsidRDefault="009967EB" w:rsidP="009967EB">
      <w:pPr>
        <w:pStyle w:val="Heading3"/>
      </w:pPr>
      <w:bookmarkStart w:id="27" w:name="_Toc35000561"/>
      <w:bookmarkStart w:id="28" w:name="_Toc481143800"/>
      <w:bookmarkStart w:id="29" w:name="_Toc412554112"/>
      <w:bookmarkStart w:id="30" w:name="_Toc103766460"/>
      <w:r w:rsidRPr="00B53B74">
        <w:t>Requirements Templates</w:t>
      </w:r>
      <w:bookmarkEnd w:id="27"/>
      <w:bookmarkEnd w:id="28"/>
      <w:bookmarkEnd w:id="29"/>
      <w:bookmarkEnd w:id="30"/>
    </w:p>
    <w:p w14:paraId="1822860E" w14:textId="4D8D8876" w:rsidR="009967EB" w:rsidRPr="003F1018" w:rsidRDefault="009967EB" w:rsidP="009967EB">
      <w:pPr>
        <w:rPr>
          <w:rStyle w:val="SubtleEmphasis"/>
          <w:i w:val="0"/>
        </w:rPr>
      </w:pPr>
      <w:bookmarkStart w:id="31" w:name="_Toc412554113"/>
      <w:r w:rsidRPr="003F1018">
        <w:rPr>
          <w:rStyle w:val="SubtleEmphasis"/>
        </w:rPr>
        <w:t xml:space="preserve">Refer to </w:t>
      </w:r>
      <w:r w:rsidRPr="003F1018">
        <w:rPr>
          <w:rStyle w:val="SubtleEmphasis"/>
          <w:color w:val="0000FF"/>
        </w:rPr>
        <w:t>“</w:t>
      </w:r>
      <w:hyperlink r:id="rId19" w:history="1">
        <w:r w:rsidRPr="003F1018">
          <w:rPr>
            <w:rStyle w:val="SubtleEmphasis"/>
            <w:color w:val="0000FF"/>
          </w:rPr>
          <w:t>How to use the Specification Templates</w:t>
        </w:r>
      </w:hyperlink>
      <w:r w:rsidRPr="003F1018">
        <w:rPr>
          <w:rStyle w:val="SubtleEmphasis"/>
          <w:color w:val="0000FF"/>
        </w:rPr>
        <w:t xml:space="preserve">” </w:t>
      </w:r>
      <w:r w:rsidRPr="003F1018">
        <w:rPr>
          <w:rStyle w:val="SubtleEmphasis"/>
        </w:rPr>
        <w:t>on how to use the specification templates and the VBA macros to create/edit the requirements in the specifications.</w:t>
      </w:r>
    </w:p>
    <w:p w14:paraId="7F7D8A4B" w14:textId="77777777" w:rsidR="009967EB" w:rsidRPr="003F1018" w:rsidRDefault="009967EB" w:rsidP="009967EB">
      <w:pPr>
        <w:rPr>
          <w:rStyle w:val="SubtleEmphasis"/>
          <w:i w:val="0"/>
        </w:rPr>
      </w:pPr>
    </w:p>
    <w:p w14:paraId="0E2F5CD4" w14:textId="49B8F38E" w:rsidR="009967EB" w:rsidRPr="003F1018" w:rsidRDefault="009967EB" w:rsidP="009967EB">
      <w:pPr>
        <w:rPr>
          <w:rStyle w:val="SubtleEmphasis"/>
          <w:i w:val="0"/>
        </w:rPr>
      </w:pPr>
      <w:r w:rsidRPr="003F1018">
        <w:rPr>
          <w:rStyle w:val="SubtleEmphasis"/>
        </w:rPr>
        <w:t xml:space="preserve">The VBA macro enable the import of the specification to VSEM (refer to </w:t>
      </w:r>
      <w:hyperlink r:id="rId20" w:history="1">
        <w:r w:rsidRPr="003F1018">
          <w:rPr>
            <w:rStyle w:val="SubtleEmphasis"/>
            <w:color w:val="0000FF"/>
          </w:rPr>
          <w:t>"How to import specifications into VSEM as separate requirements"</w:t>
        </w:r>
      </w:hyperlink>
      <w:r w:rsidRPr="003F1018">
        <w:rPr>
          <w:rStyle w:val="SubtleEmphasis"/>
        </w:rPr>
        <w:t>).</w:t>
      </w:r>
    </w:p>
    <w:p w14:paraId="4A08F4FA" w14:textId="77777777" w:rsidR="009967EB" w:rsidRPr="00B14A40" w:rsidRDefault="009967EB" w:rsidP="009967EB">
      <w:pPr>
        <w:pStyle w:val="Heading4"/>
      </w:pPr>
      <w:bookmarkStart w:id="32" w:name="_Toc35000562"/>
      <w:bookmarkStart w:id="33" w:name="_Toc103766461"/>
      <w:r w:rsidRPr="00B14A40">
        <w:t>Identification of requirements</w:t>
      </w:r>
      <w:bookmarkEnd w:id="32"/>
      <w:bookmarkEnd w:id="31"/>
      <w:bookmarkEnd w:id="33"/>
    </w:p>
    <w:p w14:paraId="54AAEAFE" w14:textId="77777777" w:rsidR="009967EB" w:rsidRPr="007C20FA" w:rsidRDefault="009967EB" w:rsidP="009967EB">
      <w:bookmarkStart w:id="34" w:name="_Toc412554114"/>
      <w:bookmarkStart w:id="35" w:name="_Ref402369865"/>
      <w:bookmarkStart w:id="36" w:name="_Toc396825968"/>
      <w:bookmarkStart w:id="37" w:name="_Toc388364620"/>
      <w:r w:rsidRPr="007C20FA">
        <w:t>The unique requirement ID given in the headline of any requirement follows the requirement throughout the development process. The requirement ID format follows a well-defined syntax.</w:t>
      </w:r>
    </w:p>
    <w:p w14:paraId="3C05F9C0" w14:textId="77777777" w:rsidR="009967EB" w:rsidRPr="007C20FA" w:rsidRDefault="009967EB" w:rsidP="009967EB"/>
    <w:p w14:paraId="4C4B0EAB" w14:textId="77777777" w:rsidR="009967EB" w:rsidRPr="00870BF7" w:rsidRDefault="009967EB" w:rsidP="009967EB">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67EA0BE" w14:textId="77777777" w:rsidR="009967EB" w:rsidRDefault="009967EB" w:rsidP="009967EB">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2E98511"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03A2DAAF"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19AC28A5" w14:textId="77777777" w:rsidR="009967EB" w:rsidRPr="00870BF7" w:rsidRDefault="009967EB" w:rsidP="009967EB">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7C9FF6D6" w14:textId="77777777" w:rsidR="009967EB" w:rsidRPr="0008696C" w:rsidRDefault="009967EB" w:rsidP="009967EB">
      <w:pPr>
        <w:pStyle w:val="FlietextAnwendugsdoku"/>
        <w:rPr>
          <w:rFonts w:ascii="Arial" w:hAnsi="Arial"/>
          <w:b/>
          <w:sz w:val="20"/>
        </w:rPr>
      </w:pPr>
      <w:r w:rsidRPr="0008696C">
        <w:rPr>
          <w:rFonts w:ascii="Arial" w:hAnsi="Arial"/>
          <w:i/>
          <w:sz w:val="20"/>
        </w:rPr>
        <w:t>Example:</w:t>
      </w:r>
    </w:p>
    <w:p w14:paraId="1FCD7917" w14:textId="77777777" w:rsidR="009967EB" w:rsidRPr="0008696C" w:rsidRDefault="009967EB" w:rsidP="009967EB">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28AB18E3" w14:textId="77777777" w:rsidR="009967EB" w:rsidRPr="00A50229" w:rsidRDefault="009967EB" w:rsidP="009967EB">
      <w:pPr>
        <w:pStyle w:val="Heading4"/>
      </w:pPr>
      <w:bookmarkStart w:id="38" w:name="_Toc35000563"/>
      <w:bookmarkStart w:id="39" w:name="_Toc103766462"/>
      <w:r w:rsidRPr="00A50229">
        <w:t>Requirements Attributes</w:t>
      </w:r>
      <w:bookmarkEnd w:id="34"/>
      <w:bookmarkEnd w:id="38"/>
      <w:bookmarkEnd w:id="35"/>
      <w:bookmarkEnd w:id="36"/>
      <w:bookmarkEnd w:id="37"/>
      <w:bookmarkEnd w:id="39"/>
    </w:p>
    <w:p w14:paraId="46E6726A" w14:textId="57645C83" w:rsidR="009967EB" w:rsidRPr="009E3B7C" w:rsidRDefault="009967EB" w:rsidP="009967EB">
      <w:r w:rsidRPr="007C20FA">
        <w:t xml:space="preserve">Additionally attributes can be added to each requirement. This helps to classify requirements. A </w:t>
      </w:r>
      <w:hyperlink r:id="rId21" w:history="1">
        <w:r w:rsidRPr="00873CEB">
          <w:rPr>
            <w:rStyle w:val="Hyperlink"/>
          </w:rPr>
          <w:t>list of available attributes</w:t>
        </w:r>
      </w:hyperlink>
      <w:r w:rsidRPr="007C20FA">
        <w:t xml:space="preserve"> is given in the RE Wiki.</w:t>
      </w:r>
    </w:p>
    <w:p w14:paraId="47304C9F" w14:textId="71740253" w:rsidR="00072314" w:rsidRDefault="00072314" w:rsidP="00072314">
      <w:pPr>
        <w:pStyle w:val="Heading2"/>
        <w:spacing w:before="240"/>
        <w:rPr>
          <w:lang w:val="en-GB"/>
        </w:rPr>
      </w:pPr>
      <w:bookmarkStart w:id="40" w:name="_Toc103766463"/>
      <w:r w:rsidRPr="0008696C">
        <w:rPr>
          <w:lang w:val="en-GB"/>
        </w:rPr>
        <w:t>References</w:t>
      </w:r>
      <w:bookmarkEnd w:id="18"/>
      <w:bookmarkEnd w:id="19"/>
      <w:bookmarkEnd w:id="40"/>
    </w:p>
    <w:p w14:paraId="22F84A21" w14:textId="77777777" w:rsidR="00072314" w:rsidRPr="00FB7B3D" w:rsidRDefault="00072314" w:rsidP="00072314">
      <w:pPr>
        <w:pStyle w:val="Heading3"/>
        <w:keepNext w:val="0"/>
        <w:tabs>
          <w:tab w:val="clear" w:pos="900"/>
          <w:tab w:val="left" w:pos="709"/>
          <w:tab w:val="left" w:pos="851"/>
        </w:tabs>
        <w:spacing w:before="240"/>
      </w:pPr>
      <w:bookmarkStart w:id="41" w:name="_Toc35000565"/>
      <w:bookmarkStart w:id="42" w:name="_Ref12637407"/>
      <w:bookmarkStart w:id="43" w:name="_Toc103766464"/>
      <w:r>
        <w:t>Ford D</w:t>
      </w:r>
      <w:r w:rsidRPr="00FB7B3D">
        <w:t>ocuments</w:t>
      </w:r>
      <w:bookmarkEnd w:id="41"/>
      <w:bookmarkEnd w:id="42"/>
      <w:bookmarkEnd w:id="43"/>
    </w:p>
    <w:p w14:paraId="6D3922F1"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14:paraId="121FF17D" w14:textId="77777777" w:rsidR="00747176" w:rsidRDefault="00747176" w:rsidP="00747176">
      <w:pPr>
        <w:pStyle w:val="BodyText"/>
        <w:ind w:right="142"/>
        <w:jc w:val="both"/>
        <w:rPr>
          <w:rFonts w:cs="Arial"/>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57"/>
        <w:gridCol w:w="3260"/>
        <w:gridCol w:w="2268"/>
      </w:tblGrid>
      <w:tr w:rsidR="00F46D80" w:rsidRPr="007C20FA" w14:paraId="74AC0498" w14:textId="77777777" w:rsidTr="00F46D80">
        <w:trPr>
          <w:cantSplit/>
          <w:tblHeader/>
          <w:jc w:val="center"/>
        </w:trPr>
        <w:tc>
          <w:tcPr>
            <w:tcW w:w="4957" w:type="dxa"/>
            <w:shd w:val="clear" w:color="auto" w:fill="E0E0E0"/>
          </w:tcPr>
          <w:p w14:paraId="775AB6D2" w14:textId="77777777" w:rsidR="00F46D80" w:rsidRPr="007C20FA" w:rsidRDefault="00F46D80" w:rsidP="00674847">
            <w:pPr>
              <w:rPr>
                <w:rFonts w:ascii="Helvetica" w:hAnsi="Helvetica" w:cs="Helvetica"/>
                <w:b/>
              </w:rPr>
            </w:pPr>
            <w:bookmarkStart w:id="44" w:name="_Toc35000658"/>
            <w:bookmarkStart w:id="45" w:name="_Toc520108484"/>
            <w:r w:rsidRPr="007C20FA">
              <w:rPr>
                <w:rFonts w:ascii="Helvetica" w:hAnsi="Helvetica" w:cs="Helvetica"/>
                <w:b/>
              </w:rPr>
              <w:t>Reference</w:t>
            </w:r>
          </w:p>
        </w:tc>
        <w:tc>
          <w:tcPr>
            <w:tcW w:w="3260" w:type="dxa"/>
            <w:shd w:val="clear" w:color="auto" w:fill="E0E0E0"/>
          </w:tcPr>
          <w:p w14:paraId="6E2487A7" w14:textId="77777777" w:rsidR="00F46D80" w:rsidRPr="007C20FA" w:rsidRDefault="00F46D80" w:rsidP="00674847">
            <w:pPr>
              <w:rPr>
                <w:rFonts w:ascii="Helvetica" w:hAnsi="Helvetica" w:cs="Helvetica"/>
                <w:b/>
              </w:rPr>
            </w:pPr>
            <w:r w:rsidRPr="007C20FA">
              <w:rPr>
                <w:rFonts w:ascii="Helvetica" w:hAnsi="Helvetica" w:cs="Helvetica"/>
                <w:b/>
              </w:rPr>
              <w:t>Title</w:t>
            </w:r>
          </w:p>
        </w:tc>
        <w:tc>
          <w:tcPr>
            <w:tcW w:w="2268" w:type="dxa"/>
            <w:shd w:val="clear" w:color="auto" w:fill="E0E0E0"/>
          </w:tcPr>
          <w:p w14:paraId="6593DDAC" w14:textId="77777777" w:rsidR="00F46D80" w:rsidRPr="007C20FA" w:rsidRDefault="00F46D80" w:rsidP="00674847">
            <w:pPr>
              <w:rPr>
                <w:rFonts w:ascii="Helvetica" w:hAnsi="Helvetica" w:cs="Helvetica"/>
                <w:b/>
              </w:rPr>
            </w:pPr>
            <w:r w:rsidRPr="007C20FA">
              <w:rPr>
                <w:rFonts w:ascii="Helvetica" w:hAnsi="Helvetica" w:cs="Helvetica"/>
                <w:b/>
              </w:rPr>
              <w:t>Revision</w:t>
            </w:r>
          </w:p>
        </w:tc>
      </w:tr>
      <w:tr w:rsidR="00F46D80" w:rsidRPr="007C20FA" w14:paraId="2021C858" w14:textId="77777777" w:rsidTr="00F46D80">
        <w:trPr>
          <w:trHeight w:val="104"/>
          <w:jc w:val="center"/>
        </w:trPr>
        <w:tc>
          <w:tcPr>
            <w:tcW w:w="4957" w:type="dxa"/>
          </w:tcPr>
          <w:p w14:paraId="5C1C9664" w14:textId="77777777" w:rsidR="00F46D80" w:rsidRPr="00D410AE" w:rsidRDefault="00F46D80" w:rsidP="00674847">
            <w:pPr>
              <w:rPr>
                <w:rFonts w:cs="Arial"/>
              </w:rPr>
            </w:pPr>
            <w:r>
              <w:rPr>
                <w:rFonts w:ascii="Helvetica" w:hAnsi="Helvetica" w:cs="Helvetica"/>
              </w:rPr>
              <w:t>FeatureDocument_MDVVC_V6.1_UPV1_08092019</w:t>
            </w:r>
          </w:p>
        </w:tc>
        <w:tc>
          <w:tcPr>
            <w:tcW w:w="3260" w:type="dxa"/>
          </w:tcPr>
          <w:p w14:paraId="4FC26BC5" w14:textId="77777777" w:rsidR="00F46D80" w:rsidRDefault="00F46D80" w:rsidP="00674847">
            <w:r>
              <w:t>As reference/name</w:t>
            </w:r>
          </w:p>
        </w:tc>
        <w:tc>
          <w:tcPr>
            <w:tcW w:w="2268" w:type="dxa"/>
          </w:tcPr>
          <w:p w14:paraId="38A1540A" w14:textId="77777777" w:rsidR="00F46D80" w:rsidRPr="00D410AE" w:rsidRDefault="00F46D80" w:rsidP="00674847">
            <w:pPr>
              <w:rPr>
                <w:rFonts w:cs="Arial"/>
              </w:rPr>
            </w:pPr>
            <w:r>
              <w:rPr>
                <w:rFonts w:cs="Arial"/>
              </w:rPr>
              <w:t>MDVVC_Feature_Specification 27.60/35</w:t>
            </w:r>
          </w:p>
        </w:tc>
      </w:tr>
      <w:tr w:rsidR="00F46D80" w:rsidRPr="007C20FA" w14:paraId="0FB08321" w14:textId="77777777" w:rsidTr="00F46D80">
        <w:trPr>
          <w:trHeight w:val="104"/>
          <w:jc w:val="center"/>
        </w:trPr>
        <w:tc>
          <w:tcPr>
            <w:tcW w:w="4957" w:type="dxa"/>
          </w:tcPr>
          <w:p w14:paraId="7D4FCE5F" w14:textId="77777777" w:rsidR="00F46D80" w:rsidRPr="00D410AE" w:rsidRDefault="00F46D80" w:rsidP="00674847">
            <w:pPr>
              <w:rPr>
                <w:rFonts w:cs="Arial"/>
              </w:rPr>
            </w:pPr>
            <w:r>
              <w:rPr>
                <w:rFonts w:ascii="Helvetica" w:hAnsi="Helvetica" w:cs="Helvetica"/>
              </w:rPr>
              <w:t>FeatureDocument_MDVVC_V.3_FDJ_01312020</w:t>
            </w:r>
          </w:p>
        </w:tc>
        <w:tc>
          <w:tcPr>
            <w:tcW w:w="3260" w:type="dxa"/>
          </w:tcPr>
          <w:p w14:paraId="79AD0347" w14:textId="77777777" w:rsidR="00F46D80" w:rsidRDefault="00F46D80" w:rsidP="00674847">
            <w:r>
              <w:t>As reference/name</w:t>
            </w:r>
          </w:p>
        </w:tc>
        <w:tc>
          <w:tcPr>
            <w:tcW w:w="2268" w:type="dxa"/>
          </w:tcPr>
          <w:p w14:paraId="34E3513E" w14:textId="77777777" w:rsidR="00F46D80" w:rsidRDefault="00F46D80"/>
        </w:tc>
      </w:tr>
      <w:tr w:rsidR="00F46D80" w:rsidRPr="007C20FA" w14:paraId="4872E025" w14:textId="77777777" w:rsidTr="00F46D80">
        <w:trPr>
          <w:trHeight w:val="104"/>
          <w:jc w:val="center"/>
        </w:trPr>
        <w:tc>
          <w:tcPr>
            <w:tcW w:w="4957" w:type="dxa"/>
          </w:tcPr>
          <w:p w14:paraId="01A34708" w14:textId="77777777" w:rsidR="00F46D80" w:rsidRPr="00D410AE" w:rsidRDefault="00F46D80" w:rsidP="00674847">
            <w:pPr>
              <w:rPr>
                <w:rFonts w:cs="Arial"/>
              </w:rPr>
            </w:pPr>
            <w:r>
              <w:rPr>
                <w:rFonts w:ascii="Helvetica" w:hAnsi="Helvetica" w:cs="Helvetica"/>
              </w:rPr>
              <w:t>Ford GIS Standard</w:t>
            </w:r>
          </w:p>
        </w:tc>
        <w:tc>
          <w:tcPr>
            <w:tcW w:w="3260" w:type="dxa"/>
          </w:tcPr>
          <w:p w14:paraId="6FE8C0AA" w14:textId="77777777" w:rsidR="00F46D80" w:rsidRDefault="00F46D80" w:rsidP="00674847">
            <w:r>
              <w:t>As reference/name</w:t>
            </w:r>
          </w:p>
        </w:tc>
        <w:tc>
          <w:tcPr>
            <w:tcW w:w="2268" w:type="dxa"/>
          </w:tcPr>
          <w:p w14:paraId="3E9DD7F6" w14:textId="77777777" w:rsidR="00F46D80" w:rsidRDefault="00F46D80"/>
        </w:tc>
      </w:tr>
      <w:tr w:rsidR="00F46D80" w:rsidRPr="007C20FA" w14:paraId="5A03F63E" w14:textId="77777777" w:rsidTr="00F46D80">
        <w:trPr>
          <w:trHeight w:val="104"/>
          <w:jc w:val="center"/>
        </w:trPr>
        <w:tc>
          <w:tcPr>
            <w:tcW w:w="4957" w:type="dxa"/>
          </w:tcPr>
          <w:p w14:paraId="7A0DB4DE" w14:textId="77777777" w:rsidR="00F46D80" w:rsidRPr="00D410AE" w:rsidRDefault="00F46D80" w:rsidP="00674847">
            <w:pPr>
              <w:rPr>
                <w:rFonts w:cs="Arial"/>
              </w:rPr>
            </w:pPr>
            <w:r>
              <w:rPr>
                <w:rFonts w:ascii="Helvetica" w:hAnsi="Helvetica" w:cs="Helvetica"/>
              </w:rPr>
              <w:t>FunctionSpec_MDVVC_V6.2_UPV2_11152019</w:t>
            </w:r>
          </w:p>
        </w:tc>
        <w:tc>
          <w:tcPr>
            <w:tcW w:w="3260" w:type="dxa"/>
          </w:tcPr>
          <w:p w14:paraId="7AE0A926" w14:textId="77777777" w:rsidR="00F46D80" w:rsidRDefault="00F46D80" w:rsidP="00674847">
            <w:r>
              <w:t>As reference/name</w:t>
            </w:r>
          </w:p>
        </w:tc>
        <w:tc>
          <w:tcPr>
            <w:tcW w:w="2268" w:type="dxa"/>
          </w:tcPr>
          <w:p w14:paraId="1FA3626F" w14:textId="77777777" w:rsidR="00F46D80" w:rsidRDefault="00F46D80"/>
        </w:tc>
      </w:tr>
      <w:tr w:rsidR="00F46D80" w:rsidRPr="007C20FA" w14:paraId="7385908C" w14:textId="77777777" w:rsidTr="00F46D80">
        <w:trPr>
          <w:trHeight w:val="104"/>
          <w:jc w:val="center"/>
        </w:trPr>
        <w:tc>
          <w:tcPr>
            <w:tcW w:w="4957" w:type="dxa"/>
          </w:tcPr>
          <w:p w14:paraId="650A9205" w14:textId="77777777" w:rsidR="00F46D80" w:rsidRPr="00D410AE" w:rsidRDefault="00F46D80" w:rsidP="00674847">
            <w:pPr>
              <w:rPr>
                <w:rFonts w:cs="Arial"/>
              </w:rPr>
            </w:pPr>
            <w:r>
              <w:rPr>
                <w:rFonts w:ascii="Helvetica" w:hAnsi="Helvetica" w:cs="Helvetica"/>
              </w:rPr>
              <w:t>modevi_full_sw_reqs_draft2.6.docx</w:t>
            </w:r>
          </w:p>
        </w:tc>
        <w:tc>
          <w:tcPr>
            <w:tcW w:w="3260" w:type="dxa"/>
          </w:tcPr>
          <w:p w14:paraId="6190C06D" w14:textId="77777777" w:rsidR="00F46D80" w:rsidRDefault="00F46D80" w:rsidP="00674847">
            <w:r>
              <w:t>As reference/name</w:t>
            </w:r>
          </w:p>
        </w:tc>
        <w:tc>
          <w:tcPr>
            <w:tcW w:w="2268" w:type="dxa"/>
          </w:tcPr>
          <w:p w14:paraId="73CBFBBE" w14:textId="77777777" w:rsidR="00F46D80" w:rsidRDefault="00F46D80"/>
        </w:tc>
      </w:tr>
      <w:tr w:rsidR="00F46D80" w:rsidRPr="007C20FA" w14:paraId="0C1B7F61" w14:textId="77777777" w:rsidTr="00F46D80">
        <w:trPr>
          <w:trHeight w:val="104"/>
          <w:jc w:val="center"/>
        </w:trPr>
        <w:tc>
          <w:tcPr>
            <w:tcW w:w="4957" w:type="dxa"/>
          </w:tcPr>
          <w:p w14:paraId="660733AF" w14:textId="77777777" w:rsidR="00F46D80" w:rsidRPr="00D410AE" w:rsidRDefault="00F46D80" w:rsidP="00674847">
            <w:pPr>
              <w:rPr>
                <w:rFonts w:cs="Arial"/>
              </w:rPr>
            </w:pPr>
            <w:r>
              <w:rPr>
                <w:rFonts w:ascii="Helvetica" w:hAnsi="Helvetica" w:cs="Helvetica"/>
              </w:rPr>
              <w:t xml:space="preserve">modevi_hmiflows.vsdx </w:t>
            </w:r>
          </w:p>
        </w:tc>
        <w:tc>
          <w:tcPr>
            <w:tcW w:w="3260" w:type="dxa"/>
          </w:tcPr>
          <w:p w14:paraId="3D569EE9" w14:textId="77777777" w:rsidR="00F46D80" w:rsidRDefault="00F46D80" w:rsidP="00674847">
            <w:r>
              <w:t>As reference/name</w:t>
            </w:r>
          </w:p>
        </w:tc>
        <w:tc>
          <w:tcPr>
            <w:tcW w:w="2268" w:type="dxa"/>
          </w:tcPr>
          <w:p w14:paraId="34C1DBD6" w14:textId="77777777" w:rsidR="00F46D80" w:rsidRDefault="00F46D80"/>
        </w:tc>
      </w:tr>
      <w:tr w:rsidR="00F46D80" w:rsidRPr="007C20FA" w14:paraId="5EB41AAE" w14:textId="77777777" w:rsidTr="00F46D80">
        <w:trPr>
          <w:trHeight w:val="104"/>
          <w:jc w:val="center"/>
        </w:trPr>
        <w:tc>
          <w:tcPr>
            <w:tcW w:w="4957" w:type="dxa"/>
          </w:tcPr>
          <w:p w14:paraId="15F26F87" w14:textId="77777777" w:rsidR="00F46D80" w:rsidRPr="00D410AE" w:rsidRDefault="00F46D80" w:rsidP="00674847">
            <w:pPr>
              <w:rPr>
                <w:rFonts w:cs="Arial"/>
              </w:rPr>
            </w:pPr>
            <w:r>
              <w:rPr>
                <w:rFonts w:ascii="Helvetica" w:hAnsi="Helvetica" w:cs="Helvetica"/>
              </w:rPr>
              <w:t>Sentinel - Camera Manager</w:t>
            </w:r>
          </w:p>
        </w:tc>
        <w:tc>
          <w:tcPr>
            <w:tcW w:w="3260" w:type="dxa"/>
          </w:tcPr>
          <w:p w14:paraId="10AD45DE" w14:textId="77777777" w:rsidR="00F46D80" w:rsidRDefault="00F46D80" w:rsidP="00674847">
            <w:r>
              <w:t>As reference/name</w:t>
            </w:r>
          </w:p>
        </w:tc>
        <w:tc>
          <w:tcPr>
            <w:tcW w:w="2268" w:type="dxa"/>
          </w:tcPr>
          <w:p w14:paraId="00A896F6" w14:textId="77777777" w:rsidR="00F46D80" w:rsidRDefault="00F46D80"/>
        </w:tc>
      </w:tr>
      <w:tr w:rsidR="00F46D80" w:rsidRPr="007C20FA" w14:paraId="68E5B517" w14:textId="77777777" w:rsidTr="00F46D80">
        <w:trPr>
          <w:trHeight w:val="104"/>
          <w:jc w:val="center"/>
        </w:trPr>
        <w:tc>
          <w:tcPr>
            <w:tcW w:w="4957" w:type="dxa"/>
          </w:tcPr>
          <w:p w14:paraId="3E7071B5" w14:textId="77777777" w:rsidR="00F46D80" w:rsidRPr="00D410AE" w:rsidRDefault="00F46D80" w:rsidP="00674847">
            <w:pPr>
              <w:rPr>
                <w:rFonts w:cs="Arial"/>
              </w:rPr>
            </w:pPr>
            <w:r>
              <w:rPr>
                <w:rFonts w:ascii="Helvetica" w:hAnsi="Helvetica" w:cs="Helvetica"/>
              </w:rPr>
              <w:lastRenderedPageBreak/>
              <w:t>Sentinel - SPSS</w:t>
            </w:r>
          </w:p>
        </w:tc>
        <w:tc>
          <w:tcPr>
            <w:tcW w:w="3260" w:type="dxa"/>
          </w:tcPr>
          <w:p w14:paraId="7AC712A7" w14:textId="77777777" w:rsidR="00F46D80" w:rsidRDefault="00F46D80" w:rsidP="00674847">
            <w:r>
              <w:t>As reference/name</w:t>
            </w:r>
          </w:p>
        </w:tc>
        <w:tc>
          <w:tcPr>
            <w:tcW w:w="2268" w:type="dxa"/>
          </w:tcPr>
          <w:p w14:paraId="5B806D15" w14:textId="77777777" w:rsidR="00F46D80" w:rsidRDefault="00F46D80"/>
        </w:tc>
      </w:tr>
      <w:tr w:rsidR="00F46D80" w:rsidRPr="007C20FA" w14:paraId="757206D6" w14:textId="77777777" w:rsidTr="00F46D80">
        <w:trPr>
          <w:trHeight w:val="104"/>
          <w:jc w:val="center"/>
        </w:trPr>
        <w:tc>
          <w:tcPr>
            <w:tcW w:w="4957" w:type="dxa"/>
          </w:tcPr>
          <w:p w14:paraId="4F6113DD" w14:textId="77777777" w:rsidR="00F46D80" w:rsidRPr="00D410AE" w:rsidRDefault="00F46D80" w:rsidP="00674847">
            <w:pPr>
              <w:rPr>
                <w:rFonts w:cs="Arial"/>
              </w:rPr>
            </w:pPr>
            <w:r>
              <w:rPr>
                <w:rFonts w:ascii="Helvetica" w:hAnsi="Helvetica" w:cs="Helvetica"/>
              </w:rPr>
              <w:t>Sent_FD_20210617a_Phoenix.docx</w:t>
            </w:r>
          </w:p>
        </w:tc>
        <w:tc>
          <w:tcPr>
            <w:tcW w:w="3260" w:type="dxa"/>
          </w:tcPr>
          <w:p w14:paraId="5A43DD53" w14:textId="77777777" w:rsidR="00F46D80" w:rsidRDefault="00F46D80" w:rsidP="00674847">
            <w:r>
              <w:t>Sentinel Feature Dociment - Phoenix Variants</w:t>
            </w:r>
          </w:p>
        </w:tc>
        <w:tc>
          <w:tcPr>
            <w:tcW w:w="2268" w:type="dxa"/>
          </w:tcPr>
          <w:p w14:paraId="380A126F" w14:textId="77777777" w:rsidR="00F46D80" w:rsidRDefault="00F46D80"/>
        </w:tc>
      </w:tr>
      <w:tr w:rsidR="00F46D80" w:rsidRPr="007C20FA" w14:paraId="4F255B1B" w14:textId="77777777" w:rsidTr="00F46D80">
        <w:trPr>
          <w:trHeight w:val="104"/>
          <w:jc w:val="center"/>
        </w:trPr>
        <w:tc>
          <w:tcPr>
            <w:tcW w:w="4957" w:type="dxa"/>
          </w:tcPr>
          <w:p w14:paraId="327D29C4" w14:textId="77777777" w:rsidR="00F46D80" w:rsidRPr="00D410AE" w:rsidRDefault="00F46D80" w:rsidP="00674847">
            <w:pPr>
              <w:rPr>
                <w:rFonts w:cs="Arial"/>
              </w:rPr>
            </w:pPr>
            <w:r>
              <w:rPr>
                <w:rFonts w:ascii="Helvetica" w:hAnsi="Helvetica" w:cs="Helvetica"/>
              </w:rPr>
              <w:t xml:space="preserve">Sent_FD_20210812a_V710.docx </w:t>
            </w:r>
          </w:p>
        </w:tc>
        <w:tc>
          <w:tcPr>
            <w:tcW w:w="3260" w:type="dxa"/>
          </w:tcPr>
          <w:p w14:paraId="06B81EF2" w14:textId="77777777" w:rsidR="00F46D80" w:rsidRDefault="00F46D80" w:rsidP="00674847">
            <w:r>
              <w:t>Sentinel Feature Document - V710 Variant</w:t>
            </w:r>
          </w:p>
        </w:tc>
        <w:tc>
          <w:tcPr>
            <w:tcW w:w="2268" w:type="dxa"/>
          </w:tcPr>
          <w:p w14:paraId="3DE32C40" w14:textId="77777777" w:rsidR="00F46D80" w:rsidRDefault="00F46D80"/>
        </w:tc>
      </w:tr>
      <w:tr w:rsidR="00F46D80" w:rsidRPr="007C20FA" w14:paraId="6C9C3A92" w14:textId="77777777" w:rsidTr="00F46D80">
        <w:trPr>
          <w:trHeight w:val="104"/>
          <w:jc w:val="center"/>
        </w:trPr>
        <w:tc>
          <w:tcPr>
            <w:tcW w:w="4957" w:type="dxa"/>
          </w:tcPr>
          <w:p w14:paraId="6724FC10" w14:textId="77777777" w:rsidR="00F46D80" w:rsidRPr="00D410AE" w:rsidRDefault="00F46D80" w:rsidP="00674847">
            <w:pPr>
              <w:rPr>
                <w:rFonts w:cs="Arial"/>
              </w:rPr>
            </w:pPr>
            <w:r>
              <w:rPr>
                <w:rFonts w:ascii="Helvetica" w:hAnsi="Helvetica" w:cs="Helvetica"/>
              </w:rPr>
              <w:t>Sent_FIS_20210617b_Phoenix.docx</w:t>
            </w:r>
          </w:p>
        </w:tc>
        <w:tc>
          <w:tcPr>
            <w:tcW w:w="3260" w:type="dxa"/>
          </w:tcPr>
          <w:p w14:paraId="10E6E92D" w14:textId="77777777" w:rsidR="00F46D80" w:rsidRDefault="00F46D80" w:rsidP="00674847">
            <w:r>
              <w:t>Sentinel FIS - Phoenix Variants</w:t>
            </w:r>
          </w:p>
        </w:tc>
        <w:tc>
          <w:tcPr>
            <w:tcW w:w="2268" w:type="dxa"/>
          </w:tcPr>
          <w:p w14:paraId="3BE21DC1" w14:textId="77777777" w:rsidR="00F46D80" w:rsidRDefault="00F46D80"/>
        </w:tc>
      </w:tr>
      <w:tr w:rsidR="00F46D80" w:rsidRPr="007C20FA" w14:paraId="033682CE" w14:textId="77777777" w:rsidTr="00F46D80">
        <w:trPr>
          <w:trHeight w:val="104"/>
          <w:jc w:val="center"/>
        </w:trPr>
        <w:tc>
          <w:tcPr>
            <w:tcW w:w="4957" w:type="dxa"/>
          </w:tcPr>
          <w:p w14:paraId="407FDB7D" w14:textId="77777777" w:rsidR="00F46D80" w:rsidRPr="00D410AE" w:rsidRDefault="00F46D80" w:rsidP="00674847">
            <w:pPr>
              <w:rPr>
                <w:rFonts w:cs="Arial"/>
              </w:rPr>
            </w:pPr>
            <w:r>
              <w:rPr>
                <w:rFonts w:ascii="Helvetica" w:hAnsi="Helvetica" w:cs="Helvetica"/>
              </w:rPr>
              <w:t>Sent_FIS_20210813a_V710.docx</w:t>
            </w:r>
          </w:p>
        </w:tc>
        <w:tc>
          <w:tcPr>
            <w:tcW w:w="3260" w:type="dxa"/>
          </w:tcPr>
          <w:p w14:paraId="04142C58" w14:textId="77777777" w:rsidR="00F46D80" w:rsidRDefault="00F46D80" w:rsidP="00674847">
            <w:r>
              <w:t>Sentinel FIS - V710 Variant</w:t>
            </w:r>
          </w:p>
        </w:tc>
        <w:tc>
          <w:tcPr>
            <w:tcW w:w="2268" w:type="dxa"/>
          </w:tcPr>
          <w:p w14:paraId="6BD5C6BF" w14:textId="77777777" w:rsidR="00F46D80" w:rsidRDefault="00F46D80"/>
        </w:tc>
      </w:tr>
      <w:tr w:rsidR="00F46D80" w:rsidRPr="007C20FA" w14:paraId="33E2E6E8" w14:textId="77777777" w:rsidTr="00F46D80">
        <w:trPr>
          <w:trHeight w:val="104"/>
          <w:jc w:val="center"/>
        </w:trPr>
        <w:tc>
          <w:tcPr>
            <w:tcW w:w="4957" w:type="dxa"/>
          </w:tcPr>
          <w:p w14:paraId="5D44BE39" w14:textId="77777777" w:rsidR="00F46D80" w:rsidRPr="00D410AE" w:rsidRDefault="00F46D80" w:rsidP="00674847">
            <w:pPr>
              <w:rPr>
                <w:rFonts w:cs="Arial"/>
              </w:rPr>
            </w:pPr>
            <w:r>
              <w:rPr>
                <w:rFonts w:ascii="Helvetica" w:hAnsi="Helvetica" w:cs="Helvetica"/>
              </w:rPr>
              <w:t>Sent_FS_20210617a_Phoenix.docx</w:t>
            </w:r>
          </w:p>
        </w:tc>
        <w:tc>
          <w:tcPr>
            <w:tcW w:w="3260" w:type="dxa"/>
          </w:tcPr>
          <w:p w14:paraId="3142830D" w14:textId="77777777" w:rsidR="00F46D80" w:rsidRDefault="00F46D80" w:rsidP="00674847">
            <w:r>
              <w:t>Sentinel Functional Specification - Phoenix Variants</w:t>
            </w:r>
          </w:p>
        </w:tc>
        <w:tc>
          <w:tcPr>
            <w:tcW w:w="2268" w:type="dxa"/>
          </w:tcPr>
          <w:p w14:paraId="06061F14" w14:textId="77777777" w:rsidR="00F46D80" w:rsidRDefault="00F46D80"/>
        </w:tc>
      </w:tr>
      <w:tr w:rsidR="00F46D80" w:rsidRPr="007C20FA" w14:paraId="0650C939" w14:textId="77777777" w:rsidTr="00F46D80">
        <w:trPr>
          <w:trHeight w:val="104"/>
          <w:jc w:val="center"/>
        </w:trPr>
        <w:tc>
          <w:tcPr>
            <w:tcW w:w="4957" w:type="dxa"/>
          </w:tcPr>
          <w:p w14:paraId="22C1254E" w14:textId="77777777" w:rsidR="00F46D80" w:rsidRPr="00D410AE" w:rsidRDefault="00F46D80" w:rsidP="00674847">
            <w:pPr>
              <w:rPr>
                <w:rFonts w:cs="Arial"/>
              </w:rPr>
            </w:pPr>
            <w:r>
              <w:rPr>
                <w:rFonts w:ascii="Helvetica" w:hAnsi="Helvetica" w:cs="Helvetica"/>
              </w:rPr>
              <w:t xml:space="preserve">Sent_FS_20210812a_V710.docx </w:t>
            </w:r>
          </w:p>
        </w:tc>
        <w:tc>
          <w:tcPr>
            <w:tcW w:w="3260" w:type="dxa"/>
          </w:tcPr>
          <w:p w14:paraId="66C0DEB3" w14:textId="77777777" w:rsidR="00F46D80" w:rsidRDefault="00F46D80" w:rsidP="00674847">
            <w:r>
              <w:t>Sentinel Functional Specification - V710 Variant</w:t>
            </w:r>
          </w:p>
        </w:tc>
        <w:tc>
          <w:tcPr>
            <w:tcW w:w="2268" w:type="dxa"/>
          </w:tcPr>
          <w:p w14:paraId="58FD3E6D" w14:textId="77777777" w:rsidR="00F46D80" w:rsidRDefault="00F46D80"/>
        </w:tc>
      </w:tr>
    </w:tbl>
    <w:p w14:paraId="06127A9F" w14:textId="23F5B476" w:rsidR="00072314" w:rsidRDefault="00072314" w:rsidP="00072314">
      <w:pPr>
        <w:pStyle w:val="Caption"/>
      </w:pPr>
      <w:bookmarkStart w:id="46" w:name="_Toc103766695"/>
      <w:r w:rsidRPr="001B1565">
        <w:t xml:space="preserve">Table </w:t>
      </w:r>
      <w:r>
        <w:rPr>
          <w:noProof/>
        </w:rPr>
        <w:fldChar w:fldCharType="begin"/>
      </w:r>
      <w:r>
        <w:rPr>
          <w:noProof/>
        </w:rPr>
        <w:instrText xml:space="preserve"> STYLEREF 1 \s </w:instrText>
      </w:r>
      <w:r>
        <w:rPr>
          <w:noProof/>
        </w:rPr>
        <w:fldChar w:fldCharType="separate"/>
      </w:r>
      <w:r w:rsidR="00885201">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w:t>
      </w:r>
      <w:r>
        <w:rPr>
          <w:noProof/>
        </w:rPr>
        <w:fldChar w:fldCharType="end"/>
      </w:r>
      <w:r w:rsidRPr="001B1565">
        <w:t xml:space="preserve">: </w:t>
      </w:r>
      <w:r>
        <w:t>Ford internal Documents</w:t>
      </w:r>
      <w:bookmarkEnd w:id="44"/>
      <w:bookmarkEnd w:id="45"/>
      <w:bookmarkEnd w:id="46"/>
    </w:p>
    <w:p w14:paraId="540F72C7" w14:textId="77777777" w:rsidR="00072314" w:rsidRPr="00B53B74" w:rsidRDefault="00072314" w:rsidP="00072314">
      <w:pPr>
        <w:pStyle w:val="Heading3"/>
        <w:keepNext w:val="0"/>
        <w:tabs>
          <w:tab w:val="clear" w:pos="900"/>
          <w:tab w:val="left" w:pos="709"/>
          <w:tab w:val="left" w:pos="851"/>
        </w:tabs>
        <w:spacing w:before="240"/>
      </w:pPr>
      <w:bookmarkStart w:id="47" w:name="_Toc35000566"/>
      <w:bookmarkStart w:id="48" w:name="_Toc103766465"/>
      <w:r w:rsidRPr="00B53B74">
        <w:t>External Documents and Publications</w:t>
      </w:r>
      <w:bookmarkEnd w:id="47"/>
      <w:bookmarkEnd w:id="48"/>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1"/>
        <w:gridCol w:w="4395"/>
        <w:gridCol w:w="1280"/>
      </w:tblGrid>
      <w:tr w:rsidR="000E4999" w:rsidRPr="007C20FA" w14:paraId="47B0C230" w14:textId="77777777" w:rsidTr="00F46D80">
        <w:trPr>
          <w:cantSplit/>
          <w:tblHeader/>
          <w:jc w:val="center"/>
        </w:trPr>
        <w:tc>
          <w:tcPr>
            <w:tcW w:w="4531" w:type="dxa"/>
            <w:shd w:val="clear" w:color="auto" w:fill="E0E0E0"/>
          </w:tcPr>
          <w:p w14:paraId="51652986" w14:textId="77777777" w:rsidR="000E4999" w:rsidRPr="007C20FA" w:rsidRDefault="000E4999" w:rsidP="00674847">
            <w:pPr>
              <w:rPr>
                <w:rFonts w:ascii="Helvetica" w:hAnsi="Helvetica" w:cs="Helvetica"/>
                <w:b/>
              </w:rPr>
            </w:pPr>
            <w:bookmarkStart w:id="49" w:name="_Toc35000659"/>
            <w:bookmarkStart w:id="50" w:name="_Toc520108485"/>
            <w:r w:rsidRPr="007C20FA">
              <w:rPr>
                <w:rFonts w:ascii="Helvetica" w:hAnsi="Helvetica" w:cs="Helvetica"/>
                <w:b/>
              </w:rPr>
              <w:t>Reference</w:t>
            </w:r>
          </w:p>
        </w:tc>
        <w:tc>
          <w:tcPr>
            <w:tcW w:w="4395" w:type="dxa"/>
            <w:shd w:val="clear" w:color="auto" w:fill="E0E0E0"/>
          </w:tcPr>
          <w:p w14:paraId="30F6CECD" w14:textId="77777777" w:rsidR="000E4999" w:rsidRPr="007C20FA" w:rsidRDefault="000E4999" w:rsidP="00674847">
            <w:pPr>
              <w:rPr>
                <w:rFonts w:ascii="Helvetica" w:hAnsi="Helvetica" w:cs="Helvetica"/>
                <w:b/>
              </w:rPr>
            </w:pPr>
            <w:r>
              <w:rPr>
                <w:rFonts w:ascii="Helvetica" w:hAnsi="Helvetica" w:cs="Helvetica"/>
                <w:b/>
              </w:rPr>
              <w:t>Document / Publication</w:t>
            </w:r>
          </w:p>
        </w:tc>
        <w:tc>
          <w:tcPr>
            <w:tcW w:w="1280" w:type="dxa"/>
            <w:shd w:val="clear" w:color="auto" w:fill="E0E0E0"/>
          </w:tcPr>
          <w:p w14:paraId="07684F24" w14:textId="77777777" w:rsidR="000E4999" w:rsidRDefault="000E4999" w:rsidP="00674847">
            <w:pPr>
              <w:rPr>
                <w:rFonts w:ascii="Helvetica" w:hAnsi="Helvetica" w:cs="Helvetica"/>
                <w:b/>
              </w:rPr>
            </w:pPr>
            <w:r>
              <w:rPr>
                <w:rFonts w:ascii="Helvetica" w:hAnsi="Helvetica" w:cs="Helvetica"/>
                <w:b/>
              </w:rPr>
              <w:t>Document Location</w:t>
            </w:r>
          </w:p>
        </w:tc>
      </w:tr>
      <w:tr w:rsidR="000E4999" w:rsidRPr="007C20FA" w14:paraId="0F64DFB3" w14:textId="77777777" w:rsidTr="00F46D80">
        <w:trPr>
          <w:trHeight w:val="104"/>
          <w:jc w:val="center"/>
        </w:trPr>
        <w:tc>
          <w:tcPr>
            <w:tcW w:w="4531" w:type="dxa"/>
          </w:tcPr>
          <w:p w14:paraId="727C8108" w14:textId="77777777" w:rsidR="000E4999" w:rsidRPr="00D410AE" w:rsidRDefault="000E4999" w:rsidP="00674847">
            <w:pPr>
              <w:rPr>
                <w:rFonts w:cs="Arial"/>
              </w:rPr>
            </w:pPr>
            <w:r>
              <w:rPr>
                <w:rFonts w:ascii="Helvetica" w:hAnsi="Helvetica" w:cs="Helvetica"/>
              </w:rPr>
              <w:t>European General Data Protection Regulation GDPR (EU) 2016/679</w:t>
            </w:r>
          </w:p>
        </w:tc>
        <w:tc>
          <w:tcPr>
            <w:tcW w:w="4395" w:type="dxa"/>
          </w:tcPr>
          <w:p w14:paraId="2D6EFC07" w14:textId="77777777" w:rsidR="000E4999" w:rsidRDefault="000E4999" w:rsidP="00674847">
            <w:r>
              <w:t>As reference/name</w:t>
            </w:r>
          </w:p>
        </w:tc>
        <w:tc>
          <w:tcPr>
            <w:tcW w:w="1280" w:type="dxa"/>
          </w:tcPr>
          <w:p w14:paraId="64443937" w14:textId="77777777" w:rsidR="00EB1D44" w:rsidRDefault="00EB1D44"/>
        </w:tc>
      </w:tr>
      <w:tr w:rsidR="000E4999" w:rsidRPr="007C20FA" w14:paraId="66E72CFE" w14:textId="77777777" w:rsidTr="00F46D80">
        <w:trPr>
          <w:trHeight w:val="104"/>
          <w:jc w:val="center"/>
        </w:trPr>
        <w:tc>
          <w:tcPr>
            <w:tcW w:w="4531" w:type="dxa"/>
          </w:tcPr>
          <w:p w14:paraId="2853E4F3" w14:textId="77777777" w:rsidR="000E4999" w:rsidRPr="00D410AE" w:rsidRDefault="000E4999" w:rsidP="00674847">
            <w:pPr>
              <w:rPr>
                <w:rFonts w:cs="Arial"/>
              </w:rPr>
            </w:pPr>
            <w:r>
              <w:rPr>
                <w:rFonts w:ascii="Helvetica" w:hAnsi="Helvetica" w:cs="Helvetica"/>
              </w:rPr>
              <w:t>IEEE Std 1012-2004 IEEE Standard for Software Verification and Validation</w:t>
            </w:r>
          </w:p>
        </w:tc>
        <w:tc>
          <w:tcPr>
            <w:tcW w:w="4395" w:type="dxa"/>
          </w:tcPr>
          <w:p w14:paraId="3582FC52" w14:textId="77777777" w:rsidR="000E4999" w:rsidRDefault="000E4999" w:rsidP="00674847">
            <w:r>
              <w:t>As reference/name</w:t>
            </w:r>
          </w:p>
        </w:tc>
        <w:tc>
          <w:tcPr>
            <w:tcW w:w="1280" w:type="dxa"/>
          </w:tcPr>
          <w:p w14:paraId="7D16988C" w14:textId="77777777" w:rsidR="00EB1D44" w:rsidRDefault="00EB1D44"/>
        </w:tc>
      </w:tr>
      <w:tr w:rsidR="000E4999" w:rsidRPr="007C20FA" w14:paraId="0054EA48" w14:textId="77777777" w:rsidTr="00F46D80">
        <w:trPr>
          <w:trHeight w:val="104"/>
          <w:jc w:val="center"/>
        </w:trPr>
        <w:tc>
          <w:tcPr>
            <w:tcW w:w="4531" w:type="dxa"/>
          </w:tcPr>
          <w:p w14:paraId="4DB5E91C" w14:textId="77777777" w:rsidR="000E4999" w:rsidRPr="00D410AE" w:rsidRDefault="000E4999" w:rsidP="00674847">
            <w:pPr>
              <w:rPr>
                <w:rFonts w:cs="Arial"/>
              </w:rPr>
            </w:pPr>
            <w:r>
              <w:rPr>
                <w:rFonts w:ascii="Helvetica" w:hAnsi="Helvetica" w:cs="Helvetica"/>
              </w:rPr>
              <w:t>ISO/IEC 19500-2:2003</w:t>
            </w:r>
          </w:p>
        </w:tc>
        <w:tc>
          <w:tcPr>
            <w:tcW w:w="4395" w:type="dxa"/>
          </w:tcPr>
          <w:p w14:paraId="56BCB308" w14:textId="77777777" w:rsidR="000E4999" w:rsidRDefault="000E4999" w:rsidP="00674847">
            <w:r>
              <w:t>As reference/name</w:t>
            </w:r>
          </w:p>
          <w:p w14:paraId="15C77695" w14:textId="77777777" w:rsidR="000E4999" w:rsidRPr="00220CBA" w:rsidRDefault="000E4999" w:rsidP="00674847">
            <w:r w:rsidRPr="00E47F75">
              <w:t>Information technology -- Open Distributed Processing -- Part 2</w:t>
            </w:r>
          </w:p>
        </w:tc>
        <w:tc>
          <w:tcPr>
            <w:tcW w:w="1280" w:type="dxa"/>
          </w:tcPr>
          <w:p w14:paraId="202D2E46" w14:textId="77777777" w:rsidR="00EB1D44" w:rsidRDefault="00EB1D44"/>
        </w:tc>
      </w:tr>
      <w:tr w:rsidR="000E4999" w:rsidRPr="007C20FA" w14:paraId="4BF9ECF4" w14:textId="77777777" w:rsidTr="00F46D80">
        <w:trPr>
          <w:trHeight w:val="104"/>
          <w:jc w:val="center"/>
        </w:trPr>
        <w:tc>
          <w:tcPr>
            <w:tcW w:w="4531" w:type="dxa"/>
          </w:tcPr>
          <w:p w14:paraId="54AC7E22" w14:textId="77777777" w:rsidR="000E4999" w:rsidRPr="00D410AE" w:rsidRDefault="000E4999" w:rsidP="00674847">
            <w:pPr>
              <w:rPr>
                <w:rFonts w:cs="Arial"/>
              </w:rPr>
            </w:pPr>
            <w:r>
              <w:rPr>
                <w:rFonts w:ascii="Helvetica" w:hAnsi="Helvetica" w:cs="Helvetica"/>
              </w:rPr>
              <w:t>UML Testing Profile (UTP), v1.2</w:t>
            </w:r>
          </w:p>
        </w:tc>
        <w:tc>
          <w:tcPr>
            <w:tcW w:w="4395" w:type="dxa"/>
          </w:tcPr>
          <w:p w14:paraId="786FBE1C" w14:textId="77777777" w:rsidR="000E4999" w:rsidRDefault="000E4999" w:rsidP="00674847">
            <w:r>
              <w:t>As reference/name</w:t>
            </w:r>
          </w:p>
        </w:tc>
        <w:tc>
          <w:tcPr>
            <w:tcW w:w="1280" w:type="dxa"/>
          </w:tcPr>
          <w:p w14:paraId="71DD25A4" w14:textId="77777777" w:rsidR="00EB1D44" w:rsidRDefault="00EB1D44"/>
        </w:tc>
      </w:tr>
    </w:tbl>
    <w:p w14:paraId="5D435395" w14:textId="46ED48A5" w:rsidR="00072314" w:rsidRPr="00CC65AE" w:rsidRDefault="00072314" w:rsidP="00072314">
      <w:pPr>
        <w:pStyle w:val="Caption"/>
      </w:pPr>
      <w:bookmarkStart w:id="51" w:name="_Toc103766696"/>
      <w:r w:rsidRPr="001B1565">
        <w:t xml:space="preserve">Table </w:t>
      </w:r>
      <w:r>
        <w:rPr>
          <w:noProof/>
        </w:rPr>
        <w:fldChar w:fldCharType="begin"/>
      </w:r>
      <w:r>
        <w:rPr>
          <w:noProof/>
        </w:rPr>
        <w:instrText xml:space="preserve"> STYLEREF 1 \s </w:instrText>
      </w:r>
      <w:r>
        <w:rPr>
          <w:noProof/>
        </w:rPr>
        <w:fldChar w:fldCharType="separate"/>
      </w:r>
      <w:r w:rsidR="00885201">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w:t>
      </w:r>
      <w:r>
        <w:rPr>
          <w:noProof/>
        </w:rPr>
        <w:fldChar w:fldCharType="end"/>
      </w:r>
      <w:r w:rsidRPr="001B1565">
        <w:t xml:space="preserve">: </w:t>
      </w:r>
      <w:r w:rsidRPr="007C20FA">
        <w:t>External documents and publications</w:t>
      </w:r>
      <w:bookmarkEnd w:id="49"/>
      <w:bookmarkEnd w:id="50"/>
      <w:bookmarkEnd w:id="51"/>
    </w:p>
    <w:p w14:paraId="0CAA8A2C" w14:textId="77777777" w:rsidR="00072314" w:rsidRPr="009F1EF1" w:rsidRDefault="00072314" w:rsidP="00072314">
      <w:pPr>
        <w:pStyle w:val="Heading2"/>
        <w:spacing w:before="240"/>
        <w:rPr>
          <w:szCs w:val="20"/>
        </w:rPr>
      </w:pPr>
      <w:bookmarkStart w:id="52" w:name="_Toc35000567"/>
      <w:bookmarkStart w:id="53" w:name="_Toc103766466"/>
      <w:r w:rsidRPr="009F1EF1">
        <w:rPr>
          <w:szCs w:val="20"/>
        </w:rPr>
        <w:t>Glossary</w:t>
      </w:r>
      <w:bookmarkEnd w:id="52"/>
      <w:bookmarkEnd w:id="53"/>
    </w:p>
    <w:p w14:paraId="05836F6A" w14:textId="1E5CBC7F" w:rsidR="00072314" w:rsidRDefault="00072314" w:rsidP="00072314">
      <w:pPr>
        <w:pStyle w:val="Heading3"/>
        <w:keepNext w:val="0"/>
        <w:tabs>
          <w:tab w:val="clear" w:pos="900"/>
          <w:tab w:val="left" w:pos="709"/>
          <w:tab w:val="left" w:pos="851"/>
        </w:tabs>
        <w:spacing w:before="240"/>
      </w:pPr>
      <w:bookmarkStart w:id="54" w:name="_Toc35000568"/>
      <w:bookmarkStart w:id="55" w:name="_Toc103766467"/>
      <w:r w:rsidRPr="009F1EF1">
        <w:t>Definitions</w:t>
      </w:r>
      <w:bookmarkEnd w:id="54"/>
      <w:bookmarkEnd w:id="55"/>
    </w:p>
    <w:p w14:paraId="616563AD" w14:textId="77777777" w:rsidR="008E4ECE" w:rsidRPr="008E4ECE" w:rsidRDefault="008E4ECE" w:rsidP="008E4ECE">
      <w:pPr>
        <w:pStyle w:val="VelocityScrip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Kinesis</w:t>
            </w:r>
          </w:p>
        </w:tc>
        <w:tc>
          <w:tcPr>
            <w:tcW w:w="7825" w:type="dxa"/>
          </w:tcPr>
          <w:p w14:paraId="3F8FB794" w14:textId="77777777" w:rsidR="00262F5D" w:rsidRDefault="00262F5D" w:rsidP="00262F5D">
            <w:r>
              <w:t>Amazon Kinesis Data Streams (KDS) is a massively scalable and durable real-time data streaming service.  The data collected is available in milliseconds to enable real-time analytics use cases such as real-time dashboards, real-time anomaly detection, dynamic pricing, and more.</w:t>
            </w:r>
          </w:p>
        </w:tc>
      </w:tr>
      <w:tr w:rsidR="00072314" w:rsidRPr="00126E7B" w14:paraId="4C1E5CEB" w14:textId="77777777" w:rsidTr="001D18E6">
        <w:trPr>
          <w:trHeight w:val="233"/>
        </w:trPr>
        <w:tc>
          <w:tcPr>
            <w:tcW w:w="2381" w:type="dxa"/>
          </w:tcPr>
          <w:p w14:paraId="4E042787" w14:textId="77777777" w:rsidR="00072314" w:rsidRPr="0008696C" w:rsidRDefault="00262F5D" w:rsidP="00262F5D">
            <w:r>
              <w:t>WebRTC</w:t>
            </w:r>
          </w:p>
        </w:tc>
        <w:tc>
          <w:tcPr>
            <w:tcW w:w="7825" w:type="dxa"/>
          </w:tcPr>
          <w:p w14:paraId="106D4C8C" w14:textId="77777777" w:rsidR="00262F5D" w:rsidRDefault="00262F5D" w:rsidP="00262F5D">
            <w:r>
              <w:t>WebRTC is an open technology specification for enabling real-time communication (RTC) across browsers and mobile applications via simple APIs.</w:t>
            </w:r>
          </w:p>
        </w:tc>
      </w:tr>
    </w:tbl>
    <w:p w14:paraId="7D549C03" w14:textId="75C0F63A" w:rsidR="00072314" w:rsidRDefault="00072314" w:rsidP="00072314">
      <w:pPr>
        <w:pStyle w:val="Caption"/>
      </w:pPr>
      <w:bookmarkStart w:id="56" w:name="_Toc35000660"/>
      <w:bookmarkStart w:id="57" w:name="_Toc520108486"/>
      <w:bookmarkStart w:id="58" w:name="_Toc103766697"/>
      <w:r>
        <w:t xml:space="preserve">Table </w:t>
      </w:r>
      <w:r>
        <w:rPr>
          <w:noProof/>
        </w:rPr>
        <w:fldChar w:fldCharType="begin"/>
      </w:r>
      <w:r>
        <w:rPr>
          <w:noProof/>
        </w:rPr>
        <w:instrText xml:space="preserve"> STYLEREF 1 \s </w:instrText>
      </w:r>
      <w:r>
        <w:rPr>
          <w:noProof/>
        </w:rPr>
        <w:fldChar w:fldCharType="separate"/>
      </w:r>
      <w:r w:rsidR="00885201">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w:t>
      </w:r>
      <w:r>
        <w:rPr>
          <w:noProof/>
        </w:rPr>
        <w:fldChar w:fldCharType="end"/>
      </w:r>
      <w:r w:rsidRPr="000B58D9">
        <w:t>: Definitions used in this document</w:t>
      </w:r>
      <w:bookmarkEnd w:id="56"/>
      <w:bookmarkEnd w:id="57"/>
      <w:bookmarkEnd w:id="58"/>
    </w:p>
    <w:p w14:paraId="4D132D87" w14:textId="5B55AD33" w:rsidR="008F377F" w:rsidRDefault="00072314" w:rsidP="00F05ABE">
      <w:pPr>
        <w:pStyle w:val="Heading3"/>
        <w:keepNext w:val="0"/>
        <w:tabs>
          <w:tab w:val="clear" w:pos="900"/>
          <w:tab w:val="left" w:pos="709"/>
          <w:tab w:val="left" w:pos="851"/>
        </w:tabs>
        <w:spacing w:before="240"/>
      </w:pPr>
      <w:bookmarkStart w:id="59" w:name="_Toc35000569"/>
      <w:bookmarkStart w:id="60" w:name="_Toc103766468"/>
      <w:r w:rsidRPr="009F1EF1">
        <w:t>Abbreviations</w:t>
      </w:r>
      <w:bookmarkEnd w:id="59"/>
      <w:bookmarkEnd w:id="60"/>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652"/>
      </w:tblGrid>
      <w:tr w:rsidR="00015E16" w:rsidRPr="007C20FA" w14:paraId="32FE2301" w14:textId="77777777" w:rsidTr="00015E16">
        <w:trPr>
          <w:trHeight w:val="368"/>
          <w:tblHeader/>
          <w:jc w:val="center"/>
        </w:trPr>
        <w:tc>
          <w:tcPr>
            <w:tcW w:w="1838" w:type="dxa"/>
            <w:shd w:val="pct20" w:color="auto" w:fill="FFFFFF"/>
            <w:vAlign w:val="center"/>
          </w:tcPr>
          <w:p w14:paraId="343D4BB8" w14:textId="77777777" w:rsidR="00015E16" w:rsidRPr="00643D15" w:rsidRDefault="00015E16" w:rsidP="00674847">
            <w:pPr>
              <w:jc w:val="center"/>
              <w:rPr>
                <w:b/>
              </w:rPr>
            </w:pPr>
            <w:bookmarkStart w:id="61" w:name="_Toc35000661"/>
            <w:bookmarkStart w:id="62" w:name="_Toc520108487"/>
            <w:r w:rsidRPr="00643D15">
              <w:rPr>
                <w:b/>
              </w:rPr>
              <w:t>Abbr.</w:t>
            </w:r>
          </w:p>
        </w:tc>
        <w:tc>
          <w:tcPr>
            <w:tcW w:w="8652" w:type="dxa"/>
            <w:shd w:val="pct20" w:color="auto" w:fill="FFFFFF"/>
            <w:vAlign w:val="center"/>
          </w:tcPr>
          <w:p w14:paraId="2E8EAFE1" w14:textId="77777777" w:rsidR="00015E16" w:rsidRPr="00643D15" w:rsidRDefault="00015E16" w:rsidP="00674847">
            <w:pPr>
              <w:jc w:val="center"/>
              <w:rPr>
                <w:b/>
              </w:rPr>
            </w:pPr>
            <w:r w:rsidRPr="00643D15">
              <w:rPr>
                <w:b/>
              </w:rPr>
              <w:t>Stands for</w:t>
            </w:r>
          </w:p>
        </w:tc>
      </w:tr>
      <w:tr w:rsidR="00015E16" w:rsidRPr="007C20FA" w14:paraId="35B504FC" w14:textId="77777777" w:rsidTr="00015E16">
        <w:trPr>
          <w:jc w:val="center"/>
        </w:trPr>
        <w:tc>
          <w:tcPr>
            <w:tcW w:w="1838" w:type="dxa"/>
          </w:tcPr>
          <w:p w14:paraId="2305D960" w14:textId="77777777" w:rsidR="00015E16" w:rsidRPr="007C20FA" w:rsidRDefault="00015E16" w:rsidP="00674847">
            <w:pPr>
              <w:ind w:right="142"/>
              <w:rPr>
                <w:rFonts w:cs="Arial"/>
                <w:snapToGrid w:val="0"/>
              </w:rPr>
            </w:pPr>
            <w:r>
              <w:t>ADAS</w:t>
            </w:r>
          </w:p>
        </w:tc>
        <w:tc>
          <w:tcPr>
            <w:tcW w:w="8652" w:type="dxa"/>
          </w:tcPr>
          <w:p w14:paraId="3270FE3C" w14:textId="77777777" w:rsidR="00015E16" w:rsidRDefault="00015E16" w:rsidP="00674847">
            <w:r>
              <w:t>Advanced Driver Assistance Systems</w:t>
            </w:r>
          </w:p>
        </w:tc>
      </w:tr>
      <w:tr w:rsidR="00015E16" w:rsidRPr="007C20FA" w14:paraId="7BA79190" w14:textId="77777777" w:rsidTr="00015E16">
        <w:trPr>
          <w:jc w:val="center"/>
        </w:trPr>
        <w:tc>
          <w:tcPr>
            <w:tcW w:w="1838" w:type="dxa"/>
          </w:tcPr>
          <w:p w14:paraId="43DF76D7" w14:textId="77777777" w:rsidR="00015E16" w:rsidRPr="007C20FA" w:rsidRDefault="00015E16" w:rsidP="00674847">
            <w:pPr>
              <w:ind w:right="142"/>
              <w:rPr>
                <w:rFonts w:cs="Arial"/>
                <w:snapToGrid w:val="0"/>
              </w:rPr>
            </w:pPr>
            <w:r>
              <w:t>APCA &amp; CCS Cloud</w:t>
            </w:r>
          </w:p>
        </w:tc>
        <w:tc>
          <w:tcPr>
            <w:tcW w:w="8652" w:type="dxa"/>
          </w:tcPr>
          <w:p w14:paraId="6EDEFD47" w14:textId="77777777" w:rsidR="00015E16" w:rsidRDefault="00015E16" w:rsidP="00674847">
            <w:r>
              <w:t>AppLink Policies Cloud Application &amp; Customer Connectivity Settings</w:t>
            </w:r>
          </w:p>
        </w:tc>
      </w:tr>
      <w:tr w:rsidR="00015E16" w:rsidRPr="007C20FA" w14:paraId="19F930D3" w14:textId="77777777" w:rsidTr="00015E16">
        <w:trPr>
          <w:jc w:val="center"/>
        </w:trPr>
        <w:tc>
          <w:tcPr>
            <w:tcW w:w="1838" w:type="dxa"/>
          </w:tcPr>
          <w:p w14:paraId="66883C6B" w14:textId="77777777" w:rsidR="00015E16" w:rsidRPr="007C20FA" w:rsidRDefault="00015E16" w:rsidP="00674847">
            <w:pPr>
              <w:ind w:right="142"/>
              <w:rPr>
                <w:rFonts w:cs="Arial"/>
                <w:snapToGrid w:val="0"/>
              </w:rPr>
            </w:pPr>
            <w:r>
              <w:t>APP</w:t>
            </w:r>
          </w:p>
        </w:tc>
        <w:tc>
          <w:tcPr>
            <w:tcW w:w="8652" w:type="dxa"/>
          </w:tcPr>
          <w:p w14:paraId="1382BF7F" w14:textId="77777777" w:rsidR="00015E16" w:rsidRDefault="00015E16" w:rsidP="00674847">
            <w:r>
              <w:t>Application (ie software application)</w:t>
            </w:r>
          </w:p>
        </w:tc>
      </w:tr>
      <w:tr w:rsidR="00015E16" w:rsidRPr="007C20FA" w14:paraId="30CC9DF1" w14:textId="77777777" w:rsidTr="00015E16">
        <w:trPr>
          <w:jc w:val="center"/>
        </w:trPr>
        <w:tc>
          <w:tcPr>
            <w:tcW w:w="1838" w:type="dxa"/>
          </w:tcPr>
          <w:p w14:paraId="07D2BF49" w14:textId="77777777" w:rsidR="00015E16" w:rsidRPr="007C20FA" w:rsidRDefault="00015E16" w:rsidP="00674847">
            <w:pPr>
              <w:ind w:right="142"/>
              <w:rPr>
                <w:rFonts w:cs="Arial"/>
                <w:snapToGrid w:val="0"/>
              </w:rPr>
            </w:pPr>
            <w:r>
              <w:t>BCM</w:t>
            </w:r>
          </w:p>
        </w:tc>
        <w:tc>
          <w:tcPr>
            <w:tcW w:w="8652" w:type="dxa"/>
          </w:tcPr>
          <w:p w14:paraId="3B010293" w14:textId="77777777" w:rsidR="00015E16" w:rsidRDefault="00015E16" w:rsidP="00674847">
            <w:r>
              <w:t>Body Control Module</w:t>
            </w:r>
          </w:p>
        </w:tc>
      </w:tr>
      <w:tr w:rsidR="00015E16" w:rsidRPr="007C20FA" w14:paraId="7649FB1C" w14:textId="77777777" w:rsidTr="00015E16">
        <w:trPr>
          <w:jc w:val="center"/>
        </w:trPr>
        <w:tc>
          <w:tcPr>
            <w:tcW w:w="1838" w:type="dxa"/>
          </w:tcPr>
          <w:p w14:paraId="34D3E68A" w14:textId="77777777" w:rsidR="00015E16" w:rsidRPr="007C20FA" w:rsidRDefault="00015E16" w:rsidP="00674847">
            <w:pPr>
              <w:ind w:right="142"/>
              <w:rPr>
                <w:rFonts w:cs="Arial"/>
                <w:snapToGrid w:val="0"/>
              </w:rPr>
            </w:pPr>
            <w:r>
              <w:t>CAN</w:t>
            </w:r>
          </w:p>
        </w:tc>
        <w:tc>
          <w:tcPr>
            <w:tcW w:w="8652" w:type="dxa"/>
          </w:tcPr>
          <w:p w14:paraId="40401A9E" w14:textId="77777777" w:rsidR="00015E16" w:rsidRDefault="00015E16" w:rsidP="00674847">
            <w:r>
              <w:t>Controller Area Network (CAN bus)</w:t>
            </w:r>
          </w:p>
        </w:tc>
      </w:tr>
      <w:tr w:rsidR="00015E16" w:rsidRPr="007C20FA" w14:paraId="0C1476BC" w14:textId="77777777" w:rsidTr="00015E16">
        <w:trPr>
          <w:jc w:val="center"/>
        </w:trPr>
        <w:tc>
          <w:tcPr>
            <w:tcW w:w="1838" w:type="dxa"/>
          </w:tcPr>
          <w:p w14:paraId="0F33479A" w14:textId="77777777" w:rsidR="00015E16" w:rsidRPr="007C20FA" w:rsidRDefault="00015E16" w:rsidP="00674847">
            <w:pPr>
              <w:ind w:right="142"/>
              <w:rPr>
                <w:rFonts w:cs="Arial"/>
                <w:snapToGrid w:val="0"/>
              </w:rPr>
            </w:pPr>
            <w:r>
              <w:t>CSM</w:t>
            </w:r>
          </w:p>
        </w:tc>
        <w:tc>
          <w:tcPr>
            <w:tcW w:w="8652" w:type="dxa"/>
          </w:tcPr>
          <w:p w14:paraId="3D4E9E1C" w14:textId="77777777" w:rsidR="00015E16" w:rsidRDefault="00015E16" w:rsidP="00674847">
            <w:r>
              <w:t>Central Security Module</w:t>
            </w:r>
          </w:p>
        </w:tc>
      </w:tr>
      <w:tr w:rsidR="00015E16" w:rsidRPr="007C20FA" w14:paraId="77E68A6E" w14:textId="77777777" w:rsidTr="00015E16">
        <w:trPr>
          <w:jc w:val="center"/>
        </w:trPr>
        <w:tc>
          <w:tcPr>
            <w:tcW w:w="1838" w:type="dxa"/>
          </w:tcPr>
          <w:p w14:paraId="081BC69E" w14:textId="77777777" w:rsidR="00015E16" w:rsidRPr="007C20FA" w:rsidRDefault="00015E16" w:rsidP="00674847">
            <w:pPr>
              <w:ind w:right="142"/>
              <w:rPr>
                <w:rFonts w:cs="Arial"/>
                <w:snapToGrid w:val="0"/>
              </w:rPr>
            </w:pPr>
            <w:r>
              <w:t>CVFMA</w:t>
            </w:r>
          </w:p>
        </w:tc>
        <w:tc>
          <w:tcPr>
            <w:tcW w:w="8652" w:type="dxa"/>
          </w:tcPr>
          <w:p w14:paraId="2C9F5758" w14:textId="77777777" w:rsidR="00015E16" w:rsidRDefault="00015E16" w:rsidP="00674847">
            <w:r>
              <w:t>Connected Vehicle Feature Management Application</w:t>
            </w:r>
          </w:p>
        </w:tc>
      </w:tr>
      <w:tr w:rsidR="00015E16" w:rsidRPr="007C20FA" w14:paraId="6024A402" w14:textId="77777777" w:rsidTr="00015E16">
        <w:trPr>
          <w:jc w:val="center"/>
        </w:trPr>
        <w:tc>
          <w:tcPr>
            <w:tcW w:w="1838" w:type="dxa"/>
          </w:tcPr>
          <w:p w14:paraId="62599864" w14:textId="77777777" w:rsidR="00015E16" w:rsidRPr="007C20FA" w:rsidRDefault="00015E16" w:rsidP="00674847">
            <w:pPr>
              <w:ind w:right="142"/>
              <w:rPr>
                <w:rFonts w:cs="Arial"/>
                <w:snapToGrid w:val="0"/>
              </w:rPr>
            </w:pPr>
            <w:r>
              <w:lastRenderedPageBreak/>
              <w:t>DAT</w:t>
            </w:r>
          </w:p>
        </w:tc>
        <w:tc>
          <w:tcPr>
            <w:tcW w:w="8652" w:type="dxa"/>
          </w:tcPr>
          <w:p w14:paraId="22382D0A" w14:textId="77777777" w:rsidR="00015E16" w:rsidRDefault="00015E16" w:rsidP="00674847">
            <w:r>
              <w:t>Driver Assistance Technologies</w:t>
            </w:r>
          </w:p>
        </w:tc>
      </w:tr>
      <w:tr w:rsidR="00015E16" w:rsidRPr="007C20FA" w14:paraId="2B85C8D5" w14:textId="77777777" w:rsidTr="00015E16">
        <w:trPr>
          <w:jc w:val="center"/>
        </w:trPr>
        <w:tc>
          <w:tcPr>
            <w:tcW w:w="1838" w:type="dxa"/>
          </w:tcPr>
          <w:p w14:paraId="78B4D696" w14:textId="77777777" w:rsidR="00015E16" w:rsidRPr="007C20FA" w:rsidRDefault="00015E16" w:rsidP="00674847">
            <w:pPr>
              <w:ind w:right="142"/>
              <w:rPr>
                <w:rFonts w:cs="Arial"/>
                <w:snapToGrid w:val="0"/>
              </w:rPr>
            </w:pPr>
            <w:r>
              <w:t>DCM</w:t>
            </w:r>
          </w:p>
        </w:tc>
        <w:tc>
          <w:tcPr>
            <w:tcW w:w="8652" w:type="dxa"/>
          </w:tcPr>
          <w:p w14:paraId="4C992DFB" w14:textId="77777777" w:rsidR="00015E16" w:rsidRDefault="00015E16" w:rsidP="00674847">
            <w:r>
              <w:t>Door Control Module</w:t>
            </w:r>
          </w:p>
        </w:tc>
      </w:tr>
      <w:tr w:rsidR="00015E16" w:rsidRPr="007C20FA" w14:paraId="3AA2E841" w14:textId="77777777" w:rsidTr="00015E16">
        <w:trPr>
          <w:jc w:val="center"/>
        </w:trPr>
        <w:tc>
          <w:tcPr>
            <w:tcW w:w="1838" w:type="dxa"/>
          </w:tcPr>
          <w:p w14:paraId="46765444" w14:textId="77777777" w:rsidR="00015E16" w:rsidRPr="007C20FA" w:rsidRDefault="00015E16" w:rsidP="00674847">
            <w:pPr>
              <w:ind w:right="142"/>
              <w:rPr>
                <w:rFonts w:cs="Arial"/>
                <w:snapToGrid w:val="0"/>
              </w:rPr>
            </w:pPr>
            <w:r>
              <w:t>DDSM</w:t>
            </w:r>
          </w:p>
        </w:tc>
        <w:tc>
          <w:tcPr>
            <w:tcW w:w="8652" w:type="dxa"/>
          </w:tcPr>
          <w:p w14:paraId="448B9A15" w14:textId="77777777" w:rsidR="00015E16" w:rsidRDefault="00015E16" w:rsidP="00674847">
            <w:r>
              <w:t>Digital Data Storage Module</w:t>
            </w:r>
          </w:p>
        </w:tc>
      </w:tr>
      <w:tr w:rsidR="00015E16" w:rsidRPr="007C20FA" w14:paraId="583F2A01" w14:textId="77777777" w:rsidTr="00015E16">
        <w:trPr>
          <w:jc w:val="center"/>
        </w:trPr>
        <w:tc>
          <w:tcPr>
            <w:tcW w:w="1838" w:type="dxa"/>
          </w:tcPr>
          <w:p w14:paraId="16B4CA2D" w14:textId="77777777" w:rsidR="00015E16" w:rsidRPr="007C20FA" w:rsidRDefault="00015E16" w:rsidP="00674847">
            <w:pPr>
              <w:ind w:right="142"/>
              <w:rPr>
                <w:rFonts w:cs="Arial"/>
                <w:snapToGrid w:val="0"/>
              </w:rPr>
            </w:pPr>
            <w:r>
              <w:t>ECG</w:t>
            </w:r>
          </w:p>
        </w:tc>
        <w:tc>
          <w:tcPr>
            <w:tcW w:w="8652" w:type="dxa"/>
          </w:tcPr>
          <w:p w14:paraId="30BCDB8B" w14:textId="77777777" w:rsidR="00015E16" w:rsidRDefault="00015E16" w:rsidP="00674847">
            <w:r>
              <w:t>Enhanced Central Gateway</w:t>
            </w:r>
          </w:p>
        </w:tc>
      </w:tr>
      <w:tr w:rsidR="00015E16" w:rsidRPr="007C20FA" w14:paraId="3A4DC9F7" w14:textId="77777777" w:rsidTr="00015E16">
        <w:trPr>
          <w:jc w:val="center"/>
        </w:trPr>
        <w:tc>
          <w:tcPr>
            <w:tcW w:w="1838" w:type="dxa"/>
          </w:tcPr>
          <w:p w14:paraId="0A3B3F49" w14:textId="77777777" w:rsidR="00015E16" w:rsidRPr="007C20FA" w:rsidRDefault="00015E16" w:rsidP="00674847">
            <w:pPr>
              <w:ind w:right="142"/>
              <w:rPr>
                <w:rFonts w:cs="Arial"/>
                <w:snapToGrid w:val="0"/>
              </w:rPr>
            </w:pPr>
            <w:r>
              <w:t>EM</w:t>
            </w:r>
          </w:p>
        </w:tc>
        <w:tc>
          <w:tcPr>
            <w:tcW w:w="8652" w:type="dxa"/>
          </w:tcPr>
          <w:p w14:paraId="1DF77B9C" w14:textId="77777777" w:rsidR="00015E16" w:rsidRDefault="00015E16" w:rsidP="00674847">
            <w:r>
              <w:t>Electro-Magnetic</w:t>
            </w:r>
          </w:p>
        </w:tc>
      </w:tr>
      <w:tr w:rsidR="00015E16" w:rsidRPr="007C20FA" w14:paraId="069A3DCC" w14:textId="77777777" w:rsidTr="00015E16">
        <w:trPr>
          <w:jc w:val="center"/>
        </w:trPr>
        <w:tc>
          <w:tcPr>
            <w:tcW w:w="1838" w:type="dxa"/>
          </w:tcPr>
          <w:p w14:paraId="5549EEB5" w14:textId="77777777" w:rsidR="00015E16" w:rsidRPr="007C20FA" w:rsidRDefault="00015E16" w:rsidP="00674847">
            <w:pPr>
              <w:ind w:right="142"/>
              <w:rPr>
                <w:rFonts w:cs="Arial"/>
                <w:snapToGrid w:val="0"/>
              </w:rPr>
            </w:pPr>
            <w:r>
              <w:t>FPA</w:t>
            </w:r>
          </w:p>
        </w:tc>
        <w:tc>
          <w:tcPr>
            <w:tcW w:w="8652" w:type="dxa"/>
          </w:tcPr>
          <w:p w14:paraId="105777C3" w14:textId="77777777" w:rsidR="00015E16" w:rsidRDefault="00015E16" w:rsidP="00674847">
            <w:r>
              <w:t>Ford Pass App (application). The App on the mobile the customer uses to view different cameras available to monitor the vehicle</w:t>
            </w:r>
          </w:p>
        </w:tc>
      </w:tr>
      <w:tr w:rsidR="00015E16" w:rsidRPr="007C20FA" w14:paraId="77184502" w14:textId="77777777" w:rsidTr="00015E16">
        <w:trPr>
          <w:jc w:val="center"/>
        </w:trPr>
        <w:tc>
          <w:tcPr>
            <w:tcW w:w="1838" w:type="dxa"/>
          </w:tcPr>
          <w:p w14:paraId="6641794C" w14:textId="77777777" w:rsidR="00015E16" w:rsidRPr="007C20FA" w:rsidRDefault="00015E16" w:rsidP="00674847">
            <w:pPr>
              <w:ind w:right="142"/>
              <w:rPr>
                <w:rFonts w:cs="Arial"/>
                <w:snapToGrid w:val="0"/>
              </w:rPr>
            </w:pPr>
            <w:r>
              <w:t>HU</w:t>
            </w:r>
          </w:p>
        </w:tc>
        <w:tc>
          <w:tcPr>
            <w:tcW w:w="8652" w:type="dxa"/>
          </w:tcPr>
          <w:p w14:paraId="78D74FAB" w14:textId="77777777" w:rsidR="00015E16" w:rsidRDefault="00015E16" w:rsidP="00674847">
            <w:r>
              <w:t>Head Unit</w:t>
            </w:r>
          </w:p>
        </w:tc>
      </w:tr>
      <w:tr w:rsidR="00015E16" w:rsidRPr="007C20FA" w14:paraId="463BBD70" w14:textId="77777777" w:rsidTr="00015E16">
        <w:trPr>
          <w:jc w:val="center"/>
        </w:trPr>
        <w:tc>
          <w:tcPr>
            <w:tcW w:w="1838" w:type="dxa"/>
          </w:tcPr>
          <w:p w14:paraId="791C6186" w14:textId="77777777" w:rsidR="00015E16" w:rsidRPr="007C20FA" w:rsidRDefault="00015E16" w:rsidP="00674847">
            <w:pPr>
              <w:ind w:right="142"/>
              <w:rPr>
                <w:rFonts w:cs="Arial"/>
                <w:snapToGrid w:val="0"/>
              </w:rPr>
            </w:pPr>
            <w:r>
              <w:t>iPDB</w:t>
            </w:r>
          </w:p>
        </w:tc>
        <w:tc>
          <w:tcPr>
            <w:tcW w:w="8652" w:type="dxa"/>
          </w:tcPr>
          <w:p w14:paraId="50D63F00" w14:textId="77777777" w:rsidR="00015E16" w:rsidRDefault="00015E16" w:rsidP="00674847">
            <w:r>
              <w:t>intelligent Power Distribution Box</w:t>
            </w:r>
          </w:p>
        </w:tc>
      </w:tr>
      <w:tr w:rsidR="00015E16" w:rsidRPr="007C20FA" w14:paraId="3477657F" w14:textId="77777777" w:rsidTr="00015E16">
        <w:trPr>
          <w:jc w:val="center"/>
        </w:trPr>
        <w:tc>
          <w:tcPr>
            <w:tcW w:w="1838" w:type="dxa"/>
          </w:tcPr>
          <w:p w14:paraId="7CDF54BD" w14:textId="77777777" w:rsidR="00015E16" w:rsidRPr="007C20FA" w:rsidRDefault="00015E16" w:rsidP="00674847">
            <w:pPr>
              <w:ind w:right="142"/>
              <w:rPr>
                <w:rFonts w:cs="Arial"/>
                <w:snapToGrid w:val="0"/>
              </w:rPr>
            </w:pPr>
            <w:r>
              <w:t>IR</w:t>
            </w:r>
          </w:p>
        </w:tc>
        <w:tc>
          <w:tcPr>
            <w:tcW w:w="8652" w:type="dxa"/>
          </w:tcPr>
          <w:p w14:paraId="1EC2DBCF" w14:textId="77777777" w:rsidR="00015E16" w:rsidRDefault="00015E16" w:rsidP="00674847">
            <w:r>
              <w:t>Infra Red, or Implementation Requirement</w:t>
            </w:r>
          </w:p>
        </w:tc>
      </w:tr>
      <w:tr w:rsidR="00015E16" w:rsidRPr="007C20FA" w14:paraId="5CBC7AAE" w14:textId="77777777" w:rsidTr="00015E16">
        <w:trPr>
          <w:jc w:val="center"/>
        </w:trPr>
        <w:tc>
          <w:tcPr>
            <w:tcW w:w="1838" w:type="dxa"/>
          </w:tcPr>
          <w:p w14:paraId="637D960C" w14:textId="77777777" w:rsidR="00015E16" w:rsidRPr="007C20FA" w:rsidRDefault="00015E16" w:rsidP="00674847">
            <w:pPr>
              <w:ind w:right="142"/>
              <w:rPr>
                <w:rFonts w:cs="Arial"/>
                <w:snapToGrid w:val="0"/>
              </w:rPr>
            </w:pPr>
            <w:r>
              <w:t>ISC</w:t>
            </w:r>
          </w:p>
        </w:tc>
        <w:tc>
          <w:tcPr>
            <w:tcW w:w="8652" w:type="dxa"/>
          </w:tcPr>
          <w:p w14:paraId="63F22D30" w14:textId="77777777" w:rsidR="00015E16" w:rsidRDefault="00015E16" w:rsidP="00674847">
            <w:r>
              <w:t>Integrated Security Camera</w:t>
            </w:r>
          </w:p>
        </w:tc>
      </w:tr>
      <w:tr w:rsidR="00015E16" w:rsidRPr="007C20FA" w14:paraId="28D9559E" w14:textId="77777777" w:rsidTr="00015E16">
        <w:trPr>
          <w:jc w:val="center"/>
        </w:trPr>
        <w:tc>
          <w:tcPr>
            <w:tcW w:w="1838" w:type="dxa"/>
          </w:tcPr>
          <w:p w14:paraId="45BB42CC" w14:textId="77777777" w:rsidR="00015E16" w:rsidRPr="007C20FA" w:rsidRDefault="00015E16" w:rsidP="00674847">
            <w:pPr>
              <w:ind w:right="142"/>
              <w:rPr>
                <w:rFonts w:cs="Arial"/>
                <w:snapToGrid w:val="0"/>
              </w:rPr>
            </w:pPr>
            <w:r>
              <w:t>KDS</w:t>
            </w:r>
          </w:p>
        </w:tc>
        <w:tc>
          <w:tcPr>
            <w:tcW w:w="8652" w:type="dxa"/>
          </w:tcPr>
          <w:p w14:paraId="3BFE60EE" w14:textId="77777777" w:rsidR="00015E16" w:rsidRDefault="00015E16" w:rsidP="00674847">
            <w:r>
              <w:t>Kinesis Data Streams</w:t>
            </w:r>
          </w:p>
        </w:tc>
      </w:tr>
      <w:tr w:rsidR="00015E16" w:rsidRPr="007C20FA" w14:paraId="39D1F15D" w14:textId="77777777" w:rsidTr="00015E16">
        <w:trPr>
          <w:jc w:val="center"/>
        </w:trPr>
        <w:tc>
          <w:tcPr>
            <w:tcW w:w="1838" w:type="dxa"/>
          </w:tcPr>
          <w:p w14:paraId="34B648FE" w14:textId="77777777" w:rsidR="00015E16" w:rsidRPr="007C20FA" w:rsidRDefault="00015E16" w:rsidP="00674847">
            <w:pPr>
              <w:ind w:right="142"/>
              <w:rPr>
                <w:rFonts w:cs="Arial"/>
                <w:snapToGrid w:val="0"/>
              </w:rPr>
            </w:pPr>
            <w:r>
              <w:t>LIN</w:t>
            </w:r>
          </w:p>
        </w:tc>
        <w:tc>
          <w:tcPr>
            <w:tcW w:w="8652" w:type="dxa"/>
          </w:tcPr>
          <w:p w14:paraId="501B13C3" w14:textId="77777777" w:rsidR="00015E16" w:rsidRDefault="00015E16" w:rsidP="00674847">
            <w:r>
              <w:t>Local Interconnect Network</w:t>
            </w:r>
          </w:p>
        </w:tc>
      </w:tr>
      <w:tr w:rsidR="00015E16" w:rsidRPr="007C20FA" w14:paraId="06AA457F" w14:textId="77777777" w:rsidTr="00015E16">
        <w:trPr>
          <w:jc w:val="center"/>
        </w:trPr>
        <w:tc>
          <w:tcPr>
            <w:tcW w:w="1838" w:type="dxa"/>
          </w:tcPr>
          <w:p w14:paraId="4625483D" w14:textId="77777777" w:rsidR="00015E16" w:rsidRPr="007C20FA" w:rsidRDefault="00015E16" w:rsidP="00674847">
            <w:pPr>
              <w:ind w:right="142"/>
              <w:rPr>
                <w:rFonts w:cs="Arial"/>
                <w:snapToGrid w:val="0"/>
              </w:rPr>
            </w:pPr>
            <w:r>
              <w:t>MDVVC</w:t>
            </w:r>
          </w:p>
        </w:tc>
        <w:tc>
          <w:tcPr>
            <w:tcW w:w="8652" w:type="dxa"/>
          </w:tcPr>
          <w:p w14:paraId="1F5122A1" w14:textId="77777777" w:rsidR="00015E16" w:rsidRDefault="00015E16" w:rsidP="00674847">
            <w:r>
              <w:t>Mobile Device Viewer for Vehicle Cameras</w:t>
            </w:r>
          </w:p>
        </w:tc>
      </w:tr>
      <w:tr w:rsidR="00015E16" w:rsidRPr="007C20FA" w14:paraId="6D987917" w14:textId="77777777" w:rsidTr="00015E16">
        <w:trPr>
          <w:jc w:val="center"/>
        </w:trPr>
        <w:tc>
          <w:tcPr>
            <w:tcW w:w="1838" w:type="dxa"/>
          </w:tcPr>
          <w:p w14:paraId="4D38C5CB" w14:textId="77777777" w:rsidR="00015E16" w:rsidRPr="007C20FA" w:rsidRDefault="00015E16" w:rsidP="00674847">
            <w:pPr>
              <w:ind w:right="142"/>
              <w:rPr>
                <w:rFonts w:cs="Arial"/>
                <w:snapToGrid w:val="0"/>
              </w:rPr>
            </w:pPr>
            <w:r>
              <w:t>OTA</w:t>
            </w:r>
          </w:p>
        </w:tc>
        <w:tc>
          <w:tcPr>
            <w:tcW w:w="8652" w:type="dxa"/>
          </w:tcPr>
          <w:p w14:paraId="1608E07B" w14:textId="77777777" w:rsidR="00015E16" w:rsidRDefault="00015E16" w:rsidP="00674847">
            <w:r>
              <w:t>Over the Air Updates</w:t>
            </w:r>
          </w:p>
        </w:tc>
      </w:tr>
      <w:tr w:rsidR="00015E16" w:rsidRPr="007C20FA" w14:paraId="4493C5BD" w14:textId="77777777" w:rsidTr="00015E16">
        <w:trPr>
          <w:jc w:val="center"/>
        </w:trPr>
        <w:tc>
          <w:tcPr>
            <w:tcW w:w="1838" w:type="dxa"/>
          </w:tcPr>
          <w:p w14:paraId="0D6A6038" w14:textId="77777777" w:rsidR="00015E16" w:rsidRPr="007C20FA" w:rsidRDefault="00015E16" w:rsidP="00674847">
            <w:pPr>
              <w:ind w:right="142"/>
              <w:rPr>
                <w:rFonts w:cs="Arial"/>
                <w:snapToGrid w:val="0"/>
              </w:rPr>
            </w:pPr>
            <w:r>
              <w:t>RTC</w:t>
            </w:r>
          </w:p>
        </w:tc>
        <w:tc>
          <w:tcPr>
            <w:tcW w:w="8652" w:type="dxa"/>
          </w:tcPr>
          <w:p w14:paraId="44F9F75F" w14:textId="77777777" w:rsidR="00015E16" w:rsidRDefault="00015E16" w:rsidP="00674847">
            <w:r>
              <w:t>Real Time Communications</w:t>
            </w:r>
          </w:p>
        </w:tc>
      </w:tr>
      <w:tr w:rsidR="00015E16" w:rsidRPr="007C20FA" w14:paraId="6E981314" w14:textId="77777777" w:rsidTr="00015E16">
        <w:trPr>
          <w:jc w:val="center"/>
        </w:trPr>
        <w:tc>
          <w:tcPr>
            <w:tcW w:w="1838" w:type="dxa"/>
          </w:tcPr>
          <w:p w14:paraId="7415AF69" w14:textId="77777777" w:rsidR="00015E16" w:rsidRPr="007C20FA" w:rsidRDefault="00015E16" w:rsidP="00674847">
            <w:pPr>
              <w:ind w:right="142"/>
              <w:rPr>
                <w:rFonts w:cs="Arial"/>
                <w:snapToGrid w:val="0"/>
              </w:rPr>
            </w:pPr>
            <w:r>
              <w:t>RTP</w:t>
            </w:r>
          </w:p>
        </w:tc>
        <w:tc>
          <w:tcPr>
            <w:tcW w:w="8652" w:type="dxa"/>
          </w:tcPr>
          <w:p w14:paraId="7EF7417B" w14:textId="77777777" w:rsidR="00015E16" w:rsidRDefault="00015E16" w:rsidP="00674847">
            <w:r>
              <w:t>Real-time Transport Protocol</w:t>
            </w:r>
          </w:p>
        </w:tc>
      </w:tr>
      <w:tr w:rsidR="00015E16" w:rsidRPr="007C20FA" w14:paraId="636F2C42" w14:textId="77777777" w:rsidTr="00015E16">
        <w:trPr>
          <w:jc w:val="center"/>
        </w:trPr>
        <w:tc>
          <w:tcPr>
            <w:tcW w:w="1838" w:type="dxa"/>
          </w:tcPr>
          <w:p w14:paraId="5B20C8CC" w14:textId="77777777" w:rsidR="00015E16" w:rsidRPr="007C20FA" w:rsidRDefault="00015E16" w:rsidP="00674847">
            <w:pPr>
              <w:ind w:right="142"/>
              <w:rPr>
                <w:rFonts w:cs="Arial"/>
                <w:snapToGrid w:val="0"/>
              </w:rPr>
            </w:pPr>
            <w:r>
              <w:t>SEM</w:t>
            </w:r>
          </w:p>
        </w:tc>
        <w:tc>
          <w:tcPr>
            <w:tcW w:w="8652" w:type="dxa"/>
          </w:tcPr>
          <w:p w14:paraId="13C40E8E" w14:textId="77777777" w:rsidR="00015E16" w:rsidRDefault="00015E16" w:rsidP="00674847">
            <w:r>
              <w:t>Sensor Extension Module</w:t>
            </w:r>
          </w:p>
        </w:tc>
      </w:tr>
      <w:tr w:rsidR="00015E16" w:rsidRPr="007C20FA" w14:paraId="0A12CA85" w14:textId="77777777" w:rsidTr="00015E16">
        <w:trPr>
          <w:jc w:val="center"/>
        </w:trPr>
        <w:tc>
          <w:tcPr>
            <w:tcW w:w="1838" w:type="dxa"/>
          </w:tcPr>
          <w:p w14:paraId="3B01D58A" w14:textId="77777777" w:rsidR="00015E16" w:rsidRPr="007C20FA" w:rsidRDefault="00015E16" w:rsidP="00674847">
            <w:pPr>
              <w:ind w:right="142"/>
              <w:rPr>
                <w:rFonts w:cs="Arial"/>
                <w:snapToGrid w:val="0"/>
              </w:rPr>
            </w:pPr>
            <w:r>
              <w:t>SoC %</w:t>
            </w:r>
          </w:p>
        </w:tc>
        <w:tc>
          <w:tcPr>
            <w:tcW w:w="8652" w:type="dxa"/>
          </w:tcPr>
          <w:p w14:paraId="5069E8BF" w14:textId="77777777" w:rsidR="00015E16" w:rsidRDefault="00015E16" w:rsidP="00674847">
            <w:r>
              <w:t>State of Charge percentage.  Percentage of the vehicle battery charge that is available.</w:t>
            </w:r>
          </w:p>
        </w:tc>
      </w:tr>
      <w:tr w:rsidR="00015E16" w:rsidRPr="007C20FA" w14:paraId="43452AE0" w14:textId="77777777" w:rsidTr="00015E16">
        <w:trPr>
          <w:jc w:val="center"/>
        </w:trPr>
        <w:tc>
          <w:tcPr>
            <w:tcW w:w="1838" w:type="dxa"/>
          </w:tcPr>
          <w:p w14:paraId="0DF00FB6" w14:textId="77777777" w:rsidR="00015E16" w:rsidRPr="007C20FA" w:rsidRDefault="00015E16" w:rsidP="00674847">
            <w:pPr>
              <w:ind w:right="142"/>
              <w:rPr>
                <w:rFonts w:cs="Arial"/>
                <w:snapToGrid w:val="0"/>
              </w:rPr>
            </w:pPr>
            <w:r>
              <w:t>SoC QF</w:t>
            </w:r>
          </w:p>
        </w:tc>
        <w:tc>
          <w:tcPr>
            <w:tcW w:w="8652" w:type="dxa"/>
          </w:tcPr>
          <w:p w14:paraId="4D975FDB" w14:textId="77777777" w:rsidR="00015E16" w:rsidRDefault="00015E16" w:rsidP="00674847">
            <w:r>
              <w:t xml:space="preserve">State of Charge Quality Factor.  Determine the reliability of the vehicle battery information values. </w:t>
            </w:r>
          </w:p>
        </w:tc>
      </w:tr>
      <w:tr w:rsidR="00015E16" w:rsidRPr="007C20FA" w14:paraId="1DD61A11" w14:textId="77777777" w:rsidTr="00015E16">
        <w:trPr>
          <w:jc w:val="center"/>
        </w:trPr>
        <w:tc>
          <w:tcPr>
            <w:tcW w:w="1838" w:type="dxa"/>
          </w:tcPr>
          <w:p w14:paraId="4F8AB6CE" w14:textId="77777777" w:rsidR="00015E16" w:rsidRPr="007C20FA" w:rsidRDefault="00015E16" w:rsidP="00674847">
            <w:pPr>
              <w:ind w:right="142"/>
              <w:rPr>
                <w:rFonts w:cs="Arial"/>
                <w:snapToGrid w:val="0"/>
              </w:rPr>
            </w:pPr>
            <w:r>
              <w:t>SoC SF</w:t>
            </w:r>
          </w:p>
        </w:tc>
        <w:tc>
          <w:tcPr>
            <w:tcW w:w="8652" w:type="dxa"/>
          </w:tcPr>
          <w:p w14:paraId="1793D81A" w14:textId="77777777" w:rsidR="00015E16" w:rsidRDefault="00015E16" w:rsidP="00674847">
            <w:r>
              <w:t>State of Charge Sensor Fault.  Determines the fault status of the state of charge sensor.</w:t>
            </w:r>
          </w:p>
        </w:tc>
      </w:tr>
      <w:tr w:rsidR="00015E16" w:rsidRPr="007C20FA" w14:paraId="3D7628F3" w14:textId="77777777" w:rsidTr="00015E16">
        <w:trPr>
          <w:jc w:val="center"/>
        </w:trPr>
        <w:tc>
          <w:tcPr>
            <w:tcW w:w="1838" w:type="dxa"/>
          </w:tcPr>
          <w:p w14:paraId="39B2AFA1" w14:textId="77777777" w:rsidR="00015E16" w:rsidRPr="007C20FA" w:rsidRDefault="00015E16" w:rsidP="00674847">
            <w:pPr>
              <w:ind w:right="142"/>
              <w:rPr>
                <w:rFonts w:cs="Arial"/>
                <w:snapToGrid w:val="0"/>
              </w:rPr>
            </w:pPr>
            <w:r>
              <w:t>SSP</w:t>
            </w:r>
          </w:p>
        </w:tc>
        <w:tc>
          <w:tcPr>
            <w:tcW w:w="8652" w:type="dxa"/>
          </w:tcPr>
          <w:p w14:paraId="170888D6" w14:textId="77777777" w:rsidR="00015E16" w:rsidRDefault="00015E16" w:rsidP="00674847">
            <w:r>
              <w:t>Subscription Services Platform</w:t>
            </w:r>
          </w:p>
        </w:tc>
      </w:tr>
      <w:tr w:rsidR="00015E16" w:rsidRPr="007C20FA" w14:paraId="05FA0224" w14:textId="77777777" w:rsidTr="00015E16">
        <w:trPr>
          <w:jc w:val="center"/>
        </w:trPr>
        <w:tc>
          <w:tcPr>
            <w:tcW w:w="1838" w:type="dxa"/>
          </w:tcPr>
          <w:p w14:paraId="790DB662" w14:textId="77777777" w:rsidR="00015E16" w:rsidRPr="007C20FA" w:rsidRDefault="00015E16" w:rsidP="00674847">
            <w:pPr>
              <w:ind w:right="142"/>
              <w:rPr>
                <w:rFonts w:cs="Arial"/>
                <w:snapToGrid w:val="0"/>
              </w:rPr>
            </w:pPr>
            <w:r>
              <w:t>SYNC</w:t>
            </w:r>
          </w:p>
        </w:tc>
        <w:tc>
          <w:tcPr>
            <w:tcW w:w="8652" w:type="dxa"/>
          </w:tcPr>
          <w:p w14:paraId="1E1AD214" w14:textId="77777777" w:rsidR="00015E16" w:rsidRDefault="00015E16" w:rsidP="00674847">
            <w:r>
              <w:t>In vehicle HMI including in car entertainment etc.</w:t>
            </w:r>
          </w:p>
        </w:tc>
      </w:tr>
      <w:tr w:rsidR="00015E16" w:rsidRPr="007C20FA" w14:paraId="679429E8" w14:textId="77777777" w:rsidTr="00015E16">
        <w:trPr>
          <w:jc w:val="center"/>
        </w:trPr>
        <w:tc>
          <w:tcPr>
            <w:tcW w:w="1838" w:type="dxa"/>
          </w:tcPr>
          <w:p w14:paraId="6330CD62" w14:textId="77777777" w:rsidR="00015E16" w:rsidRPr="007C20FA" w:rsidRDefault="00015E16" w:rsidP="00674847">
            <w:pPr>
              <w:ind w:right="142"/>
              <w:rPr>
                <w:rFonts w:cs="Arial"/>
                <w:snapToGrid w:val="0"/>
              </w:rPr>
            </w:pPr>
            <w:r>
              <w:t>TCU</w:t>
            </w:r>
          </w:p>
        </w:tc>
        <w:tc>
          <w:tcPr>
            <w:tcW w:w="8652" w:type="dxa"/>
          </w:tcPr>
          <w:p w14:paraId="62440C2E" w14:textId="77777777" w:rsidR="00015E16" w:rsidRDefault="00015E16" w:rsidP="00674847">
            <w:r>
              <w:t>Telematics Control Unit</w:t>
            </w:r>
          </w:p>
        </w:tc>
      </w:tr>
      <w:tr w:rsidR="00015E16" w:rsidRPr="007C20FA" w14:paraId="332321EC" w14:textId="77777777" w:rsidTr="00015E16">
        <w:trPr>
          <w:jc w:val="center"/>
        </w:trPr>
        <w:tc>
          <w:tcPr>
            <w:tcW w:w="1838" w:type="dxa"/>
          </w:tcPr>
          <w:p w14:paraId="3A18AA62" w14:textId="77777777" w:rsidR="00015E16" w:rsidRPr="007C20FA" w:rsidRDefault="00015E16" w:rsidP="00674847">
            <w:pPr>
              <w:ind w:right="142"/>
              <w:rPr>
                <w:rFonts w:cs="Arial"/>
                <w:snapToGrid w:val="0"/>
              </w:rPr>
            </w:pPr>
            <w:r>
              <w:t>TMC</w:t>
            </w:r>
          </w:p>
        </w:tc>
        <w:tc>
          <w:tcPr>
            <w:tcW w:w="8652" w:type="dxa"/>
          </w:tcPr>
          <w:p w14:paraId="5F4D4A2A" w14:textId="77777777" w:rsidR="00015E16" w:rsidRDefault="00015E16" w:rsidP="00674847">
            <w:r>
              <w:t>Transportation Mobility Cloud</w:t>
            </w:r>
          </w:p>
        </w:tc>
      </w:tr>
      <w:tr w:rsidR="00015E16" w:rsidRPr="007C20FA" w14:paraId="55BB0FAE" w14:textId="77777777" w:rsidTr="00015E16">
        <w:trPr>
          <w:jc w:val="center"/>
        </w:trPr>
        <w:tc>
          <w:tcPr>
            <w:tcW w:w="1838" w:type="dxa"/>
          </w:tcPr>
          <w:p w14:paraId="65D92D74" w14:textId="77777777" w:rsidR="00015E16" w:rsidRPr="007C20FA" w:rsidRDefault="00015E16" w:rsidP="00674847">
            <w:pPr>
              <w:ind w:right="142"/>
              <w:rPr>
                <w:rFonts w:cs="Arial"/>
                <w:snapToGrid w:val="0"/>
              </w:rPr>
            </w:pPr>
            <w:r>
              <w:t>US</w:t>
            </w:r>
          </w:p>
        </w:tc>
        <w:tc>
          <w:tcPr>
            <w:tcW w:w="8652" w:type="dxa"/>
          </w:tcPr>
          <w:p w14:paraId="57B1A95C" w14:textId="77777777" w:rsidR="00015E16" w:rsidRDefault="00015E16" w:rsidP="00674847">
            <w:r>
              <w:t>Ultra Sonic</w:t>
            </w:r>
          </w:p>
        </w:tc>
      </w:tr>
      <w:tr w:rsidR="00015E16" w:rsidRPr="007C20FA" w14:paraId="5B04C0FB" w14:textId="77777777" w:rsidTr="00015E16">
        <w:trPr>
          <w:jc w:val="center"/>
        </w:trPr>
        <w:tc>
          <w:tcPr>
            <w:tcW w:w="1838" w:type="dxa"/>
          </w:tcPr>
          <w:p w14:paraId="04555736" w14:textId="77777777" w:rsidR="00015E16" w:rsidRPr="007C20FA" w:rsidRDefault="00015E16" w:rsidP="00674847">
            <w:pPr>
              <w:ind w:right="142"/>
              <w:rPr>
                <w:rFonts w:cs="Arial"/>
                <w:snapToGrid w:val="0"/>
              </w:rPr>
            </w:pPr>
            <w:r>
              <w:t>USB</w:t>
            </w:r>
          </w:p>
        </w:tc>
        <w:tc>
          <w:tcPr>
            <w:tcW w:w="8652" w:type="dxa"/>
          </w:tcPr>
          <w:p w14:paraId="58FF73A7" w14:textId="77777777" w:rsidR="00015E16" w:rsidRDefault="00015E16" w:rsidP="00674847">
            <w:r>
              <w:t>Universal Serial Bus</w:t>
            </w:r>
          </w:p>
        </w:tc>
      </w:tr>
      <w:tr w:rsidR="00015E16" w:rsidRPr="007C20FA" w14:paraId="49A29614" w14:textId="77777777" w:rsidTr="00015E16">
        <w:trPr>
          <w:jc w:val="center"/>
        </w:trPr>
        <w:tc>
          <w:tcPr>
            <w:tcW w:w="1838" w:type="dxa"/>
          </w:tcPr>
          <w:p w14:paraId="606C4BED" w14:textId="77777777" w:rsidR="00015E16" w:rsidRPr="007C20FA" w:rsidRDefault="00015E16" w:rsidP="00674847">
            <w:pPr>
              <w:ind w:right="142"/>
              <w:rPr>
                <w:rFonts w:cs="Arial"/>
                <w:snapToGrid w:val="0"/>
              </w:rPr>
            </w:pPr>
            <w:r>
              <w:t>VOE</w:t>
            </w:r>
          </w:p>
        </w:tc>
        <w:tc>
          <w:tcPr>
            <w:tcW w:w="8652" w:type="dxa"/>
          </w:tcPr>
          <w:p w14:paraId="35A9AEC5" w14:textId="77777777" w:rsidR="00015E16" w:rsidRDefault="00015E16" w:rsidP="00674847">
            <w:r>
              <w:t>Video Over Ethernet</w:t>
            </w:r>
          </w:p>
        </w:tc>
      </w:tr>
      <w:tr w:rsidR="00015E16" w:rsidRPr="007C20FA" w14:paraId="6D7A389B" w14:textId="77777777" w:rsidTr="00015E16">
        <w:trPr>
          <w:jc w:val="center"/>
        </w:trPr>
        <w:tc>
          <w:tcPr>
            <w:tcW w:w="1838" w:type="dxa"/>
          </w:tcPr>
          <w:p w14:paraId="7D646749" w14:textId="77777777" w:rsidR="00015E16" w:rsidRPr="007C20FA" w:rsidRDefault="00015E16" w:rsidP="00674847">
            <w:pPr>
              <w:ind w:right="142"/>
              <w:rPr>
                <w:rFonts w:cs="Arial"/>
                <w:snapToGrid w:val="0"/>
              </w:rPr>
            </w:pPr>
            <w:r>
              <w:t>VPSM</w:t>
            </w:r>
          </w:p>
        </w:tc>
        <w:tc>
          <w:tcPr>
            <w:tcW w:w="8652" w:type="dxa"/>
          </w:tcPr>
          <w:p w14:paraId="0FDB5C8D" w14:textId="77777777" w:rsidR="00015E16" w:rsidRDefault="00015E16" w:rsidP="00674847">
            <w:r>
              <w:t>Vehicle Power State Manager / Variable Power Moding system</w:t>
            </w:r>
          </w:p>
        </w:tc>
      </w:tr>
      <w:tr w:rsidR="00015E16" w:rsidRPr="007C20FA" w14:paraId="4F7940F0" w14:textId="77777777" w:rsidTr="00015E16">
        <w:trPr>
          <w:jc w:val="center"/>
        </w:trPr>
        <w:tc>
          <w:tcPr>
            <w:tcW w:w="1838" w:type="dxa"/>
          </w:tcPr>
          <w:p w14:paraId="04DA72AC" w14:textId="77777777" w:rsidR="00015E16" w:rsidRPr="007C20FA" w:rsidRDefault="00015E16" w:rsidP="00674847">
            <w:pPr>
              <w:ind w:right="142"/>
              <w:rPr>
                <w:rFonts w:cs="Arial"/>
                <w:snapToGrid w:val="0"/>
              </w:rPr>
            </w:pPr>
            <w:r>
              <w:t>VRP</w:t>
            </w:r>
          </w:p>
        </w:tc>
        <w:tc>
          <w:tcPr>
            <w:tcW w:w="8652" w:type="dxa"/>
          </w:tcPr>
          <w:p w14:paraId="4B6DD460" w14:textId="77777777" w:rsidR="00015E16" w:rsidRDefault="00015E16" w:rsidP="00674847">
            <w:r>
              <w:t>Video Recording and Playback</w:t>
            </w:r>
          </w:p>
        </w:tc>
      </w:tr>
      <w:tr w:rsidR="00015E16" w:rsidRPr="007C20FA" w14:paraId="12D467C9" w14:textId="77777777" w:rsidTr="00015E16">
        <w:trPr>
          <w:jc w:val="center"/>
        </w:trPr>
        <w:tc>
          <w:tcPr>
            <w:tcW w:w="1838" w:type="dxa"/>
          </w:tcPr>
          <w:p w14:paraId="79BD1DC3" w14:textId="77777777" w:rsidR="00015E16" w:rsidRPr="007C20FA" w:rsidRDefault="00015E16" w:rsidP="00674847">
            <w:pPr>
              <w:ind w:right="142"/>
              <w:rPr>
                <w:rFonts w:cs="Arial"/>
                <w:snapToGrid w:val="0"/>
              </w:rPr>
            </w:pPr>
            <w:r>
              <w:t>VRS</w:t>
            </w:r>
          </w:p>
        </w:tc>
        <w:tc>
          <w:tcPr>
            <w:tcW w:w="8652" w:type="dxa"/>
          </w:tcPr>
          <w:p w14:paraId="672BB53A" w14:textId="77777777" w:rsidR="00015E16" w:rsidRDefault="00015E16" w:rsidP="00674847">
            <w:r>
              <w:t>Video RecordierService</w:t>
            </w:r>
          </w:p>
        </w:tc>
      </w:tr>
    </w:tbl>
    <w:p w14:paraId="563AE4CA" w14:textId="085B1555" w:rsidR="00072314" w:rsidRPr="00185AC3" w:rsidRDefault="00072314" w:rsidP="00072314">
      <w:pPr>
        <w:pStyle w:val="Caption"/>
        <w:rPr>
          <w:lang w:val="en-GB"/>
        </w:rPr>
      </w:pPr>
      <w:bookmarkStart w:id="63" w:name="_Toc103766698"/>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885201">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885201">
        <w:rPr>
          <w:noProof/>
          <w:lang w:val="en-GB"/>
        </w:rPr>
        <w:t>4</w:t>
      </w:r>
      <w:r>
        <w:rPr>
          <w:lang w:val="en-GB"/>
        </w:rPr>
        <w:fldChar w:fldCharType="end"/>
      </w:r>
      <w:r>
        <w:rPr>
          <w:lang w:val="en-GB"/>
        </w:rPr>
        <w:t>: Abbreviations used in this document</w:t>
      </w:r>
      <w:r w:rsidRPr="00185AC3">
        <w:rPr>
          <w:lang w:val="en-GB"/>
        </w:rPr>
        <w:t>.</w:t>
      </w:r>
      <w:bookmarkEnd w:id="61"/>
      <w:bookmarkEnd w:id="62"/>
      <w:bookmarkEnd w:id="63"/>
    </w:p>
    <w:p w14:paraId="2C67EF54" w14:textId="77777777" w:rsidR="00072314" w:rsidRPr="009E3B7C" w:rsidRDefault="00072314" w:rsidP="00072314">
      <w:pPr>
        <w:rPr>
          <w:rFonts w:cs="Arial"/>
        </w:rPr>
      </w:pPr>
    </w:p>
    <w:p w14:paraId="2A552A1B" w14:textId="3B90F6CA" w:rsidR="00072314" w:rsidRDefault="00072314" w:rsidP="00072314">
      <w:pPr>
        <w:pStyle w:val="Heading1"/>
        <w:tabs>
          <w:tab w:val="clear" w:pos="540"/>
          <w:tab w:val="num" w:pos="432"/>
        </w:tabs>
        <w:rPr>
          <w:lang w:val="en-GB"/>
        </w:rPr>
      </w:pPr>
      <w:bookmarkStart w:id="64" w:name="_Toc35000570"/>
      <w:bookmarkStart w:id="65" w:name="_Toc103766469"/>
      <w:r w:rsidRPr="0008696C">
        <w:rPr>
          <w:lang w:val="en-GB"/>
        </w:rPr>
        <w:lastRenderedPageBreak/>
        <w:t xml:space="preserve">Feature Implementation </w:t>
      </w:r>
      <w:r>
        <w:rPr>
          <w:lang w:val="en-GB"/>
        </w:rPr>
        <w:t>Overview</w:t>
      </w:r>
      <w:bookmarkEnd w:id="64"/>
      <w:bookmarkEnd w:id="65"/>
    </w:p>
    <w:p w14:paraId="203D1751" w14:textId="77777777" w:rsidR="00072314" w:rsidRPr="00B53B74" w:rsidRDefault="00072314" w:rsidP="00072314">
      <w:pPr>
        <w:pStyle w:val="Heading2"/>
        <w:spacing w:before="240"/>
      </w:pPr>
      <w:bookmarkStart w:id="66" w:name="_Toc35000571"/>
      <w:bookmarkStart w:id="67" w:name="_Toc103766470"/>
      <w:r w:rsidRPr="00B53B74">
        <w:t>Description</w:t>
      </w:r>
      <w:bookmarkEnd w:id="66"/>
      <w:bookmarkEnd w:id="67"/>
    </w:p>
    <w:p w14:paraId="3702100C" w14:textId="2982FF13" w:rsidR="00072314" w:rsidRDefault="00072314" w:rsidP="00072314"/>
    <w:p w14:paraId="49949732" w14:textId="4905AF9C" w:rsidR="00DD7905" w:rsidRPr="008B0AFE" w:rsidRDefault="00DD7905" w:rsidP="00DD7905">
      <w:pPr>
        <w:pStyle w:val="RERequirement"/>
        <w:spacing w:after="0"/>
      </w:pPr>
      <w:r w:rsidRPr="008B0AFE">
        <w:t xml:space="preserve"> </w:t>
      </w:r>
      <w:r w:rsidR="00F46D80">
        <w:t>ISC</w:t>
      </w:r>
      <w:r w:rsidRPr="008B0AFE">
        <w:t xml:space="preserve"> Item Physical</w:t>
      </w:r>
    </w:p>
    <w:p w14:paraId="50FB4F07" w14:textId="77777777" w:rsidR="00F46D80" w:rsidRDefault="00F46D80" w:rsidP="00F46D80">
      <w:pPr>
        <w:rPr>
          <w:rFonts w:cs="Arial"/>
        </w:rPr>
      </w:pPr>
      <w:r>
        <w:rPr>
          <w:rFonts w:cs="Arial"/>
        </w:rPr>
        <w:t>Monitoring of the area around a parked vehicle using onboard sensors.  Sensors include :</w:t>
      </w:r>
    </w:p>
    <w:p w14:paraId="54138FA4" w14:textId="77777777" w:rsidR="00F46D80" w:rsidRDefault="00F46D80" w:rsidP="00F46D80">
      <w:pPr>
        <w:rPr>
          <w:rFonts w:cs="Arial"/>
        </w:rPr>
      </w:pPr>
      <w:r>
        <w:rPr>
          <w:rFonts w:cs="Arial"/>
        </w:rPr>
        <w:t>vehicle tilt, vehicle acceleration, ultrasonic sensors in cabin, interior cameras (where fitted) and external cameras.</w:t>
      </w:r>
    </w:p>
    <w:p w14:paraId="0D7A6717" w14:textId="77777777" w:rsidR="00F46D80" w:rsidRDefault="00F46D80" w:rsidP="00F46D80">
      <w:pPr>
        <w:rPr>
          <w:rFonts w:cs="Arial"/>
        </w:rPr>
      </w:pPr>
    </w:p>
    <w:p w14:paraId="2BD18F09" w14:textId="77777777" w:rsidR="00F46D80" w:rsidRDefault="00F46D80" w:rsidP="00F46D80">
      <w:pPr>
        <w:rPr>
          <w:rFonts w:cs="Arial"/>
        </w:rPr>
      </w:pPr>
      <w:r>
        <w:rPr>
          <w:rFonts w:cs="Arial"/>
        </w:rPr>
        <w:t>Video and threat data will be stored locally (USB jump-drive - where fitted).</w:t>
      </w:r>
    </w:p>
    <w:p w14:paraId="4687069F" w14:textId="77777777" w:rsidR="00DD7905" w:rsidRDefault="00DD7905" w:rsidP="00DD7905"/>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68" w:name="_Toc35000572"/>
      <w:bookmarkStart w:id="69" w:name="_Toc103766471"/>
      <w:r w:rsidRPr="0008696C">
        <w:rPr>
          <w:lang w:val="en-GB"/>
        </w:rPr>
        <w:t xml:space="preserve">Input </w:t>
      </w:r>
      <w:r>
        <w:rPr>
          <w:lang w:val="en-GB"/>
        </w:rPr>
        <w:t>Requirements/Documents</w:t>
      </w:r>
      <w:bookmarkEnd w:id="68"/>
      <w:bookmarkEnd w:id="69"/>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0DF260B0" w14:textId="77777777" w:rsidR="0031736D" w:rsidRPr="00B723AB" w:rsidRDefault="0031736D" w:rsidP="0031736D">
            <w:pPr>
              <w:rPr>
                <w:rFonts w:ascii="Helvetica" w:hAnsi="Helvetica" w:cs="Helvetica"/>
                <w:b/>
              </w:rPr>
            </w:pPr>
            <w:r w:rsidRPr="00B723AB">
              <w:rPr>
                <w:rFonts w:ascii="Helvetica" w:hAnsi="Helvetica" w:cs="Helvetica"/>
                <w:b/>
              </w:rPr>
              <w:t>Reference</w:t>
            </w:r>
          </w:p>
          <w:p w14:paraId="2673EE05" w14:textId="7C563DC0" w:rsidR="0031736D" w:rsidRDefault="0031736D" w:rsidP="0031736D">
            <w:pPr>
              <w:rPr>
                <w:rFonts w:ascii="Helvetica" w:hAnsi="Helvetica" w:cs="Helvetica"/>
                <w:sz w:val="16"/>
              </w:rPr>
            </w:pPr>
            <w:r w:rsidRPr="00B574CB">
              <w:rPr>
                <w:rFonts w:ascii="Helvetica" w:hAnsi="Helvetica" w:cs="Helvetica"/>
                <w:sz w:val="16"/>
              </w:rPr>
              <w:t>(Reference as listed in ch. “</w:t>
            </w:r>
            <w:r w:rsidR="00A844FA">
              <w:rPr>
                <w:rFonts w:ascii="Helvetica" w:hAnsi="Helvetica" w:cs="Helvetica"/>
                <w:sz w:val="16"/>
              </w:rPr>
              <w:t>References</w:t>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65777960"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885201" w:rsidRPr="00885201">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commentRangeStart w:id="70"/>
            <w:r>
              <w:rPr>
                <w:rFonts w:ascii="Helvetica" w:hAnsi="Helvetica" w:cs="Helvetica"/>
                <w:b/>
              </w:rPr>
              <w:t>Feature/Function Requirements</w:t>
            </w:r>
            <w:commentRangeEnd w:id="70"/>
            <w:r w:rsidR="0031736D">
              <w:rPr>
                <w:rStyle w:val="CommentReference"/>
                <w:rFonts w:ascii="Times New Roman" w:hAnsi="Times New Roman"/>
              </w:rPr>
              <w:commentReference w:id="70"/>
            </w:r>
          </w:p>
        </w:tc>
      </w:tr>
      <w:tr w:rsidR="00072314" w:rsidRPr="007C20FA" w14:paraId="3716B8C1" w14:textId="77777777" w:rsidTr="001D18E6">
        <w:trPr>
          <w:trHeight w:val="20"/>
        </w:trPr>
        <w:tc>
          <w:tcPr>
            <w:tcW w:w="1560" w:type="dxa"/>
          </w:tcPr>
          <w:p w14:paraId="6248BDA7" w14:textId="77777777" w:rsidR="00072314" w:rsidRPr="00D410AE" w:rsidRDefault="00072314" w:rsidP="001D18E6">
            <w:pPr>
              <w:rPr>
                <w:rFonts w:cs="Arial"/>
              </w:rPr>
            </w:pPr>
          </w:p>
        </w:tc>
        <w:tc>
          <w:tcPr>
            <w:tcW w:w="2693" w:type="dxa"/>
          </w:tcPr>
          <w:p w14:paraId="7D0980E1" w14:textId="1CBF54E0" w:rsidR="00072314" w:rsidRPr="00D410AE" w:rsidRDefault="00072314" w:rsidP="001D18E6">
            <w:pPr>
              <w:rPr>
                <w:rFonts w:cs="Arial"/>
              </w:rPr>
            </w:pPr>
          </w:p>
        </w:tc>
        <w:tc>
          <w:tcPr>
            <w:tcW w:w="2693" w:type="dxa"/>
          </w:tcPr>
          <w:p w14:paraId="70A24281" w14:textId="60F11BAB" w:rsidR="00072314" w:rsidRPr="00D410AE" w:rsidRDefault="00072314" w:rsidP="001D18E6">
            <w:pPr>
              <w:rPr>
                <w:rFonts w:cs="Arial"/>
              </w:rPr>
            </w:pPr>
          </w:p>
        </w:tc>
        <w:tc>
          <w:tcPr>
            <w:tcW w:w="3260" w:type="dxa"/>
          </w:tcPr>
          <w:p w14:paraId="1BDE37FD" w14:textId="57833E12" w:rsidR="00072314" w:rsidRDefault="00072314" w:rsidP="001D18E6">
            <w:pPr>
              <w:rPr>
                <w:rFonts w:cs="Arial"/>
              </w:rPr>
            </w:pPr>
          </w:p>
        </w:tc>
      </w:tr>
      <w:tr w:rsidR="00072314" w:rsidRPr="007C20FA" w14:paraId="4653EE00" w14:textId="77777777" w:rsidTr="001D18E6">
        <w:trPr>
          <w:trHeight w:val="20"/>
        </w:trPr>
        <w:tc>
          <w:tcPr>
            <w:tcW w:w="1560" w:type="dxa"/>
          </w:tcPr>
          <w:p w14:paraId="7DBAA7C4" w14:textId="77777777" w:rsidR="00072314" w:rsidRPr="00D410AE" w:rsidRDefault="00072314" w:rsidP="001D18E6">
            <w:pPr>
              <w:rPr>
                <w:rFonts w:cs="Arial"/>
              </w:rPr>
            </w:pPr>
          </w:p>
        </w:tc>
        <w:tc>
          <w:tcPr>
            <w:tcW w:w="2693" w:type="dxa"/>
          </w:tcPr>
          <w:p w14:paraId="7CC2FA5E" w14:textId="77777777" w:rsidR="00072314" w:rsidRDefault="00072314" w:rsidP="001D18E6">
            <w:pPr>
              <w:rPr>
                <w:rFonts w:cs="Arial"/>
              </w:rPr>
            </w:pPr>
          </w:p>
        </w:tc>
        <w:tc>
          <w:tcPr>
            <w:tcW w:w="2693" w:type="dxa"/>
          </w:tcPr>
          <w:p w14:paraId="5F0BE534" w14:textId="77777777" w:rsidR="00072314" w:rsidRDefault="00072314" w:rsidP="001D18E6">
            <w:pPr>
              <w:rPr>
                <w:rFonts w:cs="Arial"/>
              </w:rPr>
            </w:pPr>
          </w:p>
        </w:tc>
        <w:tc>
          <w:tcPr>
            <w:tcW w:w="3260" w:type="dxa"/>
          </w:tcPr>
          <w:p w14:paraId="6664DBDF" w14:textId="77777777" w:rsidR="00072314" w:rsidRDefault="00072314" w:rsidP="001D18E6">
            <w:pPr>
              <w:rPr>
                <w:rFonts w:cs="Arial"/>
              </w:rPr>
            </w:pPr>
          </w:p>
        </w:tc>
      </w:tr>
      <w:tr w:rsidR="00072314" w:rsidRPr="007C20FA" w14:paraId="18B230E2" w14:textId="77777777" w:rsidTr="001D18E6">
        <w:trPr>
          <w:trHeight w:val="20"/>
        </w:trPr>
        <w:tc>
          <w:tcPr>
            <w:tcW w:w="10206" w:type="dxa"/>
            <w:gridSpan w:val="4"/>
            <w:shd w:val="clear" w:color="auto" w:fill="F2F2F2" w:themeFill="background1" w:themeFillShade="F2"/>
          </w:tcPr>
          <w:p w14:paraId="1CDE56BC" w14:textId="77777777" w:rsidR="00072314" w:rsidRDefault="00072314" w:rsidP="001D18E6">
            <w:pPr>
              <w:rPr>
                <w:rFonts w:ascii="Helvetica" w:hAnsi="Helvetica" w:cs="Helvetica"/>
                <w:b/>
              </w:rPr>
            </w:pPr>
            <w:commentRangeStart w:id="71"/>
            <w:r>
              <w:rPr>
                <w:rFonts w:ascii="Helvetica" w:hAnsi="Helvetica" w:cs="Helvetica"/>
                <w:b/>
              </w:rPr>
              <w:t>Ford Engineering Standards</w:t>
            </w:r>
            <w:commentRangeEnd w:id="71"/>
            <w:r w:rsidR="0031736D">
              <w:rPr>
                <w:rStyle w:val="CommentReference"/>
                <w:rFonts w:ascii="Times New Roman" w:hAnsi="Times New Roman"/>
              </w:rPr>
              <w:commentReference w:id="71"/>
            </w:r>
          </w:p>
        </w:tc>
      </w:tr>
      <w:tr w:rsidR="00072314" w:rsidRPr="007C20FA" w14:paraId="288F9274" w14:textId="77777777" w:rsidTr="001D18E6">
        <w:trPr>
          <w:trHeight w:val="20"/>
        </w:trPr>
        <w:tc>
          <w:tcPr>
            <w:tcW w:w="1560" w:type="dxa"/>
          </w:tcPr>
          <w:p w14:paraId="070A05A1" w14:textId="77777777" w:rsidR="00072314" w:rsidRPr="00D410AE" w:rsidRDefault="00072314" w:rsidP="001D18E6">
            <w:pPr>
              <w:rPr>
                <w:rFonts w:cs="Arial"/>
              </w:rPr>
            </w:pPr>
          </w:p>
        </w:tc>
        <w:tc>
          <w:tcPr>
            <w:tcW w:w="2693" w:type="dxa"/>
          </w:tcPr>
          <w:p w14:paraId="26869575" w14:textId="7327E279" w:rsidR="00072314" w:rsidRPr="00D410AE" w:rsidRDefault="00072314" w:rsidP="001D18E6">
            <w:pPr>
              <w:rPr>
                <w:rFonts w:cs="Arial"/>
              </w:rPr>
            </w:pPr>
          </w:p>
        </w:tc>
        <w:tc>
          <w:tcPr>
            <w:tcW w:w="2693" w:type="dxa"/>
          </w:tcPr>
          <w:p w14:paraId="1420642D" w14:textId="77777777" w:rsidR="00072314" w:rsidRPr="00D410AE" w:rsidRDefault="00072314" w:rsidP="001D18E6">
            <w:pPr>
              <w:rPr>
                <w:rFonts w:cs="Arial"/>
              </w:rPr>
            </w:pPr>
          </w:p>
        </w:tc>
        <w:tc>
          <w:tcPr>
            <w:tcW w:w="3260" w:type="dxa"/>
          </w:tcPr>
          <w:p w14:paraId="39AFCE71" w14:textId="77777777" w:rsidR="00072314" w:rsidRDefault="00072314" w:rsidP="001D18E6">
            <w:pPr>
              <w:rPr>
                <w:rFonts w:cs="Arial"/>
              </w:rPr>
            </w:pPr>
          </w:p>
        </w:tc>
      </w:tr>
      <w:tr w:rsidR="00072314" w:rsidRPr="007C20FA" w14:paraId="53AA1B9D" w14:textId="77777777" w:rsidTr="001D18E6">
        <w:trPr>
          <w:trHeight w:val="20"/>
        </w:trPr>
        <w:tc>
          <w:tcPr>
            <w:tcW w:w="1560" w:type="dxa"/>
          </w:tcPr>
          <w:p w14:paraId="26F237F8" w14:textId="77777777" w:rsidR="00072314" w:rsidRDefault="00072314" w:rsidP="001D18E6">
            <w:pPr>
              <w:rPr>
                <w:rFonts w:cs="Arial"/>
              </w:rPr>
            </w:pPr>
          </w:p>
        </w:tc>
        <w:tc>
          <w:tcPr>
            <w:tcW w:w="2693" w:type="dxa"/>
          </w:tcPr>
          <w:p w14:paraId="3559F80A" w14:textId="77777777" w:rsidR="00072314" w:rsidRDefault="00072314" w:rsidP="001D18E6">
            <w:pPr>
              <w:rPr>
                <w:rFonts w:cs="Arial"/>
              </w:rPr>
            </w:pPr>
          </w:p>
        </w:tc>
        <w:tc>
          <w:tcPr>
            <w:tcW w:w="2693" w:type="dxa"/>
          </w:tcPr>
          <w:p w14:paraId="578D7465" w14:textId="77777777" w:rsidR="00072314" w:rsidRDefault="00072314" w:rsidP="001D18E6">
            <w:pPr>
              <w:rPr>
                <w:rFonts w:cs="Arial"/>
              </w:rPr>
            </w:pPr>
          </w:p>
        </w:tc>
        <w:tc>
          <w:tcPr>
            <w:tcW w:w="3260" w:type="dxa"/>
          </w:tcPr>
          <w:p w14:paraId="68B71B95" w14:textId="77777777" w:rsidR="00072314" w:rsidRDefault="00072314" w:rsidP="001D18E6">
            <w:pPr>
              <w:rPr>
                <w:rFonts w:cs="Arial"/>
              </w:rPr>
            </w:pPr>
          </w:p>
        </w:tc>
      </w:tr>
      <w:tr w:rsidR="00072314" w:rsidRPr="007C20FA" w14:paraId="499670E0" w14:textId="77777777" w:rsidTr="001D18E6">
        <w:trPr>
          <w:trHeight w:val="20"/>
        </w:trPr>
        <w:tc>
          <w:tcPr>
            <w:tcW w:w="10206" w:type="dxa"/>
            <w:gridSpan w:val="4"/>
            <w:shd w:val="clear" w:color="auto" w:fill="F2F2F2" w:themeFill="background1" w:themeFillShade="F2"/>
          </w:tcPr>
          <w:p w14:paraId="3FF232D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206A136B" w14:textId="77777777" w:rsidTr="001D18E6">
        <w:trPr>
          <w:trHeight w:val="20"/>
        </w:trPr>
        <w:tc>
          <w:tcPr>
            <w:tcW w:w="1560" w:type="dxa"/>
          </w:tcPr>
          <w:p w14:paraId="57904AA7" w14:textId="77777777" w:rsidR="00EB1D44" w:rsidRDefault="00EB1D44"/>
        </w:tc>
        <w:tc>
          <w:tcPr>
            <w:tcW w:w="2693" w:type="dxa"/>
          </w:tcPr>
          <w:p w14:paraId="1123C837" w14:textId="69230B57" w:rsidR="00072314" w:rsidRPr="00D410AE" w:rsidRDefault="00DD513D" w:rsidP="001D18E6">
            <w:pPr>
              <w:rPr>
                <w:rFonts w:cs="Arial"/>
              </w:rPr>
            </w:pPr>
            <w:r>
              <w:rPr>
                <w:rFonts w:cs="Arial"/>
              </w:rPr>
              <w:t>Compliance with FMVSS101</w:t>
            </w:r>
          </w:p>
        </w:tc>
        <w:tc>
          <w:tcPr>
            <w:tcW w:w="2693" w:type="dxa"/>
          </w:tcPr>
          <w:p w14:paraId="2548430A" w14:textId="77777777" w:rsidR="004D0563" w:rsidRPr="004D0563" w:rsidRDefault="004D0563" w:rsidP="004D0563">
            <w:pPr>
              <w:rPr>
                <w:rFonts w:cs="Arial"/>
              </w:rPr>
            </w:pPr>
            <w:r w:rsidRPr="004D0563">
              <w:rPr>
                <w:rFonts w:cs="Arial"/>
              </w:rPr>
              <w:t>The Feature shall comply with FMVSS101.</w:t>
            </w:r>
          </w:p>
          <w:p w14:paraId="24C4A812" w14:textId="3BF44029" w:rsidR="00072314" w:rsidRPr="00D410AE" w:rsidRDefault="00072314" w:rsidP="001D18E6">
            <w:pPr>
              <w:rPr>
                <w:rFonts w:cs="Arial"/>
              </w:rPr>
            </w:pPr>
          </w:p>
        </w:tc>
        <w:tc>
          <w:tcPr>
            <w:tcW w:w="3260" w:type="dxa"/>
          </w:tcPr>
          <w:p w14:paraId="558CDC0E" w14:textId="77777777" w:rsidR="00EB1D44" w:rsidRDefault="00EB1D44"/>
        </w:tc>
      </w:tr>
      <w:tr w:rsidR="009550B4" w:rsidRPr="007C20FA" w14:paraId="1E34A4F3" w14:textId="77777777" w:rsidTr="001D18E6">
        <w:trPr>
          <w:trHeight w:val="20"/>
        </w:trPr>
        <w:tc>
          <w:tcPr>
            <w:tcW w:w="1560" w:type="dxa"/>
          </w:tcPr>
          <w:p w14:paraId="34496865" w14:textId="77777777" w:rsidR="009550B4" w:rsidRDefault="009550B4" w:rsidP="001D18E6">
            <w:pPr>
              <w:rPr>
                <w:rFonts w:cs="Arial"/>
              </w:rPr>
            </w:pPr>
          </w:p>
        </w:tc>
        <w:tc>
          <w:tcPr>
            <w:tcW w:w="2693" w:type="dxa"/>
          </w:tcPr>
          <w:p w14:paraId="7F36BF95" w14:textId="77777777" w:rsidR="009550B4" w:rsidRDefault="009550B4" w:rsidP="001D18E6">
            <w:pPr>
              <w:rPr>
                <w:rFonts w:cs="Arial"/>
              </w:rPr>
            </w:pPr>
          </w:p>
        </w:tc>
        <w:tc>
          <w:tcPr>
            <w:tcW w:w="2693" w:type="dxa"/>
          </w:tcPr>
          <w:p w14:paraId="7260AF9C" w14:textId="77777777" w:rsidR="009550B4" w:rsidRPr="004D0563" w:rsidRDefault="009550B4" w:rsidP="004D0563">
            <w:pPr>
              <w:rPr>
                <w:rFonts w:cs="Arial"/>
              </w:rPr>
            </w:pPr>
          </w:p>
        </w:tc>
        <w:tc>
          <w:tcPr>
            <w:tcW w:w="3260" w:type="dxa"/>
          </w:tcPr>
          <w:p w14:paraId="023DF6E0" w14:textId="77777777" w:rsidR="009550B4" w:rsidRDefault="009550B4" w:rsidP="001D18E6">
            <w:pPr>
              <w:rPr>
                <w:rFonts w:cs="Arial"/>
              </w:rPr>
            </w:pPr>
          </w:p>
        </w:tc>
      </w:tr>
      <w:tr w:rsidR="00072314" w:rsidRPr="007C20FA" w14:paraId="2C37B72C" w14:textId="77777777" w:rsidTr="001D18E6">
        <w:trPr>
          <w:trHeight w:val="20"/>
        </w:trPr>
        <w:tc>
          <w:tcPr>
            <w:tcW w:w="10206" w:type="dxa"/>
            <w:gridSpan w:val="4"/>
            <w:shd w:val="clear" w:color="auto" w:fill="F2F2F2" w:themeFill="background1" w:themeFillShade="F2"/>
          </w:tcPr>
          <w:p w14:paraId="2077BA6D"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6A6E7B82" w14:textId="77777777" w:rsidTr="001D18E6">
        <w:trPr>
          <w:trHeight w:val="20"/>
        </w:trPr>
        <w:tc>
          <w:tcPr>
            <w:tcW w:w="1560" w:type="dxa"/>
          </w:tcPr>
          <w:p w14:paraId="17E2FACD" w14:textId="77777777" w:rsidR="00EB1D44" w:rsidRDefault="00EB1D44"/>
        </w:tc>
        <w:tc>
          <w:tcPr>
            <w:tcW w:w="2693" w:type="dxa"/>
          </w:tcPr>
          <w:p w14:paraId="364C72CB" w14:textId="3F4E68DE" w:rsidR="00072314" w:rsidRPr="00D410AE" w:rsidRDefault="009550B4" w:rsidP="001D18E6">
            <w:pPr>
              <w:rPr>
                <w:rFonts w:cs="Arial"/>
              </w:rPr>
            </w:pPr>
            <w:r>
              <w:rPr>
                <w:rFonts w:cs="Arial"/>
              </w:rPr>
              <w:t>ISO 26262</w:t>
            </w:r>
          </w:p>
        </w:tc>
        <w:tc>
          <w:tcPr>
            <w:tcW w:w="2693" w:type="dxa"/>
          </w:tcPr>
          <w:p w14:paraId="0E3B8F3C"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DDC9703" w14:textId="77777777" w:rsidR="00072314" w:rsidRPr="00D410AE" w:rsidRDefault="00072314" w:rsidP="001D18E6">
            <w:pPr>
              <w:rPr>
                <w:rFonts w:cs="Arial"/>
              </w:rPr>
            </w:pPr>
          </w:p>
        </w:tc>
        <w:tc>
          <w:tcPr>
            <w:tcW w:w="3260" w:type="dxa"/>
          </w:tcPr>
          <w:p w14:paraId="79BC4BA8" w14:textId="77777777" w:rsidR="00EB1D44" w:rsidRDefault="00EB1D44"/>
        </w:tc>
      </w:tr>
      <w:tr w:rsidR="00072314" w:rsidRPr="007C20FA" w14:paraId="50A87E2E" w14:textId="77777777" w:rsidTr="001D18E6">
        <w:trPr>
          <w:trHeight w:val="20"/>
        </w:trPr>
        <w:tc>
          <w:tcPr>
            <w:tcW w:w="1560" w:type="dxa"/>
          </w:tcPr>
          <w:p w14:paraId="2B851707" w14:textId="77777777" w:rsidR="00072314" w:rsidRPr="00D410AE" w:rsidRDefault="00072314" w:rsidP="001D18E6">
            <w:pPr>
              <w:rPr>
                <w:rFonts w:cs="Arial"/>
              </w:rPr>
            </w:pPr>
          </w:p>
        </w:tc>
        <w:tc>
          <w:tcPr>
            <w:tcW w:w="2693" w:type="dxa"/>
          </w:tcPr>
          <w:p w14:paraId="2BD12822" w14:textId="77777777" w:rsidR="00072314" w:rsidRPr="00D410AE" w:rsidRDefault="00072314" w:rsidP="001D18E6">
            <w:pPr>
              <w:rPr>
                <w:rFonts w:cs="Arial"/>
              </w:rPr>
            </w:pPr>
          </w:p>
        </w:tc>
        <w:tc>
          <w:tcPr>
            <w:tcW w:w="2693" w:type="dxa"/>
          </w:tcPr>
          <w:p w14:paraId="11FD69DC" w14:textId="77777777" w:rsidR="00072314" w:rsidRPr="00D410AE" w:rsidRDefault="00072314" w:rsidP="001D18E6">
            <w:pPr>
              <w:rPr>
                <w:rFonts w:cs="Arial"/>
              </w:rPr>
            </w:pPr>
          </w:p>
        </w:tc>
        <w:tc>
          <w:tcPr>
            <w:tcW w:w="3260" w:type="dxa"/>
          </w:tcPr>
          <w:p w14:paraId="41D2D7AA" w14:textId="77777777" w:rsidR="00072314" w:rsidRPr="00D410AE" w:rsidRDefault="00072314" w:rsidP="001D18E6">
            <w:pPr>
              <w:rPr>
                <w:rFonts w:cs="Arial"/>
              </w:rPr>
            </w:pPr>
          </w:p>
        </w:tc>
      </w:tr>
      <w:tr w:rsidR="00072314" w:rsidRPr="007C20FA" w14:paraId="1E176143" w14:textId="77777777" w:rsidTr="001D18E6">
        <w:trPr>
          <w:trHeight w:val="20"/>
        </w:trPr>
        <w:tc>
          <w:tcPr>
            <w:tcW w:w="10206" w:type="dxa"/>
            <w:gridSpan w:val="4"/>
            <w:shd w:val="clear" w:color="auto" w:fill="F2F2F2" w:themeFill="background1" w:themeFillShade="F2"/>
          </w:tcPr>
          <w:p w14:paraId="6AFD9A5A"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188DA9A9" w14:textId="77777777" w:rsidTr="00A25D2E">
        <w:trPr>
          <w:trHeight w:val="20"/>
        </w:trPr>
        <w:tc>
          <w:tcPr>
            <w:tcW w:w="1560" w:type="dxa"/>
          </w:tcPr>
          <w:p w14:paraId="54502BC3" w14:textId="77777777" w:rsidR="009550B4" w:rsidRDefault="009550B4" w:rsidP="00A25D2E">
            <w:pPr>
              <w:rPr>
                <w:rFonts w:cs="Arial"/>
              </w:rPr>
            </w:pPr>
          </w:p>
        </w:tc>
        <w:tc>
          <w:tcPr>
            <w:tcW w:w="2693" w:type="dxa"/>
          </w:tcPr>
          <w:p w14:paraId="22ABADDC" w14:textId="77777777" w:rsidR="009550B4" w:rsidRDefault="009550B4" w:rsidP="00A25D2E">
            <w:pPr>
              <w:rPr>
                <w:rFonts w:cs="Arial"/>
              </w:rPr>
            </w:pPr>
          </w:p>
        </w:tc>
        <w:tc>
          <w:tcPr>
            <w:tcW w:w="2693" w:type="dxa"/>
          </w:tcPr>
          <w:p w14:paraId="2F39987B" w14:textId="77777777" w:rsidR="009550B4" w:rsidRPr="004D0563" w:rsidRDefault="009550B4" w:rsidP="00A25D2E">
            <w:pPr>
              <w:rPr>
                <w:rFonts w:cs="Arial"/>
              </w:rPr>
            </w:pPr>
          </w:p>
        </w:tc>
        <w:tc>
          <w:tcPr>
            <w:tcW w:w="3260" w:type="dxa"/>
          </w:tcPr>
          <w:p w14:paraId="4F9B6C11" w14:textId="77777777" w:rsidR="009550B4" w:rsidRDefault="009550B4" w:rsidP="00A25D2E">
            <w:pPr>
              <w:rPr>
                <w:rFonts w:cs="Arial"/>
              </w:rPr>
            </w:pPr>
          </w:p>
        </w:tc>
      </w:tr>
      <w:tr w:rsidR="009550B4" w:rsidRPr="007C20FA" w14:paraId="40395B53" w14:textId="77777777" w:rsidTr="00A25D2E">
        <w:trPr>
          <w:trHeight w:val="20"/>
        </w:trPr>
        <w:tc>
          <w:tcPr>
            <w:tcW w:w="1560" w:type="dxa"/>
          </w:tcPr>
          <w:p w14:paraId="47AF6D48" w14:textId="77777777" w:rsidR="00EB1D44" w:rsidRDefault="00EB1D44"/>
        </w:tc>
        <w:tc>
          <w:tcPr>
            <w:tcW w:w="2693" w:type="dxa"/>
          </w:tcPr>
          <w:p w14:paraId="12D71B80" w14:textId="77777777" w:rsidR="009550B4" w:rsidRPr="00D410AE" w:rsidRDefault="009550B4" w:rsidP="00A25D2E">
            <w:pPr>
              <w:rPr>
                <w:rFonts w:cs="Arial"/>
              </w:rPr>
            </w:pPr>
            <w:r>
              <w:rPr>
                <w:rFonts w:cs="Arial"/>
              </w:rPr>
              <w:t>Remotely Monitor Vehicle</w:t>
            </w:r>
          </w:p>
        </w:tc>
        <w:tc>
          <w:tcPr>
            <w:tcW w:w="2693" w:type="dxa"/>
          </w:tcPr>
          <w:p w14:paraId="6146BADD" w14:textId="77777777" w:rsidR="009550B4" w:rsidRPr="004D0563" w:rsidRDefault="009550B4" w:rsidP="00A25D2E">
            <w:pPr>
              <w:rPr>
                <w:rFonts w:cs="Arial"/>
              </w:rPr>
            </w:pPr>
            <w:r w:rsidRPr="004D0563">
              <w:rPr>
                <w:rFonts w:cs="Arial"/>
              </w:rPr>
              <w:t>When requested by the user the ISC shall allow remote monitoring of the vehicle</w:t>
            </w:r>
          </w:p>
          <w:p w14:paraId="717BA76B" w14:textId="77777777" w:rsidR="009550B4" w:rsidRPr="00D410AE" w:rsidRDefault="009550B4" w:rsidP="00A25D2E">
            <w:pPr>
              <w:rPr>
                <w:rFonts w:cs="Arial"/>
              </w:rPr>
            </w:pPr>
          </w:p>
        </w:tc>
        <w:tc>
          <w:tcPr>
            <w:tcW w:w="3260" w:type="dxa"/>
          </w:tcPr>
          <w:p w14:paraId="300049BC" w14:textId="77777777" w:rsidR="00EB1D44" w:rsidRDefault="00EB1D44"/>
        </w:tc>
      </w:tr>
      <w:tr w:rsidR="00072314" w:rsidRPr="007C20FA" w14:paraId="0A71C569" w14:textId="77777777" w:rsidTr="001D18E6">
        <w:trPr>
          <w:trHeight w:val="20"/>
        </w:trPr>
        <w:tc>
          <w:tcPr>
            <w:tcW w:w="1560" w:type="dxa"/>
          </w:tcPr>
          <w:p w14:paraId="11CC6B67" w14:textId="77777777" w:rsidR="00072314" w:rsidRPr="00D410AE" w:rsidRDefault="00072314" w:rsidP="001D18E6">
            <w:pPr>
              <w:rPr>
                <w:rFonts w:cs="Arial"/>
              </w:rPr>
            </w:pPr>
          </w:p>
        </w:tc>
        <w:tc>
          <w:tcPr>
            <w:tcW w:w="2693" w:type="dxa"/>
          </w:tcPr>
          <w:p w14:paraId="6A410AE2" w14:textId="77777777" w:rsidR="00072314" w:rsidRDefault="00072314" w:rsidP="001D18E6">
            <w:pPr>
              <w:rPr>
                <w:rFonts w:cs="Arial"/>
              </w:rPr>
            </w:pPr>
          </w:p>
        </w:tc>
        <w:tc>
          <w:tcPr>
            <w:tcW w:w="2693" w:type="dxa"/>
          </w:tcPr>
          <w:p w14:paraId="5C4B7058" w14:textId="77777777" w:rsidR="00072314" w:rsidRPr="00D410AE" w:rsidRDefault="00072314" w:rsidP="001D18E6">
            <w:pPr>
              <w:rPr>
                <w:rFonts w:cs="Arial"/>
              </w:rPr>
            </w:pPr>
          </w:p>
        </w:tc>
        <w:tc>
          <w:tcPr>
            <w:tcW w:w="3260" w:type="dxa"/>
          </w:tcPr>
          <w:p w14:paraId="5521BD8E" w14:textId="77777777" w:rsidR="00072314" w:rsidRPr="00D410AE" w:rsidRDefault="00072314" w:rsidP="001D18E6">
            <w:pPr>
              <w:rPr>
                <w:rFonts w:cs="Arial"/>
              </w:rPr>
            </w:pPr>
          </w:p>
        </w:tc>
      </w:tr>
    </w:tbl>
    <w:p w14:paraId="49AEF1EF" w14:textId="14AA9952" w:rsidR="00072314" w:rsidRPr="00C7649D" w:rsidRDefault="00E443A9" w:rsidP="00072314">
      <w:pPr>
        <w:pStyle w:val="Caption"/>
      </w:pPr>
      <w:bookmarkStart w:id="72" w:name="_Toc35000662"/>
      <w:bookmarkStart w:id="73" w:name="_Toc25321850"/>
      <w:bookmarkStart w:id="74" w:name="_Toc103766699"/>
      <w:r w:rsidRPr="00702453">
        <w:t xml:space="preserve">Table </w:t>
      </w:r>
      <w:r>
        <w:rPr>
          <w:noProof/>
        </w:rPr>
        <w:fldChar w:fldCharType="begin"/>
      </w:r>
      <w:r>
        <w:rPr>
          <w:noProof/>
        </w:rPr>
        <w:instrText xml:space="preserve"> STYLEREF 1 \s </w:instrText>
      </w:r>
      <w:r>
        <w:rPr>
          <w:noProof/>
        </w:rPr>
        <w:fldChar w:fldCharType="separate"/>
      </w:r>
      <w:r w:rsidR="00885201">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w:t>
      </w:r>
      <w:r>
        <w:rPr>
          <w:noProof/>
        </w:rPr>
        <w:fldChar w:fldCharType="end"/>
      </w:r>
      <w:r w:rsidRPr="00702453">
        <w:t xml:space="preserve">: </w:t>
      </w:r>
      <w:r w:rsidR="00072314">
        <w:t>Input Requirements/Documents</w:t>
      </w:r>
      <w:bookmarkEnd w:id="72"/>
      <w:bookmarkEnd w:id="73"/>
      <w:bookmarkEnd w:id="74"/>
    </w:p>
    <w:p w14:paraId="57843EC8" w14:textId="77777777" w:rsidR="00072314" w:rsidRDefault="00072314" w:rsidP="00072314">
      <w:pPr>
        <w:pStyle w:val="Heading2"/>
        <w:keepNext/>
        <w:tabs>
          <w:tab w:val="clear" w:pos="709"/>
        </w:tabs>
        <w:spacing w:before="240"/>
        <w:ind w:left="578" w:hanging="578"/>
      </w:pPr>
      <w:bookmarkStart w:id="75" w:name="_Toc35000573"/>
      <w:bookmarkStart w:id="76" w:name="_Toc103766472"/>
      <w:r>
        <w:t>Lessons Learned</w:t>
      </w:r>
      <w:bookmarkEnd w:id="75"/>
      <w:bookmarkEnd w:id="76"/>
    </w:p>
    <w:p w14:paraId="3521BFB3" w14:textId="77777777" w:rsidR="00E26B6B" w:rsidRPr="00F46D80" w:rsidRDefault="00E26B6B" w:rsidP="00F46D80">
      <w:pPr>
        <w:ind w:left="360"/>
        <w:rPr>
          <w:rFonts w:cs="Arial"/>
        </w:rPr>
      </w:pPr>
      <w:r>
        <w:t>Quality History Items:</w:t>
      </w:r>
    </w:p>
    <w:p w14:paraId="16197E53" w14:textId="77777777" w:rsidR="00EB1D44" w:rsidRDefault="00BF44DC" w:rsidP="00F46D80">
      <w:pPr>
        <w:ind w:left="720"/>
      </w:pPr>
      <w:r>
        <w:t>1. Limited to only one smart phone alert</w:t>
      </w:r>
    </w:p>
    <w:p w14:paraId="6B100580" w14:textId="77777777" w:rsidR="00EB1D44" w:rsidRDefault="00BF44DC" w:rsidP="00F46D80">
      <w:pPr>
        <w:ind w:left="720"/>
      </w:pPr>
      <w:r>
        <w:lastRenderedPageBreak/>
        <w:t>2. Parking in Area with Poor Cellular Coverage</w:t>
      </w:r>
    </w:p>
    <w:p w14:paraId="60AFE70D" w14:textId="77777777" w:rsidR="00EB1D44" w:rsidRDefault="00BF44DC" w:rsidP="00F46D80">
      <w:pPr>
        <w:ind w:left="720"/>
      </w:pPr>
      <w:r>
        <w:t>3. Sudden No Power or Lost communication</w:t>
      </w:r>
    </w:p>
    <w:p w14:paraId="573FB8C2" w14:textId="77777777" w:rsidR="00EB1D44" w:rsidRDefault="00BF44DC" w:rsidP="00F46D80">
      <w:pPr>
        <w:ind w:left="720"/>
      </w:pPr>
      <w:r>
        <w:t xml:space="preserve">4. Sudden block or covering of camera lens              </w:t>
      </w:r>
    </w:p>
    <w:p w14:paraId="429FDEEA" w14:textId="77777777" w:rsidR="00EB1D44" w:rsidRDefault="00BF44DC" w:rsidP="00F46D80">
      <w:pPr>
        <w:ind w:left="720"/>
      </w:pPr>
      <w:r>
        <w:t xml:space="preserve">5. Cloud Failure no record of theft attack or recording stops prematurely                             </w:t>
      </w:r>
    </w:p>
    <w:p w14:paraId="0A379B31" w14:textId="77777777" w:rsidR="00EB1D44" w:rsidRDefault="00BF44DC" w:rsidP="00F46D80">
      <w:pPr>
        <w:ind w:left="720"/>
      </w:pPr>
      <w:r>
        <w:t>6. Poor quality image. Dark image, jerky image</w:t>
      </w:r>
    </w:p>
    <w:p w14:paraId="124954A9" w14:textId="77777777" w:rsidR="00EB1D44" w:rsidRDefault="00BF44DC" w:rsidP="00F46D80">
      <w:pPr>
        <w:ind w:left="720"/>
      </w:pPr>
      <w:r>
        <w:t>7. Poor Detection performance in rain/snow/hail or adverse weather conditions</w:t>
      </w:r>
    </w:p>
    <w:p w14:paraId="2241912B" w14:textId="77777777" w:rsidR="00EB1D44" w:rsidRDefault="00BF44DC" w:rsidP="00F46D80">
      <w:pPr>
        <w:ind w:left="720"/>
      </w:pPr>
      <w:r>
        <w:t>8. Road salt, grime, dust, foreign objects on Camera</w:t>
      </w:r>
    </w:p>
    <w:p w14:paraId="486AD3D2" w14:textId="77777777" w:rsidR="00EB1D44" w:rsidRDefault="00BF44DC" w:rsidP="00F46D80">
      <w:pPr>
        <w:ind w:left="720"/>
      </w:pPr>
      <w:r>
        <w:t>9. Not Able To Connect Live View As It Is Happening</w:t>
      </w:r>
    </w:p>
    <w:p w14:paraId="454CF7C8" w14:textId="77777777" w:rsidR="00EB1D44" w:rsidRDefault="00BF44DC" w:rsidP="00F46D80">
      <w:pPr>
        <w:ind w:left="720"/>
      </w:pPr>
      <w:r>
        <w:t>10. Does not power up</w:t>
      </w:r>
    </w:p>
    <w:p w14:paraId="34CA7AFD" w14:textId="77777777" w:rsidR="00EB1D44" w:rsidRDefault="00BF44DC" w:rsidP="00F46D80">
      <w:pPr>
        <w:ind w:left="720"/>
      </w:pPr>
      <w:r>
        <w:t>11. Does not respond quick enough for Crash Event</w:t>
      </w:r>
    </w:p>
    <w:p w14:paraId="56DD12C0" w14:textId="77777777" w:rsidR="00EB1D44" w:rsidRDefault="00BF44DC" w:rsidP="00F46D80">
      <w:pPr>
        <w:ind w:left="720"/>
      </w:pPr>
      <w:r>
        <w:t>12. Difficult to set up Sentinel on my SmartPhone</w:t>
      </w:r>
    </w:p>
    <w:p w14:paraId="7A253D97" w14:textId="77777777" w:rsidR="00EB1D44" w:rsidRDefault="00BF44DC" w:rsidP="00F46D80">
      <w:pPr>
        <w:ind w:left="720"/>
      </w:pPr>
      <w:r>
        <w:t xml:space="preserve">13. Fleet User with Multiple Vehicles                 </w:t>
      </w:r>
    </w:p>
    <w:p w14:paraId="759B129D" w14:textId="77777777" w:rsidR="00072314" w:rsidRDefault="00072314" w:rsidP="00F46D80">
      <w:pPr>
        <w:pStyle w:val="Heading2"/>
        <w:spacing w:before="240"/>
        <w:ind w:left="720"/>
        <w:rPr>
          <w:lang w:val="en-GB"/>
        </w:rPr>
      </w:pPr>
      <w:bookmarkStart w:id="77" w:name="_Toc35000574"/>
      <w:bookmarkStart w:id="78" w:name="_Toc103766473"/>
      <w:r w:rsidRPr="0008696C">
        <w:rPr>
          <w:lang w:val="en-GB"/>
        </w:rPr>
        <w:t>Assumptions</w:t>
      </w:r>
      <w:bookmarkEnd w:id="77"/>
      <w:bookmarkEnd w:id="78"/>
    </w:p>
    <w:p w14:paraId="71CC059C" w14:textId="7997E335" w:rsidR="00F46D80" w:rsidRDefault="00F46D80" w:rsidP="00072314">
      <w:r>
        <w:rPr>
          <w:noProof/>
        </w:rPr>
        <w:drawing>
          <wp:inline distT="0" distB="0" distL="0" distR="0" wp14:anchorId="52F4581F" wp14:editId="02E57E73">
            <wp:extent cx="6466205" cy="42100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stretch>
                      <a:fillRect/>
                    </a:stretch>
                  </pic:blipFill>
                  <pic:spPr>
                    <a:xfrm>
                      <a:off x="0" y="0"/>
                      <a:ext cx="6466205" cy="421005"/>
                    </a:xfrm>
                    <a:prstGeom prst="rect">
                      <a:avLst/>
                    </a:prstGeom>
                  </pic:spPr>
                </pic:pic>
              </a:graphicData>
            </a:graphic>
          </wp:inline>
        </w:drawing>
      </w:r>
    </w:p>
    <w:p w14:paraId="0FEE027D" w14:textId="61A30060" w:rsidR="00F46D80" w:rsidRDefault="00F46D80" w:rsidP="00072314"/>
    <w:p w14:paraId="45525C09" w14:textId="77777777" w:rsidR="00F46D80" w:rsidRPr="00F7196D" w:rsidRDefault="00F46D80" w:rsidP="00072314"/>
    <w:p w14:paraId="64EA2848" w14:textId="492EA191" w:rsidR="00072314" w:rsidRDefault="00072314" w:rsidP="00072314">
      <w:pPr>
        <w:pStyle w:val="Heading1"/>
        <w:tabs>
          <w:tab w:val="clear" w:pos="540"/>
          <w:tab w:val="num" w:pos="432"/>
        </w:tabs>
        <w:rPr>
          <w:lang w:val="en-GB"/>
        </w:rPr>
      </w:pPr>
      <w:bookmarkStart w:id="79" w:name="_Toc35000575"/>
      <w:bookmarkStart w:id="80" w:name="_Toc103766474"/>
      <w:r>
        <w:rPr>
          <w:lang w:val="en-GB"/>
        </w:rPr>
        <w:lastRenderedPageBreak/>
        <w:t>Feature Implementation Architecture</w:t>
      </w:r>
      <w:bookmarkEnd w:id="79"/>
      <w:bookmarkEnd w:id="80"/>
    </w:p>
    <w:p w14:paraId="0618372A" w14:textId="77777777" w:rsidR="00072314" w:rsidRPr="0008696C" w:rsidRDefault="00072314" w:rsidP="00072314">
      <w:pPr>
        <w:pStyle w:val="Heading2"/>
        <w:spacing w:before="240"/>
        <w:rPr>
          <w:lang w:val="en-GB"/>
        </w:rPr>
      </w:pPr>
      <w:bookmarkStart w:id="81" w:name="_Toc35000576"/>
      <w:bookmarkStart w:id="82" w:name="_Toc103766475"/>
      <w:r w:rsidRPr="0008696C">
        <w:rPr>
          <w:lang w:val="en-GB"/>
        </w:rPr>
        <w:t>Functional Architecture</w:t>
      </w:r>
      <w:bookmarkEnd w:id="81"/>
      <w:bookmarkEnd w:id="82"/>
    </w:p>
    <w:p w14:paraId="109B2F0A" w14:textId="0444CD3B" w:rsidR="0022140F" w:rsidRDefault="0022140F" w:rsidP="00720A45">
      <w:pPr>
        <w:rPr>
          <w:rStyle w:val="SubtleEmphasis"/>
          <w:i w:val="0"/>
          <w:iCs w:val="0"/>
          <w:color w:val="auto"/>
          <w:highlight w:val="green"/>
        </w:rPr>
      </w:pPr>
    </w:p>
    <w:p w14:paraId="5E820DA6" w14:textId="16B43A48" w:rsidR="00DA52C1" w:rsidRDefault="00DA52C1" w:rsidP="00720A45">
      <w:pPr>
        <w:rPr>
          <w:rStyle w:val="SubtleEmphasis"/>
          <w:i w:val="0"/>
          <w:iCs w:val="0"/>
          <w:color w:val="auto"/>
          <w:highlight w:val="green"/>
        </w:rPr>
      </w:pPr>
      <w:r>
        <w:rPr>
          <w:noProof/>
        </w:rPr>
        <w:drawing>
          <wp:inline distT="0" distB="0" distL="0" distR="0" wp14:anchorId="1B2CA973" wp14:editId="179A7939">
            <wp:extent cx="6570980" cy="32613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980" cy="3261360"/>
                    </a:xfrm>
                    <a:prstGeom prst="rect">
                      <a:avLst/>
                    </a:prstGeom>
                  </pic:spPr>
                </pic:pic>
              </a:graphicData>
            </a:graphic>
          </wp:inline>
        </w:drawing>
      </w:r>
    </w:p>
    <w:p w14:paraId="7D655F67" w14:textId="6F6FBFE6" w:rsidR="00DA52C1" w:rsidRDefault="00DA52C1" w:rsidP="00DA52C1">
      <w:pPr>
        <w:pStyle w:val="Caption"/>
      </w:pPr>
      <w:bookmarkStart w:id="83" w:name="_Toc95384628"/>
      <w:bookmarkStart w:id="84" w:name="_Hlk95387477"/>
      <w:bookmarkStart w:id="85" w:name="_Toc95463713"/>
      <w:bookmarkStart w:id="86" w:name="_Toc96579653"/>
      <w:bookmarkStart w:id="87" w:name="_Toc100728825"/>
      <w:bookmarkStart w:id="88" w:name="_Toc101513349"/>
      <w:bookmarkStart w:id="89" w:name="_Toc101514661"/>
      <w:bookmarkStart w:id="90" w:name="_Toc103766689"/>
      <w:r>
        <w:t xml:space="preserve">Figure </w:t>
      </w:r>
      <w:r>
        <w:fldChar w:fldCharType="begin"/>
      </w:r>
      <w:r>
        <w:rPr>
          <w:noProof/>
        </w:rPr>
        <w:instrText xml:space="preserve"> STYLEREF 1 \s </w:instrText>
      </w:r>
      <w:r>
        <w:fldChar w:fldCharType="separate"/>
      </w:r>
      <w:r w:rsidR="00885201">
        <w:rPr>
          <w:noProof/>
        </w:rPr>
        <w:t>3</w:t>
      </w:r>
      <w:r>
        <w:fldChar w:fldCharType="end"/>
      </w:r>
      <w:r>
        <w:noBreakHyphen/>
      </w:r>
      <w:r>
        <w:fldChar w:fldCharType="begin"/>
      </w:r>
      <w:r>
        <w:rPr>
          <w:noProof/>
        </w:rPr>
        <w:instrText xml:space="preserve"> SEQ Figure \* ARABIC \s 1 </w:instrText>
      </w:r>
      <w:r>
        <w:fldChar w:fldCharType="separate"/>
      </w:r>
      <w:r w:rsidR="00885201">
        <w:rPr>
          <w:noProof/>
        </w:rPr>
        <w:t>1</w:t>
      </w:r>
      <w:r>
        <w:fldChar w:fldCharType="end"/>
      </w:r>
      <w:r>
        <w:t xml:space="preserve">: </w:t>
      </w:r>
      <w:r>
        <w:rPr>
          <w:rFonts w:cs="Arial"/>
        </w:rPr>
        <w:t>Functional Architecture Internal Block Diagram</w:t>
      </w:r>
      <w:bookmarkEnd w:id="83"/>
      <w:bookmarkEnd w:id="84"/>
      <w:r>
        <w:rPr>
          <w:rFonts w:cs="Arial"/>
        </w:rPr>
        <w:t xml:space="preserve"> (IBD)</w:t>
      </w:r>
      <w:bookmarkEnd w:id="85"/>
      <w:bookmarkEnd w:id="86"/>
      <w:bookmarkEnd w:id="87"/>
      <w:bookmarkEnd w:id="88"/>
      <w:bookmarkEnd w:id="89"/>
      <w:bookmarkEnd w:id="90"/>
    </w:p>
    <w:p w14:paraId="7E656999" w14:textId="1C294FF5" w:rsidR="00DA52C1" w:rsidRDefault="00DA52C1" w:rsidP="00720A45">
      <w:pPr>
        <w:rPr>
          <w:rStyle w:val="SubtleEmphasis"/>
          <w:i w:val="0"/>
          <w:iCs w:val="0"/>
          <w:color w:val="auto"/>
          <w:highlight w:val="green"/>
        </w:rPr>
      </w:pPr>
    </w:p>
    <w:p w14:paraId="71B3A17A" w14:textId="77777777" w:rsidR="00DA52C1" w:rsidRPr="00720A45" w:rsidRDefault="00DA52C1"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91" w:name="_Toc35000577"/>
      <w:bookmarkStart w:id="92" w:name="_Toc103766476"/>
      <w:r>
        <w:t>Description</w:t>
      </w:r>
      <w:bookmarkEnd w:id="91"/>
      <w:bookmarkEnd w:id="92"/>
    </w:p>
    <w:p w14:paraId="520E367A" w14:textId="77777777" w:rsidR="00E31117" w:rsidRDefault="00E31117" w:rsidP="00E31117"/>
    <w:p w14:paraId="4EAD720D" w14:textId="77777777" w:rsidR="00E31117" w:rsidRDefault="00E31117" w:rsidP="00E31117"/>
    <w:p w14:paraId="6EFD3F8D" w14:textId="26357F52" w:rsidR="00E31117" w:rsidRDefault="009D169A" w:rsidP="00E31117">
      <w:pPr>
        <w:jc w:val="center"/>
      </w:pPr>
      <w:r>
        <w:rPr>
          <w:noProof/>
        </w:rPr>
        <w:lastRenderedPageBreak/>
        <w:drawing>
          <wp:inline distT="0" distB="0" distL="0" distR="0" wp14:anchorId="757CF880" wp14:editId="56562F79">
            <wp:extent cx="6570980" cy="4778894"/>
            <wp:effectExtent l="0" t="0" r="0" b="0"/>
            <wp:docPr id="6" name="Picture 1211907845.jpg" descr="1211907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11907845.jpg"/>
                    <pic:cNvPicPr/>
                  </pic:nvPicPr>
                  <pic:blipFill>
                    <a:blip r:embed="rId28" cstate="print"/>
                    <a:stretch>
                      <a:fillRect/>
                    </a:stretch>
                  </pic:blipFill>
                  <pic:spPr>
                    <a:xfrm>
                      <a:off x="0" y="0"/>
                      <a:ext cx="6570980" cy="4778894"/>
                    </a:xfrm>
                    <a:prstGeom prst="rect">
                      <a:avLst/>
                    </a:prstGeom>
                  </pic:spPr>
                </pic:pic>
              </a:graphicData>
            </a:graphic>
          </wp:inline>
        </w:drawing>
      </w:r>
    </w:p>
    <w:p w14:paraId="047BF478" w14:textId="5C860492" w:rsidR="00E31117" w:rsidRDefault="00055B41" w:rsidP="00E31117">
      <w:pPr>
        <w:pStyle w:val="Caption"/>
      </w:pPr>
      <w:bookmarkStart w:id="93" w:name="_Toc103766690"/>
      <w:r w:rsidRPr="003E65FA">
        <w:t xml:space="preserve">Figure </w:t>
      </w:r>
      <w:r>
        <w:rPr>
          <w:noProof/>
        </w:rPr>
        <w:fldChar w:fldCharType="begin"/>
      </w:r>
      <w:r>
        <w:rPr>
          <w:noProof/>
        </w:rPr>
        <w:instrText xml:space="preserve"> STYLEREF 1 \s </w:instrText>
      </w:r>
      <w:r>
        <w:rPr>
          <w:noProof/>
        </w:rPr>
        <w:fldChar w:fldCharType="separate"/>
      </w:r>
      <w:r w:rsidR="0088520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885201">
        <w:rPr>
          <w:noProof/>
        </w:rPr>
        <w:t>2</w:t>
      </w:r>
      <w:r>
        <w:rPr>
          <w:noProof/>
        </w:rPr>
        <w:fldChar w:fldCharType="end"/>
      </w:r>
      <w:r w:rsidRPr="003E65FA">
        <w:t xml:space="preserve">: </w:t>
      </w:r>
      <w:r w:rsidR="009D169A">
        <w:rPr>
          <w:rFonts w:cs="Arial"/>
        </w:rPr>
        <w:t>Functional Decomposition</w:t>
      </w:r>
      <w:bookmarkEnd w:id="93"/>
    </w:p>
    <w:p w14:paraId="73D0D8A0" w14:textId="77777777" w:rsidR="00E31117" w:rsidRDefault="00E31117" w:rsidP="00E31117"/>
    <w:p w14:paraId="2E1356C2" w14:textId="77777777" w:rsidR="00E31117" w:rsidRDefault="00E31117" w:rsidP="00E31117"/>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94" w:name="_Toc35000578"/>
      <w:bookmarkStart w:id="95" w:name="_Toc103766477"/>
      <w:r>
        <w:t>Function List</w:t>
      </w:r>
      <w:bookmarkEnd w:id="94"/>
      <w:bookmarkEnd w:id="95"/>
    </w:p>
    <w:p w14:paraId="4B163467" w14:textId="7B9DED42" w:rsidR="00072314" w:rsidRDefault="00072314" w:rsidP="00072314">
      <w:pPr>
        <w:pStyle w:val="BodyText"/>
        <w:rPr>
          <w:lang w:val="en-US"/>
        </w:rPr>
      </w:pPr>
      <w:r>
        <w:rPr>
          <w:lang w:val="en-US"/>
        </w:rPr>
        <w:t xml:space="preserve">The following functions </w:t>
      </w:r>
      <w:r>
        <w:t xml:space="preserve">from the </w:t>
      </w:r>
      <w:hyperlink r:id="rId29" w:history="1">
        <w:r w:rsidRPr="003C6F08">
          <w:rPr>
            <w:rStyle w:val="Hyperlink"/>
          </w:rPr>
          <w:t>Global Feature &amp; Function List</w:t>
        </w:r>
      </w:hyperlink>
      <w:r>
        <w:t xml:space="preserve"> </w:t>
      </w:r>
      <w:r>
        <w:rPr>
          <w:lang w:val="en-US"/>
        </w:rPr>
        <w:t>are referenced in this Feature Implementation Specification:</w:t>
      </w:r>
    </w:p>
    <w:p w14:paraId="577AD246" w14:textId="77777777" w:rsidR="00756F2D" w:rsidRDefault="00756F2D" w:rsidP="000B730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4077"/>
        <w:gridCol w:w="5027"/>
      </w:tblGrid>
      <w:tr w:rsidR="00504D67" w:rsidRPr="007C20FA" w14:paraId="0E0257B8" w14:textId="77777777" w:rsidTr="00F46D80">
        <w:trPr>
          <w:tblHeader/>
          <w:jc w:val="center"/>
        </w:trPr>
        <w:tc>
          <w:tcPr>
            <w:tcW w:w="1163" w:type="dxa"/>
            <w:shd w:val="pct20" w:color="auto" w:fill="FFFFFF"/>
            <w:vAlign w:val="center"/>
          </w:tcPr>
          <w:p w14:paraId="40056F2C" w14:textId="77777777" w:rsidR="00504D67" w:rsidRPr="00C15D3D" w:rsidRDefault="00504D67" w:rsidP="00767670">
            <w:pPr>
              <w:rPr>
                <w:b/>
              </w:rPr>
            </w:pPr>
            <w:r w:rsidRPr="00C15D3D">
              <w:rPr>
                <w:b/>
              </w:rPr>
              <w:t xml:space="preserve">Function </w:t>
            </w:r>
            <w:r>
              <w:rPr>
                <w:b/>
              </w:rPr>
              <w:t>ID</w:t>
            </w:r>
          </w:p>
        </w:tc>
        <w:tc>
          <w:tcPr>
            <w:tcW w:w="4077" w:type="dxa"/>
            <w:shd w:val="pct20" w:color="auto" w:fill="FFFFFF"/>
          </w:tcPr>
          <w:p w14:paraId="2B86C773" w14:textId="77777777" w:rsidR="00504D67" w:rsidRPr="007C20FA" w:rsidRDefault="00504D67" w:rsidP="00767670">
            <w:pPr>
              <w:pStyle w:val="Caption"/>
              <w:jc w:val="left"/>
            </w:pPr>
            <w:r>
              <w:t>Function</w:t>
            </w:r>
            <w:r w:rsidRPr="004E7B74">
              <w:t xml:space="preserve"> </w:t>
            </w:r>
            <w:r>
              <w:t>Name</w:t>
            </w:r>
          </w:p>
        </w:tc>
        <w:tc>
          <w:tcPr>
            <w:tcW w:w="5027" w:type="dxa"/>
            <w:shd w:val="pct20" w:color="auto" w:fill="FFFFFF"/>
          </w:tcPr>
          <w:p w14:paraId="6C9E3FCC" w14:textId="77777777" w:rsidR="00504D67" w:rsidRPr="007C20FA" w:rsidRDefault="00504D67" w:rsidP="00767670">
            <w:pPr>
              <w:pStyle w:val="Caption"/>
              <w:jc w:val="left"/>
            </w:pPr>
            <w:r>
              <w:t>Function</w:t>
            </w:r>
            <w:r w:rsidRPr="004E7B74">
              <w:t xml:space="preserve"> Description</w:t>
            </w:r>
          </w:p>
        </w:tc>
      </w:tr>
      <w:tr w:rsidR="00DA52C1" w:rsidRPr="00BB0EAC" w14:paraId="0475921B" w14:textId="77777777" w:rsidTr="00F46D80">
        <w:trPr>
          <w:jc w:val="center"/>
        </w:trPr>
        <w:tc>
          <w:tcPr>
            <w:tcW w:w="1163" w:type="dxa"/>
          </w:tcPr>
          <w:p w14:paraId="03FD4A47" w14:textId="2D5658F3" w:rsidR="00DA52C1" w:rsidRDefault="00DA52C1" w:rsidP="00DA52C1">
            <w:r>
              <w:t>ISC_SFn:03</w:t>
            </w:r>
          </w:p>
        </w:tc>
        <w:tc>
          <w:tcPr>
            <w:tcW w:w="4077" w:type="dxa"/>
          </w:tcPr>
          <w:p w14:paraId="7570CCA1" w14:textId="7827C9AF" w:rsidR="00DA52C1" w:rsidRDefault="00DA52C1" w:rsidP="00DA52C1">
            <w:r>
              <w:rPr>
                <w:noProof/>
              </w:rPr>
              <w:drawing>
                <wp:inline distT="0" distB="0" distL="0" distR="0" wp14:anchorId="03672338" wp14:editId="26BED005">
                  <wp:extent cx="203200" cy="203200"/>
                  <wp:effectExtent l="0" t="0" r="0" b="0"/>
                  <wp:docPr id="3"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40269517.jpg"/>
                          <pic:cNvPicPr/>
                        </pic:nvPicPr>
                        <pic:blipFill>
                          <a:blip r:embed="rId30" cstate="print"/>
                          <a:stretch>
                            <a:fillRect/>
                          </a:stretch>
                        </pic:blipFill>
                        <pic:spPr>
                          <a:xfrm>
                            <a:off x="0" y="0"/>
                            <a:ext cx="203200" cy="203200"/>
                          </a:xfrm>
                          <a:prstGeom prst="rect">
                            <a:avLst/>
                          </a:prstGeom>
                        </pic:spPr>
                      </pic:pic>
                    </a:graphicData>
                  </a:graphic>
                </wp:inline>
              </w:drawing>
            </w:r>
            <w:r>
              <w:rPr>
                <w:rFonts w:cs="Arial"/>
                <w:bCs/>
              </w:rPr>
              <w:t xml:space="preserve"> Feature Activation</w:t>
            </w:r>
          </w:p>
          <w:p w14:paraId="271744E2" w14:textId="77777777" w:rsidR="00DA52C1" w:rsidRDefault="00DA52C1" w:rsidP="00DA52C1">
            <w:pPr>
              <w:rPr>
                <w:noProof/>
              </w:rPr>
            </w:pPr>
          </w:p>
        </w:tc>
        <w:tc>
          <w:tcPr>
            <w:tcW w:w="5027" w:type="dxa"/>
          </w:tcPr>
          <w:p w14:paraId="42BA69B1" w14:textId="086E694F" w:rsidR="00DA52C1" w:rsidRDefault="00DA52C1" w:rsidP="00DA52C1">
            <w:pPr>
              <w:pStyle w:val="BodyText"/>
              <w:rPr>
                <w:lang w:val="en-US"/>
              </w:rPr>
            </w:pPr>
            <w:r>
              <w:rPr>
                <w:lang w:val="en-US"/>
              </w:rPr>
              <w:t>To activate the feature</w:t>
            </w:r>
          </w:p>
        </w:tc>
      </w:tr>
      <w:tr w:rsidR="00504D67" w:rsidRPr="00BB0EAC" w14:paraId="20C260DC" w14:textId="77777777" w:rsidTr="00F46D80">
        <w:trPr>
          <w:jc w:val="center"/>
        </w:trPr>
        <w:tc>
          <w:tcPr>
            <w:tcW w:w="1163" w:type="dxa"/>
          </w:tcPr>
          <w:p w14:paraId="3669D65D" w14:textId="77777777" w:rsidR="00504D67" w:rsidRPr="00A6458B" w:rsidRDefault="00504D67" w:rsidP="00767670">
            <w:r>
              <w:t>ISC_SFn:04</w:t>
            </w:r>
          </w:p>
        </w:tc>
        <w:tc>
          <w:tcPr>
            <w:tcW w:w="4077" w:type="dxa"/>
          </w:tcPr>
          <w:p w14:paraId="15517592" w14:textId="77777777" w:rsidR="00504D67" w:rsidRDefault="007B50D3" w:rsidP="00767670">
            <w:r>
              <w:rPr>
                <w:noProof/>
              </w:rPr>
              <w:drawing>
                <wp:inline distT="0" distB="0" distL="0" distR="0" wp14:anchorId="1B31E702" wp14:editId="6477EB6D">
                  <wp:extent cx="203200" cy="203200"/>
                  <wp:effectExtent l="0" t="0" r="0" b="0"/>
                  <wp:docPr id="40"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Intruder Detection</w:t>
            </w:r>
          </w:p>
          <w:p w14:paraId="711815F6" w14:textId="77777777" w:rsidR="00504D67" w:rsidRPr="00BB0EAC" w:rsidRDefault="00504D67" w:rsidP="00767670"/>
        </w:tc>
        <w:tc>
          <w:tcPr>
            <w:tcW w:w="5027" w:type="dxa"/>
          </w:tcPr>
          <w:p w14:paraId="440F79D9" w14:textId="77777777" w:rsidR="00504D67" w:rsidRDefault="00504D67" w:rsidP="00767670">
            <w:pPr>
              <w:pStyle w:val="BodyText"/>
              <w:rPr>
                <w:lang w:val="en-US"/>
              </w:rPr>
            </w:pPr>
            <w:r>
              <w:rPr>
                <w:lang w:val="en-US"/>
              </w:rPr>
              <w:t>To detect threat events at the vehicle</w:t>
            </w:r>
          </w:p>
        </w:tc>
      </w:tr>
      <w:tr w:rsidR="00504D67" w:rsidRPr="00BB0EAC" w14:paraId="37EBBAC6" w14:textId="77777777" w:rsidTr="00F46D80">
        <w:trPr>
          <w:jc w:val="center"/>
        </w:trPr>
        <w:tc>
          <w:tcPr>
            <w:tcW w:w="1163" w:type="dxa"/>
          </w:tcPr>
          <w:p w14:paraId="5C0AA865" w14:textId="77777777" w:rsidR="00504D67" w:rsidRPr="00A6458B" w:rsidRDefault="00504D67" w:rsidP="00767670">
            <w:r>
              <w:t>ISC_SFn:05</w:t>
            </w:r>
          </w:p>
        </w:tc>
        <w:tc>
          <w:tcPr>
            <w:tcW w:w="4077" w:type="dxa"/>
          </w:tcPr>
          <w:p w14:paraId="1FEB07AE" w14:textId="77777777" w:rsidR="00504D67" w:rsidRDefault="007B50D3" w:rsidP="00767670">
            <w:r>
              <w:rPr>
                <w:noProof/>
              </w:rPr>
              <w:drawing>
                <wp:inline distT="0" distB="0" distL="0" distR="0" wp14:anchorId="678F9B2C" wp14:editId="0B40DA61">
                  <wp:extent cx="203200" cy="203200"/>
                  <wp:effectExtent l="0" t="0" r="0" b="0"/>
                  <wp:docPr id="42"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Make Decision</w:t>
            </w:r>
          </w:p>
          <w:p w14:paraId="169261A6" w14:textId="77777777" w:rsidR="00504D67" w:rsidRPr="00BB0EAC" w:rsidRDefault="00504D67" w:rsidP="00767670"/>
        </w:tc>
        <w:tc>
          <w:tcPr>
            <w:tcW w:w="5027" w:type="dxa"/>
          </w:tcPr>
          <w:p w14:paraId="08B8E311" w14:textId="77777777" w:rsidR="00504D67" w:rsidRDefault="00504D67" w:rsidP="00767670">
            <w:pPr>
              <w:pStyle w:val="BodyText"/>
              <w:rPr>
                <w:lang w:val="en-US"/>
              </w:rPr>
            </w:pPr>
            <w:r>
              <w:rPr>
                <w:lang w:val="en-US"/>
              </w:rPr>
              <w:t xml:space="preserve">The Make Decision Function handles all decisions at the vehicle side regarding the initiation and termination of the feature and handling the error </w:t>
            </w:r>
            <w:r>
              <w:rPr>
                <w:lang w:val="en-US"/>
              </w:rPr>
              <w:lastRenderedPageBreak/>
              <w:t>messages regarding the feature depending on the user’s requests for the video stream</w:t>
            </w:r>
          </w:p>
        </w:tc>
      </w:tr>
      <w:tr w:rsidR="00504D67" w:rsidRPr="00BB0EAC" w14:paraId="162E751C" w14:textId="77777777" w:rsidTr="00F46D80">
        <w:trPr>
          <w:jc w:val="center"/>
        </w:trPr>
        <w:tc>
          <w:tcPr>
            <w:tcW w:w="1163" w:type="dxa"/>
          </w:tcPr>
          <w:p w14:paraId="69690F3A" w14:textId="77777777" w:rsidR="00504D67" w:rsidRPr="00A6458B" w:rsidRDefault="00504D67" w:rsidP="00767670">
            <w:r>
              <w:lastRenderedPageBreak/>
              <w:t>ISC_SFn:06</w:t>
            </w:r>
          </w:p>
        </w:tc>
        <w:tc>
          <w:tcPr>
            <w:tcW w:w="4077" w:type="dxa"/>
          </w:tcPr>
          <w:p w14:paraId="7E7A00FA" w14:textId="77777777" w:rsidR="00504D67" w:rsidRDefault="007B50D3" w:rsidP="00767670">
            <w:r>
              <w:rPr>
                <w:noProof/>
              </w:rPr>
              <w:drawing>
                <wp:inline distT="0" distB="0" distL="0" distR="0" wp14:anchorId="52066439" wp14:editId="5A3FC642">
                  <wp:extent cx="203200" cy="203200"/>
                  <wp:effectExtent l="0" t="0" r="0" b="0"/>
                  <wp:docPr id="44"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Manage Ford Pass App</w:t>
            </w:r>
          </w:p>
          <w:p w14:paraId="29848004" w14:textId="77777777" w:rsidR="00504D67" w:rsidRPr="00BB0EAC" w:rsidRDefault="00504D67" w:rsidP="00767670"/>
        </w:tc>
        <w:tc>
          <w:tcPr>
            <w:tcW w:w="5027" w:type="dxa"/>
          </w:tcPr>
          <w:p w14:paraId="5B2FE368" w14:textId="77777777" w:rsidR="00504D67" w:rsidRDefault="00504D67" w:rsidP="00767670">
            <w:pPr>
              <w:pStyle w:val="BodyText"/>
              <w:rPr>
                <w:lang w:val="en-US"/>
              </w:rPr>
            </w:pPr>
            <w:r>
              <w:rPr>
                <w:lang w:val="en-US"/>
              </w:rPr>
              <w:t>This function allows to:</w:t>
            </w:r>
          </w:p>
          <w:p w14:paraId="5733F155" w14:textId="77777777" w:rsidR="00504D67" w:rsidRDefault="00504D67" w:rsidP="00767670">
            <w:pPr>
              <w:pStyle w:val="BodyText"/>
              <w:rPr>
                <w:lang w:val="en-US"/>
              </w:rPr>
            </w:pPr>
            <w:r>
              <w:rPr>
                <w:lang w:val="en-US"/>
              </w:rPr>
              <w:t>-  Launch the ISC system</w:t>
            </w:r>
          </w:p>
          <w:p w14:paraId="7EBE40F0" w14:textId="77777777" w:rsidR="00504D67" w:rsidRDefault="00504D67" w:rsidP="00767670">
            <w:pPr>
              <w:pStyle w:val="BodyText"/>
              <w:rPr>
                <w:lang w:val="en-US"/>
              </w:rPr>
            </w:pPr>
            <w:r>
              <w:rPr>
                <w:lang w:val="en-US"/>
              </w:rPr>
              <w:t>- Display Available Cameras Views with their Status</w:t>
            </w:r>
          </w:p>
          <w:p w14:paraId="63CE2914" w14:textId="77777777" w:rsidR="00504D67" w:rsidRDefault="00504D67" w:rsidP="00767670">
            <w:pPr>
              <w:pStyle w:val="BodyText"/>
              <w:rPr>
                <w:lang w:val="en-US"/>
              </w:rPr>
            </w:pPr>
            <w:r>
              <w:rPr>
                <w:lang w:val="en-US"/>
              </w:rPr>
              <w:t>- Request, display and terminate the video stream</w:t>
            </w:r>
          </w:p>
          <w:p w14:paraId="770AC1B3" w14:textId="77777777" w:rsidR="00504D67" w:rsidRDefault="00504D67" w:rsidP="00767670">
            <w:pPr>
              <w:pStyle w:val="BodyText"/>
              <w:rPr>
                <w:lang w:val="en-US"/>
              </w:rPr>
            </w:pPr>
            <w:r>
              <w:rPr>
                <w:lang w:val="en-US"/>
              </w:rPr>
              <w:t>- Display the pop-ups</w:t>
            </w:r>
          </w:p>
          <w:p w14:paraId="72B5DD45" w14:textId="77777777" w:rsidR="00504D67" w:rsidRDefault="00504D67" w:rsidP="00767670">
            <w:pPr>
              <w:pStyle w:val="BodyText"/>
              <w:rPr>
                <w:lang w:val="en-US"/>
              </w:rPr>
            </w:pPr>
            <w:r>
              <w:rPr>
                <w:lang w:val="en-US"/>
              </w:rPr>
              <w:t>- Manage and save the settings</w:t>
            </w:r>
          </w:p>
          <w:p w14:paraId="45F699FA" w14:textId="77777777" w:rsidR="00504D67" w:rsidRDefault="00504D67" w:rsidP="00767670">
            <w:pPr>
              <w:pStyle w:val="BodyText"/>
              <w:rPr>
                <w:lang w:val="en-US"/>
              </w:rPr>
            </w:pPr>
            <w:r>
              <w:rPr>
                <w:lang w:val="en-US"/>
              </w:rPr>
              <w:t>- View/Skip tutorial</w:t>
            </w:r>
          </w:p>
          <w:p w14:paraId="207DD3AE" w14:textId="77777777" w:rsidR="00504D67" w:rsidRDefault="00504D67" w:rsidP="00767670">
            <w:pPr>
              <w:pStyle w:val="BodyText"/>
              <w:rPr>
                <w:lang w:val="en-US"/>
              </w:rPr>
            </w:pPr>
            <w:r>
              <w:rPr>
                <w:lang w:val="en-US"/>
              </w:rPr>
              <w:t>- Image Capture</w:t>
            </w:r>
          </w:p>
        </w:tc>
      </w:tr>
      <w:tr w:rsidR="00504D67" w:rsidRPr="00BB0EAC" w14:paraId="3C1380A0" w14:textId="77777777" w:rsidTr="00F46D80">
        <w:trPr>
          <w:jc w:val="center"/>
        </w:trPr>
        <w:tc>
          <w:tcPr>
            <w:tcW w:w="1163" w:type="dxa"/>
          </w:tcPr>
          <w:p w14:paraId="0F4F5DCF" w14:textId="77777777" w:rsidR="00504D67" w:rsidRPr="00A6458B" w:rsidRDefault="00504D67" w:rsidP="00767670">
            <w:r>
              <w:t>ISC_SFn:08</w:t>
            </w:r>
          </w:p>
        </w:tc>
        <w:tc>
          <w:tcPr>
            <w:tcW w:w="4077" w:type="dxa"/>
          </w:tcPr>
          <w:p w14:paraId="72CE8F3C" w14:textId="77777777" w:rsidR="00504D67" w:rsidRDefault="007B50D3" w:rsidP="00767670">
            <w:r>
              <w:rPr>
                <w:noProof/>
              </w:rPr>
              <w:drawing>
                <wp:inline distT="0" distB="0" distL="0" distR="0" wp14:anchorId="5BA5ACDD" wp14:editId="7DE580C9">
                  <wp:extent cx="203200" cy="203200"/>
                  <wp:effectExtent l="0" t="0" r="0" b="0"/>
                  <wp:docPr id="46"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Play Video from USB</w:t>
            </w:r>
          </w:p>
          <w:p w14:paraId="7959E41C" w14:textId="77777777" w:rsidR="00504D67" w:rsidRPr="00BB0EAC" w:rsidRDefault="00504D67" w:rsidP="00767670"/>
        </w:tc>
        <w:tc>
          <w:tcPr>
            <w:tcW w:w="5027" w:type="dxa"/>
          </w:tcPr>
          <w:p w14:paraId="0890F4FF" w14:textId="77777777" w:rsidR="00504D67" w:rsidRDefault="00504D67" w:rsidP="00767670">
            <w:pPr>
              <w:pStyle w:val="BodyText"/>
              <w:rPr>
                <w:lang w:val="en-US"/>
              </w:rPr>
            </w:pPr>
            <w:r>
              <w:rPr>
                <w:lang w:val="en-US"/>
              </w:rPr>
              <w:t>To play video (on the APIM/SYNC/Phoenix) that is stored on the USB memory device</w:t>
            </w:r>
          </w:p>
        </w:tc>
      </w:tr>
      <w:tr w:rsidR="00504D67" w:rsidRPr="00BB0EAC" w14:paraId="64A2D527" w14:textId="77777777" w:rsidTr="00F46D80">
        <w:trPr>
          <w:jc w:val="center"/>
        </w:trPr>
        <w:tc>
          <w:tcPr>
            <w:tcW w:w="1163" w:type="dxa"/>
          </w:tcPr>
          <w:p w14:paraId="533A577C" w14:textId="77777777" w:rsidR="00504D67" w:rsidRPr="00A6458B" w:rsidRDefault="00504D67" w:rsidP="00767670">
            <w:r>
              <w:t>ISC_SFn:09</w:t>
            </w:r>
          </w:p>
        </w:tc>
        <w:tc>
          <w:tcPr>
            <w:tcW w:w="4077" w:type="dxa"/>
          </w:tcPr>
          <w:p w14:paraId="003B1654" w14:textId="77777777" w:rsidR="00504D67" w:rsidRDefault="007B50D3" w:rsidP="00767670">
            <w:r>
              <w:rPr>
                <w:noProof/>
              </w:rPr>
              <w:drawing>
                <wp:inline distT="0" distB="0" distL="0" distR="0" wp14:anchorId="688A8B70" wp14:editId="26144199">
                  <wp:extent cx="203200" cy="203200"/>
                  <wp:effectExtent l="0" t="0" r="0" b="0"/>
                  <wp:docPr id="48"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Power Source</w:t>
            </w:r>
          </w:p>
          <w:p w14:paraId="75D445AA" w14:textId="77777777" w:rsidR="00504D67" w:rsidRPr="00BB0EAC" w:rsidRDefault="00504D67" w:rsidP="00767670"/>
        </w:tc>
        <w:tc>
          <w:tcPr>
            <w:tcW w:w="5027" w:type="dxa"/>
          </w:tcPr>
          <w:p w14:paraId="6B8190F4" w14:textId="77777777" w:rsidR="00504D67" w:rsidRDefault="00504D67" w:rsidP="00767670">
            <w:pPr>
              <w:pStyle w:val="BodyText"/>
              <w:rPr>
                <w:lang w:val="en-US"/>
              </w:rPr>
            </w:pPr>
            <w:r>
              <w:rPr>
                <w:lang w:val="en-US"/>
              </w:rPr>
              <w:t>This function provides power to Video Stream function.</w:t>
            </w:r>
          </w:p>
        </w:tc>
      </w:tr>
      <w:tr w:rsidR="00504D67" w:rsidRPr="00BB0EAC" w14:paraId="3864CEF0" w14:textId="77777777" w:rsidTr="00F46D80">
        <w:trPr>
          <w:jc w:val="center"/>
        </w:trPr>
        <w:tc>
          <w:tcPr>
            <w:tcW w:w="1163" w:type="dxa"/>
          </w:tcPr>
          <w:p w14:paraId="55D82464" w14:textId="77777777" w:rsidR="00504D67" w:rsidRPr="00A6458B" w:rsidRDefault="00504D67" w:rsidP="00767670">
            <w:r>
              <w:t>ISC_SFn:11</w:t>
            </w:r>
          </w:p>
        </w:tc>
        <w:tc>
          <w:tcPr>
            <w:tcW w:w="4077" w:type="dxa"/>
          </w:tcPr>
          <w:p w14:paraId="5FF8E765" w14:textId="77777777" w:rsidR="00504D67" w:rsidRDefault="007B50D3" w:rsidP="00767670">
            <w:r>
              <w:rPr>
                <w:noProof/>
              </w:rPr>
              <w:drawing>
                <wp:inline distT="0" distB="0" distL="0" distR="0" wp14:anchorId="7225525C" wp14:editId="1CD59414">
                  <wp:extent cx="203200" cy="203200"/>
                  <wp:effectExtent l="0" t="0" r="0" b="0"/>
                  <wp:docPr id="50"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Enable Feature &amp; Store Video to USB</w:t>
            </w:r>
          </w:p>
          <w:p w14:paraId="6AD1EA13" w14:textId="77777777" w:rsidR="00504D67" w:rsidRPr="00BB0EAC" w:rsidRDefault="00504D67" w:rsidP="00767670"/>
        </w:tc>
        <w:tc>
          <w:tcPr>
            <w:tcW w:w="5027" w:type="dxa"/>
          </w:tcPr>
          <w:p w14:paraId="120DD9AF" w14:textId="77777777" w:rsidR="00504D67" w:rsidRDefault="00504D67" w:rsidP="00767670">
            <w:pPr>
              <w:pStyle w:val="BodyText"/>
              <w:rPr>
                <w:lang w:val="en-US"/>
              </w:rPr>
            </w:pPr>
            <w:r>
              <w:rPr>
                <w:lang w:val="en-US"/>
              </w:rPr>
              <w:t>To enable the feature and store video on the USB memory device</w:t>
            </w:r>
          </w:p>
        </w:tc>
      </w:tr>
      <w:tr w:rsidR="00504D67" w:rsidRPr="00BB0EAC" w14:paraId="67B01B05" w14:textId="77777777" w:rsidTr="00F46D80">
        <w:trPr>
          <w:jc w:val="center"/>
        </w:trPr>
        <w:tc>
          <w:tcPr>
            <w:tcW w:w="1163" w:type="dxa"/>
          </w:tcPr>
          <w:p w14:paraId="0E63A827" w14:textId="77777777" w:rsidR="00504D67" w:rsidRPr="00A6458B" w:rsidRDefault="00504D67" w:rsidP="00767670">
            <w:r>
              <w:t>ISC_SFn:12</w:t>
            </w:r>
          </w:p>
        </w:tc>
        <w:tc>
          <w:tcPr>
            <w:tcW w:w="4077" w:type="dxa"/>
          </w:tcPr>
          <w:p w14:paraId="2036A747" w14:textId="77777777" w:rsidR="00504D67" w:rsidRDefault="007B50D3" w:rsidP="00767670">
            <w:r>
              <w:rPr>
                <w:noProof/>
              </w:rPr>
              <w:drawing>
                <wp:inline distT="0" distB="0" distL="0" distR="0" wp14:anchorId="489E7218" wp14:editId="018BF0B8">
                  <wp:extent cx="203200" cy="203200"/>
                  <wp:effectExtent l="0" t="0" r="0" b="0"/>
                  <wp:docPr id="52"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Provide Vehicle Battery Information</w:t>
            </w:r>
          </w:p>
          <w:p w14:paraId="6BBC10BA" w14:textId="77777777" w:rsidR="00504D67" w:rsidRPr="00BB0EAC" w:rsidRDefault="00504D67" w:rsidP="00767670"/>
        </w:tc>
        <w:tc>
          <w:tcPr>
            <w:tcW w:w="5027" w:type="dxa"/>
          </w:tcPr>
          <w:p w14:paraId="28DAA9C8" w14:textId="77777777" w:rsidR="00504D67" w:rsidRDefault="00504D67" w:rsidP="00767670">
            <w:pPr>
              <w:pStyle w:val="BodyText"/>
              <w:rPr>
                <w:lang w:val="en-US"/>
              </w:rPr>
            </w:pPr>
            <w:r>
              <w:rPr>
                <w:lang w:val="en-US"/>
              </w:rPr>
              <w:t>The Vehicle Battery information Function provides the Vehicle Battery information to the Make Decision Function to evaluate if the video stream is possible or not.</w:t>
            </w:r>
          </w:p>
        </w:tc>
      </w:tr>
      <w:tr w:rsidR="00504D67" w:rsidRPr="00BB0EAC" w14:paraId="43C74922" w14:textId="77777777" w:rsidTr="00F46D80">
        <w:trPr>
          <w:jc w:val="center"/>
        </w:trPr>
        <w:tc>
          <w:tcPr>
            <w:tcW w:w="1163" w:type="dxa"/>
          </w:tcPr>
          <w:p w14:paraId="6A0985F3" w14:textId="77777777" w:rsidR="00504D67" w:rsidRPr="00A6458B" w:rsidRDefault="00504D67" w:rsidP="00767670">
            <w:r>
              <w:t>ISC_SFn:13</w:t>
            </w:r>
          </w:p>
        </w:tc>
        <w:tc>
          <w:tcPr>
            <w:tcW w:w="4077" w:type="dxa"/>
          </w:tcPr>
          <w:p w14:paraId="0A64B424" w14:textId="77777777" w:rsidR="00504D67" w:rsidRDefault="007B50D3" w:rsidP="00767670">
            <w:r>
              <w:rPr>
                <w:noProof/>
              </w:rPr>
              <w:drawing>
                <wp:inline distT="0" distB="0" distL="0" distR="0" wp14:anchorId="709E68D4" wp14:editId="082890BF">
                  <wp:extent cx="203200" cy="203200"/>
                  <wp:effectExtent l="0" t="0" r="0" b="0"/>
                  <wp:docPr id="54" name="Picture -1740269517.jpg" descr="-1740269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40269517.jpg"/>
                          <pic:cNvPicPr/>
                        </pic:nvPicPr>
                        <pic:blipFill>
                          <a:blip r:embed="rId30"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Video Stream</w:t>
            </w:r>
          </w:p>
          <w:p w14:paraId="545F7C07" w14:textId="77777777" w:rsidR="00504D67" w:rsidRPr="00BB0EAC" w:rsidRDefault="00504D67" w:rsidP="00767670"/>
        </w:tc>
        <w:tc>
          <w:tcPr>
            <w:tcW w:w="5027" w:type="dxa"/>
          </w:tcPr>
          <w:p w14:paraId="6E260629" w14:textId="77777777" w:rsidR="00504D67" w:rsidRDefault="00504D67" w:rsidP="00767670">
            <w:pPr>
              <w:pStyle w:val="BodyText"/>
              <w:rPr>
                <w:lang w:val="en-US"/>
              </w:rPr>
            </w:pPr>
            <w:r>
              <w:rPr>
                <w:lang w:val="en-US"/>
              </w:rPr>
              <w:t>To "live" stream video from the vehicle cameras to the network (clouds and user's mobile and the USB memory device - note only to USB for China Variants)</w:t>
            </w:r>
          </w:p>
        </w:tc>
      </w:tr>
    </w:tbl>
    <w:p w14:paraId="111DD1C7" w14:textId="2A68C5CF" w:rsidR="00504D67" w:rsidRDefault="00512534" w:rsidP="00512534">
      <w:pPr>
        <w:pStyle w:val="Caption"/>
      </w:pPr>
      <w:bookmarkStart w:id="96" w:name="_Toc103766700"/>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sidR="00885201">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sidR="00885201">
        <w:rPr>
          <w:noProof/>
        </w:rPr>
        <w:t>1</w:t>
      </w:r>
      <w:r w:rsidRPr="009B320D">
        <w:rPr>
          <w:noProof/>
        </w:rPr>
        <w:fldChar w:fldCharType="end"/>
      </w:r>
      <w:r w:rsidRPr="009B320D">
        <w:t xml:space="preserve">: List of </w:t>
      </w:r>
      <w:r w:rsidR="00DA52C1">
        <w:t xml:space="preserve">Logical Level </w:t>
      </w:r>
      <w:r w:rsidR="003F58DF">
        <w:t xml:space="preserve">System </w:t>
      </w:r>
      <w:r w:rsidRPr="009B320D">
        <w:t>Functions</w:t>
      </w:r>
      <w:bookmarkEnd w:id="96"/>
    </w:p>
    <w:p w14:paraId="0BA7D23A" w14:textId="4038B78A" w:rsidR="003F58DF" w:rsidRDefault="003F58DF" w:rsidP="003F58DF"/>
    <w:p w14:paraId="5AE5F303" w14:textId="77777777" w:rsidR="003F58DF" w:rsidRPr="003F58DF" w:rsidRDefault="003F58DF" w:rsidP="003F58DF"/>
    <w:p w14:paraId="4E43786D" w14:textId="0ECAB71F" w:rsidR="00072314" w:rsidRDefault="00072314" w:rsidP="00072314"/>
    <w:tbl>
      <w:tblPr>
        <w:tblW w:w="10860" w:type="dxa"/>
        <w:tblLook w:val="04A0" w:firstRow="1" w:lastRow="0" w:firstColumn="1" w:lastColumn="0" w:noHBand="0" w:noVBand="1"/>
      </w:tblPr>
      <w:tblGrid>
        <w:gridCol w:w="440"/>
        <w:gridCol w:w="1842"/>
        <w:gridCol w:w="3262"/>
        <w:gridCol w:w="5316"/>
      </w:tblGrid>
      <w:tr w:rsidR="00DA52C1" w:rsidRPr="00DA52C1" w14:paraId="65B3C1EC" w14:textId="77777777" w:rsidTr="003F58DF">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808080"/>
            <w:vAlign w:val="bottom"/>
            <w:hideMark/>
          </w:tcPr>
          <w:p w14:paraId="1E45179F" w14:textId="77777777" w:rsidR="00DA52C1" w:rsidRPr="00DA52C1" w:rsidRDefault="00DA52C1" w:rsidP="00DA52C1">
            <w:pPr>
              <w:overflowPunct/>
              <w:autoSpaceDE/>
              <w:autoSpaceDN/>
              <w:adjustRightInd/>
              <w:jc w:val="center"/>
              <w:textAlignment w:val="auto"/>
              <w:rPr>
                <w:rFonts w:ascii="Calibri" w:hAnsi="Calibri" w:cs="Calibri"/>
                <w:b/>
                <w:bCs/>
                <w:color w:val="FFFFFF"/>
                <w:sz w:val="22"/>
                <w:szCs w:val="22"/>
                <w:lang w:val="en-GB" w:eastAsia="en-GB"/>
              </w:rPr>
            </w:pPr>
            <w:r w:rsidRPr="00DA52C1">
              <w:rPr>
                <w:rFonts w:ascii="Calibri" w:hAnsi="Calibri" w:cs="Calibri"/>
                <w:b/>
                <w:bCs/>
                <w:color w:val="FFFFFF"/>
                <w:sz w:val="22"/>
                <w:szCs w:val="22"/>
                <w:lang w:val="en-GB" w:eastAsia="en-GB"/>
              </w:rPr>
              <w:t>#</w:t>
            </w:r>
          </w:p>
        </w:tc>
        <w:tc>
          <w:tcPr>
            <w:tcW w:w="1842" w:type="dxa"/>
            <w:tcBorders>
              <w:top w:val="single" w:sz="4" w:space="0" w:color="auto"/>
              <w:left w:val="nil"/>
              <w:bottom w:val="single" w:sz="4" w:space="0" w:color="auto"/>
              <w:right w:val="single" w:sz="4" w:space="0" w:color="auto"/>
            </w:tcBorders>
            <w:shd w:val="clear" w:color="000000" w:fill="808080"/>
            <w:vAlign w:val="bottom"/>
            <w:hideMark/>
          </w:tcPr>
          <w:p w14:paraId="5BA800F5" w14:textId="77777777" w:rsidR="00DA52C1" w:rsidRPr="00DA52C1" w:rsidRDefault="00DA52C1" w:rsidP="00DA52C1">
            <w:pPr>
              <w:overflowPunct/>
              <w:autoSpaceDE/>
              <w:autoSpaceDN/>
              <w:adjustRightInd/>
              <w:jc w:val="center"/>
              <w:textAlignment w:val="auto"/>
              <w:rPr>
                <w:rFonts w:ascii="Calibri" w:hAnsi="Calibri" w:cs="Calibri"/>
                <w:b/>
                <w:bCs/>
                <w:color w:val="FFFFFF"/>
                <w:sz w:val="22"/>
                <w:szCs w:val="22"/>
                <w:lang w:val="en-GB" w:eastAsia="en-GB"/>
              </w:rPr>
            </w:pPr>
            <w:r w:rsidRPr="00DA52C1">
              <w:rPr>
                <w:rFonts w:ascii="Calibri" w:hAnsi="Calibri" w:cs="Calibri"/>
                <w:b/>
                <w:bCs/>
                <w:color w:val="FFFFFF"/>
                <w:sz w:val="22"/>
                <w:szCs w:val="22"/>
                <w:lang w:val="en-GB" w:eastAsia="en-GB"/>
              </w:rPr>
              <w:t>Id</w:t>
            </w:r>
          </w:p>
        </w:tc>
        <w:tc>
          <w:tcPr>
            <w:tcW w:w="3262" w:type="dxa"/>
            <w:tcBorders>
              <w:top w:val="single" w:sz="4" w:space="0" w:color="auto"/>
              <w:left w:val="nil"/>
              <w:bottom w:val="single" w:sz="4" w:space="0" w:color="auto"/>
              <w:right w:val="single" w:sz="4" w:space="0" w:color="auto"/>
            </w:tcBorders>
            <w:shd w:val="clear" w:color="000000" w:fill="808080"/>
            <w:vAlign w:val="bottom"/>
            <w:hideMark/>
          </w:tcPr>
          <w:p w14:paraId="57399ACF" w14:textId="77777777" w:rsidR="00DA52C1" w:rsidRPr="00DA52C1" w:rsidRDefault="00DA52C1" w:rsidP="00DA52C1">
            <w:pPr>
              <w:overflowPunct/>
              <w:autoSpaceDE/>
              <w:autoSpaceDN/>
              <w:adjustRightInd/>
              <w:jc w:val="center"/>
              <w:textAlignment w:val="auto"/>
              <w:rPr>
                <w:rFonts w:ascii="Calibri" w:hAnsi="Calibri" w:cs="Calibri"/>
                <w:b/>
                <w:bCs/>
                <w:color w:val="FFFFFF"/>
                <w:sz w:val="22"/>
                <w:szCs w:val="22"/>
                <w:lang w:val="en-GB" w:eastAsia="en-GB"/>
              </w:rPr>
            </w:pPr>
            <w:r w:rsidRPr="00DA52C1">
              <w:rPr>
                <w:rFonts w:ascii="Calibri" w:hAnsi="Calibri" w:cs="Calibri"/>
                <w:b/>
                <w:bCs/>
                <w:color w:val="FFFFFF"/>
                <w:sz w:val="22"/>
                <w:szCs w:val="22"/>
                <w:lang w:val="en-GB" w:eastAsia="en-GB"/>
              </w:rPr>
              <w:t>Name</w:t>
            </w:r>
          </w:p>
        </w:tc>
        <w:tc>
          <w:tcPr>
            <w:tcW w:w="5316" w:type="dxa"/>
            <w:tcBorders>
              <w:top w:val="single" w:sz="4" w:space="0" w:color="auto"/>
              <w:left w:val="nil"/>
              <w:bottom w:val="single" w:sz="4" w:space="0" w:color="auto"/>
              <w:right w:val="single" w:sz="4" w:space="0" w:color="auto"/>
            </w:tcBorders>
            <w:shd w:val="clear" w:color="000000" w:fill="808080"/>
            <w:vAlign w:val="bottom"/>
            <w:hideMark/>
          </w:tcPr>
          <w:p w14:paraId="57F4CEF0" w14:textId="77777777" w:rsidR="00DA52C1" w:rsidRPr="00DA52C1" w:rsidRDefault="00DA52C1" w:rsidP="00DA52C1">
            <w:pPr>
              <w:overflowPunct/>
              <w:autoSpaceDE/>
              <w:autoSpaceDN/>
              <w:adjustRightInd/>
              <w:jc w:val="center"/>
              <w:textAlignment w:val="auto"/>
              <w:rPr>
                <w:rFonts w:ascii="Calibri" w:hAnsi="Calibri" w:cs="Calibri"/>
                <w:b/>
                <w:bCs/>
                <w:color w:val="FFFFFF"/>
                <w:sz w:val="22"/>
                <w:szCs w:val="22"/>
                <w:lang w:val="en-GB" w:eastAsia="en-GB"/>
              </w:rPr>
            </w:pPr>
            <w:r w:rsidRPr="00DA52C1">
              <w:rPr>
                <w:rFonts w:ascii="Calibri" w:hAnsi="Calibri" w:cs="Calibri"/>
                <w:b/>
                <w:bCs/>
                <w:color w:val="FFFFFF"/>
                <w:sz w:val="22"/>
                <w:szCs w:val="22"/>
                <w:lang w:val="en-GB" w:eastAsia="en-GB"/>
              </w:rPr>
              <w:t>Documentation</w:t>
            </w:r>
          </w:p>
        </w:tc>
      </w:tr>
      <w:tr w:rsidR="00DA52C1" w:rsidRPr="00DA52C1" w14:paraId="48808DE6" w14:textId="77777777" w:rsidTr="003F58DF">
        <w:trPr>
          <w:trHeight w:val="900"/>
        </w:trPr>
        <w:tc>
          <w:tcPr>
            <w:tcW w:w="440" w:type="dxa"/>
            <w:tcBorders>
              <w:top w:val="nil"/>
              <w:left w:val="single" w:sz="4" w:space="0" w:color="auto"/>
              <w:bottom w:val="single" w:sz="4" w:space="0" w:color="auto"/>
              <w:right w:val="single" w:sz="4" w:space="0" w:color="auto"/>
            </w:tcBorders>
            <w:shd w:val="clear" w:color="auto" w:fill="auto"/>
            <w:hideMark/>
          </w:tcPr>
          <w:p w14:paraId="3C237ACA"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w:t>
            </w:r>
          </w:p>
        </w:tc>
        <w:tc>
          <w:tcPr>
            <w:tcW w:w="1842" w:type="dxa"/>
            <w:tcBorders>
              <w:top w:val="nil"/>
              <w:left w:val="nil"/>
              <w:bottom w:val="single" w:sz="4" w:space="0" w:color="auto"/>
              <w:right w:val="single" w:sz="4" w:space="0" w:color="auto"/>
            </w:tcBorders>
            <w:shd w:val="clear" w:color="auto" w:fill="auto"/>
            <w:hideMark/>
          </w:tcPr>
          <w:p w14:paraId="382A5B1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CF_ISC_APIM:1</w:t>
            </w:r>
          </w:p>
        </w:tc>
        <w:tc>
          <w:tcPr>
            <w:tcW w:w="3262" w:type="dxa"/>
            <w:tcBorders>
              <w:top w:val="nil"/>
              <w:left w:val="nil"/>
              <w:bottom w:val="single" w:sz="4" w:space="0" w:color="auto"/>
              <w:right w:val="single" w:sz="4" w:space="0" w:color="auto"/>
            </w:tcBorders>
            <w:shd w:val="clear" w:color="auto" w:fill="auto"/>
            <w:hideMark/>
          </w:tcPr>
          <w:p w14:paraId="4BF66F88"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Manage Storage/Overwrite of Data on USB Memory Device</w:t>
            </w:r>
          </w:p>
        </w:tc>
        <w:tc>
          <w:tcPr>
            <w:tcW w:w="5316" w:type="dxa"/>
            <w:tcBorders>
              <w:top w:val="nil"/>
              <w:left w:val="nil"/>
              <w:bottom w:val="single" w:sz="4" w:space="0" w:color="auto"/>
              <w:right w:val="single" w:sz="4" w:space="0" w:color="auto"/>
            </w:tcBorders>
            <w:shd w:val="clear" w:color="auto" w:fill="auto"/>
            <w:hideMark/>
          </w:tcPr>
          <w:p w14:paraId="482181E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The manage and overwriting of Video, Threat &amp; Date/Time data on the USB memory device (eg pen drive) must be controlled</w:t>
            </w:r>
          </w:p>
        </w:tc>
      </w:tr>
      <w:tr w:rsidR="00DA52C1" w:rsidRPr="00DA52C1" w14:paraId="410842EA"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06D07F62"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w:t>
            </w:r>
          </w:p>
        </w:tc>
        <w:tc>
          <w:tcPr>
            <w:tcW w:w="1842" w:type="dxa"/>
            <w:tcBorders>
              <w:top w:val="nil"/>
              <w:left w:val="nil"/>
              <w:bottom w:val="single" w:sz="4" w:space="0" w:color="auto"/>
              <w:right w:val="single" w:sz="4" w:space="0" w:color="auto"/>
            </w:tcBorders>
            <w:shd w:val="clear" w:color="auto" w:fill="auto"/>
            <w:hideMark/>
          </w:tcPr>
          <w:p w14:paraId="07B3896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CF_ISC_APIM:2</w:t>
            </w:r>
          </w:p>
        </w:tc>
        <w:tc>
          <w:tcPr>
            <w:tcW w:w="3262" w:type="dxa"/>
            <w:tcBorders>
              <w:top w:val="nil"/>
              <w:left w:val="nil"/>
              <w:bottom w:val="single" w:sz="4" w:space="0" w:color="auto"/>
              <w:right w:val="single" w:sz="4" w:space="0" w:color="auto"/>
            </w:tcBorders>
            <w:shd w:val="clear" w:color="auto" w:fill="auto"/>
            <w:hideMark/>
          </w:tcPr>
          <w:p w14:paraId="0DA9F940"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Accept Privacy Settings</w:t>
            </w:r>
          </w:p>
        </w:tc>
        <w:tc>
          <w:tcPr>
            <w:tcW w:w="5316" w:type="dxa"/>
            <w:tcBorders>
              <w:top w:val="nil"/>
              <w:left w:val="nil"/>
              <w:bottom w:val="single" w:sz="4" w:space="0" w:color="auto"/>
              <w:right w:val="single" w:sz="4" w:space="0" w:color="auto"/>
            </w:tcBorders>
            <w:shd w:val="clear" w:color="auto" w:fill="auto"/>
            <w:hideMark/>
          </w:tcPr>
          <w:p w14:paraId="4CCBC9C4"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The APIM is used to allow acceptance of the privacy settings for the feature</w:t>
            </w:r>
          </w:p>
        </w:tc>
      </w:tr>
      <w:tr w:rsidR="00DA52C1" w:rsidRPr="00DA52C1" w14:paraId="548E29C2"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74FBD542"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w:t>
            </w:r>
          </w:p>
        </w:tc>
        <w:tc>
          <w:tcPr>
            <w:tcW w:w="1842" w:type="dxa"/>
            <w:tcBorders>
              <w:top w:val="nil"/>
              <w:left w:val="nil"/>
              <w:bottom w:val="single" w:sz="4" w:space="0" w:color="auto"/>
              <w:right w:val="single" w:sz="4" w:space="0" w:color="auto"/>
            </w:tcBorders>
            <w:shd w:val="clear" w:color="auto" w:fill="auto"/>
            <w:hideMark/>
          </w:tcPr>
          <w:p w14:paraId="7C31456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CF_ISC_APIM:3</w:t>
            </w:r>
          </w:p>
        </w:tc>
        <w:tc>
          <w:tcPr>
            <w:tcW w:w="3262" w:type="dxa"/>
            <w:tcBorders>
              <w:top w:val="nil"/>
              <w:left w:val="nil"/>
              <w:bottom w:val="single" w:sz="4" w:space="0" w:color="auto"/>
              <w:right w:val="single" w:sz="4" w:space="0" w:color="auto"/>
            </w:tcBorders>
            <w:shd w:val="clear" w:color="auto" w:fill="auto"/>
            <w:hideMark/>
          </w:tcPr>
          <w:p w14:paraId="0940672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Delete Videos on USB</w:t>
            </w:r>
          </w:p>
        </w:tc>
        <w:tc>
          <w:tcPr>
            <w:tcW w:w="5316" w:type="dxa"/>
            <w:tcBorders>
              <w:top w:val="nil"/>
              <w:left w:val="nil"/>
              <w:bottom w:val="single" w:sz="4" w:space="0" w:color="auto"/>
              <w:right w:val="single" w:sz="4" w:space="0" w:color="auto"/>
            </w:tcBorders>
            <w:shd w:val="clear" w:color="auto" w:fill="auto"/>
            <w:hideMark/>
          </w:tcPr>
          <w:p w14:paraId="06C1D17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Delete Videos on USB</w:t>
            </w:r>
          </w:p>
        </w:tc>
      </w:tr>
      <w:tr w:rsidR="00DA52C1" w:rsidRPr="00DA52C1" w14:paraId="14AEE1E7"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6CE4DBA7"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w:t>
            </w:r>
          </w:p>
        </w:tc>
        <w:tc>
          <w:tcPr>
            <w:tcW w:w="1842" w:type="dxa"/>
            <w:tcBorders>
              <w:top w:val="nil"/>
              <w:left w:val="nil"/>
              <w:bottom w:val="single" w:sz="4" w:space="0" w:color="auto"/>
              <w:right w:val="single" w:sz="4" w:space="0" w:color="auto"/>
            </w:tcBorders>
            <w:shd w:val="clear" w:color="auto" w:fill="auto"/>
            <w:hideMark/>
          </w:tcPr>
          <w:p w14:paraId="22CB904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CF_ISC_APIM:4</w:t>
            </w:r>
          </w:p>
        </w:tc>
        <w:tc>
          <w:tcPr>
            <w:tcW w:w="3262" w:type="dxa"/>
            <w:tcBorders>
              <w:top w:val="nil"/>
              <w:left w:val="nil"/>
              <w:bottom w:val="single" w:sz="4" w:space="0" w:color="auto"/>
              <w:right w:val="single" w:sz="4" w:space="0" w:color="auto"/>
            </w:tcBorders>
            <w:shd w:val="clear" w:color="auto" w:fill="auto"/>
            <w:hideMark/>
          </w:tcPr>
          <w:p w14:paraId="7669C76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Check if USB is usable for ISC recording</w:t>
            </w:r>
          </w:p>
        </w:tc>
        <w:tc>
          <w:tcPr>
            <w:tcW w:w="5316" w:type="dxa"/>
            <w:tcBorders>
              <w:top w:val="nil"/>
              <w:left w:val="nil"/>
              <w:bottom w:val="single" w:sz="4" w:space="0" w:color="auto"/>
              <w:right w:val="single" w:sz="4" w:space="0" w:color="auto"/>
            </w:tcBorders>
            <w:shd w:val="clear" w:color="auto" w:fill="auto"/>
            <w:hideMark/>
          </w:tcPr>
          <w:p w14:paraId="5312D62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Check, warn and if required formatting of USB memory device</w:t>
            </w:r>
          </w:p>
        </w:tc>
      </w:tr>
      <w:tr w:rsidR="00DA52C1" w:rsidRPr="00DA52C1" w14:paraId="1FA460A6"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141D09D3"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5</w:t>
            </w:r>
          </w:p>
        </w:tc>
        <w:tc>
          <w:tcPr>
            <w:tcW w:w="1842" w:type="dxa"/>
            <w:tcBorders>
              <w:top w:val="nil"/>
              <w:left w:val="nil"/>
              <w:bottom w:val="single" w:sz="4" w:space="0" w:color="auto"/>
              <w:right w:val="single" w:sz="4" w:space="0" w:color="auto"/>
            </w:tcBorders>
            <w:shd w:val="clear" w:color="auto" w:fill="auto"/>
            <w:hideMark/>
          </w:tcPr>
          <w:p w14:paraId="390EB24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CF_ISC_APIM:5</w:t>
            </w:r>
          </w:p>
        </w:tc>
        <w:tc>
          <w:tcPr>
            <w:tcW w:w="3262" w:type="dxa"/>
            <w:tcBorders>
              <w:top w:val="nil"/>
              <w:left w:val="nil"/>
              <w:bottom w:val="single" w:sz="4" w:space="0" w:color="auto"/>
              <w:right w:val="single" w:sz="4" w:space="0" w:color="auto"/>
            </w:tcBorders>
            <w:shd w:val="clear" w:color="auto" w:fill="auto"/>
            <w:hideMark/>
          </w:tcPr>
          <w:p w14:paraId="03D92FD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Encrypt Local Video (USB)</w:t>
            </w:r>
          </w:p>
        </w:tc>
        <w:tc>
          <w:tcPr>
            <w:tcW w:w="5316" w:type="dxa"/>
            <w:tcBorders>
              <w:top w:val="nil"/>
              <w:left w:val="nil"/>
              <w:bottom w:val="single" w:sz="4" w:space="0" w:color="auto"/>
              <w:right w:val="single" w:sz="4" w:space="0" w:color="auto"/>
            </w:tcBorders>
            <w:shd w:val="clear" w:color="auto" w:fill="auto"/>
            <w:hideMark/>
          </w:tcPr>
          <w:p w14:paraId="3E0D4F34"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When requested by the user the feature shall be able to encrypt the data recorded onto the local (USB) storage</w:t>
            </w:r>
          </w:p>
        </w:tc>
      </w:tr>
      <w:tr w:rsidR="00DA52C1" w:rsidRPr="00DA52C1" w14:paraId="1EB98250" w14:textId="77777777" w:rsidTr="003F58DF">
        <w:trPr>
          <w:trHeight w:val="1500"/>
        </w:trPr>
        <w:tc>
          <w:tcPr>
            <w:tcW w:w="440" w:type="dxa"/>
            <w:tcBorders>
              <w:top w:val="nil"/>
              <w:left w:val="single" w:sz="4" w:space="0" w:color="auto"/>
              <w:bottom w:val="single" w:sz="4" w:space="0" w:color="auto"/>
              <w:right w:val="single" w:sz="4" w:space="0" w:color="auto"/>
            </w:tcBorders>
            <w:shd w:val="clear" w:color="auto" w:fill="auto"/>
            <w:hideMark/>
          </w:tcPr>
          <w:p w14:paraId="001C8338"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lastRenderedPageBreak/>
              <w:t>6</w:t>
            </w:r>
          </w:p>
        </w:tc>
        <w:tc>
          <w:tcPr>
            <w:tcW w:w="1842" w:type="dxa"/>
            <w:tcBorders>
              <w:top w:val="nil"/>
              <w:left w:val="nil"/>
              <w:bottom w:val="single" w:sz="4" w:space="0" w:color="auto"/>
              <w:right w:val="single" w:sz="4" w:space="0" w:color="auto"/>
            </w:tcBorders>
            <w:shd w:val="clear" w:color="auto" w:fill="auto"/>
            <w:hideMark/>
          </w:tcPr>
          <w:p w14:paraId="60E2B6A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CF_ISC_APIM:6</w:t>
            </w:r>
          </w:p>
        </w:tc>
        <w:tc>
          <w:tcPr>
            <w:tcW w:w="3262" w:type="dxa"/>
            <w:tcBorders>
              <w:top w:val="nil"/>
              <w:left w:val="nil"/>
              <w:bottom w:val="single" w:sz="4" w:space="0" w:color="auto"/>
              <w:right w:val="single" w:sz="4" w:space="0" w:color="auto"/>
            </w:tcBorders>
            <w:shd w:val="clear" w:color="auto" w:fill="auto"/>
            <w:hideMark/>
          </w:tcPr>
          <w:p w14:paraId="7487526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Store Video,Threat,Date/Time Data to USB</w:t>
            </w:r>
          </w:p>
        </w:tc>
        <w:tc>
          <w:tcPr>
            <w:tcW w:w="5316" w:type="dxa"/>
            <w:tcBorders>
              <w:top w:val="nil"/>
              <w:left w:val="nil"/>
              <w:bottom w:val="single" w:sz="4" w:space="0" w:color="auto"/>
              <w:right w:val="single" w:sz="4" w:space="0" w:color="auto"/>
            </w:tcBorders>
            <w:shd w:val="clear" w:color="auto" w:fill="auto"/>
            <w:hideMark/>
          </w:tcPr>
          <w:p w14:paraId="067056A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When triggered by the perimeter alarm (including radar if installed) from the BCM the SYNC/Phoenix shall read the video data from the designated Ethernet port and store to a USB memory device.  The Ethernet port shall be supplied by the Camera Manager in the ECG.</w:t>
            </w:r>
          </w:p>
        </w:tc>
      </w:tr>
      <w:tr w:rsidR="00DA52C1" w:rsidRPr="00DA52C1" w14:paraId="3394CAD0"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4DC906A3"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7</w:t>
            </w:r>
          </w:p>
        </w:tc>
        <w:tc>
          <w:tcPr>
            <w:tcW w:w="1842" w:type="dxa"/>
            <w:tcBorders>
              <w:top w:val="nil"/>
              <w:left w:val="nil"/>
              <w:bottom w:val="single" w:sz="4" w:space="0" w:color="auto"/>
              <w:right w:val="single" w:sz="4" w:space="0" w:color="auto"/>
            </w:tcBorders>
            <w:shd w:val="clear" w:color="auto" w:fill="auto"/>
            <w:hideMark/>
          </w:tcPr>
          <w:p w14:paraId="3410714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CF_ISC_APIM:7</w:t>
            </w:r>
          </w:p>
        </w:tc>
        <w:tc>
          <w:tcPr>
            <w:tcW w:w="3262" w:type="dxa"/>
            <w:tcBorders>
              <w:top w:val="nil"/>
              <w:left w:val="nil"/>
              <w:bottom w:val="single" w:sz="4" w:space="0" w:color="auto"/>
              <w:right w:val="single" w:sz="4" w:space="0" w:color="auto"/>
            </w:tcBorders>
            <w:shd w:val="clear" w:color="auto" w:fill="auto"/>
            <w:hideMark/>
          </w:tcPr>
          <w:p w14:paraId="75D7B23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Wake up SYNC/Phoenix</w:t>
            </w:r>
          </w:p>
        </w:tc>
        <w:tc>
          <w:tcPr>
            <w:tcW w:w="5316" w:type="dxa"/>
            <w:tcBorders>
              <w:top w:val="nil"/>
              <w:left w:val="nil"/>
              <w:bottom w:val="single" w:sz="4" w:space="0" w:color="auto"/>
              <w:right w:val="single" w:sz="4" w:space="0" w:color="auto"/>
            </w:tcBorders>
            <w:shd w:val="clear" w:color="auto" w:fill="auto"/>
            <w:hideMark/>
          </w:tcPr>
          <w:p w14:paraId="6EDD1C5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Trigger (from BCM): Perimeter_Alarm_Status=activated</w:t>
            </w:r>
          </w:p>
        </w:tc>
      </w:tr>
      <w:tr w:rsidR="00DA52C1" w:rsidRPr="00DA52C1" w14:paraId="5C753E65"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6E35509F"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8</w:t>
            </w:r>
          </w:p>
        </w:tc>
        <w:tc>
          <w:tcPr>
            <w:tcW w:w="1842" w:type="dxa"/>
            <w:tcBorders>
              <w:top w:val="nil"/>
              <w:left w:val="nil"/>
              <w:bottom w:val="single" w:sz="4" w:space="0" w:color="auto"/>
              <w:right w:val="single" w:sz="4" w:space="0" w:color="auto"/>
            </w:tcBorders>
            <w:shd w:val="clear" w:color="auto" w:fill="auto"/>
            <w:hideMark/>
          </w:tcPr>
          <w:p w14:paraId="0E62D36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CF_ISC_APIM:8</w:t>
            </w:r>
          </w:p>
        </w:tc>
        <w:tc>
          <w:tcPr>
            <w:tcW w:w="3262" w:type="dxa"/>
            <w:tcBorders>
              <w:top w:val="nil"/>
              <w:left w:val="nil"/>
              <w:bottom w:val="single" w:sz="4" w:space="0" w:color="auto"/>
              <w:right w:val="single" w:sz="4" w:space="0" w:color="auto"/>
            </w:tcBorders>
            <w:shd w:val="clear" w:color="auto" w:fill="auto"/>
            <w:hideMark/>
          </w:tcPr>
          <w:p w14:paraId="00550923"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Set ISC to ON via SYNC/Phoenix</w:t>
            </w:r>
          </w:p>
        </w:tc>
        <w:tc>
          <w:tcPr>
            <w:tcW w:w="5316" w:type="dxa"/>
            <w:tcBorders>
              <w:top w:val="nil"/>
              <w:left w:val="nil"/>
              <w:bottom w:val="single" w:sz="4" w:space="0" w:color="auto"/>
              <w:right w:val="single" w:sz="4" w:space="0" w:color="auto"/>
            </w:tcBorders>
            <w:shd w:val="clear" w:color="auto" w:fill="auto"/>
            <w:hideMark/>
          </w:tcPr>
          <w:p w14:paraId="594C3AB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Set ISC to ON via SYNC/Phoenix</w:t>
            </w:r>
          </w:p>
        </w:tc>
      </w:tr>
      <w:tr w:rsidR="00DA52C1" w:rsidRPr="00DA52C1" w14:paraId="1B020A24"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18E78E99"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9</w:t>
            </w:r>
          </w:p>
        </w:tc>
        <w:tc>
          <w:tcPr>
            <w:tcW w:w="1842" w:type="dxa"/>
            <w:tcBorders>
              <w:top w:val="nil"/>
              <w:left w:val="nil"/>
              <w:bottom w:val="single" w:sz="4" w:space="0" w:color="auto"/>
              <w:right w:val="single" w:sz="4" w:space="0" w:color="auto"/>
            </w:tcBorders>
            <w:shd w:val="clear" w:color="auto" w:fill="auto"/>
            <w:hideMark/>
          </w:tcPr>
          <w:p w14:paraId="06563843"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CF_ISC_APIM:9</w:t>
            </w:r>
          </w:p>
        </w:tc>
        <w:tc>
          <w:tcPr>
            <w:tcW w:w="3262" w:type="dxa"/>
            <w:tcBorders>
              <w:top w:val="nil"/>
              <w:left w:val="nil"/>
              <w:bottom w:val="single" w:sz="4" w:space="0" w:color="auto"/>
              <w:right w:val="single" w:sz="4" w:space="0" w:color="auto"/>
            </w:tcBorders>
            <w:shd w:val="clear" w:color="auto" w:fill="auto"/>
            <w:hideMark/>
          </w:tcPr>
          <w:p w14:paraId="34B90A0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Set ISC to OFF via SYNC/Phoenix</w:t>
            </w:r>
          </w:p>
        </w:tc>
        <w:tc>
          <w:tcPr>
            <w:tcW w:w="5316" w:type="dxa"/>
            <w:tcBorders>
              <w:top w:val="nil"/>
              <w:left w:val="nil"/>
              <w:bottom w:val="single" w:sz="4" w:space="0" w:color="auto"/>
              <w:right w:val="single" w:sz="4" w:space="0" w:color="auto"/>
            </w:tcBorders>
            <w:shd w:val="clear" w:color="auto" w:fill="auto"/>
            <w:hideMark/>
          </w:tcPr>
          <w:p w14:paraId="39C378E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Set ISC to OFF via SYNC/Phoenix</w:t>
            </w:r>
          </w:p>
        </w:tc>
      </w:tr>
      <w:tr w:rsidR="00DA52C1" w:rsidRPr="00DA52C1" w14:paraId="23BD69A0" w14:textId="77777777" w:rsidTr="003F58DF">
        <w:trPr>
          <w:trHeight w:val="1200"/>
        </w:trPr>
        <w:tc>
          <w:tcPr>
            <w:tcW w:w="440" w:type="dxa"/>
            <w:tcBorders>
              <w:top w:val="nil"/>
              <w:left w:val="single" w:sz="4" w:space="0" w:color="auto"/>
              <w:bottom w:val="single" w:sz="4" w:space="0" w:color="auto"/>
              <w:right w:val="single" w:sz="4" w:space="0" w:color="auto"/>
            </w:tcBorders>
            <w:shd w:val="clear" w:color="auto" w:fill="auto"/>
            <w:hideMark/>
          </w:tcPr>
          <w:p w14:paraId="384BC0D9"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10</w:t>
            </w:r>
          </w:p>
        </w:tc>
        <w:tc>
          <w:tcPr>
            <w:tcW w:w="1842" w:type="dxa"/>
            <w:tcBorders>
              <w:top w:val="nil"/>
              <w:left w:val="nil"/>
              <w:bottom w:val="single" w:sz="4" w:space="0" w:color="auto"/>
              <w:right w:val="single" w:sz="4" w:space="0" w:color="auto"/>
            </w:tcBorders>
            <w:shd w:val="clear" w:color="auto" w:fill="auto"/>
            <w:hideMark/>
          </w:tcPr>
          <w:p w14:paraId="4D32206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CF_ISC_APIM:10</w:t>
            </w:r>
          </w:p>
        </w:tc>
        <w:tc>
          <w:tcPr>
            <w:tcW w:w="3262" w:type="dxa"/>
            <w:tcBorders>
              <w:top w:val="nil"/>
              <w:left w:val="nil"/>
              <w:bottom w:val="single" w:sz="4" w:space="0" w:color="auto"/>
              <w:right w:val="single" w:sz="4" w:space="0" w:color="auto"/>
            </w:tcBorders>
            <w:shd w:val="clear" w:color="auto" w:fill="auto"/>
            <w:hideMark/>
          </w:tcPr>
          <w:p w14:paraId="17119B2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Selection/Play/Pause/Terminate of Videos Stored on USB via SYNC/Phoenix</w:t>
            </w:r>
          </w:p>
        </w:tc>
        <w:tc>
          <w:tcPr>
            <w:tcW w:w="5316" w:type="dxa"/>
            <w:tcBorders>
              <w:top w:val="nil"/>
              <w:left w:val="nil"/>
              <w:bottom w:val="single" w:sz="4" w:space="0" w:color="auto"/>
              <w:right w:val="single" w:sz="4" w:space="0" w:color="auto"/>
            </w:tcBorders>
            <w:shd w:val="clear" w:color="auto" w:fill="auto"/>
            <w:hideMark/>
          </w:tcPr>
          <w:p w14:paraId="197B216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Selection/Play/Pause/Terminate of Videos Stored on USB via SYNC/Phoenix</w:t>
            </w:r>
          </w:p>
        </w:tc>
      </w:tr>
      <w:tr w:rsidR="00DA52C1" w:rsidRPr="00DA52C1" w14:paraId="7295D405" w14:textId="77777777" w:rsidTr="003F58DF">
        <w:trPr>
          <w:trHeight w:val="900"/>
        </w:trPr>
        <w:tc>
          <w:tcPr>
            <w:tcW w:w="440" w:type="dxa"/>
            <w:tcBorders>
              <w:top w:val="nil"/>
              <w:left w:val="single" w:sz="4" w:space="0" w:color="auto"/>
              <w:bottom w:val="single" w:sz="4" w:space="0" w:color="auto"/>
              <w:right w:val="single" w:sz="4" w:space="0" w:color="auto"/>
            </w:tcBorders>
            <w:shd w:val="clear" w:color="auto" w:fill="auto"/>
            <w:hideMark/>
          </w:tcPr>
          <w:p w14:paraId="3489E69C"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11</w:t>
            </w:r>
          </w:p>
        </w:tc>
        <w:tc>
          <w:tcPr>
            <w:tcW w:w="1842" w:type="dxa"/>
            <w:tcBorders>
              <w:top w:val="nil"/>
              <w:left w:val="nil"/>
              <w:bottom w:val="single" w:sz="4" w:space="0" w:color="auto"/>
              <w:right w:val="single" w:sz="4" w:space="0" w:color="auto"/>
            </w:tcBorders>
            <w:shd w:val="clear" w:color="auto" w:fill="auto"/>
            <w:hideMark/>
          </w:tcPr>
          <w:p w14:paraId="2960AD1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CF_ISC_APIM:11</w:t>
            </w:r>
          </w:p>
        </w:tc>
        <w:tc>
          <w:tcPr>
            <w:tcW w:w="3262" w:type="dxa"/>
            <w:tcBorders>
              <w:top w:val="nil"/>
              <w:left w:val="nil"/>
              <w:bottom w:val="single" w:sz="4" w:space="0" w:color="auto"/>
              <w:right w:val="single" w:sz="4" w:space="0" w:color="auto"/>
            </w:tcBorders>
            <w:shd w:val="clear" w:color="auto" w:fill="auto"/>
            <w:hideMark/>
          </w:tcPr>
          <w:p w14:paraId="7CDD0A9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USB Video Playback on PC/Computer</w:t>
            </w:r>
          </w:p>
        </w:tc>
        <w:tc>
          <w:tcPr>
            <w:tcW w:w="5316" w:type="dxa"/>
            <w:tcBorders>
              <w:top w:val="nil"/>
              <w:left w:val="nil"/>
              <w:bottom w:val="single" w:sz="4" w:space="0" w:color="auto"/>
              <w:right w:val="single" w:sz="4" w:space="0" w:color="auto"/>
            </w:tcBorders>
            <w:shd w:val="clear" w:color="auto" w:fill="auto"/>
            <w:hideMark/>
          </w:tcPr>
          <w:p w14:paraId="46EC4EB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Record video onto USB memory device in a suitable format for playback on a PC/Computer (in addition to on SYNC/Phoenix)</w:t>
            </w:r>
          </w:p>
        </w:tc>
      </w:tr>
      <w:tr w:rsidR="00DA52C1" w:rsidRPr="00DA52C1" w14:paraId="18172A29"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78F3AD76"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12</w:t>
            </w:r>
          </w:p>
        </w:tc>
        <w:tc>
          <w:tcPr>
            <w:tcW w:w="1842" w:type="dxa"/>
            <w:tcBorders>
              <w:top w:val="nil"/>
              <w:left w:val="nil"/>
              <w:bottom w:val="single" w:sz="4" w:space="0" w:color="auto"/>
              <w:right w:val="single" w:sz="4" w:space="0" w:color="auto"/>
            </w:tcBorders>
            <w:shd w:val="clear" w:color="auto" w:fill="auto"/>
            <w:hideMark/>
          </w:tcPr>
          <w:p w14:paraId="37528C9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CF_ISC_APIM:15</w:t>
            </w:r>
          </w:p>
        </w:tc>
        <w:tc>
          <w:tcPr>
            <w:tcW w:w="3262" w:type="dxa"/>
            <w:tcBorders>
              <w:top w:val="nil"/>
              <w:left w:val="nil"/>
              <w:bottom w:val="single" w:sz="4" w:space="0" w:color="auto"/>
              <w:right w:val="single" w:sz="4" w:space="0" w:color="auto"/>
            </w:tcBorders>
            <w:shd w:val="clear" w:color="auto" w:fill="auto"/>
            <w:hideMark/>
          </w:tcPr>
          <w:p w14:paraId="74E7648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Enable Feature - Store Play Video via USB - Overall</w:t>
            </w:r>
          </w:p>
        </w:tc>
        <w:tc>
          <w:tcPr>
            <w:tcW w:w="5316" w:type="dxa"/>
            <w:tcBorders>
              <w:top w:val="nil"/>
              <w:left w:val="nil"/>
              <w:bottom w:val="single" w:sz="4" w:space="0" w:color="auto"/>
              <w:right w:val="single" w:sz="4" w:space="0" w:color="auto"/>
            </w:tcBorders>
            <w:shd w:val="clear" w:color="auto" w:fill="auto"/>
            <w:hideMark/>
          </w:tcPr>
          <w:p w14:paraId="6C085E5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To gather inputs and outputs for APIM functions</w:t>
            </w:r>
          </w:p>
        </w:tc>
      </w:tr>
      <w:tr w:rsidR="00DA52C1" w:rsidRPr="00DA52C1" w14:paraId="70466DB7"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4BB92D8D"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13</w:t>
            </w:r>
          </w:p>
        </w:tc>
        <w:tc>
          <w:tcPr>
            <w:tcW w:w="1842" w:type="dxa"/>
            <w:tcBorders>
              <w:top w:val="nil"/>
              <w:left w:val="nil"/>
              <w:bottom w:val="single" w:sz="4" w:space="0" w:color="auto"/>
              <w:right w:val="single" w:sz="4" w:space="0" w:color="auto"/>
            </w:tcBorders>
            <w:shd w:val="clear" w:color="auto" w:fill="auto"/>
            <w:hideMark/>
          </w:tcPr>
          <w:p w14:paraId="1A155F14"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CF_ISC_BCM:1</w:t>
            </w:r>
          </w:p>
        </w:tc>
        <w:tc>
          <w:tcPr>
            <w:tcW w:w="3262" w:type="dxa"/>
            <w:tcBorders>
              <w:top w:val="nil"/>
              <w:left w:val="nil"/>
              <w:bottom w:val="single" w:sz="4" w:space="0" w:color="auto"/>
              <w:right w:val="single" w:sz="4" w:space="0" w:color="auto"/>
            </w:tcBorders>
            <w:shd w:val="clear" w:color="auto" w:fill="auto"/>
            <w:hideMark/>
          </w:tcPr>
          <w:p w14:paraId="40ED487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Wake-up required CAN Network</w:t>
            </w:r>
          </w:p>
        </w:tc>
        <w:tc>
          <w:tcPr>
            <w:tcW w:w="5316" w:type="dxa"/>
            <w:tcBorders>
              <w:top w:val="nil"/>
              <w:left w:val="nil"/>
              <w:bottom w:val="single" w:sz="4" w:space="0" w:color="auto"/>
              <w:right w:val="single" w:sz="4" w:space="0" w:color="auto"/>
            </w:tcBorders>
            <w:shd w:val="clear" w:color="auto" w:fill="auto"/>
            <w:hideMark/>
          </w:tcPr>
          <w:p w14:paraId="6A022B5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Wake-up required CAN Network</w:t>
            </w:r>
          </w:p>
        </w:tc>
      </w:tr>
      <w:tr w:rsidR="00DA52C1" w:rsidRPr="00DA52C1" w14:paraId="01E876EB" w14:textId="77777777" w:rsidTr="003F58DF">
        <w:trPr>
          <w:trHeight w:val="900"/>
        </w:trPr>
        <w:tc>
          <w:tcPr>
            <w:tcW w:w="440" w:type="dxa"/>
            <w:tcBorders>
              <w:top w:val="nil"/>
              <w:left w:val="single" w:sz="4" w:space="0" w:color="auto"/>
              <w:bottom w:val="single" w:sz="4" w:space="0" w:color="auto"/>
              <w:right w:val="single" w:sz="4" w:space="0" w:color="auto"/>
            </w:tcBorders>
            <w:shd w:val="clear" w:color="auto" w:fill="auto"/>
            <w:hideMark/>
          </w:tcPr>
          <w:p w14:paraId="58EC0B00"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14</w:t>
            </w:r>
          </w:p>
        </w:tc>
        <w:tc>
          <w:tcPr>
            <w:tcW w:w="1842" w:type="dxa"/>
            <w:tcBorders>
              <w:top w:val="nil"/>
              <w:left w:val="nil"/>
              <w:bottom w:val="single" w:sz="4" w:space="0" w:color="auto"/>
              <w:right w:val="single" w:sz="4" w:space="0" w:color="auto"/>
            </w:tcBorders>
            <w:shd w:val="clear" w:color="auto" w:fill="auto"/>
            <w:hideMark/>
          </w:tcPr>
          <w:p w14:paraId="726EF33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CF_ISC_BCM:2</w:t>
            </w:r>
          </w:p>
        </w:tc>
        <w:tc>
          <w:tcPr>
            <w:tcW w:w="3262" w:type="dxa"/>
            <w:tcBorders>
              <w:top w:val="nil"/>
              <w:left w:val="nil"/>
              <w:bottom w:val="single" w:sz="4" w:space="0" w:color="auto"/>
              <w:right w:val="single" w:sz="4" w:space="0" w:color="auto"/>
            </w:tcBorders>
            <w:shd w:val="clear" w:color="auto" w:fill="auto"/>
            <w:hideMark/>
          </w:tcPr>
          <w:p w14:paraId="2575544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Enable/Disable ADAS-DAT via iPDB Power Relay during IGN=OFF</w:t>
            </w:r>
          </w:p>
        </w:tc>
        <w:tc>
          <w:tcPr>
            <w:tcW w:w="5316" w:type="dxa"/>
            <w:tcBorders>
              <w:top w:val="nil"/>
              <w:left w:val="nil"/>
              <w:bottom w:val="single" w:sz="4" w:space="0" w:color="auto"/>
              <w:right w:val="single" w:sz="4" w:space="0" w:color="auto"/>
            </w:tcBorders>
            <w:shd w:val="clear" w:color="auto" w:fill="auto"/>
            <w:hideMark/>
          </w:tcPr>
          <w:p w14:paraId="212E225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Enable/Disable ADAS/DAT power source during IGN=OFF</w:t>
            </w:r>
          </w:p>
        </w:tc>
      </w:tr>
      <w:tr w:rsidR="00DA52C1" w:rsidRPr="00DA52C1" w14:paraId="0CCC0139" w14:textId="77777777" w:rsidTr="003F58DF">
        <w:trPr>
          <w:trHeight w:val="1200"/>
        </w:trPr>
        <w:tc>
          <w:tcPr>
            <w:tcW w:w="440" w:type="dxa"/>
            <w:tcBorders>
              <w:top w:val="nil"/>
              <w:left w:val="single" w:sz="4" w:space="0" w:color="auto"/>
              <w:bottom w:val="single" w:sz="4" w:space="0" w:color="auto"/>
              <w:right w:val="single" w:sz="4" w:space="0" w:color="auto"/>
            </w:tcBorders>
            <w:shd w:val="clear" w:color="auto" w:fill="auto"/>
            <w:hideMark/>
          </w:tcPr>
          <w:p w14:paraId="4E26CCE4"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15</w:t>
            </w:r>
          </w:p>
        </w:tc>
        <w:tc>
          <w:tcPr>
            <w:tcW w:w="1842" w:type="dxa"/>
            <w:tcBorders>
              <w:top w:val="nil"/>
              <w:left w:val="nil"/>
              <w:bottom w:val="single" w:sz="4" w:space="0" w:color="auto"/>
              <w:right w:val="single" w:sz="4" w:space="0" w:color="auto"/>
            </w:tcBorders>
            <w:shd w:val="clear" w:color="auto" w:fill="auto"/>
            <w:hideMark/>
          </w:tcPr>
          <w:p w14:paraId="418F378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CF_ISC_BCM:3</w:t>
            </w:r>
          </w:p>
        </w:tc>
        <w:tc>
          <w:tcPr>
            <w:tcW w:w="3262" w:type="dxa"/>
            <w:tcBorders>
              <w:top w:val="nil"/>
              <w:left w:val="nil"/>
              <w:bottom w:val="single" w:sz="4" w:space="0" w:color="auto"/>
              <w:right w:val="single" w:sz="4" w:space="0" w:color="auto"/>
            </w:tcBorders>
            <w:shd w:val="clear" w:color="auto" w:fill="auto"/>
            <w:hideMark/>
          </w:tcPr>
          <w:p w14:paraId="2E51E15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Monitor Battery SoC</w:t>
            </w:r>
          </w:p>
        </w:tc>
        <w:tc>
          <w:tcPr>
            <w:tcW w:w="5316" w:type="dxa"/>
            <w:tcBorders>
              <w:top w:val="nil"/>
              <w:left w:val="nil"/>
              <w:bottom w:val="single" w:sz="4" w:space="0" w:color="auto"/>
              <w:right w:val="single" w:sz="4" w:space="0" w:color="auto"/>
            </w:tcBorders>
            <w:shd w:val="clear" w:color="auto" w:fill="auto"/>
            <w:hideMark/>
          </w:tcPr>
          <w:p w14:paraId="163F131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The Vehicle Battery information Function provides the Vehicle Battery information to the Make Decision Function to evaluate if the video stream is possible or not.</w:t>
            </w:r>
          </w:p>
        </w:tc>
      </w:tr>
      <w:tr w:rsidR="00DA52C1" w:rsidRPr="00DA52C1" w14:paraId="078E9F92"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09578D1A"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16</w:t>
            </w:r>
          </w:p>
        </w:tc>
        <w:tc>
          <w:tcPr>
            <w:tcW w:w="1842" w:type="dxa"/>
            <w:tcBorders>
              <w:top w:val="nil"/>
              <w:left w:val="nil"/>
              <w:bottom w:val="single" w:sz="4" w:space="0" w:color="auto"/>
              <w:right w:val="single" w:sz="4" w:space="0" w:color="auto"/>
            </w:tcBorders>
            <w:shd w:val="clear" w:color="auto" w:fill="auto"/>
            <w:hideMark/>
          </w:tcPr>
          <w:p w14:paraId="7ECCC40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CF_ISC_BCM:3</w:t>
            </w:r>
          </w:p>
        </w:tc>
        <w:tc>
          <w:tcPr>
            <w:tcW w:w="3262" w:type="dxa"/>
            <w:tcBorders>
              <w:top w:val="nil"/>
              <w:left w:val="nil"/>
              <w:bottom w:val="single" w:sz="4" w:space="0" w:color="auto"/>
              <w:right w:val="single" w:sz="4" w:space="0" w:color="auto"/>
            </w:tcBorders>
            <w:shd w:val="clear" w:color="auto" w:fill="auto"/>
            <w:hideMark/>
          </w:tcPr>
          <w:p w14:paraId="108A545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Monitor Battery SOC</w:t>
            </w:r>
          </w:p>
        </w:tc>
        <w:tc>
          <w:tcPr>
            <w:tcW w:w="5316" w:type="dxa"/>
            <w:tcBorders>
              <w:top w:val="nil"/>
              <w:left w:val="nil"/>
              <w:bottom w:val="single" w:sz="4" w:space="0" w:color="auto"/>
              <w:right w:val="single" w:sz="4" w:space="0" w:color="auto"/>
            </w:tcBorders>
            <w:shd w:val="clear" w:color="auto" w:fill="auto"/>
            <w:hideMark/>
          </w:tcPr>
          <w:p w14:paraId="25D2157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Monitor Battery SOC</w:t>
            </w:r>
          </w:p>
        </w:tc>
      </w:tr>
      <w:tr w:rsidR="00DA52C1" w:rsidRPr="00DA52C1" w14:paraId="6CFB7945"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058C6B00"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17</w:t>
            </w:r>
          </w:p>
        </w:tc>
        <w:tc>
          <w:tcPr>
            <w:tcW w:w="1842" w:type="dxa"/>
            <w:tcBorders>
              <w:top w:val="nil"/>
              <w:left w:val="nil"/>
              <w:bottom w:val="single" w:sz="4" w:space="0" w:color="auto"/>
              <w:right w:val="single" w:sz="4" w:space="0" w:color="auto"/>
            </w:tcBorders>
            <w:shd w:val="clear" w:color="auto" w:fill="auto"/>
            <w:hideMark/>
          </w:tcPr>
          <w:p w14:paraId="76F192F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CF_ISC_BCM:4</w:t>
            </w:r>
          </w:p>
        </w:tc>
        <w:tc>
          <w:tcPr>
            <w:tcW w:w="3262" w:type="dxa"/>
            <w:tcBorders>
              <w:top w:val="nil"/>
              <w:left w:val="nil"/>
              <w:bottom w:val="single" w:sz="4" w:space="0" w:color="auto"/>
              <w:right w:val="single" w:sz="4" w:space="0" w:color="auto"/>
            </w:tcBorders>
            <w:shd w:val="clear" w:color="auto" w:fill="auto"/>
            <w:hideMark/>
          </w:tcPr>
          <w:p w14:paraId="2CA1431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Provide Perimeter/CSM Alarm </w:t>
            </w:r>
          </w:p>
        </w:tc>
        <w:tc>
          <w:tcPr>
            <w:tcW w:w="5316" w:type="dxa"/>
            <w:tcBorders>
              <w:top w:val="nil"/>
              <w:left w:val="nil"/>
              <w:bottom w:val="single" w:sz="4" w:space="0" w:color="auto"/>
              <w:right w:val="single" w:sz="4" w:space="0" w:color="auto"/>
            </w:tcBorders>
            <w:shd w:val="clear" w:color="auto" w:fill="auto"/>
            <w:hideMark/>
          </w:tcPr>
          <w:p w14:paraId="419785F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Provide Perimeter Alarm (CSM)</w:t>
            </w:r>
          </w:p>
        </w:tc>
      </w:tr>
      <w:tr w:rsidR="00DA52C1" w:rsidRPr="00DA52C1" w14:paraId="6AE42C17"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066847C7"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18</w:t>
            </w:r>
          </w:p>
        </w:tc>
        <w:tc>
          <w:tcPr>
            <w:tcW w:w="1842" w:type="dxa"/>
            <w:tcBorders>
              <w:top w:val="nil"/>
              <w:left w:val="nil"/>
              <w:bottom w:val="single" w:sz="4" w:space="0" w:color="auto"/>
              <w:right w:val="single" w:sz="4" w:space="0" w:color="auto"/>
            </w:tcBorders>
            <w:shd w:val="clear" w:color="auto" w:fill="auto"/>
            <w:hideMark/>
          </w:tcPr>
          <w:p w14:paraId="69964C9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CF_ISC_BCM:4</w:t>
            </w:r>
          </w:p>
        </w:tc>
        <w:tc>
          <w:tcPr>
            <w:tcW w:w="3262" w:type="dxa"/>
            <w:tcBorders>
              <w:top w:val="nil"/>
              <w:left w:val="nil"/>
              <w:bottom w:val="single" w:sz="4" w:space="0" w:color="auto"/>
              <w:right w:val="single" w:sz="4" w:space="0" w:color="auto"/>
            </w:tcBorders>
            <w:shd w:val="clear" w:color="auto" w:fill="auto"/>
            <w:hideMark/>
          </w:tcPr>
          <w:p w14:paraId="46046E7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Power Source - Overall</w:t>
            </w:r>
          </w:p>
        </w:tc>
        <w:tc>
          <w:tcPr>
            <w:tcW w:w="5316" w:type="dxa"/>
            <w:tcBorders>
              <w:top w:val="nil"/>
              <w:left w:val="nil"/>
              <w:bottom w:val="single" w:sz="4" w:space="0" w:color="auto"/>
              <w:right w:val="single" w:sz="4" w:space="0" w:color="auto"/>
            </w:tcBorders>
            <w:shd w:val="clear" w:color="auto" w:fill="auto"/>
            <w:hideMark/>
          </w:tcPr>
          <w:p w14:paraId="330F3EA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To show all Power Source input/ouput signals</w:t>
            </w:r>
          </w:p>
        </w:tc>
      </w:tr>
      <w:tr w:rsidR="00DA52C1" w:rsidRPr="00DA52C1" w14:paraId="4830D3D8"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4E7C65DE"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19</w:t>
            </w:r>
          </w:p>
        </w:tc>
        <w:tc>
          <w:tcPr>
            <w:tcW w:w="1842" w:type="dxa"/>
            <w:tcBorders>
              <w:top w:val="nil"/>
              <w:left w:val="nil"/>
              <w:bottom w:val="single" w:sz="4" w:space="0" w:color="auto"/>
              <w:right w:val="single" w:sz="4" w:space="0" w:color="auto"/>
            </w:tcBorders>
            <w:shd w:val="clear" w:color="auto" w:fill="auto"/>
            <w:hideMark/>
          </w:tcPr>
          <w:p w14:paraId="155CC4B3"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CF_ISC_BCM:5</w:t>
            </w:r>
          </w:p>
        </w:tc>
        <w:tc>
          <w:tcPr>
            <w:tcW w:w="3262" w:type="dxa"/>
            <w:tcBorders>
              <w:top w:val="nil"/>
              <w:left w:val="nil"/>
              <w:bottom w:val="single" w:sz="4" w:space="0" w:color="auto"/>
              <w:right w:val="single" w:sz="4" w:space="0" w:color="auto"/>
            </w:tcBorders>
            <w:shd w:val="clear" w:color="auto" w:fill="auto"/>
            <w:hideMark/>
          </w:tcPr>
          <w:p w14:paraId="22F2D2B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Send Perimeter Alarm Status to ECUs</w:t>
            </w:r>
          </w:p>
        </w:tc>
        <w:tc>
          <w:tcPr>
            <w:tcW w:w="5316" w:type="dxa"/>
            <w:tcBorders>
              <w:top w:val="nil"/>
              <w:left w:val="nil"/>
              <w:bottom w:val="single" w:sz="4" w:space="0" w:color="auto"/>
              <w:right w:val="single" w:sz="4" w:space="0" w:color="auto"/>
            </w:tcBorders>
            <w:shd w:val="clear" w:color="auto" w:fill="auto"/>
            <w:hideMark/>
          </w:tcPr>
          <w:p w14:paraId="588A2EC3"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The DAT shall request operation of the cameras when requested by the BCM or ECG</w:t>
            </w:r>
          </w:p>
        </w:tc>
      </w:tr>
      <w:tr w:rsidR="00DA52C1" w:rsidRPr="00DA52C1" w14:paraId="3DAE7727"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143BD99E"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20</w:t>
            </w:r>
          </w:p>
        </w:tc>
        <w:tc>
          <w:tcPr>
            <w:tcW w:w="1842" w:type="dxa"/>
            <w:tcBorders>
              <w:top w:val="nil"/>
              <w:left w:val="nil"/>
              <w:bottom w:val="single" w:sz="4" w:space="0" w:color="auto"/>
              <w:right w:val="single" w:sz="4" w:space="0" w:color="auto"/>
            </w:tcBorders>
            <w:shd w:val="clear" w:color="auto" w:fill="auto"/>
            <w:hideMark/>
          </w:tcPr>
          <w:p w14:paraId="57183533"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CF_ISC_CLOUD:12</w:t>
            </w:r>
          </w:p>
        </w:tc>
        <w:tc>
          <w:tcPr>
            <w:tcW w:w="3262" w:type="dxa"/>
            <w:tcBorders>
              <w:top w:val="nil"/>
              <w:left w:val="nil"/>
              <w:bottom w:val="single" w:sz="4" w:space="0" w:color="auto"/>
              <w:right w:val="single" w:sz="4" w:space="0" w:color="auto"/>
            </w:tcBorders>
            <w:shd w:val="clear" w:color="auto" w:fill="auto"/>
            <w:hideMark/>
          </w:tcPr>
          <w:p w14:paraId="56BDC53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Communication Enabler - Overall</w:t>
            </w:r>
          </w:p>
        </w:tc>
        <w:tc>
          <w:tcPr>
            <w:tcW w:w="5316" w:type="dxa"/>
            <w:tcBorders>
              <w:top w:val="nil"/>
              <w:left w:val="nil"/>
              <w:bottom w:val="single" w:sz="4" w:space="0" w:color="auto"/>
              <w:right w:val="single" w:sz="4" w:space="0" w:color="auto"/>
            </w:tcBorders>
            <w:shd w:val="clear" w:color="auto" w:fill="auto"/>
            <w:hideMark/>
          </w:tcPr>
          <w:p w14:paraId="494380B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To gather the inputs and outputs for all Communication enabler functions</w:t>
            </w:r>
          </w:p>
        </w:tc>
      </w:tr>
      <w:tr w:rsidR="00DA52C1" w:rsidRPr="00DA52C1" w14:paraId="21559220"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691DD840"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21</w:t>
            </w:r>
          </w:p>
        </w:tc>
        <w:tc>
          <w:tcPr>
            <w:tcW w:w="1842" w:type="dxa"/>
            <w:tcBorders>
              <w:top w:val="nil"/>
              <w:left w:val="nil"/>
              <w:bottom w:val="single" w:sz="4" w:space="0" w:color="auto"/>
              <w:right w:val="single" w:sz="4" w:space="0" w:color="auto"/>
            </w:tcBorders>
            <w:shd w:val="clear" w:color="auto" w:fill="auto"/>
            <w:hideMark/>
          </w:tcPr>
          <w:p w14:paraId="38FDFB3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CF_ISC_CLOUD:13</w:t>
            </w:r>
          </w:p>
        </w:tc>
        <w:tc>
          <w:tcPr>
            <w:tcW w:w="3262" w:type="dxa"/>
            <w:tcBorders>
              <w:top w:val="nil"/>
              <w:left w:val="nil"/>
              <w:bottom w:val="single" w:sz="4" w:space="0" w:color="auto"/>
              <w:right w:val="single" w:sz="4" w:space="0" w:color="auto"/>
            </w:tcBorders>
            <w:shd w:val="clear" w:color="auto" w:fill="auto"/>
            <w:hideMark/>
          </w:tcPr>
          <w:p w14:paraId="029B89B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OTA Functionality</w:t>
            </w:r>
          </w:p>
        </w:tc>
        <w:tc>
          <w:tcPr>
            <w:tcW w:w="5316" w:type="dxa"/>
            <w:tcBorders>
              <w:top w:val="nil"/>
              <w:left w:val="nil"/>
              <w:bottom w:val="single" w:sz="4" w:space="0" w:color="auto"/>
              <w:right w:val="single" w:sz="4" w:space="0" w:color="auto"/>
            </w:tcBorders>
            <w:shd w:val="clear" w:color="auto" w:fill="auto"/>
            <w:hideMark/>
          </w:tcPr>
          <w:p w14:paraId="23FFA47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OTA software updates to occurr when required</w:t>
            </w:r>
          </w:p>
        </w:tc>
      </w:tr>
      <w:tr w:rsidR="00DA52C1" w:rsidRPr="00DA52C1" w14:paraId="3D5EAF23"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6AD389C6"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22</w:t>
            </w:r>
          </w:p>
        </w:tc>
        <w:tc>
          <w:tcPr>
            <w:tcW w:w="1842" w:type="dxa"/>
            <w:tcBorders>
              <w:top w:val="nil"/>
              <w:left w:val="nil"/>
              <w:bottom w:val="single" w:sz="4" w:space="0" w:color="auto"/>
              <w:right w:val="single" w:sz="4" w:space="0" w:color="auto"/>
            </w:tcBorders>
            <w:shd w:val="clear" w:color="auto" w:fill="auto"/>
            <w:hideMark/>
          </w:tcPr>
          <w:p w14:paraId="50595AF4"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CF_ISC_CSM:1</w:t>
            </w:r>
          </w:p>
        </w:tc>
        <w:tc>
          <w:tcPr>
            <w:tcW w:w="3262" w:type="dxa"/>
            <w:tcBorders>
              <w:top w:val="nil"/>
              <w:left w:val="nil"/>
              <w:bottom w:val="single" w:sz="4" w:space="0" w:color="auto"/>
              <w:right w:val="single" w:sz="4" w:space="0" w:color="auto"/>
            </w:tcBorders>
            <w:shd w:val="clear" w:color="auto" w:fill="auto"/>
            <w:hideMark/>
          </w:tcPr>
          <w:p w14:paraId="0F031D6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Create Threat Event Warning Signal</w:t>
            </w:r>
          </w:p>
        </w:tc>
        <w:tc>
          <w:tcPr>
            <w:tcW w:w="5316" w:type="dxa"/>
            <w:tcBorders>
              <w:top w:val="nil"/>
              <w:left w:val="nil"/>
              <w:bottom w:val="single" w:sz="4" w:space="0" w:color="auto"/>
              <w:right w:val="single" w:sz="4" w:space="0" w:color="auto"/>
            </w:tcBorders>
            <w:shd w:val="clear" w:color="auto" w:fill="auto"/>
            <w:hideMark/>
          </w:tcPr>
          <w:p w14:paraId="058AEAC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Internal sensors trigger module to produce warming signal when intruder in vehicle</w:t>
            </w:r>
          </w:p>
        </w:tc>
      </w:tr>
      <w:tr w:rsidR="00DA52C1" w:rsidRPr="00DA52C1" w14:paraId="6E7DFD76"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7471A46F"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23</w:t>
            </w:r>
          </w:p>
        </w:tc>
        <w:tc>
          <w:tcPr>
            <w:tcW w:w="1842" w:type="dxa"/>
            <w:tcBorders>
              <w:top w:val="nil"/>
              <w:left w:val="nil"/>
              <w:bottom w:val="single" w:sz="4" w:space="0" w:color="auto"/>
              <w:right w:val="single" w:sz="4" w:space="0" w:color="auto"/>
            </w:tcBorders>
            <w:shd w:val="clear" w:color="auto" w:fill="auto"/>
            <w:hideMark/>
          </w:tcPr>
          <w:p w14:paraId="46BE248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CF_ISC_DAT:1</w:t>
            </w:r>
          </w:p>
        </w:tc>
        <w:tc>
          <w:tcPr>
            <w:tcW w:w="3262" w:type="dxa"/>
            <w:tcBorders>
              <w:top w:val="nil"/>
              <w:left w:val="nil"/>
              <w:bottom w:val="single" w:sz="4" w:space="0" w:color="auto"/>
              <w:right w:val="single" w:sz="4" w:space="0" w:color="auto"/>
            </w:tcBorders>
            <w:shd w:val="clear" w:color="auto" w:fill="auto"/>
            <w:hideMark/>
          </w:tcPr>
          <w:p w14:paraId="078CC9D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Check Availability of Cameras</w:t>
            </w:r>
          </w:p>
        </w:tc>
        <w:tc>
          <w:tcPr>
            <w:tcW w:w="5316" w:type="dxa"/>
            <w:tcBorders>
              <w:top w:val="nil"/>
              <w:left w:val="nil"/>
              <w:bottom w:val="single" w:sz="4" w:space="0" w:color="auto"/>
              <w:right w:val="single" w:sz="4" w:space="0" w:color="auto"/>
            </w:tcBorders>
            <w:shd w:val="clear" w:color="auto" w:fill="auto"/>
            <w:hideMark/>
          </w:tcPr>
          <w:p w14:paraId="3F27A1F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Check Cameras Availability</w:t>
            </w:r>
          </w:p>
        </w:tc>
      </w:tr>
      <w:tr w:rsidR="00DA52C1" w:rsidRPr="00DA52C1" w14:paraId="19DA9ED0"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72718B8E"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24</w:t>
            </w:r>
          </w:p>
        </w:tc>
        <w:tc>
          <w:tcPr>
            <w:tcW w:w="1842" w:type="dxa"/>
            <w:tcBorders>
              <w:top w:val="nil"/>
              <w:left w:val="nil"/>
              <w:bottom w:val="single" w:sz="4" w:space="0" w:color="auto"/>
              <w:right w:val="single" w:sz="4" w:space="0" w:color="auto"/>
            </w:tcBorders>
            <w:shd w:val="clear" w:color="auto" w:fill="auto"/>
            <w:hideMark/>
          </w:tcPr>
          <w:p w14:paraId="0903B1D0"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CF_ISC_DAT:2</w:t>
            </w:r>
          </w:p>
        </w:tc>
        <w:tc>
          <w:tcPr>
            <w:tcW w:w="3262" w:type="dxa"/>
            <w:tcBorders>
              <w:top w:val="nil"/>
              <w:left w:val="nil"/>
              <w:bottom w:val="single" w:sz="4" w:space="0" w:color="auto"/>
              <w:right w:val="single" w:sz="4" w:space="0" w:color="auto"/>
            </w:tcBorders>
            <w:shd w:val="clear" w:color="auto" w:fill="auto"/>
            <w:hideMark/>
          </w:tcPr>
          <w:p w14:paraId="6DC9295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Lower- Power Mode</w:t>
            </w:r>
          </w:p>
        </w:tc>
        <w:tc>
          <w:tcPr>
            <w:tcW w:w="5316" w:type="dxa"/>
            <w:tcBorders>
              <w:top w:val="nil"/>
              <w:left w:val="nil"/>
              <w:bottom w:val="single" w:sz="4" w:space="0" w:color="auto"/>
              <w:right w:val="single" w:sz="4" w:space="0" w:color="auto"/>
            </w:tcBorders>
            <w:shd w:val="clear" w:color="auto" w:fill="auto"/>
            <w:hideMark/>
          </w:tcPr>
          <w:p w14:paraId="5943D1F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Lower- Power Mode</w:t>
            </w:r>
          </w:p>
        </w:tc>
      </w:tr>
      <w:tr w:rsidR="00DA52C1" w:rsidRPr="00DA52C1" w14:paraId="7FE67EB2"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730B603C"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lastRenderedPageBreak/>
              <w:t>25</w:t>
            </w:r>
          </w:p>
        </w:tc>
        <w:tc>
          <w:tcPr>
            <w:tcW w:w="1842" w:type="dxa"/>
            <w:tcBorders>
              <w:top w:val="nil"/>
              <w:left w:val="nil"/>
              <w:bottom w:val="single" w:sz="4" w:space="0" w:color="auto"/>
              <w:right w:val="single" w:sz="4" w:space="0" w:color="auto"/>
            </w:tcBorders>
            <w:shd w:val="clear" w:color="auto" w:fill="auto"/>
            <w:hideMark/>
          </w:tcPr>
          <w:p w14:paraId="1677D35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CF_ISC_DAT:3</w:t>
            </w:r>
          </w:p>
        </w:tc>
        <w:tc>
          <w:tcPr>
            <w:tcW w:w="3262" w:type="dxa"/>
            <w:tcBorders>
              <w:top w:val="nil"/>
              <w:left w:val="nil"/>
              <w:bottom w:val="single" w:sz="4" w:space="0" w:color="auto"/>
              <w:right w:val="single" w:sz="4" w:space="0" w:color="auto"/>
            </w:tcBorders>
            <w:shd w:val="clear" w:color="auto" w:fill="auto"/>
            <w:hideMark/>
          </w:tcPr>
          <w:p w14:paraId="0DF44A1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Video Encoding</w:t>
            </w:r>
          </w:p>
        </w:tc>
        <w:tc>
          <w:tcPr>
            <w:tcW w:w="5316" w:type="dxa"/>
            <w:tcBorders>
              <w:top w:val="nil"/>
              <w:left w:val="nil"/>
              <w:bottom w:val="single" w:sz="4" w:space="0" w:color="auto"/>
              <w:right w:val="single" w:sz="4" w:space="0" w:color="auto"/>
            </w:tcBorders>
            <w:shd w:val="clear" w:color="auto" w:fill="auto"/>
            <w:hideMark/>
          </w:tcPr>
          <w:p w14:paraId="6FCBFE4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Video Encoding</w:t>
            </w:r>
          </w:p>
        </w:tc>
      </w:tr>
      <w:tr w:rsidR="00DA52C1" w:rsidRPr="00DA52C1" w14:paraId="32387F5F"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48976694"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26</w:t>
            </w:r>
          </w:p>
        </w:tc>
        <w:tc>
          <w:tcPr>
            <w:tcW w:w="1842" w:type="dxa"/>
            <w:tcBorders>
              <w:top w:val="nil"/>
              <w:left w:val="nil"/>
              <w:bottom w:val="single" w:sz="4" w:space="0" w:color="auto"/>
              <w:right w:val="single" w:sz="4" w:space="0" w:color="auto"/>
            </w:tcBorders>
            <w:shd w:val="clear" w:color="auto" w:fill="auto"/>
            <w:hideMark/>
          </w:tcPr>
          <w:p w14:paraId="7347159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CF_ISC_DAT:4</w:t>
            </w:r>
          </w:p>
        </w:tc>
        <w:tc>
          <w:tcPr>
            <w:tcW w:w="3262" w:type="dxa"/>
            <w:tcBorders>
              <w:top w:val="nil"/>
              <w:left w:val="nil"/>
              <w:bottom w:val="single" w:sz="4" w:space="0" w:color="auto"/>
              <w:right w:val="single" w:sz="4" w:space="0" w:color="auto"/>
            </w:tcBorders>
            <w:shd w:val="clear" w:color="auto" w:fill="auto"/>
            <w:hideMark/>
          </w:tcPr>
          <w:p w14:paraId="0914ACF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Provide Video Stream</w:t>
            </w:r>
          </w:p>
        </w:tc>
        <w:tc>
          <w:tcPr>
            <w:tcW w:w="5316" w:type="dxa"/>
            <w:tcBorders>
              <w:top w:val="nil"/>
              <w:left w:val="nil"/>
              <w:bottom w:val="single" w:sz="4" w:space="0" w:color="auto"/>
              <w:right w:val="single" w:sz="4" w:space="0" w:color="auto"/>
            </w:tcBorders>
            <w:shd w:val="clear" w:color="auto" w:fill="auto"/>
            <w:hideMark/>
          </w:tcPr>
          <w:p w14:paraId="793CF2B8"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Provide Video Stream</w:t>
            </w:r>
          </w:p>
        </w:tc>
      </w:tr>
      <w:tr w:rsidR="00DA52C1" w:rsidRPr="00DA52C1" w14:paraId="334851F4"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3C7B232C"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27</w:t>
            </w:r>
          </w:p>
        </w:tc>
        <w:tc>
          <w:tcPr>
            <w:tcW w:w="1842" w:type="dxa"/>
            <w:tcBorders>
              <w:top w:val="nil"/>
              <w:left w:val="nil"/>
              <w:bottom w:val="single" w:sz="4" w:space="0" w:color="auto"/>
              <w:right w:val="single" w:sz="4" w:space="0" w:color="auto"/>
            </w:tcBorders>
            <w:shd w:val="clear" w:color="auto" w:fill="auto"/>
            <w:hideMark/>
          </w:tcPr>
          <w:p w14:paraId="5B0129A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CF_ISC_DAT:5</w:t>
            </w:r>
          </w:p>
        </w:tc>
        <w:tc>
          <w:tcPr>
            <w:tcW w:w="3262" w:type="dxa"/>
            <w:tcBorders>
              <w:top w:val="nil"/>
              <w:left w:val="nil"/>
              <w:bottom w:val="single" w:sz="4" w:space="0" w:color="auto"/>
              <w:right w:val="single" w:sz="4" w:space="0" w:color="auto"/>
            </w:tcBorders>
            <w:shd w:val="clear" w:color="auto" w:fill="auto"/>
            <w:hideMark/>
          </w:tcPr>
          <w:p w14:paraId="56A796E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Manage Video Buffering_Packets and Send to Ethernet</w:t>
            </w:r>
          </w:p>
        </w:tc>
        <w:tc>
          <w:tcPr>
            <w:tcW w:w="5316" w:type="dxa"/>
            <w:tcBorders>
              <w:top w:val="nil"/>
              <w:left w:val="nil"/>
              <w:bottom w:val="single" w:sz="4" w:space="0" w:color="auto"/>
              <w:right w:val="single" w:sz="4" w:space="0" w:color="auto"/>
            </w:tcBorders>
            <w:shd w:val="clear" w:color="auto" w:fill="auto"/>
            <w:hideMark/>
          </w:tcPr>
          <w:p w14:paraId="7654EE5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Manage Video Buffering_Packets and Send to Ethernet</w:t>
            </w:r>
          </w:p>
        </w:tc>
      </w:tr>
      <w:tr w:rsidR="00DA52C1" w:rsidRPr="00DA52C1" w14:paraId="51BE040D"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787CC917"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28</w:t>
            </w:r>
          </w:p>
        </w:tc>
        <w:tc>
          <w:tcPr>
            <w:tcW w:w="1842" w:type="dxa"/>
            <w:tcBorders>
              <w:top w:val="nil"/>
              <w:left w:val="nil"/>
              <w:bottom w:val="single" w:sz="4" w:space="0" w:color="auto"/>
              <w:right w:val="single" w:sz="4" w:space="0" w:color="auto"/>
            </w:tcBorders>
            <w:shd w:val="clear" w:color="auto" w:fill="auto"/>
            <w:hideMark/>
          </w:tcPr>
          <w:p w14:paraId="663B742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CF_ISC_DAT:6</w:t>
            </w:r>
          </w:p>
        </w:tc>
        <w:tc>
          <w:tcPr>
            <w:tcW w:w="3262" w:type="dxa"/>
            <w:tcBorders>
              <w:top w:val="nil"/>
              <w:left w:val="nil"/>
              <w:bottom w:val="single" w:sz="4" w:space="0" w:color="auto"/>
              <w:right w:val="single" w:sz="4" w:space="0" w:color="auto"/>
            </w:tcBorders>
            <w:shd w:val="clear" w:color="auto" w:fill="auto"/>
            <w:hideMark/>
          </w:tcPr>
          <w:p w14:paraId="11E52098"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Stitch 4 x 360 Cameras into Single Video Stream</w:t>
            </w:r>
          </w:p>
        </w:tc>
        <w:tc>
          <w:tcPr>
            <w:tcW w:w="5316" w:type="dxa"/>
            <w:tcBorders>
              <w:top w:val="nil"/>
              <w:left w:val="nil"/>
              <w:bottom w:val="single" w:sz="4" w:space="0" w:color="auto"/>
              <w:right w:val="single" w:sz="4" w:space="0" w:color="auto"/>
            </w:tcBorders>
            <w:shd w:val="clear" w:color="auto" w:fill="auto"/>
            <w:hideMark/>
          </w:tcPr>
          <w:p w14:paraId="1E2021D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Stitch 4 x 360 Cameras into Single Video Stream</w:t>
            </w:r>
          </w:p>
        </w:tc>
      </w:tr>
      <w:tr w:rsidR="00DA52C1" w:rsidRPr="00DA52C1" w14:paraId="19460A9A"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01AE3840"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29</w:t>
            </w:r>
          </w:p>
        </w:tc>
        <w:tc>
          <w:tcPr>
            <w:tcW w:w="1842" w:type="dxa"/>
            <w:tcBorders>
              <w:top w:val="nil"/>
              <w:left w:val="nil"/>
              <w:bottom w:val="single" w:sz="4" w:space="0" w:color="auto"/>
              <w:right w:val="single" w:sz="4" w:space="0" w:color="auto"/>
            </w:tcBorders>
            <w:shd w:val="clear" w:color="auto" w:fill="auto"/>
            <w:hideMark/>
          </w:tcPr>
          <w:p w14:paraId="13B09458"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CF_ISC_DAT:7</w:t>
            </w:r>
          </w:p>
        </w:tc>
        <w:tc>
          <w:tcPr>
            <w:tcW w:w="3262" w:type="dxa"/>
            <w:tcBorders>
              <w:top w:val="nil"/>
              <w:left w:val="nil"/>
              <w:bottom w:val="single" w:sz="4" w:space="0" w:color="auto"/>
              <w:right w:val="single" w:sz="4" w:space="0" w:color="auto"/>
            </w:tcBorders>
            <w:shd w:val="clear" w:color="auto" w:fill="auto"/>
            <w:hideMark/>
          </w:tcPr>
          <w:p w14:paraId="7837A41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Distortion Correction - Dewarping for Digital Camera</w:t>
            </w:r>
          </w:p>
        </w:tc>
        <w:tc>
          <w:tcPr>
            <w:tcW w:w="5316" w:type="dxa"/>
            <w:tcBorders>
              <w:top w:val="nil"/>
              <w:left w:val="nil"/>
              <w:bottom w:val="single" w:sz="4" w:space="0" w:color="auto"/>
              <w:right w:val="single" w:sz="4" w:space="0" w:color="auto"/>
            </w:tcBorders>
            <w:shd w:val="clear" w:color="auto" w:fill="auto"/>
            <w:hideMark/>
          </w:tcPr>
          <w:p w14:paraId="099E4EE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Distortion Correction - Dewarping for Digital Camera</w:t>
            </w:r>
          </w:p>
        </w:tc>
      </w:tr>
      <w:tr w:rsidR="00DA52C1" w:rsidRPr="00DA52C1" w14:paraId="464E21A3" w14:textId="77777777" w:rsidTr="003F58DF">
        <w:trPr>
          <w:trHeight w:val="1200"/>
        </w:trPr>
        <w:tc>
          <w:tcPr>
            <w:tcW w:w="440" w:type="dxa"/>
            <w:tcBorders>
              <w:top w:val="nil"/>
              <w:left w:val="single" w:sz="4" w:space="0" w:color="auto"/>
              <w:bottom w:val="single" w:sz="4" w:space="0" w:color="auto"/>
              <w:right w:val="single" w:sz="4" w:space="0" w:color="auto"/>
            </w:tcBorders>
            <w:shd w:val="clear" w:color="auto" w:fill="auto"/>
            <w:hideMark/>
          </w:tcPr>
          <w:p w14:paraId="2F117423"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30</w:t>
            </w:r>
          </w:p>
        </w:tc>
        <w:tc>
          <w:tcPr>
            <w:tcW w:w="1842" w:type="dxa"/>
            <w:tcBorders>
              <w:top w:val="nil"/>
              <w:left w:val="nil"/>
              <w:bottom w:val="single" w:sz="4" w:space="0" w:color="auto"/>
              <w:right w:val="single" w:sz="4" w:space="0" w:color="auto"/>
            </w:tcBorders>
            <w:shd w:val="clear" w:color="auto" w:fill="auto"/>
            <w:hideMark/>
          </w:tcPr>
          <w:p w14:paraId="4BA1336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CF_ISC_DAT:8</w:t>
            </w:r>
          </w:p>
        </w:tc>
        <w:tc>
          <w:tcPr>
            <w:tcW w:w="3262" w:type="dxa"/>
            <w:tcBorders>
              <w:top w:val="nil"/>
              <w:left w:val="nil"/>
              <w:bottom w:val="single" w:sz="4" w:space="0" w:color="auto"/>
              <w:right w:val="single" w:sz="4" w:space="0" w:color="auto"/>
            </w:tcBorders>
            <w:shd w:val="clear" w:color="auto" w:fill="auto"/>
            <w:hideMark/>
          </w:tcPr>
          <w:p w14:paraId="023E350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Provide Suitable Video Image over Specified Viewing Area: External 360 Degree Cameras</w:t>
            </w:r>
          </w:p>
        </w:tc>
        <w:tc>
          <w:tcPr>
            <w:tcW w:w="5316" w:type="dxa"/>
            <w:tcBorders>
              <w:top w:val="nil"/>
              <w:left w:val="nil"/>
              <w:bottom w:val="single" w:sz="4" w:space="0" w:color="auto"/>
              <w:right w:val="single" w:sz="4" w:space="0" w:color="auto"/>
            </w:tcBorders>
            <w:shd w:val="clear" w:color="auto" w:fill="auto"/>
            <w:hideMark/>
          </w:tcPr>
          <w:p w14:paraId="278577B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The camera needs to supply a suitable quality output image (NTSC 720x420 , equivalent to 0.3MP), after processing.  Note due to image cropping, a 1MP camera is required.</w:t>
            </w:r>
          </w:p>
        </w:tc>
      </w:tr>
      <w:tr w:rsidR="00DA52C1" w:rsidRPr="00DA52C1" w14:paraId="1F8483AE"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3E6D549D"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31</w:t>
            </w:r>
          </w:p>
        </w:tc>
        <w:tc>
          <w:tcPr>
            <w:tcW w:w="1842" w:type="dxa"/>
            <w:tcBorders>
              <w:top w:val="nil"/>
              <w:left w:val="nil"/>
              <w:bottom w:val="single" w:sz="4" w:space="0" w:color="auto"/>
              <w:right w:val="single" w:sz="4" w:space="0" w:color="auto"/>
            </w:tcBorders>
            <w:shd w:val="clear" w:color="auto" w:fill="auto"/>
            <w:hideMark/>
          </w:tcPr>
          <w:p w14:paraId="0353E22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CF_ISC_DAT:16</w:t>
            </w:r>
          </w:p>
        </w:tc>
        <w:tc>
          <w:tcPr>
            <w:tcW w:w="3262" w:type="dxa"/>
            <w:tcBorders>
              <w:top w:val="nil"/>
              <w:left w:val="nil"/>
              <w:bottom w:val="single" w:sz="4" w:space="0" w:color="auto"/>
              <w:right w:val="single" w:sz="4" w:space="0" w:color="auto"/>
            </w:tcBorders>
            <w:shd w:val="clear" w:color="auto" w:fill="auto"/>
            <w:hideMark/>
          </w:tcPr>
          <w:p w14:paraId="4418BBB4"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Video Stream Function - Overall</w:t>
            </w:r>
          </w:p>
        </w:tc>
        <w:tc>
          <w:tcPr>
            <w:tcW w:w="5316" w:type="dxa"/>
            <w:tcBorders>
              <w:top w:val="nil"/>
              <w:left w:val="nil"/>
              <w:bottom w:val="single" w:sz="4" w:space="0" w:color="auto"/>
              <w:right w:val="single" w:sz="4" w:space="0" w:color="auto"/>
            </w:tcBorders>
            <w:shd w:val="clear" w:color="auto" w:fill="auto"/>
            <w:hideMark/>
          </w:tcPr>
          <w:p w14:paraId="03E5BCB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To capture all Video stream functionality inputs/outputs</w:t>
            </w:r>
          </w:p>
        </w:tc>
      </w:tr>
      <w:tr w:rsidR="00DA52C1" w:rsidRPr="00DA52C1" w14:paraId="665CA0DA"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39BC7896"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32</w:t>
            </w:r>
          </w:p>
        </w:tc>
        <w:tc>
          <w:tcPr>
            <w:tcW w:w="1842" w:type="dxa"/>
            <w:tcBorders>
              <w:top w:val="nil"/>
              <w:left w:val="nil"/>
              <w:bottom w:val="single" w:sz="4" w:space="0" w:color="auto"/>
              <w:right w:val="single" w:sz="4" w:space="0" w:color="auto"/>
            </w:tcBorders>
            <w:shd w:val="clear" w:color="auto" w:fill="auto"/>
            <w:hideMark/>
          </w:tcPr>
          <w:p w14:paraId="0E6AEC2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CF_ISC_DCM:1</w:t>
            </w:r>
          </w:p>
        </w:tc>
        <w:tc>
          <w:tcPr>
            <w:tcW w:w="3262" w:type="dxa"/>
            <w:tcBorders>
              <w:top w:val="nil"/>
              <w:left w:val="nil"/>
              <w:bottom w:val="single" w:sz="4" w:space="0" w:color="auto"/>
              <w:right w:val="single" w:sz="4" w:space="0" w:color="auto"/>
            </w:tcBorders>
            <w:shd w:val="clear" w:color="auto" w:fill="auto"/>
            <w:hideMark/>
          </w:tcPr>
          <w:p w14:paraId="36F38AC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Create and Send Closure Ajar Signal</w:t>
            </w:r>
          </w:p>
        </w:tc>
        <w:tc>
          <w:tcPr>
            <w:tcW w:w="5316" w:type="dxa"/>
            <w:tcBorders>
              <w:top w:val="nil"/>
              <w:left w:val="nil"/>
              <w:bottom w:val="single" w:sz="4" w:space="0" w:color="auto"/>
              <w:right w:val="single" w:sz="4" w:space="0" w:color="auto"/>
            </w:tcBorders>
            <w:shd w:val="clear" w:color="auto" w:fill="auto"/>
            <w:hideMark/>
          </w:tcPr>
          <w:p w14:paraId="382108D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When the perimeter alarm is active the closure ajar signal should be detetected and sent to the BCM</w:t>
            </w:r>
          </w:p>
        </w:tc>
      </w:tr>
      <w:tr w:rsidR="00DA52C1" w:rsidRPr="00DA52C1" w14:paraId="7A845249"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0A93C45C"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33</w:t>
            </w:r>
          </w:p>
        </w:tc>
        <w:tc>
          <w:tcPr>
            <w:tcW w:w="1842" w:type="dxa"/>
            <w:tcBorders>
              <w:top w:val="nil"/>
              <w:left w:val="nil"/>
              <w:bottom w:val="single" w:sz="4" w:space="0" w:color="auto"/>
              <w:right w:val="single" w:sz="4" w:space="0" w:color="auto"/>
            </w:tcBorders>
            <w:shd w:val="clear" w:color="auto" w:fill="auto"/>
            <w:hideMark/>
          </w:tcPr>
          <w:p w14:paraId="61E0A5E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CF_ISC_ECG:1</w:t>
            </w:r>
          </w:p>
        </w:tc>
        <w:tc>
          <w:tcPr>
            <w:tcW w:w="3262" w:type="dxa"/>
            <w:tcBorders>
              <w:top w:val="nil"/>
              <w:left w:val="nil"/>
              <w:bottom w:val="single" w:sz="4" w:space="0" w:color="auto"/>
              <w:right w:val="single" w:sz="4" w:space="0" w:color="auto"/>
            </w:tcBorders>
            <w:shd w:val="clear" w:color="auto" w:fill="auto"/>
            <w:hideMark/>
          </w:tcPr>
          <w:p w14:paraId="0248AC3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Check Vehicle status  </w:t>
            </w:r>
          </w:p>
        </w:tc>
        <w:tc>
          <w:tcPr>
            <w:tcW w:w="5316" w:type="dxa"/>
            <w:tcBorders>
              <w:top w:val="nil"/>
              <w:left w:val="nil"/>
              <w:bottom w:val="single" w:sz="4" w:space="0" w:color="auto"/>
              <w:right w:val="single" w:sz="4" w:space="0" w:color="auto"/>
            </w:tcBorders>
            <w:shd w:val="clear" w:color="auto" w:fill="auto"/>
            <w:hideMark/>
          </w:tcPr>
          <w:p w14:paraId="39047188"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Check Vehicle status </w:t>
            </w:r>
          </w:p>
        </w:tc>
      </w:tr>
      <w:tr w:rsidR="00DA52C1" w:rsidRPr="00DA52C1" w14:paraId="6468B746"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4155B03B"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34</w:t>
            </w:r>
          </w:p>
        </w:tc>
        <w:tc>
          <w:tcPr>
            <w:tcW w:w="1842" w:type="dxa"/>
            <w:tcBorders>
              <w:top w:val="nil"/>
              <w:left w:val="nil"/>
              <w:bottom w:val="single" w:sz="4" w:space="0" w:color="auto"/>
              <w:right w:val="single" w:sz="4" w:space="0" w:color="auto"/>
            </w:tcBorders>
            <w:shd w:val="clear" w:color="auto" w:fill="auto"/>
            <w:hideMark/>
          </w:tcPr>
          <w:p w14:paraId="0F56AF10"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CF_ISC_ECG:2</w:t>
            </w:r>
          </w:p>
        </w:tc>
        <w:tc>
          <w:tcPr>
            <w:tcW w:w="3262" w:type="dxa"/>
            <w:tcBorders>
              <w:top w:val="nil"/>
              <w:left w:val="nil"/>
              <w:bottom w:val="single" w:sz="4" w:space="0" w:color="auto"/>
              <w:right w:val="single" w:sz="4" w:space="0" w:color="auto"/>
            </w:tcBorders>
            <w:shd w:val="clear" w:color="auto" w:fill="auto"/>
            <w:hideMark/>
          </w:tcPr>
          <w:p w14:paraId="0B86B44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Check View/ Active Timer</w:t>
            </w:r>
          </w:p>
        </w:tc>
        <w:tc>
          <w:tcPr>
            <w:tcW w:w="5316" w:type="dxa"/>
            <w:tcBorders>
              <w:top w:val="nil"/>
              <w:left w:val="nil"/>
              <w:bottom w:val="single" w:sz="4" w:space="0" w:color="auto"/>
              <w:right w:val="single" w:sz="4" w:space="0" w:color="auto"/>
            </w:tcBorders>
            <w:shd w:val="clear" w:color="auto" w:fill="auto"/>
            <w:hideMark/>
          </w:tcPr>
          <w:p w14:paraId="49BFF6B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Check View/ Active Timer</w:t>
            </w:r>
          </w:p>
        </w:tc>
      </w:tr>
      <w:tr w:rsidR="00DA52C1" w:rsidRPr="00DA52C1" w14:paraId="39B46C40" w14:textId="77777777" w:rsidTr="003F58DF">
        <w:trPr>
          <w:trHeight w:val="900"/>
        </w:trPr>
        <w:tc>
          <w:tcPr>
            <w:tcW w:w="440" w:type="dxa"/>
            <w:tcBorders>
              <w:top w:val="nil"/>
              <w:left w:val="single" w:sz="4" w:space="0" w:color="auto"/>
              <w:bottom w:val="single" w:sz="4" w:space="0" w:color="auto"/>
              <w:right w:val="single" w:sz="4" w:space="0" w:color="auto"/>
            </w:tcBorders>
            <w:shd w:val="clear" w:color="auto" w:fill="auto"/>
            <w:hideMark/>
          </w:tcPr>
          <w:p w14:paraId="204BEEBE"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35</w:t>
            </w:r>
          </w:p>
        </w:tc>
        <w:tc>
          <w:tcPr>
            <w:tcW w:w="1842" w:type="dxa"/>
            <w:tcBorders>
              <w:top w:val="nil"/>
              <w:left w:val="nil"/>
              <w:bottom w:val="single" w:sz="4" w:space="0" w:color="auto"/>
              <w:right w:val="single" w:sz="4" w:space="0" w:color="auto"/>
            </w:tcBorders>
            <w:shd w:val="clear" w:color="auto" w:fill="auto"/>
            <w:hideMark/>
          </w:tcPr>
          <w:p w14:paraId="1C12C19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CF_ISC_ECG:3</w:t>
            </w:r>
          </w:p>
        </w:tc>
        <w:tc>
          <w:tcPr>
            <w:tcW w:w="3262" w:type="dxa"/>
            <w:tcBorders>
              <w:top w:val="nil"/>
              <w:left w:val="nil"/>
              <w:bottom w:val="single" w:sz="4" w:space="0" w:color="auto"/>
              <w:right w:val="single" w:sz="4" w:space="0" w:color="auto"/>
            </w:tcBorders>
            <w:shd w:val="clear" w:color="auto" w:fill="auto"/>
            <w:hideMark/>
          </w:tcPr>
          <w:p w14:paraId="1699C48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Process Alerts/Commands between Communication Enabler and Vehicle  </w:t>
            </w:r>
          </w:p>
        </w:tc>
        <w:tc>
          <w:tcPr>
            <w:tcW w:w="5316" w:type="dxa"/>
            <w:tcBorders>
              <w:top w:val="nil"/>
              <w:left w:val="nil"/>
              <w:bottom w:val="single" w:sz="4" w:space="0" w:color="auto"/>
              <w:right w:val="single" w:sz="4" w:space="0" w:color="auto"/>
            </w:tcBorders>
            <w:shd w:val="clear" w:color="auto" w:fill="auto"/>
            <w:hideMark/>
          </w:tcPr>
          <w:p w14:paraId="24144C00"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Process Alerts/Commands between Communication Enabler and Vehicle </w:t>
            </w:r>
          </w:p>
        </w:tc>
      </w:tr>
      <w:tr w:rsidR="00DA52C1" w:rsidRPr="00DA52C1" w14:paraId="4BF77D06"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59A99B54"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36</w:t>
            </w:r>
          </w:p>
        </w:tc>
        <w:tc>
          <w:tcPr>
            <w:tcW w:w="1842" w:type="dxa"/>
            <w:tcBorders>
              <w:top w:val="nil"/>
              <w:left w:val="nil"/>
              <w:bottom w:val="single" w:sz="4" w:space="0" w:color="auto"/>
              <w:right w:val="single" w:sz="4" w:space="0" w:color="auto"/>
            </w:tcBorders>
            <w:shd w:val="clear" w:color="auto" w:fill="auto"/>
            <w:hideMark/>
          </w:tcPr>
          <w:p w14:paraId="5AB8DBA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CF_ISC_ECG:4</w:t>
            </w:r>
          </w:p>
        </w:tc>
        <w:tc>
          <w:tcPr>
            <w:tcW w:w="3262" w:type="dxa"/>
            <w:tcBorders>
              <w:top w:val="nil"/>
              <w:left w:val="nil"/>
              <w:bottom w:val="single" w:sz="4" w:space="0" w:color="auto"/>
              <w:right w:val="single" w:sz="4" w:space="0" w:color="auto"/>
            </w:tcBorders>
            <w:shd w:val="clear" w:color="auto" w:fill="auto"/>
            <w:hideMark/>
          </w:tcPr>
          <w:p w14:paraId="00D066D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Rewrap the Video Stream</w:t>
            </w:r>
          </w:p>
        </w:tc>
        <w:tc>
          <w:tcPr>
            <w:tcW w:w="5316" w:type="dxa"/>
            <w:tcBorders>
              <w:top w:val="nil"/>
              <w:left w:val="nil"/>
              <w:bottom w:val="single" w:sz="4" w:space="0" w:color="auto"/>
              <w:right w:val="single" w:sz="4" w:space="0" w:color="auto"/>
            </w:tcBorders>
            <w:shd w:val="clear" w:color="auto" w:fill="auto"/>
            <w:hideMark/>
          </w:tcPr>
          <w:p w14:paraId="560654F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Rewrap the Video Stream.  This includes passing Video to TCU (WebRTC or Kinesis format)</w:t>
            </w:r>
          </w:p>
        </w:tc>
      </w:tr>
      <w:tr w:rsidR="00DA52C1" w:rsidRPr="00DA52C1" w14:paraId="46E55595" w14:textId="77777777" w:rsidTr="003F58DF">
        <w:trPr>
          <w:trHeight w:val="2100"/>
        </w:trPr>
        <w:tc>
          <w:tcPr>
            <w:tcW w:w="440" w:type="dxa"/>
            <w:tcBorders>
              <w:top w:val="nil"/>
              <w:left w:val="single" w:sz="4" w:space="0" w:color="auto"/>
              <w:bottom w:val="single" w:sz="4" w:space="0" w:color="auto"/>
              <w:right w:val="single" w:sz="4" w:space="0" w:color="auto"/>
            </w:tcBorders>
            <w:shd w:val="clear" w:color="auto" w:fill="auto"/>
            <w:hideMark/>
          </w:tcPr>
          <w:p w14:paraId="708431EF"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37</w:t>
            </w:r>
          </w:p>
        </w:tc>
        <w:tc>
          <w:tcPr>
            <w:tcW w:w="1842" w:type="dxa"/>
            <w:tcBorders>
              <w:top w:val="nil"/>
              <w:left w:val="nil"/>
              <w:bottom w:val="single" w:sz="4" w:space="0" w:color="auto"/>
              <w:right w:val="single" w:sz="4" w:space="0" w:color="auto"/>
            </w:tcBorders>
            <w:shd w:val="clear" w:color="auto" w:fill="auto"/>
            <w:hideMark/>
          </w:tcPr>
          <w:p w14:paraId="1A7C871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CF_ISC_ECG:5</w:t>
            </w:r>
          </w:p>
        </w:tc>
        <w:tc>
          <w:tcPr>
            <w:tcW w:w="3262" w:type="dxa"/>
            <w:tcBorders>
              <w:top w:val="nil"/>
              <w:left w:val="nil"/>
              <w:bottom w:val="single" w:sz="4" w:space="0" w:color="auto"/>
              <w:right w:val="single" w:sz="4" w:space="0" w:color="auto"/>
            </w:tcBorders>
            <w:shd w:val="clear" w:color="auto" w:fill="auto"/>
            <w:hideMark/>
          </w:tcPr>
          <w:p w14:paraId="3657ABD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Terminate the Feature</w:t>
            </w:r>
          </w:p>
        </w:tc>
        <w:tc>
          <w:tcPr>
            <w:tcW w:w="5316" w:type="dxa"/>
            <w:tcBorders>
              <w:top w:val="nil"/>
              <w:left w:val="nil"/>
              <w:bottom w:val="single" w:sz="4" w:space="0" w:color="auto"/>
              <w:right w:val="single" w:sz="4" w:space="0" w:color="auto"/>
            </w:tcBorders>
            <w:shd w:val="clear" w:color="auto" w:fill="auto"/>
            <w:hideMark/>
          </w:tcPr>
          <w:p w14:paraId="5C6918B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Terminate the Feature, including:</w:t>
            </w:r>
            <w:r w:rsidRPr="00DA52C1">
              <w:rPr>
                <w:rFonts w:ascii="Calibri" w:hAnsi="Calibri" w:cs="Calibri"/>
                <w:color w:val="000000"/>
                <w:sz w:val="22"/>
                <w:szCs w:val="22"/>
                <w:lang w:val="en-GB" w:eastAsia="en-GB"/>
              </w:rPr>
              <w:br/>
              <w:t>- Timeout Video Streaming from DAT/ADAS</w:t>
            </w:r>
            <w:r w:rsidRPr="00DA52C1">
              <w:rPr>
                <w:rFonts w:ascii="Calibri" w:hAnsi="Calibri" w:cs="Calibri"/>
                <w:color w:val="000000"/>
                <w:sz w:val="22"/>
                <w:szCs w:val="22"/>
                <w:lang w:val="en-GB" w:eastAsia="en-GB"/>
              </w:rPr>
              <w:br/>
              <w:t>- ECG to Shut Down ADAS/DAT</w:t>
            </w:r>
            <w:r w:rsidRPr="00DA52C1">
              <w:rPr>
                <w:rFonts w:ascii="Calibri" w:hAnsi="Calibri" w:cs="Calibri"/>
                <w:color w:val="000000"/>
                <w:sz w:val="22"/>
                <w:szCs w:val="22"/>
                <w:lang w:val="en-GB" w:eastAsia="en-GB"/>
              </w:rPr>
              <w:br/>
              <w:t>- Disable Streaming of Video to TCU from ECG</w:t>
            </w:r>
            <w:r w:rsidRPr="00DA52C1">
              <w:rPr>
                <w:rFonts w:ascii="Calibri" w:hAnsi="Calibri" w:cs="Calibri"/>
                <w:color w:val="000000"/>
                <w:sz w:val="22"/>
                <w:szCs w:val="22"/>
                <w:lang w:val="en-GB" w:eastAsia="en-GB"/>
              </w:rPr>
              <w:br/>
              <w:t xml:space="preserve">- Warn SYNC/Phoenix and Cloud to Stop Recording (for USB variants) </w:t>
            </w:r>
            <w:r w:rsidRPr="00DA52C1">
              <w:rPr>
                <w:rFonts w:ascii="Calibri" w:hAnsi="Calibri" w:cs="Calibri"/>
                <w:color w:val="000000"/>
                <w:sz w:val="22"/>
                <w:szCs w:val="22"/>
                <w:lang w:val="en-GB" w:eastAsia="en-GB"/>
              </w:rPr>
              <w:br/>
              <w:t>- Put to Sleep CAN Network</w:t>
            </w:r>
          </w:p>
        </w:tc>
      </w:tr>
      <w:tr w:rsidR="00DA52C1" w:rsidRPr="00DA52C1" w14:paraId="31340D9E"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671104B3"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38</w:t>
            </w:r>
          </w:p>
        </w:tc>
        <w:tc>
          <w:tcPr>
            <w:tcW w:w="1842" w:type="dxa"/>
            <w:tcBorders>
              <w:top w:val="nil"/>
              <w:left w:val="nil"/>
              <w:bottom w:val="single" w:sz="4" w:space="0" w:color="auto"/>
              <w:right w:val="single" w:sz="4" w:space="0" w:color="auto"/>
            </w:tcBorders>
            <w:shd w:val="clear" w:color="auto" w:fill="auto"/>
            <w:hideMark/>
          </w:tcPr>
          <w:p w14:paraId="12EE437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CF_ISC_ECG:6</w:t>
            </w:r>
          </w:p>
        </w:tc>
        <w:tc>
          <w:tcPr>
            <w:tcW w:w="3262" w:type="dxa"/>
            <w:tcBorders>
              <w:top w:val="nil"/>
              <w:left w:val="nil"/>
              <w:bottom w:val="single" w:sz="4" w:space="0" w:color="auto"/>
              <w:right w:val="single" w:sz="4" w:space="0" w:color="auto"/>
            </w:tcBorders>
            <w:shd w:val="clear" w:color="auto" w:fill="auto"/>
            <w:hideMark/>
          </w:tcPr>
          <w:p w14:paraId="599FBA9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Handle Error Message</w:t>
            </w:r>
          </w:p>
        </w:tc>
        <w:tc>
          <w:tcPr>
            <w:tcW w:w="5316" w:type="dxa"/>
            <w:tcBorders>
              <w:top w:val="nil"/>
              <w:left w:val="nil"/>
              <w:bottom w:val="single" w:sz="4" w:space="0" w:color="auto"/>
              <w:right w:val="single" w:sz="4" w:space="0" w:color="auto"/>
            </w:tcBorders>
            <w:shd w:val="clear" w:color="auto" w:fill="auto"/>
            <w:hideMark/>
          </w:tcPr>
          <w:p w14:paraId="5FC55AA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Handle Error Message</w:t>
            </w:r>
          </w:p>
        </w:tc>
      </w:tr>
      <w:tr w:rsidR="00DA52C1" w:rsidRPr="00DA52C1" w14:paraId="085D76A4"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34FB226B"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39</w:t>
            </w:r>
          </w:p>
        </w:tc>
        <w:tc>
          <w:tcPr>
            <w:tcW w:w="1842" w:type="dxa"/>
            <w:tcBorders>
              <w:top w:val="nil"/>
              <w:left w:val="nil"/>
              <w:bottom w:val="single" w:sz="4" w:space="0" w:color="auto"/>
              <w:right w:val="single" w:sz="4" w:space="0" w:color="auto"/>
            </w:tcBorders>
            <w:shd w:val="clear" w:color="auto" w:fill="auto"/>
            <w:hideMark/>
          </w:tcPr>
          <w:p w14:paraId="2164294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CF_ISC_ECG:7</w:t>
            </w:r>
          </w:p>
        </w:tc>
        <w:tc>
          <w:tcPr>
            <w:tcW w:w="3262" w:type="dxa"/>
            <w:tcBorders>
              <w:top w:val="nil"/>
              <w:left w:val="nil"/>
              <w:bottom w:val="single" w:sz="4" w:space="0" w:color="auto"/>
              <w:right w:val="single" w:sz="4" w:space="0" w:color="auto"/>
            </w:tcBorders>
            <w:shd w:val="clear" w:color="auto" w:fill="auto"/>
            <w:hideMark/>
          </w:tcPr>
          <w:p w14:paraId="1A91654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Save ISC Feature Settings</w:t>
            </w:r>
          </w:p>
        </w:tc>
        <w:tc>
          <w:tcPr>
            <w:tcW w:w="5316" w:type="dxa"/>
            <w:tcBorders>
              <w:top w:val="nil"/>
              <w:left w:val="nil"/>
              <w:bottom w:val="single" w:sz="4" w:space="0" w:color="auto"/>
              <w:right w:val="single" w:sz="4" w:space="0" w:color="auto"/>
            </w:tcBorders>
            <w:shd w:val="clear" w:color="auto" w:fill="auto"/>
            <w:hideMark/>
          </w:tcPr>
          <w:p w14:paraId="56E7741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Save ISC Feature Settings</w:t>
            </w:r>
          </w:p>
        </w:tc>
      </w:tr>
      <w:tr w:rsidR="00DA52C1" w:rsidRPr="00DA52C1" w14:paraId="00980554"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049D34B8"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40</w:t>
            </w:r>
          </w:p>
        </w:tc>
        <w:tc>
          <w:tcPr>
            <w:tcW w:w="1842" w:type="dxa"/>
            <w:tcBorders>
              <w:top w:val="nil"/>
              <w:left w:val="nil"/>
              <w:bottom w:val="single" w:sz="4" w:space="0" w:color="auto"/>
              <w:right w:val="single" w:sz="4" w:space="0" w:color="auto"/>
            </w:tcBorders>
            <w:shd w:val="clear" w:color="auto" w:fill="auto"/>
            <w:hideMark/>
          </w:tcPr>
          <w:p w14:paraId="1DFC20B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CF_ISC_ECG:8</w:t>
            </w:r>
          </w:p>
        </w:tc>
        <w:tc>
          <w:tcPr>
            <w:tcW w:w="3262" w:type="dxa"/>
            <w:tcBorders>
              <w:top w:val="nil"/>
              <w:left w:val="nil"/>
              <w:bottom w:val="single" w:sz="4" w:space="0" w:color="auto"/>
              <w:right w:val="single" w:sz="4" w:space="0" w:color="auto"/>
            </w:tcBorders>
            <w:shd w:val="clear" w:color="auto" w:fill="auto"/>
            <w:hideMark/>
          </w:tcPr>
          <w:p w14:paraId="6C806E03"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Communication with Video Stream</w:t>
            </w:r>
          </w:p>
        </w:tc>
        <w:tc>
          <w:tcPr>
            <w:tcW w:w="5316" w:type="dxa"/>
            <w:tcBorders>
              <w:top w:val="nil"/>
              <w:left w:val="nil"/>
              <w:bottom w:val="single" w:sz="4" w:space="0" w:color="auto"/>
              <w:right w:val="single" w:sz="4" w:space="0" w:color="auto"/>
            </w:tcBorders>
            <w:shd w:val="clear" w:color="auto" w:fill="auto"/>
            <w:hideMark/>
          </w:tcPr>
          <w:p w14:paraId="16095F4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Communication with Video Stream</w:t>
            </w:r>
          </w:p>
        </w:tc>
      </w:tr>
      <w:tr w:rsidR="00DA52C1" w:rsidRPr="00DA52C1" w14:paraId="33E1380D"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63110A48"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41</w:t>
            </w:r>
          </w:p>
        </w:tc>
        <w:tc>
          <w:tcPr>
            <w:tcW w:w="1842" w:type="dxa"/>
            <w:tcBorders>
              <w:top w:val="nil"/>
              <w:left w:val="nil"/>
              <w:bottom w:val="single" w:sz="4" w:space="0" w:color="auto"/>
              <w:right w:val="single" w:sz="4" w:space="0" w:color="auto"/>
            </w:tcBorders>
            <w:shd w:val="clear" w:color="auto" w:fill="auto"/>
            <w:hideMark/>
          </w:tcPr>
          <w:p w14:paraId="1FC450C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CF_ISC_ECG:9</w:t>
            </w:r>
          </w:p>
        </w:tc>
        <w:tc>
          <w:tcPr>
            <w:tcW w:w="3262" w:type="dxa"/>
            <w:tcBorders>
              <w:top w:val="nil"/>
              <w:left w:val="nil"/>
              <w:bottom w:val="single" w:sz="4" w:space="0" w:color="auto"/>
              <w:right w:val="single" w:sz="4" w:space="0" w:color="auto"/>
            </w:tcBorders>
            <w:shd w:val="clear" w:color="auto" w:fill="auto"/>
            <w:hideMark/>
          </w:tcPr>
          <w:p w14:paraId="495C122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Provide Low Battery SoC Warning</w:t>
            </w:r>
          </w:p>
        </w:tc>
        <w:tc>
          <w:tcPr>
            <w:tcW w:w="5316" w:type="dxa"/>
            <w:tcBorders>
              <w:top w:val="nil"/>
              <w:left w:val="nil"/>
              <w:bottom w:val="single" w:sz="4" w:space="0" w:color="auto"/>
              <w:right w:val="single" w:sz="4" w:space="0" w:color="auto"/>
            </w:tcBorders>
            <w:shd w:val="clear" w:color="auto" w:fill="auto"/>
            <w:hideMark/>
          </w:tcPr>
          <w:p w14:paraId="6C31218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Provide Low Battery SoC Warning</w:t>
            </w:r>
          </w:p>
        </w:tc>
      </w:tr>
      <w:tr w:rsidR="00DA52C1" w:rsidRPr="00DA52C1" w14:paraId="51744528"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6230211D"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lastRenderedPageBreak/>
              <w:t>42</w:t>
            </w:r>
          </w:p>
        </w:tc>
        <w:tc>
          <w:tcPr>
            <w:tcW w:w="1842" w:type="dxa"/>
            <w:tcBorders>
              <w:top w:val="nil"/>
              <w:left w:val="nil"/>
              <w:bottom w:val="single" w:sz="4" w:space="0" w:color="auto"/>
              <w:right w:val="single" w:sz="4" w:space="0" w:color="auto"/>
            </w:tcBorders>
            <w:shd w:val="clear" w:color="auto" w:fill="auto"/>
            <w:hideMark/>
          </w:tcPr>
          <w:p w14:paraId="6B733FE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CF_ISC_ECG:10</w:t>
            </w:r>
          </w:p>
        </w:tc>
        <w:tc>
          <w:tcPr>
            <w:tcW w:w="3262" w:type="dxa"/>
            <w:tcBorders>
              <w:top w:val="nil"/>
              <w:left w:val="nil"/>
              <w:bottom w:val="single" w:sz="4" w:space="0" w:color="auto"/>
              <w:right w:val="single" w:sz="4" w:space="0" w:color="auto"/>
            </w:tcBorders>
            <w:shd w:val="clear" w:color="auto" w:fill="auto"/>
            <w:hideMark/>
          </w:tcPr>
          <w:p w14:paraId="3F688AF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ON/OFF Power Resources for ISC</w:t>
            </w:r>
          </w:p>
        </w:tc>
        <w:tc>
          <w:tcPr>
            <w:tcW w:w="5316" w:type="dxa"/>
            <w:tcBorders>
              <w:top w:val="nil"/>
              <w:left w:val="nil"/>
              <w:bottom w:val="single" w:sz="4" w:space="0" w:color="auto"/>
              <w:right w:val="single" w:sz="4" w:space="0" w:color="auto"/>
            </w:tcBorders>
            <w:shd w:val="clear" w:color="auto" w:fill="auto"/>
            <w:hideMark/>
          </w:tcPr>
          <w:p w14:paraId="28A8092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ON/OFF Power Resources for ISC.  MDVVC has Low/Medium severity,  Sentinel Critical Severity.</w:t>
            </w:r>
          </w:p>
        </w:tc>
      </w:tr>
      <w:tr w:rsidR="00DA52C1" w:rsidRPr="00DA52C1" w14:paraId="4D1BB146"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748DF282"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43</w:t>
            </w:r>
          </w:p>
        </w:tc>
        <w:tc>
          <w:tcPr>
            <w:tcW w:w="1842" w:type="dxa"/>
            <w:tcBorders>
              <w:top w:val="nil"/>
              <w:left w:val="nil"/>
              <w:bottom w:val="single" w:sz="4" w:space="0" w:color="auto"/>
              <w:right w:val="single" w:sz="4" w:space="0" w:color="auto"/>
            </w:tcBorders>
            <w:shd w:val="clear" w:color="auto" w:fill="auto"/>
            <w:hideMark/>
          </w:tcPr>
          <w:p w14:paraId="049D636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CF_ISC_ECG:11</w:t>
            </w:r>
          </w:p>
        </w:tc>
        <w:tc>
          <w:tcPr>
            <w:tcW w:w="3262" w:type="dxa"/>
            <w:tcBorders>
              <w:top w:val="nil"/>
              <w:left w:val="nil"/>
              <w:bottom w:val="single" w:sz="4" w:space="0" w:color="auto"/>
              <w:right w:val="single" w:sz="4" w:space="0" w:color="auto"/>
            </w:tcBorders>
            <w:shd w:val="clear" w:color="auto" w:fill="auto"/>
            <w:hideMark/>
          </w:tcPr>
          <w:p w14:paraId="24FB6220"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Ensure ISC Operates when Remote Start Occurring</w:t>
            </w:r>
          </w:p>
        </w:tc>
        <w:tc>
          <w:tcPr>
            <w:tcW w:w="5316" w:type="dxa"/>
            <w:tcBorders>
              <w:top w:val="nil"/>
              <w:left w:val="nil"/>
              <w:bottom w:val="single" w:sz="4" w:space="0" w:color="auto"/>
              <w:right w:val="single" w:sz="4" w:space="0" w:color="auto"/>
            </w:tcBorders>
            <w:shd w:val="clear" w:color="auto" w:fill="auto"/>
            <w:hideMark/>
          </w:tcPr>
          <w:p w14:paraId="5AF03B3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Ensure ISC Operates when Remote Start Occurring</w:t>
            </w:r>
          </w:p>
        </w:tc>
      </w:tr>
      <w:tr w:rsidR="00DA52C1" w:rsidRPr="00DA52C1" w14:paraId="2613E1CE"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3A6CA88A"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44</w:t>
            </w:r>
          </w:p>
        </w:tc>
        <w:tc>
          <w:tcPr>
            <w:tcW w:w="1842" w:type="dxa"/>
            <w:tcBorders>
              <w:top w:val="nil"/>
              <w:left w:val="nil"/>
              <w:bottom w:val="single" w:sz="4" w:space="0" w:color="auto"/>
              <w:right w:val="single" w:sz="4" w:space="0" w:color="auto"/>
            </w:tcBorders>
            <w:shd w:val="clear" w:color="auto" w:fill="auto"/>
            <w:hideMark/>
          </w:tcPr>
          <w:p w14:paraId="758A955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CF_ISC_ECG:12</w:t>
            </w:r>
          </w:p>
        </w:tc>
        <w:tc>
          <w:tcPr>
            <w:tcW w:w="3262" w:type="dxa"/>
            <w:tcBorders>
              <w:top w:val="nil"/>
              <w:left w:val="nil"/>
              <w:bottom w:val="single" w:sz="4" w:space="0" w:color="auto"/>
              <w:right w:val="single" w:sz="4" w:space="0" w:color="auto"/>
            </w:tcBorders>
            <w:shd w:val="clear" w:color="auto" w:fill="auto"/>
            <w:hideMark/>
          </w:tcPr>
          <w:p w14:paraId="60910BD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Make Decision - Overall</w:t>
            </w:r>
          </w:p>
        </w:tc>
        <w:tc>
          <w:tcPr>
            <w:tcW w:w="5316" w:type="dxa"/>
            <w:tcBorders>
              <w:top w:val="nil"/>
              <w:left w:val="nil"/>
              <w:bottom w:val="single" w:sz="4" w:space="0" w:color="auto"/>
              <w:right w:val="single" w:sz="4" w:space="0" w:color="auto"/>
            </w:tcBorders>
            <w:shd w:val="clear" w:color="auto" w:fill="auto"/>
            <w:hideMark/>
          </w:tcPr>
          <w:p w14:paraId="377F34A8"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Do define the inputs and outputs for the make decision functions</w:t>
            </w:r>
          </w:p>
        </w:tc>
      </w:tr>
      <w:tr w:rsidR="00DA52C1" w:rsidRPr="00DA52C1" w14:paraId="488489C6"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63CA6E55"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45</w:t>
            </w:r>
          </w:p>
        </w:tc>
        <w:tc>
          <w:tcPr>
            <w:tcW w:w="1842" w:type="dxa"/>
            <w:tcBorders>
              <w:top w:val="nil"/>
              <w:left w:val="nil"/>
              <w:bottom w:val="single" w:sz="4" w:space="0" w:color="auto"/>
              <w:right w:val="single" w:sz="4" w:space="0" w:color="auto"/>
            </w:tcBorders>
            <w:shd w:val="clear" w:color="auto" w:fill="auto"/>
            <w:hideMark/>
          </w:tcPr>
          <w:p w14:paraId="67F78C3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CF_ISC_FPA:1</w:t>
            </w:r>
          </w:p>
        </w:tc>
        <w:tc>
          <w:tcPr>
            <w:tcW w:w="3262" w:type="dxa"/>
            <w:tcBorders>
              <w:top w:val="nil"/>
              <w:left w:val="nil"/>
              <w:bottom w:val="single" w:sz="4" w:space="0" w:color="auto"/>
              <w:right w:val="single" w:sz="4" w:space="0" w:color="auto"/>
            </w:tcBorders>
            <w:shd w:val="clear" w:color="auto" w:fill="auto"/>
            <w:hideMark/>
          </w:tcPr>
          <w:p w14:paraId="1ECA216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Launch the ISC System </w:t>
            </w:r>
          </w:p>
        </w:tc>
        <w:tc>
          <w:tcPr>
            <w:tcW w:w="5316" w:type="dxa"/>
            <w:tcBorders>
              <w:top w:val="nil"/>
              <w:left w:val="nil"/>
              <w:bottom w:val="single" w:sz="4" w:space="0" w:color="auto"/>
              <w:right w:val="single" w:sz="4" w:space="0" w:color="auto"/>
            </w:tcBorders>
            <w:shd w:val="clear" w:color="auto" w:fill="auto"/>
            <w:hideMark/>
          </w:tcPr>
          <w:p w14:paraId="4B70FC1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Launch the ISC System</w:t>
            </w:r>
          </w:p>
        </w:tc>
      </w:tr>
      <w:tr w:rsidR="00DA52C1" w:rsidRPr="00DA52C1" w14:paraId="38E33B8F"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1FA65556"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46</w:t>
            </w:r>
          </w:p>
        </w:tc>
        <w:tc>
          <w:tcPr>
            <w:tcW w:w="1842" w:type="dxa"/>
            <w:tcBorders>
              <w:top w:val="nil"/>
              <w:left w:val="nil"/>
              <w:bottom w:val="single" w:sz="4" w:space="0" w:color="auto"/>
              <w:right w:val="single" w:sz="4" w:space="0" w:color="auto"/>
            </w:tcBorders>
            <w:shd w:val="clear" w:color="auto" w:fill="auto"/>
            <w:hideMark/>
          </w:tcPr>
          <w:p w14:paraId="4B24870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CF_ISC_FPA:6</w:t>
            </w:r>
          </w:p>
        </w:tc>
        <w:tc>
          <w:tcPr>
            <w:tcW w:w="3262" w:type="dxa"/>
            <w:tcBorders>
              <w:top w:val="nil"/>
              <w:left w:val="nil"/>
              <w:bottom w:val="single" w:sz="4" w:space="0" w:color="auto"/>
              <w:right w:val="single" w:sz="4" w:space="0" w:color="auto"/>
            </w:tcBorders>
            <w:shd w:val="clear" w:color="auto" w:fill="auto"/>
            <w:hideMark/>
          </w:tcPr>
          <w:p w14:paraId="535C052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View/Skip tutorial</w:t>
            </w:r>
          </w:p>
        </w:tc>
        <w:tc>
          <w:tcPr>
            <w:tcW w:w="5316" w:type="dxa"/>
            <w:tcBorders>
              <w:top w:val="nil"/>
              <w:left w:val="nil"/>
              <w:bottom w:val="single" w:sz="4" w:space="0" w:color="auto"/>
              <w:right w:val="single" w:sz="4" w:space="0" w:color="auto"/>
            </w:tcBorders>
            <w:shd w:val="clear" w:color="auto" w:fill="auto"/>
            <w:hideMark/>
          </w:tcPr>
          <w:p w14:paraId="0C3DC60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View/Skip tutorial</w:t>
            </w:r>
          </w:p>
        </w:tc>
      </w:tr>
      <w:tr w:rsidR="00DA52C1" w:rsidRPr="00DA52C1" w14:paraId="47B9F9DB" w14:textId="77777777" w:rsidTr="003F58DF">
        <w:trPr>
          <w:trHeight w:val="300"/>
        </w:trPr>
        <w:tc>
          <w:tcPr>
            <w:tcW w:w="440" w:type="dxa"/>
            <w:tcBorders>
              <w:top w:val="nil"/>
              <w:left w:val="single" w:sz="4" w:space="0" w:color="auto"/>
              <w:bottom w:val="single" w:sz="4" w:space="0" w:color="auto"/>
              <w:right w:val="single" w:sz="4" w:space="0" w:color="auto"/>
            </w:tcBorders>
            <w:shd w:val="clear" w:color="auto" w:fill="auto"/>
            <w:hideMark/>
          </w:tcPr>
          <w:p w14:paraId="0070B332"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47</w:t>
            </w:r>
          </w:p>
        </w:tc>
        <w:tc>
          <w:tcPr>
            <w:tcW w:w="1842" w:type="dxa"/>
            <w:tcBorders>
              <w:top w:val="nil"/>
              <w:left w:val="nil"/>
              <w:bottom w:val="single" w:sz="4" w:space="0" w:color="auto"/>
              <w:right w:val="single" w:sz="4" w:space="0" w:color="auto"/>
            </w:tcBorders>
            <w:shd w:val="clear" w:color="auto" w:fill="auto"/>
            <w:hideMark/>
          </w:tcPr>
          <w:p w14:paraId="7E973B42"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CF_ISC_FPA:9</w:t>
            </w:r>
          </w:p>
        </w:tc>
        <w:tc>
          <w:tcPr>
            <w:tcW w:w="3262" w:type="dxa"/>
            <w:tcBorders>
              <w:top w:val="nil"/>
              <w:left w:val="nil"/>
              <w:bottom w:val="single" w:sz="4" w:space="0" w:color="auto"/>
              <w:right w:val="single" w:sz="4" w:space="0" w:color="auto"/>
            </w:tcBorders>
            <w:shd w:val="clear" w:color="auto" w:fill="auto"/>
            <w:hideMark/>
          </w:tcPr>
          <w:p w14:paraId="0AC958B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Privacy Settings</w:t>
            </w:r>
          </w:p>
        </w:tc>
        <w:tc>
          <w:tcPr>
            <w:tcW w:w="5316" w:type="dxa"/>
            <w:tcBorders>
              <w:top w:val="nil"/>
              <w:left w:val="nil"/>
              <w:bottom w:val="single" w:sz="4" w:space="0" w:color="auto"/>
              <w:right w:val="single" w:sz="4" w:space="0" w:color="auto"/>
            </w:tcBorders>
            <w:shd w:val="clear" w:color="auto" w:fill="auto"/>
            <w:hideMark/>
          </w:tcPr>
          <w:p w14:paraId="695D9F6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To control the privacy related functionality of the feature</w:t>
            </w:r>
          </w:p>
        </w:tc>
      </w:tr>
      <w:tr w:rsidR="00DA52C1" w:rsidRPr="00DA52C1" w14:paraId="0A37866F" w14:textId="77777777" w:rsidTr="003F58DF">
        <w:trPr>
          <w:trHeight w:val="900"/>
        </w:trPr>
        <w:tc>
          <w:tcPr>
            <w:tcW w:w="440" w:type="dxa"/>
            <w:tcBorders>
              <w:top w:val="nil"/>
              <w:left w:val="single" w:sz="4" w:space="0" w:color="auto"/>
              <w:bottom w:val="single" w:sz="4" w:space="0" w:color="auto"/>
              <w:right w:val="single" w:sz="4" w:space="0" w:color="auto"/>
            </w:tcBorders>
            <w:shd w:val="clear" w:color="auto" w:fill="auto"/>
            <w:hideMark/>
          </w:tcPr>
          <w:p w14:paraId="44B3178E"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48</w:t>
            </w:r>
          </w:p>
        </w:tc>
        <w:tc>
          <w:tcPr>
            <w:tcW w:w="1842" w:type="dxa"/>
            <w:tcBorders>
              <w:top w:val="nil"/>
              <w:left w:val="nil"/>
              <w:bottom w:val="single" w:sz="4" w:space="0" w:color="auto"/>
              <w:right w:val="single" w:sz="4" w:space="0" w:color="auto"/>
            </w:tcBorders>
            <w:shd w:val="clear" w:color="auto" w:fill="auto"/>
            <w:hideMark/>
          </w:tcPr>
          <w:p w14:paraId="259B89FD"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CF_ISC_FPA:10</w:t>
            </w:r>
          </w:p>
        </w:tc>
        <w:tc>
          <w:tcPr>
            <w:tcW w:w="3262" w:type="dxa"/>
            <w:tcBorders>
              <w:top w:val="nil"/>
              <w:left w:val="nil"/>
              <w:bottom w:val="single" w:sz="4" w:space="0" w:color="auto"/>
              <w:right w:val="single" w:sz="4" w:space="0" w:color="auto"/>
            </w:tcBorders>
            <w:shd w:val="clear" w:color="auto" w:fill="auto"/>
            <w:hideMark/>
          </w:tcPr>
          <w:p w14:paraId="5B097BDC"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Enable/Disable of Threat Event Notifications on Ford Pass App</w:t>
            </w:r>
          </w:p>
        </w:tc>
        <w:tc>
          <w:tcPr>
            <w:tcW w:w="5316" w:type="dxa"/>
            <w:tcBorders>
              <w:top w:val="nil"/>
              <w:left w:val="nil"/>
              <w:bottom w:val="single" w:sz="4" w:space="0" w:color="auto"/>
              <w:right w:val="single" w:sz="4" w:space="0" w:color="auto"/>
            </w:tcBorders>
            <w:shd w:val="clear" w:color="auto" w:fill="auto"/>
            <w:hideMark/>
          </w:tcPr>
          <w:p w14:paraId="15E195A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Enable of Alerts of Threat Events on Ford Pass App</w:t>
            </w:r>
          </w:p>
        </w:tc>
      </w:tr>
      <w:tr w:rsidR="00DA52C1" w:rsidRPr="00DA52C1" w14:paraId="74637661"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0F2D047A"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49</w:t>
            </w:r>
          </w:p>
        </w:tc>
        <w:tc>
          <w:tcPr>
            <w:tcW w:w="1842" w:type="dxa"/>
            <w:tcBorders>
              <w:top w:val="nil"/>
              <w:left w:val="nil"/>
              <w:bottom w:val="single" w:sz="4" w:space="0" w:color="auto"/>
              <w:right w:val="single" w:sz="4" w:space="0" w:color="auto"/>
            </w:tcBorders>
            <w:shd w:val="clear" w:color="auto" w:fill="auto"/>
            <w:hideMark/>
          </w:tcPr>
          <w:p w14:paraId="4D117FF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CF_ISC_FPA:11</w:t>
            </w:r>
          </w:p>
        </w:tc>
        <w:tc>
          <w:tcPr>
            <w:tcW w:w="3262" w:type="dxa"/>
            <w:tcBorders>
              <w:top w:val="nil"/>
              <w:left w:val="nil"/>
              <w:bottom w:val="single" w:sz="4" w:space="0" w:color="auto"/>
              <w:right w:val="single" w:sz="4" w:space="0" w:color="auto"/>
            </w:tcBorders>
            <w:shd w:val="clear" w:color="auto" w:fill="auto"/>
            <w:hideMark/>
          </w:tcPr>
          <w:p w14:paraId="33679AD9"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Automatically Alert User of Threat Event via Ford Pass App</w:t>
            </w:r>
          </w:p>
        </w:tc>
        <w:tc>
          <w:tcPr>
            <w:tcW w:w="5316" w:type="dxa"/>
            <w:tcBorders>
              <w:top w:val="nil"/>
              <w:left w:val="nil"/>
              <w:bottom w:val="single" w:sz="4" w:space="0" w:color="auto"/>
              <w:right w:val="single" w:sz="4" w:space="0" w:color="auto"/>
            </w:tcBorders>
            <w:shd w:val="clear" w:color="auto" w:fill="auto"/>
            <w:hideMark/>
          </w:tcPr>
          <w:p w14:paraId="28AC486E"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Automatically Alert User of Threat Event via Ford Pass App</w:t>
            </w:r>
          </w:p>
        </w:tc>
      </w:tr>
      <w:tr w:rsidR="00DA52C1" w:rsidRPr="00DA52C1" w14:paraId="3FF06841"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26C15FF3"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50</w:t>
            </w:r>
          </w:p>
        </w:tc>
        <w:tc>
          <w:tcPr>
            <w:tcW w:w="1842" w:type="dxa"/>
            <w:tcBorders>
              <w:top w:val="nil"/>
              <w:left w:val="nil"/>
              <w:bottom w:val="single" w:sz="4" w:space="0" w:color="auto"/>
              <w:right w:val="single" w:sz="4" w:space="0" w:color="auto"/>
            </w:tcBorders>
            <w:shd w:val="clear" w:color="auto" w:fill="auto"/>
            <w:hideMark/>
          </w:tcPr>
          <w:p w14:paraId="638AB8BA"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CF_ISC_FPA:20</w:t>
            </w:r>
          </w:p>
        </w:tc>
        <w:tc>
          <w:tcPr>
            <w:tcW w:w="3262" w:type="dxa"/>
            <w:tcBorders>
              <w:top w:val="nil"/>
              <w:left w:val="nil"/>
              <w:bottom w:val="single" w:sz="4" w:space="0" w:color="auto"/>
              <w:right w:val="single" w:sz="4" w:space="0" w:color="auto"/>
            </w:tcBorders>
            <w:shd w:val="clear" w:color="auto" w:fill="auto"/>
            <w:hideMark/>
          </w:tcPr>
          <w:p w14:paraId="5BDDB466"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Manage Ford Pass App - Overall</w:t>
            </w:r>
          </w:p>
        </w:tc>
        <w:tc>
          <w:tcPr>
            <w:tcW w:w="5316" w:type="dxa"/>
            <w:tcBorders>
              <w:top w:val="nil"/>
              <w:left w:val="nil"/>
              <w:bottom w:val="single" w:sz="4" w:space="0" w:color="auto"/>
              <w:right w:val="single" w:sz="4" w:space="0" w:color="auto"/>
            </w:tcBorders>
            <w:shd w:val="clear" w:color="auto" w:fill="auto"/>
            <w:hideMark/>
          </w:tcPr>
          <w:p w14:paraId="635E9E6B"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To describe the inputs and outputs for the Ford Pass App functions</w:t>
            </w:r>
          </w:p>
        </w:tc>
      </w:tr>
      <w:tr w:rsidR="00DA52C1" w:rsidRPr="00DA52C1" w14:paraId="3614F51C" w14:textId="77777777" w:rsidTr="003F58DF">
        <w:trPr>
          <w:trHeight w:val="900"/>
        </w:trPr>
        <w:tc>
          <w:tcPr>
            <w:tcW w:w="440" w:type="dxa"/>
            <w:tcBorders>
              <w:top w:val="nil"/>
              <w:left w:val="single" w:sz="4" w:space="0" w:color="auto"/>
              <w:bottom w:val="single" w:sz="4" w:space="0" w:color="auto"/>
              <w:right w:val="single" w:sz="4" w:space="0" w:color="auto"/>
            </w:tcBorders>
            <w:shd w:val="clear" w:color="auto" w:fill="auto"/>
            <w:hideMark/>
          </w:tcPr>
          <w:p w14:paraId="04DC6959"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51</w:t>
            </w:r>
          </w:p>
        </w:tc>
        <w:tc>
          <w:tcPr>
            <w:tcW w:w="1842" w:type="dxa"/>
            <w:tcBorders>
              <w:top w:val="nil"/>
              <w:left w:val="nil"/>
              <w:bottom w:val="single" w:sz="4" w:space="0" w:color="auto"/>
              <w:right w:val="single" w:sz="4" w:space="0" w:color="auto"/>
            </w:tcBorders>
            <w:shd w:val="clear" w:color="auto" w:fill="auto"/>
            <w:hideMark/>
          </w:tcPr>
          <w:p w14:paraId="16C225BF"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CF_ISC_FPA:21</w:t>
            </w:r>
          </w:p>
        </w:tc>
        <w:tc>
          <w:tcPr>
            <w:tcW w:w="3262" w:type="dxa"/>
            <w:tcBorders>
              <w:top w:val="nil"/>
              <w:left w:val="nil"/>
              <w:bottom w:val="single" w:sz="4" w:space="0" w:color="auto"/>
              <w:right w:val="single" w:sz="4" w:space="0" w:color="auto"/>
            </w:tcBorders>
            <w:shd w:val="clear" w:color="auto" w:fill="auto"/>
            <w:hideMark/>
          </w:tcPr>
          <w:p w14:paraId="312EBC8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Selection of Automatic or Manual Recoding to Cloud on Video View/Stream</w:t>
            </w:r>
          </w:p>
        </w:tc>
        <w:tc>
          <w:tcPr>
            <w:tcW w:w="5316" w:type="dxa"/>
            <w:tcBorders>
              <w:top w:val="nil"/>
              <w:left w:val="nil"/>
              <w:bottom w:val="single" w:sz="4" w:space="0" w:color="auto"/>
              <w:right w:val="single" w:sz="4" w:space="0" w:color="auto"/>
            </w:tcBorders>
            <w:shd w:val="clear" w:color="auto" w:fill="auto"/>
            <w:hideMark/>
          </w:tcPr>
          <w:p w14:paraId="690313A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Allow Selection of Automatic or Manual Recoding to Cloud on Video View/Stream</w:t>
            </w:r>
          </w:p>
        </w:tc>
      </w:tr>
      <w:tr w:rsidR="00DA52C1" w:rsidRPr="00DA52C1" w14:paraId="68B73F12" w14:textId="77777777" w:rsidTr="003F58DF">
        <w:trPr>
          <w:trHeight w:val="600"/>
        </w:trPr>
        <w:tc>
          <w:tcPr>
            <w:tcW w:w="440" w:type="dxa"/>
            <w:tcBorders>
              <w:top w:val="nil"/>
              <w:left w:val="single" w:sz="4" w:space="0" w:color="auto"/>
              <w:bottom w:val="single" w:sz="4" w:space="0" w:color="auto"/>
              <w:right w:val="single" w:sz="4" w:space="0" w:color="auto"/>
            </w:tcBorders>
            <w:shd w:val="clear" w:color="auto" w:fill="auto"/>
            <w:hideMark/>
          </w:tcPr>
          <w:p w14:paraId="5D0C030B" w14:textId="77777777" w:rsidR="00DA52C1" w:rsidRPr="00DA52C1" w:rsidRDefault="00DA52C1" w:rsidP="00DA52C1">
            <w:pPr>
              <w:overflowPunct/>
              <w:autoSpaceDE/>
              <w:autoSpaceDN/>
              <w:adjustRightInd/>
              <w:jc w:val="right"/>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52</w:t>
            </w:r>
          </w:p>
        </w:tc>
        <w:tc>
          <w:tcPr>
            <w:tcW w:w="1842" w:type="dxa"/>
            <w:tcBorders>
              <w:top w:val="nil"/>
              <w:left w:val="nil"/>
              <w:bottom w:val="single" w:sz="4" w:space="0" w:color="auto"/>
              <w:right w:val="single" w:sz="4" w:space="0" w:color="auto"/>
            </w:tcBorders>
            <w:shd w:val="clear" w:color="auto" w:fill="auto"/>
            <w:hideMark/>
          </w:tcPr>
          <w:p w14:paraId="30DDAEF7"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CF_ISC_PDB:1</w:t>
            </w:r>
          </w:p>
        </w:tc>
        <w:tc>
          <w:tcPr>
            <w:tcW w:w="3262" w:type="dxa"/>
            <w:tcBorders>
              <w:top w:val="nil"/>
              <w:left w:val="nil"/>
              <w:bottom w:val="single" w:sz="4" w:space="0" w:color="auto"/>
              <w:right w:val="single" w:sz="4" w:space="0" w:color="auto"/>
            </w:tcBorders>
            <w:shd w:val="clear" w:color="auto" w:fill="auto"/>
            <w:hideMark/>
          </w:tcPr>
          <w:p w14:paraId="438DF7C5"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 xml:space="preserve">PDB to Provide Power to ADAS/DAT </w:t>
            </w:r>
          </w:p>
        </w:tc>
        <w:tc>
          <w:tcPr>
            <w:tcW w:w="5316" w:type="dxa"/>
            <w:tcBorders>
              <w:top w:val="nil"/>
              <w:left w:val="nil"/>
              <w:bottom w:val="single" w:sz="4" w:space="0" w:color="auto"/>
              <w:right w:val="single" w:sz="4" w:space="0" w:color="auto"/>
            </w:tcBorders>
            <w:shd w:val="clear" w:color="auto" w:fill="auto"/>
            <w:hideMark/>
          </w:tcPr>
          <w:p w14:paraId="386729B1" w14:textId="77777777" w:rsidR="00DA52C1" w:rsidRPr="00DA52C1" w:rsidRDefault="00DA52C1" w:rsidP="00DA52C1">
            <w:pPr>
              <w:overflowPunct/>
              <w:autoSpaceDE/>
              <w:autoSpaceDN/>
              <w:adjustRightInd/>
              <w:textAlignment w:val="auto"/>
              <w:rPr>
                <w:rFonts w:ascii="Calibri" w:hAnsi="Calibri" w:cs="Calibri"/>
                <w:color w:val="000000"/>
                <w:sz w:val="22"/>
                <w:szCs w:val="22"/>
                <w:lang w:val="en-GB" w:eastAsia="en-GB"/>
              </w:rPr>
            </w:pPr>
            <w:r w:rsidRPr="00DA52C1">
              <w:rPr>
                <w:rFonts w:ascii="Calibri" w:hAnsi="Calibri" w:cs="Calibri"/>
                <w:color w:val="000000"/>
                <w:sz w:val="22"/>
                <w:szCs w:val="22"/>
                <w:lang w:val="en-GB" w:eastAsia="en-GB"/>
              </w:rPr>
              <w:t>ADAS/DAT required power for cameras/lights/processing</w:t>
            </w:r>
          </w:p>
        </w:tc>
      </w:tr>
    </w:tbl>
    <w:p w14:paraId="40856293" w14:textId="65B111B0" w:rsidR="003F58DF" w:rsidRPr="0094354A" w:rsidRDefault="003F58DF" w:rsidP="003F58DF">
      <w:pPr>
        <w:pStyle w:val="Caption"/>
      </w:pPr>
      <w:bookmarkStart w:id="97" w:name="_Toc103766701"/>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sidR="00885201">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sidR="00885201">
        <w:rPr>
          <w:noProof/>
        </w:rPr>
        <w:t>2</w:t>
      </w:r>
      <w:r w:rsidRPr="009B320D">
        <w:rPr>
          <w:noProof/>
        </w:rPr>
        <w:fldChar w:fldCharType="end"/>
      </w:r>
      <w:r w:rsidRPr="009B320D">
        <w:t xml:space="preserve">: List of </w:t>
      </w:r>
      <w:r>
        <w:t xml:space="preserve">Technology Level Component </w:t>
      </w:r>
      <w:r w:rsidRPr="009B320D">
        <w:t>Functions</w:t>
      </w:r>
      <w:bookmarkEnd w:id="97"/>
    </w:p>
    <w:p w14:paraId="11DFD550" w14:textId="5307289E" w:rsidR="00DA52C1" w:rsidRDefault="00DA52C1" w:rsidP="00072314"/>
    <w:p w14:paraId="54AE04F9" w14:textId="20EB4404" w:rsidR="00DA52C1" w:rsidRDefault="00DA52C1" w:rsidP="00072314"/>
    <w:p w14:paraId="7C9D08F1" w14:textId="77777777" w:rsidR="00DA52C1" w:rsidRPr="00A14F98" w:rsidRDefault="00DA52C1"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98" w:name="_Toc35000579"/>
      <w:bookmarkStart w:id="99" w:name="_Toc103766478"/>
      <w:r w:rsidRPr="0008696C">
        <w:t>Signal List</w:t>
      </w:r>
      <w:bookmarkEnd w:id="98"/>
      <w:bookmarkEnd w:id="99"/>
    </w:p>
    <w:p w14:paraId="0D949114" w14:textId="5B7673A6" w:rsidR="002C3006" w:rsidRPr="003F58DF" w:rsidRDefault="003F58DF" w:rsidP="00720A45">
      <w:r>
        <w:t>Also s</w:t>
      </w:r>
      <w:r w:rsidRPr="003F58DF">
        <w:t>ee later in document.</w:t>
      </w:r>
    </w:p>
    <w:p w14:paraId="4A461DF2" w14:textId="77777777" w:rsidR="003F58DF" w:rsidRDefault="003F58DF" w:rsidP="003F58DF">
      <w:pPr>
        <w:rPr>
          <w:highlight w:val="green"/>
        </w:rPr>
      </w:pPr>
    </w:p>
    <w:tbl>
      <w:tblPr>
        <w:tblStyle w:val="TableGrid"/>
        <w:tblW w:w="10012" w:type="dxa"/>
        <w:jc w:val="center"/>
        <w:tblLook w:val="04A0" w:firstRow="1" w:lastRow="0" w:firstColumn="1" w:lastColumn="0" w:noHBand="0" w:noVBand="1"/>
      </w:tblPr>
      <w:tblGrid>
        <w:gridCol w:w="4151"/>
        <w:gridCol w:w="5861"/>
      </w:tblGrid>
      <w:tr w:rsidR="003F58DF" w14:paraId="7F9B47C7" w14:textId="77777777" w:rsidTr="003F58DF">
        <w:trPr>
          <w:tblHeade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7EF7A52D" w14:textId="77777777" w:rsidR="003F58DF" w:rsidRDefault="003F58DF">
            <w:pPr>
              <w:rPr>
                <w:rFonts w:cs="Arial"/>
                <w:b/>
                <w:color w:val="000000"/>
              </w:rPr>
            </w:pPr>
            <w:r>
              <w:rPr>
                <w:rFonts w:cs="Arial"/>
                <w:b/>
                <w:color w:val="000000"/>
              </w:rPr>
              <w:t>Signal Name</w:t>
            </w:r>
          </w:p>
        </w:tc>
        <w:tc>
          <w:tcPr>
            <w:tcW w:w="76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7D88AE7F" w14:textId="77777777" w:rsidR="003F58DF" w:rsidRDefault="003F58DF">
            <w:pPr>
              <w:rPr>
                <w:b/>
              </w:rPr>
            </w:pPr>
            <w:r>
              <w:rPr>
                <w:b/>
              </w:rPr>
              <w:t>Description</w:t>
            </w:r>
          </w:p>
        </w:tc>
      </w:tr>
      <w:tr w:rsidR="003F58DF" w14:paraId="20772E9D"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1D9110" w14:textId="77777777" w:rsidR="003F58DF" w:rsidRDefault="003F58DF">
            <w:pPr>
              <w:rPr>
                <w:b/>
              </w:rPr>
            </w:pPr>
            <w:r>
              <w:rPr>
                <w:b/>
              </w:rPr>
              <w:t>LSG_ISC_APIMWakeUp</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052B85B" w14:textId="77777777" w:rsidR="003F58DF" w:rsidRDefault="003F58DF">
            <w:pPr>
              <w:rPr>
                <w:rFonts w:cs="Arial"/>
              </w:rPr>
            </w:pPr>
            <w:r>
              <w:rPr>
                <w:rFonts w:cs="Arial"/>
              </w:rPr>
              <w:t>To wake-up the APIM (SYNC/Phoenix)</w:t>
            </w:r>
          </w:p>
        </w:tc>
      </w:tr>
      <w:tr w:rsidR="003F58DF" w14:paraId="1D8478EA"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440651" w14:textId="77777777" w:rsidR="003F58DF" w:rsidRDefault="003F58DF">
            <w:pPr>
              <w:rPr>
                <w:b/>
              </w:rPr>
            </w:pPr>
            <w:r>
              <w:rPr>
                <w:b/>
              </w:rPr>
              <w:t>LSG_ISC_BatterySize</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7B31DA1" w14:textId="77777777" w:rsidR="003F58DF" w:rsidRDefault="003F58DF">
            <w:pPr>
              <w:rPr>
                <w:rFonts w:cs="Arial"/>
              </w:rPr>
            </w:pPr>
            <w:r>
              <w:rPr>
                <w:rFonts w:cs="Arial"/>
              </w:rPr>
              <w:t>Used to provide the vehicle Battery Size.</w:t>
            </w:r>
          </w:p>
        </w:tc>
      </w:tr>
      <w:tr w:rsidR="003F58DF" w14:paraId="5429E035"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1F7129" w14:textId="77777777" w:rsidR="003F58DF" w:rsidRDefault="003F58DF">
            <w:pPr>
              <w:rPr>
                <w:b/>
              </w:rPr>
            </w:pPr>
            <w:r>
              <w:rPr>
                <w:b/>
              </w:rPr>
              <w:t>LSG_ISC_BatterySoC</w:t>
            </w:r>
          </w:p>
        </w:tc>
        <w:tc>
          <w:tcPr>
            <w:tcW w:w="7607" w:type="dxa"/>
            <w:tcBorders>
              <w:top w:val="single" w:sz="4" w:space="0" w:color="auto"/>
              <w:left w:val="single" w:sz="4" w:space="0" w:color="auto"/>
              <w:bottom w:val="single" w:sz="4" w:space="0" w:color="auto"/>
              <w:right w:val="single" w:sz="4" w:space="0" w:color="auto"/>
            </w:tcBorders>
            <w:vAlign w:val="center"/>
            <w:hideMark/>
          </w:tcPr>
          <w:p w14:paraId="17452F07" w14:textId="77777777" w:rsidR="003F58DF" w:rsidRDefault="003F58DF">
            <w:pPr>
              <w:rPr>
                <w:rFonts w:cs="Arial"/>
              </w:rPr>
            </w:pPr>
            <w:r>
              <w:rPr>
                <w:rFonts w:cs="Arial"/>
              </w:rPr>
              <w:t>Used to provide the Battery SoC</w:t>
            </w:r>
          </w:p>
        </w:tc>
      </w:tr>
      <w:tr w:rsidR="003F58DF" w14:paraId="15706663"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8B21BA" w14:textId="77777777" w:rsidR="003F58DF" w:rsidRDefault="003F58DF">
            <w:pPr>
              <w:rPr>
                <w:b/>
              </w:rPr>
            </w:pPr>
            <w:r>
              <w:rPr>
                <w:b/>
              </w:rPr>
              <w:t>LSG_ISC_BatterySoCQualityFactor</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599B98F" w14:textId="77777777" w:rsidR="003F58DF" w:rsidRDefault="003F58DF">
            <w:pPr>
              <w:rPr>
                <w:rFonts w:cs="Arial"/>
              </w:rPr>
            </w:pPr>
            <w:r>
              <w:rPr>
                <w:rFonts w:cs="Arial"/>
              </w:rPr>
              <w:t>Used to provide the vehicle Battery SoC QF (State of Charge Quality Factor).</w:t>
            </w:r>
          </w:p>
        </w:tc>
      </w:tr>
      <w:tr w:rsidR="003F58DF" w14:paraId="1B39CEEC"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14A9BA" w14:textId="77777777" w:rsidR="003F58DF" w:rsidRDefault="003F58DF">
            <w:pPr>
              <w:rPr>
                <w:b/>
              </w:rPr>
            </w:pPr>
            <w:r>
              <w:rPr>
                <w:b/>
              </w:rPr>
              <w:t>LSG_ISC_BatteryStateFault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7BFFC2A" w14:textId="77777777" w:rsidR="003F58DF" w:rsidRDefault="003F58DF">
            <w:pPr>
              <w:rPr>
                <w:rFonts w:cs="Arial"/>
              </w:rPr>
            </w:pPr>
            <w:r>
              <w:rPr>
                <w:rFonts w:cs="Arial"/>
              </w:rPr>
              <w:t>Used to provide the vehicle Battery State Fault.</w:t>
            </w:r>
          </w:p>
        </w:tc>
      </w:tr>
      <w:tr w:rsidR="003F58DF" w14:paraId="232F53AF"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C3EA5C" w14:textId="77777777" w:rsidR="003F58DF" w:rsidRDefault="003F58DF">
            <w:pPr>
              <w:rPr>
                <w:b/>
              </w:rPr>
            </w:pPr>
            <w:r>
              <w:rPr>
                <w:b/>
              </w:rPr>
              <w:t>LSG_ISC_BatteryTemperature</w:t>
            </w:r>
          </w:p>
        </w:tc>
        <w:tc>
          <w:tcPr>
            <w:tcW w:w="7607" w:type="dxa"/>
            <w:tcBorders>
              <w:top w:val="single" w:sz="4" w:space="0" w:color="auto"/>
              <w:left w:val="single" w:sz="4" w:space="0" w:color="auto"/>
              <w:bottom w:val="single" w:sz="4" w:space="0" w:color="auto"/>
              <w:right w:val="single" w:sz="4" w:space="0" w:color="auto"/>
            </w:tcBorders>
            <w:vAlign w:val="center"/>
            <w:hideMark/>
          </w:tcPr>
          <w:p w14:paraId="5E028EDB" w14:textId="77777777" w:rsidR="003F58DF" w:rsidRDefault="003F58DF">
            <w:pPr>
              <w:rPr>
                <w:rFonts w:cs="Arial"/>
              </w:rPr>
            </w:pPr>
            <w:r>
              <w:rPr>
                <w:rFonts w:cs="Arial"/>
              </w:rPr>
              <w:t>Used to provide the vehicle battery temperature.</w:t>
            </w:r>
          </w:p>
        </w:tc>
      </w:tr>
      <w:tr w:rsidR="003F58DF" w14:paraId="44FFA411"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AA182B" w14:textId="77777777" w:rsidR="003F58DF" w:rsidRDefault="003F58DF">
            <w:pPr>
              <w:rPr>
                <w:b/>
              </w:rPr>
            </w:pPr>
            <w:r>
              <w:rPr>
                <w:b/>
              </w:rPr>
              <w:t>LSG_ISC_CamerasViewsStatus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3D6E2148" w14:textId="77777777" w:rsidR="003F58DF" w:rsidRDefault="003F58DF">
            <w:pPr>
              <w:rPr>
                <w:rFonts w:cs="Arial"/>
              </w:rPr>
            </w:pPr>
            <w:r>
              <w:rPr>
                <w:rFonts w:cs="Arial"/>
              </w:rPr>
              <w:t>Used to provide information on the status of the camera views</w:t>
            </w:r>
          </w:p>
        </w:tc>
      </w:tr>
      <w:tr w:rsidR="003F58DF" w14:paraId="125870E6"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460302" w14:textId="77777777" w:rsidR="003F58DF" w:rsidRDefault="003F58DF">
            <w:pPr>
              <w:rPr>
                <w:b/>
              </w:rPr>
            </w:pPr>
            <w:r>
              <w:rPr>
                <w:b/>
              </w:rPr>
              <w:t>LSG_ISC_EncodedVideoStream</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EEE2D9A" w14:textId="77777777" w:rsidR="003F58DF" w:rsidRDefault="003F58DF">
            <w:pPr>
              <w:rPr>
                <w:rFonts w:cs="Arial"/>
              </w:rPr>
            </w:pPr>
            <w:r>
              <w:rPr>
                <w:rFonts w:cs="Arial"/>
              </w:rPr>
              <w:t>Used to provide the encoded video stream.</w:t>
            </w:r>
          </w:p>
        </w:tc>
      </w:tr>
      <w:tr w:rsidR="003F58DF" w14:paraId="18AD2160"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FD615" w14:textId="77777777" w:rsidR="003F58DF" w:rsidRDefault="003F58DF">
            <w:pPr>
              <w:rPr>
                <w:b/>
              </w:rPr>
            </w:pPr>
            <w:r>
              <w:rPr>
                <w:b/>
              </w:rPr>
              <w:t>LSG_ISC_ListofPossibleViews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3CF4DC1D" w14:textId="77777777" w:rsidR="003F58DF" w:rsidRDefault="003F58DF">
            <w:pPr>
              <w:rPr>
                <w:rFonts w:cs="Arial"/>
              </w:rPr>
            </w:pPr>
            <w:r>
              <w:rPr>
                <w:rFonts w:cs="Arial"/>
              </w:rPr>
              <w:t>Used to provide a list of possible camera views</w:t>
            </w:r>
          </w:p>
        </w:tc>
      </w:tr>
      <w:tr w:rsidR="003F58DF" w14:paraId="1E565B97"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E61560" w14:textId="77777777" w:rsidR="003F58DF" w:rsidRDefault="003F58DF">
            <w:pPr>
              <w:rPr>
                <w:b/>
              </w:rPr>
            </w:pPr>
            <w:r>
              <w:rPr>
                <w:b/>
              </w:rPr>
              <w:t>LSG_ISC_PublishRecordingStatus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49CED1E0" w14:textId="77777777" w:rsidR="003F58DF" w:rsidRDefault="003F58DF">
            <w:pPr>
              <w:rPr>
                <w:rFonts w:cs="Arial"/>
              </w:rPr>
            </w:pPr>
            <w:r>
              <w:rPr>
                <w:rFonts w:cs="Arial"/>
              </w:rPr>
              <w:t>Used to provide the VRP status when recording is in progress</w:t>
            </w:r>
          </w:p>
        </w:tc>
      </w:tr>
      <w:tr w:rsidR="003F58DF" w14:paraId="408705F3"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0461D4" w14:textId="77777777" w:rsidR="003F58DF" w:rsidRDefault="003F58DF">
            <w:pPr>
              <w:rPr>
                <w:b/>
              </w:rPr>
            </w:pPr>
            <w:r>
              <w:rPr>
                <w:b/>
              </w:rPr>
              <w:t>LSG_ISC_PublishStreamStatus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D2A0824" w14:textId="77777777" w:rsidR="003F58DF" w:rsidRDefault="003F58DF">
            <w:pPr>
              <w:rPr>
                <w:rFonts w:cs="Arial"/>
              </w:rPr>
            </w:pPr>
            <w:r>
              <w:rPr>
                <w:rFonts w:cs="Arial"/>
              </w:rPr>
              <w:t>Used to provide the information about the ongoing streams</w:t>
            </w:r>
          </w:p>
        </w:tc>
      </w:tr>
      <w:tr w:rsidR="003F58DF" w14:paraId="1BBFBCFA"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FC0FF3" w14:textId="77777777" w:rsidR="003F58DF" w:rsidRDefault="003F58DF">
            <w:pPr>
              <w:rPr>
                <w:b/>
              </w:rPr>
            </w:pPr>
            <w:r>
              <w:rPr>
                <w:b/>
              </w:rPr>
              <w:t>LSG_ISC_PublishStreamStatusReq</w:t>
            </w:r>
          </w:p>
        </w:tc>
        <w:tc>
          <w:tcPr>
            <w:tcW w:w="7607" w:type="dxa"/>
            <w:tcBorders>
              <w:top w:val="single" w:sz="4" w:space="0" w:color="auto"/>
              <w:left w:val="single" w:sz="4" w:space="0" w:color="auto"/>
              <w:bottom w:val="single" w:sz="4" w:space="0" w:color="auto"/>
              <w:right w:val="single" w:sz="4" w:space="0" w:color="auto"/>
            </w:tcBorders>
            <w:vAlign w:val="center"/>
            <w:hideMark/>
          </w:tcPr>
          <w:p w14:paraId="5EFC9A7E" w14:textId="77777777" w:rsidR="003F58DF" w:rsidRDefault="003F58DF">
            <w:pPr>
              <w:rPr>
                <w:rFonts w:cs="Arial"/>
              </w:rPr>
            </w:pPr>
            <w:r>
              <w:rPr>
                <w:rFonts w:cs="Arial"/>
              </w:rPr>
              <w:t>Used to request the information about the ongoing streams</w:t>
            </w:r>
          </w:p>
        </w:tc>
      </w:tr>
      <w:tr w:rsidR="003F58DF" w14:paraId="3911813C"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C17732" w14:textId="77777777" w:rsidR="003F58DF" w:rsidRDefault="003F58DF">
            <w:pPr>
              <w:rPr>
                <w:b/>
              </w:rPr>
            </w:pPr>
            <w:r>
              <w:rPr>
                <w:b/>
              </w:rPr>
              <w:t>LSG_ISC_QualitySettings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0A0691BC" w14:textId="77777777" w:rsidR="003F58DF" w:rsidRDefault="003F58DF">
            <w:pPr>
              <w:rPr>
                <w:rFonts w:cs="Arial"/>
              </w:rPr>
            </w:pPr>
            <w:r>
              <w:rPr>
                <w:rFonts w:cs="Arial"/>
              </w:rPr>
              <w:t>Used to provide the quality settings of the video stream.</w:t>
            </w:r>
          </w:p>
        </w:tc>
      </w:tr>
      <w:tr w:rsidR="003F58DF" w14:paraId="7CC96C50"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97AD84" w14:textId="77777777" w:rsidR="003F58DF" w:rsidRDefault="003F58DF">
            <w:pPr>
              <w:rPr>
                <w:b/>
              </w:rPr>
            </w:pPr>
            <w:r>
              <w:rPr>
                <w:b/>
              </w:rPr>
              <w:lastRenderedPageBreak/>
              <w:t>LSG_ISC_Relay Switch</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8E88F2D" w14:textId="77777777" w:rsidR="003F58DF" w:rsidRDefault="003F58DF">
            <w:pPr>
              <w:rPr>
                <w:rFonts w:cs="Arial"/>
              </w:rPr>
            </w:pPr>
            <w:r>
              <w:rPr>
                <w:rFonts w:cs="Arial"/>
              </w:rPr>
              <w:t>Used to control the power to the ADAS/DAT</w:t>
            </w:r>
          </w:p>
        </w:tc>
      </w:tr>
      <w:tr w:rsidR="003F58DF" w14:paraId="649F1FBD"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4D3764" w14:textId="77777777" w:rsidR="003F58DF" w:rsidRDefault="003F58DF">
            <w:pPr>
              <w:rPr>
                <w:b/>
              </w:rPr>
            </w:pPr>
            <w:r>
              <w:rPr>
                <w:b/>
              </w:rPr>
              <w:t>LSG_ISC_RemoteViewMode</w:t>
            </w:r>
          </w:p>
        </w:tc>
        <w:tc>
          <w:tcPr>
            <w:tcW w:w="7607" w:type="dxa"/>
            <w:tcBorders>
              <w:top w:val="single" w:sz="4" w:space="0" w:color="auto"/>
              <w:left w:val="single" w:sz="4" w:space="0" w:color="auto"/>
              <w:bottom w:val="single" w:sz="4" w:space="0" w:color="auto"/>
              <w:right w:val="single" w:sz="4" w:space="0" w:color="auto"/>
            </w:tcBorders>
            <w:vAlign w:val="center"/>
            <w:hideMark/>
          </w:tcPr>
          <w:p w14:paraId="6B52DAC1" w14:textId="77777777" w:rsidR="003F58DF" w:rsidRDefault="003F58DF">
            <w:pPr>
              <w:rPr>
                <w:rFonts w:cs="Arial"/>
              </w:rPr>
            </w:pPr>
            <w:r>
              <w:rPr>
                <w:rFonts w:cs="Arial"/>
              </w:rPr>
              <w:t>Used to notify that the vehicle is in a remote viewing mode while in a key of state</w:t>
            </w:r>
          </w:p>
        </w:tc>
      </w:tr>
      <w:tr w:rsidR="003F58DF" w14:paraId="00F1E2D2"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9178CA" w14:textId="77777777" w:rsidR="003F58DF" w:rsidRDefault="003F58DF">
            <w:pPr>
              <w:rPr>
                <w:b/>
              </w:rPr>
            </w:pPr>
            <w:r>
              <w:rPr>
                <w:b/>
              </w:rPr>
              <w:t>LSG_ISC_RewrappedVideoStream</w:t>
            </w:r>
          </w:p>
        </w:tc>
        <w:tc>
          <w:tcPr>
            <w:tcW w:w="7607" w:type="dxa"/>
            <w:tcBorders>
              <w:top w:val="single" w:sz="4" w:space="0" w:color="auto"/>
              <w:left w:val="single" w:sz="4" w:space="0" w:color="auto"/>
              <w:bottom w:val="single" w:sz="4" w:space="0" w:color="auto"/>
              <w:right w:val="single" w:sz="4" w:space="0" w:color="auto"/>
            </w:tcBorders>
            <w:vAlign w:val="center"/>
            <w:hideMark/>
          </w:tcPr>
          <w:p w14:paraId="32D3C323" w14:textId="77777777" w:rsidR="003F58DF" w:rsidRDefault="003F58DF">
            <w:pPr>
              <w:rPr>
                <w:rFonts w:cs="Arial"/>
              </w:rPr>
            </w:pPr>
            <w:r>
              <w:rPr>
                <w:rFonts w:cs="Arial"/>
              </w:rPr>
              <w:t>Used for the rewrapped video stream from the ADAS/DAT</w:t>
            </w:r>
          </w:p>
        </w:tc>
      </w:tr>
      <w:tr w:rsidR="003F58DF" w14:paraId="476AA25E"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97423E" w14:textId="77777777" w:rsidR="003F58DF" w:rsidRDefault="003F58DF">
            <w:pPr>
              <w:rPr>
                <w:b/>
              </w:rPr>
            </w:pPr>
            <w:r>
              <w:rPr>
                <w:b/>
              </w:rPr>
              <w:t>LSG_ISC_SourceStatus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7D527F4" w14:textId="77777777" w:rsidR="003F58DF" w:rsidRDefault="003F58DF">
            <w:pPr>
              <w:rPr>
                <w:rFonts w:cs="Arial"/>
              </w:rPr>
            </w:pPr>
            <w:r>
              <w:rPr>
                <w:rFonts w:cs="Arial"/>
              </w:rPr>
              <w:t>Used to provide status of ADAS/DAT module</w:t>
            </w:r>
          </w:p>
        </w:tc>
      </w:tr>
      <w:tr w:rsidR="003F58DF" w14:paraId="1DF78BC5"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E3CB2F" w14:textId="77777777" w:rsidR="003F58DF" w:rsidRDefault="003F58DF">
            <w:pPr>
              <w:rPr>
                <w:b/>
              </w:rPr>
            </w:pPr>
            <w:r>
              <w:rPr>
                <w:b/>
              </w:rPr>
              <w:t>LSG_ISC_StartRecordingReq</w:t>
            </w:r>
          </w:p>
        </w:tc>
        <w:tc>
          <w:tcPr>
            <w:tcW w:w="7607" w:type="dxa"/>
            <w:tcBorders>
              <w:top w:val="single" w:sz="4" w:space="0" w:color="auto"/>
              <w:left w:val="single" w:sz="4" w:space="0" w:color="auto"/>
              <w:bottom w:val="single" w:sz="4" w:space="0" w:color="auto"/>
              <w:right w:val="single" w:sz="4" w:space="0" w:color="auto"/>
            </w:tcBorders>
            <w:vAlign w:val="center"/>
            <w:hideMark/>
          </w:tcPr>
          <w:p w14:paraId="1DF6BE84" w14:textId="77777777" w:rsidR="003F58DF" w:rsidRDefault="003F58DF">
            <w:pPr>
              <w:rPr>
                <w:rFonts w:cs="Arial"/>
              </w:rPr>
            </w:pPr>
            <w:r>
              <w:rPr>
                <w:rFonts w:cs="Arial"/>
              </w:rPr>
              <w:t>Used to send a start recording request to VRP</w:t>
            </w:r>
          </w:p>
        </w:tc>
      </w:tr>
      <w:tr w:rsidR="003F58DF" w14:paraId="65EDEEBA"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B9D8C9" w14:textId="77777777" w:rsidR="003F58DF" w:rsidRDefault="003F58DF">
            <w:pPr>
              <w:rPr>
                <w:b/>
              </w:rPr>
            </w:pPr>
            <w:r>
              <w:rPr>
                <w:b/>
              </w:rPr>
              <w:t>LSG_ISC_StopRecordingReq</w:t>
            </w:r>
          </w:p>
        </w:tc>
        <w:tc>
          <w:tcPr>
            <w:tcW w:w="7607" w:type="dxa"/>
            <w:tcBorders>
              <w:top w:val="single" w:sz="4" w:space="0" w:color="auto"/>
              <w:left w:val="single" w:sz="4" w:space="0" w:color="auto"/>
              <w:bottom w:val="single" w:sz="4" w:space="0" w:color="auto"/>
              <w:right w:val="single" w:sz="4" w:space="0" w:color="auto"/>
            </w:tcBorders>
            <w:vAlign w:val="center"/>
            <w:hideMark/>
          </w:tcPr>
          <w:p w14:paraId="40BE7727" w14:textId="77777777" w:rsidR="003F58DF" w:rsidRDefault="003F58DF">
            <w:pPr>
              <w:rPr>
                <w:rFonts w:cs="Arial"/>
              </w:rPr>
            </w:pPr>
            <w:r>
              <w:rPr>
                <w:rFonts w:cs="Arial"/>
              </w:rPr>
              <w:t>Used to send a stop recording request to VRP</w:t>
            </w:r>
          </w:p>
        </w:tc>
      </w:tr>
      <w:tr w:rsidR="003F58DF" w14:paraId="717DA14D"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EC546C" w14:textId="77777777" w:rsidR="003F58DF" w:rsidRDefault="003F58DF">
            <w:pPr>
              <w:rPr>
                <w:b/>
              </w:rPr>
            </w:pPr>
            <w:r>
              <w:rPr>
                <w:b/>
              </w:rPr>
              <w:t>LSG_ISC_StopStreamReq</w:t>
            </w:r>
          </w:p>
        </w:tc>
        <w:tc>
          <w:tcPr>
            <w:tcW w:w="7607" w:type="dxa"/>
            <w:tcBorders>
              <w:top w:val="single" w:sz="4" w:space="0" w:color="auto"/>
              <w:left w:val="single" w:sz="4" w:space="0" w:color="auto"/>
              <w:bottom w:val="single" w:sz="4" w:space="0" w:color="auto"/>
              <w:right w:val="single" w:sz="4" w:space="0" w:color="auto"/>
            </w:tcBorders>
            <w:vAlign w:val="center"/>
            <w:hideMark/>
          </w:tcPr>
          <w:p w14:paraId="4C6FA0EE" w14:textId="77777777" w:rsidR="003F58DF" w:rsidRDefault="003F58DF">
            <w:pPr>
              <w:rPr>
                <w:rFonts w:cs="Arial"/>
              </w:rPr>
            </w:pPr>
            <w:r>
              <w:rPr>
                <w:rFonts w:cs="Arial"/>
              </w:rPr>
              <w:t>Used to stop the ongoing stream</w:t>
            </w:r>
          </w:p>
        </w:tc>
      </w:tr>
      <w:tr w:rsidR="003F58DF" w14:paraId="398DD0CF"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A1F4D0" w14:textId="77777777" w:rsidR="003F58DF" w:rsidRDefault="003F58DF">
            <w:pPr>
              <w:rPr>
                <w:b/>
              </w:rPr>
            </w:pPr>
            <w:r>
              <w:rPr>
                <w:b/>
              </w:rPr>
              <w:t>LSG_ISC_StreamingInformation</w:t>
            </w:r>
          </w:p>
        </w:tc>
        <w:tc>
          <w:tcPr>
            <w:tcW w:w="7607" w:type="dxa"/>
            <w:tcBorders>
              <w:top w:val="single" w:sz="4" w:space="0" w:color="auto"/>
              <w:left w:val="single" w:sz="4" w:space="0" w:color="auto"/>
              <w:bottom w:val="single" w:sz="4" w:space="0" w:color="auto"/>
              <w:right w:val="single" w:sz="4" w:space="0" w:color="auto"/>
            </w:tcBorders>
            <w:vAlign w:val="center"/>
            <w:hideMark/>
          </w:tcPr>
          <w:p w14:paraId="0F39DADC" w14:textId="77777777" w:rsidR="003F58DF" w:rsidRDefault="003F58DF">
            <w:pPr>
              <w:rPr>
                <w:rFonts w:cs="Arial"/>
              </w:rPr>
            </w:pPr>
            <w:r>
              <w:rPr>
                <w:rFonts w:cs="Arial"/>
              </w:rPr>
              <w:t>Used to provide the streaming credential information to ECG</w:t>
            </w:r>
          </w:p>
        </w:tc>
      </w:tr>
      <w:tr w:rsidR="003F58DF" w14:paraId="63E79C87"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907975" w14:textId="77777777" w:rsidR="003F58DF" w:rsidRDefault="003F58DF">
            <w:pPr>
              <w:rPr>
                <w:b/>
              </w:rPr>
            </w:pPr>
            <w:r>
              <w:rPr>
                <w:b/>
              </w:rPr>
              <w:t>LSG_ISC_StreamingInformation_Resp</w:t>
            </w:r>
          </w:p>
        </w:tc>
        <w:tc>
          <w:tcPr>
            <w:tcW w:w="7607" w:type="dxa"/>
            <w:tcBorders>
              <w:top w:val="single" w:sz="4" w:space="0" w:color="auto"/>
              <w:left w:val="single" w:sz="4" w:space="0" w:color="auto"/>
              <w:bottom w:val="single" w:sz="4" w:space="0" w:color="auto"/>
              <w:right w:val="single" w:sz="4" w:space="0" w:color="auto"/>
            </w:tcBorders>
            <w:vAlign w:val="center"/>
            <w:hideMark/>
          </w:tcPr>
          <w:p w14:paraId="11903255" w14:textId="77777777" w:rsidR="003F58DF" w:rsidRDefault="003F58DF">
            <w:pPr>
              <w:rPr>
                <w:rFonts w:cs="Arial"/>
              </w:rPr>
            </w:pPr>
            <w:r>
              <w:rPr>
                <w:rFonts w:cs="Arial"/>
              </w:rPr>
              <w:t>Used to provide the streaming credential information to Cloud</w:t>
            </w:r>
          </w:p>
        </w:tc>
      </w:tr>
      <w:tr w:rsidR="003F58DF" w14:paraId="16F06D43"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6CC2FB" w14:textId="77777777" w:rsidR="003F58DF" w:rsidRDefault="003F58DF">
            <w:pPr>
              <w:rPr>
                <w:b/>
              </w:rPr>
            </w:pPr>
            <w:r>
              <w:rPr>
                <w:b/>
              </w:rPr>
              <w:t>LSG_ISC_SubscriptionServices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3280EC27" w14:textId="77777777" w:rsidR="003F58DF" w:rsidRDefault="003F58DF">
            <w:pPr>
              <w:rPr>
                <w:rFonts w:cs="Arial"/>
              </w:rPr>
            </w:pPr>
            <w:r>
              <w:rPr>
                <w:rFonts w:cs="Arial"/>
              </w:rPr>
              <w:t>Used to provide the status of subscription details</w:t>
            </w:r>
          </w:p>
        </w:tc>
      </w:tr>
      <w:tr w:rsidR="003F58DF" w14:paraId="417BCF9D"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9C55B2" w14:textId="77777777" w:rsidR="003F58DF" w:rsidRDefault="003F58DF">
            <w:pPr>
              <w:rPr>
                <w:b/>
              </w:rPr>
            </w:pPr>
            <w:r>
              <w:rPr>
                <w:b/>
              </w:rPr>
              <w:t>LSG_ISC_SystemMode</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890438A" w14:textId="77777777" w:rsidR="003F58DF" w:rsidRDefault="003F58DF">
            <w:pPr>
              <w:rPr>
                <w:rFonts w:cs="Arial"/>
              </w:rPr>
            </w:pPr>
            <w:r>
              <w:rPr>
                <w:rFonts w:cs="Arial"/>
              </w:rPr>
              <w:t>Used to provide the status of ISC feature ON/OFF</w:t>
            </w:r>
          </w:p>
        </w:tc>
      </w:tr>
      <w:tr w:rsidR="003F58DF" w14:paraId="32E9E4E6"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D882A4" w14:textId="77777777" w:rsidR="003F58DF" w:rsidRDefault="003F58DF">
            <w:pPr>
              <w:rPr>
                <w:b/>
              </w:rPr>
            </w:pPr>
            <w:r>
              <w:rPr>
                <w:b/>
              </w:rPr>
              <w:t>LSG_ISC_SystemNotifications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1E18A7CB" w14:textId="77777777" w:rsidR="003F58DF" w:rsidRDefault="003F58DF">
            <w:pPr>
              <w:rPr>
                <w:rFonts w:cs="Arial"/>
              </w:rPr>
            </w:pPr>
            <w:r>
              <w:rPr>
                <w:rFonts w:cs="Arial"/>
              </w:rPr>
              <w:t>Used to provide the vehicle status (e.g. battery, ignition or connectivity etc..) when feature is in use</w:t>
            </w:r>
          </w:p>
        </w:tc>
      </w:tr>
      <w:tr w:rsidR="003F58DF" w14:paraId="69D53EE5"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FF1057" w14:textId="77777777" w:rsidR="003F58DF" w:rsidRDefault="003F58DF">
            <w:pPr>
              <w:rPr>
                <w:b/>
              </w:rPr>
            </w:pPr>
            <w:r>
              <w:rPr>
                <w:b/>
              </w:rPr>
              <w:t>LSG_ISC_SystemStatus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4122A9B4" w14:textId="77777777" w:rsidR="003F58DF" w:rsidRDefault="003F58DF">
            <w:pPr>
              <w:rPr>
                <w:rFonts w:cs="Arial"/>
              </w:rPr>
            </w:pPr>
            <w:r>
              <w:rPr>
                <w:rFonts w:cs="Arial"/>
              </w:rPr>
              <w:t>Used to provide the system status of ISC feature ON/OFF</w:t>
            </w:r>
          </w:p>
        </w:tc>
      </w:tr>
      <w:tr w:rsidR="003F58DF" w14:paraId="3D6E4ECD"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DAD599" w14:textId="77777777" w:rsidR="003F58DF" w:rsidRDefault="003F58DF">
            <w:pPr>
              <w:rPr>
                <w:b/>
              </w:rPr>
            </w:pPr>
            <w:r>
              <w:rPr>
                <w:b/>
              </w:rPr>
              <w:t>LSG_ISC_SystemStatusRequest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4A411277" w14:textId="77777777" w:rsidR="003F58DF" w:rsidRDefault="003F58DF">
            <w:pPr>
              <w:rPr>
                <w:rFonts w:cs="Arial"/>
              </w:rPr>
            </w:pPr>
            <w:r>
              <w:rPr>
                <w:rFonts w:cs="Arial"/>
              </w:rPr>
              <w:t>Used to request the system status of ISC feature ON/OFF when feature in use</w:t>
            </w:r>
          </w:p>
        </w:tc>
      </w:tr>
      <w:tr w:rsidR="003F58DF" w14:paraId="443343C1"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D1D3B5" w14:textId="77777777" w:rsidR="003F58DF" w:rsidRDefault="003F58DF">
            <w:pPr>
              <w:rPr>
                <w:b/>
              </w:rPr>
            </w:pPr>
            <w:r>
              <w:rPr>
                <w:b/>
              </w:rPr>
              <w:t>LSG_ISC_TerminateISCFeatureRequest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4BB39A4C" w14:textId="77777777" w:rsidR="003F58DF" w:rsidRDefault="003F58DF">
            <w:pPr>
              <w:rPr>
                <w:rFonts w:cs="Arial"/>
              </w:rPr>
            </w:pPr>
            <w:r>
              <w:rPr>
                <w:rFonts w:cs="Arial"/>
              </w:rPr>
              <w:t>Used to request the termination of the feature</w:t>
            </w:r>
          </w:p>
        </w:tc>
      </w:tr>
      <w:tr w:rsidR="003F58DF" w14:paraId="25D0E7CC"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BB1D66" w14:textId="77777777" w:rsidR="003F58DF" w:rsidRDefault="003F58DF">
            <w:pPr>
              <w:rPr>
                <w:b/>
              </w:rPr>
            </w:pPr>
            <w:r>
              <w:rPr>
                <w:b/>
              </w:rPr>
              <w:t>LSG_ISC_TerminateVideoStream</w:t>
            </w:r>
          </w:p>
        </w:tc>
        <w:tc>
          <w:tcPr>
            <w:tcW w:w="7607" w:type="dxa"/>
            <w:tcBorders>
              <w:top w:val="single" w:sz="4" w:space="0" w:color="auto"/>
              <w:left w:val="single" w:sz="4" w:space="0" w:color="auto"/>
              <w:bottom w:val="single" w:sz="4" w:space="0" w:color="auto"/>
              <w:right w:val="single" w:sz="4" w:space="0" w:color="auto"/>
            </w:tcBorders>
            <w:vAlign w:val="center"/>
            <w:hideMark/>
          </w:tcPr>
          <w:p w14:paraId="0E63CD8A" w14:textId="77777777" w:rsidR="003F58DF" w:rsidRDefault="003F58DF">
            <w:pPr>
              <w:rPr>
                <w:rFonts w:cs="Arial"/>
              </w:rPr>
            </w:pPr>
            <w:r>
              <w:rPr>
                <w:rFonts w:cs="Arial"/>
              </w:rPr>
              <w:t>Used to terminate the video stream</w:t>
            </w:r>
          </w:p>
        </w:tc>
      </w:tr>
      <w:tr w:rsidR="003F58DF" w14:paraId="01168457"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594D95" w14:textId="77777777" w:rsidR="003F58DF" w:rsidRDefault="003F58DF">
            <w:pPr>
              <w:rPr>
                <w:b/>
              </w:rPr>
            </w:pPr>
            <w:r>
              <w:rPr>
                <w:b/>
              </w:rPr>
              <w:t>LSG_ISC_TerminateVideoStreamRequest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F022A1E" w14:textId="77777777" w:rsidR="003F58DF" w:rsidRDefault="003F58DF">
            <w:pPr>
              <w:rPr>
                <w:rFonts w:cs="Arial"/>
              </w:rPr>
            </w:pPr>
            <w:r>
              <w:rPr>
                <w:rFonts w:cs="Arial"/>
              </w:rPr>
              <w:t>Used to request termination of the video stream</w:t>
            </w:r>
          </w:p>
        </w:tc>
      </w:tr>
      <w:tr w:rsidR="003F58DF" w14:paraId="10274822"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DF9D00" w14:textId="77777777" w:rsidR="003F58DF" w:rsidRDefault="003F58DF">
            <w:pPr>
              <w:rPr>
                <w:b/>
              </w:rPr>
            </w:pPr>
            <w:r>
              <w:rPr>
                <w:b/>
              </w:rPr>
              <w:t>LSG_ISC_ThreatEvent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3896E6F6" w14:textId="77777777" w:rsidR="003F58DF" w:rsidRDefault="003F58DF">
            <w:pPr>
              <w:rPr>
                <w:rFonts w:cs="Arial"/>
              </w:rPr>
            </w:pPr>
            <w:r>
              <w:rPr>
                <w:rFonts w:cs="Arial"/>
              </w:rPr>
              <w:t>Signal indicating that a threat event has occurred at the vehicle</w:t>
            </w:r>
          </w:p>
        </w:tc>
      </w:tr>
      <w:tr w:rsidR="003F58DF" w14:paraId="5C52358B"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06EEE2" w14:textId="77777777" w:rsidR="003F58DF" w:rsidRDefault="003F58DF">
            <w:pPr>
              <w:rPr>
                <w:b/>
              </w:rPr>
            </w:pPr>
            <w:r>
              <w:rPr>
                <w:b/>
              </w:rPr>
              <w:t>LSG_ISC_VehicleCapability</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B072638" w14:textId="77777777" w:rsidR="003F58DF" w:rsidRDefault="003F58DF">
            <w:pPr>
              <w:rPr>
                <w:rFonts w:cs="Arial"/>
              </w:rPr>
            </w:pPr>
            <w:r>
              <w:rPr>
                <w:rFonts w:cs="Arial"/>
              </w:rPr>
              <w:t>Used to provide the capability status of the VIN for ISC feature</w:t>
            </w:r>
          </w:p>
        </w:tc>
      </w:tr>
      <w:tr w:rsidR="003F58DF" w14:paraId="06DC8A57"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DCF16F" w14:textId="77777777" w:rsidR="003F58DF" w:rsidRDefault="003F58DF">
            <w:pPr>
              <w:rPr>
                <w:b/>
              </w:rPr>
            </w:pPr>
            <w:r>
              <w:rPr>
                <w:b/>
              </w:rPr>
              <w:t>LSG_ISC_VehicleCapabilityRequest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2F27044B" w14:textId="77777777" w:rsidR="003F58DF" w:rsidRDefault="003F58DF">
            <w:pPr>
              <w:rPr>
                <w:rFonts w:cs="Arial"/>
              </w:rPr>
            </w:pPr>
            <w:r>
              <w:rPr>
                <w:rFonts w:cs="Arial"/>
              </w:rPr>
              <w:t>Used to request the capability status of the VIN for ISC feature</w:t>
            </w:r>
          </w:p>
        </w:tc>
      </w:tr>
      <w:tr w:rsidR="003F58DF" w14:paraId="4F4C0100"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B3DDF5" w14:textId="77777777" w:rsidR="003F58DF" w:rsidRDefault="003F58DF">
            <w:pPr>
              <w:rPr>
                <w:b/>
              </w:rPr>
            </w:pPr>
            <w:r>
              <w:rPr>
                <w:b/>
              </w:rPr>
              <w:t>LSG_ISC_VideoStreamRequest</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056DC3D" w14:textId="77777777" w:rsidR="003F58DF" w:rsidRDefault="003F58DF">
            <w:pPr>
              <w:rPr>
                <w:rFonts w:cs="Arial"/>
              </w:rPr>
            </w:pPr>
            <w:r>
              <w:rPr>
                <w:rFonts w:cs="Arial"/>
              </w:rPr>
              <w:t>Used to request the video stream</w:t>
            </w:r>
          </w:p>
        </w:tc>
      </w:tr>
      <w:tr w:rsidR="003F58DF" w14:paraId="6089CFA1"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CF4C1F" w14:textId="77777777" w:rsidR="003F58DF" w:rsidRDefault="003F58DF">
            <w:pPr>
              <w:rPr>
                <w:b/>
              </w:rPr>
            </w:pPr>
            <w:r>
              <w:rPr>
                <w:b/>
              </w:rPr>
              <w:t>LSG_ISC_VideoStreamRequestStatus</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8A8030C" w14:textId="77777777" w:rsidR="003F58DF" w:rsidRDefault="003F58DF">
            <w:pPr>
              <w:rPr>
                <w:rFonts w:cs="Arial"/>
              </w:rPr>
            </w:pPr>
            <w:r>
              <w:rPr>
                <w:rFonts w:cs="Arial"/>
              </w:rPr>
              <w:t>Used to provide the status of the video stream request</w:t>
            </w:r>
          </w:p>
        </w:tc>
      </w:tr>
      <w:tr w:rsidR="003F58DF" w14:paraId="4352415E" w14:textId="77777777" w:rsidTr="003F58D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EF3F76" w14:textId="77777777" w:rsidR="003F58DF" w:rsidRDefault="003F58DF">
            <w:pPr>
              <w:rPr>
                <w:b/>
              </w:rPr>
            </w:pPr>
            <w:r>
              <w:rPr>
                <w:b/>
              </w:rPr>
              <w:t>LSG_ISC_WakeUpNetwork</w:t>
            </w:r>
          </w:p>
        </w:tc>
        <w:tc>
          <w:tcPr>
            <w:tcW w:w="7607" w:type="dxa"/>
            <w:tcBorders>
              <w:top w:val="single" w:sz="4" w:space="0" w:color="auto"/>
              <w:left w:val="single" w:sz="4" w:space="0" w:color="auto"/>
              <w:bottom w:val="single" w:sz="4" w:space="0" w:color="auto"/>
              <w:right w:val="single" w:sz="4" w:space="0" w:color="auto"/>
            </w:tcBorders>
            <w:vAlign w:val="center"/>
            <w:hideMark/>
          </w:tcPr>
          <w:p w14:paraId="726261E3" w14:textId="77777777" w:rsidR="003F58DF" w:rsidRDefault="003F58DF">
            <w:pPr>
              <w:rPr>
                <w:rFonts w:cs="Arial"/>
              </w:rPr>
            </w:pPr>
            <w:r>
              <w:rPr>
                <w:rFonts w:cs="Arial"/>
              </w:rPr>
              <w:t>Used to wake-up the required CAN network</w:t>
            </w:r>
          </w:p>
        </w:tc>
      </w:tr>
    </w:tbl>
    <w:p w14:paraId="45A28F63" w14:textId="4FA3CAD2" w:rsidR="003F58DF" w:rsidRDefault="003F58DF" w:rsidP="003F58DF">
      <w:pPr>
        <w:pStyle w:val="Caption"/>
      </w:pPr>
      <w:bookmarkStart w:id="100" w:name="_Toc101514672"/>
      <w:bookmarkStart w:id="101" w:name="_Toc103766702"/>
      <w:r>
        <w:t xml:space="preserve">Table </w:t>
      </w:r>
      <w:r>
        <w:fldChar w:fldCharType="begin"/>
      </w:r>
      <w:r>
        <w:rPr>
          <w:noProof/>
        </w:rPr>
        <w:instrText xml:space="preserve"> STYLEREF 1 \s </w:instrText>
      </w:r>
      <w:r>
        <w:fldChar w:fldCharType="separate"/>
      </w:r>
      <w:r w:rsidR="00885201">
        <w:rPr>
          <w:noProof/>
        </w:rPr>
        <w:t>3</w:t>
      </w:r>
      <w:r>
        <w:fldChar w:fldCharType="end"/>
      </w:r>
      <w:r>
        <w:noBreakHyphen/>
      </w:r>
      <w:r>
        <w:fldChar w:fldCharType="begin"/>
      </w:r>
      <w:r>
        <w:rPr>
          <w:noProof/>
        </w:rPr>
        <w:instrText xml:space="preserve"> SEQ Table \* ARABIC \s 1 </w:instrText>
      </w:r>
      <w:r>
        <w:fldChar w:fldCharType="separate"/>
      </w:r>
      <w:r w:rsidR="00885201">
        <w:rPr>
          <w:noProof/>
        </w:rPr>
        <w:t>3</w:t>
      </w:r>
      <w:r>
        <w:fldChar w:fldCharType="end"/>
      </w:r>
      <w:r>
        <w:t>: List of Logical Signals</w:t>
      </w:r>
      <w:bookmarkEnd w:id="100"/>
      <w:bookmarkEnd w:id="101"/>
    </w:p>
    <w:p w14:paraId="58CF9CAA" w14:textId="2FBA1747" w:rsidR="003F58DF" w:rsidRDefault="003F58DF" w:rsidP="00720A45">
      <w:pPr>
        <w:rPr>
          <w:highlight w:val="green"/>
        </w:rPr>
      </w:pPr>
    </w:p>
    <w:p w14:paraId="111BB964" w14:textId="319F79E4" w:rsidR="003F58DF" w:rsidRDefault="003F58DF" w:rsidP="00720A45">
      <w:pPr>
        <w:rPr>
          <w:highlight w:val="green"/>
        </w:rPr>
      </w:pPr>
    </w:p>
    <w:p w14:paraId="4E13F9AB" w14:textId="102A841C" w:rsidR="001A4BD3" w:rsidRDefault="001A4BD3" w:rsidP="00720A45">
      <w:pPr>
        <w:rPr>
          <w:highlight w:val="green"/>
        </w:rPr>
      </w:pPr>
      <w:r w:rsidRPr="001A4BD3">
        <w:rPr>
          <w:noProof/>
          <w:highlight w:val="green"/>
        </w:rPr>
        <w:lastRenderedPageBreak/>
        <w:drawing>
          <wp:inline distT="0" distB="0" distL="0" distR="0" wp14:anchorId="1943F19E" wp14:editId="628E48A6">
            <wp:extent cx="6570980" cy="517715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70980" cy="5177155"/>
                    </a:xfrm>
                    <a:prstGeom prst="rect">
                      <a:avLst/>
                    </a:prstGeom>
                    <a:noFill/>
                    <a:ln>
                      <a:noFill/>
                    </a:ln>
                  </pic:spPr>
                </pic:pic>
              </a:graphicData>
            </a:graphic>
          </wp:inline>
        </w:drawing>
      </w:r>
    </w:p>
    <w:p w14:paraId="398E35C2" w14:textId="6EBC02A5" w:rsidR="001A4BD3" w:rsidRDefault="001A4BD3" w:rsidP="001A4BD3">
      <w:pPr>
        <w:pStyle w:val="Caption"/>
      </w:pPr>
      <w:bookmarkStart w:id="102" w:name="_Toc103766703"/>
      <w:r>
        <w:t xml:space="preserve">Table </w:t>
      </w:r>
      <w:r>
        <w:fldChar w:fldCharType="begin"/>
      </w:r>
      <w:r>
        <w:rPr>
          <w:noProof/>
        </w:rPr>
        <w:instrText xml:space="preserve"> STYLEREF 1 \s </w:instrText>
      </w:r>
      <w:r>
        <w:fldChar w:fldCharType="separate"/>
      </w:r>
      <w:r w:rsidR="00885201">
        <w:rPr>
          <w:noProof/>
        </w:rPr>
        <w:t>3</w:t>
      </w:r>
      <w:r>
        <w:fldChar w:fldCharType="end"/>
      </w:r>
      <w:r>
        <w:noBreakHyphen/>
      </w:r>
      <w:r>
        <w:fldChar w:fldCharType="begin"/>
      </w:r>
      <w:r>
        <w:rPr>
          <w:noProof/>
        </w:rPr>
        <w:instrText xml:space="preserve"> SEQ Table \* ARABIC \s 1 </w:instrText>
      </w:r>
      <w:r>
        <w:fldChar w:fldCharType="separate"/>
      </w:r>
      <w:r w:rsidR="00885201">
        <w:rPr>
          <w:noProof/>
        </w:rPr>
        <w:t>4</w:t>
      </w:r>
      <w:r>
        <w:fldChar w:fldCharType="end"/>
      </w:r>
      <w:r>
        <w:t>: Logical to Technology Level Signal Realization</w:t>
      </w:r>
      <w:bookmarkEnd w:id="102"/>
    </w:p>
    <w:p w14:paraId="32C15392" w14:textId="77777777" w:rsidR="001A4BD3" w:rsidRPr="001A4BD3" w:rsidRDefault="001A4BD3" w:rsidP="001A4BD3">
      <w:pPr>
        <w:rPr>
          <w:highlight w:val="green"/>
        </w:rPr>
      </w:pPr>
    </w:p>
    <w:p w14:paraId="006BD324" w14:textId="77777777" w:rsidR="001A4BD3" w:rsidRDefault="001A4BD3" w:rsidP="00720A45">
      <w:pPr>
        <w:rPr>
          <w:highlight w:val="green"/>
        </w:rPr>
      </w:pPr>
    </w:p>
    <w:p w14:paraId="3E750881" w14:textId="77777777" w:rsidR="00072314" w:rsidRPr="007F6011" w:rsidRDefault="00072314" w:rsidP="00072314">
      <w:pPr>
        <w:pStyle w:val="Heading2"/>
        <w:spacing w:before="240"/>
        <w:rPr>
          <w:lang w:val="en-GB"/>
        </w:rPr>
      </w:pPr>
      <w:bookmarkStart w:id="103" w:name="_Toc35000580"/>
      <w:bookmarkStart w:id="104" w:name="_Toc103766479"/>
      <w:r w:rsidRPr="007F6011">
        <w:rPr>
          <w:lang w:val="en-GB"/>
        </w:rPr>
        <w:t>Physical Architecture</w:t>
      </w:r>
      <w:bookmarkEnd w:id="103"/>
      <w:bookmarkEnd w:id="104"/>
    </w:p>
    <w:p w14:paraId="2AD41A9A" w14:textId="77777777" w:rsidR="00072314" w:rsidRPr="0008696C" w:rsidRDefault="00072314" w:rsidP="00072314">
      <w:pPr>
        <w:pStyle w:val="Heading3"/>
        <w:keepNext w:val="0"/>
        <w:tabs>
          <w:tab w:val="clear" w:pos="900"/>
          <w:tab w:val="left" w:pos="709"/>
          <w:tab w:val="left" w:pos="851"/>
        </w:tabs>
        <w:spacing w:before="240"/>
      </w:pPr>
      <w:bookmarkStart w:id="105" w:name="_Toc35000581"/>
      <w:bookmarkStart w:id="106" w:name="_Ref29281872"/>
      <w:bookmarkStart w:id="107" w:name="_Ref29281864"/>
      <w:bookmarkStart w:id="108" w:name="_Toc103766480"/>
      <w:r w:rsidRPr="0008696C">
        <w:t>E/E Architecture</w:t>
      </w:r>
      <w:bookmarkEnd w:id="105"/>
      <w:bookmarkEnd w:id="106"/>
      <w:bookmarkEnd w:id="107"/>
      <w:bookmarkEnd w:id="108"/>
    </w:p>
    <w:p w14:paraId="260D4257" w14:textId="77777777" w:rsidR="00072314" w:rsidRDefault="00072314" w:rsidP="00072314">
      <w:pPr>
        <w:pStyle w:val="Heading4"/>
        <w:keepNext w:val="0"/>
        <w:tabs>
          <w:tab w:val="clear" w:pos="900"/>
          <w:tab w:val="left" w:pos="709"/>
        </w:tabs>
        <w:spacing w:before="240"/>
      </w:pPr>
      <w:bookmarkStart w:id="109" w:name="_Toc35000582"/>
      <w:bookmarkStart w:id="110" w:name="_Toc103766481"/>
      <w:r>
        <w:t xml:space="preserve">E/E Architecture </w:t>
      </w:r>
      <w:r w:rsidRPr="009E3B7C">
        <w:t>Variants</w:t>
      </w:r>
      <w:bookmarkEnd w:id="109"/>
      <w:bookmarkEnd w:id="110"/>
    </w:p>
    <w:p w14:paraId="620BF0E4" w14:textId="2B0AEF1F" w:rsidR="00720A45" w:rsidRDefault="00720A45" w:rsidP="00072314"/>
    <w:p w14:paraId="1E8939CA" w14:textId="0484A218" w:rsidR="00B06EA1" w:rsidRPr="007D481A" w:rsidRDefault="00B06EA1" w:rsidP="00DF45C6"/>
    <w:p w14:paraId="30C8C08E" w14:textId="77777777" w:rsidR="00B06EA1" w:rsidRPr="007D481A" w:rsidRDefault="00B06EA1" w:rsidP="00B06EA1">
      <w:pPr>
        <w:rPr>
          <w:i/>
        </w:rPr>
      </w:pPr>
      <w:r w:rsidRPr="007D481A">
        <w:rPr>
          <w:i/>
        </w:rPr>
        <w:t>No E/E Architecture Variant found.</w:t>
      </w:r>
    </w:p>
    <w:p w14:paraId="248E0404" w14:textId="77777777" w:rsidR="00B06EA1" w:rsidRPr="007D481A" w:rsidRDefault="00B06EA1" w:rsidP="00DF45C6"/>
    <w:p w14:paraId="3B9036A6" w14:textId="77777777" w:rsidR="00F6153D" w:rsidRPr="009E3B7C" w:rsidRDefault="00F6153D" w:rsidP="00072314">
      <w:pPr>
        <w:rPr>
          <w:rFonts w:cs="Arial"/>
          <w:lang w:val="en-GB"/>
        </w:rPr>
      </w:pPr>
    </w:p>
    <w:p w14:paraId="67898E29" w14:textId="15B8CDB1" w:rsidR="00C968E8" w:rsidRPr="009E3B7C" w:rsidRDefault="00C968E8" w:rsidP="00C968E8">
      <w:pPr>
        <w:pStyle w:val="Heading5"/>
        <w:keepNext w:val="0"/>
        <w:tabs>
          <w:tab w:val="clear" w:pos="900"/>
          <w:tab w:val="left" w:pos="709"/>
        </w:tabs>
        <w:spacing w:before="240"/>
      </w:pPr>
      <w:r>
        <w:t>E/E Architecture “Architecture Variant 1”</w:t>
      </w:r>
    </w:p>
    <w:p w14:paraId="0134FFB5" w14:textId="77777777" w:rsidR="00C968E8" w:rsidRDefault="00C968E8" w:rsidP="00C968E8"/>
    <w:tbl>
      <w:tblPr>
        <w:tblStyle w:val="TableGrid"/>
        <w:tblW w:w="10605" w:type="dxa"/>
        <w:jc w:val="center"/>
        <w:tblLayout w:type="fixed"/>
        <w:tblCellMar>
          <w:left w:w="115" w:type="dxa"/>
          <w:right w:w="115" w:type="dxa"/>
        </w:tblCellMar>
        <w:tblLook w:val="0620" w:firstRow="1" w:lastRow="0" w:firstColumn="0" w:lastColumn="0" w:noHBand="1" w:noVBand="1"/>
      </w:tblPr>
      <w:tblGrid>
        <w:gridCol w:w="1810"/>
        <w:gridCol w:w="5533"/>
        <w:gridCol w:w="3262"/>
      </w:tblGrid>
      <w:tr w:rsidR="003F58DF" w14:paraId="27936151" w14:textId="77777777" w:rsidTr="003F58DF">
        <w:trPr>
          <w:jc w:val="center"/>
        </w:trPr>
        <w:tc>
          <w:tcPr>
            <w:tcW w:w="1809" w:type="dxa"/>
            <w:tcBorders>
              <w:top w:val="single" w:sz="4" w:space="0" w:color="auto"/>
              <w:left w:val="single" w:sz="4" w:space="0" w:color="auto"/>
              <w:bottom w:val="single" w:sz="4" w:space="0" w:color="auto"/>
              <w:right w:val="single" w:sz="4" w:space="0" w:color="auto"/>
            </w:tcBorders>
            <w:hideMark/>
          </w:tcPr>
          <w:p w14:paraId="760C298D" w14:textId="77777777" w:rsidR="003F58DF" w:rsidRDefault="003F58DF">
            <w:pPr>
              <w:rPr>
                <w:b/>
              </w:rPr>
            </w:pPr>
            <w:r>
              <w:rPr>
                <w:b/>
              </w:rPr>
              <w:lastRenderedPageBreak/>
              <w:t xml:space="preserve">[8] U718 China </w:t>
            </w:r>
          </w:p>
        </w:tc>
        <w:tc>
          <w:tcPr>
            <w:tcW w:w="5529" w:type="dxa"/>
            <w:tcBorders>
              <w:top w:val="single" w:sz="4" w:space="0" w:color="auto"/>
              <w:left w:val="single" w:sz="4" w:space="0" w:color="auto"/>
              <w:bottom w:val="single" w:sz="4" w:space="0" w:color="auto"/>
              <w:right w:val="single" w:sz="4" w:space="0" w:color="auto"/>
            </w:tcBorders>
            <w:hideMark/>
          </w:tcPr>
          <w:p w14:paraId="4BA30719" w14:textId="77777777" w:rsidR="003F58DF" w:rsidRDefault="003F58DF">
            <w:r>
              <w:t>MY25 - FNV3 - nonBEV</w:t>
            </w:r>
          </w:p>
          <w:p w14:paraId="4854341B" w14:textId="77777777" w:rsidR="003F58DF" w:rsidRDefault="003F58DF">
            <w:r>
              <w:t>Live Video Streaming</w:t>
            </w:r>
          </w:p>
          <w:p w14:paraId="615FCA78" w14:textId="77777777" w:rsidR="003F58DF" w:rsidRDefault="003F58DF">
            <w:r>
              <w:t>No Manual Recording - Automatic Recording to USB Only</w:t>
            </w:r>
          </w:p>
          <w:p w14:paraId="32E7558E" w14:textId="77777777" w:rsidR="003F58DF" w:rsidRDefault="003F58DF">
            <w:r>
              <w:t>Not Capable of View/Store Video to Cloud</w:t>
            </w:r>
          </w:p>
          <w:p w14:paraId="6FC9FB01" w14:textId="77777777" w:rsidR="003F58DF" w:rsidRDefault="003F58DF">
            <w:r>
              <w:t>No Internal Cabin Cameras</w:t>
            </w:r>
          </w:p>
          <w:p w14:paraId="32AF4E13" w14:textId="77777777" w:rsidR="003F58DF" w:rsidRDefault="003F58DF">
            <w:r>
              <w:t>No Truck Bed/Aux Camera</w:t>
            </w:r>
          </w:p>
          <w:p w14:paraId="0A52FA5C" w14:textId="77777777" w:rsidR="003F58DF" w:rsidRDefault="003F58DF">
            <w:r>
              <w:t>360degree External Camera View</w:t>
            </w:r>
          </w:p>
          <w:p w14:paraId="2C5B4B87" w14:textId="77777777" w:rsidR="003F58DF" w:rsidRDefault="003F58DF">
            <w:r>
              <w:t>1 CSM Unit</w:t>
            </w:r>
          </w:p>
          <w:p w14:paraId="456D450C" w14:textId="77777777" w:rsidR="003F58DF" w:rsidRDefault="003F58DF">
            <w:r>
              <w:t>No Truck Bed Radar</w:t>
            </w:r>
          </w:p>
          <w:p w14:paraId="0BFEB062" w14:textId="77777777" w:rsidR="003F58DF" w:rsidRDefault="003F58DF">
            <w:r>
              <w:t>No Audio Deterrent - No Audio detect in Truck Bed</w:t>
            </w:r>
          </w:p>
          <w:p w14:paraId="44C15CF8" w14:textId="77777777" w:rsidR="003F58DF" w:rsidRDefault="003F58DF">
            <w:r>
              <w:t>Duer OS</w:t>
            </w:r>
          </w:p>
          <w:p w14:paraId="491866DE" w14:textId="77777777" w:rsidR="003F58DF" w:rsidRDefault="003F58DF">
            <w:r>
              <w:t>USB Video Storage/Play Capability</w:t>
            </w:r>
          </w:p>
        </w:tc>
        <w:tc>
          <w:tcPr>
            <w:tcW w:w="3260" w:type="dxa"/>
            <w:tcBorders>
              <w:top w:val="single" w:sz="4" w:space="0" w:color="auto"/>
              <w:left w:val="single" w:sz="4" w:space="0" w:color="auto"/>
              <w:bottom w:val="single" w:sz="4" w:space="0" w:color="auto"/>
              <w:right w:val="single" w:sz="4" w:space="0" w:color="auto"/>
            </w:tcBorders>
          </w:tcPr>
          <w:p w14:paraId="482F2525" w14:textId="77777777" w:rsidR="003F58DF" w:rsidRDefault="003F58DF">
            <w:pPr>
              <w:rPr>
                <w:b/>
                <w:bCs/>
                <w:color w:val="FF0000"/>
              </w:rPr>
            </w:pPr>
          </w:p>
          <w:p w14:paraId="53B0D5C1" w14:textId="77777777" w:rsidR="003F58DF" w:rsidRDefault="003F58DF">
            <w:pPr>
              <w:rPr>
                <w:b/>
                <w:bCs/>
                <w:color w:val="FF0000"/>
              </w:rPr>
            </w:pPr>
          </w:p>
          <w:p w14:paraId="42053ABC" w14:textId="77777777" w:rsidR="003F58DF" w:rsidRDefault="003F58DF">
            <w:pPr>
              <w:rPr>
                <w:b/>
                <w:bCs/>
                <w:color w:val="FF0000"/>
              </w:rPr>
            </w:pPr>
          </w:p>
          <w:p w14:paraId="5DAB0E2B" w14:textId="77777777" w:rsidR="003F58DF" w:rsidRDefault="003F58DF">
            <w:pPr>
              <w:rPr>
                <w:b/>
                <w:bCs/>
                <w:color w:val="FF0000"/>
              </w:rPr>
            </w:pPr>
          </w:p>
          <w:p w14:paraId="064B7997" w14:textId="77777777" w:rsidR="003F58DF" w:rsidRDefault="003F58DF">
            <w:pPr>
              <w:rPr>
                <w:b/>
                <w:bCs/>
                <w:color w:val="FF0000"/>
              </w:rPr>
            </w:pPr>
          </w:p>
          <w:p w14:paraId="188453E6" w14:textId="77777777" w:rsidR="003F58DF" w:rsidRDefault="003F58DF">
            <w:r>
              <w:rPr>
                <w:b/>
                <w:bCs/>
                <w:color w:val="FF0000"/>
              </w:rPr>
              <w:t>SCOPE OF THIS DOCUMENT – VARIANT 8 ONLY</w:t>
            </w:r>
          </w:p>
        </w:tc>
      </w:tr>
    </w:tbl>
    <w:p w14:paraId="06DBCD9E" w14:textId="77777777" w:rsidR="00072314" w:rsidRPr="00C30A56" w:rsidRDefault="00072314" w:rsidP="00295458"/>
    <w:p w14:paraId="396BE351" w14:textId="6DB7C6DB" w:rsidR="00072314" w:rsidRPr="00C30A56" w:rsidRDefault="00072314" w:rsidP="00072314">
      <w:pPr>
        <w:pStyle w:val="Heading5"/>
        <w:keepNext w:val="0"/>
        <w:tabs>
          <w:tab w:val="clear" w:pos="900"/>
          <w:tab w:val="left" w:pos="709"/>
        </w:tabs>
        <w:spacing w:before="240"/>
        <w:rPr>
          <w:szCs w:val="20"/>
          <w:lang w:val="en-GB"/>
        </w:rPr>
      </w:pPr>
      <w:bookmarkStart w:id="111" w:name="_Toc35000584"/>
      <w:r w:rsidRPr="00C30A56">
        <w:rPr>
          <w:szCs w:val="20"/>
          <w:lang w:val="en-GB"/>
        </w:rPr>
        <w:t>E/E Architecture “</w:t>
      </w:r>
      <w:r w:rsidRPr="00C30A56">
        <w:t>Architecture Variant 2</w:t>
      </w:r>
      <w:r w:rsidRPr="00C30A56">
        <w:rPr>
          <w:szCs w:val="20"/>
          <w:lang w:val="en-GB"/>
        </w:rPr>
        <w:t>”</w:t>
      </w:r>
      <w:bookmarkEnd w:id="111"/>
    </w:p>
    <w:p w14:paraId="7AFC67C0" w14:textId="77777777" w:rsidR="00072314" w:rsidRDefault="00072314" w:rsidP="00072314">
      <w:pPr>
        <w:pStyle w:val="Heading4"/>
        <w:keepNext w:val="0"/>
        <w:tabs>
          <w:tab w:val="clear" w:pos="900"/>
          <w:tab w:val="left" w:pos="709"/>
        </w:tabs>
        <w:spacing w:before="240"/>
      </w:pPr>
      <w:bookmarkStart w:id="112" w:name="_Toc35000585"/>
      <w:bookmarkStart w:id="113" w:name="_Toc103766482"/>
      <w:r w:rsidRPr="00B14A40">
        <w:t>E/E Components</w:t>
      </w:r>
      <w:bookmarkEnd w:id="112"/>
      <w:bookmarkEnd w:id="113"/>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bl>
    <w:p w14:paraId="0064DD07" w14:textId="4A60D9E5" w:rsidR="00072314" w:rsidRDefault="00E443A9" w:rsidP="00072314">
      <w:pPr>
        <w:pStyle w:val="Caption"/>
      </w:pPr>
      <w:bookmarkStart w:id="114" w:name="_Toc35000664"/>
      <w:bookmarkStart w:id="115" w:name="_Toc103766704"/>
      <w:r w:rsidRPr="00702453">
        <w:t xml:space="preserve">Table </w:t>
      </w:r>
      <w:r>
        <w:rPr>
          <w:noProof/>
        </w:rPr>
        <w:fldChar w:fldCharType="begin"/>
      </w:r>
      <w:r>
        <w:rPr>
          <w:noProof/>
        </w:rPr>
        <w:instrText xml:space="preserve"> STYLEREF 1 \s </w:instrText>
      </w:r>
      <w:r>
        <w:rPr>
          <w:noProof/>
        </w:rPr>
        <w:fldChar w:fldCharType="separate"/>
      </w:r>
      <w:r w:rsidR="00885201">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w:t>
      </w:r>
      <w:r>
        <w:rPr>
          <w:noProof/>
        </w:rPr>
        <w:fldChar w:fldCharType="end"/>
      </w:r>
      <w:r w:rsidRPr="00702453">
        <w:t xml:space="preserve">: </w:t>
      </w:r>
      <w:r w:rsidR="00072314" w:rsidRPr="0008696C">
        <w:rPr>
          <w:color w:val="000000" w:themeColor="text1"/>
        </w:rPr>
        <w:t>Electrical Components</w:t>
      </w:r>
      <w:bookmarkEnd w:id="114"/>
      <w:bookmarkEnd w:id="115"/>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116" w:name="_Toc35000586"/>
      <w:bookmarkStart w:id="117" w:name="_Ref22739178"/>
      <w:bookmarkStart w:id="118" w:name="_Toc103766483"/>
      <w:r w:rsidRPr="00B14A40">
        <w:t>E/E Connections</w:t>
      </w:r>
      <w:bookmarkEnd w:id="116"/>
      <w:bookmarkEnd w:id="117"/>
      <w:bookmarkEnd w:id="118"/>
    </w:p>
    <w:p w14:paraId="14FA47AD" w14:textId="258C0DA4" w:rsidR="00072314" w:rsidRDefault="00072314" w:rsidP="00072314"/>
    <w:p w14:paraId="5B2927F8" w14:textId="3C479153" w:rsidR="000B1B4C" w:rsidRPr="00747176"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19" w:name="_Toc35000587"/>
      <w:bookmarkStart w:id="120" w:name="_Toc103766484"/>
      <w:r w:rsidRPr="00BE1702">
        <w:t>Signal</w:t>
      </w:r>
      <w:r w:rsidRPr="00EE06CE">
        <w:rPr>
          <w:lang w:val="en-GB"/>
        </w:rPr>
        <w:t xml:space="preserve"> List</w:t>
      </w:r>
      <w:bookmarkEnd w:id="119"/>
      <w:bookmarkEnd w:id="120"/>
    </w:p>
    <w:p w14:paraId="6CC84406" w14:textId="0EBF4BA5" w:rsidR="00091D98" w:rsidRDefault="00E443A9" w:rsidP="00091D98">
      <w:pPr>
        <w:pStyle w:val="Caption"/>
      </w:pPr>
      <w:bookmarkStart w:id="121" w:name="_Toc103766705"/>
      <w:r w:rsidRPr="00702453">
        <w:t xml:space="preserve">Table </w:t>
      </w:r>
      <w:r>
        <w:rPr>
          <w:noProof/>
        </w:rPr>
        <w:fldChar w:fldCharType="begin"/>
      </w:r>
      <w:r>
        <w:rPr>
          <w:noProof/>
        </w:rPr>
        <w:instrText xml:space="preserve"> STYLEREF 1 \s </w:instrText>
      </w:r>
      <w:r>
        <w:rPr>
          <w:noProof/>
        </w:rPr>
        <w:fldChar w:fldCharType="separate"/>
      </w:r>
      <w:r w:rsidR="00885201">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w:t>
      </w:r>
      <w:r>
        <w:rPr>
          <w:noProof/>
        </w:rPr>
        <w:fldChar w:fldCharType="end"/>
      </w:r>
      <w:r w:rsidRPr="00702453">
        <w:t xml:space="preserve">: </w:t>
      </w:r>
      <w:r w:rsidR="00091D98" w:rsidRPr="00A13A7B">
        <w:t xml:space="preserve">List of </w:t>
      </w:r>
      <w:r w:rsidR="00091D98">
        <w:t>Technical Signals</w:t>
      </w:r>
      <w:bookmarkEnd w:id="121"/>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122" w:name="_Toc35000588"/>
      <w:bookmarkStart w:id="123" w:name="_Toc103766485"/>
      <w:r>
        <w:t xml:space="preserve">Software Component </w:t>
      </w:r>
      <w:r w:rsidRPr="007F6011">
        <w:t>Architecture</w:t>
      </w:r>
      <w:bookmarkEnd w:id="122"/>
      <w:bookmarkEnd w:id="123"/>
    </w:p>
    <w:p w14:paraId="6D140A04" w14:textId="56A3BD00" w:rsidR="003C4093" w:rsidRDefault="003C4093" w:rsidP="008D450B">
      <w:pPr>
        <w:rPr>
          <w:b/>
          <w:bCs/>
          <w:color w:val="C0504D" w:themeColor="accent2"/>
          <w:sz w:val="22"/>
          <w:szCs w:val="22"/>
        </w:rPr>
      </w:pPr>
    </w:p>
    <w:p w14:paraId="6296945F" w14:textId="484C113F" w:rsidR="003C4093" w:rsidRDefault="003C4093" w:rsidP="008D450B">
      <w:pPr>
        <w:rPr>
          <w:b/>
          <w:bCs/>
          <w:color w:val="C0504D" w:themeColor="accent2"/>
          <w:sz w:val="22"/>
          <w:szCs w:val="22"/>
        </w:rPr>
      </w:pPr>
    </w:p>
    <w:p w14:paraId="293E7DB9" w14:textId="0F3CE3FA" w:rsidR="003C4093" w:rsidRDefault="003C4093" w:rsidP="008D450B">
      <w:pPr>
        <w:rPr>
          <w:b/>
          <w:bCs/>
          <w:color w:val="C0504D" w:themeColor="accent2"/>
          <w:sz w:val="22"/>
          <w:szCs w:val="22"/>
        </w:rPr>
      </w:pPr>
      <w:r>
        <w:rPr>
          <w:noProof/>
        </w:rPr>
        <w:lastRenderedPageBreak/>
        <w:drawing>
          <wp:inline distT="0" distB="0" distL="0" distR="0" wp14:anchorId="2E029FF3" wp14:editId="5EB5D9AB">
            <wp:extent cx="6570980" cy="51847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0980" cy="5184775"/>
                    </a:xfrm>
                    <a:prstGeom prst="rect">
                      <a:avLst/>
                    </a:prstGeom>
                  </pic:spPr>
                </pic:pic>
              </a:graphicData>
            </a:graphic>
          </wp:inline>
        </w:drawing>
      </w:r>
    </w:p>
    <w:p w14:paraId="308980AC" w14:textId="5C152DC2" w:rsidR="003C4093" w:rsidRDefault="003C4093" w:rsidP="003C4093">
      <w:pPr>
        <w:pStyle w:val="Caption"/>
      </w:pPr>
      <w:bookmarkStart w:id="124" w:name="_Toc35000654"/>
      <w:bookmarkStart w:id="125" w:name="_Ref5870884"/>
      <w:bookmarkStart w:id="126" w:name="_Toc89861978"/>
      <w:bookmarkStart w:id="127" w:name="_Toc95463715"/>
      <w:bookmarkStart w:id="128" w:name="_Toc96579655"/>
      <w:bookmarkStart w:id="129" w:name="_Toc100728827"/>
      <w:bookmarkStart w:id="130" w:name="_Toc101513351"/>
      <w:bookmarkStart w:id="131" w:name="_Toc101514663"/>
      <w:bookmarkStart w:id="132" w:name="_Toc103766691"/>
      <w:r>
        <w:t xml:space="preserve">Figure </w:t>
      </w:r>
      <w:r>
        <w:fldChar w:fldCharType="begin"/>
      </w:r>
      <w:r>
        <w:rPr>
          <w:noProof/>
        </w:rPr>
        <w:instrText xml:space="preserve"> STYLEREF 1 \s </w:instrText>
      </w:r>
      <w:r>
        <w:fldChar w:fldCharType="separate"/>
      </w:r>
      <w:r w:rsidR="00885201">
        <w:rPr>
          <w:noProof/>
        </w:rPr>
        <w:t>3</w:t>
      </w:r>
      <w:r>
        <w:fldChar w:fldCharType="end"/>
      </w:r>
      <w:r>
        <w:noBreakHyphen/>
      </w:r>
      <w:r>
        <w:fldChar w:fldCharType="begin"/>
      </w:r>
      <w:r>
        <w:rPr>
          <w:noProof/>
        </w:rPr>
        <w:instrText xml:space="preserve"> SEQ Figure \* ARABIC \s 1 </w:instrText>
      </w:r>
      <w:r>
        <w:fldChar w:fldCharType="separate"/>
      </w:r>
      <w:r w:rsidR="00885201">
        <w:rPr>
          <w:noProof/>
        </w:rPr>
        <w:t>3</w:t>
      </w:r>
      <w:r>
        <w:fldChar w:fldCharType="end"/>
      </w:r>
      <w:r>
        <w:t xml:space="preserve"> E/E Architecture – U718 China Boundary Diagram</w:t>
      </w:r>
      <w:bookmarkEnd w:id="124"/>
      <w:bookmarkEnd w:id="125"/>
      <w:bookmarkEnd w:id="126"/>
      <w:bookmarkEnd w:id="127"/>
      <w:bookmarkEnd w:id="128"/>
      <w:r>
        <w:t xml:space="preserve"> – Visio Version</w:t>
      </w:r>
      <w:bookmarkEnd w:id="129"/>
      <w:bookmarkEnd w:id="130"/>
      <w:bookmarkEnd w:id="131"/>
      <w:bookmarkEnd w:id="132"/>
    </w:p>
    <w:p w14:paraId="45033112" w14:textId="1EE86F84" w:rsidR="003C4093" w:rsidRDefault="003C4093" w:rsidP="008D450B">
      <w:pPr>
        <w:rPr>
          <w:b/>
          <w:bCs/>
          <w:color w:val="C0504D" w:themeColor="accent2"/>
          <w:sz w:val="22"/>
          <w:szCs w:val="22"/>
        </w:rPr>
      </w:pPr>
    </w:p>
    <w:p w14:paraId="560AD03A" w14:textId="117AB8B1" w:rsidR="003C4093" w:rsidRDefault="003C4093" w:rsidP="008D450B">
      <w:pPr>
        <w:rPr>
          <w:b/>
          <w:bCs/>
          <w:color w:val="C0504D" w:themeColor="accent2"/>
          <w:sz w:val="22"/>
          <w:szCs w:val="22"/>
        </w:rPr>
      </w:pPr>
    </w:p>
    <w:p w14:paraId="2C0C293B" w14:textId="25E95D3C" w:rsidR="003C4093" w:rsidRDefault="003C4093" w:rsidP="008D450B">
      <w:pPr>
        <w:rPr>
          <w:b/>
          <w:bCs/>
          <w:color w:val="C0504D" w:themeColor="accent2"/>
          <w:sz w:val="22"/>
          <w:szCs w:val="22"/>
        </w:rPr>
      </w:pPr>
    </w:p>
    <w:p w14:paraId="32F5ECA0" w14:textId="529F1E16" w:rsidR="003C4093" w:rsidRDefault="0098537B" w:rsidP="008D450B">
      <w:pPr>
        <w:rPr>
          <w:b/>
          <w:bCs/>
          <w:color w:val="C0504D" w:themeColor="accent2"/>
          <w:sz w:val="22"/>
          <w:szCs w:val="22"/>
        </w:rPr>
      </w:pPr>
      <w:r>
        <w:rPr>
          <w:noProof/>
        </w:rPr>
        <w:lastRenderedPageBreak/>
        <w:drawing>
          <wp:inline distT="0" distB="0" distL="0" distR="0" wp14:anchorId="3D520F47" wp14:editId="51D9A705">
            <wp:extent cx="6570980" cy="399224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0980" cy="3992245"/>
                    </a:xfrm>
                    <a:prstGeom prst="rect">
                      <a:avLst/>
                    </a:prstGeom>
                  </pic:spPr>
                </pic:pic>
              </a:graphicData>
            </a:graphic>
          </wp:inline>
        </w:drawing>
      </w:r>
    </w:p>
    <w:p w14:paraId="317468CA" w14:textId="48481C69" w:rsidR="003C4093" w:rsidRDefault="003C4093" w:rsidP="003C4093">
      <w:pPr>
        <w:pStyle w:val="Caption"/>
      </w:pPr>
      <w:bookmarkStart w:id="133" w:name="_Toc100728828"/>
      <w:bookmarkStart w:id="134" w:name="_Toc101513352"/>
      <w:bookmarkStart w:id="135" w:name="_Toc101514664"/>
      <w:bookmarkStart w:id="136" w:name="_Toc103766692"/>
      <w:r>
        <w:t xml:space="preserve">Figure </w:t>
      </w:r>
      <w:r>
        <w:fldChar w:fldCharType="begin"/>
      </w:r>
      <w:r>
        <w:rPr>
          <w:noProof/>
        </w:rPr>
        <w:instrText xml:space="preserve"> STYLEREF 1 \s </w:instrText>
      </w:r>
      <w:r>
        <w:fldChar w:fldCharType="separate"/>
      </w:r>
      <w:r w:rsidR="00885201">
        <w:rPr>
          <w:noProof/>
        </w:rPr>
        <w:t>3</w:t>
      </w:r>
      <w:r>
        <w:fldChar w:fldCharType="end"/>
      </w:r>
      <w:r>
        <w:noBreakHyphen/>
      </w:r>
      <w:r>
        <w:fldChar w:fldCharType="begin"/>
      </w:r>
      <w:r>
        <w:rPr>
          <w:noProof/>
        </w:rPr>
        <w:instrText xml:space="preserve"> SEQ Figure \* ARABIC \s 1 </w:instrText>
      </w:r>
      <w:r>
        <w:fldChar w:fldCharType="separate"/>
      </w:r>
      <w:r w:rsidR="00885201">
        <w:rPr>
          <w:noProof/>
        </w:rPr>
        <w:t>4</w:t>
      </w:r>
      <w:r>
        <w:fldChar w:fldCharType="end"/>
      </w:r>
      <w:r>
        <w:t xml:space="preserve"> E/E Architecture – U718 china Boundary Diagram – MagicDraw Version</w:t>
      </w:r>
      <w:bookmarkEnd w:id="133"/>
      <w:bookmarkEnd w:id="134"/>
      <w:bookmarkEnd w:id="135"/>
      <w:bookmarkEnd w:id="136"/>
    </w:p>
    <w:p w14:paraId="158744C9" w14:textId="77777777" w:rsidR="003C4093" w:rsidRDefault="003C4093" w:rsidP="008D450B">
      <w:pPr>
        <w:rPr>
          <w:b/>
          <w:bCs/>
          <w:color w:val="C0504D" w:themeColor="accent2"/>
          <w:sz w:val="22"/>
          <w:szCs w:val="22"/>
        </w:rPr>
      </w:pPr>
    </w:p>
    <w:p w14:paraId="505D35A8" w14:textId="432D6A06" w:rsidR="003C4093" w:rsidRDefault="003C4093" w:rsidP="008D450B">
      <w:pPr>
        <w:rPr>
          <w:b/>
          <w:bCs/>
          <w:color w:val="C0504D" w:themeColor="accent2"/>
          <w:sz w:val="22"/>
          <w:szCs w:val="22"/>
        </w:rPr>
      </w:pPr>
    </w:p>
    <w:p w14:paraId="7E475271" w14:textId="77777777" w:rsidR="00885201" w:rsidRDefault="00885201" w:rsidP="00885201">
      <w:pPr>
        <w:rPr>
          <w:i/>
          <w:color w:val="A6A6A6" w:themeColor="background1" w:themeShade="A6"/>
        </w:rPr>
      </w:pPr>
    </w:p>
    <w:p w14:paraId="1132B343" w14:textId="7FE0FB79" w:rsidR="00885201" w:rsidRDefault="00885201" w:rsidP="00885201">
      <w:pPr>
        <w:rPr>
          <w:color w:val="7030A0"/>
        </w:rPr>
      </w:pPr>
      <w:r>
        <w:rPr>
          <w:noProof/>
        </w:rPr>
        <w:lastRenderedPageBreak/>
        <w:drawing>
          <wp:inline distT="0" distB="0" distL="0" distR="0" wp14:anchorId="2E0E866A" wp14:editId="79F3250A">
            <wp:extent cx="6551930" cy="4285615"/>
            <wp:effectExtent l="0" t="0" r="1270" b="63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51930" cy="4285615"/>
                    </a:xfrm>
                    <a:prstGeom prst="rect">
                      <a:avLst/>
                    </a:prstGeom>
                    <a:noFill/>
                    <a:ln>
                      <a:noFill/>
                    </a:ln>
                  </pic:spPr>
                </pic:pic>
              </a:graphicData>
            </a:graphic>
          </wp:inline>
        </w:drawing>
      </w:r>
    </w:p>
    <w:p w14:paraId="6113CEB4" w14:textId="2A6BFDD2" w:rsidR="00885201" w:rsidRDefault="00885201" w:rsidP="00885201">
      <w:pPr>
        <w:pStyle w:val="Caption"/>
      </w:pPr>
      <w:bookmarkStart w:id="137" w:name="_Toc89862511"/>
      <w:bookmarkStart w:id="138" w:name="_Toc95463716"/>
      <w:bookmarkStart w:id="139" w:name="_Toc96579656"/>
      <w:bookmarkStart w:id="140" w:name="_Toc100728829"/>
      <w:bookmarkStart w:id="141" w:name="_Toc101513353"/>
      <w:bookmarkStart w:id="142" w:name="_Hlk101513723"/>
      <w:bookmarkStart w:id="143" w:name="_Toc103766693"/>
      <w:r>
        <w:t xml:space="preserve">Figure </w:t>
      </w:r>
      <w:r>
        <w:fldChar w:fldCharType="begin"/>
      </w:r>
      <w:r>
        <w:rPr>
          <w:noProof/>
        </w:rPr>
        <w:instrText xml:space="preserve"> SEQ Figure \* ARABIC </w:instrText>
      </w:r>
      <w:r>
        <w:fldChar w:fldCharType="separate"/>
      </w:r>
      <w:r>
        <w:rPr>
          <w:noProof/>
        </w:rPr>
        <w:t>5</w:t>
      </w:r>
      <w:r>
        <w:fldChar w:fldCharType="end"/>
      </w:r>
      <w:r>
        <w:t xml:space="preserve">: </w:t>
      </w:r>
      <w:bookmarkStart w:id="144" w:name="_Hlk88139657"/>
      <w:r>
        <w:t>ISC</w:t>
      </w:r>
      <w:r>
        <w:rPr>
          <w:rFonts w:cs="Arial"/>
        </w:rPr>
        <w:t xml:space="preserve"> Feature State Machine</w:t>
      </w:r>
      <w:bookmarkEnd w:id="137"/>
      <w:bookmarkEnd w:id="138"/>
      <w:bookmarkEnd w:id="139"/>
      <w:bookmarkEnd w:id="140"/>
      <w:bookmarkEnd w:id="141"/>
      <w:bookmarkEnd w:id="142"/>
      <w:bookmarkEnd w:id="144"/>
      <w:r>
        <w:rPr>
          <w:rFonts w:cs="Arial"/>
        </w:rPr>
        <w:t xml:space="preserve"> – NOTE: This diagram includes live video streaming (and recording) to the Cloud – this is </w:t>
      </w:r>
      <w:r w:rsidRPr="00885201">
        <w:rPr>
          <w:rFonts w:cs="Arial"/>
          <w:color w:val="FF0000"/>
        </w:rPr>
        <w:t>NOT APPLICABLE FOR CHINA MARKET VARIANT</w:t>
      </w:r>
      <w:bookmarkEnd w:id="143"/>
    </w:p>
    <w:p w14:paraId="4049337C" w14:textId="106D5111" w:rsidR="00885201" w:rsidRDefault="00885201" w:rsidP="008D450B">
      <w:pPr>
        <w:rPr>
          <w:b/>
          <w:bCs/>
          <w:color w:val="C0504D" w:themeColor="accent2"/>
          <w:sz w:val="22"/>
          <w:szCs w:val="22"/>
        </w:rPr>
      </w:pPr>
    </w:p>
    <w:p w14:paraId="4CCBB917" w14:textId="3E887EDF" w:rsidR="00885201" w:rsidRDefault="00885201" w:rsidP="008D450B">
      <w:pPr>
        <w:rPr>
          <w:b/>
          <w:bCs/>
          <w:color w:val="C0504D" w:themeColor="accent2"/>
          <w:sz w:val="22"/>
          <w:szCs w:val="22"/>
        </w:rPr>
      </w:pPr>
    </w:p>
    <w:p w14:paraId="157810D9" w14:textId="3A2B1486" w:rsidR="00885201" w:rsidRDefault="00885201" w:rsidP="008D450B">
      <w:pPr>
        <w:rPr>
          <w:b/>
          <w:bCs/>
          <w:color w:val="C0504D" w:themeColor="accent2"/>
          <w:sz w:val="22"/>
          <w:szCs w:val="22"/>
        </w:rPr>
      </w:pPr>
    </w:p>
    <w:p w14:paraId="630453ED" w14:textId="77777777" w:rsidR="00885201" w:rsidRDefault="00885201" w:rsidP="00885201"/>
    <w:p w14:paraId="381489CF" w14:textId="377CF8F8" w:rsidR="00885201" w:rsidRDefault="00885201" w:rsidP="00885201">
      <w:r>
        <w:rPr>
          <w:noProof/>
        </w:rPr>
        <w:lastRenderedPageBreak/>
        <w:drawing>
          <wp:inline distT="0" distB="0" distL="0" distR="0" wp14:anchorId="5A14977C" wp14:editId="6869A21C">
            <wp:extent cx="6570980" cy="5577840"/>
            <wp:effectExtent l="0" t="0" r="1270" b="381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70980" cy="5577840"/>
                    </a:xfrm>
                    <a:prstGeom prst="rect">
                      <a:avLst/>
                    </a:prstGeom>
                    <a:noFill/>
                    <a:ln>
                      <a:noFill/>
                    </a:ln>
                  </pic:spPr>
                </pic:pic>
              </a:graphicData>
            </a:graphic>
          </wp:inline>
        </w:drawing>
      </w:r>
    </w:p>
    <w:p w14:paraId="2EC52A1F" w14:textId="62A82C6E" w:rsidR="00885201" w:rsidRDefault="00885201" w:rsidP="00885201">
      <w:pPr>
        <w:pStyle w:val="Caption"/>
      </w:pPr>
      <w:bookmarkStart w:id="145" w:name="_Toc89862512"/>
      <w:bookmarkStart w:id="146" w:name="_Toc95463717"/>
      <w:bookmarkStart w:id="147" w:name="_Toc96579657"/>
      <w:bookmarkStart w:id="148" w:name="_Toc100728830"/>
      <w:bookmarkStart w:id="149" w:name="_Toc101513354"/>
      <w:bookmarkStart w:id="150" w:name="_Toc103766694"/>
      <w:r>
        <w:t xml:space="preserve">Figure </w:t>
      </w:r>
      <w:r>
        <w:fldChar w:fldCharType="begin"/>
      </w:r>
      <w:r>
        <w:rPr>
          <w:noProof/>
        </w:rPr>
        <w:instrText xml:space="preserve"> SEQ Figure \* ARABIC </w:instrText>
      </w:r>
      <w:r>
        <w:fldChar w:fldCharType="separate"/>
      </w:r>
      <w:r>
        <w:rPr>
          <w:noProof/>
        </w:rPr>
        <w:t>6</w:t>
      </w:r>
      <w:r>
        <w:fldChar w:fldCharType="end"/>
      </w:r>
      <w:r>
        <w:t xml:space="preserve">: </w:t>
      </w:r>
      <w:bookmarkStart w:id="151" w:name="_Hlk88139658"/>
      <w:r>
        <w:t>S</w:t>
      </w:r>
      <w:r>
        <w:rPr>
          <w:rFonts w:cs="Arial"/>
        </w:rPr>
        <w:t xml:space="preserve">equence Diagram for </w:t>
      </w:r>
      <w:bookmarkEnd w:id="151"/>
      <w:r>
        <w:rPr>
          <w:rFonts w:cs="Arial"/>
        </w:rPr>
        <w:t>Record Live Video</w:t>
      </w:r>
      <w:bookmarkEnd w:id="145"/>
      <w:bookmarkEnd w:id="146"/>
      <w:bookmarkEnd w:id="147"/>
      <w:bookmarkEnd w:id="148"/>
      <w:bookmarkEnd w:id="149"/>
      <w:r w:rsidRPr="00885201">
        <w:rPr>
          <w:rFonts w:cs="Arial"/>
        </w:rPr>
        <w:t xml:space="preserve"> </w:t>
      </w:r>
      <w:r>
        <w:rPr>
          <w:rFonts w:cs="Arial"/>
        </w:rPr>
        <w:t xml:space="preserve">Machine – NOTE: This diagram includes live video streaming (and recording) to the Cloud – this is </w:t>
      </w:r>
      <w:r w:rsidRPr="00885201">
        <w:rPr>
          <w:rFonts w:cs="Arial"/>
          <w:color w:val="FF0000"/>
        </w:rPr>
        <w:t>NOT APPLICABLE FOR CHINA MARKET VARIANT</w:t>
      </w:r>
      <w:bookmarkEnd w:id="150"/>
    </w:p>
    <w:p w14:paraId="06F79475" w14:textId="5CEDB09D" w:rsidR="00885201" w:rsidRDefault="00885201" w:rsidP="00885201">
      <w:pPr>
        <w:pStyle w:val="Caption"/>
      </w:pPr>
    </w:p>
    <w:p w14:paraId="63070034" w14:textId="77777777" w:rsidR="00885201" w:rsidRDefault="00885201" w:rsidP="00885201"/>
    <w:p w14:paraId="21BF1B4B" w14:textId="77777777" w:rsidR="00885201" w:rsidRDefault="00885201" w:rsidP="008D450B">
      <w:pPr>
        <w:rPr>
          <w:b/>
          <w:bCs/>
          <w:color w:val="C0504D" w:themeColor="accent2"/>
          <w:sz w:val="22"/>
          <w:szCs w:val="22"/>
        </w:rPr>
      </w:pPr>
    </w:p>
    <w:p w14:paraId="4AF00232" w14:textId="173781A1" w:rsidR="00885201" w:rsidRDefault="00885201" w:rsidP="008D450B">
      <w:pPr>
        <w:rPr>
          <w:b/>
          <w:bCs/>
          <w:color w:val="C0504D" w:themeColor="accent2"/>
          <w:sz w:val="22"/>
          <w:szCs w:val="22"/>
        </w:rPr>
      </w:pPr>
    </w:p>
    <w:p w14:paraId="4774AD11" w14:textId="29CA5DE2" w:rsidR="00885201" w:rsidRDefault="00885201" w:rsidP="008D450B">
      <w:pPr>
        <w:rPr>
          <w:b/>
          <w:bCs/>
          <w:color w:val="C0504D" w:themeColor="accent2"/>
          <w:sz w:val="22"/>
          <w:szCs w:val="22"/>
        </w:rPr>
      </w:pPr>
    </w:p>
    <w:p w14:paraId="53806A29" w14:textId="046FCAAC" w:rsidR="00885201" w:rsidRDefault="00885201" w:rsidP="008D450B">
      <w:pPr>
        <w:rPr>
          <w:b/>
          <w:bCs/>
          <w:color w:val="C0504D" w:themeColor="accent2"/>
          <w:sz w:val="22"/>
          <w:szCs w:val="22"/>
        </w:rPr>
      </w:pPr>
    </w:p>
    <w:p w14:paraId="4FBED5BE" w14:textId="77777777" w:rsidR="00885201" w:rsidRPr="001E6354" w:rsidRDefault="00885201" w:rsidP="008D450B">
      <w:pPr>
        <w:rPr>
          <w:b/>
          <w:bCs/>
          <w:color w:val="C0504D" w:themeColor="accent2"/>
          <w:sz w:val="22"/>
          <w:szCs w:val="22"/>
        </w:rPr>
      </w:pPr>
    </w:p>
    <w:p w14:paraId="22E521A3" w14:textId="77777777" w:rsidR="00072314" w:rsidRDefault="00072314" w:rsidP="00072314">
      <w:pPr>
        <w:pStyle w:val="Heading2"/>
        <w:spacing w:before="240"/>
        <w:rPr>
          <w:lang w:val="en-GB"/>
        </w:rPr>
      </w:pPr>
      <w:bookmarkStart w:id="152" w:name="_Toc35000590"/>
      <w:bookmarkStart w:id="153" w:name="_Toc103766486"/>
      <w:r w:rsidRPr="00B73381">
        <w:rPr>
          <w:lang w:val="en-GB"/>
        </w:rPr>
        <w:t>Function Deployment</w:t>
      </w:r>
      <w:bookmarkEnd w:id="152"/>
      <w:bookmarkEnd w:id="153"/>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154" w:name="_Ref13129659"/>
      <w:bookmarkStart w:id="155" w:name="_Toc35000591"/>
      <w:bookmarkStart w:id="156" w:name="_Toc103766487"/>
      <w:r w:rsidRPr="00B73381">
        <w:t>Deployment Variants</w:t>
      </w:r>
      <w:bookmarkEnd w:id="154"/>
      <w:bookmarkEnd w:id="155"/>
      <w:bookmarkEnd w:id="156"/>
    </w:p>
    <w:p w14:paraId="0AF2329E" w14:textId="1256FF7F" w:rsidR="00072314" w:rsidRPr="00480050" w:rsidRDefault="00072314" w:rsidP="00072314">
      <w:pPr>
        <w:rPr>
          <w:lang w:val="en-GB"/>
        </w:rPr>
      </w:pPr>
    </w:p>
    <w:p w14:paraId="1BE6F895" w14:textId="2CB96060" w:rsidR="00D841A0" w:rsidRDefault="00D841A0" w:rsidP="00D841A0">
      <w:pPr>
        <w:pStyle w:val="Heading4"/>
        <w:keepNext w:val="0"/>
        <w:tabs>
          <w:tab w:val="clear" w:pos="900"/>
          <w:tab w:val="left" w:pos="709"/>
        </w:tabs>
        <w:spacing w:before="240"/>
        <w:rPr>
          <w:lang w:val="en-GB"/>
        </w:rPr>
      </w:pPr>
      <w:bookmarkStart w:id="157" w:name="_Toc103766488"/>
      <w:r>
        <w:rPr>
          <w:lang w:val="en-GB"/>
        </w:rPr>
        <w:t>Deployment</w:t>
      </w:r>
      <w:r w:rsidRPr="009E3B7C">
        <w:rPr>
          <w:lang w:val="en-GB"/>
        </w:rPr>
        <w:t xml:space="preserve"> </w:t>
      </w:r>
      <w:r w:rsidR="009D169A">
        <w:rPr>
          <w:lang w:val="en-GB"/>
        </w:rPr>
        <w:t>Vehicle System Behavior</w:t>
      </w:r>
      <w:bookmarkEnd w:id="157"/>
    </w:p>
    <w:p w14:paraId="7B5A91AA" w14:textId="77777777" w:rsidR="00D841A0" w:rsidRPr="009E3B7C" w:rsidRDefault="00D841A0" w:rsidP="00D841A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59957D87" w14:textId="77777777" w:rsidR="00A953E6" w:rsidRPr="00D841A0" w:rsidRDefault="00A953E6" w:rsidP="00A953E6">
      <w:pPr>
        <w:rPr>
          <w:lang w:val="en-GB"/>
        </w:rPr>
      </w:pPr>
    </w:p>
    <w:p w14:paraId="14A98ECA" w14:textId="77777777" w:rsidR="00A953E6" w:rsidRDefault="00A953E6" w:rsidP="00A953E6"/>
    <w:p w14:paraId="47D796E0" w14:textId="33736C49" w:rsidR="00A953E6" w:rsidRDefault="00A953E6" w:rsidP="00A953E6">
      <w:pPr>
        <w:jc w:val="center"/>
      </w:pP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158" w:name="_Toc35000593"/>
      <w:bookmarkStart w:id="159" w:name="_Toc103766489"/>
      <w:r>
        <w:t>Function Allocation</w:t>
      </w:r>
      <w:bookmarkEnd w:id="158"/>
      <w:bookmarkEnd w:id="1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7"/>
        <w:gridCol w:w="4133"/>
        <w:gridCol w:w="3738"/>
      </w:tblGrid>
      <w:tr w:rsidR="009068D6" w:rsidRPr="00395F31" w14:paraId="56C815A3" w14:textId="77777777" w:rsidTr="001D18E6">
        <w:trPr>
          <w:cantSplit/>
          <w:trHeight w:val="238"/>
          <w:tblHeader/>
          <w:jc w:val="center"/>
        </w:trPr>
        <w:tc>
          <w:tcPr>
            <w:tcW w:w="1252" w:type="pct"/>
            <w:vMerge w:val="restart"/>
            <w:shd w:val="clear" w:color="auto" w:fill="D9D9D9" w:themeFill="background1" w:themeFillShade="D9"/>
            <w:vAlign w:val="center"/>
          </w:tcPr>
          <w:p w14:paraId="1C206C76" w14:textId="77777777" w:rsidR="00072314" w:rsidRPr="00395F31" w:rsidRDefault="00072314" w:rsidP="001D18E6">
            <w:pPr>
              <w:pStyle w:val="TableHeader0"/>
              <w:spacing w:line="276" w:lineRule="auto"/>
              <w:jc w:val="center"/>
              <w:rPr>
                <w:lang w:val="en-GB"/>
              </w:rPr>
            </w:pPr>
            <w:r w:rsidRPr="00395F31">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867" w:type="pct"/>
            <w:vMerge w:val="restart"/>
            <w:shd w:val="clear" w:color="auto" w:fill="D9D9D9" w:themeFill="background1" w:themeFillShade="D9"/>
            <w:vAlign w:val="center"/>
          </w:tcPr>
          <w:p w14:paraId="10E90741" w14:textId="77777777" w:rsidR="00072314" w:rsidRPr="00395F31" w:rsidRDefault="00072314" w:rsidP="001D18E6">
            <w:pPr>
              <w:pStyle w:val="TableHeader0"/>
              <w:spacing w:line="276" w:lineRule="auto"/>
              <w:jc w:val="center"/>
              <w:rPr>
                <w:lang w:val="en-GB"/>
              </w:rPr>
            </w:pPr>
            <w:r w:rsidRPr="00395F31">
              <w:rPr>
                <w:lang w:val="en-GB"/>
              </w:rPr>
              <w:t>Logical Function Name</w:t>
            </w:r>
          </w:p>
        </w:tc>
      </w:tr>
      <w:tr w:rsidR="009068D6" w:rsidRPr="00395F31" w14:paraId="7AA53F4D" w14:textId="77777777" w:rsidTr="001D18E6">
        <w:trPr>
          <w:cantSplit/>
          <w:trHeight w:val="334"/>
          <w:tblHeader/>
          <w:jc w:val="center"/>
        </w:trPr>
        <w:tc>
          <w:tcPr>
            <w:tcW w:w="1252" w:type="pct"/>
            <w:vMerge/>
            <w:shd w:val="clear" w:color="auto" w:fill="D9D9D9" w:themeFill="background1" w:themeFillShade="D9"/>
            <w:vAlign w:val="center"/>
          </w:tcPr>
          <w:p w14:paraId="54F303ED" w14:textId="77777777" w:rsidR="00072314" w:rsidRPr="00395F31"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Pr="00395F31"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Pr="00395F31" w:rsidRDefault="00072314" w:rsidP="001D18E6">
            <w:pPr>
              <w:pStyle w:val="TableHeader0"/>
              <w:spacing w:line="276" w:lineRule="auto"/>
              <w:jc w:val="center"/>
              <w:rPr>
                <w:lang w:val="en-GB"/>
              </w:rPr>
            </w:pPr>
          </w:p>
        </w:tc>
      </w:tr>
      <w:tr w:rsidR="009068D6" w:rsidRPr="00395F31" w14:paraId="793170ED" w14:textId="77777777" w:rsidTr="0006543D">
        <w:trPr>
          <w:cantSplit/>
          <w:trHeight w:val="1762"/>
          <w:tblHeader/>
          <w:jc w:val="center"/>
        </w:trPr>
        <w:tc>
          <w:tcPr>
            <w:tcW w:w="1252" w:type="pct"/>
            <w:vMerge w:val="restart"/>
            <w:vAlign w:val="center"/>
          </w:tcPr>
          <w:p w14:paraId="5A18B800" w14:textId="415D2FBB" w:rsidR="0006543D" w:rsidRDefault="009D300E" w:rsidP="0006543D">
            <w:pPr>
              <w:pStyle w:val="scriptNormal"/>
              <w:rPr>
                <w:color w:val="000000" w:themeColor="text1"/>
              </w:rPr>
            </w:pPr>
            <w:r>
              <w:rPr>
                <w:noProof/>
              </w:rPr>
              <w:drawing>
                <wp:inline distT="0" distB="0" distL="0" distR="0" wp14:anchorId="28D9A903" wp14:editId="4135B0F4">
                  <wp:extent cx="203200" cy="203200"/>
                  <wp:effectExtent l="0" t="0" r="0" b="0"/>
                  <wp:docPr id="284"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 xml:space="preserve">Camera Manager </w:t>
            </w:r>
            <w:r w:rsidR="003C4093">
              <w:rPr>
                <w:color w:val="000000" w:themeColor="text1"/>
              </w:rPr>
              <w:t>–</w:t>
            </w:r>
            <w:r w:rsidR="0006543D" w:rsidRPr="00395F31">
              <w:rPr>
                <w:color w:val="000000" w:themeColor="text1"/>
              </w:rPr>
              <w:t xml:space="preserve"> ECG</w:t>
            </w:r>
          </w:p>
        </w:tc>
        <w:tc>
          <w:tcPr>
            <w:tcW w:w="1881" w:type="pct"/>
            <w:vAlign w:val="center"/>
          </w:tcPr>
          <w:p w14:paraId="1B660A3C" w14:textId="03613B87" w:rsidR="0006543D" w:rsidRPr="00EF2095" w:rsidRDefault="0091470E" w:rsidP="0006543D">
            <w:r>
              <w:rPr>
                <w:noProof/>
              </w:rPr>
              <w:drawing>
                <wp:inline distT="0" distB="0" distL="0" distR="0" wp14:anchorId="43D26AD0" wp14:editId="7A589629">
                  <wp:extent cx="203200" cy="203200"/>
                  <wp:effectExtent l="0" t="0" r="0" b="0"/>
                  <wp:docPr id="2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reserveStream</w:t>
            </w:r>
          </w:p>
        </w:tc>
        <w:tc>
          <w:tcPr>
            <w:tcW w:w="1867" w:type="pct"/>
            <w:vAlign w:val="center"/>
          </w:tcPr>
          <w:p w14:paraId="6E13A985" w14:textId="3F08DDBB"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4A35645" w14:textId="3DC78AF4" w:rsidR="0006543D" w:rsidRPr="00EF2095" w:rsidRDefault="0006543D" w:rsidP="0006543D">
            <w:pPr>
              <w:rPr>
                <w:rFonts w:cs="Arial"/>
              </w:rPr>
            </w:pPr>
          </w:p>
        </w:tc>
      </w:tr>
      <w:tr w:rsidR="009068D6" w:rsidRPr="00395F31" w14:paraId="2728C2AF" w14:textId="77777777" w:rsidTr="0006543D">
        <w:trPr>
          <w:cantSplit/>
          <w:trHeight w:val="70"/>
          <w:tblHeader/>
          <w:jc w:val="center"/>
        </w:trPr>
        <w:tc>
          <w:tcPr>
            <w:tcW w:w="1252" w:type="pct"/>
            <w:vMerge/>
            <w:vAlign w:val="center"/>
          </w:tcPr>
          <w:p w14:paraId="26AF13D8" w14:textId="77777777" w:rsidR="00EB1D44" w:rsidRDefault="00EB1D44"/>
        </w:tc>
        <w:tc>
          <w:tcPr>
            <w:tcW w:w="1881" w:type="pct"/>
            <w:vAlign w:val="center"/>
          </w:tcPr>
          <w:p w14:paraId="25991DE3" w14:textId="77777777" w:rsidR="0006543D" w:rsidRPr="00EF2095" w:rsidRDefault="0091470E" w:rsidP="0006543D">
            <w:r>
              <w:rPr>
                <w:noProof/>
              </w:rPr>
              <w:drawing>
                <wp:inline distT="0" distB="0" distL="0" distR="0" wp14:anchorId="3385929D" wp14:editId="26566448">
                  <wp:extent cx="203200" cy="203200"/>
                  <wp:effectExtent l="0" t="0" r="0" b="0"/>
                  <wp:docPr id="28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receiveCommenceVideoStream</w:t>
            </w:r>
          </w:p>
        </w:tc>
        <w:tc>
          <w:tcPr>
            <w:tcW w:w="1867" w:type="pct"/>
            <w:vAlign w:val="center"/>
          </w:tcPr>
          <w:p w14:paraId="7E1C4DD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1EE298FB" w14:textId="77777777" w:rsidR="0006543D" w:rsidRPr="00EF2095" w:rsidRDefault="0006543D" w:rsidP="0006543D">
            <w:pPr>
              <w:rPr>
                <w:rFonts w:cs="Arial"/>
              </w:rPr>
            </w:pPr>
          </w:p>
        </w:tc>
      </w:tr>
      <w:tr w:rsidR="009068D6" w:rsidRPr="00395F31" w14:paraId="5D56642C" w14:textId="77777777" w:rsidTr="0006543D">
        <w:trPr>
          <w:cantSplit/>
          <w:trHeight w:val="70"/>
          <w:tblHeader/>
          <w:jc w:val="center"/>
        </w:trPr>
        <w:tc>
          <w:tcPr>
            <w:tcW w:w="1252" w:type="pct"/>
            <w:vMerge/>
            <w:vAlign w:val="center"/>
          </w:tcPr>
          <w:p w14:paraId="76139C70" w14:textId="77777777" w:rsidR="00EB1D44" w:rsidRDefault="00EB1D44"/>
        </w:tc>
        <w:tc>
          <w:tcPr>
            <w:tcW w:w="1881" w:type="pct"/>
            <w:vAlign w:val="center"/>
          </w:tcPr>
          <w:p w14:paraId="69656AEC" w14:textId="77777777" w:rsidR="0006543D" w:rsidRPr="00EF2095" w:rsidRDefault="0091470E" w:rsidP="0006543D">
            <w:r>
              <w:rPr>
                <w:noProof/>
              </w:rPr>
              <w:drawing>
                <wp:inline distT="0" distB="0" distL="0" distR="0" wp14:anchorId="5B51F06D" wp14:editId="7181705E">
                  <wp:extent cx="203200" cy="203200"/>
                  <wp:effectExtent l="0" t="0" r="0" b="0"/>
                  <wp:docPr id="2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StopStreaming</w:t>
            </w:r>
          </w:p>
        </w:tc>
        <w:tc>
          <w:tcPr>
            <w:tcW w:w="1867" w:type="pct"/>
            <w:vAlign w:val="center"/>
          </w:tcPr>
          <w:p w14:paraId="72C3D1D9"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75C60430" w14:textId="77777777" w:rsidTr="0006543D">
        <w:trPr>
          <w:cantSplit/>
          <w:trHeight w:val="1762"/>
          <w:tblHeader/>
          <w:jc w:val="center"/>
        </w:trPr>
        <w:tc>
          <w:tcPr>
            <w:tcW w:w="1252" w:type="pct"/>
            <w:vMerge w:val="restart"/>
            <w:vAlign w:val="center"/>
          </w:tcPr>
          <w:p w14:paraId="564DCD04" w14:textId="77777777" w:rsidR="0006543D" w:rsidRDefault="009D300E" w:rsidP="0006543D">
            <w:pPr>
              <w:pStyle w:val="scriptNormal"/>
              <w:rPr>
                <w:color w:val="000000" w:themeColor="text1"/>
              </w:rPr>
            </w:pPr>
            <w:r>
              <w:rPr>
                <w:noProof/>
              </w:rPr>
              <w:drawing>
                <wp:inline distT="0" distB="0" distL="0" distR="0" wp14:anchorId="0DC0C023" wp14:editId="3697A71A">
                  <wp:extent cx="203200" cy="203200"/>
                  <wp:effectExtent l="0" t="0" r="0" b="0"/>
                  <wp:docPr id="292"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OTA</w:t>
            </w:r>
          </w:p>
        </w:tc>
        <w:tc>
          <w:tcPr>
            <w:tcW w:w="1881" w:type="pct"/>
            <w:vAlign w:val="center"/>
          </w:tcPr>
          <w:p w14:paraId="01BEF4EA" w14:textId="77777777" w:rsidR="0006543D" w:rsidRPr="00EF2095" w:rsidRDefault="0091470E" w:rsidP="0006543D">
            <w:r>
              <w:rPr>
                <w:noProof/>
              </w:rPr>
              <w:drawing>
                <wp:inline distT="0" distB="0" distL="0" distR="0" wp14:anchorId="72F2669C" wp14:editId="58576A87">
                  <wp:extent cx="203200" cy="203200"/>
                  <wp:effectExtent l="0" t="0" r="0" b="0"/>
                  <wp:docPr id="2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OTA Functionality</w:t>
            </w:r>
          </w:p>
        </w:tc>
        <w:tc>
          <w:tcPr>
            <w:tcW w:w="1867" w:type="pct"/>
            <w:vAlign w:val="center"/>
          </w:tcPr>
          <w:p w14:paraId="15C65C0C"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19CF5F5E" w14:textId="77777777" w:rsidTr="0006543D">
        <w:trPr>
          <w:cantSplit/>
          <w:trHeight w:val="1762"/>
          <w:tblHeader/>
          <w:jc w:val="center"/>
        </w:trPr>
        <w:tc>
          <w:tcPr>
            <w:tcW w:w="1252" w:type="pct"/>
            <w:vMerge w:val="restart"/>
            <w:vAlign w:val="center"/>
          </w:tcPr>
          <w:p w14:paraId="489B8F63" w14:textId="39DA9D84" w:rsidR="0006543D" w:rsidRDefault="009D300E" w:rsidP="0006543D">
            <w:pPr>
              <w:pStyle w:val="scriptNormal"/>
              <w:rPr>
                <w:color w:val="000000" w:themeColor="text1"/>
              </w:rPr>
            </w:pPr>
            <w:r>
              <w:rPr>
                <w:noProof/>
              </w:rPr>
              <w:drawing>
                <wp:inline distT="0" distB="0" distL="0" distR="0" wp14:anchorId="2C9EA0A0" wp14:editId="5C84DCF6">
                  <wp:extent cx="203200" cy="203200"/>
                  <wp:effectExtent l="0" t="0" r="0" b="0"/>
                  <wp:docPr id="296"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 xml:space="preserve">CSM </w:t>
            </w:r>
            <w:r w:rsidR="003C4093">
              <w:rPr>
                <w:color w:val="000000" w:themeColor="text1"/>
              </w:rPr>
              <w:t>–</w:t>
            </w:r>
            <w:r w:rsidR="0006543D" w:rsidRPr="00395F31">
              <w:rPr>
                <w:color w:val="000000" w:themeColor="text1"/>
              </w:rPr>
              <w:t xml:space="preserve"> Cabin</w:t>
            </w:r>
          </w:p>
        </w:tc>
        <w:tc>
          <w:tcPr>
            <w:tcW w:w="1881" w:type="pct"/>
            <w:vAlign w:val="center"/>
          </w:tcPr>
          <w:p w14:paraId="12D89CD0" w14:textId="77777777" w:rsidR="0006543D" w:rsidRPr="00EF2095" w:rsidRDefault="0091470E" w:rsidP="0006543D">
            <w:r>
              <w:rPr>
                <w:noProof/>
              </w:rPr>
              <w:drawing>
                <wp:inline distT="0" distB="0" distL="0" distR="0" wp14:anchorId="701DA41A" wp14:editId="3C2D7860">
                  <wp:extent cx="203200" cy="203200"/>
                  <wp:effectExtent l="0" t="0" r="0" b="0"/>
                  <wp:docPr id="2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Create Threat Event Warning Signal</w:t>
            </w:r>
          </w:p>
        </w:tc>
        <w:tc>
          <w:tcPr>
            <w:tcW w:w="1867" w:type="pct"/>
            <w:vAlign w:val="center"/>
          </w:tcPr>
          <w:p w14:paraId="34DFB077" w14:textId="006851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76FC953" wp14:editId="568B55CF">
                  <wp:extent cx="203200" cy="203200"/>
                  <wp:effectExtent l="0" t="0" r="0" b="0"/>
                  <wp:docPr id="30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p w14:paraId="1B0494D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A67CC2D" wp14:editId="3B10BC5B">
                  <wp:extent cx="203200" cy="203200"/>
                  <wp:effectExtent l="0" t="0" r="0" b="0"/>
                  <wp:docPr id="30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 Intruder Signals</w:t>
            </w:r>
          </w:p>
        </w:tc>
      </w:tr>
      <w:tr w:rsidR="009068D6" w:rsidRPr="00395F31" w14:paraId="300D1075" w14:textId="77777777" w:rsidTr="0006543D">
        <w:trPr>
          <w:cantSplit/>
          <w:trHeight w:val="1762"/>
          <w:tblHeader/>
          <w:jc w:val="center"/>
        </w:trPr>
        <w:tc>
          <w:tcPr>
            <w:tcW w:w="1252" w:type="pct"/>
            <w:vMerge w:val="restart"/>
            <w:vAlign w:val="center"/>
          </w:tcPr>
          <w:p w14:paraId="438A4967" w14:textId="77777777" w:rsidR="0006543D" w:rsidRDefault="009D300E" w:rsidP="0006543D">
            <w:pPr>
              <w:pStyle w:val="scriptNormal"/>
              <w:rPr>
                <w:color w:val="000000" w:themeColor="text1"/>
              </w:rPr>
            </w:pPr>
            <w:r>
              <w:rPr>
                <w:noProof/>
              </w:rPr>
              <w:drawing>
                <wp:inline distT="0" distB="0" distL="0" distR="0" wp14:anchorId="0C16B904" wp14:editId="5EC48CA4">
                  <wp:extent cx="203200" cy="203200"/>
                  <wp:effectExtent l="0" t="0" r="0" b="0"/>
                  <wp:docPr id="304"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ADAS ECU</w:t>
            </w:r>
          </w:p>
        </w:tc>
        <w:tc>
          <w:tcPr>
            <w:tcW w:w="1881" w:type="pct"/>
            <w:vAlign w:val="center"/>
          </w:tcPr>
          <w:p w14:paraId="2B2ECD5C" w14:textId="77777777" w:rsidR="0006543D" w:rsidRPr="00EF2095" w:rsidRDefault="0091470E" w:rsidP="0006543D">
            <w:r>
              <w:rPr>
                <w:noProof/>
              </w:rPr>
              <w:drawing>
                <wp:inline distT="0" distB="0" distL="0" distR="0" wp14:anchorId="355466A4" wp14:editId="01F26D1C">
                  <wp:extent cx="203200" cy="203200"/>
                  <wp:effectExtent l="0" t="0" r="0" b="0"/>
                  <wp:docPr id="30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Control Internal Camera(s) View</w:t>
            </w:r>
          </w:p>
        </w:tc>
        <w:tc>
          <w:tcPr>
            <w:tcW w:w="1867" w:type="pct"/>
            <w:vAlign w:val="center"/>
          </w:tcPr>
          <w:p w14:paraId="3D890D3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4DCC4201" w14:textId="77777777" w:rsidR="0006543D" w:rsidRPr="00EF2095" w:rsidRDefault="0006543D" w:rsidP="0006543D">
            <w:pPr>
              <w:rPr>
                <w:rFonts w:cs="Arial"/>
              </w:rPr>
            </w:pPr>
          </w:p>
        </w:tc>
      </w:tr>
      <w:tr w:rsidR="009068D6" w:rsidRPr="00395F31" w14:paraId="25414D88" w14:textId="77777777" w:rsidTr="0006543D">
        <w:trPr>
          <w:cantSplit/>
          <w:trHeight w:val="70"/>
          <w:tblHeader/>
          <w:jc w:val="center"/>
        </w:trPr>
        <w:tc>
          <w:tcPr>
            <w:tcW w:w="1252" w:type="pct"/>
            <w:vMerge/>
            <w:vAlign w:val="center"/>
          </w:tcPr>
          <w:p w14:paraId="003D2828" w14:textId="77777777" w:rsidR="00EB1D44" w:rsidRDefault="00EB1D44"/>
        </w:tc>
        <w:tc>
          <w:tcPr>
            <w:tcW w:w="1881" w:type="pct"/>
            <w:vAlign w:val="center"/>
          </w:tcPr>
          <w:p w14:paraId="453A3D3B" w14:textId="77777777" w:rsidR="0006543D" w:rsidRPr="00EF2095" w:rsidRDefault="0091470E" w:rsidP="0006543D">
            <w:r>
              <w:rPr>
                <w:noProof/>
              </w:rPr>
              <w:drawing>
                <wp:inline distT="0" distB="0" distL="0" distR="0" wp14:anchorId="4C50823E" wp14:editId="47A171C5">
                  <wp:extent cx="203200" cy="203200"/>
                  <wp:effectExtent l="0" t="0" r="0" b="0"/>
                  <wp:docPr id="3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Stitch 4 x 360 Cameras into Single Video Stream</w:t>
            </w:r>
          </w:p>
        </w:tc>
        <w:tc>
          <w:tcPr>
            <w:tcW w:w="1867" w:type="pct"/>
            <w:vAlign w:val="center"/>
          </w:tcPr>
          <w:p w14:paraId="664BCAD6"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4B16A22" w14:textId="77777777" w:rsidR="0006543D" w:rsidRPr="00EF2095" w:rsidRDefault="0006543D" w:rsidP="0006543D">
            <w:pPr>
              <w:rPr>
                <w:rFonts w:cs="Arial"/>
              </w:rPr>
            </w:pPr>
          </w:p>
        </w:tc>
      </w:tr>
      <w:tr w:rsidR="009068D6" w:rsidRPr="00395F31" w14:paraId="6877A6A4" w14:textId="77777777" w:rsidTr="0006543D">
        <w:trPr>
          <w:cantSplit/>
          <w:trHeight w:val="70"/>
          <w:tblHeader/>
          <w:jc w:val="center"/>
        </w:trPr>
        <w:tc>
          <w:tcPr>
            <w:tcW w:w="1252" w:type="pct"/>
            <w:vMerge/>
            <w:vAlign w:val="center"/>
          </w:tcPr>
          <w:p w14:paraId="55481034" w14:textId="77777777" w:rsidR="00EB1D44" w:rsidRDefault="00EB1D44"/>
        </w:tc>
        <w:tc>
          <w:tcPr>
            <w:tcW w:w="1881" w:type="pct"/>
            <w:vAlign w:val="center"/>
          </w:tcPr>
          <w:p w14:paraId="48A284C4" w14:textId="77777777" w:rsidR="0006543D" w:rsidRPr="00EF2095" w:rsidRDefault="0091470E" w:rsidP="0006543D">
            <w:r>
              <w:rPr>
                <w:noProof/>
              </w:rPr>
              <w:drawing>
                <wp:inline distT="0" distB="0" distL="0" distR="0" wp14:anchorId="17967CF8" wp14:editId="0344E6E0">
                  <wp:extent cx="203200" cy="203200"/>
                  <wp:effectExtent l="0" t="0" r="0" b="0"/>
                  <wp:docPr id="31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Camera Stream</w:t>
            </w:r>
          </w:p>
        </w:tc>
        <w:tc>
          <w:tcPr>
            <w:tcW w:w="1867" w:type="pct"/>
            <w:vAlign w:val="center"/>
          </w:tcPr>
          <w:p w14:paraId="1DCC1FEF"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AF1C74D" w14:textId="77777777" w:rsidR="0006543D" w:rsidRPr="00EF2095" w:rsidRDefault="0006543D" w:rsidP="0006543D">
            <w:pPr>
              <w:rPr>
                <w:rFonts w:cs="Arial"/>
              </w:rPr>
            </w:pPr>
          </w:p>
        </w:tc>
      </w:tr>
      <w:tr w:rsidR="009068D6" w:rsidRPr="00395F31" w14:paraId="465F0EC4" w14:textId="77777777" w:rsidTr="0006543D">
        <w:trPr>
          <w:cantSplit/>
          <w:trHeight w:val="70"/>
          <w:tblHeader/>
          <w:jc w:val="center"/>
        </w:trPr>
        <w:tc>
          <w:tcPr>
            <w:tcW w:w="1252" w:type="pct"/>
            <w:vMerge/>
            <w:vAlign w:val="center"/>
          </w:tcPr>
          <w:p w14:paraId="5140E155" w14:textId="77777777" w:rsidR="00EB1D44" w:rsidRDefault="00EB1D44"/>
        </w:tc>
        <w:tc>
          <w:tcPr>
            <w:tcW w:w="1881" w:type="pct"/>
            <w:vAlign w:val="center"/>
          </w:tcPr>
          <w:p w14:paraId="4111481B" w14:textId="77777777" w:rsidR="0006543D" w:rsidRPr="00EF2095" w:rsidRDefault="0091470E" w:rsidP="0006543D">
            <w:r>
              <w:rPr>
                <w:noProof/>
              </w:rPr>
              <w:drawing>
                <wp:inline distT="0" distB="0" distL="0" distR="0" wp14:anchorId="0559DC5F" wp14:editId="6367D671">
                  <wp:extent cx="203200" cy="203200"/>
                  <wp:effectExtent l="0" t="0" r="0" b="0"/>
                  <wp:docPr id="3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Manage Video Buffering_Packets and Send to Ethernet</w:t>
            </w:r>
          </w:p>
        </w:tc>
        <w:tc>
          <w:tcPr>
            <w:tcW w:w="1867" w:type="pct"/>
            <w:vAlign w:val="center"/>
          </w:tcPr>
          <w:p w14:paraId="4F07FF8F"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0E4034B" w14:textId="77777777" w:rsidR="0006543D" w:rsidRPr="00EF2095" w:rsidRDefault="0006543D" w:rsidP="0006543D">
            <w:pPr>
              <w:rPr>
                <w:rFonts w:cs="Arial"/>
              </w:rPr>
            </w:pPr>
          </w:p>
        </w:tc>
      </w:tr>
      <w:tr w:rsidR="009068D6" w:rsidRPr="00395F31" w14:paraId="13E87782" w14:textId="77777777" w:rsidTr="0006543D">
        <w:trPr>
          <w:cantSplit/>
          <w:trHeight w:val="70"/>
          <w:tblHeader/>
          <w:jc w:val="center"/>
        </w:trPr>
        <w:tc>
          <w:tcPr>
            <w:tcW w:w="1252" w:type="pct"/>
            <w:vMerge/>
            <w:vAlign w:val="center"/>
          </w:tcPr>
          <w:p w14:paraId="47C649B9" w14:textId="77777777" w:rsidR="00EB1D44" w:rsidRDefault="00EB1D44"/>
        </w:tc>
        <w:tc>
          <w:tcPr>
            <w:tcW w:w="1881" w:type="pct"/>
            <w:vAlign w:val="center"/>
          </w:tcPr>
          <w:p w14:paraId="1D071F51" w14:textId="413B1949" w:rsidR="0006543D" w:rsidRPr="00EF2095" w:rsidRDefault="0091470E" w:rsidP="0006543D">
            <w:r>
              <w:rPr>
                <w:noProof/>
              </w:rPr>
              <w:drawing>
                <wp:inline distT="0" distB="0" distL="0" distR="0" wp14:anchorId="219AAB26" wp14:editId="45A48FE5">
                  <wp:extent cx="203200" cy="203200"/>
                  <wp:effectExtent l="0" t="0" r="0" b="0"/>
                  <wp:docPr id="31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Distortion Correction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Dewarping for Digital Camera</w:t>
            </w:r>
          </w:p>
        </w:tc>
        <w:tc>
          <w:tcPr>
            <w:tcW w:w="1867" w:type="pct"/>
            <w:vAlign w:val="center"/>
          </w:tcPr>
          <w:p w14:paraId="3549297D"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2C969B0" w14:textId="77777777" w:rsidR="0006543D" w:rsidRPr="00EF2095" w:rsidRDefault="0006543D" w:rsidP="0006543D">
            <w:pPr>
              <w:rPr>
                <w:rFonts w:cs="Arial"/>
              </w:rPr>
            </w:pPr>
          </w:p>
        </w:tc>
      </w:tr>
      <w:tr w:rsidR="009068D6" w:rsidRPr="00395F31" w14:paraId="4EE15FEE" w14:textId="77777777" w:rsidTr="0006543D">
        <w:trPr>
          <w:cantSplit/>
          <w:trHeight w:val="70"/>
          <w:tblHeader/>
          <w:jc w:val="center"/>
        </w:trPr>
        <w:tc>
          <w:tcPr>
            <w:tcW w:w="1252" w:type="pct"/>
            <w:vMerge/>
            <w:vAlign w:val="center"/>
          </w:tcPr>
          <w:p w14:paraId="583D5F49" w14:textId="77777777" w:rsidR="00EB1D44" w:rsidRDefault="00EB1D44"/>
        </w:tc>
        <w:tc>
          <w:tcPr>
            <w:tcW w:w="1881" w:type="pct"/>
            <w:vAlign w:val="center"/>
          </w:tcPr>
          <w:p w14:paraId="457D620A" w14:textId="77777777" w:rsidR="0006543D" w:rsidRPr="00EF2095" w:rsidRDefault="0091470E" w:rsidP="0006543D">
            <w:r>
              <w:rPr>
                <w:noProof/>
              </w:rPr>
              <w:drawing>
                <wp:inline distT="0" distB="0" distL="0" distR="0" wp14:anchorId="55311BC8" wp14:editId="5803AE75">
                  <wp:extent cx="203200" cy="203200"/>
                  <wp:effectExtent l="0" t="0" r="0" b="0"/>
                  <wp:docPr id="3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IR Lighting</w:t>
            </w:r>
          </w:p>
        </w:tc>
        <w:tc>
          <w:tcPr>
            <w:tcW w:w="1867" w:type="pct"/>
            <w:vAlign w:val="center"/>
          </w:tcPr>
          <w:p w14:paraId="7626F066"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048A070" wp14:editId="1D3FABAD">
                  <wp:extent cx="203200" cy="203200"/>
                  <wp:effectExtent l="0" t="0" r="0" b="0"/>
                  <wp:docPr id="31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Additioinal Lighting (Infra Red)</w:t>
            </w:r>
          </w:p>
        </w:tc>
      </w:tr>
      <w:tr w:rsidR="009068D6" w:rsidRPr="00395F31" w14:paraId="159E301A" w14:textId="77777777" w:rsidTr="0006543D">
        <w:trPr>
          <w:cantSplit/>
          <w:trHeight w:val="1762"/>
          <w:tblHeader/>
          <w:jc w:val="center"/>
        </w:trPr>
        <w:tc>
          <w:tcPr>
            <w:tcW w:w="1252" w:type="pct"/>
            <w:vMerge w:val="restart"/>
            <w:vAlign w:val="center"/>
          </w:tcPr>
          <w:p w14:paraId="372A1670" w14:textId="77777777" w:rsidR="0006543D" w:rsidRDefault="009D300E" w:rsidP="0006543D">
            <w:pPr>
              <w:pStyle w:val="scriptNormal"/>
              <w:rPr>
                <w:color w:val="000000" w:themeColor="text1"/>
              </w:rPr>
            </w:pPr>
            <w:r>
              <w:rPr>
                <w:noProof/>
              </w:rPr>
              <w:lastRenderedPageBreak/>
              <w:drawing>
                <wp:inline distT="0" distB="0" distL="0" distR="0" wp14:anchorId="2EA9CE29" wp14:editId="4356CB38">
                  <wp:extent cx="203200" cy="203200"/>
                  <wp:effectExtent l="0" t="0" r="0" b="0"/>
                  <wp:docPr id="320"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SYNC-PHOENIX-DUER OS</w:t>
            </w:r>
          </w:p>
        </w:tc>
        <w:tc>
          <w:tcPr>
            <w:tcW w:w="1881" w:type="pct"/>
            <w:vAlign w:val="center"/>
          </w:tcPr>
          <w:p w14:paraId="64AB8C85" w14:textId="77777777" w:rsidR="0006543D" w:rsidRPr="00EF2095" w:rsidRDefault="0091470E" w:rsidP="0006543D">
            <w:r>
              <w:rPr>
                <w:noProof/>
              </w:rPr>
              <w:drawing>
                <wp:inline distT="0" distB="0" distL="0" distR="0" wp14:anchorId="73BEF264" wp14:editId="7F65D85E">
                  <wp:extent cx="203200" cy="203200"/>
                  <wp:effectExtent l="0" t="0" r="0" b="0"/>
                  <wp:docPr id="32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Selection/Play/Pause/Terminate of Videos Stored on USB via SYNC/Phoenix</w:t>
            </w:r>
          </w:p>
        </w:tc>
        <w:tc>
          <w:tcPr>
            <w:tcW w:w="1867" w:type="pct"/>
            <w:vAlign w:val="center"/>
          </w:tcPr>
          <w:p w14:paraId="243AAF3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12A79AD" wp14:editId="558A8823">
                  <wp:extent cx="203200" cy="203200"/>
                  <wp:effectExtent l="0" t="0" r="0" b="0"/>
                  <wp:docPr id="32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Play Video from USB</w:t>
            </w:r>
          </w:p>
          <w:p w14:paraId="7A61D10F" w14:textId="77777777" w:rsidR="0006543D" w:rsidRPr="00EF2095" w:rsidRDefault="0006543D" w:rsidP="0006543D">
            <w:pPr>
              <w:rPr>
                <w:rFonts w:cs="Arial"/>
              </w:rPr>
            </w:pPr>
          </w:p>
        </w:tc>
      </w:tr>
      <w:tr w:rsidR="009068D6" w:rsidRPr="00395F31" w14:paraId="531BAC9F" w14:textId="77777777" w:rsidTr="0006543D">
        <w:trPr>
          <w:cantSplit/>
          <w:trHeight w:val="70"/>
          <w:tblHeader/>
          <w:jc w:val="center"/>
        </w:trPr>
        <w:tc>
          <w:tcPr>
            <w:tcW w:w="1252" w:type="pct"/>
            <w:vMerge/>
            <w:vAlign w:val="center"/>
          </w:tcPr>
          <w:p w14:paraId="70A80E77" w14:textId="77777777" w:rsidR="00EB1D44" w:rsidRDefault="00EB1D44"/>
        </w:tc>
        <w:tc>
          <w:tcPr>
            <w:tcW w:w="1881" w:type="pct"/>
            <w:vAlign w:val="center"/>
          </w:tcPr>
          <w:p w14:paraId="7A3FCDD5" w14:textId="77777777" w:rsidR="0006543D" w:rsidRPr="00EF2095" w:rsidRDefault="0091470E" w:rsidP="0006543D">
            <w:r>
              <w:rPr>
                <w:noProof/>
              </w:rPr>
              <w:drawing>
                <wp:inline distT="0" distB="0" distL="0" distR="0" wp14:anchorId="3E957996" wp14:editId="076650C1">
                  <wp:extent cx="203200" cy="203200"/>
                  <wp:effectExtent l="0" t="0" r="0" b="0"/>
                  <wp:docPr id="3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Encrypt Local Video (USB)</w:t>
            </w:r>
          </w:p>
        </w:tc>
        <w:tc>
          <w:tcPr>
            <w:tcW w:w="1867" w:type="pct"/>
            <w:vAlign w:val="center"/>
          </w:tcPr>
          <w:p w14:paraId="7CC8661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B34A6BF" wp14:editId="2DEDD4CA">
                  <wp:extent cx="203200" cy="203200"/>
                  <wp:effectExtent l="0" t="0" r="0" b="0"/>
                  <wp:docPr id="32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2F00F74A" w14:textId="77777777" w:rsidR="0006543D" w:rsidRPr="00EF2095" w:rsidRDefault="0006543D" w:rsidP="0006543D">
            <w:pPr>
              <w:rPr>
                <w:rFonts w:cs="Arial"/>
              </w:rPr>
            </w:pPr>
          </w:p>
        </w:tc>
      </w:tr>
      <w:tr w:rsidR="009068D6" w:rsidRPr="00395F31" w14:paraId="25B5DF8D" w14:textId="77777777" w:rsidTr="0006543D">
        <w:trPr>
          <w:cantSplit/>
          <w:trHeight w:val="70"/>
          <w:tblHeader/>
          <w:jc w:val="center"/>
        </w:trPr>
        <w:tc>
          <w:tcPr>
            <w:tcW w:w="1252" w:type="pct"/>
            <w:vMerge/>
            <w:vAlign w:val="center"/>
          </w:tcPr>
          <w:p w14:paraId="67BA2853" w14:textId="77777777" w:rsidR="00EB1D44" w:rsidRDefault="00EB1D44"/>
        </w:tc>
        <w:tc>
          <w:tcPr>
            <w:tcW w:w="1881" w:type="pct"/>
            <w:vAlign w:val="center"/>
          </w:tcPr>
          <w:p w14:paraId="6BA9ECD0" w14:textId="77777777" w:rsidR="0006543D" w:rsidRPr="00EF2095" w:rsidRDefault="0091470E" w:rsidP="0006543D">
            <w:r>
              <w:rPr>
                <w:noProof/>
              </w:rPr>
              <w:drawing>
                <wp:inline distT="0" distB="0" distL="0" distR="0" wp14:anchorId="18091656" wp14:editId="2FAAA9A0">
                  <wp:extent cx="203200" cy="203200"/>
                  <wp:effectExtent l="0" t="0" r="0" b="0"/>
                  <wp:docPr id="3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Play Video from USB on SYNC</w:t>
            </w:r>
          </w:p>
        </w:tc>
        <w:tc>
          <w:tcPr>
            <w:tcW w:w="1867" w:type="pct"/>
            <w:vAlign w:val="center"/>
          </w:tcPr>
          <w:p w14:paraId="70EEE0A5"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13A246F" wp14:editId="6E9490D6">
                  <wp:extent cx="203200" cy="203200"/>
                  <wp:effectExtent l="0" t="0" r="0" b="0"/>
                  <wp:docPr id="33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Access videos in USB</w:t>
            </w:r>
          </w:p>
          <w:p w14:paraId="172D082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4854BC4" wp14:editId="18B878F2">
                  <wp:extent cx="203200" cy="203200"/>
                  <wp:effectExtent l="0" t="0" r="0" b="0"/>
                  <wp:docPr id="33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Play video in USB</w:t>
            </w:r>
          </w:p>
          <w:p w14:paraId="359EEE3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8048E1D" wp14:editId="61CCE332">
                  <wp:extent cx="203200" cy="203200"/>
                  <wp:effectExtent l="0" t="0" r="0" b="0"/>
                  <wp:docPr id="33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Allow USB Video Playback on SYNC/Phoenix</w:t>
            </w:r>
          </w:p>
          <w:p w14:paraId="2D25FF0A" w14:textId="77777777" w:rsidR="0006543D" w:rsidRPr="00EF2095" w:rsidRDefault="0006543D" w:rsidP="0006543D">
            <w:pPr>
              <w:rPr>
                <w:rFonts w:cs="Arial"/>
              </w:rPr>
            </w:pPr>
          </w:p>
        </w:tc>
      </w:tr>
      <w:tr w:rsidR="009068D6" w:rsidRPr="00395F31" w14:paraId="154CAB24" w14:textId="77777777" w:rsidTr="0006543D">
        <w:trPr>
          <w:cantSplit/>
          <w:trHeight w:val="70"/>
          <w:tblHeader/>
          <w:jc w:val="center"/>
        </w:trPr>
        <w:tc>
          <w:tcPr>
            <w:tcW w:w="1252" w:type="pct"/>
            <w:vMerge/>
            <w:vAlign w:val="center"/>
          </w:tcPr>
          <w:p w14:paraId="4D4DF18C" w14:textId="77777777" w:rsidR="00EB1D44" w:rsidRDefault="00EB1D44"/>
        </w:tc>
        <w:tc>
          <w:tcPr>
            <w:tcW w:w="1881" w:type="pct"/>
            <w:vAlign w:val="center"/>
          </w:tcPr>
          <w:p w14:paraId="42387315" w14:textId="3B61E1BA" w:rsidR="0006543D" w:rsidRPr="00EF2095" w:rsidRDefault="0091470E" w:rsidP="0006543D">
            <w:r>
              <w:rPr>
                <w:noProof/>
              </w:rPr>
              <w:drawing>
                <wp:inline distT="0" distB="0" distL="0" distR="0" wp14:anchorId="0C34EE54" wp14:editId="65A7B4FA">
                  <wp:extent cx="203200" cy="203200"/>
                  <wp:effectExtent l="0" t="0" r="0" b="0"/>
                  <wp:docPr id="3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Enable Feature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Store Play Video via USB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Overall</w:t>
            </w:r>
          </w:p>
        </w:tc>
        <w:tc>
          <w:tcPr>
            <w:tcW w:w="1867" w:type="pct"/>
            <w:vAlign w:val="center"/>
          </w:tcPr>
          <w:p w14:paraId="0AA3C3B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4797600D" w14:textId="77777777" w:rsidR="0006543D" w:rsidRPr="00EF2095" w:rsidRDefault="0006543D" w:rsidP="0006543D">
            <w:pPr>
              <w:rPr>
                <w:rFonts w:cs="Arial"/>
              </w:rPr>
            </w:pPr>
          </w:p>
        </w:tc>
      </w:tr>
      <w:tr w:rsidR="009068D6" w:rsidRPr="00395F31" w14:paraId="5E5A7F18" w14:textId="77777777" w:rsidTr="0006543D">
        <w:trPr>
          <w:cantSplit/>
          <w:trHeight w:val="70"/>
          <w:tblHeader/>
          <w:jc w:val="center"/>
        </w:trPr>
        <w:tc>
          <w:tcPr>
            <w:tcW w:w="1252" w:type="pct"/>
            <w:vMerge/>
            <w:vAlign w:val="center"/>
          </w:tcPr>
          <w:p w14:paraId="394E4471" w14:textId="77777777" w:rsidR="00EB1D44" w:rsidRDefault="00EB1D44"/>
        </w:tc>
        <w:tc>
          <w:tcPr>
            <w:tcW w:w="1881" w:type="pct"/>
            <w:vAlign w:val="center"/>
          </w:tcPr>
          <w:p w14:paraId="0AA47E04" w14:textId="77777777" w:rsidR="0006543D" w:rsidRPr="00EF2095" w:rsidRDefault="0091470E" w:rsidP="0006543D">
            <w:r>
              <w:rPr>
                <w:noProof/>
              </w:rPr>
              <w:drawing>
                <wp:inline distT="0" distB="0" distL="0" distR="0" wp14:anchorId="6DD6B7F4" wp14:editId="615C0360">
                  <wp:extent cx="203200" cy="203200"/>
                  <wp:effectExtent l="0" t="0" r="0" b="0"/>
                  <wp:docPr id="34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Accept Privacy Settings</w:t>
            </w:r>
          </w:p>
        </w:tc>
        <w:tc>
          <w:tcPr>
            <w:tcW w:w="1867" w:type="pct"/>
            <w:vAlign w:val="center"/>
          </w:tcPr>
          <w:p w14:paraId="6383268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1FA5DE8" wp14:editId="1CF15391">
                  <wp:extent cx="203200" cy="203200"/>
                  <wp:effectExtent l="0" t="0" r="0" b="0"/>
                  <wp:docPr id="34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396B2440" w14:textId="77777777" w:rsidR="0006543D" w:rsidRPr="00EF2095" w:rsidRDefault="0006543D" w:rsidP="0006543D">
            <w:pPr>
              <w:rPr>
                <w:rFonts w:cs="Arial"/>
              </w:rPr>
            </w:pPr>
          </w:p>
        </w:tc>
      </w:tr>
      <w:tr w:rsidR="009068D6" w:rsidRPr="00395F31" w14:paraId="5D9326C8" w14:textId="77777777" w:rsidTr="0006543D">
        <w:trPr>
          <w:cantSplit/>
          <w:trHeight w:val="70"/>
          <w:tblHeader/>
          <w:jc w:val="center"/>
        </w:trPr>
        <w:tc>
          <w:tcPr>
            <w:tcW w:w="1252" w:type="pct"/>
            <w:vMerge/>
            <w:vAlign w:val="center"/>
          </w:tcPr>
          <w:p w14:paraId="50CA9F5F" w14:textId="77777777" w:rsidR="00EB1D44" w:rsidRDefault="00EB1D44"/>
        </w:tc>
        <w:tc>
          <w:tcPr>
            <w:tcW w:w="1881" w:type="pct"/>
            <w:vAlign w:val="center"/>
          </w:tcPr>
          <w:p w14:paraId="0850EFAF" w14:textId="77777777" w:rsidR="0006543D" w:rsidRPr="00EF2095" w:rsidRDefault="0091470E" w:rsidP="0006543D">
            <w:r>
              <w:rPr>
                <w:noProof/>
              </w:rPr>
              <w:drawing>
                <wp:inline distT="0" distB="0" distL="0" distR="0" wp14:anchorId="711FA3AF" wp14:editId="65D771C0">
                  <wp:extent cx="203200" cy="203200"/>
                  <wp:effectExtent l="0" t="0" r="0" b="0"/>
                  <wp:docPr id="3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Stop Video Playback from USB on SYNC/Phoenix</w:t>
            </w:r>
          </w:p>
        </w:tc>
        <w:tc>
          <w:tcPr>
            <w:tcW w:w="1867" w:type="pct"/>
            <w:vAlign w:val="center"/>
          </w:tcPr>
          <w:p w14:paraId="2407BCD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533B249" wp14:editId="7B4B64B2">
                  <wp:extent cx="203200" cy="203200"/>
                  <wp:effectExtent l="0" t="0" r="0" b="0"/>
                  <wp:docPr id="34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Stop video in USB</w:t>
            </w:r>
          </w:p>
          <w:p w14:paraId="57E3E9F4" w14:textId="77777777" w:rsidR="0006543D" w:rsidRPr="00EF2095" w:rsidRDefault="0006543D" w:rsidP="0006543D">
            <w:pPr>
              <w:rPr>
                <w:rFonts w:cs="Arial"/>
              </w:rPr>
            </w:pPr>
          </w:p>
        </w:tc>
      </w:tr>
      <w:tr w:rsidR="009068D6" w:rsidRPr="00395F31" w14:paraId="32B4E5C8" w14:textId="77777777" w:rsidTr="0006543D">
        <w:trPr>
          <w:cantSplit/>
          <w:trHeight w:val="70"/>
          <w:tblHeader/>
          <w:jc w:val="center"/>
        </w:trPr>
        <w:tc>
          <w:tcPr>
            <w:tcW w:w="1252" w:type="pct"/>
            <w:vMerge/>
            <w:vAlign w:val="center"/>
          </w:tcPr>
          <w:p w14:paraId="7143AB22" w14:textId="77777777" w:rsidR="00EB1D44" w:rsidRDefault="00EB1D44"/>
        </w:tc>
        <w:tc>
          <w:tcPr>
            <w:tcW w:w="1881" w:type="pct"/>
            <w:vAlign w:val="center"/>
          </w:tcPr>
          <w:p w14:paraId="4C092772" w14:textId="77777777" w:rsidR="0006543D" w:rsidRPr="00EF2095" w:rsidRDefault="0091470E" w:rsidP="0006543D">
            <w:r>
              <w:rPr>
                <w:noProof/>
              </w:rPr>
              <w:drawing>
                <wp:inline distT="0" distB="0" distL="0" distR="0" wp14:anchorId="1662FA20" wp14:editId="6E226208">
                  <wp:extent cx="203200" cy="203200"/>
                  <wp:effectExtent l="0" t="0" r="0" b="0"/>
                  <wp:docPr id="34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Set ISC to OFF via SYNC/Phoenix</w:t>
            </w:r>
          </w:p>
        </w:tc>
        <w:tc>
          <w:tcPr>
            <w:tcW w:w="1867" w:type="pct"/>
            <w:vAlign w:val="center"/>
          </w:tcPr>
          <w:p w14:paraId="163B1011"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817C6E4" wp14:editId="0335E795">
                  <wp:extent cx="203200" cy="203200"/>
                  <wp:effectExtent l="0" t="0" r="0" b="0"/>
                  <wp:docPr id="35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72E412DF" w14:textId="77777777" w:rsidR="0006543D" w:rsidRPr="00EF2095" w:rsidRDefault="0006543D" w:rsidP="0006543D">
            <w:pPr>
              <w:rPr>
                <w:rFonts w:cs="Arial"/>
              </w:rPr>
            </w:pPr>
          </w:p>
        </w:tc>
      </w:tr>
      <w:tr w:rsidR="009068D6" w:rsidRPr="00395F31" w14:paraId="596EBDC8" w14:textId="77777777" w:rsidTr="0006543D">
        <w:trPr>
          <w:cantSplit/>
          <w:trHeight w:val="70"/>
          <w:tblHeader/>
          <w:jc w:val="center"/>
        </w:trPr>
        <w:tc>
          <w:tcPr>
            <w:tcW w:w="1252" w:type="pct"/>
            <w:vMerge/>
            <w:vAlign w:val="center"/>
          </w:tcPr>
          <w:p w14:paraId="60DFEB5E" w14:textId="77777777" w:rsidR="00EB1D44" w:rsidRDefault="00EB1D44"/>
        </w:tc>
        <w:tc>
          <w:tcPr>
            <w:tcW w:w="1881" w:type="pct"/>
            <w:vAlign w:val="center"/>
          </w:tcPr>
          <w:p w14:paraId="09555A75" w14:textId="77777777" w:rsidR="0006543D" w:rsidRPr="00EF2095" w:rsidRDefault="0091470E" w:rsidP="0006543D">
            <w:r>
              <w:rPr>
                <w:noProof/>
              </w:rPr>
              <w:drawing>
                <wp:inline distT="0" distB="0" distL="0" distR="0" wp14:anchorId="4601EEEF" wp14:editId="53381C52">
                  <wp:extent cx="203200" cy="203200"/>
                  <wp:effectExtent l="0" t="0" r="0" b="0"/>
                  <wp:docPr id="3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Set Sentinel via SYNC to ON</w:t>
            </w:r>
          </w:p>
        </w:tc>
        <w:tc>
          <w:tcPr>
            <w:tcW w:w="1867" w:type="pct"/>
            <w:vAlign w:val="center"/>
          </w:tcPr>
          <w:p w14:paraId="2A7BDDC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AA349EF" wp14:editId="55582EFD">
                  <wp:extent cx="203200" cy="203200"/>
                  <wp:effectExtent l="0" t="0" r="0" b="0"/>
                  <wp:docPr id="35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Send enable signal</w:t>
            </w:r>
          </w:p>
          <w:p w14:paraId="6CF8A3C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30F7F98" wp14:editId="749EC255">
                  <wp:extent cx="203200" cy="203200"/>
                  <wp:effectExtent l="0" t="0" r="0" b="0"/>
                  <wp:docPr id="35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Display enable-disable sentinel feature status</w:t>
            </w:r>
          </w:p>
          <w:p w14:paraId="19B05D91"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9922819" wp14:editId="47190C3E">
                  <wp:extent cx="203200" cy="203200"/>
                  <wp:effectExtent l="0" t="0" r="0" b="0"/>
                  <wp:docPr id="35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Sentinel feature to ON or OFF</w:t>
            </w:r>
          </w:p>
          <w:p w14:paraId="1E024DC8" w14:textId="77777777" w:rsidR="0006543D" w:rsidRPr="00EF2095" w:rsidRDefault="0006543D" w:rsidP="0006543D">
            <w:pPr>
              <w:rPr>
                <w:rFonts w:cs="Arial"/>
              </w:rPr>
            </w:pPr>
          </w:p>
        </w:tc>
      </w:tr>
      <w:tr w:rsidR="009068D6" w:rsidRPr="00395F31" w14:paraId="5E21BB61" w14:textId="77777777" w:rsidTr="0006543D">
        <w:trPr>
          <w:cantSplit/>
          <w:trHeight w:val="70"/>
          <w:tblHeader/>
          <w:jc w:val="center"/>
        </w:trPr>
        <w:tc>
          <w:tcPr>
            <w:tcW w:w="1252" w:type="pct"/>
            <w:vMerge/>
            <w:vAlign w:val="center"/>
          </w:tcPr>
          <w:p w14:paraId="0873907B" w14:textId="77777777" w:rsidR="00EB1D44" w:rsidRDefault="00EB1D44"/>
        </w:tc>
        <w:tc>
          <w:tcPr>
            <w:tcW w:w="1881" w:type="pct"/>
            <w:vAlign w:val="center"/>
          </w:tcPr>
          <w:p w14:paraId="547A6499" w14:textId="77777777" w:rsidR="0006543D" w:rsidRPr="00EF2095" w:rsidRDefault="0091470E" w:rsidP="0006543D">
            <w:r>
              <w:rPr>
                <w:noProof/>
              </w:rPr>
              <w:drawing>
                <wp:inline distT="0" distB="0" distL="0" distR="0" wp14:anchorId="26F7731A" wp14:editId="7E077858">
                  <wp:extent cx="203200" cy="203200"/>
                  <wp:effectExtent l="0" t="0" r="0" b="0"/>
                  <wp:docPr id="36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USB Video Playback on PC/Computer</w:t>
            </w:r>
          </w:p>
        </w:tc>
        <w:tc>
          <w:tcPr>
            <w:tcW w:w="1867" w:type="pct"/>
            <w:vAlign w:val="center"/>
          </w:tcPr>
          <w:p w14:paraId="767217F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FA0C83E" wp14:editId="562EF187">
                  <wp:extent cx="203200" cy="203200"/>
                  <wp:effectExtent l="0" t="0" r="0" b="0"/>
                  <wp:docPr id="36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Allow USB Video Playback on PC/Computer</w:t>
            </w:r>
          </w:p>
          <w:p w14:paraId="120E95D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1F49D62" wp14:editId="0046B48A">
                  <wp:extent cx="203200" cy="203200"/>
                  <wp:effectExtent l="0" t="0" r="0" b="0"/>
                  <wp:docPr id="36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Play Video from USB</w:t>
            </w:r>
          </w:p>
          <w:p w14:paraId="5497C9B3" w14:textId="77777777" w:rsidR="0006543D" w:rsidRPr="00EF2095" w:rsidRDefault="0006543D" w:rsidP="0006543D">
            <w:pPr>
              <w:rPr>
                <w:rFonts w:cs="Arial"/>
              </w:rPr>
            </w:pPr>
          </w:p>
        </w:tc>
      </w:tr>
      <w:tr w:rsidR="009068D6" w:rsidRPr="00395F31" w14:paraId="1D431A8B" w14:textId="77777777" w:rsidTr="0006543D">
        <w:trPr>
          <w:cantSplit/>
          <w:trHeight w:val="70"/>
          <w:tblHeader/>
          <w:jc w:val="center"/>
        </w:trPr>
        <w:tc>
          <w:tcPr>
            <w:tcW w:w="1252" w:type="pct"/>
            <w:vMerge/>
            <w:vAlign w:val="center"/>
          </w:tcPr>
          <w:p w14:paraId="4F1E72E5" w14:textId="77777777" w:rsidR="00EB1D44" w:rsidRDefault="00EB1D44"/>
        </w:tc>
        <w:tc>
          <w:tcPr>
            <w:tcW w:w="1881" w:type="pct"/>
            <w:vAlign w:val="center"/>
          </w:tcPr>
          <w:p w14:paraId="5E2AA24B" w14:textId="77777777" w:rsidR="0006543D" w:rsidRPr="00EF2095" w:rsidRDefault="0091470E" w:rsidP="0006543D">
            <w:r>
              <w:rPr>
                <w:noProof/>
              </w:rPr>
              <w:drawing>
                <wp:inline distT="0" distB="0" distL="0" distR="0" wp14:anchorId="3388AFE1" wp14:editId="1DD028DA">
                  <wp:extent cx="203200" cy="203200"/>
                  <wp:effectExtent l="0" t="0" r="0" b="0"/>
                  <wp:docPr id="3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Check if USB is usable for ISC recording</w:t>
            </w:r>
          </w:p>
        </w:tc>
        <w:tc>
          <w:tcPr>
            <w:tcW w:w="1867" w:type="pct"/>
            <w:vAlign w:val="center"/>
          </w:tcPr>
          <w:p w14:paraId="24A0EEB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5BBFA73" wp14:editId="27840404">
                  <wp:extent cx="203200" cy="203200"/>
                  <wp:effectExtent l="0" t="0" r="0" b="0"/>
                  <wp:docPr id="36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Check to see if USB memory device installed and inform user if not</w:t>
            </w:r>
          </w:p>
          <w:p w14:paraId="4CF1AEC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E9AD90F" wp14:editId="6585D27D">
                  <wp:extent cx="203200" cy="203200"/>
                  <wp:effectExtent l="0" t="0" r="0" b="0"/>
                  <wp:docPr id="37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6ECBD8A5" w14:textId="77777777" w:rsidR="0006543D" w:rsidRPr="00EF2095" w:rsidRDefault="0006543D" w:rsidP="0006543D">
            <w:pPr>
              <w:rPr>
                <w:rFonts w:cs="Arial"/>
              </w:rPr>
            </w:pPr>
          </w:p>
        </w:tc>
      </w:tr>
      <w:tr w:rsidR="009068D6" w:rsidRPr="00395F31" w14:paraId="31B639BB" w14:textId="77777777" w:rsidTr="0006543D">
        <w:trPr>
          <w:cantSplit/>
          <w:trHeight w:val="70"/>
          <w:tblHeader/>
          <w:jc w:val="center"/>
        </w:trPr>
        <w:tc>
          <w:tcPr>
            <w:tcW w:w="1252" w:type="pct"/>
            <w:vMerge/>
            <w:vAlign w:val="center"/>
          </w:tcPr>
          <w:p w14:paraId="325E0FDA" w14:textId="77777777" w:rsidR="00EB1D44" w:rsidRDefault="00EB1D44"/>
        </w:tc>
        <w:tc>
          <w:tcPr>
            <w:tcW w:w="1881" w:type="pct"/>
            <w:vAlign w:val="center"/>
          </w:tcPr>
          <w:p w14:paraId="5D92F15D" w14:textId="77777777" w:rsidR="0006543D" w:rsidRPr="00EF2095" w:rsidRDefault="0091470E" w:rsidP="0006543D">
            <w:r>
              <w:rPr>
                <w:noProof/>
              </w:rPr>
              <w:drawing>
                <wp:inline distT="0" distB="0" distL="0" distR="0" wp14:anchorId="59E8EE89" wp14:editId="5813D18A">
                  <wp:extent cx="203200" cy="203200"/>
                  <wp:effectExtent l="0" t="0" r="0" b="0"/>
                  <wp:docPr id="3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Wake up SYNC/Phoenix</w:t>
            </w:r>
          </w:p>
        </w:tc>
        <w:tc>
          <w:tcPr>
            <w:tcW w:w="1867" w:type="pct"/>
            <w:vAlign w:val="center"/>
          </w:tcPr>
          <w:p w14:paraId="69426E7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B5A77D3" wp14:editId="28B38137">
                  <wp:extent cx="203200" cy="203200"/>
                  <wp:effectExtent l="0" t="0" r="0" b="0"/>
                  <wp:docPr id="37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349420AC" w14:textId="77777777" w:rsidR="0006543D" w:rsidRPr="00EF2095" w:rsidRDefault="0006543D" w:rsidP="0006543D">
            <w:pPr>
              <w:rPr>
                <w:rFonts w:cs="Arial"/>
              </w:rPr>
            </w:pPr>
          </w:p>
        </w:tc>
      </w:tr>
      <w:tr w:rsidR="009068D6" w:rsidRPr="00395F31" w14:paraId="22957628" w14:textId="77777777" w:rsidTr="0006543D">
        <w:trPr>
          <w:cantSplit/>
          <w:trHeight w:val="70"/>
          <w:tblHeader/>
          <w:jc w:val="center"/>
        </w:trPr>
        <w:tc>
          <w:tcPr>
            <w:tcW w:w="1252" w:type="pct"/>
            <w:vMerge/>
            <w:vAlign w:val="center"/>
          </w:tcPr>
          <w:p w14:paraId="36D18D35" w14:textId="77777777" w:rsidR="00EB1D44" w:rsidRDefault="00EB1D44"/>
        </w:tc>
        <w:tc>
          <w:tcPr>
            <w:tcW w:w="1881" w:type="pct"/>
            <w:vAlign w:val="center"/>
          </w:tcPr>
          <w:p w14:paraId="2022EEAA" w14:textId="77777777" w:rsidR="0006543D" w:rsidRPr="00EF2095" w:rsidRDefault="0091470E" w:rsidP="0006543D">
            <w:r>
              <w:rPr>
                <w:noProof/>
              </w:rPr>
              <w:drawing>
                <wp:inline distT="0" distB="0" distL="0" distR="0" wp14:anchorId="0970F13A" wp14:editId="4CE2F42B">
                  <wp:extent cx="203200" cy="203200"/>
                  <wp:effectExtent l="0" t="0" r="0" b="0"/>
                  <wp:docPr id="3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Store Video,Threat,Date/Time Data to USB</w:t>
            </w:r>
          </w:p>
        </w:tc>
        <w:tc>
          <w:tcPr>
            <w:tcW w:w="1867" w:type="pct"/>
            <w:vAlign w:val="center"/>
          </w:tcPr>
          <w:p w14:paraId="772AC36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9BDF501" wp14:editId="476D09F8">
                  <wp:extent cx="203200" cy="203200"/>
                  <wp:effectExtent l="0" t="0" r="0" b="0"/>
                  <wp:docPr id="37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3E962EFD" w14:textId="77777777" w:rsidR="0006543D" w:rsidRPr="00EF2095" w:rsidRDefault="0006543D" w:rsidP="0006543D">
            <w:pPr>
              <w:rPr>
                <w:rFonts w:cs="Arial"/>
              </w:rPr>
            </w:pPr>
          </w:p>
        </w:tc>
      </w:tr>
      <w:tr w:rsidR="009068D6" w:rsidRPr="00395F31" w14:paraId="2C33E495" w14:textId="77777777" w:rsidTr="0006543D">
        <w:trPr>
          <w:cantSplit/>
          <w:trHeight w:val="70"/>
          <w:tblHeader/>
          <w:jc w:val="center"/>
        </w:trPr>
        <w:tc>
          <w:tcPr>
            <w:tcW w:w="1252" w:type="pct"/>
            <w:vMerge/>
            <w:vAlign w:val="center"/>
          </w:tcPr>
          <w:p w14:paraId="5AE292A1" w14:textId="77777777" w:rsidR="00EB1D44" w:rsidRDefault="00EB1D44"/>
        </w:tc>
        <w:tc>
          <w:tcPr>
            <w:tcW w:w="1881" w:type="pct"/>
            <w:vAlign w:val="center"/>
          </w:tcPr>
          <w:p w14:paraId="412009DF" w14:textId="77777777" w:rsidR="0006543D" w:rsidRPr="00EF2095" w:rsidRDefault="0091470E" w:rsidP="0006543D">
            <w:r>
              <w:rPr>
                <w:noProof/>
              </w:rPr>
              <w:drawing>
                <wp:inline distT="0" distB="0" distL="0" distR="0" wp14:anchorId="3D244A6F" wp14:editId="344847E9">
                  <wp:extent cx="203200" cy="203200"/>
                  <wp:effectExtent l="0" t="0" r="0" b="0"/>
                  <wp:docPr id="38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Manage Storage/Overwrite of Data on USB Memory Device</w:t>
            </w:r>
          </w:p>
        </w:tc>
        <w:tc>
          <w:tcPr>
            <w:tcW w:w="1867" w:type="pct"/>
            <w:vAlign w:val="center"/>
          </w:tcPr>
          <w:p w14:paraId="0527929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3FB8957" wp14:editId="73D0A452">
                  <wp:extent cx="203200" cy="203200"/>
                  <wp:effectExtent l="0" t="0" r="0" b="0"/>
                  <wp:docPr id="38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Overwrite of USB Memory</w:t>
            </w:r>
          </w:p>
          <w:p w14:paraId="5A3092B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63CD633" wp14:editId="06F23879">
                  <wp:extent cx="203200" cy="203200"/>
                  <wp:effectExtent l="0" t="0" r="0" b="0"/>
                  <wp:docPr id="38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147A2040" w14:textId="77777777" w:rsidR="0006543D" w:rsidRPr="00EF2095" w:rsidRDefault="0006543D" w:rsidP="0006543D">
            <w:pPr>
              <w:rPr>
                <w:rFonts w:cs="Arial"/>
              </w:rPr>
            </w:pPr>
          </w:p>
        </w:tc>
      </w:tr>
      <w:tr w:rsidR="009068D6" w:rsidRPr="00395F31" w14:paraId="7D776CDE" w14:textId="77777777" w:rsidTr="0006543D">
        <w:trPr>
          <w:cantSplit/>
          <w:trHeight w:val="70"/>
          <w:tblHeader/>
          <w:jc w:val="center"/>
        </w:trPr>
        <w:tc>
          <w:tcPr>
            <w:tcW w:w="1252" w:type="pct"/>
            <w:vMerge/>
            <w:vAlign w:val="center"/>
          </w:tcPr>
          <w:p w14:paraId="5DD4FDD8" w14:textId="77777777" w:rsidR="00EB1D44" w:rsidRDefault="00EB1D44"/>
        </w:tc>
        <w:tc>
          <w:tcPr>
            <w:tcW w:w="1881" w:type="pct"/>
            <w:vAlign w:val="center"/>
          </w:tcPr>
          <w:p w14:paraId="4F1B3FE1" w14:textId="77777777" w:rsidR="0006543D" w:rsidRPr="00EF2095" w:rsidRDefault="0091470E" w:rsidP="0006543D">
            <w:r>
              <w:rPr>
                <w:noProof/>
              </w:rPr>
              <w:drawing>
                <wp:inline distT="0" distB="0" distL="0" distR="0" wp14:anchorId="156D3A8C" wp14:editId="1A6BD65E">
                  <wp:extent cx="203200" cy="203200"/>
                  <wp:effectExtent l="0" t="0" r="0" b="0"/>
                  <wp:docPr id="3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Set ISC to ON via SYNC/Phoenix</w:t>
            </w:r>
          </w:p>
        </w:tc>
        <w:tc>
          <w:tcPr>
            <w:tcW w:w="1867" w:type="pct"/>
            <w:vAlign w:val="center"/>
          </w:tcPr>
          <w:p w14:paraId="636E709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60B8EE5" wp14:editId="7475AA40">
                  <wp:extent cx="203200" cy="203200"/>
                  <wp:effectExtent l="0" t="0" r="0" b="0"/>
                  <wp:docPr id="38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1EE2CA4B" w14:textId="77777777" w:rsidR="0006543D" w:rsidRPr="00EF2095" w:rsidRDefault="0006543D" w:rsidP="0006543D">
            <w:pPr>
              <w:rPr>
                <w:rFonts w:cs="Arial"/>
              </w:rPr>
            </w:pPr>
          </w:p>
        </w:tc>
      </w:tr>
      <w:tr w:rsidR="009068D6" w:rsidRPr="00395F31" w14:paraId="0F06ECD4" w14:textId="77777777" w:rsidTr="0006543D">
        <w:trPr>
          <w:cantSplit/>
          <w:trHeight w:val="70"/>
          <w:tblHeader/>
          <w:jc w:val="center"/>
        </w:trPr>
        <w:tc>
          <w:tcPr>
            <w:tcW w:w="1252" w:type="pct"/>
            <w:vMerge/>
            <w:vAlign w:val="center"/>
          </w:tcPr>
          <w:p w14:paraId="699887BE" w14:textId="77777777" w:rsidR="00EB1D44" w:rsidRDefault="00EB1D44"/>
        </w:tc>
        <w:tc>
          <w:tcPr>
            <w:tcW w:w="1881" w:type="pct"/>
            <w:vAlign w:val="center"/>
          </w:tcPr>
          <w:p w14:paraId="1B9C710C" w14:textId="77777777" w:rsidR="0006543D" w:rsidRPr="00EF2095" w:rsidRDefault="0091470E" w:rsidP="0006543D">
            <w:r>
              <w:rPr>
                <w:noProof/>
              </w:rPr>
              <w:drawing>
                <wp:inline distT="0" distB="0" distL="0" distR="0" wp14:anchorId="611148E4" wp14:editId="6F26458A">
                  <wp:extent cx="203200" cy="203200"/>
                  <wp:effectExtent l="0" t="0" r="0" b="0"/>
                  <wp:docPr id="3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Inform user via SYNC_Phoenix of poor internet access when parked and USB pen-drive required</w:t>
            </w:r>
          </w:p>
        </w:tc>
        <w:tc>
          <w:tcPr>
            <w:tcW w:w="1867" w:type="pct"/>
            <w:vAlign w:val="center"/>
          </w:tcPr>
          <w:p w14:paraId="5BA997D9"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14334C68" w14:textId="77777777" w:rsidR="0006543D" w:rsidRPr="00EF2095" w:rsidRDefault="0006543D" w:rsidP="0006543D">
            <w:pPr>
              <w:rPr>
                <w:rFonts w:cs="Arial"/>
              </w:rPr>
            </w:pPr>
          </w:p>
        </w:tc>
      </w:tr>
      <w:tr w:rsidR="009068D6" w:rsidRPr="00395F31" w14:paraId="7C4F10A7" w14:textId="77777777" w:rsidTr="0006543D">
        <w:trPr>
          <w:cantSplit/>
          <w:trHeight w:val="70"/>
          <w:tblHeader/>
          <w:jc w:val="center"/>
        </w:trPr>
        <w:tc>
          <w:tcPr>
            <w:tcW w:w="1252" w:type="pct"/>
            <w:vMerge/>
            <w:vAlign w:val="center"/>
          </w:tcPr>
          <w:p w14:paraId="17B83997" w14:textId="77777777" w:rsidR="00EB1D44" w:rsidRDefault="00EB1D44"/>
        </w:tc>
        <w:tc>
          <w:tcPr>
            <w:tcW w:w="1881" w:type="pct"/>
            <w:vAlign w:val="center"/>
          </w:tcPr>
          <w:p w14:paraId="11860EA7" w14:textId="77777777" w:rsidR="0006543D" w:rsidRPr="00EF2095" w:rsidRDefault="0091470E" w:rsidP="0006543D">
            <w:r>
              <w:rPr>
                <w:noProof/>
              </w:rPr>
              <w:drawing>
                <wp:inline distT="0" distB="0" distL="0" distR="0" wp14:anchorId="2A46C2DC" wp14:editId="77AE31FC">
                  <wp:extent cx="203200" cy="203200"/>
                  <wp:effectExtent l="0" t="0" r="0" b="0"/>
                  <wp:docPr id="39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Pause Video Playback from USB on SYNC/Phoenix</w:t>
            </w:r>
          </w:p>
        </w:tc>
        <w:tc>
          <w:tcPr>
            <w:tcW w:w="1867" w:type="pct"/>
            <w:vAlign w:val="center"/>
          </w:tcPr>
          <w:p w14:paraId="5EECEA5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0C075FF" wp14:editId="227BB5BE">
                  <wp:extent cx="203200" cy="203200"/>
                  <wp:effectExtent l="0" t="0" r="0" b="0"/>
                  <wp:docPr id="39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Pause video in USB</w:t>
            </w:r>
          </w:p>
          <w:p w14:paraId="41E7FFD9" w14:textId="77777777" w:rsidR="0006543D" w:rsidRPr="00EF2095" w:rsidRDefault="0006543D" w:rsidP="0006543D">
            <w:pPr>
              <w:rPr>
                <w:rFonts w:cs="Arial"/>
              </w:rPr>
            </w:pPr>
          </w:p>
        </w:tc>
      </w:tr>
      <w:tr w:rsidR="009068D6" w:rsidRPr="00395F31" w14:paraId="44DC0257" w14:textId="77777777" w:rsidTr="0006543D">
        <w:trPr>
          <w:cantSplit/>
          <w:trHeight w:val="70"/>
          <w:tblHeader/>
          <w:jc w:val="center"/>
        </w:trPr>
        <w:tc>
          <w:tcPr>
            <w:tcW w:w="1252" w:type="pct"/>
            <w:vMerge/>
            <w:vAlign w:val="center"/>
          </w:tcPr>
          <w:p w14:paraId="003EDB4C" w14:textId="77777777" w:rsidR="00EB1D44" w:rsidRDefault="00EB1D44"/>
        </w:tc>
        <w:tc>
          <w:tcPr>
            <w:tcW w:w="1881" w:type="pct"/>
            <w:vAlign w:val="center"/>
          </w:tcPr>
          <w:p w14:paraId="066F9335" w14:textId="77777777" w:rsidR="0006543D" w:rsidRPr="00EF2095" w:rsidRDefault="0091470E" w:rsidP="0006543D">
            <w:r>
              <w:rPr>
                <w:noProof/>
              </w:rPr>
              <w:drawing>
                <wp:inline distT="0" distB="0" distL="0" distR="0" wp14:anchorId="7EF80878" wp14:editId="0C69EA9E">
                  <wp:extent cx="203200" cy="203200"/>
                  <wp:effectExtent l="0" t="0" r="0" b="0"/>
                  <wp:docPr id="39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Selection of Videos Stored on USB</w:t>
            </w:r>
          </w:p>
        </w:tc>
        <w:tc>
          <w:tcPr>
            <w:tcW w:w="1867" w:type="pct"/>
            <w:vAlign w:val="center"/>
          </w:tcPr>
          <w:p w14:paraId="016F0C42"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65A6F29" wp14:editId="666767D6">
                  <wp:extent cx="203200" cy="203200"/>
                  <wp:effectExtent l="0" t="0" r="0" b="0"/>
                  <wp:docPr id="39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Access videos in USB</w:t>
            </w:r>
          </w:p>
          <w:p w14:paraId="1C36041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80764D2" wp14:editId="3EB38B3B">
                  <wp:extent cx="203200" cy="203200"/>
                  <wp:effectExtent l="0" t="0" r="0" b="0"/>
                  <wp:docPr id="40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Filter locally stored videos-time based</w:t>
            </w:r>
          </w:p>
          <w:p w14:paraId="5F471420" w14:textId="77777777" w:rsidR="0006543D" w:rsidRPr="00EF2095" w:rsidRDefault="0006543D" w:rsidP="0006543D">
            <w:pPr>
              <w:rPr>
                <w:rFonts w:cs="Arial"/>
              </w:rPr>
            </w:pPr>
          </w:p>
        </w:tc>
      </w:tr>
      <w:tr w:rsidR="009068D6" w:rsidRPr="00395F31" w14:paraId="50B9B84C" w14:textId="77777777" w:rsidTr="0006543D">
        <w:trPr>
          <w:cantSplit/>
          <w:trHeight w:val="70"/>
          <w:tblHeader/>
          <w:jc w:val="center"/>
        </w:trPr>
        <w:tc>
          <w:tcPr>
            <w:tcW w:w="1252" w:type="pct"/>
            <w:vMerge/>
            <w:vAlign w:val="center"/>
          </w:tcPr>
          <w:p w14:paraId="4752A0F7" w14:textId="77777777" w:rsidR="00EB1D44" w:rsidRDefault="00EB1D44"/>
        </w:tc>
        <w:tc>
          <w:tcPr>
            <w:tcW w:w="1881" w:type="pct"/>
            <w:vAlign w:val="center"/>
          </w:tcPr>
          <w:p w14:paraId="47F60A02" w14:textId="77777777" w:rsidR="0006543D" w:rsidRPr="00EF2095" w:rsidRDefault="0091470E" w:rsidP="0006543D">
            <w:r>
              <w:rPr>
                <w:noProof/>
              </w:rPr>
              <w:drawing>
                <wp:inline distT="0" distB="0" distL="0" distR="0" wp14:anchorId="08F12017" wp14:editId="2568DB0A">
                  <wp:extent cx="203200" cy="203200"/>
                  <wp:effectExtent l="0" t="0" r="0" b="0"/>
                  <wp:docPr id="40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Delete Videos on USB</w:t>
            </w:r>
          </w:p>
        </w:tc>
        <w:tc>
          <w:tcPr>
            <w:tcW w:w="1867" w:type="pct"/>
            <w:vAlign w:val="center"/>
          </w:tcPr>
          <w:p w14:paraId="44EAC63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2A7C974" wp14:editId="39E8312C">
                  <wp:extent cx="203200" cy="203200"/>
                  <wp:effectExtent l="0" t="0" r="0" b="0"/>
                  <wp:docPr id="40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7DC4185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BB32A25" wp14:editId="43649A05">
                  <wp:extent cx="203200" cy="203200"/>
                  <wp:effectExtent l="0" t="0" r="0" b="0"/>
                  <wp:docPr id="40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Delete video in USB</w:t>
            </w:r>
          </w:p>
          <w:p w14:paraId="66E7411C" w14:textId="77777777" w:rsidR="0006543D" w:rsidRPr="00EF2095" w:rsidRDefault="0006543D" w:rsidP="0006543D">
            <w:pPr>
              <w:rPr>
                <w:rFonts w:cs="Arial"/>
              </w:rPr>
            </w:pPr>
          </w:p>
        </w:tc>
      </w:tr>
      <w:tr w:rsidR="009068D6" w:rsidRPr="00395F31" w14:paraId="6CF5FE4A" w14:textId="77777777" w:rsidTr="0006543D">
        <w:trPr>
          <w:cantSplit/>
          <w:trHeight w:val="70"/>
          <w:tblHeader/>
          <w:jc w:val="center"/>
        </w:trPr>
        <w:tc>
          <w:tcPr>
            <w:tcW w:w="1252" w:type="pct"/>
            <w:vMerge/>
            <w:vAlign w:val="center"/>
          </w:tcPr>
          <w:p w14:paraId="7FE00F60" w14:textId="77777777" w:rsidR="00EB1D44" w:rsidRDefault="00EB1D44"/>
        </w:tc>
        <w:tc>
          <w:tcPr>
            <w:tcW w:w="1881" w:type="pct"/>
            <w:vAlign w:val="center"/>
          </w:tcPr>
          <w:p w14:paraId="51BAD8ED" w14:textId="77777777" w:rsidR="0006543D" w:rsidRPr="00EF2095" w:rsidRDefault="0091470E" w:rsidP="0006543D">
            <w:r>
              <w:rPr>
                <w:noProof/>
              </w:rPr>
              <w:drawing>
                <wp:inline distT="0" distB="0" distL="0" distR="0" wp14:anchorId="05757DB9" wp14:editId="0764D5C3">
                  <wp:extent cx="203200" cy="203200"/>
                  <wp:effectExtent l="0" t="0" r="0" b="0"/>
                  <wp:docPr id="4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Set Sentinal via SYNC to OFF</w:t>
            </w:r>
          </w:p>
        </w:tc>
        <w:tc>
          <w:tcPr>
            <w:tcW w:w="1867" w:type="pct"/>
            <w:vAlign w:val="center"/>
          </w:tcPr>
          <w:p w14:paraId="0820CA1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2694C1E" wp14:editId="5C99F02A">
                  <wp:extent cx="203200" cy="203200"/>
                  <wp:effectExtent l="0" t="0" r="0" b="0"/>
                  <wp:docPr id="41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Sentinel feature to ON or OFF</w:t>
            </w:r>
          </w:p>
        </w:tc>
      </w:tr>
      <w:tr w:rsidR="009068D6" w:rsidRPr="00395F31" w14:paraId="1708A47C" w14:textId="77777777" w:rsidTr="0006543D">
        <w:trPr>
          <w:cantSplit/>
          <w:trHeight w:val="1762"/>
          <w:tblHeader/>
          <w:jc w:val="center"/>
        </w:trPr>
        <w:tc>
          <w:tcPr>
            <w:tcW w:w="1252" w:type="pct"/>
            <w:vMerge w:val="restart"/>
            <w:vAlign w:val="center"/>
          </w:tcPr>
          <w:p w14:paraId="34295B96" w14:textId="44072654" w:rsidR="0006543D" w:rsidRDefault="009D300E" w:rsidP="0006543D">
            <w:pPr>
              <w:pStyle w:val="scriptNormal"/>
              <w:rPr>
                <w:color w:val="000000" w:themeColor="text1"/>
              </w:rPr>
            </w:pPr>
            <w:r>
              <w:rPr>
                <w:noProof/>
              </w:rPr>
              <w:lastRenderedPageBreak/>
              <w:drawing>
                <wp:inline distT="0" distB="0" distL="0" distR="0" wp14:anchorId="189F7039" wp14:editId="37A102F0">
                  <wp:extent cx="203200" cy="203200"/>
                  <wp:effectExtent l="0" t="0" r="0" b="0"/>
                  <wp:docPr id="412"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 xml:space="preserve">Camera </w:t>
            </w:r>
            <w:r w:rsidR="003C4093">
              <w:rPr>
                <w:color w:val="000000" w:themeColor="text1"/>
              </w:rPr>
              <w:t>–</w:t>
            </w:r>
            <w:r w:rsidR="0006543D" w:rsidRPr="00395F31">
              <w:rPr>
                <w:color w:val="000000" w:themeColor="text1"/>
              </w:rPr>
              <w:t xml:space="preserve"> 360Degree View</w:t>
            </w:r>
          </w:p>
        </w:tc>
        <w:tc>
          <w:tcPr>
            <w:tcW w:w="1881" w:type="pct"/>
            <w:vAlign w:val="center"/>
          </w:tcPr>
          <w:p w14:paraId="31AB6954" w14:textId="77777777" w:rsidR="0006543D" w:rsidRPr="00EF2095" w:rsidRDefault="0091470E" w:rsidP="0006543D">
            <w:r>
              <w:rPr>
                <w:noProof/>
              </w:rPr>
              <w:drawing>
                <wp:inline distT="0" distB="0" distL="0" distR="0" wp14:anchorId="36FA8EEC" wp14:editId="4549D67D">
                  <wp:extent cx="203200" cy="203200"/>
                  <wp:effectExtent l="0" t="0" r="0" b="0"/>
                  <wp:docPr id="41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Suitable Video Image over Specified Viewing Area: External 360 Degree Cameras</w:t>
            </w:r>
          </w:p>
        </w:tc>
        <w:tc>
          <w:tcPr>
            <w:tcW w:w="1867" w:type="pct"/>
            <w:vAlign w:val="center"/>
          </w:tcPr>
          <w:p w14:paraId="17F47B35"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CB662AF" wp14:editId="3BF4B548">
                  <wp:extent cx="203200" cy="203200"/>
                  <wp:effectExtent l="0" t="0" r="0" b="0"/>
                  <wp:docPr id="41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Selected camera streams video</w:t>
            </w:r>
          </w:p>
          <w:p w14:paraId="192762D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5DB5F9A" wp14:editId="3BEF659F">
                  <wp:extent cx="203200" cy="203200"/>
                  <wp:effectExtent l="0" t="0" r="0" b="0"/>
                  <wp:docPr id="41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tc>
      </w:tr>
      <w:tr w:rsidR="009068D6" w:rsidRPr="00395F31" w14:paraId="373BA494" w14:textId="77777777" w:rsidTr="0006543D">
        <w:trPr>
          <w:cantSplit/>
          <w:trHeight w:val="1762"/>
          <w:tblHeader/>
          <w:jc w:val="center"/>
        </w:trPr>
        <w:tc>
          <w:tcPr>
            <w:tcW w:w="1252" w:type="pct"/>
            <w:vMerge w:val="restart"/>
            <w:vAlign w:val="center"/>
          </w:tcPr>
          <w:p w14:paraId="419AE79D" w14:textId="77777777" w:rsidR="0006543D" w:rsidRDefault="009D300E" w:rsidP="0006543D">
            <w:pPr>
              <w:pStyle w:val="scriptNormal"/>
              <w:rPr>
                <w:color w:val="000000" w:themeColor="text1"/>
              </w:rPr>
            </w:pPr>
            <w:r>
              <w:rPr>
                <w:noProof/>
              </w:rPr>
              <w:drawing>
                <wp:inline distT="0" distB="0" distL="0" distR="0" wp14:anchorId="6A1A53F5" wp14:editId="0F13DDFC">
                  <wp:extent cx="203200" cy="203200"/>
                  <wp:effectExtent l="0" t="0" r="0" b="0"/>
                  <wp:docPr id="420"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Ford Pass App</w:t>
            </w:r>
          </w:p>
        </w:tc>
        <w:tc>
          <w:tcPr>
            <w:tcW w:w="1881" w:type="pct"/>
            <w:vAlign w:val="center"/>
          </w:tcPr>
          <w:p w14:paraId="6EB43F35" w14:textId="77777777" w:rsidR="0006543D" w:rsidRPr="00EF2095" w:rsidRDefault="0091470E" w:rsidP="0006543D">
            <w:r>
              <w:rPr>
                <w:noProof/>
              </w:rPr>
              <w:drawing>
                <wp:inline distT="0" distB="0" distL="0" distR="0" wp14:anchorId="0837C951" wp14:editId="5F32E7D0">
                  <wp:extent cx="203200" cy="203200"/>
                  <wp:effectExtent l="0" t="0" r="0" b="0"/>
                  <wp:docPr id="42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User to Adjust Time/date of Start of Video Viewing via App</w:t>
            </w:r>
          </w:p>
        </w:tc>
        <w:tc>
          <w:tcPr>
            <w:tcW w:w="1867" w:type="pct"/>
            <w:vAlign w:val="center"/>
          </w:tcPr>
          <w:p w14:paraId="13E9D7E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EF40A07" wp14:editId="333184DD">
                  <wp:extent cx="203200" cy="203200"/>
                  <wp:effectExtent l="0" t="0" r="0" b="0"/>
                  <wp:docPr id="42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all sentinel settings</w:t>
            </w:r>
          </w:p>
          <w:p w14:paraId="0D0C984E" w14:textId="77777777" w:rsidR="0006543D" w:rsidRPr="00EF2095" w:rsidRDefault="0006543D" w:rsidP="0006543D">
            <w:pPr>
              <w:rPr>
                <w:rFonts w:cs="Arial"/>
              </w:rPr>
            </w:pPr>
          </w:p>
        </w:tc>
      </w:tr>
      <w:tr w:rsidR="009068D6" w:rsidRPr="00395F31" w14:paraId="1417687F" w14:textId="77777777" w:rsidTr="0006543D">
        <w:trPr>
          <w:cantSplit/>
          <w:trHeight w:val="70"/>
          <w:tblHeader/>
          <w:jc w:val="center"/>
        </w:trPr>
        <w:tc>
          <w:tcPr>
            <w:tcW w:w="1252" w:type="pct"/>
            <w:vMerge/>
            <w:vAlign w:val="center"/>
          </w:tcPr>
          <w:p w14:paraId="06259D1B" w14:textId="77777777" w:rsidR="00EB1D44" w:rsidRDefault="00EB1D44"/>
        </w:tc>
        <w:tc>
          <w:tcPr>
            <w:tcW w:w="1881" w:type="pct"/>
            <w:vAlign w:val="center"/>
          </w:tcPr>
          <w:p w14:paraId="6C08D864" w14:textId="77777777" w:rsidR="0006543D" w:rsidRPr="00EF2095" w:rsidRDefault="0091470E" w:rsidP="0006543D">
            <w:r>
              <w:rPr>
                <w:noProof/>
              </w:rPr>
              <w:drawing>
                <wp:inline distT="0" distB="0" distL="0" distR="0" wp14:anchorId="0DC2CF5B" wp14:editId="05998AF6">
                  <wp:extent cx="203200" cy="203200"/>
                  <wp:effectExtent l="0" t="0" r="0" b="0"/>
                  <wp:docPr id="4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Automatically Alert User of Threat Event via Ford Pass App</w:t>
            </w:r>
          </w:p>
        </w:tc>
        <w:tc>
          <w:tcPr>
            <w:tcW w:w="1867" w:type="pct"/>
            <w:vAlign w:val="center"/>
          </w:tcPr>
          <w:p w14:paraId="2A626E6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E74BBFB" wp14:editId="0F5C8A5E">
                  <wp:extent cx="203200" cy="203200"/>
                  <wp:effectExtent l="0" t="0" r="0" b="0"/>
                  <wp:docPr id="42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1D31A1C3" w14:textId="77777777" w:rsidR="0006543D" w:rsidRPr="00EF2095" w:rsidRDefault="0006543D" w:rsidP="0006543D">
            <w:pPr>
              <w:rPr>
                <w:rFonts w:cs="Arial"/>
              </w:rPr>
            </w:pPr>
          </w:p>
        </w:tc>
      </w:tr>
      <w:tr w:rsidR="009068D6" w:rsidRPr="00395F31" w14:paraId="32091106" w14:textId="77777777" w:rsidTr="0006543D">
        <w:trPr>
          <w:cantSplit/>
          <w:trHeight w:val="70"/>
          <w:tblHeader/>
          <w:jc w:val="center"/>
        </w:trPr>
        <w:tc>
          <w:tcPr>
            <w:tcW w:w="1252" w:type="pct"/>
            <w:vMerge/>
            <w:vAlign w:val="center"/>
          </w:tcPr>
          <w:p w14:paraId="61107B85" w14:textId="77777777" w:rsidR="00EB1D44" w:rsidRDefault="00EB1D44"/>
        </w:tc>
        <w:tc>
          <w:tcPr>
            <w:tcW w:w="1881" w:type="pct"/>
            <w:vAlign w:val="center"/>
          </w:tcPr>
          <w:p w14:paraId="505F7DAC" w14:textId="77777777" w:rsidR="0006543D" w:rsidRPr="00EF2095" w:rsidRDefault="0091470E" w:rsidP="0006543D">
            <w:r>
              <w:rPr>
                <w:noProof/>
              </w:rPr>
              <w:drawing>
                <wp:inline distT="0" distB="0" distL="0" distR="0" wp14:anchorId="6C34E720" wp14:editId="4493B28E">
                  <wp:extent cx="203200" cy="203200"/>
                  <wp:effectExtent l="0" t="0" r="0" b="0"/>
                  <wp:docPr id="4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Privacy Settings</w:t>
            </w:r>
          </w:p>
        </w:tc>
        <w:tc>
          <w:tcPr>
            <w:tcW w:w="1867" w:type="pct"/>
            <w:vAlign w:val="center"/>
          </w:tcPr>
          <w:p w14:paraId="7A651FF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135DC35" wp14:editId="3A4DC94D">
                  <wp:extent cx="203200" cy="203200"/>
                  <wp:effectExtent l="0" t="0" r="0" b="0"/>
                  <wp:docPr id="43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14879FC5" w14:textId="77777777" w:rsidR="0006543D" w:rsidRPr="00EF2095" w:rsidRDefault="0006543D" w:rsidP="0006543D">
            <w:pPr>
              <w:rPr>
                <w:rFonts w:cs="Arial"/>
              </w:rPr>
            </w:pPr>
          </w:p>
        </w:tc>
      </w:tr>
      <w:tr w:rsidR="009068D6" w:rsidRPr="00395F31" w14:paraId="13188CFF" w14:textId="77777777" w:rsidTr="0006543D">
        <w:trPr>
          <w:cantSplit/>
          <w:trHeight w:val="70"/>
          <w:tblHeader/>
          <w:jc w:val="center"/>
        </w:trPr>
        <w:tc>
          <w:tcPr>
            <w:tcW w:w="1252" w:type="pct"/>
            <w:vMerge/>
            <w:vAlign w:val="center"/>
          </w:tcPr>
          <w:p w14:paraId="20DEDF75" w14:textId="77777777" w:rsidR="00EB1D44" w:rsidRDefault="00EB1D44"/>
        </w:tc>
        <w:tc>
          <w:tcPr>
            <w:tcW w:w="1881" w:type="pct"/>
            <w:vAlign w:val="center"/>
          </w:tcPr>
          <w:p w14:paraId="212F61E6" w14:textId="77777777" w:rsidR="0006543D" w:rsidRPr="00EF2095" w:rsidRDefault="0091470E" w:rsidP="0006543D">
            <w:r>
              <w:rPr>
                <w:noProof/>
              </w:rPr>
              <w:drawing>
                <wp:inline distT="0" distB="0" distL="0" distR="0" wp14:anchorId="5530661D" wp14:editId="3CCA49E4">
                  <wp:extent cx="203200" cy="203200"/>
                  <wp:effectExtent l="0" t="0" r="0" b="0"/>
                  <wp:docPr id="43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Accept Privacy Settings</w:t>
            </w:r>
          </w:p>
        </w:tc>
        <w:tc>
          <w:tcPr>
            <w:tcW w:w="1867" w:type="pct"/>
            <w:vAlign w:val="center"/>
          </w:tcPr>
          <w:p w14:paraId="31CB789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7818420" wp14:editId="7EB6805C">
                  <wp:extent cx="203200" cy="203200"/>
                  <wp:effectExtent l="0" t="0" r="0" b="0"/>
                  <wp:docPr id="43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Enable Feature &amp; Store Video to USB</w:t>
            </w:r>
          </w:p>
          <w:p w14:paraId="65DE0FFF" w14:textId="77777777" w:rsidR="0006543D" w:rsidRPr="00EF2095" w:rsidRDefault="0006543D" w:rsidP="0006543D">
            <w:pPr>
              <w:rPr>
                <w:rFonts w:cs="Arial"/>
              </w:rPr>
            </w:pPr>
          </w:p>
        </w:tc>
      </w:tr>
      <w:tr w:rsidR="009068D6" w:rsidRPr="00395F31" w14:paraId="09B852DB" w14:textId="77777777" w:rsidTr="0006543D">
        <w:trPr>
          <w:cantSplit/>
          <w:trHeight w:val="70"/>
          <w:tblHeader/>
          <w:jc w:val="center"/>
        </w:trPr>
        <w:tc>
          <w:tcPr>
            <w:tcW w:w="1252" w:type="pct"/>
            <w:vMerge/>
            <w:vAlign w:val="center"/>
          </w:tcPr>
          <w:p w14:paraId="2FE5C092" w14:textId="77777777" w:rsidR="00EB1D44" w:rsidRDefault="00EB1D44"/>
        </w:tc>
        <w:tc>
          <w:tcPr>
            <w:tcW w:w="1881" w:type="pct"/>
            <w:vAlign w:val="center"/>
          </w:tcPr>
          <w:p w14:paraId="1C1961C8" w14:textId="77777777" w:rsidR="0006543D" w:rsidRPr="00EF2095" w:rsidRDefault="0091470E" w:rsidP="0006543D">
            <w:r>
              <w:rPr>
                <w:noProof/>
              </w:rPr>
              <w:drawing>
                <wp:inline distT="0" distB="0" distL="0" distR="0" wp14:anchorId="3A67473A" wp14:editId="27245503">
                  <wp:extent cx="203200" cy="203200"/>
                  <wp:effectExtent l="0" t="0" r="0" b="0"/>
                  <wp:docPr id="4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Launch of Tutorial on First Time Use on App</w:t>
            </w:r>
          </w:p>
        </w:tc>
        <w:tc>
          <w:tcPr>
            <w:tcW w:w="1867" w:type="pct"/>
            <w:vAlign w:val="center"/>
          </w:tcPr>
          <w:p w14:paraId="14C8E6B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7DE1EDE" wp14:editId="5F530F20">
                  <wp:extent cx="203200" cy="203200"/>
                  <wp:effectExtent l="0" t="0" r="0" b="0"/>
                  <wp:docPr id="44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Launch sentinel tutorial</w:t>
            </w:r>
          </w:p>
          <w:p w14:paraId="7A48932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0782EB9" wp14:editId="6DA5187D">
                  <wp:extent cx="203200" cy="203200"/>
                  <wp:effectExtent l="0" t="0" r="0" b="0"/>
                  <wp:docPr id="44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Get user request</w:t>
            </w:r>
          </w:p>
          <w:p w14:paraId="4D427611" w14:textId="77777777" w:rsidR="0006543D" w:rsidRPr="00EF2095" w:rsidRDefault="0006543D" w:rsidP="0006543D">
            <w:pPr>
              <w:rPr>
                <w:rFonts w:cs="Arial"/>
              </w:rPr>
            </w:pPr>
          </w:p>
        </w:tc>
      </w:tr>
      <w:tr w:rsidR="009068D6" w:rsidRPr="00395F31" w14:paraId="5AFC0613" w14:textId="77777777" w:rsidTr="0006543D">
        <w:trPr>
          <w:cantSplit/>
          <w:trHeight w:val="70"/>
          <w:tblHeader/>
          <w:jc w:val="center"/>
        </w:trPr>
        <w:tc>
          <w:tcPr>
            <w:tcW w:w="1252" w:type="pct"/>
            <w:vMerge/>
            <w:vAlign w:val="center"/>
          </w:tcPr>
          <w:p w14:paraId="7F4F4584" w14:textId="77777777" w:rsidR="00EB1D44" w:rsidRDefault="00EB1D44"/>
        </w:tc>
        <w:tc>
          <w:tcPr>
            <w:tcW w:w="1881" w:type="pct"/>
            <w:vAlign w:val="center"/>
          </w:tcPr>
          <w:p w14:paraId="1F2ACE5E" w14:textId="77777777" w:rsidR="0006543D" w:rsidRPr="00EF2095" w:rsidRDefault="0091470E" w:rsidP="0006543D">
            <w:r>
              <w:rPr>
                <w:noProof/>
              </w:rPr>
              <w:drawing>
                <wp:inline distT="0" distB="0" distL="0" distR="0" wp14:anchorId="71A976D5" wp14:editId="0D40BA4D">
                  <wp:extent cx="203200" cy="203200"/>
                  <wp:effectExtent l="0" t="0" r="0" b="0"/>
                  <wp:docPr id="4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Selection of Automatic or Manual Recoding to Cloud on Video View/Stream</w:t>
            </w:r>
          </w:p>
        </w:tc>
        <w:tc>
          <w:tcPr>
            <w:tcW w:w="1867" w:type="pct"/>
            <w:vAlign w:val="center"/>
          </w:tcPr>
          <w:p w14:paraId="483BB7E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737C543" wp14:editId="0197520B">
                  <wp:extent cx="203200" cy="203200"/>
                  <wp:effectExtent l="0" t="0" r="0" b="0"/>
                  <wp:docPr id="44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360AE4E5" w14:textId="77777777" w:rsidR="0006543D" w:rsidRPr="00EF2095" w:rsidRDefault="0006543D" w:rsidP="0006543D">
            <w:pPr>
              <w:rPr>
                <w:rFonts w:cs="Arial"/>
              </w:rPr>
            </w:pPr>
          </w:p>
        </w:tc>
      </w:tr>
      <w:tr w:rsidR="009068D6" w:rsidRPr="00395F31" w14:paraId="1CED809E" w14:textId="77777777" w:rsidTr="0006543D">
        <w:trPr>
          <w:cantSplit/>
          <w:trHeight w:val="70"/>
          <w:tblHeader/>
          <w:jc w:val="center"/>
        </w:trPr>
        <w:tc>
          <w:tcPr>
            <w:tcW w:w="1252" w:type="pct"/>
            <w:vMerge/>
            <w:vAlign w:val="center"/>
          </w:tcPr>
          <w:p w14:paraId="1181DB6D" w14:textId="77777777" w:rsidR="00EB1D44" w:rsidRDefault="00EB1D44"/>
        </w:tc>
        <w:tc>
          <w:tcPr>
            <w:tcW w:w="1881" w:type="pct"/>
            <w:vAlign w:val="center"/>
          </w:tcPr>
          <w:p w14:paraId="3DCB93E1" w14:textId="77777777" w:rsidR="0006543D" w:rsidRPr="00EF2095" w:rsidRDefault="0091470E" w:rsidP="0006543D">
            <w:r>
              <w:rPr>
                <w:noProof/>
              </w:rPr>
              <w:drawing>
                <wp:inline distT="0" distB="0" distL="0" distR="0" wp14:anchorId="2533140A" wp14:editId="33948546">
                  <wp:extent cx="203200" cy="203200"/>
                  <wp:effectExtent l="0" t="0" r="0" b="0"/>
                  <wp:docPr id="44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Inform user via FordPass App of poor internet access when parked and USB pen-drive required</w:t>
            </w:r>
          </w:p>
        </w:tc>
        <w:tc>
          <w:tcPr>
            <w:tcW w:w="1867" w:type="pct"/>
            <w:vAlign w:val="center"/>
          </w:tcPr>
          <w:p w14:paraId="45F4E9D1"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FBAD0EA" w14:textId="77777777" w:rsidR="0006543D" w:rsidRPr="00EF2095" w:rsidRDefault="0006543D" w:rsidP="0006543D">
            <w:pPr>
              <w:rPr>
                <w:rFonts w:cs="Arial"/>
              </w:rPr>
            </w:pPr>
          </w:p>
        </w:tc>
      </w:tr>
      <w:tr w:rsidR="009068D6" w:rsidRPr="00395F31" w14:paraId="6AB10B90" w14:textId="77777777" w:rsidTr="0006543D">
        <w:trPr>
          <w:cantSplit/>
          <w:trHeight w:val="70"/>
          <w:tblHeader/>
          <w:jc w:val="center"/>
        </w:trPr>
        <w:tc>
          <w:tcPr>
            <w:tcW w:w="1252" w:type="pct"/>
            <w:vMerge/>
            <w:vAlign w:val="center"/>
          </w:tcPr>
          <w:p w14:paraId="5E6BFE8B" w14:textId="77777777" w:rsidR="00EB1D44" w:rsidRDefault="00EB1D44"/>
        </w:tc>
        <w:tc>
          <w:tcPr>
            <w:tcW w:w="1881" w:type="pct"/>
            <w:vAlign w:val="center"/>
          </w:tcPr>
          <w:p w14:paraId="70110FD5" w14:textId="77777777" w:rsidR="0006543D" w:rsidRPr="00EF2095" w:rsidRDefault="0091470E" w:rsidP="0006543D">
            <w:r>
              <w:rPr>
                <w:noProof/>
              </w:rPr>
              <w:drawing>
                <wp:inline distT="0" distB="0" distL="0" distR="0" wp14:anchorId="63C991E7" wp14:editId="46EF2758">
                  <wp:extent cx="203200" cy="203200"/>
                  <wp:effectExtent l="0" t="0" r="0" b="0"/>
                  <wp:docPr id="45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View/Skip tutorial</w:t>
            </w:r>
          </w:p>
        </w:tc>
        <w:tc>
          <w:tcPr>
            <w:tcW w:w="1867" w:type="pct"/>
            <w:vAlign w:val="center"/>
          </w:tcPr>
          <w:p w14:paraId="5999497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FC523A6" wp14:editId="28F5787D">
                  <wp:extent cx="203200" cy="203200"/>
                  <wp:effectExtent l="0" t="0" r="0" b="0"/>
                  <wp:docPr id="45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68A3B058" w14:textId="77777777" w:rsidR="0006543D" w:rsidRPr="00EF2095" w:rsidRDefault="0006543D" w:rsidP="0006543D">
            <w:pPr>
              <w:rPr>
                <w:rFonts w:cs="Arial"/>
              </w:rPr>
            </w:pPr>
          </w:p>
        </w:tc>
      </w:tr>
      <w:tr w:rsidR="009068D6" w:rsidRPr="00395F31" w14:paraId="7B052E77" w14:textId="77777777" w:rsidTr="0006543D">
        <w:trPr>
          <w:cantSplit/>
          <w:trHeight w:val="70"/>
          <w:tblHeader/>
          <w:jc w:val="center"/>
        </w:trPr>
        <w:tc>
          <w:tcPr>
            <w:tcW w:w="1252" w:type="pct"/>
            <w:vMerge/>
            <w:vAlign w:val="center"/>
          </w:tcPr>
          <w:p w14:paraId="25158D39" w14:textId="77777777" w:rsidR="00EB1D44" w:rsidRDefault="00EB1D44"/>
        </w:tc>
        <w:tc>
          <w:tcPr>
            <w:tcW w:w="1881" w:type="pct"/>
            <w:vAlign w:val="center"/>
          </w:tcPr>
          <w:p w14:paraId="46D78B7D" w14:textId="77777777" w:rsidR="0006543D" w:rsidRPr="00EF2095" w:rsidRDefault="0091470E" w:rsidP="0006543D">
            <w:r>
              <w:rPr>
                <w:noProof/>
              </w:rPr>
              <w:drawing>
                <wp:inline distT="0" distB="0" distL="0" distR="0" wp14:anchorId="6C1C1D70" wp14:editId="0DA23D37">
                  <wp:extent cx="203200" cy="203200"/>
                  <wp:effectExtent l="0" t="0" r="0" b="0"/>
                  <wp:docPr id="45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Notfication of camera contamination</w:t>
            </w:r>
          </w:p>
        </w:tc>
        <w:tc>
          <w:tcPr>
            <w:tcW w:w="1867" w:type="pct"/>
            <w:vAlign w:val="center"/>
          </w:tcPr>
          <w:p w14:paraId="560F14B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1B99EC26" w14:textId="77777777" w:rsidR="0006543D" w:rsidRPr="00EF2095" w:rsidRDefault="0006543D" w:rsidP="0006543D">
            <w:pPr>
              <w:rPr>
                <w:rFonts w:cs="Arial"/>
              </w:rPr>
            </w:pPr>
          </w:p>
        </w:tc>
      </w:tr>
      <w:tr w:rsidR="009068D6" w:rsidRPr="00395F31" w14:paraId="3963449A" w14:textId="77777777" w:rsidTr="0006543D">
        <w:trPr>
          <w:cantSplit/>
          <w:trHeight w:val="70"/>
          <w:tblHeader/>
          <w:jc w:val="center"/>
        </w:trPr>
        <w:tc>
          <w:tcPr>
            <w:tcW w:w="1252" w:type="pct"/>
            <w:vMerge/>
            <w:vAlign w:val="center"/>
          </w:tcPr>
          <w:p w14:paraId="10D48212" w14:textId="77777777" w:rsidR="00EB1D44" w:rsidRDefault="00EB1D44"/>
        </w:tc>
        <w:tc>
          <w:tcPr>
            <w:tcW w:w="1881" w:type="pct"/>
            <w:vAlign w:val="center"/>
          </w:tcPr>
          <w:p w14:paraId="438EA350" w14:textId="77777777" w:rsidR="0006543D" w:rsidRPr="00EF2095" w:rsidRDefault="0091470E" w:rsidP="0006543D">
            <w:r>
              <w:rPr>
                <w:noProof/>
              </w:rPr>
              <w:drawing>
                <wp:inline distT="0" distB="0" distL="0" distR="0" wp14:anchorId="24130D45" wp14:editId="09F0E2F1">
                  <wp:extent cx="203200" cy="203200"/>
                  <wp:effectExtent l="0" t="0" r="0" b="0"/>
                  <wp:docPr id="45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Launch the ISC System </w:t>
            </w:r>
          </w:p>
        </w:tc>
        <w:tc>
          <w:tcPr>
            <w:tcW w:w="1867" w:type="pct"/>
            <w:vAlign w:val="center"/>
          </w:tcPr>
          <w:p w14:paraId="521C056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93EE6FA" wp14:editId="7D300432">
                  <wp:extent cx="203200" cy="203200"/>
                  <wp:effectExtent l="0" t="0" r="0" b="0"/>
                  <wp:docPr id="45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18095735" w14:textId="77777777" w:rsidR="0006543D" w:rsidRPr="00EF2095" w:rsidRDefault="0006543D" w:rsidP="0006543D">
            <w:pPr>
              <w:rPr>
                <w:rFonts w:cs="Arial"/>
              </w:rPr>
            </w:pPr>
          </w:p>
        </w:tc>
      </w:tr>
      <w:tr w:rsidR="009068D6" w:rsidRPr="00395F31" w14:paraId="0F1C460C" w14:textId="77777777" w:rsidTr="0006543D">
        <w:trPr>
          <w:cantSplit/>
          <w:trHeight w:val="70"/>
          <w:tblHeader/>
          <w:jc w:val="center"/>
        </w:trPr>
        <w:tc>
          <w:tcPr>
            <w:tcW w:w="1252" w:type="pct"/>
            <w:vMerge/>
            <w:vAlign w:val="center"/>
          </w:tcPr>
          <w:p w14:paraId="304B9233" w14:textId="77777777" w:rsidR="00EB1D44" w:rsidRDefault="00EB1D44"/>
        </w:tc>
        <w:tc>
          <w:tcPr>
            <w:tcW w:w="1881" w:type="pct"/>
            <w:vAlign w:val="center"/>
          </w:tcPr>
          <w:p w14:paraId="5E348897" w14:textId="77777777" w:rsidR="0006543D" w:rsidRPr="00EF2095" w:rsidRDefault="0091470E" w:rsidP="0006543D">
            <w:r>
              <w:rPr>
                <w:noProof/>
              </w:rPr>
              <w:drawing>
                <wp:inline distT="0" distB="0" distL="0" distR="0" wp14:anchorId="361DEA46" wp14:editId="34B15FDD">
                  <wp:extent cx="203200" cy="203200"/>
                  <wp:effectExtent l="0" t="0" r="0" b="0"/>
                  <wp:docPr id="46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Skip of Tutorial on First Time Use on App</w:t>
            </w:r>
          </w:p>
        </w:tc>
        <w:tc>
          <w:tcPr>
            <w:tcW w:w="1867" w:type="pct"/>
            <w:vAlign w:val="center"/>
          </w:tcPr>
          <w:p w14:paraId="2068EF6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3B7725C" wp14:editId="7FAAFB6D">
                  <wp:extent cx="203200" cy="203200"/>
                  <wp:effectExtent l="0" t="0" r="0" b="0"/>
                  <wp:docPr id="46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Launch sentinel tutorial</w:t>
            </w:r>
          </w:p>
          <w:p w14:paraId="74B64259" w14:textId="77777777" w:rsidR="0006543D" w:rsidRPr="00EF2095" w:rsidRDefault="0006543D" w:rsidP="0006543D">
            <w:pPr>
              <w:rPr>
                <w:rFonts w:cs="Arial"/>
              </w:rPr>
            </w:pPr>
          </w:p>
        </w:tc>
      </w:tr>
      <w:tr w:rsidR="009068D6" w:rsidRPr="00395F31" w14:paraId="1A89604E" w14:textId="77777777" w:rsidTr="0006543D">
        <w:trPr>
          <w:cantSplit/>
          <w:trHeight w:val="70"/>
          <w:tblHeader/>
          <w:jc w:val="center"/>
        </w:trPr>
        <w:tc>
          <w:tcPr>
            <w:tcW w:w="1252" w:type="pct"/>
            <w:vMerge/>
            <w:vAlign w:val="center"/>
          </w:tcPr>
          <w:p w14:paraId="4AB7FB9F" w14:textId="77777777" w:rsidR="00EB1D44" w:rsidRDefault="00EB1D44"/>
        </w:tc>
        <w:tc>
          <w:tcPr>
            <w:tcW w:w="1881" w:type="pct"/>
            <w:vAlign w:val="center"/>
          </w:tcPr>
          <w:p w14:paraId="0F3CE49F" w14:textId="44B15A15" w:rsidR="0006543D" w:rsidRPr="00EF2095" w:rsidRDefault="0091470E" w:rsidP="0006543D">
            <w:r>
              <w:rPr>
                <w:noProof/>
              </w:rPr>
              <w:drawing>
                <wp:inline distT="0" distB="0" distL="0" distR="0" wp14:anchorId="5D7C73CA" wp14:editId="0A72FB81">
                  <wp:extent cx="203200" cy="203200"/>
                  <wp:effectExtent l="0" t="0" r="0" b="0"/>
                  <wp:docPr id="46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Manage Ford Pass App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Overall</w:t>
            </w:r>
          </w:p>
        </w:tc>
        <w:tc>
          <w:tcPr>
            <w:tcW w:w="1867" w:type="pct"/>
            <w:vAlign w:val="center"/>
          </w:tcPr>
          <w:p w14:paraId="2E1B63C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82745A6" wp14:editId="15A7DD94">
                  <wp:extent cx="203200" cy="203200"/>
                  <wp:effectExtent l="0" t="0" r="0" b="0"/>
                  <wp:docPr id="46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6BCFB616" w14:textId="77777777" w:rsidR="0006543D" w:rsidRPr="00EF2095" w:rsidRDefault="0006543D" w:rsidP="0006543D">
            <w:pPr>
              <w:rPr>
                <w:rFonts w:cs="Arial"/>
              </w:rPr>
            </w:pPr>
          </w:p>
        </w:tc>
      </w:tr>
      <w:tr w:rsidR="009068D6" w:rsidRPr="00395F31" w14:paraId="62F3F729" w14:textId="77777777" w:rsidTr="0006543D">
        <w:trPr>
          <w:cantSplit/>
          <w:trHeight w:val="70"/>
          <w:tblHeader/>
          <w:jc w:val="center"/>
        </w:trPr>
        <w:tc>
          <w:tcPr>
            <w:tcW w:w="1252" w:type="pct"/>
            <w:vMerge/>
            <w:vAlign w:val="center"/>
          </w:tcPr>
          <w:p w14:paraId="234062FC" w14:textId="77777777" w:rsidR="00EB1D44" w:rsidRDefault="00EB1D44"/>
        </w:tc>
        <w:tc>
          <w:tcPr>
            <w:tcW w:w="1881" w:type="pct"/>
            <w:vAlign w:val="center"/>
          </w:tcPr>
          <w:p w14:paraId="78221E6F" w14:textId="77777777" w:rsidR="0006543D" w:rsidRPr="00EF2095" w:rsidRDefault="0091470E" w:rsidP="0006543D">
            <w:r>
              <w:rPr>
                <w:noProof/>
              </w:rPr>
              <w:drawing>
                <wp:inline distT="0" distB="0" distL="0" distR="0" wp14:anchorId="63EC3C5F" wp14:editId="78D4FEE5">
                  <wp:extent cx="203200" cy="203200"/>
                  <wp:effectExtent l="0" t="0" r="0" b="0"/>
                  <wp:docPr id="46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Enable/Disable of Threat Event Notifications on Ford Pass App</w:t>
            </w:r>
          </w:p>
        </w:tc>
        <w:tc>
          <w:tcPr>
            <w:tcW w:w="1867" w:type="pct"/>
            <w:vAlign w:val="center"/>
          </w:tcPr>
          <w:p w14:paraId="4FF66DB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E439719" wp14:editId="22084FF5">
                  <wp:extent cx="203200" cy="203200"/>
                  <wp:effectExtent l="0" t="0" r="0" b="0"/>
                  <wp:docPr id="47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variable value or group of variables value to modify</w:t>
            </w:r>
          </w:p>
          <w:p w14:paraId="3BDB631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3F0347C" wp14:editId="211A41A8">
                  <wp:extent cx="203200" cy="203200"/>
                  <wp:effectExtent l="0" t="0" r="0" b="0"/>
                  <wp:docPr id="47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Display notifications</w:t>
            </w:r>
          </w:p>
          <w:p w14:paraId="6A7534E2"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7557DE3" wp14:editId="75CB1540">
                  <wp:extent cx="203200" cy="203200"/>
                  <wp:effectExtent l="0" t="0" r="0" b="0"/>
                  <wp:docPr id="47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Sentinel feature to ON or OFF</w:t>
            </w:r>
          </w:p>
          <w:p w14:paraId="2D7A9F8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AFB2367" wp14:editId="5F89D04D">
                  <wp:extent cx="203200" cy="203200"/>
                  <wp:effectExtent l="0" t="0" r="0" b="0"/>
                  <wp:docPr id="47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Filter videos in cloud-intrusion method based</w:t>
            </w:r>
          </w:p>
          <w:p w14:paraId="5447380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509086B" wp14:editId="0694C0AC">
                  <wp:extent cx="203200" cy="203200"/>
                  <wp:effectExtent l="0" t="0" r="0" b="0"/>
                  <wp:docPr id="47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Manage Ford Pass App</w:t>
            </w:r>
          </w:p>
          <w:p w14:paraId="4B3CC4D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3B04B1F" wp14:editId="6D3EA66C">
                  <wp:extent cx="203200" cy="203200"/>
                  <wp:effectExtent l="0" t="0" r="0" b="0"/>
                  <wp:docPr id="48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all sentinel settings</w:t>
            </w:r>
          </w:p>
          <w:p w14:paraId="75589909" w14:textId="77777777" w:rsidR="0006543D" w:rsidRPr="00EF2095" w:rsidRDefault="0006543D" w:rsidP="0006543D">
            <w:pPr>
              <w:rPr>
                <w:rFonts w:cs="Arial"/>
              </w:rPr>
            </w:pPr>
          </w:p>
        </w:tc>
      </w:tr>
      <w:tr w:rsidR="009068D6" w:rsidRPr="00395F31" w14:paraId="4085BF8A" w14:textId="77777777" w:rsidTr="0006543D">
        <w:trPr>
          <w:cantSplit/>
          <w:trHeight w:val="70"/>
          <w:tblHeader/>
          <w:jc w:val="center"/>
        </w:trPr>
        <w:tc>
          <w:tcPr>
            <w:tcW w:w="1252" w:type="pct"/>
            <w:vMerge/>
            <w:vAlign w:val="center"/>
          </w:tcPr>
          <w:p w14:paraId="445DDAB4" w14:textId="77777777" w:rsidR="00EB1D44" w:rsidRDefault="00EB1D44"/>
        </w:tc>
        <w:tc>
          <w:tcPr>
            <w:tcW w:w="1881" w:type="pct"/>
            <w:vAlign w:val="center"/>
          </w:tcPr>
          <w:p w14:paraId="5F9BFA10" w14:textId="77777777" w:rsidR="0006543D" w:rsidRPr="00EF2095" w:rsidRDefault="0091470E" w:rsidP="0006543D">
            <w:r>
              <w:rPr>
                <w:noProof/>
              </w:rPr>
              <w:drawing>
                <wp:inline distT="0" distB="0" distL="0" distR="0" wp14:anchorId="178365FD" wp14:editId="26EC4BFD">
                  <wp:extent cx="203200" cy="203200"/>
                  <wp:effectExtent l="0" t="0" r="0" b="0"/>
                  <wp:docPr id="48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User to Select Threat Event Video Clip to View Via App</w:t>
            </w:r>
          </w:p>
        </w:tc>
        <w:tc>
          <w:tcPr>
            <w:tcW w:w="1867" w:type="pct"/>
            <w:vAlign w:val="center"/>
          </w:tcPr>
          <w:p w14:paraId="7DD52D5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22C01C6" wp14:editId="7D4CF31A">
                  <wp:extent cx="203200" cy="203200"/>
                  <wp:effectExtent l="0" t="0" r="0" b="0"/>
                  <wp:docPr id="48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Filter videos in cloud-intrusion method based</w:t>
            </w:r>
          </w:p>
          <w:p w14:paraId="763A957C" w14:textId="77777777" w:rsidR="0006543D" w:rsidRPr="00EF2095" w:rsidRDefault="0006543D" w:rsidP="0006543D">
            <w:pPr>
              <w:rPr>
                <w:rFonts w:cs="Arial"/>
              </w:rPr>
            </w:pPr>
          </w:p>
        </w:tc>
      </w:tr>
      <w:tr w:rsidR="009068D6" w:rsidRPr="00395F31" w14:paraId="02A5EE07" w14:textId="77777777" w:rsidTr="0006543D">
        <w:trPr>
          <w:cantSplit/>
          <w:trHeight w:val="70"/>
          <w:tblHeader/>
          <w:jc w:val="center"/>
        </w:trPr>
        <w:tc>
          <w:tcPr>
            <w:tcW w:w="1252" w:type="pct"/>
            <w:vMerge/>
            <w:vAlign w:val="center"/>
          </w:tcPr>
          <w:p w14:paraId="6611F6F5" w14:textId="77777777" w:rsidR="00EB1D44" w:rsidRDefault="00EB1D44"/>
        </w:tc>
        <w:tc>
          <w:tcPr>
            <w:tcW w:w="1881" w:type="pct"/>
            <w:vAlign w:val="center"/>
          </w:tcPr>
          <w:p w14:paraId="5A3C0F6F" w14:textId="77777777" w:rsidR="0006543D" w:rsidRPr="00EF2095" w:rsidRDefault="0091470E" w:rsidP="0006543D">
            <w:r>
              <w:rPr>
                <w:noProof/>
              </w:rPr>
              <w:drawing>
                <wp:inline distT="0" distB="0" distL="0" distR="0" wp14:anchorId="0C17150C" wp14:editId="6C8F36B6">
                  <wp:extent cx="203200" cy="203200"/>
                  <wp:effectExtent l="0" t="0" r="0" b="0"/>
                  <wp:docPr id="4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Play/Pause/Stop of Sales Demo Video on App</w:t>
            </w:r>
          </w:p>
        </w:tc>
        <w:tc>
          <w:tcPr>
            <w:tcW w:w="1867" w:type="pct"/>
            <w:vAlign w:val="center"/>
          </w:tcPr>
          <w:p w14:paraId="4D290DE2"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B067AE8" w14:textId="77777777" w:rsidR="0006543D" w:rsidRPr="00EF2095" w:rsidRDefault="0006543D" w:rsidP="0006543D">
            <w:pPr>
              <w:rPr>
                <w:rFonts w:cs="Arial"/>
              </w:rPr>
            </w:pPr>
          </w:p>
        </w:tc>
      </w:tr>
      <w:tr w:rsidR="009068D6" w:rsidRPr="00395F31" w14:paraId="52A4BAF8" w14:textId="77777777" w:rsidTr="0006543D">
        <w:trPr>
          <w:cantSplit/>
          <w:trHeight w:val="70"/>
          <w:tblHeader/>
          <w:jc w:val="center"/>
        </w:trPr>
        <w:tc>
          <w:tcPr>
            <w:tcW w:w="1252" w:type="pct"/>
            <w:vMerge/>
            <w:vAlign w:val="center"/>
          </w:tcPr>
          <w:p w14:paraId="32A92A8E" w14:textId="77777777" w:rsidR="00EB1D44" w:rsidRDefault="00EB1D44"/>
        </w:tc>
        <w:tc>
          <w:tcPr>
            <w:tcW w:w="1881" w:type="pct"/>
            <w:vAlign w:val="center"/>
          </w:tcPr>
          <w:p w14:paraId="1ED26348" w14:textId="77777777" w:rsidR="0006543D" w:rsidRPr="00EF2095" w:rsidRDefault="0091470E" w:rsidP="0006543D">
            <w:r>
              <w:rPr>
                <w:noProof/>
              </w:rPr>
              <w:drawing>
                <wp:inline distT="0" distB="0" distL="0" distR="0" wp14:anchorId="4D32DDA7" wp14:editId="336E1B1F">
                  <wp:extent cx="203200" cy="203200"/>
                  <wp:effectExtent l="0" t="0" r="0" b="0"/>
                  <wp:docPr id="48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Launch of Tutorial on App</w:t>
            </w:r>
          </w:p>
        </w:tc>
        <w:tc>
          <w:tcPr>
            <w:tcW w:w="1867" w:type="pct"/>
            <w:vAlign w:val="center"/>
          </w:tcPr>
          <w:p w14:paraId="0837758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2134ABB" wp14:editId="5926B2F0">
                  <wp:extent cx="203200" cy="203200"/>
                  <wp:effectExtent l="0" t="0" r="0" b="0"/>
                  <wp:docPr id="49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Launch sentinel tutorial</w:t>
            </w:r>
          </w:p>
        </w:tc>
      </w:tr>
      <w:tr w:rsidR="009068D6" w:rsidRPr="00395F31" w14:paraId="7D240DEA" w14:textId="77777777" w:rsidTr="0006543D">
        <w:trPr>
          <w:cantSplit/>
          <w:trHeight w:val="1762"/>
          <w:tblHeader/>
          <w:jc w:val="center"/>
        </w:trPr>
        <w:tc>
          <w:tcPr>
            <w:tcW w:w="1252" w:type="pct"/>
            <w:vMerge w:val="restart"/>
            <w:vAlign w:val="center"/>
          </w:tcPr>
          <w:p w14:paraId="14A5B0C3" w14:textId="77777777" w:rsidR="0006543D" w:rsidRDefault="009D300E" w:rsidP="0006543D">
            <w:pPr>
              <w:pStyle w:val="scriptNormal"/>
              <w:rPr>
                <w:color w:val="000000" w:themeColor="text1"/>
              </w:rPr>
            </w:pPr>
            <w:r>
              <w:rPr>
                <w:noProof/>
              </w:rPr>
              <w:drawing>
                <wp:inline distT="0" distB="0" distL="0" distR="0" wp14:anchorId="3CAB7435" wp14:editId="1895F8FC">
                  <wp:extent cx="203200" cy="203200"/>
                  <wp:effectExtent l="0" t="0" r="0" b="0"/>
                  <wp:docPr id="492"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VRP</w:t>
            </w:r>
          </w:p>
        </w:tc>
        <w:tc>
          <w:tcPr>
            <w:tcW w:w="1881" w:type="pct"/>
            <w:vAlign w:val="center"/>
          </w:tcPr>
          <w:p w14:paraId="337AD533" w14:textId="77777777" w:rsidR="0006543D" w:rsidRPr="00EF2095" w:rsidRDefault="0091470E" w:rsidP="0006543D">
            <w:r>
              <w:rPr>
                <w:noProof/>
              </w:rPr>
              <w:drawing>
                <wp:inline distT="0" distB="0" distL="0" distR="0" wp14:anchorId="4C7DAC52" wp14:editId="0C48984A">
                  <wp:extent cx="203200" cy="203200"/>
                  <wp:effectExtent l="0" t="0" r="0" b="0"/>
                  <wp:docPr id="4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receiveVideoForRecording</w:t>
            </w:r>
          </w:p>
        </w:tc>
        <w:tc>
          <w:tcPr>
            <w:tcW w:w="1867" w:type="pct"/>
            <w:vAlign w:val="center"/>
          </w:tcPr>
          <w:p w14:paraId="0A51CD6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7F4109DB" w14:textId="77777777" w:rsidR="0006543D" w:rsidRPr="00EF2095" w:rsidRDefault="0006543D" w:rsidP="0006543D">
            <w:pPr>
              <w:rPr>
                <w:rFonts w:cs="Arial"/>
              </w:rPr>
            </w:pPr>
          </w:p>
        </w:tc>
      </w:tr>
      <w:tr w:rsidR="009068D6" w:rsidRPr="00395F31" w14:paraId="4D16F609" w14:textId="77777777" w:rsidTr="0006543D">
        <w:trPr>
          <w:cantSplit/>
          <w:trHeight w:val="70"/>
          <w:tblHeader/>
          <w:jc w:val="center"/>
        </w:trPr>
        <w:tc>
          <w:tcPr>
            <w:tcW w:w="1252" w:type="pct"/>
            <w:vMerge/>
            <w:vAlign w:val="center"/>
          </w:tcPr>
          <w:p w14:paraId="6B36D7D8" w14:textId="77777777" w:rsidR="00EB1D44" w:rsidRDefault="00EB1D44"/>
        </w:tc>
        <w:tc>
          <w:tcPr>
            <w:tcW w:w="1881" w:type="pct"/>
            <w:vAlign w:val="center"/>
          </w:tcPr>
          <w:p w14:paraId="320373D4" w14:textId="77777777" w:rsidR="0006543D" w:rsidRPr="00EF2095" w:rsidRDefault="0091470E" w:rsidP="0006543D">
            <w:r>
              <w:rPr>
                <w:noProof/>
              </w:rPr>
              <w:drawing>
                <wp:inline distT="0" distB="0" distL="0" distR="0" wp14:anchorId="580701D5" wp14:editId="1FDE3600">
                  <wp:extent cx="203200" cy="203200"/>
                  <wp:effectExtent l="0" t="0" r="0" b="0"/>
                  <wp:docPr id="49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receiveTimeout</w:t>
            </w:r>
          </w:p>
        </w:tc>
        <w:tc>
          <w:tcPr>
            <w:tcW w:w="1867" w:type="pct"/>
            <w:vAlign w:val="center"/>
          </w:tcPr>
          <w:p w14:paraId="497F5751"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545AD52" w14:textId="77777777" w:rsidR="0006543D" w:rsidRPr="00EF2095" w:rsidRDefault="0006543D" w:rsidP="0006543D">
            <w:pPr>
              <w:rPr>
                <w:rFonts w:cs="Arial"/>
              </w:rPr>
            </w:pPr>
          </w:p>
        </w:tc>
      </w:tr>
      <w:tr w:rsidR="009068D6" w:rsidRPr="00395F31" w14:paraId="05134CAC" w14:textId="77777777" w:rsidTr="0006543D">
        <w:trPr>
          <w:cantSplit/>
          <w:trHeight w:val="70"/>
          <w:tblHeader/>
          <w:jc w:val="center"/>
        </w:trPr>
        <w:tc>
          <w:tcPr>
            <w:tcW w:w="1252" w:type="pct"/>
            <w:vMerge/>
            <w:vAlign w:val="center"/>
          </w:tcPr>
          <w:p w14:paraId="04E9898B" w14:textId="77777777" w:rsidR="00EB1D44" w:rsidRDefault="00EB1D44"/>
        </w:tc>
        <w:tc>
          <w:tcPr>
            <w:tcW w:w="1881" w:type="pct"/>
            <w:vAlign w:val="center"/>
          </w:tcPr>
          <w:p w14:paraId="0E4E5DE9" w14:textId="77777777" w:rsidR="0006543D" w:rsidRPr="00EF2095" w:rsidRDefault="0091470E" w:rsidP="0006543D">
            <w:r>
              <w:rPr>
                <w:noProof/>
              </w:rPr>
              <w:drawing>
                <wp:inline distT="0" distB="0" distL="0" distR="0" wp14:anchorId="2ACA6DE0" wp14:editId="32E5F5FB">
                  <wp:extent cx="203200" cy="203200"/>
                  <wp:effectExtent l="0" t="0" r="0" b="0"/>
                  <wp:docPr id="4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stopRecordRequest</w:t>
            </w:r>
          </w:p>
        </w:tc>
        <w:tc>
          <w:tcPr>
            <w:tcW w:w="1867" w:type="pct"/>
            <w:vAlign w:val="center"/>
          </w:tcPr>
          <w:p w14:paraId="6F7560E6"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5814D4D2" w14:textId="77777777" w:rsidTr="0006543D">
        <w:trPr>
          <w:cantSplit/>
          <w:trHeight w:val="1762"/>
          <w:tblHeader/>
          <w:jc w:val="center"/>
        </w:trPr>
        <w:tc>
          <w:tcPr>
            <w:tcW w:w="1252" w:type="pct"/>
            <w:vMerge w:val="restart"/>
            <w:vAlign w:val="center"/>
          </w:tcPr>
          <w:p w14:paraId="5071125D" w14:textId="77777777" w:rsidR="0006543D" w:rsidRDefault="009D300E" w:rsidP="0006543D">
            <w:pPr>
              <w:pStyle w:val="scriptNormal"/>
              <w:rPr>
                <w:color w:val="000000" w:themeColor="text1"/>
              </w:rPr>
            </w:pPr>
            <w:r>
              <w:rPr>
                <w:noProof/>
              </w:rPr>
              <w:drawing>
                <wp:inline distT="0" distB="0" distL="0" distR="0" wp14:anchorId="3B1A5C3A" wp14:editId="7D50DFD4">
                  <wp:extent cx="203200" cy="203200"/>
                  <wp:effectExtent l="0" t="0" r="0" b="0"/>
                  <wp:docPr id="500"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IR_Light_FrontRow</w:t>
            </w:r>
          </w:p>
        </w:tc>
        <w:tc>
          <w:tcPr>
            <w:tcW w:w="1881" w:type="pct"/>
            <w:vAlign w:val="center"/>
          </w:tcPr>
          <w:p w14:paraId="1CDA5640" w14:textId="77777777" w:rsidR="0006543D" w:rsidRPr="00EF2095" w:rsidRDefault="0091470E" w:rsidP="0006543D">
            <w:r>
              <w:rPr>
                <w:noProof/>
              </w:rPr>
              <w:drawing>
                <wp:inline distT="0" distB="0" distL="0" distR="0" wp14:anchorId="22A7C227" wp14:editId="18D008A5">
                  <wp:extent cx="203200" cy="203200"/>
                  <wp:effectExtent l="0" t="0" r="0" b="0"/>
                  <wp:docPr id="50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IR Lighting and Indicate Recording: Cabin</w:t>
            </w:r>
          </w:p>
        </w:tc>
        <w:tc>
          <w:tcPr>
            <w:tcW w:w="1867" w:type="pct"/>
            <w:vAlign w:val="center"/>
          </w:tcPr>
          <w:p w14:paraId="7F2B8E4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FE85770" wp14:editId="0F6F580E">
                  <wp:extent cx="203200" cy="203200"/>
                  <wp:effectExtent l="0" t="0" r="0" b="0"/>
                  <wp:docPr id="50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Additioinal Lighting (Infra Red)</w:t>
            </w:r>
          </w:p>
          <w:p w14:paraId="44FDCFA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D91C802" wp14:editId="1CB2D40A">
                  <wp:extent cx="203200" cy="203200"/>
                  <wp:effectExtent l="0" t="0" r="0" b="0"/>
                  <wp:docPr id="50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DAT_Warn When Recording</w:t>
            </w:r>
          </w:p>
        </w:tc>
      </w:tr>
      <w:tr w:rsidR="009068D6" w:rsidRPr="00395F31" w14:paraId="113BC6FA" w14:textId="77777777" w:rsidTr="0006543D">
        <w:trPr>
          <w:cantSplit/>
          <w:trHeight w:val="1762"/>
          <w:tblHeader/>
          <w:jc w:val="center"/>
        </w:trPr>
        <w:tc>
          <w:tcPr>
            <w:tcW w:w="1252" w:type="pct"/>
            <w:vMerge w:val="restart"/>
            <w:vAlign w:val="center"/>
          </w:tcPr>
          <w:p w14:paraId="3235663D" w14:textId="77777777" w:rsidR="0006543D" w:rsidRDefault="009D300E" w:rsidP="0006543D">
            <w:pPr>
              <w:pStyle w:val="scriptNormal"/>
              <w:rPr>
                <w:color w:val="000000" w:themeColor="text1"/>
              </w:rPr>
            </w:pPr>
            <w:r>
              <w:rPr>
                <w:noProof/>
              </w:rPr>
              <w:drawing>
                <wp:inline distT="0" distB="0" distL="0" distR="0" wp14:anchorId="137D38E9" wp14:editId="45FCFBBD">
                  <wp:extent cx="203200" cy="203200"/>
                  <wp:effectExtent l="0" t="0" r="0" b="0"/>
                  <wp:docPr id="508"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Inclination Sensor</w:t>
            </w:r>
          </w:p>
        </w:tc>
        <w:tc>
          <w:tcPr>
            <w:tcW w:w="1881" w:type="pct"/>
            <w:vAlign w:val="center"/>
          </w:tcPr>
          <w:p w14:paraId="45A005DB" w14:textId="77777777" w:rsidR="0006543D" w:rsidRPr="00EF2095" w:rsidRDefault="0091470E" w:rsidP="0006543D">
            <w:r>
              <w:rPr>
                <w:noProof/>
              </w:rPr>
              <w:drawing>
                <wp:inline distT="0" distB="0" distL="0" distR="0" wp14:anchorId="15526B3D" wp14:editId="15E8B404">
                  <wp:extent cx="203200" cy="203200"/>
                  <wp:effectExtent l="0" t="0" r="0" b="0"/>
                  <wp:docPr id="51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Create Threat Event Warning Signal</w:t>
            </w:r>
          </w:p>
        </w:tc>
        <w:tc>
          <w:tcPr>
            <w:tcW w:w="1867" w:type="pct"/>
            <w:vAlign w:val="center"/>
          </w:tcPr>
          <w:p w14:paraId="270D784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B4EC16A" wp14:editId="375ECFAF">
                  <wp:extent cx="203200" cy="203200"/>
                  <wp:effectExtent l="0" t="0" r="0" b="0"/>
                  <wp:docPr id="51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p w14:paraId="4ACC0DD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B522DB0" wp14:editId="2AAF8CDC">
                  <wp:extent cx="203200" cy="203200"/>
                  <wp:effectExtent l="0" t="0" r="0" b="0"/>
                  <wp:docPr id="51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 Intruder Signals</w:t>
            </w:r>
          </w:p>
        </w:tc>
      </w:tr>
      <w:tr w:rsidR="009068D6" w:rsidRPr="00395F31" w14:paraId="2010B501" w14:textId="77777777" w:rsidTr="0006543D">
        <w:trPr>
          <w:cantSplit/>
          <w:trHeight w:val="1762"/>
          <w:tblHeader/>
          <w:jc w:val="center"/>
        </w:trPr>
        <w:tc>
          <w:tcPr>
            <w:tcW w:w="1252" w:type="pct"/>
            <w:vMerge w:val="restart"/>
            <w:vAlign w:val="center"/>
          </w:tcPr>
          <w:p w14:paraId="3D4D1E71" w14:textId="77777777" w:rsidR="0006543D" w:rsidRDefault="009D300E" w:rsidP="0006543D">
            <w:pPr>
              <w:pStyle w:val="scriptNormal"/>
              <w:rPr>
                <w:color w:val="000000" w:themeColor="text1"/>
              </w:rPr>
            </w:pPr>
            <w:r>
              <w:rPr>
                <w:noProof/>
              </w:rPr>
              <w:lastRenderedPageBreak/>
              <w:drawing>
                <wp:inline distT="0" distB="0" distL="0" distR="0" wp14:anchorId="2BBB982F" wp14:editId="56CA08C2">
                  <wp:extent cx="203200" cy="203200"/>
                  <wp:effectExtent l="0" t="0" r="0" b="0"/>
                  <wp:docPr id="516"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ADAS Relay</w:t>
            </w:r>
          </w:p>
        </w:tc>
        <w:tc>
          <w:tcPr>
            <w:tcW w:w="1881" w:type="pct"/>
            <w:vAlign w:val="center"/>
          </w:tcPr>
          <w:p w14:paraId="5295A2AD" w14:textId="77777777" w:rsidR="0006543D" w:rsidRPr="00EF2095" w:rsidRDefault="0091470E" w:rsidP="0006543D">
            <w:r>
              <w:rPr>
                <w:noProof/>
              </w:rPr>
              <w:drawing>
                <wp:inline distT="0" distB="0" distL="0" distR="0" wp14:anchorId="1FBED178" wp14:editId="7676BE02">
                  <wp:extent cx="203200" cy="203200"/>
                  <wp:effectExtent l="0" t="0" r="0" b="0"/>
                  <wp:docPr id="51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Camera Stream</w:t>
            </w:r>
          </w:p>
        </w:tc>
        <w:tc>
          <w:tcPr>
            <w:tcW w:w="1867" w:type="pct"/>
            <w:vAlign w:val="center"/>
          </w:tcPr>
          <w:p w14:paraId="518EA794"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68BFC5B6" w14:textId="77777777" w:rsidR="0006543D" w:rsidRPr="00EF2095" w:rsidRDefault="0006543D" w:rsidP="0006543D">
            <w:pPr>
              <w:rPr>
                <w:rFonts w:cs="Arial"/>
              </w:rPr>
            </w:pPr>
          </w:p>
        </w:tc>
      </w:tr>
      <w:tr w:rsidR="009068D6" w:rsidRPr="00395F31" w14:paraId="7C34C7A4" w14:textId="77777777" w:rsidTr="0006543D">
        <w:trPr>
          <w:cantSplit/>
          <w:trHeight w:val="70"/>
          <w:tblHeader/>
          <w:jc w:val="center"/>
        </w:trPr>
        <w:tc>
          <w:tcPr>
            <w:tcW w:w="1252" w:type="pct"/>
            <w:vMerge/>
            <w:vAlign w:val="center"/>
          </w:tcPr>
          <w:p w14:paraId="3BFCB1B1" w14:textId="77777777" w:rsidR="00EB1D44" w:rsidRDefault="00EB1D44"/>
        </w:tc>
        <w:tc>
          <w:tcPr>
            <w:tcW w:w="1881" w:type="pct"/>
            <w:vAlign w:val="center"/>
          </w:tcPr>
          <w:p w14:paraId="6839B455" w14:textId="77777777" w:rsidR="0006543D" w:rsidRPr="00EF2095" w:rsidRDefault="0091470E" w:rsidP="0006543D">
            <w:r>
              <w:rPr>
                <w:noProof/>
              </w:rPr>
              <w:drawing>
                <wp:inline distT="0" distB="0" distL="0" distR="0" wp14:anchorId="446455A0" wp14:editId="5835C18D">
                  <wp:extent cx="203200" cy="203200"/>
                  <wp:effectExtent l="0" t="0" r="0" b="0"/>
                  <wp:docPr id="5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IR Lighting</w:t>
            </w:r>
          </w:p>
        </w:tc>
        <w:tc>
          <w:tcPr>
            <w:tcW w:w="1867" w:type="pct"/>
            <w:vAlign w:val="center"/>
          </w:tcPr>
          <w:p w14:paraId="08C8035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14F23AE" wp14:editId="74187B70">
                  <wp:extent cx="203200" cy="203200"/>
                  <wp:effectExtent l="0" t="0" r="0" b="0"/>
                  <wp:docPr id="52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Additioinal Lighting (Infra Red)</w:t>
            </w:r>
          </w:p>
        </w:tc>
      </w:tr>
      <w:tr w:rsidR="009068D6" w:rsidRPr="00395F31" w14:paraId="2F0015B8" w14:textId="77777777" w:rsidTr="0006543D">
        <w:trPr>
          <w:cantSplit/>
          <w:trHeight w:val="1762"/>
          <w:tblHeader/>
          <w:jc w:val="center"/>
        </w:trPr>
        <w:tc>
          <w:tcPr>
            <w:tcW w:w="1252" w:type="pct"/>
            <w:vMerge w:val="restart"/>
            <w:vAlign w:val="center"/>
          </w:tcPr>
          <w:p w14:paraId="0FDBD0C6" w14:textId="77777777" w:rsidR="0006543D" w:rsidRDefault="009D300E" w:rsidP="0006543D">
            <w:pPr>
              <w:pStyle w:val="scriptNormal"/>
              <w:rPr>
                <w:color w:val="000000" w:themeColor="text1"/>
              </w:rPr>
            </w:pPr>
            <w:r>
              <w:rPr>
                <w:noProof/>
              </w:rPr>
              <w:drawing>
                <wp:inline distT="0" distB="0" distL="0" distR="0" wp14:anchorId="6A445E7D" wp14:editId="5BE9C357">
                  <wp:extent cx="203200" cy="203200"/>
                  <wp:effectExtent l="0" t="0" r="0" b="0"/>
                  <wp:docPr id="524"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ADAS/DAT 2.2+ Module</w:t>
            </w:r>
          </w:p>
        </w:tc>
        <w:tc>
          <w:tcPr>
            <w:tcW w:w="1881" w:type="pct"/>
            <w:vAlign w:val="center"/>
          </w:tcPr>
          <w:p w14:paraId="7EE4E882" w14:textId="77777777" w:rsidR="0006543D" w:rsidRPr="00EF2095" w:rsidRDefault="0091470E" w:rsidP="0006543D">
            <w:r>
              <w:rPr>
                <w:noProof/>
              </w:rPr>
              <w:drawing>
                <wp:inline distT="0" distB="0" distL="0" distR="0" wp14:anchorId="31F7C9F5" wp14:editId="0A0B7E52">
                  <wp:extent cx="203200" cy="203200"/>
                  <wp:effectExtent l="0" t="0" r="0" b="0"/>
                  <wp:docPr id="5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Lower- Power Mode</w:t>
            </w:r>
          </w:p>
        </w:tc>
        <w:tc>
          <w:tcPr>
            <w:tcW w:w="1867" w:type="pct"/>
            <w:vAlign w:val="center"/>
          </w:tcPr>
          <w:p w14:paraId="2EB8C65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5F9B9BF" wp14:editId="0857C9CE">
                  <wp:extent cx="203200" cy="203200"/>
                  <wp:effectExtent l="0" t="0" r="0" b="0"/>
                  <wp:docPr id="52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p w14:paraId="019E3FBE" w14:textId="77777777" w:rsidR="0006543D" w:rsidRPr="00EF2095" w:rsidRDefault="0006543D" w:rsidP="0006543D">
            <w:pPr>
              <w:rPr>
                <w:rFonts w:cs="Arial"/>
              </w:rPr>
            </w:pPr>
          </w:p>
        </w:tc>
      </w:tr>
      <w:tr w:rsidR="009068D6" w:rsidRPr="00395F31" w14:paraId="283616DE" w14:textId="77777777" w:rsidTr="0006543D">
        <w:trPr>
          <w:cantSplit/>
          <w:trHeight w:val="70"/>
          <w:tblHeader/>
          <w:jc w:val="center"/>
        </w:trPr>
        <w:tc>
          <w:tcPr>
            <w:tcW w:w="1252" w:type="pct"/>
            <w:vMerge/>
            <w:vAlign w:val="center"/>
          </w:tcPr>
          <w:p w14:paraId="314E0871" w14:textId="77777777" w:rsidR="00EB1D44" w:rsidRDefault="00EB1D44"/>
        </w:tc>
        <w:tc>
          <w:tcPr>
            <w:tcW w:w="1881" w:type="pct"/>
            <w:vAlign w:val="center"/>
          </w:tcPr>
          <w:p w14:paraId="19A698CE" w14:textId="77777777" w:rsidR="0006543D" w:rsidRPr="00EF2095" w:rsidRDefault="0091470E" w:rsidP="0006543D">
            <w:r>
              <w:rPr>
                <w:noProof/>
              </w:rPr>
              <w:drawing>
                <wp:inline distT="0" distB="0" distL="0" distR="0" wp14:anchorId="2AE5893A" wp14:editId="42CE420C">
                  <wp:extent cx="203200" cy="203200"/>
                  <wp:effectExtent l="0" t="0" r="0" b="0"/>
                  <wp:docPr id="5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Control Internal Camera(s) View</w:t>
            </w:r>
          </w:p>
        </w:tc>
        <w:tc>
          <w:tcPr>
            <w:tcW w:w="1867" w:type="pct"/>
            <w:vAlign w:val="center"/>
          </w:tcPr>
          <w:p w14:paraId="2740C614"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7AFBC80A" w14:textId="77777777" w:rsidR="0006543D" w:rsidRPr="00EF2095" w:rsidRDefault="0006543D" w:rsidP="0006543D">
            <w:pPr>
              <w:rPr>
                <w:rFonts w:cs="Arial"/>
              </w:rPr>
            </w:pPr>
          </w:p>
        </w:tc>
      </w:tr>
      <w:tr w:rsidR="009068D6" w:rsidRPr="00395F31" w14:paraId="41AB0EDE" w14:textId="77777777" w:rsidTr="0006543D">
        <w:trPr>
          <w:cantSplit/>
          <w:trHeight w:val="70"/>
          <w:tblHeader/>
          <w:jc w:val="center"/>
        </w:trPr>
        <w:tc>
          <w:tcPr>
            <w:tcW w:w="1252" w:type="pct"/>
            <w:vMerge/>
            <w:vAlign w:val="center"/>
          </w:tcPr>
          <w:p w14:paraId="3E17FBD2" w14:textId="77777777" w:rsidR="00EB1D44" w:rsidRDefault="00EB1D44"/>
        </w:tc>
        <w:tc>
          <w:tcPr>
            <w:tcW w:w="1881" w:type="pct"/>
            <w:vAlign w:val="center"/>
          </w:tcPr>
          <w:p w14:paraId="39247178" w14:textId="77777777" w:rsidR="0006543D" w:rsidRPr="00EF2095" w:rsidRDefault="0091470E" w:rsidP="0006543D">
            <w:r>
              <w:rPr>
                <w:noProof/>
              </w:rPr>
              <w:drawing>
                <wp:inline distT="0" distB="0" distL="0" distR="0" wp14:anchorId="7DC8A73D" wp14:editId="15C4CA0C">
                  <wp:extent cx="203200" cy="203200"/>
                  <wp:effectExtent l="0" t="0" r="0" b="0"/>
                  <wp:docPr id="53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Diagnostics for IR Lights</w:t>
            </w:r>
          </w:p>
        </w:tc>
        <w:tc>
          <w:tcPr>
            <w:tcW w:w="1867" w:type="pct"/>
            <w:vAlign w:val="center"/>
          </w:tcPr>
          <w:p w14:paraId="4621DBB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987DDA4" wp14:editId="2C4EA7A8">
                  <wp:extent cx="203200" cy="203200"/>
                  <wp:effectExtent l="0" t="0" r="0" b="0"/>
                  <wp:docPr id="53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Diagnostics for IR Lights</w:t>
            </w:r>
          </w:p>
          <w:p w14:paraId="1BF5D9A3" w14:textId="77777777" w:rsidR="0006543D" w:rsidRPr="00EF2095" w:rsidRDefault="0006543D" w:rsidP="0006543D">
            <w:pPr>
              <w:rPr>
                <w:rFonts w:cs="Arial"/>
              </w:rPr>
            </w:pPr>
          </w:p>
        </w:tc>
      </w:tr>
      <w:tr w:rsidR="009068D6" w:rsidRPr="00395F31" w14:paraId="2A95366F" w14:textId="77777777" w:rsidTr="0006543D">
        <w:trPr>
          <w:cantSplit/>
          <w:trHeight w:val="70"/>
          <w:tblHeader/>
          <w:jc w:val="center"/>
        </w:trPr>
        <w:tc>
          <w:tcPr>
            <w:tcW w:w="1252" w:type="pct"/>
            <w:vMerge/>
            <w:vAlign w:val="center"/>
          </w:tcPr>
          <w:p w14:paraId="5A662D85" w14:textId="77777777" w:rsidR="00EB1D44" w:rsidRDefault="00EB1D44"/>
        </w:tc>
        <w:tc>
          <w:tcPr>
            <w:tcW w:w="1881" w:type="pct"/>
            <w:vAlign w:val="center"/>
          </w:tcPr>
          <w:p w14:paraId="1CED1D1D" w14:textId="57121C64" w:rsidR="0006543D" w:rsidRPr="00EF2095" w:rsidRDefault="0091470E" w:rsidP="0006543D">
            <w:r>
              <w:rPr>
                <w:noProof/>
              </w:rPr>
              <w:drawing>
                <wp:inline distT="0" distB="0" distL="0" distR="0" wp14:anchorId="6082B205" wp14:editId="10F4496E">
                  <wp:extent cx="203200" cy="203200"/>
                  <wp:effectExtent l="0" t="0" r="0" b="0"/>
                  <wp:docPr id="53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Video Stream Function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Overall</w:t>
            </w:r>
          </w:p>
        </w:tc>
        <w:tc>
          <w:tcPr>
            <w:tcW w:w="1867" w:type="pct"/>
            <w:vAlign w:val="center"/>
          </w:tcPr>
          <w:p w14:paraId="4F829430"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F7BC72F" w14:textId="77777777" w:rsidR="0006543D" w:rsidRPr="00EF2095" w:rsidRDefault="0006543D" w:rsidP="0006543D">
            <w:pPr>
              <w:rPr>
                <w:rFonts w:cs="Arial"/>
              </w:rPr>
            </w:pPr>
          </w:p>
        </w:tc>
      </w:tr>
      <w:tr w:rsidR="009068D6" w:rsidRPr="00395F31" w14:paraId="6E75E57F" w14:textId="77777777" w:rsidTr="0006543D">
        <w:trPr>
          <w:cantSplit/>
          <w:trHeight w:val="70"/>
          <w:tblHeader/>
          <w:jc w:val="center"/>
        </w:trPr>
        <w:tc>
          <w:tcPr>
            <w:tcW w:w="1252" w:type="pct"/>
            <w:vMerge/>
            <w:vAlign w:val="center"/>
          </w:tcPr>
          <w:p w14:paraId="39560A6E" w14:textId="77777777" w:rsidR="00EB1D44" w:rsidRDefault="00EB1D44"/>
        </w:tc>
        <w:tc>
          <w:tcPr>
            <w:tcW w:w="1881" w:type="pct"/>
            <w:vAlign w:val="center"/>
          </w:tcPr>
          <w:p w14:paraId="34DAEA17" w14:textId="77777777" w:rsidR="0006543D" w:rsidRPr="00EF2095" w:rsidRDefault="0091470E" w:rsidP="0006543D">
            <w:r>
              <w:rPr>
                <w:noProof/>
              </w:rPr>
              <w:drawing>
                <wp:inline distT="0" distB="0" distL="0" distR="0" wp14:anchorId="06B1ABC0" wp14:editId="69168D5C">
                  <wp:extent cx="203200" cy="203200"/>
                  <wp:effectExtent l="0" t="0" r="0" b="0"/>
                  <wp:docPr id="5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IR Lighting</w:t>
            </w:r>
          </w:p>
        </w:tc>
        <w:tc>
          <w:tcPr>
            <w:tcW w:w="1867" w:type="pct"/>
            <w:vAlign w:val="center"/>
          </w:tcPr>
          <w:p w14:paraId="4D533CD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139ED7F" wp14:editId="4658EA44">
                  <wp:extent cx="203200" cy="203200"/>
                  <wp:effectExtent l="0" t="0" r="0" b="0"/>
                  <wp:docPr id="54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Additioinal Lighting (Infra Red)</w:t>
            </w:r>
          </w:p>
          <w:p w14:paraId="0D50C3D8" w14:textId="77777777" w:rsidR="0006543D" w:rsidRPr="00EF2095" w:rsidRDefault="0006543D" w:rsidP="0006543D">
            <w:pPr>
              <w:rPr>
                <w:rFonts w:cs="Arial"/>
              </w:rPr>
            </w:pPr>
          </w:p>
        </w:tc>
      </w:tr>
      <w:tr w:rsidR="009068D6" w:rsidRPr="00395F31" w14:paraId="7BB24F58" w14:textId="77777777" w:rsidTr="0006543D">
        <w:trPr>
          <w:cantSplit/>
          <w:trHeight w:val="70"/>
          <w:tblHeader/>
          <w:jc w:val="center"/>
        </w:trPr>
        <w:tc>
          <w:tcPr>
            <w:tcW w:w="1252" w:type="pct"/>
            <w:vMerge/>
            <w:vAlign w:val="center"/>
          </w:tcPr>
          <w:p w14:paraId="3BF22389" w14:textId="77777777" w:rsidR="00EB1D44" w:rsidRDefault="00EB1D44"/>
        </w:tc>
        <w:tc>
          <w:tcPr>
            <w:tcW w:w="1881" w:type="pct"/>
            <w:vAlign w:val="center"/>
          </w:tcPr>
          <w:p w14:paraId="534A15E9" w14:textId="36D7D1C9" w:rsidR="0006543D" w:rsidRPr="00EF2095" w:rsidRDefault="0091470E" w:rsidP="0006543D">
            <w:r>
              <w:rPr>
                <w:noProof/>
              </w:rPr>
              <w:drawing>
                <wp:inline distT="0" distB="0" distL="0" distR="0" wp14:anchorId="5C201755" wp14:editId="562BEF8B">
                  <wp:extent cx="203200" cy="203200"/>
                  <wp:effectExtent l="0" t="0" r="0" b="0"/>
                  <wp:docPr id="5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Distortion Correction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Dewarping for Digital Camera</w:t>
            </w:r>
          </w:p>
        </w:tc>
        <w:tc>
          <w:tcPr>
            <w:tcW w:w="1867" w:type="pct"/>
            <w:vAlign w:val="center"/>
          </w:tcPr>
          <w:p w14:paraId="5C376F0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E919543" wp14:editId="62182F83">
                  <wp:extent cx="203200" cy="203200"/>
                  <wp:effectExtent l="0" t="0" r="0" b="0"/>
                  <wp:docPr id="54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p w14:paraId="55AA274B" w14:textId="77777777" w:rsidR="0006543D" w:rsidRPr="00EF2095" w:rsidRDefault="0006543D" w:rsidP="0006543D">
            <w:pPr>
              <w:rPr>
                <w:rFonts w:cs="Arial"/>
              </w:rPr>
            </w:pPr>
          </w:p>
        </w:tc>
      </w:tr>
      <w:tr w:rsidR="009068D6" w:rsidRPr="00395F31" w14:paraId="6051FA4C" w14:textId="77777777" w:rsidTr="0006543D">
        <w:trPr>
          <w:cantSplit/>
          <w:trHeight w:val="70"/>
          <w:tblHeader/>
          <w:jc w:val="center"/>
        </w:trPr>
        <w:tc>
          <w:tcPr>
            <w:tcW w:w="1252" w:type="pct"/>
            <w:vMerge/>
            <w:vAlign w:val="center"/>
          </w:tcPr>
          <w:p w14:paraId="029AE0C7" w14:textId="77777777" w:rsidR="00EB1D44" w:rsidRDefault="00EB1D44"/>
        </w:tc>
        <w:tc>
          <w:tcPr>
            <w:tcW w:w="1881" w:type="pct"/>
            <w:vAlign w:val="center"/>
          </w:tcPr>
          <w:p w14:paraId="0AADE4E0" w14:textId="77777777" w:rsidR="0006543D" w:rsidRPr="00EF2095" w:rsidRDefault="0091470E" w:rsidP="0006543D">
            <w:r>
              <w:rPr>
                <w:noProof/>
              </w:rPr>
              <w:drawing>
                <wp:inline distT="0" distB="0" distL="0" distR="0" wp14:anchorId="54E39E50" wp14:editId="3B3D4837">
                  <wp:extent cx="203200" cy="203200"/>
                  <wp:effectExtent l="0" t="0" r="0" b="0"/>
                  <wp:docPr id="5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Manage Video Buffering_Packets and Send to Ethernet</w:t>
            </w:r>
          </w:p>
        </w:tc>
        <w:tc>
          <w:tcPr>
            <w:tcW w:w="1867" w:type="pct"/>
            <w:vAlign w:val="center"/>
          </w:tcPr>
          <w:p w14:paraId="4C3209C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9084810" wp14:editId="0DC15EBD">
                  <wp:extent cx="203200" cy="203200"/>
                  <wp:effectExtent l="0" t="0" r="0" b="0"/>
                  <wp:docPr id="54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p w14:paraId="36AE85DB" w14:textId="77777777" w:rsidR="0006543D" w:rsidRPr="00EF2095" w:rsidRDefault="0006543D" w:rsidP="0006543D">
            <w:pPr>
              <w:rPr>
                <w:rFonts w:cs="Arial"/>
              </w:rPr>
            </w:pPr>
          </w:p>
        </w:tc>
      </w:tr>
      <w:tr w:rsidR="009068D6" w:rsidRPr="00395F31" w14:paraId="46C2360E" w14:textId="77777777" w:rsidTr="0006543D">
        <w:trPr>
          <w:cantSplit/>
          <w:trHeight w:val="70"/>
          <w:tblHeader/>
          <w:jc w:val="center"/>
        </w:trPr>
        <w:tc>
          <w:tcPr>
            <w:tcW w:w="1252" w:type="pct"/>
            <w:vMerge/>
            <w:vAlign w:val="center"/>
          </w:tcPr>
          <w:p w14:paraId="43FC2A59" w14:textId="77777777" w:rsidR="00EB1D44" w:rsidRDefault="00EB1D44"/>
        </w:tc>
        <w:tc>
          <w:tcPr>
            <w:tcW w:w="1881" w:type="pct"/>
            <w:vAlign w:val="center"/>
          </w:tcPr>
          <w:p w14:paraId="3BF17206" w14:textId="77777777" w:rsidR="0006543D" w:rsidRPr="00EF2095" w:rsidRDefault="0091470E" w:rsidP="0006543D">
            <w:r>
              <w:rPr>
                <w:noProof/>
              </w:rPr>
              <w:drawing>
                <wp:inline distT="0" distB="0" distL="0" distR="0" wp14:anchorId="4E5C32BB" wp14:editId="42130102">
                  <wp:extent cx="203200" cy="203200"/>
                  <wp:effectExtent l="0" t="0" r="0" b="0"/>
                  <wp:docPr id="55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Stitch 4 x 360 Cameras into Single Video Stream</w:t>
            </w:r>
          </w:p>
        </w:tc>
        <w:tc>
          <w:tcPr>
            <w:tcW w:w="1867" w:type="pct"/>
            <w:vAlign w:val="center"/>
          </w:tcPr>
          <w:p w14:paraId="38B013EA"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5F8D9A3" w14:textId="77777777" w:rsidR="0006543D" w:rsidRPr="00EF2095" w:rsidRDefault="0006543D" w:rsidP="0006543D">
            <w:pPr>
              <w:rPr>
                <w:rFonts w:cs="Arial"/>
              </w:rPr>
            </w:pPr>
          </w:p>
        </w:tc>
      </w:tr>
      <w:tr w:rsidR="009068D6" w:rsidRPr="00395F31" w14:paraId="2DCAE680" w14:textId="77777777" w:rsidTr="0006543D">
        <w:trPr>
          <w:cantSplit/>
          <w:trHeight w:val="70"/>
          <w:tblHeader/>
          <w:jc w:val="center"/>
        </w:trPr>
        <w:tc>
          <w:tcPr>
            <w:tcW w:w="1252" w:type="pct"/>
            <w:vMerge/>
            <w:vAlign w:val="center"/>
          </w:tcPr>
          <w:p w14:paraId="23A089E2" w14:textId="77777777" w:rsidR="00EB1D44" w:rsidRDefault="00EB1D44"/>
        </w:tc>
        <w:tc>
          <w:tcPr>
            <w:tcW w:w="1881" w:type="pct"/>
            <w:vAlign w:val="center"/>
          </w:tcPr>
          <w:p w14:paraId="60D671ED" w14:textId="77777777" w:rsidR="0006543D" w:rsidRPr="00EF2095" w:rsidRDefault="0091470E" w:rsidP="0006543D">
            <w:r>
              <w:rPr>
                <w:noProof/>
              </w:rPr>
              <w:drawing>
                <wp:inline distT="0" distB="0" distL="0" distR="0" wp14:anchorId="6E1A71BB" wp14:editId="078A0222">
                  <wp:extent cx="203200" cy="203200"/>
                  <wp:effectExtent l="0" t="0" r="0" b="0"/>
                  <wp:docPr id="5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Camera Stream</w:t>
            </w:r>
          </w:p>
        </w:tc>
        <w:tc>
          <w:tcPr>
            <w:tcW w:w="1867" w:type="pct"/>
            <w:vAlign w:val="center"/>
          </w:tcPr>
          <w:p w14:paraId="1DDD6E3C"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2DAC52B" w14:textId="77777777" w:rsidR="0006543D" w:rsidRPr="00EF2095" w:rsidRDefault="0006543D" w:rsidP="0006543D">
            <w:pPr>
              <w:rPr>
                <w:rFonts w:cs="Arial"/>
              </w:rPr>
            </w:pPr>
          </w:p>
        </w:tc>
      </w:tr>
      <w:tr w:rsidR="009068D6" w:rsidRPr="00395F31" w14:paraId="6FCBBBB5" w14:textId="77777777" w:rsidTr="0006543D">
        <w:trPr>
          <w:cantSplit/>
          <w:trHeight w:val="70"/>
          <w:tblHeader/>
          <w:jc w:val="center"/>
        </w:trPr>
        <w:tc>
          <w:tcPr>
            <w:tcW w:w="1252" w:type="pct"/>
            <w:vMerge/>
            <w:vAlign w:val="center"/>
          </w:tcPr>
          <w:p w14:paraId="5BF99B35" w14:textId="77777777" w:rsidR="00EB1D44" w:rsidRDefault="00EB1D44"/>
        </w:tc>
        <w:tc>
          <w:tcPr>
            <w:tcW w:w="1881" w:type="pct"/>
            <w:vAlign w:val="center"/>
          </w:tcPr>
          <w:p w14:paraId="11C430E0" w14:textId="77777777" w:rsidR="0006543D" w:rsidRPr="00EF2095" w:rsidRDefault="0091470E" w:rsidP="0006543D">
            <w:r>
              <w:rPr>
                <w:noProof/>
              </w:rPr>
              <w:drawing>
                <wp:inline distT="0" distB="0" distL="0" distR="0" wp14:anchorId="548074BE" wp14:editId="5F0B852C">
                  <wp:extent cx="203200" cy="203200"/>
                  <wp:effectExtent l="0" t="0" r="0" b="0"/>
                  <wp:docPr id="55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Stitch 4 x 360 Cameras into Single Video Stream</w:t>
            </w:r>
          </w:p>
        </w:tc>
        <w:tc>
          <w:tcPr>
            <w:tcW w:w="1867" w:type="pct"/>
            <w:vAlign w:val="center"/>
          </w:tcPr>
          <w:p w14:paraId="2E93B51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800D541" wp14:editId="33020A83">
                  <wp:extent cx="203200" cy="203200"/>
                  <wp:effectExtent l="0" t="0" r="0" b="0"/>
                  <wp:docPr id="55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p w14:paraId="7396807A" w14:textId="77777777" w:rsidR="0006543D" w:rsidRPr="00EF2095" w:rsidRDefault="0006543D" w:rsidP="0006543D">
            <w:pPr>
              <w:rPr>
                <w:rFonts w:cs="Arial"/>
              </w:rPr>
            </w:pPr>
          </w:p>
        </w:tc>
      </w:tr>
      <w:tr w:rsidR="009068D6" w:rsidRPr="00395F31" w14:paraId="6A9F0A26" w14:textId="77777777" w:rsidTr="0006543D">
        <w:trPr>
          <w:cantSplit/>
          <w:trHeight w:val="70"/>
          <w:tblHeader/>
          <w:jc w:val="center"/>
        </w:trPr>
        <w:tc>
          <w:tcPr>
            <w:tcW w:w="1252" w:type="pct"/>
            <w:vMerge/>
            <w:vAlign w:val="center"/>
          </w:tcPr>
          <w:p w14:paraId="75ED0477" w14:textId="77777777" w:rsidR="00EB1D44" w:rsidRDefault="00EB1D44"/>
        </w:tc>
        <w:tc>
          <w:tcPr>
            <w:tcW w:w="1881" w:type="pct"/>
            <w:vAlign w:val="center"/>
          </w:tcPr>
          <w:p w14:paraId="20D130DC" w14:textId="77777777" w:rsidR="0006543D" w:rsidRPr="00EF2095" w:rsidRDefault="0091470E" w:rsidP="0006543D">
            <w:r>
              <w:rPr>
                <w:noProof/>
              </w:rPr>
              <w:drawing>
                <wp:inline distT="0" distB="0" distL="0" distR="0" wp14:anchorId="705A0CA4" wp14:editId="49A3F39A">
                  <wp:extent cx="203200" cy="203200"/>
                  <wp:effectExtent l="0" t="0" r="0" b="0"/>
                  <wp:docPr id="5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Video Stream</w:t>
            </w:r>
          </w:p>
        </w:tc>
        <w:tc>
          <w:tcPr>
            <w:tcW w:w="1867" w:type="pct"/>
            <w:vAlign w:val="center"/>
          </w:tcPr>
          <w:p w14:paraId="144C237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1C536E2" wp14:editId="75D75111">
                  <wp:extent cx="203200" cy="203200"/>
                  <wp:effectExtent l="0" t="0" r="0" b="0"/>
                  <wp:docPr id="56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p w14:paraId="47FA5BC2" w14:textId="77777777" w:rsidR="0006543D" w:rsidRPr="00EF2095" w:rsidRDefault="0006543D" w:rsidP="0006543D">
            <w:pPr>
              <w:rPr>
                <w:rFonts w:cs="Arial"/>
              </w:rPr>
            </w:pPr>
          </w:p>
        </w:tc>
      </w:tr>
      <w:tr w:rsidR="009068D6" w:rsidRPr="00395F31" w14:paraId="2286445C" w14:textId="77777777" w:rsidTr="0006543D">
        <w:trPr>
          <w:cantSplit/>
          <w:trHeight w:val="70"/>
          <w:tblHeader/>
          <w:jc w:val="center"/>
        </w:trPr>
        <w:tc>
          <w:tcPr>
            <w:tcW w:w="1252" w:type="pct"/>
            <w:vMerge/>
            <w:vAlign w:val="center"/>
          </w:tcPr>
          <w:p w14:paraId="72554A7D" w14:textId="77777777" w:rsidR="00EB1D44" w:rsidRDefault="00EB1D44"/>
        </w:tc>
        <w:tc>
          <w:tcPr>
            <w:tcW w:w="1881" w:type="pct"/>
            <w:vAlign w:val="center"/>
          </w:tcPr>
          <w:p w14:paraId="4D1792D3" w14:textId="77777777" w:rsidR="0006543D" w:rsidRPr="00EF2095" w:rsidRDefault="0091470E" w:rsidP="0006543D">
            <w:r>
              <w:rPr>
                <w:noProof/>
              </w:rPr>
              <w:drawing>
                <wp:inline distT="0" distB="0" distL="0" distR="0" wp14:anchorId="604DF8A1" wp14:editId="2A481148">
                  <wp:extent cx="203200" cy="203200"/>
                  <wp:effectExtent l="0" t="0" r="0" b="0"/>
                  <wp:docPr id="56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Manage Video Buffering_Packets and Send to Ethernet</w:t>
            </w:r>
          </w:p>
        </w:tc>
        <w:tc>
          <w:tcPr>
            <w:tcW w:w="1867" w:type="pct"/>
            <w:vAlign w:val="center"/>
          </w:tcPr>
          <w:p w14:paraId="1C687468"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6E4685C2" w14:textId="77777777" w:rsidR="0006543D" w:rsidRPr="00EF2095" w:rsidRDefault="0006543D" w:rsidP="0006543D">
            <w:pPr>
              <w:rPr>
                <w:rFonts w:cs="Arial"/>
              </w:rPr>
            </w:pPr>
          </w:p>
        </w:tc>
      </w:tr>
      <w:tr w:rsidR="009068D6" w:rsidRPr="00395F31" w14:paraId="42E59D91" w14:textId="77777777" w:rsidTr="0006543D">
        <w:trPr>
          <w:cantSplit/>
          <w:trHeight w:val="70"/>
          <w:tblHeader/>
          <w:jc w:val="center"/>
        </w:trPr>
        <w:tc>
          <w:tcPr>
            <w:tcW w:w="1252" w:type="pct"/>
            <w:vMerge/>
            <w:vAlign w:val="center"/>
          </w:tcPr>
          <w:p w14:paraId="13F95205" w14:textId="77777777" w:rsidR="00EB1D44" w:rsidRDefault="00EB1D44"/>
        </w:tc>
        <w:tc>
          <w:tcPr>
            <w:tcW w:w="1881" w:type="pct"/>
            <w:vAlign w:val="center"/>
          </w:tcPr>
          <w:p w14:paraId="5ECC4010" w14:textId="2B12A05C" w:rsidR="0006543D" w:rsidRPr="00EF2095" w:rsidRDefault="0091470E" w:rsidP="0006543D">
            <w:r>
              <w:rPr>
                <w:noProof/>
              </w:rPr>
              <w:drawing>
                <wp:inline distT="0" distB="0" distL="0" distR="0" wp14:anchorId="29CBB400" wp14:editId="06C52A5D">
                  <wp:extent cx="203200" cy="203200"/>
                  <wp:effectExtent l="0" t="0" r="0" b="0"/>
                  <wp:docPr id="56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Distortion Correction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Dewarping for Digital Camera</w:t>
            </w:r>
          </w:p>
        </w:tc>
        <w:tc>
          <w:tcPr>
            <w:tcW w:w="1867" w:type="pct"/>
            <w:vAlign w:val="center"/>
          </w:tcPr>
          <w:p w14:paraId="5CC29322"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2F9359B7" w14:textId="77777777" w:rsidR="0006543D" w:rsidRPr="00EF2095" w:rsidRDefault="0006543D" w:rsidP="0006543D">
            <w:pPr>
              <w:rPr>
                <w:rFonts w:cs="Arial"/>
              </w:rPr>
            </w:pPr>
          </w:p>
        </w:tc>
      </w:tr>
      <w:tr w:rsidR="009068D6" w:rsidRPr="00395F31" w14:paraId="37FB3901" w14:textId="77777777" w:rsidTr="0006543D">
        <w:trPr>
          <w:cantSplit/>
          <w:trHeight w:val="70"/>
          <w:tblHeader/>
          <w:jc w:val="center"/>
        </w:trPr>
        <w:tc>
          <w:tcPr>
            <w:tcW w:w="1252" w:type="pct"/>
            <w:vMerge/>
            <w:vAlign w:val="center"/>
          </w:tcPr>
          <w:p w14:paraId="7DDAA694" w14:textId="77777777" w:rsidR="00EB1D44" w:rsidRDefault="00EB1D44"/>
        </w:tc>
        <w:tc>
          <w:tcPr>
            <w:tcW w:w="1881" w:type="pct"/>
            <w:vAlign w:val="center"/>
          </w:tcPr>
          <w:p w14:paraId="483572FA" w14:textId="77777777" w:rsidR="0006543D" w:rsidRPr="00EF2095" w:rsidRDefault="0091470E" w:rsidP="0006543D">
            <w:r>
              <w:rPr>
                <w:noProof/>
              </w:rPr>
              <w:drawing>
                <wp:inline distT="0" distB="0" distL="0" distR="0" wp14:anchorId="54F6D467" wp14:editId="1C3F4A1D">
                  <wp:extent cx="203200" cy="203200"/>
                  <wp:effectExtent l="0" t="0" r="0" b="0"/>
                  <wp:docPr id="5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Check Availability of Cameras</w:t>
            </w:r>
          </w:p>
        </w:tc>
        <w:tc>
          <w:tcPr>
            <w:tcW w:w="1867" w:type="pct"/>
            <w:vAlign w:val="center"/>
          </w:tcPr>
          <w:p w14:paraId="4588BA5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30AF415" wp14:editId="1642904A">
                  <wp:extent cx="203200" cy="203200"/>
                  <wp:effectExtent l="0" t="0" r="0" b="0"/>
                  <wp:docPr id="56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p w14:paraId="29623796" w14:textId="77777777" w:rsidR="0006543D" w:rsidRPr="00EF2095" w:rsidRDefault="0006543D" w:rsidP="0006543D">
            <w:pPr>
              <w:rPr>
                <w:rFonts w:cs="Arial"/>
              </w:rPr>
            </w:pPr>
          </w:p>
        </w:tc>
      </w:tr>
      <w:tr w:rsidR="009068D6" w:rsidRPr="00395F31" w14:paraId="47509222" w14:textId="77777777" w:rsidTr="0006543D">
        <w:trPr>
          <w:cantSplit/>
          <w:trHeight w:val="70"/>
          <w:tblHeader/>
          <w:jc w:val="center"/>
        </w:trPr>
        <w:tc>
          <w:tcPr>
            <w:tcW w:w="1252" w:type="pct"/>
            <w:vMerge/>
            <w:vAlign w:val="center"/>
          </w:tcPr>
          <w:p w14:paraId="3BC6A817" w14:textId="77777777" w:rsidR="00EB1D44" w:rsidRDefault="00EB1D44"/>
        </w:tc>
        <w:tc>
          <w:tcPr>
            <w:tcW w:w="1881" w:type="pct"/>
            <w:vAlign w:val="center"/>
          </w:tcPr>
          <w:p w14:paraId="4F2B5432" w14:textId="77777777" w:rsidR="0006543D" w:rsidRPr="00EF2095" w:rsidRDefault="0091470E" w:rsidP="0006543D">
            <w:r>
              <w:rPr>
                <w:noProof/>
              </w:rPr>
              <w:drawing>
                <wp:inline distT="0" distB="0" distL="0" distR="0" wp14:anchorId="12A62560" wp14:editId="0AF49A16">
                  <wp:extent cx="203200" cy="203200"/>
                  <wp:effectExtent l="0" t="0" r="0" b="0"/>
                  <wp:docPr id="57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Video Encoding</w:t>
            </w:r>
          </w:p>
        </w:tc>
        <w:tc>
          <w:tcPr>
            <w:tcW w:w="1867" w:type="pct"/>
            <w:vAlign w:val="center"/>
          </w:tcPr>
          <w:p w14:paraId="4C49D3D6"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4C7F909" wp14:editId="66A9AD34">
                  <wp:extent cx="203200" cy="203200"/>
                  <wp:effectExtent l="0" t="0" r="0" b="0"/>
                  <wp:docPr id="57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Video Stream</w:t>
            </w:r>
          </w:p>
        </w:tc>
      </w:tr>
      <w:tr w:rsidR="009068D6" w:rsidRPr="00395F31" w14:paraId="40BFF8DD" w14:textId="77777777" w:rsidTr="0006543D">
        <w:trPr>
          <w:cantSplit/>
          <w:trHeight w:val="1762"/>
          <w:tblHeader/>
          <w:jc w:val="center"/>
        </w:trPr>
        <w:tc>
          <w:tcPr>
            <w:tcW w:w="1252" w:type="pct"/>
            <w:vMerge w:val="restart"/>
            <w:vAlign w:val="center"/>
          </w:tcPr>
          <w:p w14:paraId="7902F093" w14:textId="77777777" w:rsidR="0006543D" w:rsidRDefault="009D300E" w:rsidP="0006543D">
            <w:pPr>
              <w:pStyle w:val="scriptNormal"/>
              <w:rPr>
                <w:color w:val="000000" w:themeColor="text1"/>
              </w:rPr>
            </w:pPr>
            <w:r>
              <w:rPr>
                <w:noProof/>
              </w:rPr>
              <w:drawing>
                <wp:inline distT="0" distB="0" distL="0" distR="0" wp14:anchorId="1666830D" wp14:editId="75BE576C">
                  <wp:extent cx="203200" cy="203200"/>
                  <wp:effectExtent l="0" t="0" r="0" b="0"/>
                  <wp:docPr id="574"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BCM</w:t>
            </w:r>
          </w:p>
        </w:tc>
        <w:tc>
          <w:tcPr>
            <w:tcW w:w="1881" w:type="pct"/>
            <w:vAlign w:val="center"/>
          </w:tcPr>
          <w:p w14:paraId="00D42986" w14:textId="77777777" w:rsidR="0006543D" w:rsidRPr="00EF2095" w:rsidRDefault="0091470E" w:rsidP="0006543D">
            <w:r>
              <w:rPr>
                <w:noProof/>
              </w:rPr>
              <w:drawing>
                <wp:inline distT="0" distB="0" distL="0" distR="0" wp14:anchorId="222CB1F0" wp14:editId="27B306A7">
                  <wp:extent cx="203200" cy="203200"/>
                  <wp:effectExtent l="0" t="0" r="0" b="0"/>
                  <wp:docPr id="5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Sentinel Operates when Remote Start Occurring</w:t>
            </w:r>
          </w:p>
        </w:tc>
        <w:tc>
          <w:tcPr>
            <w:tcW w:w="1867" w:type="pct"/>
            <w:vAlign w:val="center"/>
          </w:tcPr>
          <w:p w14:paraId="66499F5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A12EC91" wp14:editId="630A3D7B">
                  <wp:extent cx="203200" cy="203200"/>
                  <wp:effectExtent l="0" t="0" r="0" b="0"/>
                  <wp:docPr id="57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Allow Sentinel Operation with Remote Start</w:t>
            </w:r>
          </w:p>
          <w:p w14:paraId="3173C100" w14:textId="77777777" w:rsidR="0006543D" w:rsidRPr="00EF2095" w:rsidRDefault="0006543D" w:rsidP="0006543D">
            <w:pPr>
              <w:rPr>
                <w:rFonts w:cs="Arial"/>
              </w:rPr>
            </w:pPr>
          </w:p>
        </w:tc>
      </w:tr>
      <w:tr w:rsidR="009068D6" w:rsidRPr="00395F31" w14:paraId="48446CAC" w14:textId="77777777" w:rsidTr="0006543D">
        <w:trPr>
          <w:cantSplit/>
          <w:trHeight w:val="70"/>
          <w:tblHeader/>
          <w:jc w:val="center"/>
        </w:trPr>
        <w:tc>
          <w:tcPr>
            <w:tcW w:w="1252" w:type="pct"/>
            <w:vMerge/>
            <w:vAlign w:val="center"/>
          </w:tcPr>
          <w:p w14:paraId="1FBB044A" w14:textId="77777777" w:rsidR="00EB1D44" w:rsidRDefault="00EB1D44"/>
        </w:tc>
        <w:tc>
          <w:tcPr>
            <w:tcW w:w="1881" w:type="pct"/>
            <w:vAlign w:val="center"/>
          </w:tcPr>
          <w:p w14:paraId="64A041BA" w14:textId="77777777" w:rsidR="0006543D" w:rsidRPr="00EF2095" w:rsidRDefault="0091470E" w:rsidP="0006543D">
            <w:r>
              <w:rPr>
                <w:noProof/>
              </w:rPr>
              <w:drawing>
                <wp:inline distT="0" distB="0" distL="0" distR="0" wp14:anchorId="1AE58A7A" wp14:editId="72FE2849">
                  <wp:extent cx="203200" cy="203200"/>
                  <wp:effectExtent l="0" t="0" r="0" b="0"/>
                  <wp:docPr id="58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Wake-up required CAN Network</w:t>
            </w:r>
          </w:p>
        </w:tc>
        <w:tc>
          <w:tcPr>
            <w:tcW w:w="1867" w:type="pct"/>
            <w:vAlign w:val="center"/>
          </w:tcPr>
          <w:p w14:paraId="73067B45"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B5C5AAE" wp14:editId="410F76E3">
                  <wp:extent cx="203200" cy="203200"/>
                  <wp:effectExtent l="0" t="0" r="0" b="0"/>
                  <wp:docPr id="58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Power Source</w:t>
            </w:r>
          </w:p>
          <w:p w14:paraId="5AB40C30" w14:textId="77777777" w:rsidR="0006543D" w:rsidRPr="00EF2095" w:rsidRDefault="0006543D" w:rsidP="0006543D">
            <w:pPr>
              <w:rPr>
                <w:rFonts w:cs="Arial"/>
              </w:rPr>
            </w:pPr>
          </w:p>
        </w:tc>
      </w:tr>
      <w:tr w:rsidR="009068D6" w:rsidRPr="00395F31" w14:paraId="168C8700" w14:textId="77777777" w:rsidTr="0006543D">
        <w:trPr>
          <w:cantSplit/>
          <w:trHeight w:val="70"/>
          <w:tblHeader/>
          <w:jc w:val="center"/>
        </w:trPr>
        <w:tc>
          <w:tcPr>
            <w:tcW w:w="1252" w:type="pct"/>
            <w:vMerge/>
            <w:vAlign w:val="center"/>
          </w:tcPr>
          <w:p w14:paraId="0409D728" w14:textId="77777777" w:rsidR="00EB1D44" w:rsidRDefault="00EB1D44"/>
        </w:tc>
        <w:tc>
          <w:tcPr>
            <w:tcW w:w="1881" w:type="pct"/>
            <w:vAlign w:val="center"/>
          </w:tcPr>
          <w:p w14:paraId="088FD6C0" w14:textId="77777777" w:rsidR="0006543D" w:rsidRPr="00EF2095" w:rsidRDefault="0091470E" w:rsidP="0006543D">
            <w:r>
              <w:rPr>
                <w:noProof/>
              </w:rPr>
              <w:drawing>
                <wp:inline distT="0" distB="0" distL="0" distR="0" wp14:anchorId="0950CCB8" wp14:editId="7BCA51AF">
                  <wp:extent cx="203200" cy="203200"/>
                  <wp:effectExtent l="0" t="0" r="0" b="0"/>
                  <wp:docPr id="58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Enable/Disable ADAS-DAT via iPDB Power Relay during IGN=OFF</w:t>
            </w:r>
          </w:p>
        </w:tc>
        <w:tc>
          <w:tcPr>
            <w:tcW w:w="1867" w:type="pct"/>
            <w:vAlign w:val="center"/>
          </w:tcPr>
          <w:p w14:paraId="112E469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BAC922C" wp14:editId="46707588">
                  <wp:extent cx="203200" cy="203200"/>
                  <wp:effectExtent l="0" t="0" r="0" b="0"/>
                  <wp:docPr id="58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Power Source</w:t>
            </w:r>
          </w:p>
          <w:p w14:paraId="3756C33B" w14:textId="77777777" w:rsidR="0006543D" w:rsidRPr="00EF2095" w:rsidRDefault="0006543D" w:rsidP="0006543D">
            <w:pPr>
              <w:rPr>
                <w:rFonts w:cs="Arial"/>
              </w:rPr>
            </w:pPr>
          </w:p>
        </w:tc>
      </w:tr>
      <w:tr w:rsidR="009068D6" w:rsidRPr="00395F31" w14:paraId="79B7CC9F" w14:textId="77777777" w:rsidTr="0006543D">
        <w:trPr>
          <w:cantSplit/>
          <w:trHeight w:val="70"/>
          <w:tblHeader/>
          <w:jc w:val="center"/>
        </w:trPr>
        <w:tc>
          <w:tcPr>
            <w:tcW w:w="1252" w:type="pct"/>
            <w:vMerge/>
            <w:vAlign w:val="center"/>
          </w:tcPr>
          <w:p w14:paraId="2823D94D" w14:textId="77777777" w:rsidR="00EB1D44" w:rsidRDefault="00EB1D44"/>
        </w:tc>
        <w:tc>
          <w:tcPr>
            <w:tcW w:w="1881" w:type="pct"/>
            <w:vAlign w:val="center"/>
          </w:tcPr>
          <w:p w14:paraId="025431B3" w14:textId="77777777" w:rsidR="0006543D" w:rsidRPr="00EF2095" w:rsidRDefault="0091470E" w:rsidP="0006543D">
            <w:r>
              <w:rPr>
                <w:noProof/>
              </w:rPr>
              <w:drawing>
                <wp:inline distT="0" distB="0" distL="0" distR="0" wp14:anchorId="6359AA30" wp14:editId="01E2CDBB">
                  <wp:extent cx="203200" cy="203200"/>
                  <wp:effectExtent l="0" t="0" r="0" b="0"/>
                  <wp:docPr id="58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Disable ADAS-DAT via iPDB Power Relay</w:t>
            </w:r>
          </w:p>
        </w:tc>
        <w:tc>
          <w:tcPr>
            <w:tcW w:w="1867" w:type="pct"/>
            <w:vAlign w:val="center"/>
          </w:tcPr>
          <w:p w14:paraId="7303418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4FB2DB0" wp14:editId="63149FF7">
                  <wp:extent cx="203200" cy="203200"/>
                  <wp:effectExtent l="0" t="0" r="0" b="0"/>
                  <wp:docPr id="59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Send disable signal</w:t>
            </w:r>
          </w:p>
          <w:p w14:paraId="5EF56C9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949AE35" wp14:editId="0AACFB2D">
                  <wp:extent cx="203200" cy="203200"/>
                  <wp:effectExtent l="0" t="0" r="0" b="0"/>
                  <wp:docPr id="59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Sentinel feature to ON or OFF</w:t>
            </w:r>
          </w:p>
          <w:p w14:paraId="08532B7B" w14:textId="77777777" w:rsidR="0006543D" w:rsidRPr="00EF2095" w:rsidRDefault="0006543D" w:rsidP="0006543D">
            <w:pPr>
              <w:rPr>
                <w:rFonts w:cs="Arial"/>
              </w:rPr>
            </w:pPr>
          </w:p>
        </w:tc>
      </w:tr>
      <w:tr w:rsidR="009068D6" w:rsidRPr="00395F31" w14:paraId="799C30D9" w14:textId="77777777" w:rsidTr="0006543D">
        <w:trPr>
          <w:cantSplit/>
          <w:trHeight w:val="70"/>
          <w:tblHeader/>
          <w:jc w:val="center"/>
        </w:trPr>
        <w:tc>
          <w:tcPr>
            <w:tcW w:w="1252" w:type="pct"/>
            <w:vMerge/>
            <w:vAlign w:val="center"/>
          </w:tcPr>
          <w:p w14:paraId="1B31DFC8" w14:textId="77777777" w:rsidR="00EB1D44" w:rsidRDefault="00EB1D44"/>
        </w:tc>
        <w:tc>
          <w:tcPr>
            <w:tcW w:w="1881" w:type="pct"/>
            <w:vAlign w:val="center"/>
          </w:tcPr>
          <w:p w14:paraId="6362C469" w14:textId="77777777" w:rsidR="0006543D" w:rsidRPr="00EF2095" w:rsidRDefault="0091470E" w:rsidP="0006543D">
            <w:r>
              <w:rPr>
                <w:noProof/>
              </w:rPr>
              <w:drawing>
                <wp:inline distT="0" distB="0" distL="0" distR="0" wp14:anchorId="292CB19C" wp14:editId="32A6735B">
                  <wp:extent cx="203200" cy="203200"/>
                  <wp:effectExtent l="0" t="0" r="0" b="0"/>
                  <wp:docPr id="5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Send Perimeter Alarm Status to ECUs</w:t>
            </w:r>
          </w:p>
        </w:tc>
        <w:tc>
          <w:tcPr>
            <w:tcW w:w="1867" w:type="pct"/>
            <w:vAlign w:val="center"/>
          </w:tcPr>
          <w:p w14:paraId="5F15D84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6A4410D" wp14:editId="56606524">
                  <wp:extent cx="203200" cy="203200"/>
                  <wp:effectExtent l="0" t="0" r="0" b="0"/>
                  <wp:docPr id="59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p w14:paraId="6417A184" w14:textId="77777777" w:rsidR="0006543D" w:rsidRPr="00EF2095" w:rsidRDefault="0006543D" w:rsidP="0006543D">
            <w:pPr>
              <w:rPr>
                <w:rFonts w:cs="Arial"/>
              </w:rPr>
            </w:pPr>
          </w:p>
        </w:tc>
      </w:tr>
      <w:tr w:rsidR="009068D6" w:rsidRPr="00395F31" w14:paraId="2C53417C" w14:textId="77777777" w:rsidTr="0006543D">
        <w:trPr>
          <w:cantSplit/>
          <w:trHeight w:val="70"/>
          <w:tblHeader/>
          <w:jc w:val="center"/>
        </w:trPr>
        <w:tc>
          <w:tcPr>
            <w:tcW w:w="1252" w:type="pct"/>
            <w:vMerge/>
            <w:vAlign w:val="center"/>
          </w:tcPr>
          <w:p w14:paraId="780AE43F" w14:textId="77777777" w:rsidR="00EB1D44" w:rsidRDefault="00EB1D44"/>
        </w:tc>
        <w:tc>
          <w:tcPr>
            <w:tcW w:w="1881" w:type="pct"/>
            <w:vAlign w:val="center"/>
          </w:tcPr>
          <w:p w14:paraId="54E348FC" w14:textId="77777777" w:rsidR="0006543D" w:rsidRPr="00EF2095" w:rsidRDefault="0091470E" w:rsidP="0006543D">
            <w:r>
              <w:rPr>
                <w:noProof/>
              </w:rPr>
              <w:drawing>
                <wp:inline distT="0" distB="0" distL="0" distR="0" wp14:anchorId="4B14F29D" wp14:editId="7DAC5762">
                  <wp:extent cx="203200" cy="203200"/>
                  <wp:effectExtent l="0" t="0" r="0" b="0"/>
                  <wp:docPr id="5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Wake up required ECUs</w:t>
            </w:r>
          </w:p>
        </w:tc>
        <w:tc>
          <w:tcPr>
            <w:tcW w:w="1867" w:type="pct"/>
            <w:vAlign w:val="center"/>
          </w:tcPr>
          <w:p w14:paraId="2E73CE61"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2BC1291E" w14:textId="77777777" w:rsidR="0006543D" w:rsidRPr="00EF2095" w:rsidRDefault="0006543D" w:rsidP="0006543D">
            <w:pPr>
              <w:rPr>
                <w:rFonts w:cs="Arial"/>
              </w:rPr>
            </w:pPr>
          </w:p>
        </w:tc>
      </w:tr>
      <w:tr w:rsidR="009068D6" w:rsidRPr="00395F31" w14:paraId="5B5C276D" w14:textId="77777777" w:rsidTr="0006543D">
        <w:trPr>
          <w:cantSplit/>
          <w:trHeight w:val="70"/>
          <w:tblHeader/>
          <w:jc w:val="center"/>
        </w:trPr>
        <w:tc>
          <w:tcPr>
            <w:tcW w:w="1252" w:type="pct"/>
            <w:vMerge/>
            <w:vAlign w:val="center"/>
          </w:tcPr>
          <w:p w14:paraId="110406DE" w14:textId="77777777" w:rsidR="00EB1D44" w:rsidRDefault="00EB1D44"/>
        </w:tc>
        <w:tc>
          <w:tcPr>
            <w:tcW w:w="1881" w:type="pct"/>
            <w:vAlign w:val="center"/>
          </w:tcPr>
          <w:p w14:paraId="62883DCD" w14:textId="77777777" w:rsidR="0006543D" w:rsidRPr="00EF2095" w:rsidRDefault="0091470E" w:rsidP="0006543D">
            <w:r>
              <w:rPr>
                <w:noProof/>
              </w:rPr>
              <w:drawing>
                <wp:inline distT="0" distB="0" distL="0" distR="0" wp14:anchorId="57A14F73" wp14:editId="6271CA90">
                  <wp:extent cx="203200" cy="203200"/>
                  <wp:effectExtent l="0" t="0" r="0" b="0"/>
                  <wp:docPr id="60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Monitor Battery SOC</w:t>
            </w:r>
          </w:p>
        </w:tc>
        <w:tc>
          <w:tcPr>
            <w:tcW w:w="1867" w:type="pct"/>
            <w:vAlign w:val="center"/>
          </w:tcPr>
          <w:p w14:paraId="1FB7C26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274E3B5" wp14:editId="19507817">
                  <wp:extent cx="203200" cy="203200"/>
                  <wp:effectExtent l="0" t="0" r="0" b="0"/>
                  <wp:docPr id="60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Inform user of low battery SoC</w:t>
            </w:r>
          </w:p>
          <w:p w14:paraId="67AAD172"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F1BBBF5" wp14:editId="26068949">
                  <wp:extent cx="203200" cy="203200"/>
                  <wp:effectExtent l="0" t="0" r="0" b="0"/>
                  <wp:docPr id="60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Cancel operation with low battery SoC</w:t>
            </w:r>
          </w:p>
          <w:p w14:paraId="1F31FA4D" w14:textId="77777777" w:rsidR="0006543D" w:rsidRPr="00EF2095" w:rsidRDefault="0006543D" w:rsidP="0006543D">
            <w:pPr>
              <w:rPr>
                <w:rFonts w:cs="Arial"/>
              </w:rPr>
            </w:pPr>
          </w:p>
        </w:tc>
      </w:tr>
      <w:tr w:rsidR="009068D6" w:rsidRPr="00395F31" w14:paraId="2E32C26C" w14:textId="77777777" w:rsidTr="0006543D">
        <w:trPr>
          <w:cantSplit/>
          <w:trHeight w:val="70"/>
          <w:tblHeader/>
          <w:jc w:val="center"/>
        </w:trPr>
        <w:tc>
          <w:tcPr>
            <w:tcW w:w="1252" w:type="pct"/>
            <w:vMerge/>
            <w:vAlign w:val="center"/>
          </w:tcPr>
          <w:p w14:paraId="79615710" w14:textId="77777777" w:rsidR="00EB1D44" w:rsidRDefault="00EB1D44"/>
        </w:tc>
        <w:tc>
          <w:tcPr>
            <w:tcW w:w="1881" w:type="pct"/>
            <w:vAlign w:val="center"/>
          </w:tcPr>
          <w:p w14:paraId="2655F22E" w14:textId="77777777" w:rsidR="0006543D" w:rsidRPr="00EF2095" w:rsidRDefault="0091470E" w:rsidP="0006543D">
            <w:r>
              <w:rPr>
                <w:noProof/>
              </w:rPr>
              <w:drawing>
                <wp:inline distT="0" distB="0" distL="0" distR="0" wp14:anchorId="63CD82D8" wp14:editId="5E2183B1">
                  <wp:extent cx="203200" cy="203200"/>
                  <wp:effectExtent l="0" t="0" r="0" b="0"/>
                  <wp:docPr id="60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Monitor Battery SOC</w:t>
            </w:r>
          </w:p>
        </w:tc>
        <w:tc>
          <w:tcPr>
            <w:tcW w:w="1867" w:type="pct"/>
            <w:vAlign w:val="center"/>
          </w:tcPr>
          <w:p w14:paraId="4A38A1CE"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79A44688" w14:textId="77777777" w:rsidR="0006543D" w:rsidRPr="00EF2095" w:rsidRDefault="0006543D" w:rsidP="0006543D">
            <w:pPr>
              <w:rPr>
                <w:rFonts w:cs="Arial"/>
              </w:rPr>
            </w:pPr>
          </w:p>
        </w:tc>
      </w:tr>
      <w:tr w:rsidR="009068D6" w:rsidRPr="00395F31" w14:paraId="47C4640B" w14:textId="77777777" w:rsidTr="0006543D">
        <w:trPr>
          <w:cantSplit/>
          <w:trHeight w:val="70"/>
          <w:tblHeader/>
          <w:jc w:val="center"/>
        </w:trPr>
        <w:tc>
          <w:tcPr>
            <w:tcW w:w="1252" w:type="pct"/>
            <w:vMerge/>
            <w:vAlign w:val="center"/>
          </w:tcPr>
          <w:p w14:paraId="6C597C2D" w14:textId="77777777" w:rsidR="00EB1D44" w:rsidRDefault="00EB1D44"/>
        </w:tc>
        <w:tc>
          <w:tcPr>
            <w:tcW w:w="1881" w:type="pct"/>
            <w:vAlign w:val="center"/>
          </w:tcPr>
          <w:p w14:paraId="3FFDCD79" w14:textId="77777777" w:rsidR="0006543D" w:rsidRPr="00EF2095" w:rsidRDefault="0091470E" w:rsidP="0006543D">
            <w:r>
              <w:rPr>
                <w:noProof/>
              </w:rPr>
              <w:drawing>
                <wp:inline distT="0" distB="0" distL="0" distR="0" wp14:anchorId="46C5F45E" wp14:editId="333C9689">
                  <wp:extent cx="203200" cy="203200"/>
                  <wp:effectExtent l="0" t="0" r="0" b="0"/>
                  <wp:docPr id="6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sendTriggerPerimeterAlarm</w:t>
            </w:r>
          </w:p>
        </w:tc>
        <w:tc>
          <w:tcPr>
            <w:tcW w:w="1867" w:type="pct"/>
            <w:vAlign w:val="center"/>
          </w:tcPr>
          <w:p w14:paraId="06C07001"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1F95900F" w14:textId="77777777" w:rsidR="0006543D" w:rsidRPr="00EF2095" w:rsidRDefault="0006543D" w:rsidP="0006543D">
            <w:pPr>
              <w:rPr>
                <w:rFonts w:cs="Arial"/>
              </w:rPr>
            </w:pPr>
          </w:p>
        </w:tc>
      </w:tr>
      <w:tr w:rsidR="009068D6" w:rsidRPr="00395F31" w14:paraId="19D97B10" w14:textId="77777777" w:rsidTr="0006543D">
        <w:trPr>
          <w:cantSplit/>
          <w:trHeight w:val="70"/>
          <w:tblHeader/>
          <w:jc w:val="center"/>
        </w:trPr>
        <w:tc>
          <w:tcPr>
            <w:tcW w:w="1252" w:type="pct"/>
            <w:vMerge/>
            <w:vAlign w:val="center"/>
          </w:tcPr>
          <w:p w14:paraId="543ED69B" w14:textId="77777777" w:rsidR="00EB1D44" w:rsidRDefault="00EB1D44"/>
        </w:tc>
        <w:tc>
          <w:tcPr>
            <w:tcW w:w="1881" w:type="pct"/>
            <w:vAlign w:val="center"/>
          </w:tcPr>
          <w:p w14:paraId="09BBE5A2" w14:textId="77777777" w:rsidR="0006543D" w:rsidRPr="00EF2095" w:rsidRDefault="0091470E" w:rsidP="0006543D">
            <w:r>
              <w:rPr>
                <w:noProof/>
              </w:rPr>
              <w:drawing>
                <wp:inline distT="0" distB="0" distL="0" distR="0" wp14:anchorId="3667DE30" wp14:editId="49C397CD">
                  <wp:extent cx="203200" cy="203200"/>
                  <wp:effectExtent l="0" t="0" r="0" b="0"/>
                  <wp:docPr id="61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Monitor Battery SoC</w:t>
            </w:r>
          </w:p>
        </w:tc>
        <w:tc>
          <w:tcPr>
            <w:tcW w:w="1867" w:type="pct"/>
            <w:vAlign w:val="center"/>
          </w:tcPr>
          <w:p w14:paraId="08652BD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FA36E6F" wp14:editId="6BD085CB">
                  <wp:extent cx="203200" cy="203200"/>
                  <wp:effectExtent l="0" t="0" r="0" b="0"/>
                  <wp:docPr id="61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Vehicle Battery Information</w:t>
            </w:r>
          </w:p>
          <w:p w14:paraId="2C502649" w14:textId="77777777" w:rsidR="0006543D" w:rsidRPr="00EF2095" w:rsidRDefault="0006543D" w:rsidP="0006543D">
            <w:pPr>
              <w:rPr>
                <w:rFonts w:cs="Arial"/>
              </w:rPr>
            </w:pPr>
          </w:p>
        </w:tc>
      </w:tr>
      <w:tr w:rsidR="009068D6" w:rsidRPr="00395F31" w14:paraId="6E0961C1" w14:textId="77777777" w:rsidTr="0006543D">
        <w:trPr>
          <w:cantSplit/>
          <w:trHeight w:val="70"/>
          <w:tblHeader/>
          <w:jc w:val="center"/>
        </w:trPr>
        <w:tc>
          <w:tcPr>
            <w:tcW w:w="1252" w:type="pct"/>
            <w:vMerge/>
            <w:vAlign w:val="center"/>
          </w:tcPr>
          <w:p w14:paraId="4752E5A9" w14:textId="77777777" w:rsidR="00EB1D44" w:rsidRDefault="00EB1D44"/>
        </w:tc>
        <w:tc>
          <w:tcPr>
            <w:tcW w:w="1881" w:type="pct"/>
            <w:vAlign w:val="center"/>
          </w:tcPr>
          <w:p w14:paraId="52415DDC" w14:textId="77777777" w:rsidR="0006543D" w:rsidRPr="00EF2095" w:rsidRDefault="0091470E" w:rsidP="0006543D">
            <w:r>
              <w:rPr>
                <w:noProof/>
              </w:rPr>
              <w:drawing>
                <wp:inline distT="0" distB="0" distL="0" distR="0" wp14:anchorId="39A9A51F" wp14:editId="3C307126">
                  <wp:extent cx="203200" cy="203200"/>
                  <wp:effectExtent l="0" t="0" r="0" b="0"/>
                  <wp:docPr id="61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 ADAS-DAT via iPDB Power Relay when Perimeter Alarm Status = Activated</w:t>
            </w:r>
          </w:p>
        </w:tc>
        <w:tc>
          <w:tcPr>
            <w:tcW w:w="1867" w:type="pct"/>
            <w:vAlign w:val="center"/>
          </w:tcPr>
          <w:p w14:paraId="30BA961E"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11DC489" w14:textId="77777777" w:rsidR="0006543D" w:rsidRPr="00EF2095" w:rsidRDefault="0006543D" w:rsidP="0006543D">
            <w:pPr>
              <w:rPr>
                <w:rFonts w:cs="Arial"/>
              </w:rPr>
            </w:pPr>
          </w:p>
        </w:tc>
      </w:tr>
      <w:tr w:rsidR="009068D6" w:rsidRPr="00395F31" w14:paraId="47E3D449" w14:textId="77777777" w:rsidTr="0006543D">
        <w:trPr>
          <w:cantSplit/>
          <w:trHeight w:val="70"/>
          <w:tblHeader/>
          <w:jc w:val="center"/>
        </w:trPr>
        <w:tc>
          <w:tcPr>
            <w:tcW w:w="1252" w:type="pct"/>
            <w:vMerge/>
            <w:vAlign w:val="center"/>
          </w:tcPr>
          <w:p w14:paraId="78F82CD6" w14:textId="77777777" w:rsidR="00EB1D44" w:rsidRDefault="00EB1D44"/>
        </w:tc>
        <w:tc>
          <w:tcPr>
            <w:tcW w:w="1881" w:type="pct"/>
            <w:vAlign w:val="center"/>
          </w:tcPr>
          <w:p w14:paraId="63DCFF8E" w14:textId="77777777" w:rsidR="0006543D" w:rsidRPr="00EF2095" w:rsidRDefault="0091470E" w:rsidP="0006543D">
            <w:r>
              <w:rPr>
                <w:noProof/>
              </w:rPr>
              <w:drawing>
                <wp:inline distT="0" distB="0" distL="0" distR="0" wp14:anchorId="2971A54F" wp14:editId="07DF8DC3">
                  <wp:extent cx="203200" cy="203200"/>
                  <wp:effectExtent l="0" t="0" r="0" b="0"/>
                  <wp:docPr id="6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receiveStartRecordRequest</w:t>
            </w:r>
          </w:p>
        </w:tc>
        <w:tc>
          <w:tcPr>
            <w:tcW w:w="1867" w:type="pct"/>
            <w:vAlign w:val="center"/>
          </w:tcPr>
          <w:p w14:paraId="3044E77E"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E719EBE" w14:textId="77777777" w:rsidR="0006543D" w:rsidRPr="00EF2095" w:rsidRDefault="0006543D" w:rsidP="0006543D">
            <w:pPr>
              <w:rPr>
                <w:rFonts w:cs="Arial"/>
              </w:rPr>
            </w:pPr>
          </w:p>
        </w:tc>
      </w:tr>
      <w:tr w:rsidR="009068D6" w:rsidRPr="00395F31" w14:paraId="55BF5E5C" w14:textId="77777777" w:rsidTr="0006543D">
        <w:trPr>
          <w:cantSplit/>
          <w:trHeight w:val="70"/>
          <w:tblHeader/>
          <w:jc w:val="center"/>
        </w:trPr>
        <w:tc>
          <w:tcPr>
            <w:tcW w:w="1252" w:type="pct"/>
            <w:vMerge/>
            <w:vAlign w:val="center"/>
          </w:tcPr>
          <w:p w14:paraId="0A53D8A1" w14:textId="77777777" w:rsidR="00EB1D44" w:rsidRDefault="00EB1D44"/>
        </w:tc>
        <w:tc>
          <w:tcPr>
            <w:tcW w:w="1881" w:type="pct"/>
            <w:vAlign w:val="center"/>
          </w:tcPr>
          <w:p w14:paraId="4DAA3F60" w14:textId="77777777" w:rsidR="0006543D" w:rsidRPr="00EF2095" w:rsidRDefault="0091470E" w:rsidP="0006543D">
            <w:r>
              <w:rPr>
                <w:noProof/>
              </w:rPr>
              <w:drawing>
                <wp:inline distT="0" distB="0" distL="0" distR="0" wp14:anchorId="264E1EF3" wp14:editId="1E061118">
                  <wp:extent cx="203200" cy="203200"/>
                  <wp:effectExtent l="0" t="0" r="0" b="0"/>
                  <wp:docPr id="61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Provide Perimeter/CSM Alarm </w:t>
            </w:r>
          </w:p>
        </w:tc>
        <w:tc>
          <w:tcPr>
            <w:tcW w:w="1867" w:type="pct"/>
            <w:vAlign w:val="center"/>
          </w:tcPr>
          <w:p w14:paraId="174E2A22"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9CA7DC3" wp14:editId="18479CF3">
                  <wp:extent cx="203200" cy="203200"/>
                  <wp:effectExtent l="0" t="0" r="0" b="0"/>
                  <wp:docPr id="62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p w14:paraId="2CB30F2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E5CDA77" wp14:editId="1B35C5F3">
                  <wp:extent cx="203200" cy="203200"/>
                  <wp:effectExtent l="0" t="0" r="0" b="0"/>
                  <wp:docPr id="62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 Intruder Signals</w:t>
            </w:r>
          </w:p>
          <w:p w14:paraId="6C5A0D5B" w14:textId="77777777" w:rsidR="0006543D" w:rsidRPr="00EF2095" w:rsidRDefault="0006543D" w:rsidP="0006543D">
            <w:pPr>
              <w:rPr>
                <w:rFonts w:cs="Arial"/>
              </w:rPr>
            </w:pPr>
          </w:p>
        </w:tc>
      </w:tr>
      <w:tr w:rsidR="009068D6" w:rsidRPr="00395F31" w14:paraId="719FBBC7" w14:textId="77777777" w:rsidTr="0006543D">
        <w:trPr>
          <w:cantSplit/>
          <w:trHeight w:val="70"/>
          <w:tblHeader/>
          <w:jc w:val="center"/>
        </w:trPr>
        <w:tc>
          <w:tcPr>
            <w:tcW w:w="1252" w:type="pct"/>
            <w:vMerge/>
            <w:vAlign w:val="center"/>
          </w:tcPr>
          <w:p w14:paraId="2993C478" w14:textId="77777777" w:rsidR="00EB1D44" w:rsidRDefault="00EB1D44"/>
        </w:tc>
        <w:tc>
          <w:tcPr>
            <w:tcW w:w="1881" w:type="pct"/>
            <w:vAlign w:val="center"/>
          </w:tcPr>
          <w:p w14:paraId="24E4E94A" w14:textId="56011DB0" w:rsidR="0006543D" w:rsidRPr="00EF2095" w:rsidRDefault="0091470E" w:rsidP="0006543D">
            <w:r>
              <w:rPr>
                <w:noProof/>
              </w:rPr>
              <w:drawing>
                <wp:inline distT="0" distB="0" distL="0" distR="0" wp14:anchorId="78F7B006" wp14:editId="5128D196">
                  <wp:extent cx="203200" cy="203200"/>
                  <wp:effectExtent l="0" t="0" r="0" b="0"/>
                  <wp:docPr id="62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Power Source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Overall</w:t>
            </w:r>
          </w:p>
        </w:tc>
        <w:tc>
          <w:tcPr>
            <w:tcW w:w="1867" w:type="pct"/>
            <w:vAlign w:val="center"/>
          </w:tcPr>
          <w:p w14:paraId="7CD69079"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4E7174EE" w14:textId="77777777" w:rsidR="0006543D" w:rsidRPr="00EF2095" w:rsidRDefault="0006543D" w:rsidP="0006543D">
            <w:pPr>
              <w:rPr>
                <w:rFonts w:cs="Arial"/>
              </w:rPr>
            </w:pPr>
          </w:p>
        </w:tc>
      </w:tr>
      <w:tr w:rsidR="009068D6" w:rsidRPr="00395F31" w14:paraId="4D93A430" w14:textId="77777777" w:rsidTr="0006543D">
        <w:trPr>
          <w:cantSplit/>
          <w:trHeight w:val="70"/>
          <w:tblHeader/>
          <w:jc w:val="center"/>
        </w:trPr>
        <w:tc>
          <w:tcPr>
            <w:tcW w:w="1252" w:type="pct"/>
            <w:vMerge/>
            <w:vAlign w:val="center"/>
          </w:tcPr>
          <w:p w14:paraId="17F3C206" w14:textId="77777777" w:rsidR="00EB1D44" w:rsidRDefault="00EB1D44"/>
        </w:tc>
        <w:tc>
          <w:tcPr>
            <w:tcW w:w="1881" w:type="pct"/>
            <w:vAlign w:val="center"/>
          </w:tcPr>
          <w:p w14:paraId="7D67160D" w14:textId="77777777" w:rsidR="0006543D" w:rsidRPr="00EF2095" w:rsidRDefault="0091470E" w:rsidP="0006543D">
            <w:r>
              <w:rPr>
                <w:noProof/>
              </w:rPr>
              <w:drawing>
                <wp:inline distT="0" distB="0" distL="0" distR="0" wp14:anchorId="25FD47A1" wp14:editId="00B1A0B1">
                  <wp:extent cx="203200" cy="203200"/>
                  <wp:effectExtent l="0" t="0" r="0" b="0"/>
                  <wp:docPr id="6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Allow user to exit vehicle without activating intruder notification</w:t>
            </w:r>
          </w:p>
        </w:tc>
        <w:tc>
          <w:tcPr>
            <w:tcW w:w="1867" w:type="pct"/>
            <w:vAlign w:val="center"/>
          </w:tcPr>
          <w:p w14:paraId="76C5E19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96E586E" wp14:editId="59433B4B">
                  <wp:extent cx="203200" cy="203200"/>
                  <wp:effectExtent l="0" t="0" r="0" b="0"/>
                  <wp:docPr id="62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Sentinel feature to ON or OFF</w:t>
            </w:r>
          </w:p>
          <w:p w14:paraId="206B406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3468E8E" wp14:editId="44D79D0D">
                  <wp:extent cx="203200" cy="203200"/>
                  <wp:effectExtent l="0" t="0" r="0" b="0"/>
                  <wp:docPr id="63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Allow exit from vehicle after requesting Sentinel operation</w:t>
            </w:r>
          </w:p>
        </w:tc>
      </w:tr>
      <w:tr w:rsidR="009068D6" w:rsidRPr="00395F31" w14:paraId="3C085DD4" w14:textId="77777777" w:rsidTr="0006543D">
        <w:trPr>
          <w:cantSplit/>
          <w:trHeight w:val="1762"/>
          <w:tblHeader/>
          <w:jc w:val="center"/>
        </w:trPr>
        <w:tc>
          <w:tcPr>
            <w:tcW w:w="1252" w:type="pct"/>
            <w:vMerge w:val="restart"/>
            <w:vAlign w:val="center"/>
          </w:tcPr>
          <w:p w14:paraId="340E9251" w14:textId="77777777" w:rsidR="0006543D" w:rsidRDefault="009D300E" w:rsidP="0006543D">
            <w:pPr>
              <w:pStyle w:val="scriptNormal"/>
              <w:rPr>
                <w:color w:val="000000" w:themeColor="text1"/>
              </w:rPr>
            </w:pPr>
            <w:r>
              <w:rPr>
                <w:noProof/>
              </w:rPr>
              <w:drawing>
                <wp:inline distT="0" distB="0" distL="0" distR="0" wp14:anchorId="1EB0CFCC" wp14:editId="002087F3">
                  <wp:extent cx="203200" cy="203200"/>
                  <wp:effectExtent l="0" t="0" r="0" b="0"/>
                  <wp:docPr id="632"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TCU</w:t>
            </w:r>
          </w:p>
        </w:tc>
        <w:tc>
          <w:tcPr>
            <w:tcW w:w="1881" w:type="pct"/>
            <w:vAlign w:val="center"/>
          </w:tcPr>
          <w:p w14:paraId="2E0FEED7" w14:textId="77777777" w:rsidR="0006543D" w:rsidRPr="00EF2095" w:rsidRDefault="0091470E" w:rsidP="0006543D">
            <w:r>
              <w:rPr>
                <w:noProof/>
              </w:rPr>
              <w:drawing>
                <wp:inline distT="0" distB="0" distL="0" distR="0" wp14:anchorId="7B0C29A6" wp14:editId="1CA6C43D">
                  <wp:extent cx="203200" cy="203200"/>
                  <wp:effectExtent l="0" t="0" r="0" b="0"/>
                  <wp:docPr id="63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TCU Accelerometer Analysis</w:t>
            </w:r>
          </w:p>
        </w:tc>
        <w:tc>
          <w:tcPr>
            <w:tcW w:w="1867" w:type="pct"/>
            <w:vAlign w:val="center"/>
          </w:tcPr>
          <w:p w14:paraId="344A7789"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27D89CE9" w14:textId="77777777" w:rsidR="0006543D" w:rsidRPr="00EF2095" w:rsidRDefault="0006543D" w:rsidP="0006543D">
            <w:pPr>
              <w:rPr>
                <w:rFonts w:cs="Arial"/>
              </w:rPr>
            </w:pPr>
          </w:p>
        </w:tc>
      </w:tr>
      <w:tr w:rsidR="009068D6" w:rsidRPr="00395F31" w14:paraId="03888D0E" w14:textId="77777777" w:rsidTr="0006543D">
        <w:trPr>
          <w:cantSplit/>
          <w:trHeight w:val="70"/>
          <w:tblHeader/>
          <w:jc w:val="center"/>
        </w:trPr>
        <w:tc>
          <w:tcPr>
            <w:tcW w:w="1252" w:type="pct"/>
            <w:vMerge/>
            <w:vAlign w:val="center"/>
          </w:tcPr>
          <w:p w14:paraId="280456EC" w14:textId="77777777" w:rsidR="00EB1D44" w:rsidRDefault="00EB1D44"/>
        </w:tc>
        <w:tc>
          <w:tcPr>
            <w:tcW w:w="1881" w:type="pct"/>
            <w:vAlign w:val="center"/>
          </w:tcPr>
          <w:p w14:paraId="49876B75" w14:textId="77777777" w:rsidR="0006543D" w:rsidRPr="00EF2095" w:rsidRDefault="0091470E" w:rsidP="0006543D">
            <w:r>
              <w:rPr>
                <w:noProof/>
              </w:rPr>
              <w:drawing>
                <wp:inline distT="0" distB="0" distL="0" distR="0" wp14:anchorId="44C30E7C" wp14:editId="0A0F78FA">
                  <wp:extent cx="203200" cy="203200"/>
                  <wp:effectExtent l="0" t="0" r="0" b="0"/>
                  <wp:docPr id="63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Assess Connectivity Quality</w:t>
            </w:r>
          </w:p>
        </w:tc>
        <w:tc>
          <w:tcPr>
            <w:tcW w:w="1867" w:type="pct"/>
            <w:vAlign w:val="center"/>
          </w:tcPr>
          <w:p w14:paraId="6B324B8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EA0BEB4" wp14:editId="47C0B57D">
                  <wp:extent cx="203200" cy="203200"/>
                  <wp:effectExtent l="0" t="0" r="0" b="0"/>
                  <wp:docPr id="63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Door Ajar Data</w:t>
            </w:r>
          </w:p>
        </w:tc>
      </w:tr>
      <w:tr w:rsidR="009068D6" w:rsidRPr="00395F31" w14:paraId="7BD58D73" w14:textId="77777777" w:rsidTr="0006543D">
        <w:trPr>
          <w:cantSplit/>
          <w:trHeight w:val="1762"/>
          <w:tblHeader/>
          <w:jc w:val="center"/>
        </w:trPr>
        <w:tc>
          <w:tcPr>
            <w:tcW w:w="1252" w:type="pct"/>
            <w:vMerge w:val="restart"/>
            <w:vAlign w:val="center"/>
          </w:tcPr>
          <w:p w14:paraId="28981440" w14:textId="77777777" w:rsidR="0006543D" w:rsidRDefault="009D300E" w:rsidP="0006543D">
            <w:pPr>
              <w:pStyle w:val="scriptNormal"/>
              <w:rPr>
                <w:color w:val="000000" w:themeColor="text1"/>
              </w:rPr>
            </w:pPr>
            <w:r>
              <w:rPr>
                <w:noProof/>
              </w:rPr>
              <w:drawing>
                <wp:inline distT="0" distB="0" distL="0" distR="0" wp14:anchorId="46FF5BCB" wp14:editId="4D715D5A">
                  <wp:extent cx="203200" cy="203200"/>
                  <wp:effectExtent l="0" t="0" r="0" b="0"/>
                  <wp:docPr id="640"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iPDB</w:t>
            </w:r>
          </w:p>
        </w:tc>
        <w:tc>
          <w:tcPr>
            <w:tcW w:w="1881" w:type="pct"/>
            <w:vAlign w:val="center"/>
          </w:tcPr>
          <w:p w14:paraId="6D4D9DA2" w14:textId="77777777" w:rsidR="0006543D" w:rsidRPr="00EF2095" w:rsidRDefault="0091470E" w:rsidP="0006543D">
            <w:r>
              <w:rPr>
                <w:noProof/>
              </w:rPr>
              <w:drawing>
                <wp:inline distT="0" distB="0" distL="0" distR="0" wp14:anchorId="11172109" wp14:editId="3F5B19DB">
                  <wp:extent cx="203200" cy="203200"/>
                  <wp:effectExtent l="0" t="0" r="0" b="0"/>
                  <wp:docPr id="6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PDB to Provide Power to ADAS/DAT </w:t>
            </w:r>
          </w:p>
        </w:tc>
        <w:tc>
          <w:tcPr>
            <w:tcW w:w="1867" w:type="pct"/>
            <w:vAlign w:val="center"/>
          </w:tcPr>
          <w:p w14:paraId="55A54D81"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4FBBA41" wp14:editId="68252554">
                  <wp:extent cx="203200" cy="203200"/>
                  <wp:effectExtent l="0" t="0" r="0" b="0"/>
                  <wp:docPr id="64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Power Source</w:t>
            </w:r>
          </w:p>
          <w:p w14:paraId="419B3F3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415FFEC" wp14:editId="0B07FCF8">
                  <wp:extent cx="203200" cy="203200"/>
                  <wp:effectExtent l="0" t="0" r="0" b="0"/>
                  <wp:docPr id="64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Forward selected camera transmission</w:t>
            </w:r>
          </w:p>
        </w:tc>
      </w:tr>
      <w:tr w:rsidR="009068D6" w:rsidRPr="00395F31" w14:paraId="2F80299A" w14:textId="77777777" w:rsidTr="0006543D">
        <w:trPr>
          <w:cantSplit/>
          <w:trHeight w:val="1762"/>
          <w:tblHeader/>
          <w:jc w:val="center"/>
        </w:trPr>
        <w:tc>
          <w:tcPr>
            <w:tcW w:w="1252" w:type="pct"/>
            <w:vMerge w:val="restart"/>
            <w:vAlign w:val="center"/>
          </w:tcPr>
          <w:p w14:paraId="4AA07EDF" w14:textId="77777777" w:rsidR="0006543D" w:rsidRDefault="009D300E" w:rsidP="0006543D">
            <w:pPr>
              <w:pStyle w:val="scriptNormal"/>
              <w:rPr>
                <w:color w:val="000000" w:themeColor="text1"/>
              </w:rPr>
            </w:pPr>
            <w:r>
              <w:rPr>
                <w:noProof/>
              </w:rPr>
              <w:drawing>
                <wp:inline distT="0" distB="0" distL="0" distR="0" wp14:anchorId="4C806FDD" wp14:editId="76504CD8">
                  <wp:extent cx="203200" cy="203200"/>
                  <wp:effectExtent l="0" t="0" r="0" b="0"/>
                  <wp:docPr id="648"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Door System-All Ajar status</w:t>
            </w:r>
          </w:p>
        </w:tc>
        <w:tc>
          <w:tcPr>
            <w:tcW w:w="1881" w:type="pct"/>
            <w:vAlign w:val="center"/>
          </w:tcPr>
          <w:p w14:paraId="0A3001DD" w14:textId="77777777" w:rsidR="0006543D" w:rsidRPr="00EF2095" w:rsidRDefault="0091470E" w:rsidP="0006543D">
            <w:r>
              <w:rPr>
                <w:noProof/>
              </w:rPr>
              <w:drawing>
                <wp:inline distT="0" distB="0" distL="0" distR="0" wp14:anchorId="01A0F954" wp14:editId="1789AC90">
                  <wp:extent cx="203200" cy="203200"/>
                  <wp:effectExtent l="0" t="0" r="0" b="0"/>
                  <wp:docPr id="65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Create and Send Closure Ajar Signal</w:t>
            </w:r>
          </w:p>
        </w:tc>
        <w:tc>
          <w:tcPr>
            <w:tcW w:w="1867" w:type="pct"/>
            <w:vAlign w:val="center"/>
          </w:tcPr>
          <w:p w14:paraId="6EC42E62"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7ADC7C3" wp14:editId="00D552B5">
                  <wp:extent cx="203200" cy="203200"/>
                  <wp:effectExtent l="0" t="0" r="0" b="0"/>
                  <wp:docPr id="65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Door Ajar Data</w:t>
            </w:r>
          </w:p>
          <w:p w14:paraId="7734612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2D290D5" wp14:editId="330AF783">
                  <wp:extent cx="203200" cy="203200"/>
                  <wp:effectExtent l="0" t="0" r="0" b="0"/>
                  <wp:docPr id="65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tc>
      </w:tr>
      <w:tr w:rsidR="009068D6" w:rsidRPr="00395F31" w14:paraId="6EAEEA0F" w14:textId="77777777" w:rsidTr="0006543D">
        <w:trPr>
          <w:cantSplit/>
          <w:trHeight w:val="1762"/>
          <w:tblHeader/>
          <w:jc w:val="center"/>
        </w:trPr>
        <w:tc>
          <w:tcPr>
            <w:tcW w:w="1252" w:type="pct"/>
            <w:vMerge w:val="restart"/>
            <w:vAlign w:val="center"/>
          </w:tcPr>
          <w:p w14:paraId="62C8CC57" w14:textId="77777777" w:rsidR="0006543D" w:rsidRDefault="009D300E" w:rsidP="0006543D">
            <w:pPr>
              <w:pStyle w:val="scriptNormal"/>
              <w:rPr>
                <w:color w:val="000000" w:themeColor="text1"/>
              </w:rPr>
            </w:pPr>
            <w:r>
              <w:rPr>
                <w:noProof/>
              </w:rPr>
              <w:drawing>
                <wp:inline distT="0" distB="0" distL="0" distR="0" wp14:anchorId="46C625CB" wp14:editId="3AA4C858">
                  <wp:extent cx="203200" cy="203200"/>
                  <wp:effectExtent l="0" t="0" r="0" b="0"/>
                  <wp:docPr id="656"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ECG</w:t>
            </w:r>
          </w:p>
        </w:tc>
        <w:tc>
          <w:tcPr>
            <w:tcW w:w="1881" w:type="pct"/>
            <w:vAlign w:val="center"/>
          </w:tcPr>
          <w:p w14:paraId="4C5405D0" w14:textId="77777777" w:rsidR="0006543D" w:rsidRPr="00EF2095" w:rsidRDefault="0091470E" w:rsidP="0006543D">
            <w:r>
              <w:rPr>
                <w:noProof/>
              </w:rPr>
              <w:drawing>
                <wp:inline distT="0" distB="0" distL="0" distR="0" wp14:anchorId="5EA6AB83" wp14:editId="3B0EAEBC">
                  <wp:extent cx="203200" cy="203200"/>
                  <wp:effectExtent l="0" t="0" r="0" b="0"/>
                  <wp:docPr id="6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Save ISC Feature Settings</w:t>
            </w:r>
          </w:p>
        </w:tc>
        <w:tc>
          <w:tcPr>
            <w:tcW w:w="1867" w:type="pct"/>
            <w:vAlign w:val="center"/>
          </w:tcPr>
          <w:p w14:paraId="4E6FDF1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D523C96" wp14:editId="16EB1B9D">
                  <wp:extent cx="203200" cy="203200"/>
                  <wp:effectExtent l="0" t="0" r="0" b="0"/>
                  <wp:docPr id="66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34CE7017" w14:textId="77777777" w:rsidR="0006543D" w:rsidRPr="00EF2095" w:rsidRDefault="0006543D" w:rsidP="0006543D">
            <w:pPr>
              <w:rPr>
                <w:rFonts w:cs="Arial"/>
              </w:rPr>
            </w:pPr>
          </w:p>
        </w:tc>
      </w:tr>
      <w:tr w:rsidR="009068D6" w:rsidRPr="00395F31" w14:paraId="01E0E7F0" w14:textId="77777777" w:rsidTr="0006543D">
        <w:trPr>
          <w:cantSplit/>
          <w:trHeight w:val="70"/>
          <w:tblHeader/>
          <w:jc w:val="center"/>
        </w:trPr>
        <w:tc>
          <w:tcPr>
            <w:tcW w:w="1252" w:type="pct"/>
            <w:vMerge/>
            <w:vAlign w:val="center"/>
          </w:tcPr>
          <w:p w14:paraId="47563B22" w14:textId="77777777" w:rsidR="00EB1D44" w:rsidRDefault="00EB1D44"/>
        </w:tc>
        <w:tc>
          <w:tcPr>
            <w:tcW w:w="1881" w:type="pct"/>
            <w:vAlign w:val="center"/>
          </w:tcPr>
          <w:p w14:paraId="52276097" w14:textId="77777777" w:rsidR="0006543D" w:rsidRPr="00EF2095" w:rsidRDefault="0091470E" w:rsidP="0006543D">
            <w:r>
              <w:rPr>
                <w:noProof/>
              </w:rPr>
              <w:drawing>
                <wp:inline distT="0" distB="0" distL="0" distR="0" wp14:anchorId="548F16B3" wp14:editId="1066A181">
                  <wp:extent cx="203200" cy="203200"/>
                  <wp:effectExtent l="0" t="0" r="0" b="0"/>
                  <wp:docPr id="66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Check Vehicle status  </w:t>
            </w:r>
          </w:p>
        </w:tc>
        <w:tc>
          <w:tcPr>
            <w:tcW w:w="1867" w:type="pct"/>
            <w:vAlign w:val="center"/>
          </w:tcPr>
          <w:p w14:paraId="4BB16782"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C4E887C" wp14:editId="7BD6E6D8">
                  <wp:extent cx="203200" cy="203200"/>
                  <wp:effectExtent l="0" t="0" r="0" b="0"/>
                  <wp:docPr id="66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6FDCBA38" w14:textId="77777777" w:rsidR="0006543D" w:rsidRPr="00EF2095" w:rsidRDefault="0006543D" w:rsidP="0006543D">
            <w:pPr>
              <w:rPr>
                <w:rFonts w:cs="Arial"/>
              </w:rPr>
            </w:pPr>
          </w:p>
        </w:tc>
      </w:tr>
      <w:tr w:rsidR="009068D6" w:rsidRPr="00395F31" w14:paraId="07630A4C" w14:textId="77777777" w:rsidTr="0006543D">
        <w:trPr>
          <w:cantSplit/>
          <w:trHeight w:val="70"/>
          <w:tblHeader/>
          <w:jc w:val="center"/>
        </w:trPr>
        <w:tc>
          <w:tcPr>
            <w:tcW w:w="1252" w:type="pct"/>
            <w:vMerge/>
            <w:vAlign w:val="center"/>
          </w:tcPr>
          <w:p w14:paraId="2C2EA3C0" w14:textId="77777777" w:rsidR="00EB1D44" w:rsidRDefault="00EB1D44"/>
        </w:tc>
        <w:tc>
          <w:tcPr>
            <w:tcW w:w="1881" w:type="pct"/>
            <w:vAlign w:val="center"/>
          </w:tcPr>
          <w:p w14:paraId="144CD41F" w14:textId="77777777" w:rsidR="0006543D" w:rsidRPr="00EF2095" w:rsidRDefault="0091470E" w:rsidP="0006543D">
            <w:r>
              <w:rPr>
                <w:noProof/>
              </w:rPr>
              <w:drawing>
                <wp:inline distT="0" distB="0" distL="0" distR="0" wp14:anchorId="7E62D896" wp14:editId="311BF6E4">
                  <wp:extent cx="203200" cy="203200"/>
                  <wp:effectExtent l="0" t="0" r="0" b="0"/>
                  <wp:docPr id="6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requestReserveStream</w:t>
            </w:r>
          </w:p>
        </w:tc>
        <w:tc>
          <w:tcPr>
            <w:tcW w:w="1867" w:type="pct"/>
            <w:vAlign w:val="center"/>
          </w:tcPr>
          <w:p w14:paraId="62726BCC"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A9E5656" w14:textId="77777777" w:rsidR="0006543D" w:rsidRPr="00EF2095" w:rsidRDefault="0006543D" w:rsidP="0006543D">
            <w:pPr>
              <w:rPr>
                <w:rFonts w:cs="Arial"/>
              </w:rPr>
            </w:pPr>
          </w:p>
        </w:tc>
      </w:tr>
      <w:tr w:rsidR="009068D6" w:rsidRPr="00395F31" w14:paraId="4ABEE174" w14:textId="77777777" w:rsidTr="0006543D">
        <w:trPr>
          <w:cantSplit/>
          <w:trHeight w:val="70"/>
          <w:tblHeader/>
          <w:jc w:val="center"/>
        </w:trPr>
        <w:tc>
          <w:tcPr>
            <w:tcW w:w="1252" w:type="pct"/>
            <w:vMerge/>
            <w:vAlign w:val="center"/>
          </w:tcPr>
          <w:p w14:paraId="7D8EAC0B" w14:textId="77777777" w:rsidR="00EB1D44" w:rsidRDefault="00EB1D44"/>
        </w:tc>
        <w:tc>
          <w:tcPr>
            <w:tcW w:w="1881" w:type="pct"/>
            <w:vAlign w:val="center"/>
          </w:tcPr>
          <w:p w14:paraId="656B292A" w14:textId="77777777" w:rsidR="0006543D" w:rsidRPr="00EF2095" w:rsidRDefault="0091470E" w:rsidP="0006543D">
            <w:r>
              <w:rPr>
                <w:noProof/>
              </w:rPr>
              <w:drawing>
                <wp:inline distT="0" distB="0" distL="0" distR="0" wp14:anchorId="18DB612C" wp14:editId="332B8E61">
                  <wp:extent cx="203200" cy="203200"/>
                  <wp:effectExtent l="0" t="0" r="0" b="0"/>
                  <wp:docPr id="66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 Activation of  ECG Module</w:t>
            </w:r>
          </w:p>
        </w:tc>
        <w:tc>
          <w:tcPr>
            <w:tcW w:w="1867" w:type="pct"/>
            <w:vAlign w:val="center"/>
          </w:tcPr>
          <w:p w14:paraId="5B17242C"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21D385C0" w14:textId="77777777" w:rsidR="0006543D" w:rsidRPr="00EF2095" w:rsidRDefault="0006543D" w:rsidP="0006543D">
            <w:pPr>
              <w:rPr>
                <w:rFonts w:cs="Arial"/>
              </w:rPr>
            </w:pPr>
          </w:p>
        </w:tc>
      </w:tr>
      <w:tr w:rsidR="009068D6" w:rsidRPr="00395F31" w14:paraId="05C68971" w14:textId="77777777" w:rsidTr="0006543D">
        <w:trPr>
          <w:cantSplit/>
          <w:trHeight w:val="70"/>
          <w:tblHeader/>
          <w:jc w:val="center"/>
        </w:trPr>
        <w:tc>
          <w:tcPr>
            <w:tcW w:w="1252" w:type="pct"/>
            <w:vMerge/>
            <w:vAlign w:val="center"/>
          </w:tcPr>
          <w:p w14:paraId="17DBFCA7" w14:textId="77777777" w:rsidR="00EB1D44" w:rsidRDefault="00EB1D44"/>
        </w:tc>
        <w:tc>
          <w:tcPr>
            <w:tcW w:w="1881" w:type="pct"/>
            <w:vAlign w:val="center"/>
          </w:tcPr>
          <w:p w14:paraId="6D786084" w14:textId="77777777" w:rsidR="0006543D" w:rsidRPr="00EF2095" w:rsidRDefault="0091470E" w:rsidP="0006543D">
            <w:r>
              <w:rPr>
                <w:noProof/>
              </w:rPr>
              <w:drawing>
                <wp:inline distT="0" distB="0" distL="0" distR="0" wp14:anchorId="2901FE53" wp14:editId="4C867CE2">
                  <wp:extent cx="203200" cy="203200"/>
                  <wp:effectExtent l="0" t="0" r="0" b="0"/>
                  <wp:docPr id="67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checkReceivedVideoStreamStatusStreaming</w:t>
            </w:r>
          </w:p>
        </w:tc>
        <w:tc>
          <w:tcPr>
            <w:tcW w:w="1867" w:type="pct"/>
            <w:vAlign w:val="center"/>
          </w:tcPr>
          <w:p w14:paraId="3E1B9D97"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44798A97" w14:textId="77777777" w:rsidR="0006543D" w:rsidRPr="00EF2095" w:rsidRDefault="0006543D" w:rsidP="0006543D">
            <w:pPr>
              <w:rPr>
                <w:rFonts w:cs="Arial"/>
              </w:rPr>
            </w:pPr>
          </w:p>
        </w:tc>
      </w:tr>
      <w:tr w:rsidR="009068D6" w:rsidRPr="00395F31" w14:paraId="15A092D7" w14:textId="77777777" w:rsidTr="0006543D">
        <w:trPr>
          <w:cantSplit/>
          <w:trHeight w:val="70"/>
          <w:tblHeader/>
          <w:jc w:val="center"/>
        </w:trPr>
        <w:tc>
          <w:tcPr>
            <w:tcW w:w="1252" w:type="pct"/>
            <w:vMerge/>
            <w:vAlign w:val="center"/>
          </w:tcPr>
          <w:p w14:paraId="2C936B93" w14:textId="77777777" w:rsidR="00EB1D44" w:rsidRDefault="00EB1D44"/>
        </w:tc>
        <w:tc>
          <w:tcPr>
            <w:tcW w:w="1881" w:type="pct"/>
            <w:vAlign w:val="center"/>
          </w:tcPr>
          <w:p w14:paraId="2E92B0BC" w14:textId="77777777" w:rsidR="0006543D" w:rsidRPr="00EF2095" w:rsidRDefault="0091470E" w:rsidP="0006543D">
            <w:r>
              <w:rPr>
                <w:noProof/>
              </w:rPr>
              <w:drawing>
                <wp:inline distT="0" distB="0" distL="0" distR="0" wp14:anchorId="5E71D5EC" wp14:editId="5028A72F">
                  <wp:extent cx="203200" cy="203200"/>
                  <wp:effectExtent l="0" t="0" r="0" b="0"/>
                  <wp:docPr id="6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Check View/ Active Timer</w:t>
            </w:r>
          </w:p>
        </w:tc>
        <w:tc>
          <w:tcPr>
            <w:tcW w:w="1867" w:type="pct"/>
            <w:vAlign w:val="center"/>
          </w:tcPr>
          <w:p w14:paraId="4C92D6F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2A297DB" wp14:editId="72A887F8">
                  <wp:extent cx="203200" cy="203200"/>
                  <wp:effectExtent l="0" t="0" r="0" b="0"/>
                  <wp:docPr id="67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384DA430" w14:textId="77777777" w:rsidR="0006543D" w:rsidRPr="00EF2095" w:rsidRDefault="0006543D" w:rsidP="0006543D">
            <w:pPr>
              <w:rPr>
                <w:rFonts w:cs="Arial"/>
              </w:rPr>
            </w:pPr>
          </w:p>
        </w:tc>
      </w:tr>
      <w:tr w:rsidR="009068D6" w:rsidRPr="00395F31" w14:paraId="2EFA2B44" w14:textId="77777777" w:rsidTr="0006543D">
        <w:trPr>
          <w:cantSplit/>
          <w:trHeight w:val="70"/>
          <w:tblHeader/>
          <w:jc w:val="center"/>
        </w:trPr>
        <w:tc>
          <w:tcPr>
            <w:tcW w:w="1252" w:type="pct"/>
            <w:vMerge/>
            <w:vAlign w:val="center"/>
          </w:tcPr>
          <w:p w14:paraId="4C2E0DEF" w14:textId="77777777" w:rsidR="00EB1D44" w:rsidRDefault="00EB1D44"/>
        </w:tc>
        <w:tc>
          <w:tcPr>
            <w:tcW w:w="1881" w:type="pct"/>
            <w:vAlign w:val="center"/>
          </w:tcPr>
          <w:p w14:paraId="1DD95CC6" w14:textId="77777777" w:rsidR="0006543D" w:rsidRPr="00EF2095" w:rsidRDefault="0091470E" w:rsidP="0006543D">
            <w:r>
              <w:rPr>
                <w:noProof/>
              </w:rPr>
              <w:drawing>
                <wp:inline distT="0" distB="0" distL="0" distR="0" wp14:anchorId="46752603" wp14:editId="174010BE">
                  <wp:extent cx="203200" cy="203200"/>
                  <wp:effectExtent l="0" t="0" r="0" b="0"/>
                  <wp:docPr id="6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Terminate the Feature</w:t>
            </w:r>
          </w:p>
        </w:tc>
        <w:tc>
          <w:tcPr>
            <w:tcW w:w="1867" w:type="pct"/>
            <w:vAlign w:val="center"/>
          </w:tcPr>
          <w:p w14:paraId="36C8CE5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FCEFFB9" wp14:editId="1335269D">
                  <wp:extent cx="203200" cy="203200"/>
                  <wp:effectExtent l="0" t="0" r="0" b="0"/>
                  <wp:docPr id="67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50A04169" w14:textId="77777777" w:rsidR="0006543D" w:rsidRPr="00EF2095" w:rsidRDefault="0006543D" w:rsidP="0006543D">
            <w:pPr>
              <w:rPr>
                <w:rFonts w:cs="Arial"/>
              </w:rPr>
            </w:pPr>
          </w:p>
        </w:tc>
      </w:tr>
      <w:tr w:rsidR="009068D6" w:rsidRPr="00395F31" w14:paraId="53417305" w14:textId="77777777" w:rsidTr="0006543D">
        <w:trPr>
          <w:cantSplit/>
          <w:trHeight w:val="70"/>
          <w:tblHeader/>
          <w:jc w:val="center"/>
        </w:trPr>
        <w:tc>
          <w:tcPr>
            <w:tcW w:w="1252" w:type="pct"/>
            <w:vMerge/>
            <w:vAlign w:val="center"/>
          </w:tcPr>
          <w:p w14:paraId="4E5AAC8A" w14:textId="77777777" w:rsidR="00EB1D44" w:rsidRDefault="00EB1D44"/>
        </w:tc>
        <w:tc>
          <w:tcPr>
            <w:tcW w:w="1881" w:type="pct"/>
            <w:vAlign w:val="center"/>
          </w:tcPr>
          <w:p w14:paraId="079A0600" w14:textId="77777777" w:rsidR="0006543D" w:rsidRPr="00EF2095" w:rsidRDefault="0091470E" w:rsidP="0006543D">
            <w:r>
              <w:rPr>
                <w:noProof/>
              </w:rPr>
              <w:drawing>
                <wp:inline distT="0" distB="0" distL="0" distR="0" wp14:anchorId="791716AB" wp14:editId="05CDA2D3">
                  <wp:extent cx="203200" cy="203200"/>
                  <wp:effectExtent l="0" t="0" r="0" b="0"/>
                  <wp:docPr id="68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Communication with Video Stream</w:t>
            </w:r>
          </w:p>
        </w:tc>
        <w:tc>
          <w:tcPr>
            <w:tcW w:w="1867" w:type="pct"/>
            <w:vAlign w:val="center"/>
          </w:tcPr>
          <w:p w14:paraId="3AE4D5A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CEC2024" wp14:editId="4999D45A">
                  <wp:extent cx="203200" cy="203200"/>
                  <wp:effectExtent l="0" t="0" r="0" b="0"/>
                  <wp:docPr id="68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Sentinel feature to ON or OFF</w:t>
            </w:r>
          </w:p>
          <w:p w14:paraId="77E4AB6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D746148" wp14:editId="64C4BFCD">
                  <wp:extent cx="203200" cy="203200"/>
                  <wp:effectExtent l="0" t="0" r="0" b="0"/>
                  <wp:docPr id="68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1A914CF1" w14:textId="77777777" w:rsidR="0006543D" w:rsidRPr="00EF2095" w:rsidRDefault="0006543D" w:rsidP="0006543D">
            <w:pPr>
              <w:rPr>
                <w:rFonts w:cs="Arial"/>
              </w:rPr>
            </w:pPr>
          </w:p>
        </w:tc>
      </w:tr>
      <w:tr w:rsidR="009068D6" w:rsidRPr="00395F31" w14:paraId="7EB5F0FF" w14:textId="77777777" w:rsidTr="0006543D">
        <w:trPr>
          <w:cantSplit/>
          <w:trHeight w:val="70"/>
          <w:tblHeader/>
          <w:jc w:val="center"/>
        </w:trPr>
        <w:tc>
          <w:tcPr>
            <w:tcW w:w="1252" w:type="pct"/>
            <w:vMerge/>
            <w:vAlign w:val="center"/>
          </w:tcPr>
          <w:p w14:paraId="10E66CDF" w14:textId="77777777" w:rsidR="00EB1D44" w:rsidRDefault="00EB1D44"/>
        </w:tc>
        <w:tc>
          <w:tcPr>
            <w:tcW w:w="1881" w:type="pct"/>
            <w:vAlign w:val="center"/>
          </w:tcPr>
          <w:p w14:paraId="72EB699F" w14:textId="77777777" w:rsidR="0006543D" w:rsidRPr="00EF2095" w:rsidRDefault="0091470E" w:rsidP="0006543D">
            <w:r>
              <w:rPr>
                <w:noProof/>
              </w:rPr>
              <w:drawing>
                <wp:inline distT="0" distB="0" distL="0" distR="0" wp14:anchorId="6AFF0199" wp14:editId="53ED3A86">
                  <wp:extent cx="203200" cy="203200"/>
                  <wp:effectExtent l="0" t="0" r="0" b="0"/>
                  <wp:docPr id="6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receiveStartVideoStreamRequest</w:t>
            </w:r>
          </w:p>
        </w:tc>
        <w:tc>
          <w:tcPr>
            <w:tcW w:w="1867" w:type="pct"/>
            <w:vAlign w:val="center"/>
          </w:tcPr>
          <w:p w14:paraId="4C3FE4F5"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4A3F6FEF" w14:textId="77777777" w:rsidR="0006543D" w:rsidRPr="00EF2095" w:rsidRDefault="0006543D" w:rsidP="0006543D">
            <w:pPr>
              <w:rPr>
                <w:rFonts w:cs="Arial"/>
              </w:rPr>
            </w:pPr>
          </w:p>
        </w:tc>
      </w:tr>
      <w:tr w:rsidR="009068D6" w:rsidRPr="00395F31" w14:paraId="1D76C867" w14:textId="77777777" w:rsidTr="0006543D">
        <w:trPr>
          <w:cantSplit/>
          <w:trHeight w:val="70"/>
          <w:tblHeader/>
          <w:jc w:val="center"/>
        </w:trPr>
        <w:tc>
          <w:tcPr>
            <w:tcW w:w="1252" w:type="pct"/>
            <w:vMerge/>
            <w:vAlign w:val="center"/>
          </w:tcPr>
          <w:p w14:paraId="24EB6A4A" w14:textId="77777777" w:rsidR="00EB1D44" w:rsidRDefault="00EB1D44"/>
        </w:tc>
        <w:tc>
          <w:tcPr>
            <w:tcW w:w="1881" w:type="pct"/>
            <w:vAlign w:val="center"/>
          </w:tcPr>
          <w:p w14:paraId="765951E6" w14:textId="77777777" w:rsidR="0006543D" w:rsidRPr="00EF2095" w:rsidRDefault="0091470E" w:rsidP="0006543D">
            <w:r>
              <w:rPr>
                <w:noProof/>
              </w:rPr>
              <w:drawing>
                <wp:inline distT="0" distB="0" distL="0" distR="0" wp14:anchorId="4EEB0EE8" wp14:editId="2AA7A729">
                  <wp:extent cx="203200" cy="203200"/>
                  <wp:effectExtent l="0" t="0" r="0" b="0"/>
                  <wp:docPr id="68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Process Alerts/Commands between Communication Enabler and Vehicle  </w:t>
            </w:r>
          </w:p>
        </w:tc>
        <w:tc>
          <w:tcPr>
            <w:tcW w:w="1867" w:type="pct"/>
            <w:vAlign w:val="center"/>
          </w:tcPr>
          <w:p w14:paraId="5BA7ED86"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CC4914E" wp14:editId="1C074D22">
                  <wp:extent cx="203200" cy="203200"/>
                  <wp:effectExtent l="0" t="0" r="0" b="0"/>
                  <wp:docPr id="69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54500904" w14:textId="77777777" w:rsidR="0006543D" w:rsidRPr="00EF2095" w:rsidRDefault="0006543D" w:rsidP="0006543D">
            <w:pPr>
              <w:rPr>
                <w:rFonts w:cs="Arial"/>
              </w:rPr>
            </w:pPr>
          </w:p>
        </w:tc>
      </w:tr>
      <w:tr w:rsidR="009068D6" w:rsidRPr="00395F31" w14:paraId="6F77D752" w14:textId="77777777" w:rsidTr="0006543D">
        <w:trPr>
          <w:cantSplit/>
          <w:trHeight w:val="70"/>
          <w:tblHeader/>
          <w:jc w:val="center"/>
        </w:trPr>
        <w:tc>
          <w:tcPr>
            <w:tcW w:w="1252" w:type="pct"/>
            <w:vMerge/>
            <w:vAlign w:val="center"/>
          </w:tcPr>
          <w:p w14:paraId="70F2EB1C" w14:textId="77777777" w:rsidR="00EB1D44" w:rsidRDefault="00EB1D44"/>
        </w:tc>
        <w:tc>
          <w:tcPr>
            <w:tcW w:w="1881" w:type="pct"/>
            <w:vAlign w:val="center"/>
          </w:tcPr>
          <w:p w14:paraId="32328D41" w14:textId="77777777" w:rsidR="0006543D" w:rsidRPr="00EF2095" w:rsidRDefault="0091470E" w:rsidP="0006543D">
            <w:r>
              <w:rPr>
                <w:noProof/>
              </w:rPr>
              <w:drawing>
                <wp:inline distT="0" distB="0" distL="0" distR="0" wp14:anchorId="5F26C520" wp14:editId="6D654A2B">
                  <wp:extent cx="203200" cy="203200"/>
                  <wp:effectExtent l="0" t="0" r="0" b="0"/>
                  <wp:docPr id="69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receivePerimeterAlarm</w:t>
            </w:r>
          </w:p>
        </w:tc>
        <w:tc>
          <w:tcPr>
            <w:tcW w:w="1867" w:type="pct"/>
            <w:vAlign w:val="center"/>
          </w:tcPr>
          <w:p w14:paraId="5861C8A9"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A5BD143" w14:textId="77777777" w:rsidR="0006543D" w:rsidRPr="00EF2095" w:rsidRDefault="0006543D" w:rsidP="0006543D">
            <w:pPr>
              <w:rPr>
                <w:rFonts w:cs="Arial"/>
              </w:rPr>
            </w:pPr>
          </w:p>
        </w:tc>
      </w:tr>
      <w:tr w:rsidR="009068D6" w:rsidRPr="00395F31" w14:paraId="18EBD2EC" w14:textId="77777777" w:rsidTr="0006543D">
        <w:trPr>
          <w:cantSplit/>
          <w:trHeight w:val="70"/>
          <w:tblHeader/>
          <w:jc w:val="center"/>
        </w:trPr>
        <w:tc>
          <w:tcPr>
            <w:tcW w:w="1252" w:type="pct"/>
            <w:vMerge/>
            <w:vAlign w:val="center"/>
          </w:tcPr>
          <w:p w14:paraId="638C58C7" w14:textId="77777777" w:rsidR="00EB1D44" w:rsidRDefault="00EB1D44"/>
        </w:tc>
        <w:tc>
          <w:tcPr>
            <w:tcW w:w="1881" w:type="pct"/>
            <w:vAlign w:val="center"/>
          </w:tcPr>
          <w:p w14:paraId="1A36AB07" w14:textId="77777777" w:rsidR="0006543D" w:rsidRPr="00EF2095" w:rsidRDefault="0091470E" w:rsidP="0006543D">
            <w:r>
              <w:rPr>
                <w:noProof/>
              </w:rPr>
              <w:drawing>
                <wp:inline distT="0" distB="0" distL="0" distR="0" wp14:anchorId="61DB42E3" wp14:editId="33A1F4A1">
                  <wp:extent cx="203200" cy="203200"/>
                  <wp:effectExtent l="0" t="0" r="0" b="0"/>
                  <wp:docPr id="6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Send Notification to User</w:t>
            </w:r>
          </w:p>
        </w:tc>
        <w:tc>
          <w:tcPr>
            <w:tcW w:w="1867" w:type="pct"/>
            <w:vAlign w:val="center"/>
          </w:tcPr>
          <w:p w14:paraId="3E4BF220"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2949384" w14:textId="77777777" w:rsidR="0006543D" w:rsidRPr="00EF2095" w:rsidRDefault="0006543D" w:rsidP="0006543D">
            <w:pPr>
              <w:rPr>
                <w:rFonts w:cs="Arial"/>
              </w:rPr>
            </w:pPr>
          </w:p>
        </w:tc>
      </w:tr>
      <w:tr w:rsidR="009068D6" w:rsidRPr="00395F31" w14:paraId="689D7174" w14:textId="77777777" w:rsidTr="0006543D">
        <w:trPr>
          <w:cantSplit/>
          <w:trHeight w:val="70"/>
          <w:tblHeader/>
          <w:jc w:val="center"/>
        </w:trPr>
        <w:tc>
          <w:tcPr>
            <w:tcW w:w="1252" w:type="pct"/>
            <w:vMerge/>
            <w:vAlign w:val="center"/>
          </w:tcPr>
          <w:p w14:paraId="2A076268" w14:textId="77777777" w:rsidR="00EB1D44" w:rsidRDefault="00EB1D44"/>
        </w:tc>
        <w:tc>
          <w:tcPr>
            <w:tcW w:w="1881" w:type="pct"/>
            <w:vAlign w:val="center"/>
          </w:tcPr>
          <w:p w14:paraId="785702E0" w14:textId="77777777" w:rsidR="0006543D" w:rsidRPr="00EF2095" w:rsidRDefault="0091470E" w:rsidP="0006543D">
            <w:r>
              <w:rPr>
                <w:noProof/>
              </w:rPr>
              <w:drawing>
                <wp:inline distT="0" distB="0" distL="0" distR="0" wp14:anchorId="6732891F" wp14:editId="18C352CA">
                  <wp:extent cx="203200" cy="203200"/>
                  <wp:effectExtent l="0" t="0" r="0" b="0"/>
                  <wp:docPr id="69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setInitiateTimer</w:t>
            </w:r>
          </w:p>
        </w:tc>
        <w:tc>
          <w:tcPr>
            <w:tcW w:w="1867" w:type="pct"/>
            <w:vAlign w:val="center"/>
          </w:tcPr>
          <w:p w14:paraId="3D16361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1825438F" w14:textId="77777777" w:rsidR="0006543D" w:rsidRPr="00EF2095" w:rsidRDefault="0006543D" w:rsidP="0006543D">
            <w:pPr>
              <w:rPr>
                <w:rFonts w:cs="Arial"/>
              </w:rPr>
            </w:pPr>
          </w:p>
        </w:tc>
      </w:tr>
      <w:tr w:rsidR="009068D6" w:rsidRPr="00395F31" w14:paraId="15842F9E" w14:textId="77777777" w:rsidTr="0006543D">
        <w:trPr>
          <w:cantSplit/>
          <w:trHeight w:val="70"/>
          <w:tblHeader/>
          <w:jc w:val="center"/>
        </w:trPr>
        <w:tc>
          <w:tcPr>
            <w:tcW w:w="1252" w:type="pct"/>
            <w:vMerge/>
            <w:vAlign w:val="center"/>
          </w:tcPr>
          <w:p w14:paraId="7B166B4B" w14:textId="77777777" w:rsidR="00EB1D44" w:rsidRDefault="00EB1D44"/>
        </w:tc>
        <w:tc>
          <w:tcPr>
            <w:tcW w:w="1881" w:type="pct"/>
            <w:vAlign w:val="center"/>
          </w:tcPr>
          <w:p w14:paraId="261F1BA0" w14:textId="77777777" w:rsidR="0006543D" w:rsidRPr="00EF2095" w:rsidRDefault="0091470E" w:rsidP="0006543D">
            <w:r>
              <w:rPr>
                <w:noProof/>
              </w:rPr>
              <w:drawing>
                <wp:inline distT="0" distB="0" distL="0" distR="0" wp14:anchorId="184BD1C6" wp14:editId="2FBB49DC">
                  <wp:extent cx="203200" cy="203200"/>
                  <wp:effectExtent l="0" t="0" r="0" b="0"/>
                  <wp:docPr id="6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monitorPublishStreamStatus</w:t>
            </w:r>
          </w:p>
        </w:tc>
        <w:tc>
          <w:tcPr>
            <w:tcW w:w="1867" w:type="pct"/>
            <w:vAlign w:val="center"/>
          </w:tcPr>
          <w:p w14:paraId="12739AE0"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78093D5E" w14:textId="77777777" w:rsidR="0006543D" w:rsidRPr="00EF2095" w:rsidRDefault="0006543D" w:rsidP="0006543D">
            <w:pPr>
              <w:rPr>
                <w:rFonts w:cs="Arial"/>
              </w:rPr>
            </w:pPr>
          </w:p>
        </w:tc>
      </w:tr>
      <w:tr w:rsidR="009068D6" w:rsidRPr="00395F31" w14:paraId="733D8836" w14:textId="77777777" w:rsidTr="0006543D">
        <w:trPr>
          <w:cantSplit/>
          <w:trHeight w:val="70"/>
          <w:tblHeader/>
          <w:jc w:val="center"/>
        </w:trPr>
        <w:tc>
          <w:tcPr>
            <w:tcW w:w="1252" w:type="pct"/>
            <w:vMerge/>
            <w:vAlign w:val="center"/>
          </w:tcPr>
          <w:p w14:paraId="0B238C9B" w14:textId="77777777" w:rsidR="00EB1D44" w:rsidRDefault="00EB1D44"/>
        </w:tc>
        <w:tc>
          <w:tcPr>
            <w:tcW w:w="1881" w:type="pct"/>
            <w:vAlign w:val="center"/>
          </w:tcPr>
          <w:p w14:paraId="6DD5BF5E" w14:textId="77777777" w:rsidR="0006543D" w:rsidRPr="00EF2095" w:rsidRDefault="0091470E" w:rsidP="0006543D">
            <w:r>
              <w:rPr>
                <w:noProof/>
              </w:rPr>
              <w:drawing>
                <wp:inline distT="0" distB="0" distL="0" distR="0" wp14:anchorId="3F0D47DA" wp14:editId="7B8A423F">
                  <wp:extent cx="203200" cy="203200"/>
                  <wp:effectExtent l="0" t="0" r="0" b="0"/>
                  <wp:docPr id="70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sendVideoStreamingStatusUpdateAlert</w:t>
            </w:r>
          </w:p>
        </w:tc>
        <w:tc>
          <w:tcPr>
            <w:tcW w:w="1867" w:type="pct"/>
            <w:vAlign w:val="center"/>
          </w:tcPr>
          <w:p w14:paraId="3C1B67AB"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264E1F8" w14:textId="77777777" w:rsidR="0006543D" w:rsidRPr="00EF2095" w:rsidRDefault="0006543D" w:rsidP="0006543D">
            <w:pPr>
              <w:rPr>
                <w:rFonts w:cs="Arial"/>
              </w:rPr>
            </w:pPr>
          </w:p>
        </w:tc>
      </w:tr>
      <w:tr w:rsidR="009068D6" w:rsidRPr="00395F31" w14:paraId="16CF2C16" w14:textId="77777777" w:rsidTr="0006543D">
        <w:trPr>
          <w:cantSplit/>
          <w:trHeight w:val="70"/>
          <w:tblHeader/>
          <w:jc w:val="center"/>
        </w:trPr>
        <w:tc>
          <w:tcPr>
            <w:tcW w:w="1252" w:type="pct"/>
            <w:vMerge/>
            <w:vAlign w:val="center"/>
          </w:tcPr>
          <w:p w14:paraId="1A9F6467" w14:textId="77777777" w:rsidR="00EB1D44" w:rsidRDefault="00EB1D44"/>
        </w:tc>
        <w:tc>
          <w:tcPr>
            <w:tcW w:w="1881" w:type="pct"/>
            <w:vAlign w:val="center"/>
          </w:tcPr>
          <w:p w14:paraId="6FDB734B" w14:textId="77777777" w:rsidR="0006543D" w:rsidRPr="00EF2095" w:rsidRDefault="0091470E" w:rsidP="0006543D">
            <w:r>
              <w:rPr>
                <w:noProof/>
              </w:rPr>
              <w:drawing>
                <wp:inline distT="0" distB="0" distL="0" distR="0" wp14:anchorId="021C52BE" wp14:editId="139EED36">
                  <wp:extent cx="203200" cy="203200"/>
                  <wp:effectExtent l="0" t="0" r="0" b="0"/>
                  <wp:docPr id="70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notifyIntrusionDetection</w:t>
            </w:r>
          </w:p>
        </w:tc>
        <w:tc>
          <w:tcPr>
            <w:tcW w:w="1867" w:type="pct"/>
            <w:vAlign w:val="center"/>
          </w:tcPr>
          <w:p w14:paraId="50E30712"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0931D13" w14:textId="77777777" w:rsidR="0006543D" w:rsidRPr="00EF2095" w:rsidRDefault="0006543D" w:rsidP="0006543D">
            <w:pPr>
              <w:rPr>
                <w:rFonts w:cs="Arial"/>
              </w:rPr>
            </w:pPr>
          </w:p>
        </w:tc>
      </w:tr>
      <w:tr w:rsidR="009068D6" w:rsidRPr="00395F31" w14:paraId="68C00C53" w14:textId="77777777" w:rsidTr="0006543D">
        <w:trPr>
          <w:cantSplit/>
          <w:trHeight w:val="70"/>
          <w:tblHeader/>
          <w:jc w:val="center"/>
        </w:trPr>
        <w:tc>
          <w:tcPr>
            <w:tcW w:w="1252" w:type="pct"/>
            <w:vMerge/>
            <w:vAlign w:val="center"/>
          </w:tcPr>
          <w:p w14:paraId="24DAF4BA" w14:textId="77777777" w:rsidR="00EB1D44" w:rsidRDefault="00EB1D44"/>
        </w:tc>
        <w:tc>
          <w:tcPr>
            <w:tcW w:w="1881" w:type="pct"/>
            <w:vAlign w:val="center"/>
          </w:tcPr>
          <w:p w14:paraId="7EEB47E7" w14:textId="77777777" w:rsidR="0006543D" w:rsidRPr="00EF2095" w:rsidRDefault="0091470E" w:rsidP="0006543D">
            <w:r>
              <w:rPr>
                <w:noProof/>
              </w:rPr>
              <w:drawing>
                <wp:inline distT="0" distB="0" distL="0" distR="0" wp14:anchorId="52FEEE36" wp14:editId="190563F0">
                  <wp:extent cx="203200" cy="203200"/>
                  <wp:effectExtent l="0" t="0" r="0" b="0"/>
                  <wp:docPr id="70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Handle Error Message</w:t>
            </w:r>
          </w:p>
        </w:tc>
        <w:tc>
          <w:tcPr>
            <w:tcW w:w="1867" w:type="pct"/>
            <w:vAlign w:val="center"/>
          </w:tcPr>
          <w:p w14:paraId="23325BE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ED7AB40" wp14:editId="32D1B7E1">
                  <wp:extent cx="203200" cy="203200"/>
                  <wp:effectExtent l="0" t="0" r="0" b="0"/>
                  <wp:docPr id="70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5DFDB2C5" w14:textId="77777777" w:rsidR="0006543D" w:rsidRPr="00EF2095" w:rsidRDefault="0006543D" w:rsidP="0006543D">
            <w:pPr>
              <w:rPr>
                <w:rFonts w:cs="Arial"/>
              </w:rPr>
            </w:pPr>
          </w:p>
        </w:tc>
      </w:tr>
      <w:tr w:rsidR="009068D6" w:rsidRPr="00395F31" w14:paraId="32513BA3" w14:textId="77777777" w:rsidTr="0006543D">
        <w:trPr>
          <w:cantSplit/>
          <w:trHeight w:val="70"/>
          <w:tblHeader/>
          <w:jc w:val="center"/>
        </w:trPr>
        <w:tc>
          <w:tcPr>
            <w:tcW w:w="1252" w:type="pct"/>
            <w:vMerge/>
            <w:vAlign w:val="center"/>
          </w:tcPr>
          <w:p w14:paraId="2AA5C769" w14:textId="77777777" w:rsidR="00EB1D44" w:rsidRDefault="00EB1D44"/>
        </w:tc>
        <w:tc>
          <w:tcPr>
            <w:tcW w:w="1881" w:type="pct"/>
            <w:vAlign w:val="center"/>
          </w:tcPr>
          <w:p w14:paraId="34DFD944" w14:textId="49AD00FF" w:rsidR="0006543D" w:rsidRPr="00EF2095" w:rsidRDefault="0091470E" w:rsidP="0006543D">
            <w:r>
              <w:rPr>
                <w:noProof/>
              </w:rPr>
              <w:drawing>
                <wp:inline distT="0" distB="0" distL="0" distR="0" wp14:anchorId="3287EF82" wp14:editId="23FC0D9E">
                  <wp:extent cx="203200" cy="203200"/>
                  <wp:effectExtent l="0" t="0" r="0" b="0"/>
                  <wp:docPr id="7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Make Decision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Overall</w:t>
            </w:r>
          </w:p>
        </w:tc>
        <w:tc>
          <w:tcPr>
            <w:tcW w:w="1867" w:type="pct"/>
            <w:vAlign w:val="center"/>
          </w:tcPr>
          <w:p w14:paraId="0A9EE28B"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C65A400" w14:textId="77777777" w:rsidR="0006543D" w:rsidRPr="00EF2095" w:rsidRDefault="0006543D" w:rsidP="0006543D">
            <w:pPr>
              <w:rPr>
                <w:rFonts w:cs="Arial"/>
              </w:rPr>
            </w:pPr>
          </w:p>
        </w:tc>
      </w:tr>
      <w:tr w:rsidR="009068D6" w:rsidRPr="00395F31" w14:paraId="7130B77E" w14:textId="77777777" w:rsidTr="0006543D">
        <w:trPr>
          <w:cantSplit/>
          <w:trHeight w:val="70"/>
          <w:tblHeader/>
          <w:jc w:val="center"/>
        </w:trPr>
        <w:tc>
          <w:tcPr>
            <w:tcW w:w="1252" w:type="pct"/>
            <w:vMerge/>
            <w:vAlign w:val="center"/>
          </w:tcPr>
          <w:p w14:paraId="7169B96C" w14:textId="77777777" w:rsidR="00EB1D44" w:rsidRDefault="00EB1D44"/>
        </w:tc>
        <w:tc>
          <w:tcPr>
            <w:tcW w:w="1881" w:type="pct"/>
            <w:vAlign w:val="center"/>
          </w:tcPr>
          <w:p w14:paraId="7FFB62EF" w14:textId="77777777" w:rsidR="0006543D" w:rsidRPr="00EF2095" w:rsidRDefault="0091470E" w:rsidP="0006543D">
            <w:r>
              <w:rPr>
                <w:noProof/>
              </w:rPr>
              <w:drawing>
                <wp:inline distT="0" distB="0" distL="0" distR="0" wp14:anchorId="17A33381" wp14:editId="6AFB8BD1">
                  <wp:extent cx="203200" cy="203200"/>
                  <wp:effectExtent l="0" t="0" r="0" b="0"/>
                  <wp:docPr id="71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timeoutRecordTimer</w:t>
            </w:r>
          </w:p>
        </w:tc>
        <w:tc>
          <w:tcPr>
            <w:tcW w:w="1867" w:type="pct"/>
            <w:vAlign w:val="center"/>
          </w:tcPr>
          <w:p w14:paraId="6A0F7105"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6D6FB2F1" w14:textId="77777777" w:rsidR="0006543D" w:rsidRPr="00EF2095" w:rsidRDefault="0006543D" w:rsidP="0006543D">
            <w:pPr>
              <w:rPr>
                <w:rFonts w:cs="Arial"/>
              </w:rPr>
            </w:pPr>
          </w:p>
        </w:tc>
      </w:tr>
      <w:tr w:rsidR="009068D6" w:rsidRPr="00395F31" w14:paraId="608A50D0" w14:textId="77777777" w:rsidTr="0006543D">
        <w:trPr>
          <w:cantSplit/>
          <w:trHeight w:val="70"/>
          <w:tblHeader/>
          <w:jc w:val="center"/>
        </w:trPr>
        <w:tc>
          <w:tcPr>
            <w:tcW w:w="1252" w:type="pct"/>
            <w:vMerge/>
            <w:vAlign w:val="center"/>
          </w:tcPr>
          <w:p w14:paraId="74FC44FF" w14:textId="77777777" w:rsidR="00EB1D44" w:rsidRDefault="00EB1D44"/>
        </w:tc>
        <w:tc>
          <w:tcPr>
            <w:tcW w:w="1881" w:type="pct"/>
            <w:vAlign w:val="center"/>
          </w:tcPr>
          <w:p w14:paraId="0CEFDDF4" w14:textId="77777777" w:rsidR="0006543D" w:rsidRPr="00EF2095" w:rsidRDefault="0091470E" w:rsidP="0006543D">
            <w:r>
              <w:rPr>
                <w:noProof/>
              </w:rPr>
              <w:drawing>
                <wp:inline distT="0" distB="0" distL="0" distR="0" wp14:anchorId="4F2FB45B" wp14:editId="7426E265">
                  <wp:extent cx="203200" cy="203200"/>
                  <wp:effectExtent l="0" t="0" r="0" b="0"/>
                  <wp:docPr id="7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Disable Arming of Sentinel Monitoring</w:t>
            </w:r>
          </w:p>
        </w:tc>
        <w:tc>
          <w:tcPr>
            <w:tcW w:w="1867" w:type="pct"/>
            <w:vAlign w:val="center"/>
          </w:tcPr>
          <w:p w14:paraId="6922A21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2C826A5" wp14:editId="237F356D">
                  <wp:extent cx="203200" cy="203200"/>
                  <wp:effectExtent l="0" t="0" r="0" b="0"/>
                  <wp:docPr id="71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Terminate selected camera video stream</w:t>
            </w:r>
          </w:p>
          <w:p w14:paraId="70B1655B" w14:textId="77777777" w:rsidR="0006543D" w:rsidRPr="00EF2095" w:rsidRDefault="0006543D" w:rsidP="0006543D">
            <w:pPr>
              <w:rPr>
                <w:rFonts w:cs="Arial"/>
              </w:rPr>
            </w:pPr>
          </w:p>
        </w:tc>
      </w:tr>
      <w:tr w:rsidR="009068D6" w:rsidRPr="00395F31" w14:paraId="2017FCB5" w14:textId="77777777" w:rsidTr="0006543D">
        <w:trPr>
          <w:cantSplit/>
          <w:trHeight w:val="70"/>
          <w:tblHeader/>
          <w:jc w:val="center"/>
        </w:trPr>
        <w:tc>
          <w:tcPr>
            <w:tcW w:w="1252" w:type="pct"/>
            <w:vMerge/>
            <w:vAlign w:val="center"/>
          </w:tcPr>
          <w:p w14:paraId="354B2609" w14:textId="77777777" w:rsidR="00EB1D44" w:rsidRDefault="00EB1D44"/>
        </w:tc>
        <w:tc>
          <w:tcPr>
            <w:tcW w:w="1881" w:type="pct"/>
            <w:vAlign w:val="center"/>
          </w:tcPr>
          <w:p w14:paraId="1EFF0562" w14:textId="77777777" w:rsidR="0006543D" w:rsidRPr="00EF2095" w:rsidRDefault="0091470E" w:rsidP="0006543D">
            <w:r>
              <w:rPr>
                <w:noProof/>
              </w:rPr>
              <w:drawing>
                <wp:inline distT="0" distB="0" distL="0" distR="0" wp14:anchorId="623153E3" wp14:editId="196C1BA3">
                  <wp:extent cx="203200" cy="203200"/>
                  <wp:effectExtent l="0" t="0" r="0" b="0"/>
                  <wp:docPr id="7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Disable Activation of  ECG Module</w:t>
            </w:r>
          </w:p>
        </w:tc>
        <w:tc>
          <w:tcPr>
            <w:tcW w:w="1867" w:type="pct"/>
            <w:vAlign w:val="center"/>
          </w:tcPr>
          <w:p w14:paraId="387E397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36CEC78" wp14:editId="64B89088">
                  <wp:extent cx="203200" cy="203200"/>
                  <wp:effectExtent l="0" t="0" r="0" b="0"/>
                  <wp:docPr id="71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Terminate selected camera video stream</w:t>
            </w:r>
          </w:p>
          <w:p w14:paraId="5D6FABA0" w14:textId="77777777" w:rsidR="0006543D" w:rsidRPr="00EF2095" w:rsidRDefault="0006543D" w:rsidP="0006543D">
            <w:pPr>
              <w:rPr>
                <w:rFonts w:cs="Arial"/>
              </w:rPr>
            </w:pPr>
          </w:p>
        </w:tc>
      </w:tr>
      <w:tr w:rsidR="009068D6" w:rsidRPr="00395F31" w14:paraId="48C54182" w14:textId="77777777" w:rsidTr="0006543D">
        <w:trPr>
          <w:cantSplit/>
          <w:trHeight w:val="70"/>
          <w:tblHeader/>
          <w:jc w:val="center"/>
        </w:trPr>
        <w:tc>
          <w:tcPr>
            <w:tcW w:w="1252" w:type="pct"/>
            <w:vMerge/>
            <w:vAlign w:val="center"/>
          </w:tcPr>
          <w:p w14:paraId="53466E97" w14:textId="77777777" w:rsidR="00EB1D44" w:rsidRDefault="00EB1D44"/>
        </w:tc>
        <w:tc>
          <w:tcPr>
            <w:tcW w:w="1881" w:type="pct"/>
            <w:vAlign w:val="center"/>
          </w:tcPr>
          <w:p w14:paraId="500D7198" w14:textId="77777777" w:rsidR="0006543D" w:rsidRPr="00EF2095" w:rsidRDefault="0091470E" w:rsidP="0006543D">
            <w:r>
              <w:rPr>
                <w:noProof/>
              </w:rPr>
              <w:drawing>
                <wp:inline distT="0" distB="0" distL="0" distR="0" wp14:anchorId="178DA28D" wp14:editId="2FA1B957">
                  <wp:extent cx="203200" cy="203200"/>
                  <wp:effectExtent l="0" t="0" r="0" b="0"/>
                  <wp:docPr id="7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receiveIPAddressPortId</w:t>
            </w:r>
          </w:p>
        </w:tc>
        <w:tc>
          <w:tcPr>
            <w:tcW w:w="1867" w:type="pct"/>
            <w:vAlign w:val="center"/>
          </w:tcPr>
          <w:p w14:paraId="2ECBACC9"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6B06952" w14:textId="77777777" w:rsidR="0006543D" w:rsidRPr="00EF2095" w:rsidRDefault="0006543D" w:rsidP="0006543D">
            <w:pPr>
              <w:rPr>
                <w:rFonts w:cs="Arial"/>
              </w:rPr>
            </w:pPr>
          </w:p>
        </w:tc>
      </w:tr>
      <w:tr w:rsidR="009068D6" w:rsidRPr="00395F31" w14:paraId="7DD199F1" w14:textId="77777777" w:rsidTr="0006543D">
        <w:trPr>
          <w:cantSplit/>
          <w:trHeight w:val="70"/>
          <w:tblHeader/>
          <w:jc w:val="center"/>
        </w:trPr>
        <w:tc>
          <w:tcPr>
            <w:tcW w:w="1252" w:type="pct"/>
            <w:vMerge/>
            <w:vAlign w:val="center"/>
          </w:tcPr>
          <w:p w14:paraId="526F0672" w14:textId="77777777" w:rsidR="00EB1D44" w:rsidRDefault="00EB1D44"/>
        </w:tc>
        <w:tc>
          <w:tcPr>
            <w:tcW w:w="1881" w:type="pct"/>
            <w:vAlign w:val="center"/>
          </w:tcPr>
          <w:p w14:paraId="085724AD" w14:textId="77777777" w:rsidR="0006543D" w:rsidRPr="00EF2095" w:rsidRDefault="0091470E" w:rsidP="0006543D">
            <w:r>
              <w:rPr>
                <w:noProof/>
              </w:rPr>
              <w:drawing>
                <wp:inline distT="0" distB="0" distL="0" distR="0" wp14:anchorId="6A500855" wp14:editId="1B5C9AE5">
                  <wp:extent cx="203200" cy="203200"/>
                  <wp:effectExtent l="0" t="0" r="0" b="0"/>
                  <wp:docPr id="72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Determine Availability of Sentinel Cloud via TCU and Inform SYNC/Phoenix and App</w:t>
            </w:r>
          </w:p>
        </w:tc>
        <w:tc>
          <w:tcPr>
            <w:tcW w:w="1867" w:type="pct"/>
            <w:vAlign w:val="center"/>
          </w:tcPr>
          <w:p w14:paraId="1226AB7C"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708D7515" w14:textId="77777777" w:rsidR="0006543D" w:rsidRPr="00EF2095" w:rsidRDefault="0006543D" w:rsidP="0006543D">
            <w:pPr>
              <w:rPr>
                <w:rFonts w:cs="Arial"/>
              </w:rPr>
            </w:pPr>
          </w:p>
        </w:tc>
      </w:tr>
      <w:tr w:rsidR="009068D6" w:rsidRPr="00395F31" w14:paraId="442B1D00" w14:textId="77777777" w:rsidTr="0006543D">
        <w:trPr>
          <w:cantSplit/>
          <w:trHeight w:val="70"/>
          <w:tblHeader/>
          <w:jc w:val="center"/>
        </w:trPr>
        <w:tc>
          <w:tcPr>
            <w:tcW w:w="1252" w:type="pct"/>
            <w:vMerge/>
            <w:vAlign w:val="center"/>
          </w:tcPr>
          <w:p w14:paraId="6D0BA15E" w14:textId="77777777" w:rsidR="00EB1D44" w:rsidRDefault="00EB1D44"/>
        </w:tc>
        <w:tc>
          <w:tcPr>
            <w:tcW w:w="1881" w:type="pct"/>
            <w:vAlign w:val="center"/>
          </w:tcPr>
          <w:p w14:paraId="723A85DC" w14:textId="77777777" w:rsidR="0006543D" w:rsidRPr="00EF2095" w:rsidRDefault="0091470E" w:rsidP="0006543D">
            <w:r>
              <w:rPr>
                <w:noProof/>
              </w:rPr>
              <w:drawing>
                <wp:inline distT="0" distB="0" distL="0" distR="0" wp14:anchorId="4AAEF9E4" wp14:editId="35B56A3C">
                  <wp:extent cx="203200" cy="203200"/>
                  <wp:effectExtent l="0" t="0" r="0" b="0"/>
                  <wp:docPr id="72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Low Battery SoC Warning</w:t>
            </w:r>
          </w:p>
        </w:tc>
        <w:tc>
          <w:tcPr>
            <w:tcW w:w="1867" w:type="pct"/>
            <w:vAlign w:val="center"/>
          </w:tcPr>
          <w:p w14:paraId="4A2E4CB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BB94170" wp14:editId="5D101DA8">
                  <wp:extent cx="203200" cy="203200"/>
                  <wp:effectExtent l="0" t="0" r="0" b="0"/>
                  <wp:docPr id="72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6D421C2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E4EAA2B" wp14:editId="3AE3224A">
                  <wp:extent cx="203200" cy="203200"/>
                  <wp:effectExtent l="0" t="0" r="0" b="0"/>
                  <wp:docPr id="72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Inform user of low battery SoC</w:t>
            </w:r>
          </w:p>
          <w:p w14:paraId="1C3F51A0" w14:textId="77777777" w:rsidR="0006543D" w:rsidRPr="00EF2095" w:rsidRDefault="0006543D" w:rsidP="0006543D">
            <w:pPr>
              <w:rPr>
                <w:rFonts w:cs="Arial"/>
              </w:rPr>
            </w:pPr>
          </w:p>
        </w:tc>
      </w:tr>
      <w:tr w:rsidR="009068D6" w:rsidRPr="00395F31" w14:paraId="5C410A94" w14:textId="77777777" w:rsidTr="0006543D">
        <w:trPr>
          <w:cantSplit/>
          <w:trHeight w:val="70"/>
          <w:tblHeader/>
          <w:jc w:val="center"/>
        </w:trPr>
        <w:tc>
          <w:tcPr>
            <w:tcW w:w="1252" w:type="pct"/>
            <w:vMerge/>
            <w:vAlign w:val="center"/>
          </w:tcPr>
          <w:p w14:paraId="4504537B" w14:textId="77777777" w:rsidR="00EB1D44" w:rsidRDefault="00EB1D44"/>
        </w:tc>
        <w:tc>
          <w:tcPr>
            <w:tcW w:w="1881" w:type="pct"/>
            <w:vAlign w:val="center"/>
          </w:tcPr>
          <w:p w14:paraId="52035E4A" w14:textId="77777777" w:rsidR="0006543D" w:rsidRPr="00EF2095" w:rsidRDefault="0091470E" w:rsidP="0006543D">
            <w:r>
              <w:rPr>
                <w:noProof/>
              </w:rPr>
              <w:drawing>
                <wp:inline distT="0" distB="0" distL="0" distR="0" wp14:anchorId="36A75596" wp14:editId="4C8B3A20">
                  <wp:extent cx="203200" cy="203200"/>
                  <wp:effectExtent l="0" t="0" r="0" b="0"/>
                  <wp:docPr id="7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Arm Sentinel Monitoring and Decide if Notification Required</w:t>
            </w:r>
          </w:p>
        </w:tc>
        <w:tc>
          <w:tcPr>
            <w:tcW w:w="1867" w:type="pct"/>
            <w:vAlign w:val="center"/>
          </w:tcPr>
          <w:p w14:paraId="66451718"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393E83C" w14:textId="77777777" w:rsidR="0006543D" w:rsidRPr="00EF2095" w:rsidRDefault="0006543D" w:rsidP="0006543D">
            <w:pPr>
              <w:rPr>
                <w:rFonts w:cs="Arial"/>
              </w:rPr>
            </w:pPr>
          </w:p>
        </w:tc>
      </w:tr>
      <w:tr w:rsidR="009068D6" w:rsidRPr="00395F31" w14:paraId="046C8233" w14:textId="77777777" w:rsidTr="0006543D">
        <w:trPr>
          <w:cantSplit/>
          <w:trHeight w:val="70"/>
          <w:tblHeader/>
          <w:jc w:val="center"/>
        </w:trPr>
        <w:tc>
          <w:tcPr>
            <w:tcW w:w="1252" w:type="pct"/>
            <w:vMerge/>
            <w:vAlign w:val="center"/>
          </w:tcPr>
          <w:p w14:paraId="463FC63A" w14:textId="77777777" w:rsidR="00EB1D44" w:rsidRDefault="00EB1D44"/>
        </w:tc>
        <w:tc>
          <w:tcPr>
            <w:tcW w:w="1881" w:type="pct"/>
            <w:vAlign w:val="center"/>
          </w:tcPr>
          <w:p w14:paraId="17A47F95" w14:textId="77777777" w:rsidR="0006543D" w:rsidRPr="00EF2095" w:rsidRDefault="0091470E" w:rsidP="0006543D">
            <w:r>
              <w:rPr>
                <w:noProof/>
              </w:rPr>
              <w:drawing>
                <wp:inline distT="0" distB="0" distL="0" distR="0" wp14:anchorId="1441C747" wp14:editId="3A86A69D">
                  <wp:extent cx="203200" cy="203200"/>
                  <wp:effectExtent l="0" t="0" r="0" b="0"/>
                  <wp:docPr id="73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Signal Quality Status</w:t>
            </w:r>
          </w:p>
        </w:tc>
        <w:tc>
          <w:tcPr>
            <w:tcW w:w="1867" w:type="pct"/>
            <w:vAlign w:val="center"/>
          </w:tcPr>
          <w:p w14:paraId="1CBF28CF"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AB2BB3C" wp14:editId="15C5E3B6">
                  <wp:extent cx="203200" cy="203200"/>
                  <wp:effectExtent l="0" t="0" r="0" b="0"/>
                  <wp:docPr id="73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Check for internet signal</w:t>
            </w:r>
          </w:p>
          <w:p w14:paraId="6C8D5115" w14:textId="77777777" w:rsidR="0006543D" w:rsidRPr="00EF2095" w:rsidRDefault="0006543D" w:rsidP="0006543D">
            <w:pPr>
              <w:rPr>
                <w:rFonts w:cs="Arial"/>
              </w:rPr>
            </w:pPr>
          </w:p>
        </w:tc>
      </w:tr>
      <w:tr w:rsidR="009068D6" w:rsidRPr="00395F31" w14:paraId="516D2256" w14:textId="77777777" w:rsidTr="0006543D">
        <w:trPr>
          <w:cantSplit/>
          <w:trHeight w:val="70"/>
          <w:tblHeader/>
          <w:jc w:val="center"/>
        </w:trPr>
        <w:tc>
          <w:tcPr>
            <w:tcW w:w="1252" w:type="pct"/>
            <w:vMerge/>
            <w:vAlign w:val="center"/>
          </w:tcPr>
          <w:p w14:paraId="51CBA3D6" w14:textId="77777777" w:rsidR="00EB1D44" w:rsidRDefault="00EB1D44"/>
        </w:tc>
        <w:tc>
          <w:tcPr>
            <w:tcW w:w="1881" w:type="pct"/>
            <w:vAlign w:val="center"/>
          </w:tcPr>
          <w:p w14:paraId="0C592342" w14:textId="77777777" w:rsidR="0006543D" w:rsidRPr="00EF2095" w:rsidRDefault="0091470E" w:rsidP="0006543D">
            <w:r>
              <w:rPr>
                <w:noProof/>
              </w:rPr>
              <w:drawing>
                <wp:inline distT="0" distB="0" distL="0" distR="0" wp14:anchorId="63BD7AB5" wp14:editId="7719576E">
                  <wp:extent cx="203200" cy="203200"/>
                  <wp:effectExtent l="0" t="0" r="0" b="0"/>
                  <wp:docPr id="73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Detect when vehicle parked</w:t>
            </w:r>
          </w:p>
        </w:tc>
        <w:tc>
          <w:tcPr>
            <w:tcW w:w="1867" w:type="pct"/>
            <w:vAlign w:val="center"/>
          </w:tcPr>
          <w:p w14:paraId="52AA5EA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6CFD6DE0" w14:textId="77777777" w:rsidR="0006543D" w:rsidRPr="00EF2095" w:rsidRDefault="0006543D" w:rsidP="0006543D">
            <w:pPr>
              <w:rPr>
                <w:rFonts w:cs="Arial"/>
              </w:rPr>
            </w:pPr>
          </w:p>
        </w:tc>
      </w:tr>
      <w:tr w:rsidR="009068D6" w:rsidRPr="00395F31" w14:paraId="59F927AE" w14:textId="77777777" w:rsidTr="0006543D">
        <w:trPr>
          <w:cantSplit/>
          <w:trHeight w:val="70"/>
          <w:tblHeader/>
          <w:jc w:val="center"/>
        </w:trPr>
        <w:tc>
          <w:tcPr>
            <w:tcW w:w="1252" w:type="pct"/>
            <w:vMerge/>
            <w:vAlign w:val="center"/>
          </w:tcPr>
          <w:p w14:paraId="62CB0FBD" w14:textId="77777777" w:rsidR="00EB1D44" w:rsidRDefault="00EB1D44"/>
        </w:tc>
        <w:tc>
          <w:tcPr>
            <w:tcW w:w="1881" w:type="pct"/>
            <w:vAlign w:val="center"/>
          </w:tcPr>
          <w:p w14:paraId="23279EFA" w14:textId="77777777" w:rsidR="0006543D" w:rsidRPr="00EF2095" w:rsidRDefault="0091470E" w:rsidP="0006543D">
            <w:r>
              <w:rPr>
                <w:noProof/>
              </w:rPr>
              <w:drawing>
                <wp:inline distT="0" distB="0" distL="0" distR="0" wp14:anchorId="223C0376" wp14:editId="735D79F1">
                  <wp:extent cx="203200" cy="203200"/>
                  <wp:effectExtent l="0" t="0" r="0" b="0"/>
                  <wp:docPr id="7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Rewrap the Video Stream</w:t>
            </w:r>
          </w:p>
        </w:tc>
        <w:tc>
          <w:tcPr>
            <w:tcW w:w="1867" w:type="pct"/>
            <w:vAlign w:val="center"/>
          </w:tcPr>
          <w:p w14:paraId="420AA41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41BF59B" wp14:editId="1FAA1A3F">
                  <wp:extent cx="203200" cy="203200"/>
                  <wp:effectExtent l="0" t="0" r="0" b="0"/>
                  <wp:docPr id="74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2D456324" w14:textId="77777777" w:rsidR="0006543D" w:rsidRPr="00EF2095" w:rsidRDefault="0006543D" w:rsidP="0006543D">
            <w:pPr>
              <w:rPr>
                <w:rFonts w:cs="Arial"/>
              </w:rPr>
            </w:pPr>
          </w:p>
        </w:tc>
      </w:tr>
      <w:tr w:rsidR="009068D6" w:rsidRPr="00395F31" w14:paraId="41858B15" w14:textId="77777777" w:rsidTr="0006543D">
        <w:trPr>
          <w:cantSplit/>
          <w:trHeight w:val="70"/>
          <w:tblHeader/>
          <w:jc w:val="center"/>
        </w:trPr>
        <w:tc>
          <w:tcPr>
            <w:tcW w:w="1252" w:type="pct"/>
            <w:vMerge/>
            <w:vAlign w:val="center"/>
          </w:tcPr>
          <w:p w14:paraId="4674229D" w14:textId="77777777" w:rsidR="00EB1D44" w:rsidRDefault="00EB1D44"/>
        </w:tc>
        <w:tc>
          <w:tcPr>
            <w:tcW w:w="1881" w:type="pct"/>
            <w:vAlign w:val="center"/>
          </w:tcPr>
          <w:p w14:paraId="7060CA28" w14:textId="77777777" w:rsidR="0006543D" w:rsidRPr="00EF2095" w:rsidRDefault="0091470E" w:rsidP="0006543D">
            <w:r>
              <w:rPr>
                <w:noProof/>
              </w:rPr>
              <w:drawing>
                <wp:inline distT="0" distB="0" distL="0" distR="0" wp14:anchorId="5BBD9BAE" wp14:editId="140A5647">
                  <wp:extent cx="203200" cy="203200"/>
                  <wp:effectExtent l="0" t="0" r="0" b="0"/>
                  <wp:docPr id="7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requestCommenceVideoStream</w:t>
            </w:r>
          </w:p>
        </w:tc>
        <w:tc>
          <w:tcPr>
            <w:tcW w:w="1867" w:type="pct"/>
            <w:vAlign w:val="center"/>
          </w:tcPr>
          <w:p w14:paraId="4C385AAA"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28FB0898" w14:textId="77777777" w:rsidR="0006543D" w:rsidRPr="00EF2095" w:rsidRDefault="0006543D" w:rsidP="0006543D">
            <w:pPr>
              <w:rPr>
                <w:rFonts w:cs="Arial"/>
              </w:rPr>
            </w:pPr>
          </w:p>
        </w:tc>
      </w:tr>
      <w:tr w:rsidR="009068D6" w:rsidRPr="00395F31" w14:paraId="309DEA84" w14:textId="77777777" w:rsidTr="0006543D">
        <w:trPr>
          <w:cantSplit/>
          <w:trHeight w:val="70"/>
          <w:tblHeader/>
          <w:jc w:val="center"/>
        </w:trPr>
        <w:tc>
          <w:tcPr>
            <w:tcW w:w="1252" w:type="pct"/>
            <w:vMerge/>
            <w:vAlign w:val="center"/>
          </w:tcPr>
          <w:p w14:paraId="3B3572A1" w14:textId="77777777" w:rsidR="00EB1D44" w:rsidRDefault="00EB1D44"/>
        </w:tc>
        <w:tc>
          <w:tcPr>
            <w:tcW w:w="1881" w:type="pct"/>
            <w:vAlign w:val="center"/>
          </w:tcPr>
          <w:p w14:paraId="0C7B67B4" w14:textId="77777777" w:rsidR="0006543D" w:rsidRPr="00EF2095" w:rsidRDefault="0091470E" w:rsidP="0006543D">
            <w:r>
              <w:rPr>
                <w:noProof/>
              </w:rPr>
              <w:drawing>
                <wp:inline distT="0" distB="0" distL="0" distR="0" wp14:anchorId="6B9CA321" wp14:editId="732B11CF">
                  <wp:extent cx="203200" cy="203200"/>
                  <wp:effectExtent l="0" t="0" r="0" b="0"/>
                  <wp:docPr id="7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ECG to Shut Down TCU</w:t>
            </w:r>
          </w:p>
        </w:tc>
        <w:tc>
          <w:tcPr>
            <w:tcW w:w="1867" w:type="pct"/>
            <w:vAlign w:val="center"/>
          </w:tcPr>
          <w:p w14:paraId="7546165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65736E5" wp14:editId="6AE1E367">
                  <wp:extent cx="203200" cy="203200"/>
                  <wp:effectExtent l="0" t="0" r="0" b="0"/>
                  <wp:docPr id="74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Terminate selected camera video stream</w:t>
            </w:r>
          </w:p>
          <w:p w14:paraId="1CD4F3E9" w14:textId="77777777" w:rsidR="0006543D" w:rsidRPr="00EF2095" w:rsidRDefault="0006543D" w:rsidP="0006543D">
            <w:pPr>
              <w:rPr>
                <w:rFonts w:cs="Arial"/>
              </w:rPr>
            </w:pPr>
          </w:p>
        </w:tc>
      </w:tr>
      <w:tr w:rsidR="009068D6" w:rsidRPr="00395F31" w14:paraId="4AA0A7F8" w14:textId="77777777" w:rsidTr="0006543D">
        <w:trPr>
          <w:cantSplit/>
          <w:trHeight w:val="70"/>
          <w:tblHeader/>
          <w:jc w:val="center"/>
        </w:trPr>
        <w:tc>
          <w:tcPr>
            <w:tcW w:w="1252" w:type="pct"/>
            <w:vMerge/>
            <w:vAlign w:val="center"/>
          </w:tcPr>
          <w:p w14:paraId="353A9EA0" w14:textId="77777777" w:rsidR="00EB1D44" w:rsidRDefault="00EB1D44"/>
        </w:tc>
        <w:tc>
          <w:tcPr>
            <w:tcW w:w="1881" w:type="pct"/>
            <w:vAlign w:val="center"/>
          </w:tcPr>
          <w:p w14:paraId="24E41D58" w14:textId="77777777" w:rsidR="0006543D" w:rsidRPr="00EF2095" w:rsidRDefault="0091470E" w:rsidP="0006543D">
            <w:r>
              <w:rPr>
                <w:noProof/>
              </w:rPr>
              <w:drawing>
                <wp:inline distT="0" distB="0" distL="0" distR="0" wp14:anchorId="76DDDC0D" wp14:editId="384FE5D2">
                  <wp:extent cx="203200" cy="203200"/>
                  <wp:effectExtent l="0" t="0" r="0" b="0"/>
                  <wp:docPr id="74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requestStopStreaming</w:t>
            </w:r>
          </w:p>
        </w:tc>
        <w:tc>
          <w:tcPr>
            <w:tcW w:w="1867" w:type="pct"/>
            <w:vAlign w:val="center"/>
          </w:tcPr>
          <w:p w14:paraId="5E467BCE"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51086893" w14:textId="77777777" w:rsidR="0006543D" w:rsidRPr="00EF2095" w:rsidRDefault="0006543D" w:rsidP="0006543D">
            <w:pPr>
              <w:rPr>
                <w:rFonts w:cs="Arial"/>
              </w:rPr>
            </w:pPr>
          </w:p>
        </w:tc>
      </w:tr>
      <w:tr w:rsidR="009068D6" w:rsidRPr="00395F31" w14:paraId="67BBBA24" w14:textId="77777777" w:rsidTr="0006543D">
        <w:trPr>
          <w:cantSplit/>
          <w:trHeight w:val="70"/>
          <w:tblHeader/>
          <w:jc w:val="center"/>
        </w:trPr>
        <w:tc>
          <w:tcPr>
            <w:tcW w:w="1252" w:type="pct"/>
            <w:vMerge/>
            <w:vAlign w:val="center"/>
          </w:tcPr>
          <w:p w14:paraId="1058A366" w14:textId="77777777" w:rsidR="00EB1D44" w:rsidRDefault="00EB1D44"/>
        </w:tc>
        <w:tc>
          <w:tcPr>
            <w:tcW w:w="1881" w:type="pct"/>
            <w:vAlign w:val="center"/>
          </w:tcPr>
          <w:p w14:paraId="33812C6A" w14:textId="77777777" w:rsidR="0006543D" w:rsidRPr="00EF2095" w:rsidRDefault="0091470E" w:rsidP="0006543D">
            <w:r>
              <w:rPr>
                <w:noProof/>
              </w:rPr>
              <w:drawing>
                <wp:inline distT="0" distB="0" distL="0" distR="0" wp14:anchorId="6C306FF2" wp14:editId="19437BC5">
                  <wp:extent cx="203200" cy="203200"/>
                  <wp:effectExtent l="0" t="0" r="0" b="0"/>
                  <wp:docPr id="75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Ensure ISC Operates when Remote Start Occurring</w:t>
            </w:r>
          </w:p>
        </w:tc>
        <w:tc>
          <w:tcPr>
            <w:tcW w:w="1867" w:type="pct"/>
            <w:vAlign w:val="center"/>
          </w:tcPr>
          <w:p w14:paraId="7D91A65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CEFFAEC" wp14:editId="2D7A1F14">
                  <wp:extent cx="203200" cy="203200"/>
                  <wp:effectExtent l="0" t="0" r="0" b="0"/>
                  <wp:docPr id="75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57A81F0A" w14:textId="77777777" w:rsidR="0006543D" w:rsidRPr="00EF2095" w:rsidRDefault="0006543D" w:rsidP="0006543D">
            <w:pPr>
              <w:rPr>
                <w:rFonts w:cs="Arial"/>
              </w:rPr>
            </w:pPr>
          </w:p>
        </w:tc>
      </w:tr>
      <w:tr w:rsidR="009068D6" w:rsidRPr="00395F31" w14:paraId="3E622BFA" w14:textId="77777777" w:rsidTr="0006543D">
        <w:trPr>
          <w:cantSplit/>
          <w:trHeight w:val="70"/>
          <w:tblHeader/>
          <w:jc w:val="center"/>
        </w:trPr>
        <w:tc>
          <w:tcPr>
            <w:tcW w:w="1252" w:type="pct"/>
            <w:vMerge/>
            <w:vAlign w:val="center"/>
          </w:tcPr>
          <w:p w14:paraId="27E0EC6B" w14:textId="77777777" w:rsidR="00EB1D44" w:rsidRDefault="00EB1D44"/>
        </w:tc>
        <w:tc>
          <w:tcPr>
            <w:tcW w:w="1881" w:type="pct"/>
            <w:vAlign w:val="center"/>
          </w:tcPr>
          <w:p w14:paraId="7ADA8994" w14:textId="77777777" w:rsidR="0006543D" w:rsidRPr="00EF2095" w:rsidRDefault="0091470E" w:rsidP="0006543D">
            <w:r>
              <w:rPr>
                <w:noProof/>
              </w:rPr>
              <w:drawing>
                <wp:inline distT="0" distB="0" distL="0" distR="0" wp14:anchorId="410718F5" wp14:editId="48554EE9">
                  <wp:extent cx="203200" cy="203200"/>
                  <wp:effectExtent l="0" t="0" r="0" b="0"/>
                  <wp:docPr id="75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setRecordingTimer</w:t>
            </w:r>
          </w:p>
        </w:tc>
        <w:tc>
          <w:tcPr>
            <w:tcW w:w="1867" w:type="pct"/>
            <w:vAlign w:val="center"/>
          </w:tcPr>
          <w:p w14:paraId="2CDCE24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0E0E29B" w14:textId="77777777" w:rsidR="0006543D" w:rsidRPr="00EF2095" w:rsidRDefault="0006543D" w:rsidP="0006543D">
            <w:pPr>
              <w:rPr>
                <w:rFonts w:cs="Arial"/>
              </w:rPr>
            </w:pPr>
          </w:p>
        </w:tc>
      </w:tr>
      <w:tr w:rsidR="009068D6" w:rsidRPr="00395F31" w14:paraId="0865E1C6" w14:textId="77777777" w:rsidTr="0006543D">
        <w:trPr>
          <w:cantSplit/>
          <w:trHeight w:val="70"/>
          <w:tblHeader/>
          <w:jc w:val="center"/>
        </w:trPr>
        <w:tc>
          <w:tcPr>
            <w:tcW w:w="1252" w:type="pct"/>
            <w:vMerge/>
            <w:vAlign w:val="center"/>
          </w:tcPr>
          <w:p w14:paraId="573DDD3A" w14:textId="77777777" w:rsidR="00EB1D44" w:rsidRDefault="00EB1D44"/>
        </w:tc>
        <w:tc>
          <w:tcPr>
            <w:tcW w:w="1881" w:type="pct"/>
            <w:vAlign w:val="center"/>
          </w:tcPr>
          <w:p w14:paraId="7B5CD7E1" w14:textId="77777777" w:rsidR="0006543D" w:rsidRPr="00EF2095" w:rsidRDefault="0091470E" w:rsidP="0006543D">
            <w:r>
              <w:rPr>
                <w:noProof/>
              </w:rPr>
              <w:drawing>
                <wp:inline distT="0" distB="0" distL="0" distR="0" wp14:anchorId="0BC12DAB" wp14:editId="0D01B79D">
                  <wp:extent cx="203200" cy="203200"/>
                  <wp:effectExtent l="0" t="0" r="0" b="0"/>
                  <wp:docPr id="75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receiveReadyBroadcastMessage</w:t>
            </w:r>
          </w:p>
        </w:tc>
        <w:tc>
          <w:tcPr>
            <w:tcW w:w="1867" w:type="pct"/>
            <w:vAlign w:val="center"/>
          </w:tcPr>
          <w:p w14:paraId="33D2BC77"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694E019" w14:textId="77777777" w:rsidR="0006543D" w:rsidRPr="00EF2095" w:rsidRDefault="0006543D" w:rsidP="0006543D">
            <w:pPr>
              <w:rPr>
                <w:rFonts w:cs="Arial"/>
              </w:rPr>
            </w:pPr>
          </w:p>
        </w:tc>
      </w:tr>
      <w:tr w:rsidR="009068D6" w:rsidRPr="00395F31" w14:paraId="18DE9175" w14:textId="77777777" w:rsidTr="0006543D">
        <w:trPr>
          <w:cantSplit/>
          <w:trHeight w:val="70"/>
          <w:tblHeader/>
          <w:jc w:val="center"/>
        </w:trPr>
        <w:tc>
          <w:tcPr>
            <w:tcW w:w="1252" w:type="pct"/>
            <w:vMerge/>
            <w:vAlign w:val="center"/>
          </w:tcPr>
          <w:p w14:paraId="47930F5E" w14:textId="77777777" w:rsidR="00EB1D44" w:rsidRDefault="00EB1D44"/>
        </w:tc>
        <w:tc>
          <w:tcPr>
            <w:tcW w:w="1881" w:type="pct"/>
            <w:vAlign w:val="center"/>
          </w:tcPr>
          <w:p w14:paraId="6FC169F4" w14:textId="77777777" w:rsidR="0006543D" w:rsidRPr="00EF2095" w:rsidRDefault="0091470E" w:rsidP="0006543D">
            <w:r>
              <w:rPr>
                <w:noProof/>
              </w:rPr>
              <w:drawing>
                <wp:inline distT="0" distB="0" distL="0" distR="0" wp14:anchorId="15EDC83F" wp14:editId="5E27D3EE">
                  <wp:extent cx="203200" cy="203200"/>
                  <wp:effectExtent l="0" t="0" r="0" b="0"/>
                  <wp:docPr id="7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ON/OFF Power Resources for ISC</w:t>
            </w:r>
          </w:p>
        </w:tc>
        <w:tc>
          <w:tcPr>
            <w:tcW w:w="1867" w:type="pct"/>
            <w:vAlign w:val="center"/>
          </w:tcPr>
          <w:p w14:paraId="6A0AA98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8FA3065" wp14:editId="711F71D9">
                  <wp:extent cx="203200" cy="203200"/>
                  <wp:effectExtent l="0" t="0" r="0" b="0"/>
                  <wp:docPr id="76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Make Decision</w:t>
            </w:r>
          </w:p>
          <w:p w14:paraId="3617866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E5F85E5" wp14:editId="11A089F8">
                  <wp:extent cx="203200" cy="203200"/>
                  <wp:effectExtent l="0" t="0" r="0" b="0"/>
                  <wp:docPr id="76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Terminate selected camera video stream</w:t>
            </w:r>
          </w:p>
          <w:p w14:paraId="3F8CD545"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6D9B886" wp14:editId="7988C6D1">
                  <wp:extent cx="203200" cy="203200"/>
                  <wp:effectExtent l="0" t="0" r="0" b="0"/>
                  <wp:docPr id="76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Cancel operation with low battery SoC</w:t>
            </w:r>
          </w:p>
        </w:tc>
      </w:tr>
      <w:tr w:rsidR="009068D6" w:rsidRPr="00395F31" w14:paraId="37DF9717" w14:textId="77777777" w:rsidTr="0006543D">
        <w:trPr>
          <w:cantSplit/>
          <w:trHeight w:val="1762"/>
          <w:tblHeader/>
          <w:jc w:val="center"/>
        </w:trPr>
        <w:tc>
          <w:tcPr>
            <w:tcW w:w="1252" w:type="pct"/>
            <w:vMerge w:val="restart"/>
            <w:vAlign w:val="center"/>
          </w:tcPr>
          <w:p w14:paraId="2D7F03BB" w14:textId="2273AEE9" w:rsidR="0006543D" w:rsidRDefault="009D300E" w:rsidP="0006543D">
            <w:pPr>
              <w:pStyle w:val="scriptNormal"/>
              <w:rPr>
                <w:color w:val="000000" w:themeColor="text1"/>
              </w:rPr>
            </w:pPr>
            <w:r>
              <w:rPr>
                <w:noProof/>
              </w:rPr>
              <w:drawing>
                <wp:inline distT="0" distB="0" distL="0" distR="0" wp14:anchorId="0F402D79" wp14:editId="2C1D4403">
                  <wp:extent cx="203200" cy="203200"/>
                  <wp:effectExtent l="0" t="0" r="0" b="0"/>
                  <wp:docPr id="766"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 xml:space="preserve">ISC Logic </w:t>
            </w:r>
            <w:r w:rsidR="003C4093">
              <w:rPr>
                <w:color w:val="000000" w:themeColor="text1"/>
              </w:rPr>
              <w:t>–</w:t>
            </w:r>
            <w:r w:rsidR="0006543D" w:rsidRPr="00395F31">
              <w:rPr>
                <w:color w:val="000000" w:themeColor="text1"/>
              </w:rPr>
              <w:t xml:space="preserve"> BCM</w:t>
            </w:r>
          </w:p>
        </w:tc>
        <w:tc>
          <w:tcPr>
            <w:tcW w:w="1881" w:type="pct"/>
            <w:vAlign w:val="center"/>
          </w:tcPr>
          <w:p w14:paraId="7CBEE8AF" w14:textId="77777777" w:rsidR="0006543D" w:rsidRPr="00EF2095" w:rsidRDefault="0091470E" w:rsidP="0006543D">
            <w:r>
              <w:rPr>
                <w:noProof/>
              </w:rPr>
              <w:drawing>
                <wp:inline distT="0" distB="0" distL="0" distR="0" wp14:anchorId="79C704BF" wp14:editId="630E1589">
                  <wp:extent cx="203200" cy="203200"/>
                  <wp:effectExtent l="0" t="0" r="0" b="0"/>
                  <wp:docPr id="76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Wake-up required CAN Network</w:t>
            </w:r>
          </w:p>
        </w:tc>
        <w:tc>
          <w:tcPr>
            <w:tcW w:w="1867" w:type="pct"/>
            <w:vAlign w:val="center"/>
          </w:tcPr>
          <w:p w14:paraId="42F173E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E5D163E" wp14:editId="442B0A76">
                  <wp:extent cx="203200" cy="203200"/>
                  <wp:effectExtent l="0" t="0" r="0" b="0"/>
                  <wp:docPr id="77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Power Source</w:t>
            </w:r>
          </w:p>
          <w:p w14:paraId="43F8B90A" w14:textId="77777777" w:rsidR="0006543D" w:rsidRPr="00EF2095" w:rsidRDefault="0006543D" w:rsidP="0006543D">
            <w:pPr>
              <w:rPr>
                <w:rFonts w:cs="Arial"/>
              </w:rPr>
            </w:pPr>
          </w:p>
        </w:tc>
      </w:tr>
      <w:tr w:rsidR="009068D6" w:rsidRPr="00395F31" w14:paraId="5924A522" w14:textId="77777777" w:rsidTr="0006543D">
        <w:trPr>
          <w:cantSplit/>
          <w:trHeight w:val="70"/>
          <w:tblHeader/>
          <w:jc w:val="center"/>
        </w:trPr>
        <w:tc>
          <w:tcPr>
            <w:tcW w:w="1252" w:type="pct"/>
            <w:vMerge/>
            <w:vAlign w:val="center"/>
          </w:tcPr>
          <w:p w14:paraId="17B41AC2" w14:textId="77777777" w:rsidR="00EB1D44" w:rsidRDefault="00EB1D44"/>
        </w:tc>
        <w:tc>
          <w:tcPr>
            <w:tcW w:w="1881" w:type="pct"/>
            <w:vAlign w:val="center"/>
          </w:tcPr>
          <w:p w14:paraId="7373504D" w14:textId="77777777" w:rsidR="0006543D" w:rsidRPr="00EF2095" w:rsidRDefault="0091470E" w:rsidP="0006543D">
            <w:r>
              <w:rPr>
                <w:noProof/>
              </w:rPr>
              <w:drawing>
                <wp:inline distT="0" distB="0" distL="0" distR="0" wp14:anchorId="423D24B6" wp14:editId="3EB63DC6">
                  <wp:extent cx="203200" cy="203200"/>
                  <wp:effectExtent l="0" t="0" r="0" b="0"/>
                  <wp:docPr id="7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Enable/Disable ADAS-DAT via iPDB Power Relay during IGN=OFF</w:t>
            </w:r>
          </w:p>
        </w:tc>
        <w:tc>
          <w:tcPr>
            <w:tcW w:w="1867" w:type="pct"/>
            <w:vAlign w:val="center"/>
          </w:tcPr>
          <w:p w14:paraId="29DC934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06C9EBB" wp14:editId="121268EB">
                  <wp:extent cx="203200" cy="203200"/>
                  <wp:effectExtent l="0" t="0" r="0" b="0"/>
                  <wp:docPr id="77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Power Source</w:t>
            </w:r>
          </w:p>
          <w:p w14:paraId="0E0B0DFF" w14:textId="77777777" w:rsidR="0006543D" w:rsidRPr="00EF2095" w:rsidRDefault="0006543D" w:rsidP="0006543D">
            <w:pPr>
              <w:rPr>
                <w:rFonts w:cs="Arial"/>
              </w:rPr>
            </w:pPr>
          </w:p>
        </w:tc>
      </w:tr>
      <w:tr w:rsidR="009068D6" w:rsidRPr="00395F31" w14:paraId="298F5154" w14:textId="77777777" w:rsidTr="0006543D">
        <w:trPr>
          <w:cantSplit/>
          <w:trHeight w:val="70"/>
          <w:tblHeader/>
          <w:jc w:val="center"/>
        </w:trPr>
        <w:tc>
          <w:tcPr>
            <w:tcW w:w="1252" w:type="pct"/>
            <w:vMerge/>
            <w:vAlign w:val="center"/>
          </w:tcPr>
          <w:p w14:paraId="6DDFFDB6" w14:textId="77777777" w:rsidR="00EB1D44" w:rsidRDefault="00EB1D44"/>
        </w:tc>
        <w:tc>
          <w:tcPr>
            <w:tcW w:w="1881" w:type="pct"/>
            <w:vAlign w:val="center"/>
          </w:tcPr>
          <w:p w14:paraId="451532B1" w14:textId="77777777" w:rsidR="0006543D" w:rsidRPr="00EF2095" w:rsidRDefault="0091470E" w:rsidP="0006543D">
            <w:r>
              <w:rPr>
                <w:noProof/>
              </w:rPr>
              <w:drawing>
                <wp:inline distT="0" distB="0" distL="0" distR="0" wp14:anchorId="674FB1F2" wp14:editId="776A820D">
                  <wp:extent cx="203200" cy="203200"/>
                  <wp:effectExtent l="0" t="0" r="0" b="0"/>
                  <wp:docPr id="7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PDB to Provide Power to ADAS/DAT </w:t>
            </w:r>
          </w:p>
        </w:tc>
        <w:tc>
          <w:tcPr>
            <w:tcW w:w="1867" w:type="pct"/>
            <w:vAlign w:val="center"/>
          </w:tcPr>
          <w:p w14:paraId="594688A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C0C3790" wp14:editId="0BBC7F7C">
                  <wp:extent cx="203200" cy="203200"/>
                  <wp:effectExtent l="0" t="0" r="0" b="0"/>
                  <wp:docPr id="77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Power Source</w:t>
            </w:r>
          </w:p>
          <w:p w14:paraId="01F4DB5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973684D" wp14:editId="3B752AEA">
                  <wp:extent cx="203200" cy="203200"/>
                  <wp:effectExtent l="0" t="0" r="0" b="0"/>
                  <wp:docPr id="78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Forward selected camera transmission</w:t>
            </w:r>
          </w:p>
        </w:tc>
      </w:tr>
      <w:tr w:rsidR="009068D6" w:rsidRPr="00395F31" w14:paraId="497F7ED9" w14:textId="77777777" w:rsidTr="0006543D">
        <w:trPr>
          <w:cantSplit/>
          <w:trHeight w:val="1762"/>
          <w:tblHeader/>
          <w:jc w:val="center"/>
        </w:trPr>
        <w:tc>
          <w:tcPr>
            <w:tcW w:w="1252" w:type="pct"/>
            <w:vMerge w:val="restart"/>
            <w:vAlign w:val="center"/>
          </w:tcPr>
          <w:p w14:paraId="7A2FCA3F" w14:textId="77777777" w:rsidR="0006543D" w:rsidRDefault="009D300E" w:rsidP="0006543D">
            <w:pPr>
              <w:pStyle w:val="scriptNormal"/>
              <w:rPr>
                <w:color w:val="000000" w:themeColor="text1"/>
              </w:rPr>
            </w:pPr>
            <w:r>
              <w:rPr>
                <w:noProof/>
              </w:rPr>
              <w:drawing>
                <wp:inline distT="0" distB="0" distL="0" distR="0" wp14:anchorId="18FC1DCA" wp14:editId="1B0F8C80">
                  <wp:extent cx="203200" cy="203200"/>
                  <wp:effectExtent l="0" t="0" r="0" b="0"/>
                  <wp:docPr id="782"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Cabin Interior Camera_analog</w:t>
            </w:r>
          </w:p>
        </w:tc>
        <w:tc>
          <w:tcPr>
            <w:tcW w:w="1881" w:type="pct"/>
            <w:vAlign w:val="center"/>
          </w:tcPr>
          <w:p w14:paraId="166ED5B7" w14:textId="5382F647" w:rsidR="0006543D" w:rsidRPr="00EF2095" w:rsidRDefault="0091470E" w:rsidP="0006543D">
            <w:r>
              <w:rPr>
                <w:noProof/>
              </w:rPr>
              <w:drawing>
                <wp:inline distT="0" distB="0" distL="0" distR="0" wp14:anchorId="3E8DD43B" wp14:editId="6213AB15">
                  <wp:extent cx="203200" cy="203200"/>
                  <wp:effectExtent l="0" t="0" r="0" b="0"/>
                  <wp:docPr id="78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Distortion Correction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Dewarping for Internal (Analogue Output) Cameras: Cabin</w:t>
            </w:r>
          </w:p>
        </w:tc>
        <w:tc>
          <w:tcPr>
            <w:tcW w:w="1867" w:type="pct"/>
            <w:vAlign w:val="center"/>
          </w:tcPr>
          <w:p w14:paraId="350986A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79721B1" wp14:editId="6BF44DB4">
                  <wp:extent cx="203200" cy="203200"/>
                  <wp:effectExtent l="0" t="0" r="0" b="0"/>
                  <wp:docPr id="78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Selected camera streams video</w:t>
            </w:r>
          </w:p>
        </w:tc>
      </w:tr>
      <w:tr w:rsidR="009068D6" w:rsidRPr="00395F31" w14:paraId="57F9BBE9" w14:textId="77777777" w:rsidTr="0006543D">
        <w:trPr>
          <w:cantSplit/>
          <w:trHeight w:val="1762"/>
          <w:tblHeader/>
          <w:jc w:val="center"/>
        </w:trPr>
        <w:tc>
          <w:tcPr>
            <w:tcW w:w="1252" w:type="pct"/>
            <w:vMerge w:val="restart"/>
            <w:vAlign w:val="center"/>
          </w:tcPr>
          <w:p w14:paraId="3B321DEE" w14:textId="77777777" w:rsidR="0006543D" w:rsidRDefault="009D300E" w:rsidP="0006543D">
            <w:pPr>
              <w:pStyle w:val="scriptNormal"/>
              <w:rPr>
                <w:color w:val="000000" w:themeColor="text1"/>
              </w:rPr>
            </w:pPr>
            <w:r>
              <w:rPr>
                <w:noProof/>
              </w:rPr>
              <w:drawing>
                <wp:inline distT="0" distB="0" distL="0" distR="0" wp14:anchorId="1655DA65" wp14:editId="76A80CA9">
                  <wp:extent cx="203200" cy="203200"/>
                  <wp:effectExtent l="0" t="0" r="0" b="0"/>
                  <wp:docPr id="788"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US Sensor Cabin</w:t>
            </w:r>
          </w:p>
        </w:tc>
        <w:tc>
          <w:tcPr>
            <w:tcW w:w="1881" w:type="pct"/>
            <w:vAlign w:val="center"/>
          </w:tcPr>
          <w:p w14:paraId="0CB2F7CD" w14:textId="77777777" w:rsidR="0006543D" w:rsidRPr="00EF2095" w:rsidRDefault="0091470E" w:rsidP="0006543D">
            <w:r>
              <w:rPr>
                <w:noProof/>
              </w:rPr>
              <w:drawing>
                <wp:inline distT="0" distB="0" distL="0" distR="0" wp14:anchorId="27FAA389" wp14:editId="55608739">
                  <wp:extent cx="203200" cy="203200"/>
                  <wp:effectExtent l="0" t="0" r="0" b="0"/>
                  <wp:docPr id="7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Create Threat Event Warning Signal</w:t>
            </w:r>
          </w:p>
        </w:tc>
        <w:tc>
          <w:tcPr>
            <w:tcW w:w="1867" w:type="pct"/>
            <w:vAlign w:val="center"/>
          </w:tcPr>
          <w:p w14:paraId="48D919C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3308858" wp14:editId="27EB94BA">
                  <wp:extent cx="203200" cy="203200"/>
                  <wp:effectExtent l="0" t="0" r="0" b="0"/>
                  <wp:docPr id="79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p w14:paraId="4BBE20B6"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3B567AF" wp14:editId="31575C52">
                  <wp:extent cx="203200" cy="203200"/>
                  <wp:effectExtent l="0" t="0" r="0" b="0"/>
                  <wp:docPr id="794"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 Intruder Signals</w:t>
            </w:r>
          </w:p>
        </w:tc>
      </w:tr>
      <w:tr w:rsidR="009068D6" w:rsidRPr="00395F31" w14:paraId="207E79E0" w14:textId="77777777" w:rsidTr="0006543D">
        <w:trPr>
          <w:cantSplit/>
          <w:trHeight w:val="1762"/>
          <w:tblHeader/>
          <w:jc w:val="center"/>
        </w:trPr>
        <w:tc>
          <w:tcPr>
            <w:tcW w:w="1252" w:type="pct"/>
            <w:vMerge w:val="restart"/>
            <w:vAlign w:val="center"/>
          </w:tcPr>
          <w:p w14:paraId="22AAB2A9" w14:textId="77777777" w:rsidR="0006543D" w:rsidRDefault="009D300E" w:rsidP="0006543D">
            <w:pPr>
              <w:pStyle w:val="scriptNormal"/>
              <w:rPr>
                <w:color w:val="000000" w:themeColor="text1"/>
              </w:rPr>
            </w:pPr>
            <w:r>
              <w:rPr>
                <w:noProof/>
              </w:rPr>
              <w:drawing>
                <wp:inline distT="0" distB="0" distL="0" distR="0" wp14:anchorId="7F7D9505" wp14:editId="0FCADBDA">
                  <wp:extent cx="203200" cy="203200"/>
                  <wp:effectExtent l="0" t="0" r="0" b="0"/>
                  <wp:docPr id="796"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Inclination Sensor Cargo</w:t>
            </w:r>
          </w:p>
        </w:tc>
        <w:tc>
          <w:tcPr>
            <w:tcW w:w="1881" w:type="pct"/>
            <w:vAlign w:val="center"/>
          </w:tcPr>
          <w:p w14:paraId="0994CF25" w14:textId="77777777" w:rsidR="0006543D" w:rsidRPr="00EF2095" w:rsidRDefault="0091470E" w:rsidP="0006543D">
            <w:r>
              <w:rPr>
                <w:noProof/>
              </w:rPr>
              <w:drawing>
                <wp:inline distT="0" distB="0" distL="0" distR="0" wp14:anchorId="7460F78F" wp14:editId="47062016">
                  <wp:extent cx="203200" cy="203200"/>
                  <wp:effectExtent l="0" t="0" r="0" b="0"/>
                  <wp:docPr id="7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Create Threat Event Warning Signal</w:t>
            </w:r>
          </w:p>
        </w:tc>
        <w:tc>
          <w:tcPr>
            <w:tcW w:w="1867" w:type="pct"/>
            <w:vAlign w:val="center"/>
          </w:tcPr>
          <w:p w14:paraId="2CDB787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109BEA3" wp14:editId="7DE35A76">
                  <wp:extent cx="203200" cy="203200"/>
                  <wp:effectExtent l="0" t="0" r="0" b="0"/>
                  <wp:docPr id="80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Intruder Detection</w:t>
            </w:r>
          </w:p>
          <w:p w14:paraId="7AA82AC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6126C9D" wp14:editId="5BDD6D5E">
                  <wp:extent cx="203200" cy="203200"/>
                  <wp:effectExtent l="0" t="0" r="0" b="0"/>
                  <wp:docPr id="80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 Intruder Signals</w:t>
            </w:r>
          </w:p>
        </w:tc>
      </w:tr>
      <w:tr w:rsidR="009068D6" w:rsidRPr="00395F31" w14:paraId="5AEBCEFE" w14:textId="77777777" w:rsidTr="0006543D">
        <w:trPr>
          <w:cantSplit/>
          <w:trHeight w:val="1762"/>
          <w:tblHeader/>
          <w:jc w:val="center"/>
        </w:trPr>
        <w:tc>
          <w:tcPr>
            <w:tcW w:w="1252" w:type="pct"/>
            <w:vMerge w:val="restart"/>
            <w:vAlign w:val="center"/>
          </w:tcPr>
          <w:p w14:paraId="2F164ED5" w14:textId="77777777" w:rsidR="0006543D" w:rsidRDefault="009D300E" w:rsidP="0006543D">
            <w:pPr>
              <w:pStyle w:val="scriptNormal"/>
              <w:rPr>
                <w:color w:val="000000" w:themeColor="text1"/>
              </w:rPr>
            </w:pPr>
            <w:r>
              <w:rPr>
                <w:noProof/>
              </w:rPr>
              <w:lastRenderedPageBreak/>
              <w:drawing>
                <wp:inline distT="0" distB="0" distL="0" distR="0" wp14:anchorId="58B9A10A" wp14:editId="6463DA11">
                  <wp:extent cx="203200" cy="203200"/>
                  <wp:effectExtent l="0" t="0" r="0" b="0"/>
                  <wp:docPr id="804"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IR_Light_SecondRow</w:t>
            </w:r>
          </w:p>
        </w:tc>
        <w:tc>
          <w:tcPr>
            <w:tcW w:w="1881" w:type="pct"/>
            <w:vAlign w:val="center"/>
          </w:tcPr>
          <w:p w14:paraId="05DB0DA9" w14:textId="77777777" w:rsidR="0006543D" w:rsidRPr="00EF2095" w:rsidRDefault="0091470E" w:rsidP="0006543D">
            <w:r>
              <w:rPr>
                <w:noProof/>
              </w:rPr>
              <w:drawing>
                <wp:inline distT="0" distB="0" distL="0" distR="0" wp14:anchorId="65B1AB6B" wp14:editId="6C0A21A1">
                  <wp:extent cx="203200" cy="203200"/>
                  <wp:effectExtent l="0" t="0" r="0" b="0"/>
                  <wp:docPr id="80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IR Lighting and Indicate Recording: Cargo</w:t>
            </w:r>
          </w:p>
        </w:tc>
        <w:tc>
          <w:tcPr>
            <w:tcW w:w="1867" w:type="pct"/>
            <w:vAlign w:val="center"/>
          </w:tcPr>
          <w:p w14:paraId="3FA7BC6D"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BB8FDB2" wp14:editId="62E97831">
                  <wp:extent cx="203200" cy="203200"/>
                  <wp:effectExtent l="0" t="0" r="0" b="0"/>
                  <wp:docPr id="80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Additioinal Lighting (Infra Red)</w:t>
            </w:r>
          </w:p>
          <w:p w14:paraId="20F465A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1B4EA89" wp14:editId="0496517B">
                  <wp:extent cx="203200" cy="203200"/>
                  <wp:effectExtent l="0" t="0" r="0" b="0"/>
                  <wp:docPr id="810"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DAT_Warn When Recording</w:t>
            </w:r>
          </w:p>
        </w:tc>
      </w:tr>
      <w:tr w:rsidR="009068D6" w:rsidRPr="00395F31" w14:paraId="5544640C" w14:textId="77777777" w:rsidTr="0006543D">
        <w:trPr>
          <w:cantSplit/>
          <w:trHeight w:val="1762"/>
          <w:tblHeader/>
          <w:jc w:val="center"/>
        </w:trPr>
        <w:tc>
          <w:tcPr>
            <w:tcW w:w="1252" w:type="pct"/>
            <w:vMerge w:val="restart"/>
            <w:vAlign w:val="center"/>
          </w:tcPr>
          <w:p w14:paraId="2370C9A1" w14:textId="77777777" w:rsidR="0006543D" w:rsidRDefault="009D300E" w:rsidP="0006543D">
            <w:pPr>
              <w:pStyle w:val="scriptNormal"/>
              <w:rPr>
                <w:color w:val="000000" w:themeColor="text1"/>
              </w:rPr>
            </w:pPr>
            <w:r>
              <w:rPr>
                <w:noProof/>
              </w:rPr>
              <w:drawing>
                <wp:inline distT="0" distB="0" distL="0" distR="0" wp14:anchorId="15C088A5" wp14:editId="1646D4D2">
                  <wp:extent cx="203200" cy="203200"/>
                  <wp:effectExtent l="0" t="0" r="0" b="0"/>
                  <wp:docPr id="812"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SLI Battery System</w:t>
            </w:r>
          </w:p>
        </w:tc>
        <w:tc>
          <w:tcPr>
            <w:tcW w:w="1881" w:type="pct"/>
            <w:vAlign w:val="center"/>
          </w:tcPr>
          <w:p w14:paraId="38F3F9C9" w14:textId="77777777" w:rsidR="0006543D" w:rsidRPr="00EF2095" w:rsidRDefault="0091470E" w:rsidP="0006543D">
            <w:r>
              <w:rPr>
                <w:noProof/>
              </w:rPr>
              <w:drawing>
                <wp:inline distT="0" distB="0" distL="0" distR="0" wp14:anchorId="365F3C94" wp14:editId="7EA3CDC2">
                  <wp:extent cx="203200" cy="203200"/>
                  <wp:effectExtent l="0" t="0" r="0" b="0"/>
                  <wp:docPr id="81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Supply Power with IGN OFF</w:t>
            </w:r>
          </w:p>
        </w:tc>
        <w:tc>
          <w:tcPr>
            <w:tcW w:w="1867" w:type="pct"/>
            <w:vAlign w:val="center"/>
          </w:tcPr>
          <w:p w14:paraId="02C254C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D197D11" wp14:editId="05DFDD1B">
                  <wp:extent cx="203200" cy="203200"/>
                  <wp:effectExtent l="0" t="0" r="0" b="0"/>
                  <wp:docPr id="816"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Supply Power to Radar with IGN=OFF</w:t>
            </w:r>
          </w:p>
          <w:p w14:paraId="743A6DE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83205E2" wp14:editId="3218AE55">
                  <wp:extent cx="203200" cy="203200"/>
                  <wp:effectExtent l="0" t="0" r="0" b="0"/>
                  <wp:docPr id="81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Set power mode in ignition off</w:t>
            </w:r>
          </w:p>
          <w:p w14:paraId="0097A93E" w14:textId="77777777" w:rsidR="0006543D" w:rsidRPr="00EF2095" w:rsidRDefault="0006543D" w:rsidP="0006543D">
            <w:pPr>
              <w:rPr>
                <w:rFonts w:cs="Arial"/>
              </w:rPr>
            </w:pPr>
          </w:p>
        </w:tc>
      </w:tr>
      <w:tr w:rsidR="009068D6" w:rsidRPr="00395F31" w14:paraId="65DF3222" w14:textId="77777777" w:rsidTr="0006543D">
        <w:trPr>
          <w:cantSplit/>
          <w:trHeight w:val="70"/>
          <w:tblHeader/>
          <w:jc w:val="center"/>
        </w:trPr>
        <w:tc>
          <w:tcPr>
            <w:tcW w:w="1252" w:type="pct"/>
            <w:vMerge/>
            <w:vAlign w:val="center"/>
          </w:tcPr>
          <w:p w14:paraId="3BBF06DD" w14:textId="77777777" w:rsidR="00EB1D44" w:rsidRDefault="00EB1D44"/>
        </w:tc>
        <w:tc>
          <w:tcPr>
            <w:tcW w:w="1881" w:type="pct"/>
            <w:vAlign w:val="center"/>
          </w:tcPr>
          <w:p w14:paraId="2A771DCF" w14:textId="77777777" w:rsidR="0006543D" w:rsidRPr="00EF2095" w:rsidRDefault="0091470E" w:rsidP="0006543D">
            <w:r>
              <w:rPr>
                <w:noProof/>
              </w:rPr>
              <w:drawing>
                <wp:inline distT="0" distB="0" distL="0" distR="0" wp14:anchorId="77E4B6D6" wp14:editId="1C472648">
                  <wp:extent cx="203200" cy="203200"/>
                  <wp:effectExtent l="0" t="0" r="0" b="0"/>
                  <wp:docPr id="8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Monitor Battery SoC</w:t>
            </w:r>
          </w:p>
        </w:tc>
        <w:tc>
          <w:tcPr>
            <w:tcW w:w="1867" w:type="pct"/>
            <w:vAlign w:val="center"/>
          </w:tcPr>
          <w:p w14:paraId="36BF59A7"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094596B" wp14:editId="06373FBB">
                  <wp:extent cx="203200" cy="203200"/>
                  <wp:effectExtent l="0" t="0" r="0" b="0"/>
                  <wp:docPr id="822"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Vehicle Battery Information</w:t>
            </w:r>
          </w:p>
        </w:tc>
      </w:tr>
      <w:tr w:rsidR="009068D6" w:rsidRPr="00395F31" w14:paraId="1110703B" w14:textId="77777777" w:rsidTr="0006543D">
        <w:trPr>
          <w:cantSplit/>
          <w:trHeight w:val="1762"/>
          <w:tblHeader/>
          <w:jc w:val="center"/>
        </w:trPr>
        <w:tc>
          <w:tcPr>
            <w:tcW w:w="1252" w:type="pct"/>
            <w:vMerge w:val="restart"/>
            <w:vAlign w:val="center"/>
          </w:tcPr>
          <w:p w14:paraId="3E9333B8" w14:textId="77777777" w:rsidR="0006543D" w:rsidRDefault="009D300E" w:rsidP="0006543D">
            <w:pPr>
              <w:pStyle w:val="scriptNormal"/>
              <w:rPr>
                <w:color w:val="000000" w:themeColor="text1"/>
              </w:rPr>
            </w:pPr>
            <w:r>
              <w:rPr>
                <w:noProof/>
              </w:rPr>
              <w:drawing>
                <wp:inline distT="0" distB="0" distL="0" distR="0" wp14:anchorId="1094A51B" wp14:editId="318EAAD1">
                  <wp:extent cx="203200" cy="203200"/>
                  <wp:effectExtent l="0" t="0" r="0" b="0"/>
                  <wp:docPr id="824" name="Picture -1623006167.jpg" descr="-162300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623006167.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Cargo Interior Camera / CHMSL Bed Interior Camera_analog</w:t>
            </w:r>
          </w:p>
        </w:tc>
        <w:tc>
          <w:tcPr>
            <w:tcW w:w="1881" w:type="pct"/>
            <w:vAlign w:val="center"/>
          </w:tcPr>
          <w:p w14:paraId="3033ECDE" w14:textId="3B5EDF81" w:rsidR="0006543D" w:rsidRPr="00EF2095" w:rsidRDefault="0091470E" w:rsidP="0006543D">
            <w:r>
              <w:rPr>
                <w:noProof/>
              </w:rPr>
              <w:drawing>
                <wp:inline distT="0" distB="0" distL="0" distR="0" wp14:anchorId="493BDBA2" wp14:editId="1865A92D">
                  <wp:extent cx="203200" cy="203200"/>
                  <wp:effectExtent l="0" t="0" r="0" b="0"/>
                  <wp:docPr id="8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733286227.jpg"/>
                          <pic:cNvPicPr/>
                        </pic:nvPicPr>
                        <pic:blipFill>
                          <a:blip r:embed="rId15"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 xml:space="preserve">Distortion Correction </w:t>
            </w:r>
            <w:r w:rsidR="003C4093">
              <w:rPr>
                <w:rFonts w:ascii="Source Sans Pro" w:hAnsi="Source Sans Pro"/>
                <w:color w:val="3E3F40"/>
                <w:sz w:val="21"/>
                <w:szCs w:val="21"/>
                <w:shd w:val="clear" w:color="auto" w:fill="FFFFFF"/>
              </w:rPr>
              <w:t>–</w:t>
            </w:r>
            <w:r w:rsidR="0006543D">
              <w:rPr>
                <w:rFonts w:ascii="Source Sans Pro" w:hAnsi="Source Sans Pro"/>
                <w:color w:val="3E3F40"/>
                <w:sz w:val="21"/>
                <w:szCs w:val="21"/>
                <w:shd w:val="clear" w:color="auto" w:fill="FFFFFF"/>
              </w:rPr>
              <w:t xml:space="preserve"> Dewarping for Internal (Analogue Output) Cameras: Cargo</w:t>
            </w:r>
          </w:p>
        </w:tc>
        <w:tc>
          <w:tcPr>
            <w:tcW w:w="1867" w:type="pct"/>
            <w:vAlign w:val="center"/>
          </w:tcPr>
          <w:p w14:paraId="5312BE0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F17D63A" wp14:editId="20822F5C">
                  <wp:extent cx="203200" cy="203200"/>
                  <wp:effectExtent l="0" t="0" r="0" b="0"/>
                  <wp:docPr id="828" name="Picture -211413277.jpg" descr="-21141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211413277.jpg"/>
                          <pic:cNvPicPr/>
                        </pic:nvPicPr>
                        <pic:blipFill>
                          <a:blip r:embed="rId30"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Selected camera streams video</w:t>
            </w:r>
          </w:p>
        </w:tc>
      </w:tr>
    </w:tbl>
    <w:p w14:paraId="1402E81D" w14:textId="0B2CF1CB" w:rsidR="00072314" w:rsidRPr="00395F31" w:rsidRDefault="00E443A9" w:rsidP="00072314">
      <w:pPr>
        <w:pStyle w:val="Caption"/>
      </w:pPr>
      <w:bookmarkStart w:id="160" w:name="_Ref10186171"/>
      <w:bookmarkStart w:id="161" w:name="_Toc35000667"/>
      <w:bookmarkStart w:id="162" w:name="_Toc103766706"/>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885201">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885201">
        <w:rPr>
          <w:noProof/>
        </w:rPr>
        <w:t>7</w:t>
      </w:r>
      <w:r w:rsidRPr="00395F31">
        <w:rPr>
          <w:noProof/>
        </w:rPr>
        <w:fldChar w:fldCharType="end"/>
      </w:r>
      <w:r w:rsidRPr="00395F31">
        <w:t xml:space="preserve">: </w:t>
      </w:r>
      <w:bookmarkStart w:id="163" w:name="_Ref10186287"/>
      <w:r w:rsidR="00072314" w:rsidRPr="00395F31">
        <w:t>Function Allocation Table</w:t>
      </w:r>
      <w:bookmarkEnd w:id="163"/>
      <w:bookmarkEnd w:id="160"/>
      <w:r w:rsidR="00072314" w:rsidRPr="00395F31">
        <w:t xml:space="preserve"> (Basic)</w:t>
      </w:r>
      <w:bookmarkEnd w:id="161"/>
      <w:bookmarkEnd w:id="162"/>
    </w:p>
    <w:p w14:paraId="4E8F6ED6" w14:textId="1AA263BA" w:rsidR="00072314"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643C86" w:rsidRPr="00395F31" w14:paraId="7CF5281D" w14:textId="77777777" w:rsidTr="001D18E6">
        <w:tc>
          <w:tcPr>
            <w:tcW w:w="1522" w:type="pct"/>
            <w:gridSpan w:val="2"/>
            <w:shd w:val="clear" w:color="auto" w:fill="D9D9D9" w:themeFill="background1" w:themeFillShade="D9"/>
          </w:tcPr>
          <w:p w14:paraId="6F9BDA76" w14:textId="77777777" w:rsidR="00072314" w:rsidRPr="00395F31" w:rsidRDefault="00072314" w:rsidP="001D18E6">
            <w:pPr>
              <w:pStyle w:val="TableHeader0"/>
              <w:spacing w:line="276" w:lineRule="auto"/>
              <w:jc w:val="center"/>
              <w:rPr>
                <w:lang w:val="en-GB"/>
              </w:rPr>
            </w:pPr>
            <w:r w:rsidRPr="00395F31">
              <w:rPr>
                <w:lang w:val="en-GB"/>
              </w:rPr>
              <w:t>Component</w:t>
            </w:r>
          </w:p>
        </w:tc>
        <w:tc>
          <w:tcPr>
            <w:tcW w:w="1681" w:type="pct"/>
            <w:shd w:val="clear" w:color="auto" w:fill="D9D9D9" w:themeFill="background1" w:themeFillShade="D9"/>
          </w:tcPr>
          <w:p w14:paraId="4918CF16"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797" w:type="pct"/>
            <w:gridSpan w:val="2"/>
            <w:shd w:val="clear" w:color="auto" w:fill="D9D9D9" w:themeFill="background1" w:themeFillShade="D9"/>
          </w:tcPr>
          <w:p w14:paraId="57CD6053" w14:textId="77777777" w:rsidR="00072314" w:rsidRPr="00395F31" w:rsidRDefault="00072314" w:rsidP="001D18E6">
            <w:pPr>
              <w:pStyle w:val="TableHeader0"/>
              <w:spacing w:line="276" w:lineRule="auto"/>
              <w:jc w:val="center"/>
              <w:rPr>
                <w:lang w:val="en-GB"/>
              </w:rPr>
            </w:pPr>
            <w:r w:rsidRPr="00395F31">
              <w:rPr>
                <w:lang w:val="en-GB"/>
              </w:rPr>
              <w:t>TSR</w:t>
            </w:r>
          </w:p>
        </w:tc>
      </w:tr>
      <w:tr w:rsidR="001722A3" w:rsidRPr="00395F31" w14:paraId="4C72AC8F" w14:textId="77777777" w:rsidTr="0004232F">
        <w:trPr>
          <w:trHeight w:val="334"/>
        </w:trPr>
        <w:tc>
          <w:tcPr>
            <w:tcW w:w="1213" w:type="pct"/>
            <w:shd w:val="clear" w:color="auto" w:fill="D9D9D9" w:themeFill="background1" w:themeFillShade="D9"/>
          </w:tcPr>
          <w:p w14:paraId="6410EA2D" w14:textId="77777777" w:rsidR="00072314" w:rsidRPr="00395F31" w:rsidRDefault="00072314" w:rsidP="001D18E6">
            <w:pPr>
              <w:pStyle w:val="TableHeader0"/>
              <w:spacing w:line="276" w:lineRule="auto"/>
              <w:jc w:val="center"/>
              <w:rPr>
                <w:lang w:val="en-GB"/>
              </w:rPr>
            </w:pPr>
            <w:r w:rsidRPr="00395F31">
              <w:rPr>
                <w:lang w:val="en-GB"/>
              </w:rPr>
              <w:t>Name</w:t>
            </w:r>
          </w:p>
        </w:tc>
        <w:tc>
          <w:tcPr>
            <w:tcW w:w="309" w:type="pct"/>
            <w:shd w:val="clear" w:color="auto" w:fill="D9D9D9" w:themeFill="background1" w:themeFillShade="D9"/>
          </w:tcPr>
          <w:p w14:paraId="77F4B41C" w14:textId="77777777" w:rsidR="00072314" w:rsidRPr="00395F31" w:rsidRDefault="00072314" w:rsidP="001D18E6">
            <w:pPr>
              <w:pStyle w:val="TableHeader0"/>
              <w:spacing w:line="276" w:lineRule="auto"/>
              <w:jc w:val="center"/>
              <w:rPr>
                <w:lang w:val="en-GB"/>
              </w:rPr>
            </w:pPr>
            <w:r w:rsidRPr="00395F31">
              <w:rPr>
                <w:lang w:val="en-GB"/>
              </w:rPr>
              <w:t>ASIL</w:t>
            </w:r>
          </w:p>
        </w:tc>
        <w:tc>
          <w:tcPr>
            <w:tcW w:w="1681" w:type="pct"/>
            <w:shd w:val="clear" w:color="auto" w:fill="D9D9D9" w:themeFill="background1" w:themeFillShade="D9"/>
          </w:tcPr>
          <w:p w14:paraId="01AE885E" w14:textId="77777777" w:rsidR="00072314" w:rsidRPr="00395F31"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Pr="00395F31" w:rsidRDefault="00072314" w:rsidP="001D18E6">
            <w:pPr>
              <w:pStyle w:val="TableHeader0"/>
              <w:spacing w:line="276" w:lineRule="auto"/>
              <w:jc w:val="center"/>
              <w:rPr>
                <w:lang w:val="en-GB"/>
              </w:rPr>
            </w:pPr>
            <w:r w:rsidRPr="00395F31">
              <w:rPr>
                <w:lang w:val="en-GB"/>
              </w:rPr>
              <w:t>ID</w:t>
            </w:r>
          </w:p>
        </w:tc>
        <w:tc>
          <w:tcPr>
            <w:tcW w:w="308" w:type="pct"/>
            <w:shd w:val="clear" w:color="auto" w:fill="D9D9D9" w:themeFill="background1" w:themeFillShade="D9"/>
          </w:tcPr>
          <w:p w14:paraId="111E24B3" w14:textId="77777777" w:rsidR="00072314" w:rsidRPr="00395F31" w:rsidRDefault="00072314" w:rsidP="001D18E6">
            <w:pPr>
              <w:pStyle w:val="TableHeader0"/>
              <w:spacing w:line="276" w:lineRule="auto"/>
              <w:jc w:val="center"/>
              <w:rPr>
                <w:lang w:val="en-GB"/>
              </w:rPr>
            </w:pPr>
            <w:r w:rsidRPr="00395F31">
              <w:rPr>
                <w:lang w:val="en-GB"/>
              </w:rPr>
              <w:t>ASIL</w:t>
            </w:r>
          </w:p>
        </w:tc>
      </w:tr>
    </w:tbl>
    <w:p w14:paraId="41ADD2C0" w14:textId="65A51695" w:rsidR="00072314" w:rsidRDefault="00E443A9" w:rsidP="00072314">
      <w:pPr>
        <w:pStyle w:val="Caption"/>
      </w:pPr>
      <w:bookmarkStart w:id="164" w:name="_Ref10186202"/>
      <w:bookmarkStart w:id="165" w:name="_Toc35000668"/>
      <w:bookmarkStart w:id="166" w:name="_Toc103766707"/>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885201">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885201">
        <w:rPr>
          <w:noProof/>
        </w:rPr>
        <w:t>8</w:t>
      </w:r>
      <w:r w:rsidRPr="00395F31">
        <w:rPr>
          <w:noProof/>
        </w:rPr>
        <w:fldChar w:fldCharType="end"/>
      </w:r>
      <w:r w:rsidRPr="00395F31">
        <w:t xml:space="preserve">: </w:t>
      </w:r>
      <w:bookmarkStart w:id="167" w:name="_Ref10186311"/>
      <w:r w:rsidR="00072314" w:rsidRPr="00395F31">
        <w:t>Function Allocation Table (Functional Safety Extension)</w:t>
      </w:r>
      <w:bookmarkEnd w:id="164"/>
      <w:bookmarkEnd w:id="167"/>
      <w:bookmarkEnd w:id="165"/>
      <w:bookmarkEnd w:id="166"/>
    </w:p>
    <w:p w14:paraId="738FD120" w14:textId="26FB0B33" w:rsidR="00072314" w:rsidRDefault="00072314" w:rsidP="00072314">
      <w:pPr>
        <w:pStyle w:val="Heading1"/>
        <w:tabs>
          <w:tab w:val="clear" w:pos="540"/>
          <w:tab w:val="num" w:pos="432"/>
        </w:tabs>
      </w:pPr>
      <w:bookmarkStart w:id="168" w:name="_Toc35000594"/>
      <w:bookmarkStart w:id="169" w:name="_Toc103766490"/>
      <w:r>
        <w:lastRenderedPageBreak/>
        <w:t>Feature Implementation Modeling</w:t>
      </w:r>
      <w:bookmarkEnd w:id="168"/>
      <w:bookmarkEnd w:id="169"/>
    </w:p>
    <w:p w14:paraId="6B34633F" w14:textId="77777777" w:rsidR="00072314" w:rsidRDefault="00072314" w:rsidP="00072314">
      <w:pPr>
        <w:pStyle w:val="Heading2"/>
        <w:spacing w:before="240"/>
      </w:pPr>
      <w:bookmarkStart w:id="170" w:name="_Toc35000595"/>
      <w:bookmarkStart w:id="171" w:name="_Toc103766491"/>
      <w:r>
        <w:t xml:space="preserve">Component </w:t>
      </w:r>
      <w:r w:rsidRPr="00882C07">
        <w:t>Interaction Diagrams</w:t>
      </w:r>
      <w:bookmarkEnd w:id="170"/>
      <w:bookmarkEnd w:id="171"/>
    </w:p>
    <w:p w14:paraId="0C67E0BA" w14:textId="77777777" w:rsidR="003B225A" w:rsidRDefault="003B225A" w:rsidP="00A44841">
      <w:pPr>
        <w:rPr>
          <w:i/>
          <w:color w:val="A6A6A6" w:themeColor="background1" w:themeShade="A6"/>
        </w:rPr>
      </w:pPr>
    </w:p>
    <w:p w14:paraId="31BCFE54" w14:textId="2D180603" w:rsidR="001E6354" w:rsidRPr="001E6354" w:rsidRDefault="001E6354" w:rsidP="00674847">
      <w:pPr>
        <w:rPr>
          <w:b/>
          <w:bCs/>
          <w:color w:val="C0504D" w:themeColor="accent2"/>
          <w:sz w:val="22"/>
          <w:szCs w:val="22"/>
        </w:rPr>
      </w:pPr>
      <w:r w:rsidRPr="001E6354">
        <w:rPr>
          <w:b/>
          <w:bCs/>
          <w:color w:val="C0504D" w:themeColor="accent2"/>
          <w:sz w:val="22"/>
          <w:szCs w:val="22"/>
        </w:rPr>
        <w:t>No Component Interaction Diagrams identified.</w:t>
      </w:r>
    </w:p>
    <w:p w14:paraId="0BC77BD1" w14:textId="7CE007FF" w:rsidR="00072314" w:rsidRDefault="00072314" w:rsidP="00072314">
      <w:pPr>
        <w:pStyle w:val="Heading2"/>
        <w:spacing w:before="240"/>
      </w:pPr>
      <w:bookmarkStart w:id="172" w:name="_Toc103766492"/>
      <w:r>
        <w:t>Component Interface Behavior Diagrams</w:t>
      </w:r>
      <w:bookmarkEnd w:id="172"/>
    </w:p>
    <w:p w14:paraId="67711314" w14:textId="77777777" w:rsidR="00C1593D" w:rsidRDefault="00C1593D" w:rsidP="00C1593D">
      <w:pPr>
        <w:rPr>
          <w:i/>
          <w:color w:val="A6A6A6" w:themeColor="background1" w:themeShade="A6"/>
        </w:rPr>
      </w:pPr>
    </w:p>
    <w:p w14:paraId="6FF6C410" w14:textId="565BBD1B" w:rsidR="009A6E97" w:rsidRPr="001E6354" w:rsidRDefault="009A6E97" w:rsidP="009A6E97">
      <w:pPr>
        <w:rPr>
          <w:b/>
          <w:bCs/>
          <w:color w:val="C0504D" w:themeColor="accent2"/>
          <w:sz w:val="22"/>
          <w:szCs w:val="22"/>
        </w:rPr>
      </w:pPr>
      <w:r w:rsidRPr="001E6354">
        <w:rPr>
          <w:b/>
          <w:bCs/>
          <w:color w:val="C0504D" w:themeColor="accent2"/>
          <w:sz w:val="22"/>
          <w:szCs w:val="22"/>
        </w:rPr>
        <w:t xml:space="preserve">No Component </w:t>
      </w:r>
      <w:r>
        <w:rPr>
          <w:b/>
          <w:bCs/>
          <w:color w:val="C0504D" w:themeColor="accent2"/>
          <w:sz w:val="22"/>
          <w:szCs w:val="22"/>
        </w:rPr>
        <w:t>Interface</w:t>
      </w:r>
      <w:r w:rsidRPr="001E6354">
        <w:rPr>
          <w:b/>
          <w:bCs/>
          <w:color w:val="C0504D" w:themeColor="accent2"/>
          <w:sz w:val="22"/>
          <w:szCs w:val="22"/>
        </w:rPr>
        <w:t xml:space="preserve"> Diagrams identified.</w:t>
      </w:r>
    </w:p>
    <w:p w14:paraId="0F4485BD" w14:textId="77777777" w:rsidR="003B225A" w:rsidRDefault="003B225A" w:rsidP="00720A45">
      <w:pPr>
        <w:rPr>
          <w:i/>
          <w:color w:val="A6A6A6" w:themeColor="background1" w:themeShade="A6"/>
        </w:rPr>
      </w:pPr>
    </w:p>
    <w:p w14:paraId="19505C6C" w14:textId="657561BB" w:rsidR="00D64B12" w:rsidRPr="00110C4B" w:rsidRDefault="00D64B12" w:rsidP="00720A45">
      <w:pPr>
        <w:rPr>
          <w:i/>
          <w:color w:val="A6A6A6" w:themeColor="background1" w:themeShade="A6"/>
        </w:rPr>
      </w:pPr>
      <w:r>
        <w:rPr>
          <w:i/>
          <w:color w:val="A6A6A6" w:themeColor="background1" w:themeShade="A6"/>
        </w:rPr>
        <w:t xml:space="preserve">See Appendix Section 8.1.9 for </w:t>
      </w:r>
      <w:r w:rsidR="002A7D5B">
        <w:rPr>
          <w:i/>
          <w:color w:val="A6A6A6" w:themeColor="background1" w:themeShade="A6"/>
        </w:rPr>
        <w:t>Technology</w:t>
      </w:r>
      <w:r>
        <w:rPr>
          <w:i/>
          <w:color w:val="A6A6A6" w:themeColor="background1" w:themeShade="A6"/>
        </w:rPr>
        <w:t xml:space="preserve"> State Machines</w:t>
      </w:r>
    </w:p>
    <w:p w14:paraId="1E527016" w14:textId="7E670D47" w:rsidR="00072314" w:rsidRDefault="00072314" w:rsidP="00072314">
      <w:pPr>
        <w:pStyle w:val="Heading1"/>
        <w:tabs>
          <w:tab w:val="clear" w:pos="540"/>
          <w:tab w:val="num" w:pos="432"/>
        </w:tabs>
      </w:pPr>
      <w:bookmarkStart w:id="173" w:name="_Ref12638483"/>
      <w:bookmarkStart w:id="174" w:name="_Toc35000599"/>
      <w:bookmarkStart w:id="175" w:name="_Toc103766493"/>
      <w:r>
        <w:lastRenderedPageBreak/>
        <w:t>Feature Implementation Requirements</w:t>
      </w:r>
      <w:bookmarkEnd w:id="173"/>
      <w:bookmarkEnd w:id="174"/>
      <w:bookmarkEnd w:id="175"/>
    </w:p>
    <w:p w14:paraId="45ADBCA6" w14:textId="77777777" w:rsidR="00072314" w:rsidRDefault="00072314" w:rsidP="00072314">
      <w:pPr>
        <w:pStyle w:val="Heading2"/>
        <w:spacing w:before="240"/>
      </w:pPr>
      <w:bookmarkStart w:id="176" w:name="_Toc35000600"/>
      <w:bookmarkStart w:id="177" w:name="_Toc103766494"/>
      <w:bookmarkStart w:id="178" w:name="_Toc422994379"/>
      <w:bookmarkStart w:id="179" w:name="_Toc481143821"/>
      <w:r w:rsidRPr="00655CE7">
        <w:t>Functional Safety</w:t>
      </w:r>
      <w:bookmarkEnd w:id="176"/>
      <w:bookmarkEnd w:id="177"/>
      <w:r w:rsidRPr="00655CE7">
        <w:t xml:space="preserve"> </w:t>
      </w:r>
    </w:p>
    <w:p w14:paraId="63A8209D" w14:textId="7F20867F" w:rsidR="00072314" w:rsidRDefault="00072314" w:rsidP="00072314">
      <w:pPr>
        <w:pStyle w:val="Heading3"/>
        <w:keepNext w:val="0"/>
        <w:tabs>
          <w:tab w:val="clear" w:pos="900"/>
          <w:tab w:val="left" w:pos="709"/>
          <w:tab w:val="left" w:pos="851"/>
        </w:tabs>
        <w:spacing w:before="240"/>
      </w:pPr>
      <w:bookmarkStart w:id="180" w:name="_Toc103766495"/>
      <w:r>
        <w:t>ASIL Decomposition of Technical Safety Requirements</w:t>
      </w:r>
      <w:bookmarkEnd w:id="180"/>
    </w:p>
    <w:p w14:paraId="51BCC7AB" w14:textId="77777777" w:rsidR="00DA267F" w:rsidRPr="008F3D30" w:rsidRDefault="00DA267F" w:rsidP="00DA267F">
      <w:pPr>
        <w:rPr>
          <w:color w:val="A6A6A6" w:themeColor="background1" w:themeShade="A6"/>
        </w:rPr>
      </w:pPr>
      <w:r>
        <w:rPr>
          <w:color w:val="A6A6A6" w:themeColor="background1" w:themeShade="A6"/>
        </w:rPr>
        <w:t>ASIL Decompositions not specified.</w:t>
      </w:r>
    </w:p>
    <w:p w14:paraId="45846F99" w14:textId="77777777" w:rsidR="00072314" w:rsidRDefault="00072314" w:rsidP="00072314">
      <w:pPr>
        <w:rPr>
          <w:highlight w:val="yellow"/>
        </w:rPr>
      </w:pPr>
    </w:p>
    <w:p w14:paraId="35C7D29C" w14:textId="3D52AB56" w:rsidR="00072314" w:rsidRDefault="00072314" w:rsidP="00072314">
      <w:pPr>
        <w:pStyle w:val="Heading2"/>
        <w:spacing w:before="240"/>
      </w:pPr>
      <w:bookmarkStart w:id="181" w:name="_Toc103766496"/>
      <w:r w:rsidRPr="0008696C">
        <w:t xml:space="preserve">Requirements on </w:t>
      </w:r>
      <w:bookmarkEnd w:id="178"/>
      <w:r w:rsidRPr="0008696C">
        <w:t>Components</w:t>
      </w:r>
      <w:bookmarkEnd w:id="179"/>
      <w:bookmarkEnd w:id="181"/>
    </w:p>
    <w:p w14:paraId="42BE908C" w14:textId="47AF8256" w:rsidR="00210E01" w:rsidRPr="00B56F4E" w:rsidRDefault="00210E01" w:rsidP="00210E01">
      <w:pPr>
        <w:pStyle w:val="Heading3"/>
        <w:keepNext w:val="0"/>
        <w:tabs>
          <w:tab w:val="clear" w:pos="900"/>
          <w:tab w:val="left" w:pos="709"/>
          <w:tab w:val="left" w:pos="851"/>
        </w:tabs>
        <w:spacing w:before="240"/>
        <w:rPr>
          <w:szCs w:val="20"/>
          <w:lang w:val="en-GB"/>
        </w:rPr>
      </w:pPr>
      <w:bookmarkStart w:id="182" w:name="_Toc103766497"/>
      <w:r>
        <w:rPr>
          <w:szCs w:val="20"/>
          <w:lang w:val="en-GB"/>
        </w:rPr>
        <w:t xml:space="preserve">CSM </w:t>
      </w:r>
      <w:r w:rsidR="003C4093">
        <w:rPr>
          <w:szCs w:val="20"/>
          <w:lang w:val="en-GB"/>
        </w:rPr>
        <w:t>–</w:t>
      </w:r>
      <w:r>
        <w:rPr>
          <w:szCs w:val="20"/>
          <w:lang w:val="en-GB"/>
        </w:rPr>
        <w:t xml:space="preserve"> Cabin</w:t>
      </w:r>
      <w:bookmarkEnd w:id="182"/>
    </w:p>
    <w:p w14:paraId="23BC2167" w14:textId="1EE8762F" w:rsidR="00210E01" w:rsidRDefault="00210E01" w:rsidP="00210E01">
      <w:r>
        <w:t xml:space="preserve">CSM </w:t>
      </w:r>
      <w:r w:rsidR="003C4093">
        <w:t>–</w:t>
      </w:r>
      <w:r>
        <w:t xml:space="preserve"> Cabin</w:t>
      </w:r>
    </w:p>
    <w:p w14:paraId="15E0558B" w14:textId="2EDDFB59" w:rsidR="008C50D1" w:rsidRPr="005F3A49" w:rsidRDefault="008C50D1" w:rsidP="00702F62">
      <w:pPr>
        <w:pStyle w:val="Heading4"/>
        <w:keepNext w:val="0"/>
        <w:tabs>
          <w:tab w:val="clear" w:pos="900"/>
          <w:tab w:val="left" w:pos="709"/>
        </w:tabs>
        <w:spacing w:before="240"/>
      </w:pPr>
      <w:bookmarkStart w:id="183" w:name="_Toc103766498"/>
      <w:r w:rsidRPr="005F3A49">
        <w:rPr>
          <w:lang w:val="en-GB"/>
        </w:rPr>
        <w:t xml:space="preserve">Technology Function </w:t>
      </w:r>
      <w:r>
        <w:rPr>
          <w:noProof/>
        </w:rPr>
        <w:drawing>
          <wp:inline distT="0" distB="0" distL="0" distR="0" wp14:anchorId="3D5FB06B" wp14:editId="1AFFC41A">
            <wp:extent cx="203200" cy="203200"/>
            <wp:effectExtent l="0" t="0" r="0" b="0"/>
            <wp:docPr id="8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Create Threat Event Warning Signal</w:t>
      </w:r>
      <w:bookmarkEnd w:id="183"/>
    </w:p>
    <w:p w14:paraId="06397B03" w14:textId="77777777" w:rsidR="005F4E20" w:rsidRDefault="005F4E20" w:rsidP="00720A45">
      <w:pPr>
        <w:rPr>
          <w:highlight w:val="green"/>
        </w:rPr>
      </w:pPr>
    </w:p>
    <w:p w14:paraId="44E75007" w14:textId="4B953D3B" w:rsidR="009C3237" w:rsidRDefault="009C3237" w:rsidP="009C3237">
      <w:pPr>
        <w:pStyle w:val="BodyText"/>
      </w:pPr>
      <w:r w:rsidRPr="00F33853">
        <w:t>Internal sensors trigger module to produce warming signal when intruder in vehicle</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45BE6B6" w14:textId="79D6B7DF" w:rsidR="000702C6" w:rsidRPr="000702C6" w:rsidRDefault="000702C6" w:rsidP="00720A45">
      <w:pPr>
        <w:rPr>
          <w:b/>
          <w:bCs/>
          <w:color w:val="FF0000"/>
        </w:rPr>
      </w:pPr>
    </w:p>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464C3D9A" w14:textId="37D5B2A9"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7C38FD3" w14:textId="77777777" w:rsidR="00072314" w:rsidRDefault="00072314" w:rsidP="00072314">
      <w:pPr>
        <w:pStyle w:val="Heading6"/>
        <w:keepNext w:val="0"/>
        <w:tabs>
          <w:tab w:val="clear" w:pos="900"/>
          <w:tab w:val="left" w:pos="709"/>
        </w:tabs>
        <w:spacing w:before="240"/>
        <w:rPr>
          <w:lang w:val="en-GB"/>
        </w:rPr>
      </w:pPr>
      <w:bookmarkStart w:id="184" w:name="_Toc35000607"/>
      <w:r>
        <w:rPr>
          <w:lang w:val="en-GB"/>
        </w:rPr>
        <w:t>Output</w:t>
      </w:r>
      <w:r w:rsidRPr="002824C9">
        <w:rPr>
          <w:lang w:val="en-GB"/>
        </w:rPr>
        <w:t>s</w:t>
      </w:r>
      <w:bookmarkEnd w:id="184"/>
    </w:p>
    <w:p w14:paraId="24719707" w14:textId="261111BF"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FA9A781" w14:textId="6D9D9261" w:rsidR="00072314" w:rsidRDefault="00072314" w:rsidP="00072314">
      <w:pPr>
        <w:pStyle w:val="Heading6"/>
        <w:keepNext w:val="0"/>
        <w:tabs>
          <w:tab w:val="clear" w:pos="900"/>
          <w:tab w:val="left" w:pos="709"/>
        </w:tabs>
        <w:spacing w:before="240"/>
      </w:pPr>
      <w:bookmarkStart w:id="185" w:name="_Toc35000608"/>
      <w:bookmarkStart w:id="186" w:name="_Ref531361235"/>
      <w:r>
        <w:t>Parameters</w:t>
      </w:r>
      <w:bookmarkEnd w:id="185"/>
      <w:bookmarkEnd w:id="186"/>
    </w:p>
    <w:p w14:paraId="70534DCA" w14:textId="01D3277F"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3BD09F" w14:textId="1F690D5C"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Create Threat Event Warning Signal</w:t>
      </w: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B6DDAE9" w14:textId="58466970" w:rsidR="00D8599B" w:rsidRPr="00355330" w:rsidRDefault="00D8599B" w:rsidP="00D8599B">
      <w:pPr>
        <w:rPr>
          <w:rFonts w:cs="Arial"/>
        </w:rPr>
      </w:pPr>
      <w:r>
        <w:rPr>
          <w:rFonts w:cs="Arial"/>
          <w:color w:val="FF0000"/>
        </w:rPr>
        <w:t>No Requirements with Status “Approved” or “Ready for Review” satisfied by this function.</w:t>
      </w:r>
    </w:p>
    <w:p w14:paraId="3EAE3391"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87" w:name="_Toc103766499"/>
      <w:r>
        <w:rPr>
          <w:szCs w:val="20"/>
          <w:lang w:val="en-GB"/>
        </w:rPr>
        <w:t>IR_Light_FrontRow</w:t>
      </w:r>
      <w:bookmarkEnd w:id="187"/>
    </w:p>
    <w:p w14:paraId="3BFD1AFE" w14:textId="77777777" w:rsidR="00210E01" w:rsidRDefault="00210E01" w:rsidP="00210E01">
      <w:r>
        <w:t>IR_Light_FrontRow</w:t>
      </w:r>
    </w:p>
    <w:p w14:paraId="78014987" w14:textId="77777777" w:rsidR="008C50D1" w:rsidRPr="005F3A49" w:rsidRDefault="008C50D1" w:rsidP="00702F62">
      <w:pPr>
        <w:pStyle w:val="Heading4"/>
        <w:keepNext w:val="0"/>
        <w:tabs>
          <w:tab w:val="clear" w:pos="900"/>
          <w:tab w:val="left" w:pos="709"/>
        </w:tabs>
        <w:spacing w:before="240"/>
      </w:pPr>
      <w:bookmarkStart w:id="188" w:name="_Toc103766500"/>
      <w:r w:rsidRPr="005F3A49">
        <w:rPr>
          <w:lang w:val="en-GB"/>
        </w:rPr>
        <w:t xml:space="preserve">Technology Function </w:t>
      </w:r>
      <w:r>
        <w:rPr>
          <w:noProof/>
        </w:rPr>
        <w:drawing>
          <wp:inline distT="0" distB="0" distL="0" distR="0" wp14:anchorId="6112DB02" wp14:editId="2B68B318">
            <wp:extent cx="203200" cy="203200"/>
            <wp:effectExtent l="0" t="0" r="0" b="0"/>
            <wp:docPr id="83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IR Lighting and Indicate Recording: Cabin</w:t>
      </w:r>
      <w:bookmarkEnd w:id="188"/>
    </w:p>
    <w:p w14:paraId="646EB647" w14:textId="77777777" w:rsidR="005F4E20" w:rsidRDefault="005F4E20" w:rsidP="00720A45">
      <w:pPr>
        <w:rPr>
          <w:highlight w:val="green"/>
        </w:rPr>
      </w:pPr>
    </w:p>
    <w:p w14:paraId="0653B3EA" w14:textId="77777777" w:rsidR="009C3237" w:rsidRDefault="009C3237" w:rsidP="009C3237">
      <w:pPr>
        <w:pStyle w:val="BodyText"/>
      </w:pPr>
      <w:r w:rsidRPr="00F33853">
        <w:t>To allow visible video images from the cameras under low light conditions.  Also indicate that Video/audio Recording is in progress (market dependent)</w:t>
      </w:r>
    </w:p>
    <w:p w14:paraId="5429BD9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5C5DA4" w14:textId="77777777" w:rsidR="000702C6" w:rsidRPr="000702C6" w:rsidRDefault="000702C6" w:rsidP="00720A45">
      <w:pPr>
        <w:rPr>
          <w:b/>
          <w:bCs/>
          <w:color w:val="FF0000"/>
        </w:rPr>
      </w:pPr>
    </w:p>
    <w:p w14:paraId="52815776"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1421756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EEAE10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A0D3D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5E04AE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6A24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D53F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BFFF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714D3"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6ACAF"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53B7AB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9DA03E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07036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7E7461" w14:textId="77777777" w:rsidR="000702C6" w:rsidRPr="00AE55BD" w:rsidRDefault="000702C6" w:rsidP="00767670">
            <w:pPr>
              <w:rPr>
                <w:rFonts w:cs="Arial"/>
                <w:color w:val="000000" w:themeColor="text1"/>
                <w:sz w:val="16"/>
                <w:szCs w:val="14"/>
              </w:rPr>
            </w:pPr>
            <w:r>
              <w:rPr>
                <w:noProof/>
              </w:rPr>
              <w:drawing>
                <wp:inline distT="0" distB="0" distL="0" distR="0" wp14:anchorId="6AAB719D" wp14:editId="4E328254">
                  <wp:extent cx="203200" cy="203200"/>
                  <wp:effectExtent l="0" t="0" r="0" b="0"/>
                  <wp:docPr id="83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SNT_SwitchOnIRLightsCabin_LIN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051F8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B44AB"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96AFAB" w14:textId="77777777" w:rsidR="00EB1D44" w:rsidRDefault="00EB1D44"/>
        </w:tc>
      </w:tr>
      <w:tr w:rsidR="000702C6" w:rsidRPr="00B3499B" w14:paraId="1DB9A37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DE0D1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A9CAC7" w14:textId="77777777" w:rsidR="000702C6" w:rsidRPr="00AE55BD" w:rsidRDefault="000702C6" w:rsidP="00767670">
            <w:pPr>
              <w:rPr>
                <w:rFonts w:cs="Arial"/>
                <w:color w:val="000000" w:themeColor="text1"/>
                <w:sz w:val="16"/>
                <w:szCs w:val="14"/>
              </w:rPr>
            </w:pPr>
            <w:r>
              <w:rPr>
                <w:noProof/>
              </w:rPr>
              <w:drawing>
                <wp:inline distT="0" distB="0" distL="0" distR="0" wp14:anchorId="02BEB8BF" wp14:editId="69C21DE6">
                  <wp:extent cx="203200" cy="203200"/>
                  <wp:effectExtent l="0" t="0" r="0" b="0"/>
                  <wp:docPr id="83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SNT_12V_Camera_to_Light_Cabin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D52BC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FE4CE3"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D86C26" w14:textId="77777777" w:rsidR="00EB1D44" w:rsidRDefault="00EB1D44"/>
        </w:tc>
      </w:tr>
      <w:tr w:rsidR="000702C6" w:rsidRPr="00B3499B" w14:paraId="4C3186C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D47D85" w14:textId="1575AAE2" w:rsidR="000702C6" w:rsidRPr="00B3499B" w:rsidRDefault="00B111A7" w:rsidP="00767670">
            <w:pPr>
              <w:rPr>
                <w:rFonts w:cs="Arial"/>
                <w:bCs/>
                <w:color w:val="808080" w:themeColor="background1" w:themeShade="80"/>
                <w:sz w:val="16"/>
                <w:szCs w:val="14"/>
              </w:rPr>
            </w:pPr>
            <w:hyperlink r:id="rId3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057E5" w14:textId="4EDEBD14"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98BA58"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30B6A37" w14:textId="5C9A8538" w:rsidR="000702C6" w:rsidRPr="004A50B8" w:rsidRDefault="000702C6" w:rsidP="000702C6">
      <w:pPr>
        <w:pStyle w:val="Caption"/>
      </w:pPr>
      <w:bookmarkStart w:id="189" w:name="_Toc103766708"/>
      <w:bookmarkStart w:id="190" w:name="_Toc3500067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w:t>
      </w:r>
      <w:r>
        <w:rPr>
          <w:noProof/>
        </w:rPr>
        <w:fldChar w:fldCharType="end"/>
      </w:r>
      <w:r w:rsidRPr="00702453">
        <w:t xml:space="preserve">: </w:t>
      </w:r>
      <w:r>
        <w:t>Input Signal mappings of Function</w:t>
      </w:r>
      <w:bookmarkEnd w:id="189"/>
      <w:r>
        <w:t xml:space="preserve"> </w:t>
      </w:r>
      <w:bookmarkEnd w:id="190"/>
    </w:p>
    <w:p w14:paraId="75C0751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327C6E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36206F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7840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0F61CA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32C6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BDF2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CFD0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3431D"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2A65F" w14:textId="77777777" w:rsidR="000702C6" w:rsidRDefault="000702C6" w:rsidP="00767670">
            <w:pPr>
              <w:rPr>
                <w:rFonts w:cs="Arial"/>
                <w:b/>
                <w:bCs/>
                <w:color w:val="000000"/>
              </w:rPr>
            </w:pPr>
            <w:r>
              <w:rPr>
                <w:rFonts w:cs="Arial"/>
                <w:b/>
                <w:bCs/>
                <w:color w:val="000000"/>
              </w:rPr>
              <w:t>Connection</w:t>
            </w:r>
          </w:p>
          <w:p w14:paraId="37D567A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11276D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658F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66077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701E855" wp14:editId="7F3AE54F">
                  <wp:extent cx="203200" cy="203200"/>
                  <wp:effectExtent l="0" t="0" r="0" b="0"/>
                  <wp:docPr id="83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SNT_IR_LightOutput: Cabin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8553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668DB9"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CAB80A" w14:textId="77777777" w:rsidR="00EB1D44" w:rsidRDefault="00EB1D44"/>
        </w:tc>
      </w:tr>
      <w:tr w:rsidR="000702C6" w:rsidRPr="00B3499B" w14:paraId="73004AB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66954F" w14:textId="74FBBA62" w:rsidR="000702C6" w:rsidRPr="00B3499B" w:rsidRDefault="00B111A7" w:rsidP="00767670">
            <w:pPr>
              <w:rPr>
                <w:rFonts w:cs="Arial"/>
                <w:bCs/>
                <w:color w:val="808080" w:themeColor="background1" w:themeShade="80"/>
                <w:sz w:val="16"/>
                <w:szCs w:val="14"/>
              </w:rPr>
            </w:pPr>
            <w:hyperlink r:id="rId3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AEB2B" w14:textId="1EEFDF53"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9C80A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D3EB288" w14:textId="4820D076" w:rsidR="000702C6" w:rsidRPr="00C000B2" w:rsidRDefault="000702C6" w:rsidP="000702C6">
      <w:pPr>
        <w:jc w:val="center"/>
        <w:rPr>
          <w:b/>
          <w:noProof/>
        </w:rPr>
      </w:pPr>
      <w:bookmarkStart w:id="191" w:name="_Toc103766709"/>
      <w:bookmarkStart w:id="192" w:name="_Toc3500067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2</w:t>
      </w:r>
      <w:r w:rsidRPr="00C000B2">
        <w:rPr>
          <w:b/>
          <w:noProof/>
        </w:rPr>
        <w:fldChar w:fldCharType="end"/>
      </w:r>
      <w:r w:rsidRPr="00C000B2">
        <w:rPr>
          <w:b/>
          <w:noProof/>
        </w:rPr>
        <w:t>: Output Signal mappings of Function</w:t>
      </w:r>
      <w:bookmarkEnd w:id="191"/>
      <w:r w:rsidRPr="00C000B2">
        <w:rPr>
          <w:b/>
          <w:noProof/>
        </w:rPr>
        <w:t xml:space="preserve"> </w:t>
      </w:r>
      <w:bookmarkEnd w:id="192"/>
    </w:p>
    <w:p w14:paraId="620317FF" w14:textId="77777777" w:rsidR="00072314" w:rsidRDefault="00072314" w:rsidP="00072314">
      <w:pPr>
        <w:pStyle w:val="Heading6"/>
        <w:keepNext w:val="0"/>
        <w:tabs>
          <w:tab w:val="clear" w:pos="900"/>
          <w:tab w:val="left" w:pos="709"/>
        </w:tabs>
        <w:spacing w:before="240"/>
      </w:pPr>
      <w:r>
        <w:t>Parameters</w:t>
      </w:r>
    </w:p>
    <w:p w14:paraId="2BBC6C9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69F170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044360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IR Lighting and Indicate Recording: Cabin</w:t>
      </w:r>
    </w:p>
    <w:p w14:paraId="63D9580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412C1D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A2F88B"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D25E97A" w14:textId="4E5B10ED" w:rsidR="00210E01" w:rsidRPr="00B56F4E" w:rsidRDefault="00210E01" w:rsidP="00210E01">
      <w:pPr>
        <w:pStyle w:val="Heading3"/>
        <w:keepNext w:val="0"/>
        <w:tabs>
          <w:tab w:val="clear" w:pos="900"/>
          <w:tab w:val="left" w:pos="709"/>
          <w:tab w:val="left" w:pos="851"/>
        </w:tabs>
        <w:spacing w:before="240"/>
        <w:rPr>
          <w:szCs w:val="20"/>
          <w:lang w:val="en-GB"/>
        </w:rPr>
      </w:pPr>
      <w:bookmarkStart w:id="193" w:name="_Toc103766501"/>
      <w:r>
        <w:rPr>
          <w:szCs w:val="20"/>
          <w:lang w:val="en-GB"/>
        </w:rPr>
        <w:t xml:space="preserve">Camera Manager </w:t>
      </w:r>
      <w:r w:rsidR="003C4093">
        <w:rPr>
          <w:szCs w:val="20"/>
          <w:lang w:val="en-GB"/>
        </w:rPr>
        <w:t>–</w:t>
      </w:r>
      <w:r>
        <w:rPr>
          <w:szCs w:val="20"/>
          <w:lang w:val="en-GB"/>
        </w:rPr>
        <w:t xml:space="preserve"> ECG</w:t>
      </w:r>
      <w:bookmarkEnd w:id="193"/>
    </w:p>
    <w:p w14:paraId="427AC643" w14:textId="5C194840" w:rsidR="00210E01" w:rsidRDefault="00210E01" w:rsidP="00210E01">
      <w:r>
        <w:t xml:space="preserve">Camera Manager </w:t>
      </w:r>
      <w:r w:rsidR="003C4093">
        <w:t>–</w:t>
      </w:r>
      <w:r>
        <w:t xml:space="preserve"> ECG</w:t>
      </w:r>
    </w:p>
    <w:p w14:paraId="7B14C31D" w14:textId="77777777" w:rsidR="008C50D1" w:rsidRPr="005F3A49" w:rsidRDefault="008C50D1" w:rsidP="00702F62">
      <w:pPr>
        <w:pStyle w:val="Heading4"/>
        <w:keepNext w:val="0"/>
        <w:tabs>
          <w:tab w:val="clear" w:pos="900"/>
          <w:tab w:val="left" w:pos="709"/>
        </w:tabs>
        <w:spacing w:before="240"/>
      </w:pPr>
      <w:bookmarkStart w:id="194" w:name="_Toc103766502"/>
      <w:r w:rsidRPr="005F3A49">
        <w:rPr>
          <w:lang w:val="en-GB"/>
        </w:rPr>
        <w:t xml:space="preserve">Technology Function </w:t>
      </w:r>
      <w:r>
        <w:rPr>
          <w:noProof/>
        </w:rPr>
        <w:drawing>
          <wp:inline distT="0" distB="0" distL="0" distR="0" wp14:anchorId="117BFF23" wp14:editId="5CF7A9DF">
            <wp:extent cx="203200" cy="203200"/>
            <wp:effectExtent l="0" t="0" r="0" b="0"/>
            <wp:docPr id="84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reserveStream</w:t>
      </w:r>
      <w:bookmarkEnd w:id="194"/>
    </w:p>
    <w:p w14:paraId="668E3A60" w14:textId="77777777" w:rsidR="005F4E20" w:rsidRDefault="005F4E20" w:rsidP="00720A45">
      <w:pPr>
        <w:rPr>
          <w:highlight w:val="green"/>
        </w:rPr>
      </w:pPr>
    </w:p>
    <w:p w14:paraId="7962650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ECB2D9D" w14:textId="77777777" w:rsidR="000702C6" w:rsidRPr="000702C6" w:rsidRDefault="000702C6" w:rsidP="00720A45">
      <w:pPr>
        <w:rPr>
          <w:b/>
          <w:bCs/>
          <w:color w:val="FF0000"/>
        </w:rPr>
      </w:pPr>
    </w:p>
    <w:p w14:paraId="63A1B8F9" w14:textId="77777777" w:rsidR="00072314" w:rsidRDefault="00072314" w:rsidP="00072314">
      <w:pPr>
        <w:pStyle w:val="Heading6"/>
        <w:keepNext w:val="0"/>
        <w:tabs>
          <w:tab w:val="clear" w:pos="900"/>
          <w:tab w:val="left" w:pos="709"/>
        </w:tabs>
        <w:spacing w:before="240"/>
        <w:rPr>
          <w:lang w:val="en-GB"/>
        </w:rPr>
      </w:pPr>
      <w:r>
        <w:rPr>
          <w:lang w:val="en-GB"/>
        </w:rPr>
        <w:t>Inputs</w:t>
      </w:r>
    </w:p>
    <w:p w14:paraId="4E421999"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8DCE70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D991A8B"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p w14:paraId="659C1625" w14:textId="77777777" w:rsidR="00072314" w:rsidRDefault="00072314" w:rsidP="00072314">
      <w:pPr>
        <w:pStyle w:val="Heading6"/>
        <w:keepNext w:val="0"/>
        <w:tabs>
          <w:tab w:val="clear" w:pos="900"/>
          <w:tab w:val="left" w:pos="709"/>
        </w:tabs>
        <w:spacing w:before="240"/>
      </w:pPr>
      <w:r>
        <w:t>Parameters</w:t>
      </w:r>
    </w:p>
    <w:p w14:paraId="300A6681"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A0B2D4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9D471B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reserveStream</w:t>
      </w:r>
    </w:p>
    <w:p w14:paraId="261AE4B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0C5815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58EC600" w14:textId="6A630B71"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3FFFBA3" w14:textId="77777777" w:rsidR="008C50D1" w:rsidRPr="005F3A49" w:rsidRDefault="008C50D1" w:rsidP="00702F62">
      <w:pPr>
        <w:pStyle w:val="Heading4"/>
        <w:keepNext w:val="0"/>
        <w:tabs>
          <w:tab w:val="clear" w:pos="900"/>
          <w:tab w:val="left" w:pos="709"/>
        </w:tabs>
        <w:spacing w:before="240"/>
      </w:pPr>
      <w:bookmarkStart w:id="195" w:name="_Toc103766503"/>
      <w:r w:rsidRPr="005F3A49">
        <w:rPr>
          <w:lang w:val="en-GB"/>
        </w:rPr>
        <w:t xml:space="preserve">Technology Function </w:t>
      </w:r>
      <w:r>
        <w:rPr>
          <w:noProof/>
        </w:rPr>
        <w:drawing>
          <wp:inline distT="0" distB="0" distL="0" distR="0" wp14:anchorId="243CA6C8" wp14:editId="45D7072B">
            <wp:extent cx="203200" cy="203200"/>
            <wp:effectExtent l="0" t="0" r="0" b="0"/>
            <wp:docPr id="8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receiveCommenceVideoStream</w:t>
      </w:r>
      <w:bookmarkEnd w:id="195"/>
    </w:p>
    <w:p w14:paraId="6E6580FE" w14:textId="77777777" w:rsidR="005F4E20" w:rsidRDefault="005F4E20" w:rsidP="00720A45">
      <w:pPr>
        <w:rPr>
          <w:highlight w:val="green"/>
        </w:rPr>
      </w:pPr>
    </w:p>
    <w:p w14:paraId="471275E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A40F7E8" w14:textId="77777777" w:rsidR="000702C6" w:rsidRPr="000702C6" w:rsidRDefault="000702C6" w:rsidP="00720A45">
      <w:pPr>
        <w:rPr>
          <w:b/>
          <w:bCs/>
          <w:color w:val="FF0000"/>
        </w:rPr>
      </w:pPr>
    </w:p>
    <w:p w14:paraId="1973377B" w14:textId="77777777" w:rsidR="00072314" w:rsidRDefault="00072314" w:rsidP="00072314">
      <w:pPr>
        <w:pStyle w:val="Heading6"/>
        <w:keepNext w:val="0"/>
        <w:tabs>
          <w:tab w:val="clear" w:pos="900"/>
          <w:tab w:val="left" w:pos="709"/>
        </w:tabs>
        <w:spacing w:before="240"/>
        <w:rPr>
          <w:lang w:val="en-GB"/>
        </w:rPr>
      </w:pPr>
      <w:r>
        <w:rPr>
          <w:lang w:val="en-GB"/>
        </w:rPr>
        <w:t>Inputs</w:t>
      </w:r>
    </w:p>
    <w:p w14:paraId="742425F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9D2B04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2C2862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BA1CD54" w14:textId="77777777" w:rsidR="00072314" w:rsidRDefault="00072314" w:rsidP="00072314">
      <w:pPr>
        <w:pStyle w:val="Heading6"/>
        <w:keepNext w:val="0"/>
        <w:tabs>
          <w:tab w:val="clear" w:pos="900"/>
          <w:tab w:val="left" w:pos="709"/>
        </w:tabs>
        <w:spacing w:before="240"/>
      </w:pPr>
      <w:r>
        <w:t>Parameters</w:t>
      </w:r>
    </w:p>
    <w:p w14:paraId="194EE1B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235E6E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E8C37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receiveCommenceVideoStream</w:t>
      </w:r>
    </w:p>
    <w:p w14:paraId="449FEDB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6EB65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056A218"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6952ED0" w14:textId="77777777" w:rsidR="008C50D1" w:rsidRPr="005F3A49" w:rsidRDefault="008C50D1" w:rsidP="00702F62">
      <w:pPr>
        <w:pStyle w:val="Heading4"/>
        <w:keepNext w:val="0"/>
        <w:tabs>
          <w:tab w:val="clear" w:pos="900"/>
          <w:tab w:val="left" w:pos="709"/>
        </w:tabs>
        <w:spacing w:before="240"/>
      </w:pPr>
      <w:bookmarkStart w:id="196" w:name="_Toc103766504"/>
      <w:r w:rsidRPr="005F3A49">
        <w:rPr>
          <w:lang w:val="en-GB"/>
        </w:rPr>
        <w:t xml:space="preserve">Technology Function </w:t>
      </w:r>
      <w:r>
        <w:rPr>
          <w:noProof/>
        </w:rPr>
        <w:drawing>
          <wp:inline distT="0" distB="0" distL="0" distR="0" wp14:anchorId="653AE585" wp14:editId="1F84048C">
            <wp:extent cx="203200" cy="203200"/>
            <wp:effectExtent l="0" t="0" r="0" b="0"/>
            <wp:docPr id="8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StopStreaming</w:t>
      </w:r>
      <w:bookmarkEnd w:id="196"/>
    </w:p>
    <w:p w14:paraId="1431AEF7" w14:textId="77777777" w:rsidR="005F4E20" w:rsidRDefault="005F4E20" w:rsidP="00720A45">
      <w:pPr>
        <w:rPr>
          <w:highlight w:val="green"/>
        </w:rPr>
      </w:pPr>
    </w:p>
    <w:p w14:paraId="5112058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6C11E5" w14:textId="77777777" w:rsidR="000702C6" w:rsidRPr="000702C6" w:rsidRDefault="000702C6" w:rsidP="00720A45">
      <w:pPr>
        <w:rPr>
          <w:b/>
          <w:bCs/>
          <w:color w:val="FF0000"/>
        </w:rPr>
      </w:pPr>
    </w:p>
    <w:p w14:paraId="3BF75AF4" w14:textId="77777777" w:rsidR="00072314" w:rsidRDefault="00072314" w:rsidP="00072314">
      <w:pPr>
        <w:pStyle w:val="Heading6"/>
        <w:keepNext w:val="0"/>
        <w:tabs>
          <w:tab w:val="clear" w:pos="900"/>
          <w:tab w:val="left" w:pos="709"/>
        </w:tabs>
        <w:spacing w:before="240"/>
        <w:rPr>
          <w:lang w:val="en-GB"/>
        </w:rPr>
      </w:pPr>
      <w:r>
        <w:rPr>
          <w:lang w:val="en-GB"/>
        </w:rPr>
        <w:t>Inputs</w:t>
      </w:r>
    </w:p>
    <w:p w14:paraId="1B691789"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9B8B4E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006BAA"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p w14:paraId="612F349E" w14:textId="77777777" w:rsidR="00072314" w:rsidRDefault="00072314" w:rsidP="00072314">
      <w:pPr>
        <w:pStyle w:val="Heading6"/>
        <w:keepNext w:val="0"/>
        <w:tabs>
          <w:tab w:val="clear" w:pos="900"/>
          <w:tab w:val="left" w:pos="709"/>
        </w:tabs>
        <w:spacing w:before="240"/>
      </w:pPr>
      <w:r>
        <w:t>Parameters</w:t>
      </w:r>
    </w:p>
    <w:p w14:paraId="6B0285C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AD2670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4C8361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StopStreaming</w:t>
      </w:r>
    </w:p>
    <w:p w14:paraId="1FCEE39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EFD371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3388D5C"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1B93C7E2"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97" w:name="_Toc103766505"/>
      <w:r>
        <w:rPr>
          <w:szCs w:val="20"/>
          <w:lang w:val="en-GB"/>
        </w:rPr>
        <w:t>SYNC-PHOENIX-DUER OS</w:t>
      </w:r>
      <w:bookmarkEnd w:id="197"/>
    </w:p>
    <w:p w14:paraId="0F67EB31" w14:textId="77777777" w:rsidR="00210E01" w:rsidRDefault="00210E01" w:rsidP="00210E01">
      <w:r>
        <w:t>SYNC-PHOENIX-DUER OS</w:t>
      </w:r>
    </w:p>
    <w:p w14:paraId="20B67239" w14:textId="77777777" w:rsidR="008C50D1" w:rsidRPr="005F3A49" w:rsidRDefault="008C50D1" w:rsidP="00702F62">
      <w:pPr>
        <w:pStyle w:val="Heading4"/>
        <w:keepNext w:val="0"/>
        <w:tabs>
          <w:tab w:val="clear" w:pos="900"/>
          <w:tab w:val="left" w:pos="709"/>
        </w:tabs>
        <w:spacing w:before="240"/>
      </w:pPr>
      <w:bookmarkStart w:id="198" w:name="_Toc103766506"/>
      <w:r w:rsidRPr="005F3A49">
        <w:rPr>
          <w:lang w:val="en-GB"/>
        </w:rPr>
        <w:t xml:space="preserve">Technology Function </w:t>
      </w:r>
      <w:r>
        <w:rPr>
          <w:noProof/>
        </w:rPr>
        <w:drawing>
          <wp:inline distT="0" distB="0" distL="0" distR="0" wp14:anchorId="26AF318C" wp14:editId="2A0C94AA">
            <wp:extent cx="203200" cy="203200"/>
            <wp:effectExtent l="0" t="0" r="0" b="0"/>
            <wp:docPr id="8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Manage Storage/Overwrite of Data on USB Memory Device</w:t>
      </w:r>
      <w:bookmarkEnd w:id="198"/>
    </w:p>
    <w:p w14:paraId="1248A9C2" w14:textId="77777777" w:rsidR="005F4E20" w:rsidRDefault="005F4E20" w:rsidP="00720A45">
      <w:pPr>
        <w:rPr>
          <w:highlight w:val="green"/>
        </w:rPr>
      </w:pPr>
    </w:p>
    <w:p w14:paraId="08A54209" w14:textId="77777777" w:rsidR="009C3237" w:rsidRDefault="009C3237" w:rsidP="009C3237">
      <w:pPr>
        <w:pStyle w:val="BodyText"/>
      </w:pPr>
      <w:r w:rsidRPr="00F33853">
        <w:t>The manage and overwriting of Video, Threat &amp; Date/Time data on the USB memory device (eg pen drive) must be controlled</w:t>
      </w:r>
    </w:p>
    <w:p w14:paraId="46E2FC7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CFCD0C8" w14:textId="77777777" w:rsidR="000702C6" w:rsidRPr="000702C6" w:rsidRDefault="000702C6" w:rsidP="00720A45">
      <w:pPr>
        <w:rPr>
          <w:b/>
          <w:bCs/>
          <w:color w:val="FF0000"/>
        </w:rPr>
      </w:pPr>
    </w:p>
    <w:p w14:paraId="59E230D1" w14:textId="77777777" w:rsidR="00072314" w:rsidRDefault="00072314" w:rsidP="00072314">
      <w:pPr>
        <w:pStyle w:val="Heading6"/>
        <w:keepNext w:val="0"/>
        <w:tabs>
          <w:tab w:val="clear" w:pos="900"/>
          <w:tab w:val="left" w:pos="709"/>
        </w:tabs>
        <w:spacing w:before="240"/>
        <w:rPr>
          <w:lang w:val="en-GB"/>
        </w:rPr>
      </w:pPr>
      <w:r>
        <w:rPr>
          <w:lang w:val="en-GB"/>
        </w:rPr>
        <w:t>Inputs</w:t>
      </w:r>
    </w:p>
    <w:p w14:paraId="5577A98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C95A9A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B0681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E90A2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A0BB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1219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3303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E9ACE"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5BA55"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7F9A53E0"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57F03A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A77E4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A585C0" w14:textId="77777777" w:rsidR="000702C6" w:rsidRPr="00AE55BD" w:rsidRDefault="000702C6" w:rsidP="00767670">
            <w:pPr>
              <w:rPr>
                <w:rFonts w:cs="Arial"/>
                <w:color w:val="000000" w:themeColor="text1"/>
                <w:sz w:val="16"/>
                <w:szCs w:val="14"/>
              </w:rPr>
            </w:pPr>
            <w:r>
              <w:rPr>
                <w:noProof/>
              </w:rPr>
              <w:drawing>
                <wp:inline distT="0" distB="0" distL="0" distR="0" wp14:anchorId="3FAFF834" wp14:editId="5CD1B071">
                  <wp:extent cx="203200" cy="203200"/>
                  <wp:effectExtent l="0" t="0" r="0" b="0"/>
                  <wp:docPr id="84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08E3B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438C6"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D2C93D" w14:textId="77777777" w:rsidR="00EB1D44" w:rsidRDefault="00EB1D44"/>
        </w:tc>
      </w:tr>
      <w:tr w:rsidR="000702C6" w:rsidRPr="00B3499B" w14:paraId="32E2540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BCC782" w14:textId="00BA7DB3" w:rsidR="000702C6" w:rsidRPr="00B3499B" w:rsidRDefault="00B111A7" w:rsidP="00767670">
            <w:pPr>
              <w:rPr>
                <w:rFonts w:cs="Arial"/>
                <w:bCs/>
                <w:color w:val="808080" w:themeColor="background1" w:themeShade="80"/>
                <w:sz w:val="16"/>
                <w:szCs w:val="14"/>
              </w:rPr>
            </w:pPr>
            <w:hyperlink r:id="rId4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EA0E3" w14:textId="06AC017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F1C6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FBE162A" w14:textId="29E06BA2" w:rsidR="000702C6" w:rsidRPr="004A50B8" w:rsidRDefault="000702C6" w:rsidP="000702C6">
      <w:pPr>
        <w:pStyle w:val="Caption"/>
      </w:pPr>
      <w:bookmarkStart w:id="199" w:name="_Toc10376671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w:t>
      </w:r>
      <w:r>
        <w:rPr>
          <w:noProof/>
        </w:rPr>
        <w:fldChar w:fldCharType="end"/>
      </w:r>
      <w:r w:rsidRPr="00702453">
        <w:t xml:space="preserve">: </w:t>
      </w:r>
      <w:r>
        <w:t>Input Signal mappings of Function</w:t>
      </w:r>
      <w:bookmarkEnd w:id="199"/>
      <w:r>
        <w:t xml:space="preserve"> </w:t>
      </w:r>
    </w:p>
    <w:p w14:paraId="2A6514A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2D580B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3B7BB9B" w14:textId="77777777" w:rsidR="00072314" w:rsidRDefault="00072314" w:rsidP="00072314">
      <w:pPr>
        <w:pStyle w:val="Heading6"/>
        <w:keepNext w:val="0"/>
        <w:tabs>
          <w:tab w:val="clear" w:pos="900"/>
          <w:tab w:val="left" w:pos="709"/>
        </w:tabs>
        <w:spacing w:before="240"/>
      </w:pPr>
      <w:r>
        <w:t>Parameters</w:t>
      </w:r>
    </w:p>
    <w:p w14:paraId="4AA4FBF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662BDE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1BD68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Manage Storage/Overwrite of Data on USB Memory Device</w:t>
      </w:r>
    </w:p>
    <w:p w14:paraId="1800E45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43958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CCCF67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E17647C" w14:textId="77777777" w:rsidR="008C50D1" w:rsidRPr="005F3A49" w:rsidRDefault="008C50D1" w:rsidP="00702F62">
      <w:pPr>
        <w:pStyle w:val="Heading4"/>
        <w:keepNext w:val="0"/>
        <w:tabs>
          <w:tab w:val="clear" w:pos="900"/>
          <w:tab w:val="left" w:pos="709"/>
        </w:tabs>
        <w:spacing w:before="240"/>
      </w:pPr>
      <w:bookmarkStart w:id="200" w:name="_Toc103766507"/>
      <w:r w:rsidRPr="005F3A49">
        <w:rPr>
          <w:lang w:val="en-GB"/>
        </w:rPr>
        <w:lastRenderedPageBreak/>
        <w:t xml:space="preserve">Technology Function </w:t>
      </w:r>
      <w:r>
        <w:rPr>
          <w:noProof/>
        </w:rPr>
        <w:drawing>
          <wp:inline distT="0" distB="0" distL="0" distR="0" wp14:anchorId="736AB8D0" wp14:editId="6040F4A1">
            <wp:extent cx="203200" cy="203200"/>
            <wp:effectExtent l="0" t="0" r="0" b="0"/>
            <wp:docPr id="85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Accept Privacy Settings</w:t>
      </w:r>
      <w:bookmarkEnd w:id="200"/>
    </w:p>
    <w:p w14:paraId="0276A033" w14:textId="77777777" w:rsidR="005F4E20" w:rsidRDefault="005F4E20" w:rsidP="00720A45">
      <w:pPr>
        <w:rPr>
          <w:highlight w:val="green"/>
        </w:rPr>
      </w:pPr>
    </w:p>
    <w:p w14:paraId="1BEC6C04" w14:textId="77777777" w:rsidR="009C3237" w:rsidRDefault="009C3237" w:rsidP="009C3237">
      <w:pPr>
        <w:pStyle w:val="BodyText"/>
      </w:pPr>
      <w:r w:rsidRPr="00F33853">
        <w:t>The APIM is used to allow acceptance of the privacy settings for the feature</w:t>
      </w:r>
    </w:p>
    <w:p w14:paraId="57F8A4B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8D46B27" w14:textId="77777777" w:rsidR="000702C6" w:rsidRPr="000702C6" w:rsidRDefault="000702C6" w:rsidP="00720A45">
      <w:pPr>
        <w:rPr>
          <w:b/>
          <w:bCs/>
          <w:color w:val="FF0000"/>
        </w:rPr>
      </w:pPr>
    </w:p>
    <w:p w14:paraId="081FB37A" w14:textId="77777777" w:rsidR="00072314" w:rsidRDefault="00072314" w:rsidP="00072314">
      <w:pPr>
        <w:pStyle w:val="Heading6"/>
        <w:keepNext w:val="0"/>
        <w:tabs>
          <w:tab w:val="clear" w:pos="900"/>
          <w:tab w:val="left" w:pos="709"/>
        </w:tabs>
        <w:spacing w:before="240"/>
        <w:rPr>
          <w:lang w:val="en-GB"/>
        </w:rPr>
      </w:pPr>
      <w:r>
        <w:rPr>
          <w:lang w:val="en-GB"/>
        </w:rPr>
        <w:t>Inputs</w:t>
      </w:r>
    </w:p>
    <w:p w14:paraId="43350FF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5B3070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02127C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300CD46" w14:textId="77777777" w:rsidR="00072314" w:rsidRDefault="00072314" w:rsidP="00072314">
      <w:pPr>
        <w:pStyle w:val="Heading6"/>
        <w:keepNext w:val="0"/>
        <w:tabs>
          <w:tab w:val="clear" w:pos="900"/>
          <w:tab w:val="left" w:pos="709"/>
        </w:tabs>
        <w:spacing w:before="240"/>
      </w:pPr>
      <w:r>
        <w:t>Parameters</w:t>
      </w:r>
    </w:p>
    <w:p w14:paraId="40CFBC3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C735B6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086295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Accept Privacy Settings</w:t>
      </w:r>
    </w:p>
    <w:p w14:paraId="65ED3EA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98A831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1D3AFB8"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108FFAF" w14:textId="77777777" w:rsidR="008C50D1" w:rsidRPr="005F3A49" w:rsidRDefault="008C50D1" w:rsidP="00702F62">
      <w:pPr>
        <w:pStyle w:val="Heading4"/>
        <w:keepNext w:val="0"/>
        <w:tabs>
          <w:tab w:val="clear" w:pos="900"/>
          <w:tab w:val="left" w:pos="709"/>
        </w:tabs>
        <w:spacing w:before="240"/>
      </w:pPr>
      <w:bookmarkStart w:id="201" w:name="_Toc103766508"/>
      <w:r w:rsidRPr="005F3A49">
        <w:rPr>
          <w:lang w:val="en-GB"/>
        </w:rPr>
        <w:t xml:space="preserve">Technology Function </w:t>
      </w:r>
      <w:r>
        <w:rPr>
          <w:noProof/>
        </w:rPr>
        <w:drawing>
          <wp:inline distT="0" distB="0" distL="0" distR="0" wp14:anchorId="36F5A213" wp14:editId="085787BA">
            <wp:extent cx="203200" cy="203200"/>
            <wp:effectExtent l="0" t="0" r="0" b="0"/>
            <wp:docPr id="8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Delete Videos on USB</w:t>
      </w:r>
      <w:bookmarkEnd w:id="201"/>
    </w:p>
    <w:p w14:paraId="7145AE3E" w14:textId="77777777" w:rsidR="005F4E20" w:rsidRDefault="005F4E20" w:rsidP="00720A45">
      <w:pPr>
        <w:rPr>
          <w:highlight w:val="green"/>
        </w:rPr>
      </w:pPr>
    </w:p>
    <w:p w14:paraId="193A8047" w14:textId="77777777" w:rsidR="009C3237" w:rsidRDefault="009C3237" w:rsidP="009C3237">
      <w:pPr>
        <w:pStyle w:val="BodyText"/>
      </w:pPr>
      <w:r w:rsidRPr="00F33853">
        <w:t>Delete Videos on USB</w:t>
      </w:r>
    </w:p>
    <w:p w14:paraId="7457F2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CEF5570" w14:textId="77777777" w:rsidR="000702C6" w:rsidRPr="000702C6" w:rsidRDefault="000702C6" w:rsidP="00720A45">
      <w:pPr>
        <w:rPr>
          <w:b/>
          <w:bCs/>
          <w:color w:val="FF0000"/>
        </w:rPr>
      </w:pPr>
    </w:p>
    <w:p w14:paraId="34AD97E8" w14:textId="77777777" w:rsidR="00072314" w:rsidRDefault="00072314" w:rsidP="00072314">
      <w:pPr>
        <w:pStyle w:val="Heading6"/>
        <w:keepNext w:val="0"/>
        <w:tabs>
          <w:tab w:val="clear" w:pos="900"/>
          <w:tab w:val="left" w:pos="709"/>
        </w:tabs>
        <w:spacing w:before="240"/>
        <w:rPr>
          <w:lang w:val="en-GB"/>
        </w:rPr>
      </w:pPr>
      <w:r>
        <w:rPr>
          <w:lang w:val="en-GB"/>
        </w:rPr>
        <w:t>Inputs</w:t>
      </w:r>
    </w:p>
    <w:p w14:paraId="02A9809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BB7DF0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7F2E64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C793C7C" w14:textId="77777777" w:rsidR="00072314" w:rsidRDefault="00072314" w:rsidP="00072314">
      <w:pPr>
        <w:pStyle w:val="Heading6"/>
        <w:keepNext w:val="0"/>
        <w:tabs>
          <w:tab w:val="clear" w:pos="900"/>
          <w:tab w:val="left" w:pos="709"/>
        </w:tabs>
        <w:spacing w:before="240"/>
      </w:pPr>
      <w:r>
        <w:t>Parameters</w:t>
      </w:r>
    </w:p>
    <w:p w14:paraId="3212433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1A8F9C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8349F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Delete Videos on USB</w:t>
      </w:r>
    </w:p>
    <w:p w14:paraId="29B9808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C85247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AD3FBFD"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176D2D5" w14:textId="77777777" w:rsidR="008C50D1" w:rsidRPr="005F3A49" w:rsidRDefault="008C50D1" w:rsidP="00702F62">
      <w:pPr>
        <w:pStyle w:val="Heading4"/>
        <w:keepNext w:val="0"/>
        <w:tabs>
          <w:tab w:val="clear" w:pos="900"/>
          <w:tab w:val="left" w:pos="709"/>
        </w:tabs>
        <w:spacing w:before="240"/>
      </w:pPr>
      <w:bookmarkStart w:id="202" w:name="_Toc103766509"/>
      <w:r w:rsidRPr="005F3A49">
        <w:rPr>
          <w:lang w:val="en-GB"/>
        </w:rPr>
        <w:lastRenderedPageBreak/>
        <w:t xml:space="preserve">Technology Function </w:t>
      </w:r>
      <w:r>
        <w:rPr>
          <w:noProof/>
        </w:rPr>
        <w:drawing>
          <wp:inline distT="0" distB="0" distL="0" distR="0" wp14:anchorId="20FE8F5D" wp14:editId="60CE9D61">
            <wp:extent cx="203200" cy="203200"/>
            <wp:effectExtent l="0" t="0" r="0" b="0"/>
            <wp:docPr id="85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Check if USB is usable for ISC recording</w:t>
      </w:r>
      <w:bookmarkEnd w:id="202"/>
    </w:p>
    <w:p w14:paraId="6682F883" w14:textId="77777777" w:rsidR="005F4E20" w:rsidRDefault="005F4E20" w:rsidP="00720A45">
      <w:pPr>
        <w:rPr>
          <w:highlight w:val="green"/>
        </w:rPr>
      </w:pPr>
    </w:p>
    <w:p w14:paraId="4984B033" w14:textId="77777777" w:rsidR="009C3237" w:rsidRDefault="009C3237" w:rsidP="009C3237">
      <w:pPr>
        <w:pStyle w:val="BodyText"/>
      </w:pPr>
      <w:r w:rsidRPr="00F33853">
        <w:t>Check, warn and if required formatting of USB memory device</w:t>
      </w:r>
    </w:p>
    <w:p w14:paraId="026882F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E755A41" w14:textId="77777777" w:rsidR="000702C6" w:rsidRPr="000702C6" w:rsidRDefault="000702C6" w:rsidP="00720A45">
      <w:pPr>
        <w:rPr>
          <w:b/>
          <w:bCs/>
          <w:color w:val="FF0000"/>
        </w:rPr>
      </w:pPr>
    </w:p>
    <w:p w14:paraId="77145A9C" w14:textId="77777777" w:rsidR="00072314" w:rsidRDefault="00072314" w:rsidP="00072314">
      <w:pPr>
        <w:pStyle w:val="Heading6"/>
        <w:keepNext w:val="0"/>
        <w:tabs>
          <w:tab w:val="clear" w:pos="900"/>
          <w:tab w:val="left" w:pos="709"/>
        </w:tabs>
        <w:spacing w:before="240"/>
        <w:rPr>
          <w:lang w:val="en-GB"/>
        </w:rPr>
      </w:pPr>
      <w:r>
        <w:rPr>
          <w:lang w:val="en-GB"/>
        </w:rPr>
        <w:t>Inputs</w:t>
      </w:r>
    </w:p>
    <w:p w14:paraId="62E51246"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8FAEE2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D8F4F7F"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DE9823F" w14:textId="77777777" w:rsidR="00072314" w:rsidRDefault="00072314" w:rsidP="00072314">
      <w:pPr>
        <w:pStyle w:val="Heading6"/>
        <w:keepNext w:val="0"/>
        <w:tabs>
          <w:tab w:val="clear" w:pos="900"/>
          <w:tab w:val="left" w:pos="709"/>
        </w:tabs>
        <w:spacing w:before="240"/>
      </w:pPr>
      <w:r>
        <w:t>Parameters</w:t>
      </w:r>
    </w:p>
    <w:p w14:paraId="22366CD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CF9AE8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1A821C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Check if USB is usable for ISC recording</w:t>
      </w:r>
    </w:p>
    <w:p w14:paraId="1A25328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01121D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4C0E0C"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CC3AD24" w14:textId="77777777" w:rsidR="008C50D1" w:rsidRPr="005F3A49" w:rsidRDefault="008C50D1" w:rsidP="00702F62">
      <w:pPr>
        <w:pStyle w:val="Heading4"/>
        <w:keepNext w:val="0"/>
        <w:tabs>
          <w:tab w:val="clear" w:pos="900"/>
          <w:tab w:val="left" w:pos="709"/>
        </w:tabs>
        <w:spacing w:before="240"/>
      </w:pPr>
      <w:bookmarkStart w:id="203" w:name="_Toc103766510"/>
      <w:r w:rsidRPr="005F3A49">
        <w:rPr>
          <w:lang w:val="en-GB"/>
        </w:rPr>
        <w:t xml:space="preserve">Technology Function </w:t>
      </w:r>
      <w:r>
        <w:rPr>
          <w:noProof/>
        </w:rPr>
        <w:drawing>
          <wp:inline distT="0" distB="0" distL="0" distR="0" wp14:anchorId="71786DB9" wp14:editId="34164A18">
            <wp:extent cx="203200" cy="203200"/>
            <wp:effectExtent l="0" t="0" r="0" b="0"/>
            <wp:docPr id="85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Encrypt Local Video (USB)</w:t>
      </w:r>
      <w:bookmarkEnd w:id="203"/>
    </w:p>
    <w:p w14:paraId="19D5FC32" w14:textId="77777777" w:rsidR="005F4E20" w:rsidRDefault="005F4E20" w:rsidP="00720A45">
      <w:pPr>
        <w:rPr>
          <w:highlight w:val="green"/>
        </w:rPr>
      </w:pPr>
    </w:p>
    <w:p w14:paraId="4138D3E5" w14:textId="77777777" w:rsidR="009C3237" w:rsidRDefault="009C3237" w:rsidP="009C3237">
      <w:pPr>
        <w:pStyle w:val="BodyText"/>
      </w:pPr>
      <w:r w:rsidRPr="00F33853">
        <w:t>When requested by the user the feature shall be able to encrypt the data recorded onto the local (USB) storage</w:t>
      </w:r>
    </w:p>
    <w:p w14:paraId="3C25C7D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070602B" w14:textId="77777777" w:rsidR="000702C6" w:rsidRPr="000702C6" w:rsidRDefault="000702C6" w:rsidP="00720A45">
      <w:pPr>
        <w:rPr>
          <w:b/>
          <w:bCs/>
          <w:color w:val="FF0000"/>
        </w:rPr>
      </w:pPr>
    </w:p>
    <w:p w14:paraId="42261C06" w14:textId="77777777" w:rsidR="00072314" w:rsidRDefault="00072314" w:rsidP="00072314">
      <w:pPr>
        <w:pStyle w:val="Heading6"/>
        <w:keepNext w:val="0"/>
        <w:tabs>
          <w:tab w:val="clear" w:pos="900"/>
          <w:tab w:val="left" w:pos="709"/>
        </w:tabs>
        <w:spacing w:before="240"/>
        <w:rPr>
          <w:lang w:val="en-GB"/>
        </w:rPr>
      </w:pPr>
      <w:r>
        <w:rPr>
          <w:lang w:val="en-GB"/>
        </w:rPr>
        <w:t>Inputs</w:t>
      </w:r>
    </w:p>
    <w:p w14:paraId="4B0DFA2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243950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5B9BB2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14CF62B" w14:textId="77777777" w:rsidR="00072314" w:rsidRDefault="00072314" w:rsidP="00072314">
      <w:pPr>
        <w:pStyle w:val="Heading6"/>
        <w:keepNext w:val="0"/>
        <w:tabs>
          <w:tab w:val="clear" w:pos="900"/>
          <w:tab w:val="left" w:pos="709"/>
        </w:tabs>
        <w:spacing w:before="240"/>
      </w:pPr>
      <w:r>
        <w:t>Parameters</w:t>
      </w:r>
    </w:p>
    <w:p w14:paraId="608CC24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3055AB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F76A25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Encrypt Local Video (USB)</w:t>
      </w:r>
    </w:p>
    <w:p w14:paraId="153E6E0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70F992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740147"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961E7E6" w14:textId="77777777" w:rsidR="008C50D1" w:rsidRPr="005F3A49" w:rsidRDefault="008C50D1" w:rsidP="00702F62">
      <w:pPr>
        <w:pStyle w:val="Heading4"/>
        <w:keepNext w:val="0"/>
        <w:tabs>
          <w:tab w:val="clear" w:pos="900"/>
          <w:tab w:val="left" w:pos="709"/>
        </w:tabs>
        <w:spacing w:before="240"/>
      </w:pPr>
      <w:bookmarkStart w:id="204" w:name="_Toc103766511"/>
      <w:r w:rsidRPr="005F3A49">
        <w:rPr>
          <w:lang w:val="en-GB"/>
        </w:rPr>
        <w:lastRenderedPageBreak/>
        <w:t xml:space="preserve">Technology Function </w:t>
      </w:r>
      <w:r>
        <w:rPr>
          <w:noProof/>
        </w:rPr>
        <w:drawing>
          <wp:inline distT="0" distB="0" distL="0" distR="0" wp14:anchorId="5625462C" wp14:editId="6F01DC73">
            <wp:extent cx="203200" cy="203200"/>
            <wp:effectExtent l="0" t="0" r="0" b="0"/>
            <wp:docPr id="8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Store Video,Threat,Date/Time Data to USB</w:t>
      </w:r>
      <w:bookmarkEnd w:id="204"/>
    </w:p>
    <w:p w14:paraId="5C0A13A2" w14:textId="77777777" w:rsidR="005F4E20" w:rsidRDefault="005F4E20" w:rsidP="00720A45">
      <w:pPr>
        <w:rPr>
          <w:highlight w:val="green"/>
        </w:rPr>
      </w:pPr>
    </w:p>
    <w:p w14:paraId="09A006B8" w14:textId="77777777" w:rsidR="009C3237" w:rsidRDefault="009C3237" w:rsidP="009C3237">
      <w:pPr>
        <w:pStyle w:val="BodyText"/>
      </w:pPr>
      <w:r w:rsidRPr="00F33853">
        <w:t>When triggered by the perimeter alarm (including radar if installed) from the BCM the SYNC/Phoenix shall read the video data from the designated Ethernet port and store to a USB memory device.  The Ethernet port shall be supplied by the Camera Manager in the ECG.</w:t>
      </w:r>
    </w:p>
    <w:p w14:paraId="5B2E84A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2A3E345" w14:textId="77777777" w:rsidR="000702C6" w:rsidRPr="000702C6" w:rsidRDefault="000702C6" w:rsidP="00720A45">
      <w:pPr>
        <w:rPr>
          <w:b/>
          <w:bCs/>
          <w:color w:val="FF0000"/>
        </w:rPr>
      </w:pPr>
    </w:p>
    <w:p w14:paraId="0452976D" w14:textId="77777777" w:rsidR="00072314" w:rsidRDefault="00072314" w:rsidP="00072314">
      <w:pPr>
        <w:pStyle w:val="Heading6"/>
        <w:keepNext w:val="0"/>
        <w:tabs>
          <w:tab w:val="clear" w:pos="900"/>
          <w:tab w:val="left" w:pos="709"/>
        </w:tabs>
        <w:spacing w:before="240"/>
        <w:rPr>
          <w:lang w:val="en-GB"/>
        </w:rPr>
      </w:pPr>
      <w:r>
        <w:rPr>
          <w:lang w:val="en-GB"/>
        </w:rPr>
        <w:t>Inputs</w:t>
      </w:r>
    </w:p>
    <w:p w14:paraId="6F87DD6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D9AD69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5AA1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3C9A909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785C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4B14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11C2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0C7B9"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EAE4B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5551885"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E926DF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A8D3E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54A56" w14:textId="77777777" w:rsidR="000702C6" w:rsidRPr="00AE55BD" w:rsidRDefault="000702C6" w:rsidP="00767670">
            <w:pPr>
              <w:rPr>
                <w:rFonts w:cs="Arial"/>
                <w:color w:val="000000" w:themeColor="text1"/>
                <w:sz w:val="16"/>
                <w:szCs w:val="14"/>
              </w:rPr>
            </w:pPr>
            <w:r>
              <w:rPr>
                <w:noProof/>
              </w:rPr>
              <w:drawing>
                <wp:inline distT="0" distB="0" distL="0" distR="0" wp14:anchorId="35731925" wp14:editId="1B98738A">
                  <wp:extent cx="203200" cy="203200"/>
                  <wp:effectExtent l="0" t="0" r="0" b="0"/>
                  <wp:docPr id="86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9198C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9F452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2D368C" w14:textId="77777777" w:rsidR="00EB1D44" w:rsidRDefault="00EB1D44"/>
        </w:tc>
      </w:tr>
      <w:tr w:rsidR="000702C6" w:rsidRPr="00B3499B" w14:paraId="563561F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91F6D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B7B34F" w14:textId="77777777" w:rsidR="000702C6" w:rsidRPr="00AE55BD" w:rsidRDefault="000702C6" w:rsidP="00767670">
            <w:pPr>
              <w:rPr>
                <w:rFonts w:cs="Arial"/>
                <w:color w:val="000000" w:themeColor="text1"/>
                <w:sz w:val="16"/>
                <w:szCs w:val="14"/>
              </w:rPr>
            </w:pPr>
            <w:r>
              <w:rPr>
                <w:noProof/>
              </w:rPr>
              <w:drawing>
                <wp:inline distT="0" distB="0" distL="0" distR="0" wp14:anchorId="42953978" wp14:editId="71CA7D3E">
                  <wp:extent cx="203200" cy="203200"/>
                  <wp:effectExtent l="0" t="0" r="0" b="0"/>
                  <wp:docPr id="86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LSG_ISC_StopRecordingReq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66945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54F79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AB219E" w14:textId="77777777" w:rsidR="00EB1D44" w:rsidRDefault="00EB1D44"/>
        </w:tc>
      </w:tr>
      <w:tr w:rsidR="000702C6" w:rsidRPr="00B3499B" w14:paraId="133957D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FD44EF" w14:textId="159668C9" w:rsidR="000702C6" w:rsidRPr="00B3499B" w:rsidRDefault="00B111A7" w:rsidP="00767670">
            <w:pPr>
              <w:rPr>
                <w:rFonts w:cs="Arial"/>
                <w:bCs/>
                <w:color w:val="808080" w:themeColor="background1" w:themeShade="80"/>
                <w:sz w:val="16"/>
                <w:szCs w:val="14"/>
              </w:rPr>
            </w:pPr>
            <w:hyperlink r:id="rId4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4A61BD" w14:textId="5D32C20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44C20"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9ECBD3D" w14:textId="7393B167" w:rsidR="000702C6" w:rsidRPr="004A50B8" w:rsidRDefault="000702C6" w:rsidP="000702C6">
      <w:pPr>
        <w:pStyle w:val="Caption"/>
      </w:pPr>
      <w:bookmarkStart w:id="205" w:name="_Toc103766711"/>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w:t>
      </w:r>
      <w:r>
        <w:rPr>
          <w:noProof/>
        </w:rPr>
        <w:fldChar w:fldCharType="end"/>
      </w:r>
      <w:r w:rsidRPr="00702453">
        <w:t xml:space="preserve">: </w:t>
      </w:r>
      <w:r>
        <w:t>Input Signal mappings of Function</w:t>
      </w:r>
      <w:bookmarkEnd w:id="205"/>
      <w:r>
        <w:t xml:space="preserve"> </w:t>
      </w:r>
    </w:p>
    <w:p w14:paraId="2A247B9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4A7278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AC3193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52D2E"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D54E52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A8B0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53D2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8BDD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6C5E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40E8E" w14:textId="77777777" w:rsidR="000702C6" w:rsidRDefault="000702C6" w:rsidP="00767670">
            <w:pPr>
              <w:rPr>
                <w:rFonts w:cs="Arial"/>
                <w:b/>
                <w:bCs/>
                <w:color w:val="000000"/>
              </w:rPr>
            </w:pPr>
            <w:r>
              <w:rPr>
                <w:rFonts w:cs="Arial"/>
                <w:b/>
                <w:bCs/>
                <w:color w:val="000000"/>
              </w:rPr>
              <w:t>Connection</w:t>
            </w:r>
          </w:p>
          <w:p w14:paraId="580F484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6991580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E89BD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AFF65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033ACC3" wp14:editId="5977646B">
                  <wp:extent cx="203200" cy="203200"/>
                  <wp:effectExtent l="0" t="0" r="0" b="0"/>
                  <wp:docPr id="86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LSG_ISC_PublishRecordingStatus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8AB3B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1D1EDE"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35E4A4" w14:textId="77777777" w:rsidR="00EB1D44" w:rsidRDefault="00EB1D44"/>
        </w:tc>
      </w:tr>
      <w:tr w:rsidR="000702C6" w:rsidRPr="00B3499B" w14:paraId="012725C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EB9091" w14:textId="37939845" w:rsidR="000702C6" w:rsidRPr="00B3499B" w:rsidRDefault="00B111A7" w:rsidP="00767670">
            <w:pPr>
              <w:rPr>
                <w:rFonts w:cs="Arial"/>
                <w:bCs/>
                <w:color w:val="808080" w:themeColor="background1" w:themeShade="80"/>
                <w:sz w:val="16"/>
                <w:szCs w:val="14"/>
              </w:rPr>
            </w:pPr>
            <w:hyperlink r:id="rId4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15B3BC" w14:textId="0131D892"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D21D1"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5E0BE0C" w14:textId="52837225" w:rsidR="000702C6" w:rsidRPr="00C000B2" w:rsidRDefault="000702C6" w:rsidP="000702C6">
      <w:pPr>
        <w:jc w:val="center"/>
        <w:rPr>
          <w:b/>
          <w:noProof/>
        </w:rPr>
      </w:pPr>
      <w:bookmarkStart w:id="206" w:name="_Toc10376671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5</w:t>
      </w:r>
      <w:r w:rsidRPr="00C000B2">
        <w:rPr>
          <w:b/>
          <w:noProof/>
        </w:rPr>
        <w:fldChar w:fldCharType="end"/>
      </w:r>
      <w:r w:rsidRPr="00C000B2">
        <w:rPr>
          <w:b/>
          <w:noProof/>
        </w:rPr>
        <w:t>: Output Signal mappings of Function</w:t>
      </w:r>
      <w:bookmarkEnd w:id="206"/>
      <w:r w:rsidRPr="00C000B2">
        <w:rPr>
          <w:b/>
          <w:noProof/>
        </w:rPr>
        <w:t xml:space="preserve"> </w:t>
      </w:r>
    </w:p>
    <w:p w14:paraId="29E7B724" w14:textId="77777777" w:rsidR="00072314" w:rsidRDefault="00072314" w:rsidP="00072314">
      <w:pPr>
        <w:pStyle w:val="Heading6"/>
        <w:keepNext w:val="0"/>
        <w:tabs>
          <w:tab w:val="clear" w:pos="900"/>
          <w:tab w:val="left" w:pos="709"/>
        </w:tabs>
        <w:spacing w:before="240"/>
      </w:pPr>
      <w:r>
        <w:t>Parameters</w:t>
      </w:r>
    </w:p>
    <w:p w14:paraId="3969AAC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5C9982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DF777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Store Video,Threat,Date/Time Data to USB</w:t>
      </w:r>
    </w:p>
    <w:p w14:paraId="34F72C3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68B4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0CEDC77"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AEC80FE" w14:textId="77777777" w:rsidR="008C50D1" w:rsidRPr="005F3A49" w:rsidRDefault="008C50D1" w:rsidP="00702F62">
      <w:pPr>
        <w:pStyle w:val="Heading4"/>
        <w:keepNext w:val="0"/>
        <w:tabs>
          <w:tab w:val="clear" w:pos="900"/>
          <w:tab w:val="left" w:pos="709"/>
        </w:tabs>
        <w:spacing w:before="240"/>
      </w:pPr>
      <w:bookmarkStart w:id="207" w:name="_Toc103766512"/>
      <w:r w:rsidRPr="005F3A49">
        <w:rPr>
          <w:lang w:val="en-GB"/>
        </w:rPr>
        <w:t xml:space="preserve">Technology Function </w:t>
      </w:r>
      <w:r>
        <w:rPr>
          <w:noProof/>
        </w:rPr>
        <w:drawing>
          <wp:inline distT="0" distB="0" distL="0" distR="0" wp14:anchorId="545443D3" wp14:editId="3FBACD8B">
            <wp:extent cx="203200" cy="203200"/>
            <wp:effectExtent l="0" t="0" r="0" b="0"/>
            <wp:docPr id="8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Wake up SYNC/Phoenix</w:t>
      </w:r>
      <w:bookmarkEnd w:id="207"/>
    </w:p>
    <w:p w14:paraId="0E1D8038" w14:textId="77777777" w:rsidR="005F4E20" w:rsidRDefault="005F4E20" w:rsidP="00720A45">
      <w:pPr>
        <w:rPr>
          <w:highlight w:val="green"/>
        </w:rPr>
      </w:pPr>
    </w:p>
    <w:p w14:paraId="1CCCA635" w14:textId="77777777" w:rsidR="009C3237" w:rsidRDefault="009C3237" w:rsidP="009C3237">
      <w:pPr>
        <w:pStyle w:val="BodyText"/>
      </w:pPr>
      <w:r w:rsidRPr="00F33853">
        <w:t>Trigger (from BCM): Perimeter_Alarm_Status=activated</w:t>
      </w:r>
    </w:p>
    <w:p w14:paraId="72110C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30B35C4" w14:textId="77777777" w:rsidR="000702C6" w:rsidRPr="000702C6" w:rsidRDefault="000702C6" w:rsidP="00720A45">
      <w:pPr>
        <w:rPr>
          <w:b/>
          <w:bCs/>
          <w:color w:val="FF0000"/>
        </w:rPr>
      </w:pPr>
    </w:p>
    <w:p w14:paraId="301A69B6"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005625D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21EE99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7525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9E7965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5069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B68C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0BAB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8FA71"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3C9EB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2A187E8"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09E558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7E5C6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B66A9" w14:textId="77777777" w:rsidR="000702C6" w:rsidRPr="00AE55BD" w:rsidRDefault="000702C6" w:rsidP="00767670">
            <w:pPr>
              <w:rPr>
                <w:rFonts w:cs="Arial"/>
                <w:color w:val="000000" w:themeColor="text1"/>
                <w:sz w:val="16"/>
                <w:szCs w:val="14"/>
              </w:rPr>
            </w:pPr>
            <w:r>
              <w:rPr>
                <w:noProof/>
              </w:rPr>
              <w:drawing>
                <wp:inline distT="0" distB="0" distL="0" distR="0" wp14:anchorId="7C6C29CE" wp14:editId="5C8CBBA5">
                  <wp:extent cx="203200" cy="203200"/>
                  <wp:effectExtent l="0" t="0" r="0" b="0"/>
                  <wp:docPr id="86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LSG_ISC_APIMWakeUp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E1E5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2DB063"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D4B131" w14:textId="77777777" w:rsidR="00EB1D44" w:rsidRDefault="00EB1D44"/>
        </w:tc>
      </w:tr>
      <w:tr w:rsidR="000702C6" w:rsidRPr="00B3499B" w14:paraId="463FD10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431240" w14:textId="29DEAA7E" w:rsidR="000702C6" w:rsidRPr="00B3499B" w:rsidRDefault="00B111A7" w:rsidP="00767670">
            <w:pPr>
              <w:rPr>
                <w:rFonts w:cs="Arial"/>
                <w:bCs/>
                <w:color w:val="808080" w:themeColor="background1" w:themeShade="80"/>
                <w:sz w:val="16"/>
                <w:szCs w:val="14"/>
              </w:rPr>
            </w:pPr>
            <w:hyperlink r:id="rId4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1FF9AB" w14:textId="0F8FDE6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B9D57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9422759" w14:textId="17552F8D" w:rsidR="000702C6" w:rsidRPr="004A50B8" w:rsidRDefault="000702C6" w:rsidP="000702C6">
      <w:pPr>
        <w:pStyle w:val="Caption"/>
      </w:pPr>
      <w:bookmarkStart w:id="208" w:name="_Toc103766713"/>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w:t>
      </w:r>
      <w:r>
        <w:rPr>
          <w:noProof/>
        </w:rPr>
        <w:fldChar w:fldCharType="end"/>
      </w:r>
      <w:r w:rsidRPr="00702453">
        <w:t xml:space="preserve">: </w:t>
      </w:r>
      <w:r>
        <w:t>Input Signal mappings of Function</w:t>
      </w:r>
      <w:bookmarkEnd w:id="208"/>
      <w:r>
        <w:t xml:space="preserve"> </w:t>
      </w:r>
    </w:p>
    <w:p w14:paraId="19EC513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9F429D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6F69AF6" w14:textId="77777777" w:rsidR="00072314" w:rsidRDefault="00072314" w:rsidP="00072314">
      <w:pPr>
        <w:pStyle w:val="Heading6"/>
        <w:keepNext w:val="0"/>
        <w:tabs>
          <w:tab w:val="clear" w:pos="900"/>
          <w:tab w:val="left" w:pos="709"/>
        </w:tabs>
        <w:spacing w:before="240"/>
      </w:pPr>
      <w:r>
        <w:t>Parameters</w:t>
      </w:r>
    </w:p>
    <w:p w14:paraId="7DA3B87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CE98D8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6E7EA5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Wake up SYNC/Phoenix</w:t>
      </w:r>
    </w:p>
    <w:p w14:paraId="3A159AB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9DE392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D44382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D2A4074" w14:textId="77777777" w:rsidR="008C50D1" w:rsidRPr="005F3A49" w:rsidRDefault="008C50D1" w:rsidP="00702F62">
      <w:pPr>
        <w:pStyle w:val="Heading4"/>
        <w:keepNext w:val="0"/>
        <w:tabs>
          <w:tab w:val="clear" w:pos="900"/>
          <w:tab w:val="left" w:pos="709"/>
        </w:tabs>
        <w:spacing w:before="240"/>
      </w:pPr>
      <w:bookmarkStart w:id="209" w:name="_Toc103766513"/>
      <w:r w:rsidRPr="005F3A49">
        <w:rPr>
          <w:lang w:val="en-GB"/>
        </w:rPr>
        <w:t xml:space="preserve">Technology Function </w:t>
      </w:r>
      <w:r>
        <w:rPr>
          <w:noProof/>
        </w:rPr>
        <w:drawing>
          <wp:inline distT="0" distB="0" distL="0" distR="0" wp14:anchorId="1E0793DE" wp14:editId="23C066D8">
            <wp:extent cx="203200" cy="203200"/>
            <wp:effectExtent l="0" t="0" r="0" b="0"/>
            <wp:docPr id="87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Set ISC to ON via SYNC/Phoenix</w:t>
      </w:r>
      <w:bookmarkEnd w:id="209"/>
    </w:p>
    <w:p w14:paraId="28F75C49" w14:textId="77777777" w:rsidR="005F4E20" w:rsidRDefault="005F4E20" w:rsidP="00720A45">
      <w:pPr>
        <w:rPr>
          <w:highlight w:val="green"/>
        </w:rPr>
      </w:pPr>
    </w:p>
    <w:p w14:paraId="349C3490" w14:textId="77777777" w:rsidR="009C3237" w:rsidRDefault="009C3237" w:rsidP="009C3237">
      <w:pPr>
        <w:pStyle w:val="BodyText"/>
      </w:pPr>
      <w:r w:rsidRPr="00F33853">
        <w:t>Set ISC to ON via SYNC/Phoenix</w:t>
      </w:r>
    </w:p>
    <w:p w14:paraId="67993C3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CA739BB" w14:textId="77777777" w:rsidR="000702C6" w:rsidRPr="000702C6" w:rsidRDefault="000702C6" w:rsidP="00720A45">
      <w:pPr>
        <w:rPr>
          <w:b/>
          <w:bCs/>
          <w:color w:val="FF0000"/>
        </w:rPr>
      </w:pPr>
    </w:p>
    <w:p w14:paraId="365EA688" w14:textId="77777777" w:rsidR="00072314" w:rsidRDefault="00072314" w:rsidP="00072314">
      <w:pPr>
        <w:pStyle w:val="Heading6"/>
        <w:keepNext w:val="0"/>
        <w:tabs>
          <w:tab w:val="clear" w:pos="900"/>
          <w:tab w:val="left" w:pos="709"/>
        </w:tabs>
        <w:spacing w:before="240"/>
        <w:rPr>
          <w:lang w:val="en-GB"/>
        </w:rPr>
      </w:pPr>
      <w:r>
        <w:rPr>
          <w:lang w:val="en-GB"/>
        </w:rPr>
        <w:t>Inputs</w:t>
      </w:r>
    </w:p>
    <w:p w14:paraId="682782F3"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ED7926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F19138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00ED0CC" w14:textId="77777777" w:rsidR="00072314" w:rsidRDefault="00072314" w:rsidP="00072314">
      <w:pPr>
        <w:pStyle w:val="Heading6"/>
        <w:keepNext w:val="0"/>
        <w:tabs>
          <w:tab w:val="clear" w:pos="900"/>
          <w:tab w:val="left" w:pos="709"/>
        </w:tabs>
        <w:spacing w:before="240"/>
      </w:pPr>
      <w:r>
        <w:t>Parameters</w:t>
      </w:r>
    </w:p>
    <w:p w14:paraId="136D092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904543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61E926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Set ISC to ON via SYNC/Phoenix</w:t>
      </w:r>
    </w:p>
    <w:p w14:paraId="2DE4230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420D60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1C4868D" w14:textId="7D20A96F" w:rsidR="00CF55B9" w:rsidRPr="00CF55B9" w:rsidRDefault="00CF55B9" w:rsidP="00CF55B9">
      <w:pPr>
        <w:pStyle w:val="Heading7"/>
      </w:pPr>
      <w:r>
        <w:rPr>
          <w:noProof/>
        </w:rPr>
        <w:lastRenderedPageBreak/>
        <w:drawing>
          <wp:inline distT="0" distB="0" distL="0" distR="0" wp14:anchorId="273632FA" wp14:editId="654E77BC">
            <wp:extent cx="203200" cy="203200"/>
            <wp:effectExtent l="0" t="0" r="0" b="0"/>
            <wp:docPr id="872" name="Picture -1830622569.jpg" descr="-1830622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830622569.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ISC_IR_APIM_14 </w:t>
      </w:r>
      <w:r w:rsidR="003C4093">
        <w:t>–</w:t>
      </w:r>
      <w:r w:rsidR="00E40977">
        <w:t xml:space="preserve"> </w:t>
      </w:r>
      <w:r w:rsidRPr="00CF55B9">
        <w:t>Confirmation ON Prompt Response = CANCEL</w:t>
      </w:r>
    </w:p>
    <w:p w14:paraId="6E879BFA" w14:textId="77777777" w:rsidR="001C5864" w:rsidRDefault="001C5864" w:rsidP="008F3055">
      <w:pPr>
        <w:rPr>
          <w:rFonts w:cs="Arial"/>
        </w:rPr>
      </w:pPr>
      <w:r>
        <w:rPr>
          <w:rFonts w:cs="Arial"/>
        </w:rPr>
        <w:t>When Make Decision Function receives LSG_ISC_ConfirmationONPromptResponse = CANCEL from Feature Activation Function , then Make Decision Function shall</w:t>
      </w:r>
    </w:p>
    <w:p w14:paraId="1ABFA881" w14:textId="77777777" w:rsidR="00EB1D44" w:rsidRDefault="00EB1D44"/>
    <w:p w14:paraId="45B02E29" w14:textId="77777777" w:rsidR="00EB1D44" w:rsidRDefault="00BF44DC">
      <w:r>
        <w:rPr>
          <w:rFonts w:cs="Arial"/>
        </w:rPr>
        <w:t>- Send LSG_ISC_SystemStatus=Disabled to Feature Activation Function.</w:t>
      </w:r>
    </w:p>
    <w:p w14:paraId="0FA4B743" w14:textId="77777777" w:rsidR="001C5864" w:rsidRDefault="001C5864" w:rsidP="008F3055"/>
    <w:p w14:paraId="3D1743C2" w14:textId="77777777" w:rsidR="001C5864" w:rsidRPr="00287D2F" w:rsidRDefault="001C5864" w:rsidP="008F3055">
      <w:pPr>
        <w:rPr>
          <w:rFonts w:cs="Arial"/>
        </w:rPr>
      </w:pPr>
      <w:r>
        <w:rPr>
          <w:rFonts w:cs="Arial"/>
        </w:rPr>
        <w:t>Satisfied by</w:t>
      </w:r>
      <w:r w:rsidRPr="00287D2F">
        <w:rPr>
          <w:rFonts w:cs="Arial"/>
        </w:rPr>
        <w:t>:</w:t>
      </w:r>
    </w:p>
    <w:p w14:paraId="09A7C706" w14:textId="40890EC2" w:rsidR="00CB430B" w:rsidRPr="009C2D6E" w:rsidRDefault="009C2D6E" w:rsidP="008775AD">
      <w:pPr>
        <w:pStyle w:val="ListParagraph"/>
        <w:numPr>
          <w:ilvl w:val="0"/>
          <w:numId w:val="14"/>
        </w:numPr>
        <w:rPr>
          <w:rFonts w:cs="Arial"/>
        </w:rPr>
      </w:pPr>
      <w:r>
        <w:rPr>
          <w:noProof/>
        </w:rPr>
        <w:drawing>
          <wp:inline distT="0" distB="0" distL="0" distR="0" wp14:anchorId="0E545C1D" wp14:editId="555E7ED4">
            <wp:extent cx="203200" cy="203200"/>
            <wp:effectExtent l="0" t="0" r="0" b="0"/>
            <wp:docPr id="87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Set ISC to ON via SYNC/Phoenix</w:t>
      </w:r>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ISC_IR_APIM_14</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4ADDE" w14:textId="4A3B7BBE" w:rsidR="007A24FC" w:rsidRPr="00B3499B" w:rsidRDefault="007A24FC" w:rsidP="009737DA">
            <w:pPr>
              <w:rPr>
                <w:rFonts w:cs="Arial"/>
                <w:color w:val="000000" w:themeColor="text1"/>
                <w:sz w:val="16"/>
                <w:szCs w:val="14"/>
              </w:rPr>
            </w:pPr>
            <w:r>
              <w:rPr>
                <w:rFonts w:cs="Arial"/>
              </w:rPr>
              <w:t xml:space="preserve">To send system status </w:t>
            </w:r>
            <w:r w:rsidR="003C4093">
              <w:rPr>
                <w:rFonts w:cs="Arial"/>
              </w:rPr>
              <w:t>–</w:t>
            </w:r>
            <w:r>
              <w:rPr>
                <w:rFonts w:cs="Arial"/>
              </w:rPr>
              <w:t xml:space="preserve"> disabled</w:t>
            </w:r>
          </w:p>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F8B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system setup failure</w:t>
            </w:r>
          </w:p>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7B7CF" w14:textId="77777777" w:rsidR="00EB1D44" w:rsidRDefault="00EB1D44"/>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33CAA"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D904A"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D9C27"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53470FF" wp14:editId="67DFA247">
                  <wp:extent cx="203200" cy="203200"/>
                  <wp:effectExtent l="0" t="0" r="0" b="0"/>
                  <wp:docPr id="876" name="Picture -2121996746.jpg" descr="-2121996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2121996746.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ISC_SR_APIM_7 Manage System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ED58C2"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BB3600"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460" w14:textId="13102AC3"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07B018B7" w:rsidR="007A24FC" w:rsidRPr="00B3499B" w:rsidRDefault="00B111A7" w:rsidP="009737DA">
            <w:pPr>
              <w:rPr>
                <w:rFonts w:cs="Arial"/>
                <w:bCs/>
                <w:color w:val="808080" w:themeColor="background1" w:themeShade="80"/>
                <w:sz w:val="16"/>
                <w:szCs w:val="14"/>
              </w:rPr>
            </w:pPr>
            <w:hyperlink r:id="rId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0C77B80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DB6BC2" w14:textId="77777777" w:rsidR="0047267C" w:rsidRDefault="0047267C" w:rsidP="001C5864">
      <w:pPr>
        <w:rPr>
          <w:rFonts w:cs="Arial"/>
        </w:rPr>
      </w:pPr>
    </w:p>
    <w:p w14:paraId="08137B97" w14:textId="77777777" w:rsidR="008C50D1" w:rsidRPr="005F3A49" w:rsidRDefault="008C50D1" w:rsidP="00702F62">
      <w:pPr>
        <w:pStyle w:val="Heading4"/>
        <w:keepNext w:val="0"/>
        <w:tabs>
          <w:tab w:val="clear" w:pos="900"/>
          <w:tab w:val="left" w:pos="709"/>
        </w:tabs>
        <w:spacing w:before="240"/>
      </w:pPr>
      <w:bookmarkStart w:id="210" w:name="_Toc103766514"/>
      <w:r w:rsidRPr="005F3A49">
        <w:rPr>
          <w:lang w:val="en-GB"/>
        </w:rPr>
        <w:t xml:space="preserve">Technology Function </w:t>
      </w:r>
      <w:r>
        <w:rPr>
          <w:noProof/>
        </w:rPr>
        <w:drawing>
          <wp:inline distT="0" distB="0" distL="0" distR="0" wp14:anchorId="09616E1D" wp14:editId="79CA0CB9">
            <wp:extent cx="203200" cy="203200"/>
            <wp:effectExtent l="0" t="0" r="0" b="0"/>
            <wp:docPr id="87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Set ISC to OFF via SYNC/Phoenix</w:t>
      </w:r>
      <w:bookmarkEnd w:id="210"/>
    </w:p>
    <w:p w14:paraId="6E78FE62" w14:textId="77777777" w:rsidR="005F4E20" w:rsidRDefault="005F4E20" w:rsidP="00720A45">
      <w:pPr>
        <w:rPr>
          <w:highlight w:val="green"/>
        </w:rPr>
      </w:pPr>
    </w:p>
    <w:p w14:paraId="32C3EE16" w14:textId="77777777" w:rsidR="009C3237" w:rsidRDefault="009C3237" w:rsidP="009C3237">
      <w:pPr>
        <w:pStyle w:val="BodyText"/>
      </w:pPr>
      <w:r w:rsidRPr="00F33853">
        <w:t>Set ISC to OFF via SYNC/Phoenix</w:t>
      </w:r>
    </w:p>
    <w:p w14:paraId="21919ED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A8706E0" w14:textId="77777777" w:rsidR="000702C6" w:rsidRPr="000702C6" w:rsidRDefault="000702C6" w:rsidP="00720A45">
      <w:pPr>
        <w:rPr>
          <w:b/>
          <w:bCs/>
          <w:color w:val="FF0000"/>
        </w:rPr>
      </w:pPr>
    </w:p>
    <w:p w14:paraId="591FB3BD" w14:textId="77777777" w:rsidR="00072314" w:rsidRDefault="00072314" w:rsidP="00072314">
      <w:pPr>
        <w:pStyle w:val="Heading6"/>
        <w:keepNext w:val="0"/>
        <w:tabs>
          <w:tab w:val="clear" w:pos="900"/>
          <w:tab w:val="left" w:pos="709"/>
        </w:tabs>
        <w:spacing w:before="240"/>
        <w:rPr>
          <w:lang w:val="en-GB"/>
        </w:rPr>
      </w:pPr>
      <w:r>
        <w:rPr>
          <w:lang w:val="en-GB"/>
        </w:rPr>
        <w:t>Inputs</w:t>
      </w:r>
    </w:p>
    <w:p w14:paraId="303F36D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428E15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5A197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E8F563A" w14:textId="77777777" w:rsidR="00072314" w:rsidRDefault="00072314" w:rsidP="00072314">
      <w:pPr>
        <w:pStyle w:val="Heading6"/>
        <w:keepNext w:val="0"/>
        <w:tabs>
          <w:tab w:val="clear" w:pos="900"/>
          <w:tab w:val="left" w:pos="709"/>
        </w:tabs>
        <w:spacing w:before="240"/>
      </w:pPr>
      <w:r>
        <w:t>Parameters</w:t>
      </w:r>
    </w:p>
    <w:p w14:paraId="4BEBB5C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CAA654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FFCD6B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Set ISC to OFF via SYNC/Phoenix</w:t>
      </w:r>
    </w:p>
    <w:p w14:paraId="41C54C7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128CD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7B16B91" w14:textId="6FFD405C" w:rsidR="00CF55B9" w:rsidRPr="00CF55B9" w:rsidRDefault="00CF55B9" w:rsidP="00CF55B9">
      <w:pPr>
        <w:pStyle w:val="Heading7"/>
      </w:pPr>
      <w:r>
        <w:rPr>
          <w:noProof/>
        </w:rPr>
        <w:drawing>
          <wp:inline distT="0" distB="0" distL="0" distR="0" wp14:anchorId="57570C44" wp14:editId="417E7EAB">
            <wp:extent cx="203200" cy="203200"/>
            <wp:effectExtent l="0" t="0" r="0" b="0"/>
            <wp:docPr id="880" name="Picture -1830622569.jpg" descr="-1830622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830622569.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ISC_IR_APIM_15 </w:t>
      </w:r>
      <w:r w:rsidR="003C4093">
        <w:t>–</w:t>
      </w:r>
      <w:r w:rsidR="00E40977">
        <w:t xml:space="preserve"> </w:t>
      </w:r>
      <w:r w:rsidRPr="00CF55B9">
        <w:t>System Request OFF</w:t>
      </w:r>
    </w:p>
    <w:p w14:paraId="1C788F9E" w14:textId="77777777" w:rsidR="001C5864" w:rsidRDefault="001C5864" w:rsidP="008F3055">
      <w:pPr>
        <w:rPr>
          <w:rFonts w:cs="Arial"/>
        </w:rPr>
      </w:pPr>
      <w:r>
        <w:rPr>
          <w:rFonts w:cs="Arial"/>
        </w:rPr>
        <w:t>When Make Decision Function receives LSG_ISC_SystemRequest = OFF from Feature Activation Function, then Make Decision Function shall</w:t>
      </w:r>
    </w:p>
    <w:p w14:paraId="582A5020" w14:textId="77777777" w:rsidR="00EB1D44" w:rsidRDefault="00EB1D44"/>
    <w:p w14:paraId="6A50D083" w14:textId="77777777" w:rsidR="00EB1D44" w:rsidRDefault="00BF44DC">
      <w:r>
        <w:rPr>
          <w:rFonts w:cs="Arial"/>
        </w:rPr>
        <w:lastRenderedPageBreak/>
        <w:t>- Send LSG_ISC_ConfirmationPrompt = DISABLED to the Feature Activation Function</w:t>
      </w:r>
    </w:p>
    <w:p w14:paraId="395C1937" w14:textId="77777777" w:rsidR="00EB1D44" w:rsidRDefault="00EB1D44"/>
    <w:p w14:paraId="1D4034D7" w14:textId="77777777" w:rsidR="00EB1D44" w:rsidRDefault="00BF44DC">
      <w:r>
        <w:rPr>
          <w:rFonts w:cs="Arial"/>
        </w:rPr>
        <w:t>to confirm the disabling the feature.</w:t>
      </w:r>
    </w:p>
    <w:p w14:paraId="4337D820" w14:textId="77777777" w:rsidR="001C5864" w:rsidRDefault="001C5864" w:rsidP="008F3055"/>
    <w:p w14:paraId="506B0A0F" w14:textId="77777777" w:rsidR="001C5864" w:rsidRPr="00287D2F" w:rsidRDefault="001C5864" w:rsidP="008F3055">
      <w:pPr>
        <w:rPr>
          <w:rFonts w:cs="Arial"/>
        </w:rPr>
      </w:pPr>
      <w:r>
        <w:rPr>
          <w:rFonts w:cs="Arial"/>
        </w:rPr>
        <w:t>Satisfied by</w:t>
      </w:r>
      <w:r w:rsidRPr="00287D2F">
        <w:rPr>
          <w:rFonts w:cs="Arial"/>
        </w:rPr>
        <w:t>:</w:t>
      </w:r>
    </w:p>
    <w:p w14:paraId="356DB166" w14:textId="77777777" w:rsidR="00CB430B" w:rsidRPr="009C2D6E" w:rsidRDefault="009C2D6E" w:rsidP="008775AD">
      <w:pPr>
        <w:pStyle w:val="ListParagraph"/>
        <w:numPr>
          <w:ilvl w:val="0"/>
          <w:numId w:val="14"/>
        </w:numPr>
        <w:rPr>
          <w:rFonts w:cs="Arial"/>
        </w:rPr>
      </w:pPr>
      <w:r>
        <w:rPr>
          <w:noProof/>
        </w:rPr>
        <w:drawing>
          <wp:inline distT="0" distB="0" distL="0" distR="0" wp14:anchorId="2CCE4A87" wp14:editId="010DDFCF">
            <wp:extent cx="203200" cy="203200"/>
            <wp:effectExtent l="0" t="0" r="0" b="0"/>
            <wp:docPr id="88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Set ISC to OFF via SYNC/Phoenix</w:t>
      </w:r>
    </w:p>
    <w:p w14:paraId="4C3B68A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E48594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9A26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ISC_IR_APIM_15</w:t>
            </w:r>
          </w:p>
        </w:tc>
      </w:tr>
      <w:tr w:rsidR="007A24FC" w:rsidRPr="00B3499B" w14:paraId="5A755E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95EF6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E30DD" w14:textId="77777777" w:rsidR="007A24FC" w:rsidRPr="00B3499B" w:rsidRDefault="007A24FC" w:rsidP="009737DA">
            <w:pPr>
              <w:rPr>
                <w:rFonts w:cs="Arial"/>
                <w:color w:val="000000" w:themeColor="text1"/>
                <w:sz w:val="16"/>
                <w:szCs w:val="14"/>
              </w:rPr>
            </w:pPr>
            <w:r>
              <w:rPr>
                <w:rFonts w:cs="Arial"/>
              </w:rPr>
              <w:t>To send system request OFF message</w:t>
            </w:r>
          </w:p>
        </w:tc>
      </w:tr>
      <w:tr w:rsidR="007A24FC" w:rsidRPr="00B3499B" w14:paraId="72D7E9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CF65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454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user being able to set the system off</w:t>
            </w:r>
          </w:p>
        </w:tc>
      </w:tr>
      <w:tr w:rsidR="007A24FC" w:rsidRPr="00B3499B" w14:paraId="07D3FE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4241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A5B0D" w14:textId="77777777" w:rsidR="00EB1D44" w:rsidRDefault="00EB1D44"/>
        </w:tc>
      </w:tr>
      <w:tr w:rsidR="007A24FC" w:rsidRPr="00B3499B" w14:paraId="31C112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4D81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21370"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F094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8DBE0F"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18EACA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6020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9C70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4FB59C" wp14:editId="68F6D7FE">
                  <wp:extent cx="203200" cy="203200"/>
                  <wp:effectExtent l="0" t="0" r="0" b="0"/>
                  <wp:docPr id="884" name="Picture -2121996746.jpg" descr="-2121996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2121996746.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ISC_SR_APIM_7 Manage System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424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33DE7"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230DCC7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29B9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C80BDC"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BB12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7A817" w14:textId="143A4BF6"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829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C5D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8D2091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695CFF" w14:textId="514C817C" w:rsidR="007A24FC" w:rsidRPr="00B3499B" w:rsidRDefault="00B111A7" w:rsidP="009737DA">
            <w:pPr>
              <w:rPr>
                <w:rFonts w:cs="Arial"/>
                <w:bCs/>
                <w:color w:val="808080" w:themeColor="background1" w:themeShade="80"/>
                <w:sz w:val="16"/>
                <w:szCs w:val="14"/>
              </w:rPr>
            </w:pPr>
            <w:hyperlink r:id="rId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21A130" w14:textId="53A14DE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31A6A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B37D56" w14:textId="77777777" w:rsidR="0047267C" w:rsidRDefault="0047267C" w:rsidP="001C5864">
      <w:pPr>
        <w:rPr>
          <w:rFonts w:cs="Arial"/>
        </w:rPr>
      </w:pPr>
    </w:p>
    <w:p w14:paraId="3CDC3F1C" w14:textId="3833BD52" w:rsidR="00CF55B9" w:rsidRPr="00CF55B9" w:rsidRDefault="00CF55B9" w:rsidP="00CF55B9">
      <w:pPr>
        <w:pStyle w:val="Heading7"/>
      </w:pPr>
      <w:r>
        <w:rPr>
          <w:noProof/>
        </w:rPr>
        <w:drawing>
          <wp:inline distT="0" distB="0" distL="0" distR="0" wp14:anchorId="60C92B10" wp14:editId="2085E9AB">
            <wp:extent cx="203200" cy="203200"/>
            <wp:effectExtent l="0" t="0" r="0" b="0"/>
            <wp:docPr id="886" name="Picture -1830622569.jpg" descr="-1830622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830622569.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ISC_IR_APIM_16 </w:t>
      </w:r>
      <w:r w:rsidR="003C4093">
        <w:t>–</w:t>
      </w:r>
      <w:r w:rsidR="00E40977">
        <w:t xml:space="preserve"> </w:t>
      </w:r>
      <w:r w:rsidRPr="00CF55B9">
        <w:t>Confirmation OFF Prompt Response = CONTINUE</w:t>
      </w:r>
    </w:p>
    <w:p w14:paraId="686DDA2E" w14:textId="77777777" w:rsidR="001C5864" w:rsidRDefault="001C5864" w:rsidP="008F3055">
      <w:pPr>
        <w:rPr>
          <w:rFonts w:cs="Arial"/>
        </w:rPr>
      </w:pPr>
      <w:r>
        <w:rPr>
          <w:rFonts w:cs="Arial"/>
        </w:rPr>
        <w:t>When Make Decision Function receives LSG_ISC_ConfirmationOFFPromptResponse = CONTINUE from Feature Activation Function , then Make Decision Function shall</w:t>
      </w:r>
    </w:p>
    <w:p w14:paraId="5957FBB7" w14:textId="77777777" w:rsidR="00EB1D44" w:rsidRDefault="00EB1D44"/>
    <w:p w14:paraId="1F606FA1" w14:textId="77777777" w:rsidR="00EB1D44" w:rsidRDefault="00BF44DC">
      <w:r>
        <w:rPr>
          <w:rFonts w:cs="Arial"/>
        </w:rPr>
        <w:t>- Send LSG_ISC_SystemStatus= Disabled to Feature Activation Function.</w:t>
      </w:r>
    </w:p>
    <w:p w14:paraId="51A7264A" w14:textId="77777777" w:rsidR="00EB1D44" w:rsidRDefault="00BF44DC">
      <w:r>
        <w:rPr>
          <w:rFonts w:cs="Arial"/>
        </w:rPr>
        <w:t>- Save LSG_ISC_SystemStatus= Disabled in Make Decision Function</w:t>
      </w:r>
    </w:p>
    <w:p w14:paraId="1474C492" w14:textId="77777777" w:rsidR="00EB1D44" w:rsidRDefault="00BF44DC">
      <w:r>
        <w:rPr>
          <w:rFonts w:cs="Arial"/>
        </w:rPr>
        <w:t>- Send LSG_ISC_SystemStatus= Disabled to Communication Enabler Function</w:t>
      </w:r>
    </w:p>
    <w:p w14:paraId="5EA5C6CA" w14:textId="77777777" w:rsidR="001C5864" w:rsidRDefault="001C5864" w:rsidP="008F3055"/>
    <w:p w14:paraId="18C8249A" w14:textId="77777777" w:rsidR="001C5864" w:rsidRPr="00287D2F" w:rsidRDefault="001C5864" w:rsidP="008F3055">
      <w:pPr>
        <w:rPr>
          <w:rFonts w:cs="Arial"/>
        </w:rPr>
      </w:pPr>
      <w:r>
        <w:rPr>
          <w:rFonts w:cs="Arial"/>
        </w:rPr>
        <w:t>Satisfied by</w:t>
      </w:r>
      <w:r w:rsidRPr="00287D2F">
        <w:rPr>
          <w:rFonts w:cs="Arial"/>
        </w:rPr>
        <w:t>:</w:t>
      </w:r>
    </w:p>
    <w:p w14:paraId="5130ED07" w14:textId="77777777" w:rsidR="00CB430B" w:rsidRPr="009C2D6E" w:rsidRDefault="009C2D6E" w:rsidP="008775AD">
      <w:pPr>
        <w:pStyle w:val="ListParagraph"/>
        <w:numPr>
          <w:ilvl w:val="0"/>
          <w:numId w:val="14"/>
        </w:numPr>
        <w:rPr>
          <w:rFonts w:cs="Arial"/>
        </w:rPr>
      </w:pPr>
      <w:r>
        <w:rPr>
          <w:noProof/>
        </w:rPr>
        <w:drawing>
          <wp:inline distT="0" distB="0" distL="0" distR="0" wp14:anchorId="4C620B54" wp14:editId="685976EC">
            <wp:extent cx="203200" cy="203200"/>
            <wp:effectExtent l="0" t="0" r="0" b="0"/>
            <wp:docPr id="88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Set ISC to OFF via SYNC/Phoenix</w:t>
      </w:r>
    </w:p>
    <w:p w14:paraId="5D02118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9F845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6C4F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ISC_IR_APIM_16</w:t>
            </w:r>
          </w:p>
        </w:tc>
      </w:tr>
      <w:tr w:rsidR="007A24FC" w:rsidRPr="00B3499B" w14:paraId="57089A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5999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1D300" w14:textId="058423F3" w:rsidR="007A24FC" w:rsidRPr="00B3499B" w:rsidRDefault="007A24FC" w:rsidP="009737DA">
            <w:pPr>
              <w:rPr>
                <w:rFonts w:cs="Arial"/>
                <w:color w:val="000000" w:themeColor="text1"/>
                <w:sz w:val="16"/>
                <w:szCs w:val="14"/>
              </w:rPr>
            </w:pPr>
            <w:r>
              <w:rPr>
                <w:rFonts w:cs="Arial"/>
              </w:rPr>
              <w:t xml:space="preserve">To confirm OFF prompt response </w:t>
            </w:r>
            <w:r w:rsidR="003C4093">
              <w:rPr>
                <w:rFonts w:cs="Arial"/>
              </w:rPr>
              <w:t>–</w:t>
            </w:r>
            <w:r>
              <w:rPr>
                <w:rFonts w:cs="Arial"/>
              </w:rPr>
              <w:t xml:space="preserve"> continue</w:t>
            </w:r>
          </w:p>
        </w:tc>
      </w:tr>
      <w:tr w:rsidR="007A24FC" w:rsidRPr="00B3499B" w14:paraId="4AAA4C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C3E3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AD5D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See Test Plan</w:t>
            </w:r>
          </w:p>
        </w:tc>
      </w:tr>
      <w:tr w:rsidR="007A24FC" w:rsidRPr="00B3499B" w14:paraId="32AFF3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7904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73BDA" w14:textId="77777777" w:rsidR="00EB1D44" w:rsidRDefault="00EB1D44"/>
        </w:tc>
      </w:tr>
      <w:tr w:rsidR="007A24FC" w:rsidRPr="00B3499B" w14:paraId="477C06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5273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F2254"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4E22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05EDAE"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2A2116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2319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6616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B341AAB" wp14:editId="28EFF148">
                  <wp:extent cx="203200" cy="203200"/>
                  <wp:effectExtent l="0" t="0" r="0" b="0"/>
                  <wp:docPr id="890" name="Picture -2121996746.jpg" descr="-2121996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2121996746.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ISC_SR_APIM_7 Manage System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D4632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C6666"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092BC6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400A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799461"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E304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F8C08" w14:textId="4308C2C3"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3BE02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227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89EA01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53038C" w14:textId="36586C58" w:rsidR="007A24FC" w:rsidRPr="00B3499B" w:rsidRDefault="00B111A7" w:rsidP="009737DA">
            <w:pPr>
              <w:rPr>
                <w:rFonts w:cs="Arial"/>
                <w:bCs/>
                <w:color w:val="808080" w:themeColor="background1" w:themeShade="80"/>
                <w:sz w:val="16"/>
                <w:szCs w:val="14"/>
              </w:rPr>
            </w:pPr>
            <w:hyperlink r:id="rId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BC1848" w14:textId="30A5C3D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FC56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0EA88" w14:textId="77777777" w:rsidR="0047267C" w:rsidRDefault="0047267C" w:rsidP="001C5864">
      <w:pPr>
        <w:rPr>
          <w:rFonts w:cs="Arial"/>
        </w:rPr>
      </w:pPr>
    </w:p>
    <w:p w14:paraId="6EE208CB" w14:textId="116647AB" w:rsidR="00CF55B9" w:rsidRPr="00CF55B9" w:rsidRDefault="00CF55B9" w:rsidP="00CF55B9">
      <w:pPr>
        <w:pStyle w:val="Heading7"/>
      </w:pPr>
      <w:r>
        <w:rPr>
          <w:noProof/>
        </w:rPr>
        <w:drawing>
          <wp:inline distT="0" distB="0" distL="0" distR="0" wp14:anchorId="180824DC" wp14:editId="0B7ACD43">
            <wp:extent cx="203200" cy="203200"/>
            <wp:effectExtent l="0" t="0" r="0" b="0"/>
            <wp:docPr id="892" name="Picture -1830622569.jpg" descr="-1830622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830622569.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ISC_IR_APIM_17 </w:t>
      </w:r>
      <w:r w:rsidR="003C4093">
        <w:t>–</w:t>
      </w:r>
      <w:r w:rsidR="00E40977">
        <w:t xml:space="preserve"> </w:t>
      </w:r>
      <w:r w:rsidRPr="00CF55B9">
        <w:t>Confirmation OFF Prompt Response = CANCEL</w:t>
      </w:r>
    </w:p>
    <w:p w14:paraId="70784616" w14:textId="77777777" w:rsidR="001C5864" w:rsidRDefault="001C5864" w:rsidP="008F3055">
      <w:pPr>
        <w:rPr>
          <w:rFonts w:cs="Arial"/>
        </w:rPr>
      </w:pPr>
      <w:r>
        <w:rPr>
          <w:rFonts w:cs="Arial"/>
        </w:rPr>
        <w:t>When Make Decision Function receives LSG_ISC_ConfirmationOFFPromptResponse = CANCEL from Feature Activation Function, then Make Decision Function shall</w:t>
      </w:r>
    </w:p>
    <w:p w14:paraId="51259B06" w14:textId="77777777" w:rsidR="00EB1D44" w:rsidRDefault="00EB1D44"/>
    <w:p w14:paraId="2AB917B6" w14:textId="77777777" w:rsidR="00EB1D44" w:rsidRDefault="00BF44DC">
      <w:r>
        <w:rPr>
          <w:rFonts w:cs="Arial"/>
        </w:rPr>
        <w:t>- Send LSG_ISC_SystemStatus=Enabled to Feature Activation Function.</w:t>
      </w:r>
    </w:p>
    <w:p w14:paraId="19CF757D" w14:textId="77777777" w:rsidR="001C5864" w:rsidRDefault="001C5864" w:rsidP="008F3055"/>
    <w:p w14:paraId="46DB041E" w14:textId="77777777" w:rsidR="001C5864" w:rsidRPr="00287D2F" w:rsidRDefault="001C5864" w:rsidP="008F3055">
      <w:pPr>
        <w:rPr>
          <w:rFonts w:cs="Arial"/>
        </w:rPr>
      </w:pPr>
      <w:r>
        <w:rPr>
          <w:rFonts w:cs="Arial"/>
        </w:rPr>
        <w:t>Satisfied by</w:t>
      </w:r>
      <w:r w:rsidRPr="00287D2F">
        <w:rPr>
          <w:rFonts w:cs="Arial"/>
        </w:rPr>
        <w:t>:</w:t>
      </w:r>
    </w:p>
    <w:p w14:paraId="5B39C638" w14:textId="77777777" w:rsidR="00CB430B" w:rsidRPr="009C2D6E" w:rsidRDefault="009C2D6E" w:rsidP="008775AD">
      <w:pPr>
        <w:pStyle w:val="ListParagraph"/>
        <w:numPr>
          <w:ilvl w:val="0"/>
          <w:numId w:val="14"/>
        </w:numPr>
        <w:rPr>
          <w:rFonts w:cs="Arial"/>
        </w:rPr>
      </w:pPr>
      <w:r>
        <w:rPr>
          <w:noProof/>
        </w:rPr>
        <w:lastRenderedPageBreak/>
        <w:drawing>
          <wp:inline distT="0" distB="0" distL="0" distR="0" wp14:anchorId="012145CE" wp14:editId="747FA7BB">
            <wp:extent cx="203200" cy="203200"/>
            <wp:effectExtent l="0" t="0" r="0" b="0"/>
            <wp:docPr id="8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Set ISC to OFF via SYNC/Phoenix</w:t>
      </w:r>
    </w:p>
    <w:p w14:paraId="52762B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19A1A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2D9C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ISC_IR_APIM_17</w:t>
            </w:r>
          </w:p>
        </w:tc>
      </w:tr>
      <w:tr w:rsidR="007A24FC" w:rsidRPr="00B3499B" w14:paraId="30F549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B4E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E8F1E" w14:textId="4D57028A" w:rsidR="007A24FC" w:rsidRPr="00B3499B" w:rsidRDefault="007A24FC" w:rsidP="009737DA">
            <w:pPr>
              <w:rPr>
                <w:rFonts w:cs="Arial"/>
                <w:color w:val="000000" w:themeColor="text1"/>
                <w:sz w:val="16"/>
                <w:szCs w:val="14"/>
              </w:rPr>
            </w:pPr>
            <w:r>
              <w:rPr>
                <w:rFonts w:cs="Arial"/>
              </w:rPr>
              <w:t xml:space="preserve">To confirm OFF prompt response </w:t>
            </w:r>
            <w:r w:rsidR="003C4093">
              <w:rPr>
                <w:rFonts w:cs="Arial"/>
              </w:rPr>
              <w:t>–</w:t>
            </w:r>
            <w:r>
              <w:rPr>
                <w:rFonts w:cs="Arial"/>
              </w:rPr>
              <w:t xml:space="preserve"> cancel</w:t>
            </w:r>
          </w:p>
        </w:tc>
      </w:tr>
      <w:tr w:rsidR="007A24FC" w:rsidRPr="00B3499B" w14:paraId="4A1407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8879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6E6E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See Test Plan</w:t>
            </w:r>
          </w:p>
        </w:tc>
      </w:tr>
      <w:tr w:rsidR="007A24FC" w:rsidRPr="00B3499B" w14:paraId="58D538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46B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93F10" w14:textId="77777777" w:rsidR="00EB1D44" w:rsidRDefault="00EB1D44"/>
        </w:tc>
      </w:tr>
      <w:tr w:rsidR="007A24FC" w:rsidRPr="00B3499B" w14:paraId="40B35B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EC4C6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B88B9"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8E65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A70B9"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38EF0A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90AD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2E5A7"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529E1B" wp14:editId="5C8849D9">
                  <wp:extent cx="203200" cy="203200"/>
                  <wp:effectExtent l="0" t="0" r="0" b="0"/>
                  <wp:docPr id="896" name="Picture -2121996746.jpg" descr="-2121996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2121996746.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ISC_SR_APIM_7 Manage System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10CF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FA21CA"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3D0549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706C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4B9653"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2B11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F9486" w14:textId="62AAF0D8"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19DC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1E2DD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77E9C7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49D808" w14:textId="375533F0" w:rsidR="007A24FC" w:rsidRPr="00B3499B" w:rsidRDefault="00B111A7" w:rsidP="009737DA">
            <w:pPr>
              <w:rPr>
                <w:rFonts w:cs="Arial"/>
                <w:bCs/>
                <w:color w:val="808080" w:themeColor="background1" w:themeShade="80"/>
                <w:sz w:val="16"/>
                <w:szCs w:val="14"/>
              </w:rPr>
            </w:pPr>
            <w:hyperlink r:id="rId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F18712" w14:textId="09683A0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D7810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44C19F" w14:textId="77777777" w:rsidR="0047267C" w:rsidRDefault="0047267C" w:rsidP="001C5864">
      <w:pPr>
        <w:rPr>
          <w:rFonts w:cs="Arial"/>
        </w:rPr>
      </w:pPr>
    </w:p>
    <w:p w14:paraId="5BC49C12" w14:textId="77777777" w:rsidR="008C50D1" w:rsidRPr="005F3A49" w:rsidRDefault="008C50D1" w:rsidP="00702F62">
      <w:pPr>
        <w:pStyle w:val="Heading4"/>
        <w:keepNext w:val="0"/>
        <w:tabs>
          <w:tab w:val="clear" w:pos="900"/>
          <w:tab w:val="left" w:pos="709"/>
        </w:tabs>
        <w:spacing w:before="240"/>
      </w:pPr>
      <w:bookmarkStart w:id="211" w:name="_Toc103766515"/>
      <w:r w:rsidRPr="005F3A49">
        <w:rPr>
          <w:lang w:val="en-GB"/>
        </w:rPr>
        <w:t xml:space="preserve">Technology Function </w:t>
      </w:r>
      <w:r>
        <w:rPr>
          <w:noProof/>
        </w:rPr>
        <w:drawing>
          <wp:inline distT="0" distB="0" distL="0" distR="0" wp14:anchorId="7385F414" wp14:editId="74F192D5">
            <wp:extent cx="203200" cy="203200"/>
            <wp:effectExtent l="0" t="0" r="0" b="0"/>
            <wp:docPr id="8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Selection/Play/Pause/Terminate of Videos Stored on USB via SYNC/Phoenix</w:t>
      </w:r>
      <w:bookmarkEnd w:id="211"/>
    </w:p>
    <w:p w14:paraId="20A437EE" w14:textId="77777777" w:rsidR="005F4E20" w:rsidRDefault="005F4E20" w:rsidP="00720A45">
      <w:pPr>
        <w:rPr>
          <w:highlight w:val="green"/>
        </w:rPr>
      </w:pPr>
    </w:p>
    <w:p w14:paraId="570273AF" w14:textId="77777777" w:rsidR="009C3237" w:rsidRDefault="009C3237" w:rsidP="009C3237">
      <w:pPr>
        <w:pStyle w:val="BodyText"/>
      </w:pPr>
      <w:r w:rsidRPr="00F33853">
        <w:t>Allow Selection/Play/Pause/Terminate of Videos Stored on USB via SYNC/Phoenix</w:t>
      </w:r>
    </w:p>
    <w:p w14:paraId="141CF2B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5973C47" w14:textId="77777777" w:rsidR="000702C6" w:rsidRPr="000702C6" w:rsidRDefault="000702C6" w:rsidP="00720A45">
      <w:pPr>
        <w:rPr>
          <w:b/>
          <w:bCs/>
          <w:color w:val="FF0000"/>
        </w:rPr>
      </w:pPr>
    </w:p>
    <w:p w14:paraId="05F050AE" w14:textId="77777777" w:rsidR="00072314" w:rsidRDefault="00072314" w:rsidP="00072314">
      <w:pPr>
        <w:pStyle w:val="Heading6"/>
        <w:keepNext w:val="0"/>
        <w:tabs>
          <w:tab w:val="clear" w:pos="900"/>
          <w:tab w:val="left" w:pos="709"/>
        </w:tabs>
        <w:spacing w:before="240"/>
        <w:rPr>
          <w:lang w:val="en-GB"/>
        </w:rPr>
      </w:pPr>
      <w:r>
        <w:rPr>
          <w:lang w:val="en-GB"/>
        </w:rPr>
        <w:t>Inputs</w:t>
      </w:r>
    </w:p>
    <w:p w14:paraId="6F53D15D"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D93D8C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BF0AEE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B728E96" w14:textId="77777777" w:rsidR="00072314" w:rsidRDefault="00072314" w:rsidP="00072314">
      <w:pPr>
        <w:pStyle w:val="Heading6"/>
        <w:keepNext w:val="0"/>
        <w:tabs>
          <w:tab w:val="clear" w:pos="900"/>
          <w:tab w:val="left" w:pos="709"/>
        </w:tabs>
        <w:spacing w:before="240"/>
      </w:pPr>
      <w:r>
        <w:t>Parameters</w:t>
      </w:r>
    </w:p>
    <w:p w14:paraId="04D4F2F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87921A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A0DDC0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Selection/Play/Pause/Terminate of Videos Stored on USB via SYNC/Phoenix</w:t>
      </w:r>
    </w:p>
    <w:p w14:paraId="60BF3E9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3D0908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3455FF1"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77E4C4F" w14:textId="77777777" w:rsidR="008C50D1" w:rsidRPr="005F3A49" w:rsidRDefault="008C50D1" w:rsidP="00702F62">
      <w:pPr>
        <w:pStyle w:val="Heading4"/>
        <w:keepNext w:val="0"/>
        <w:tabs>
          <w:tab w:val="clear" w:pos="900"/>
          <w:tab w:val="left" w:pos="709"/>
        </w:tabs>
        <w:spacing w:before="240"/>
      </w:pPr>
      <w:bookmarkStart w:id="212" w:name="_Toc103766516"/>
      <w:r w:rsidRPr="005F3A49">
        <w:rPr>
          <w:lang w:val="en-GB"/>
        </w:rPr>
        <w:t xml:space="preserve">Technology Function </w:t>
      </w:r>
      <w:r>
        <w:rPr>
          <w:noProof/>
        </w:rPr>
        <w:drawing>
          <wp:inline distT="0" distB="0" distL="0" distR="0" wp14:anchorId="729AE10C" wp14:editId="3AB88A50">
            <wp:extent cx="203200" cy="203200"/>
            <wp:effectExtent l="0" t="0" r="0" b="0"/>
            <wp:docPr id="90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USB Video Playback on PC/Computer</w:t>
      </w:r>
      <w:bookmarkEnd w:id="212"/>
    </w:p>
    <w:p w14:paraId="73424F88" w14:textId="77777777" w:rsidR="005F4E20" w:rsidRDefault="005F4E20" w:rsidP="00720A45">
      <w:pPr>
        <w:rPr>
          <w:highlight w:val="green"/>
        </w:rPr>
      </w:pPr>
    </w:p>
    <w:p w14:paraId="51F216A2" w14:textId="77777777" w:rsidR="009C3237" w:rsidRDefault="009C3237" w:rsidP="009C3237">
      <w:pPr>
        <w:pStyle w:val="BodyText"/>
      </w:pPr>
      <w:r w:rsidRPr="00F33853">
        <w:t>Record video onto USB memory device in a suitable format for playback on a PC/Computer (in addition to on SYNC/Phoenix)</w:t>
      </w:r>
    </w:p>
    <w:p w14:paraId="4F5B130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3F4D225" w14:textId="77777777" w:rsidR="000702C6" w:rsidRPr="000702C6" w:rsidRDefault="000702C6" w:rsidP="00720A45">
      <w:pPr>
        <w:rPr>
          <w:b/>
          <w:bCs/>
          <w:color w:val="FF0000"/>
        </w:rPr>
      </w:pPr>
    </w:p>
    <w:p w14:paraId="122ECBE8"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28513D81"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FB1368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C84FF5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5450FA3" w14:textId="77777777" w:rsidR="00072314" w:rsidRDefault="00072314" w:rsidP="00072314">
      <w:pPr>
        <w:pStyle w:val="Heading6"/>
        <w:keepNext w:val="0"/>
        <w:tabs>
          <w:tab w:val="clear" w:pos="900"/>
          <w:tab w:val="left" w:pos="709"/>
        </w:tabs>
        <w:spacing w:before="240"/>
      </w:pPr>
      <w:r>
        <w:t>Parameters</w:t>
      </w:r>
    </w:p>
    <w:p w14:paraId="7575C84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291A44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576F0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USB Video Playback on PC/Computer</w:t>
      </w:r>
    </w:p>
    <w:p w14:paraId="7D4B9E2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8FF685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9524BD6"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5342B1B" w14:textId="49E5167E" w:rsidR="008C50D1" w:rsidRPr="005F3A49" w:rsidRDefault="008C50D1" w:rsidP="00702F62">
      <w:pPr>
        <w:pStyle w:val="Heading4"/>
        <w:keepNext w:val="0"/>
        <w:tabs>
          <w:tab w:val="clear" w:pos="900"/>
          <w:tab w:val="left" w:pos="709"/>
        </w:tabs>
        <w:spacing w:before="240"/>
      </w:pPr>
      <w:bookmarkStart w:id="213" w:name="_Toc103766517"/>
      <w:r w:rsidRPr="005F3A49">
        <w:rPr>
          <w:lang w:val="en-GB"/>
        </w:rPr>
        <w:t xml:space="preserve">Technology Function </w:t>
      </w:r>
      <w:r>
        <w:rPr>
          <w:noProof/>
        </w:rPr>
        <w:drawing>
          <wp:inline distT="0" distB="0" distL="0" distR="0" wp14:anchorId="549EE9C4" wp14:editId="6F7AE1B6">
            <wp:extent cx="203200" cy="203200"/>
            <wp:effectExtent l="0" t="0" r="0" b="0"/>
            <wp:docPr id="90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Enable Feature </w:t>
      </w:r>
      <w:r w:rsidR="003C4093">
        <w:rPr>
          <w:lang w:val="en-GB"/>
        </w:rPr>
        <w:t>–</w:t>
      </w:r>
      <w:r w:rsidRPr="005F3A49">
        <w:rPr>
          <w:lang w:val="en-GB"/>
        </w:rPr>
        <w:t xml:space="preserve"> Store Play Video via USB </w:t>
      </w:r>
      <w:r w:rsidR="003C4093">
        <w:rPr>
          <w:lang w:val="en-GB"/>
        </w:rPr>
        <w:t>–</w:t>
      </w:r>
      <w:r w:rsidRPr="005F3A49">
        <w:rPr>
          <w:lang w:val="en-GB"/>
        </w:rPr>
        <w:t xml:space="preserve"> Overall</w:t>
      </w:r>
      <w:bookmarkEnd w:id="213"/>
    </w:p>
    <w:p w14:paraId="7D6686E4" w14:textId="77777777" w:rsidR="005F4E20" w:rsidRDefault="005F4E20" w:rsidP="00720A45">
      <w:pPr>
        <w:rPr>
          <w:highlight w:val="green"/>
        </w:rPr>
      </w:pPr>
    </w:p>
    <w:p w14:paraId="6151E218" w14:textId="77777777" w:rsidR="009C3237" w:rsidRDefault="009C3237" w:rsidP="009C3237">
      <w:pPr>
        <w:pStyle w:val="BodyText"/>
      </w:pPr>
      <w:r w:rsidRPr="00F33853">
        <w:t>To gather inputs and outputs for APIM functions</w:t>
      </w:r>
    </w:p>
    <w:p w14:paraId="1D5BA9E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92E8EC" w14:textId="77777777" w:rsidR="000702C6" w:rsidRPr="000702C6" w:rsidRDefault="000702C6" w:rsidP="00720A45">
      <w:pPr>
        <w:rPr>
          <w:b/>
          <w:bCs/>
          <w:color w:val="FF0000"/>
        </w:rPr>
      </w:pPr>
    </w:p>
    <w:p w14:paraId="7EFEA14A" w14:textId="77777777" w:rsidR="00072314" w:rsidRDefault="00072314" w:rsidP="00072314">
      <w:pPr>
        <w:pStyle w:val="Heading6"/>
        <w:keepNext w:val="0"/>
        <w:tabs>
          <w:tab w:val="clear" w:pos="900"/>
          <w:tab w:val="left" w:pos="709"/>
        </w:tabs>
        <w:spacing w:before="240"/>
        <w:rPr>
          <w:lang w:val="en-GB"/>
        </w:rPr>
      </w:pPr>
      <w:r>
        <w:rPr>
          <w:lang w:val="en-GB"/>
        </w:rPr>
        <w:t>Inputs</w:t>
      </w:r>
    </w:p>
    <w:p w14:paraId="097E81E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B1E8CB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9611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B0EF5C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92EC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3A01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092F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362C1"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0491A"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FB12CC2"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B2CB2D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F849C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34549A" w14:textId="77777777" w:rsidR="000702C6" w:rsidRPr="00AE55BD" w:rsidRDefault="000702C6" w:rsidP="00767670">
            <w:pPr>
              <w:rPr>
                <w:rFonts w:cs="Arial"/>
                <w:color w:val="000000" w:themeColor="text1"/>
                <w:sz w:val="16"/>
                <w:szCs w:val="14"/>
              </w:rPr>
            </w:pPr>
            <w:r>
              <w:rPr>
                <w:noProof/>
              </w:rPr>
              <w:drawing>
                <wp:inline distT="0" distB="0" distL="0" distR="0" wp14:anchorId="5831F754" wp14:editId="0FEA473B">
                  <wp:extent cx="203200" cy="203200"/>
                  <wp:effectExtent l="0" t="0" r="0" b="0"/>
                  <wp:docPr id="9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9E7FF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9F4540"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307607" w14:textId="77777777" w:rsidR="00EB1D44" w:rsidRDefault="00EB1D44"/>
        </w:tc>
      </w:tr>
      <w:tr w:rsidR="000702C6" w:rsidRPr="00B3499B" w14:paraId="10B431A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D6138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B84D68" w14:textId="77777777" w:rsidR="000702C6" w:rsidRPr="00AE55BD" w:rsidRDefault="000702C6" w:rsidP="00767670">
            <w:pPr>
              <w:rPr>
                <w:rFonts w:cs="Arial"/>
                <w:color w:val="000000" w:themeColor="text1"/>
                <w:sz w:val="16"/>
                <w:szCs w:val="14"/>
              </w:rPr>
            </w:pPr>
            <w:r>
              <w:rPr>
                <w:noProof/>
              </w:rPr>
              <w:drawing>
                <wp:inline distT="0" distB="0" distL="0" distR="0" wp14:anchorId="29BB639F" wp14:editId="14E9A5A7">
                  <wp:extent cx="203200" cy="203200"/>
                  <wp:effectExtent l="0" t="0" r="0" b="0"/>
                  <wp:docPr id="90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E521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1F345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2893A0" w14:textId="77777777" w:rsidR="00EB1D44" w:rsidRDefault="00EB1D44"/>
        </w:tc>
      </w:tr>
      <w:tr w:rsidR="000702C6" w:rsidRPr="00B3499B" w14:paraId="18E7B76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E2777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CE95D" w14:textId="77777777" w:rsidR="000702C6" w:rsidRPr="00AE55BD" w:rsidRDefault="000702C6" w:rsidP="00767670">
            <w:pPr>
              <w:rPr>
                <w:rFonts w:cs="Arial"/>
                <w:color w:val="000000" w:themeColor="text1"/>
                <w:sz w:val="16"/>
                <w:szCs w:val="14"/>
              </w:rPr>
            </w:pPr>
            <w:r>
              <w:rPr>
                <w:noProof/>
              </w:rPr>
              <w:drawing>
                <wp:inline distT="0" distB="0" distL="0" distR="0" wp14:anchorId="6284B7CE" wp14:editId="188C4643">
                  <wp:extent cx="203200" cy="203200"/>
                  <wp:effectExtent l="0" t="0" r="0" b="0"/>
                  <wp:docPr id="90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LSG_ISC_StreamingInformation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61815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C617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23F12A" w14:textId="77777777" w:rsidR="00EB1D44" w:rsidRDefault="00EB1D44"/>
        </w:tc>
      </w:tr>
      <w:tr w:rsidR="000702C6" w:rsidRPr="00B3499B" w14:paraId="70E607A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74519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6A35BD" w14:textId="77777777" w:rsidR="000702C6" w:rsidRPr="00AE55BD" w:rsidRDefault="000702C6" w:rsidP="00767670">
            <w:pPr>
              <w:rPr>
                <w:rFonts w:cs="Arial"/>
                <w:color w:val="000000" w:themeColor="text1"/>
                <w:sz w:val="16"/>
                <w:szCs w:val="14"/>
              </w:rPr>
            </w:pPr>
            <w:r>
              <w:rPr>
                <w:noProof/>
              </w:rPr>
              <w:drawing>
                <wp:inline distT="0" distB="0" distL="0" distR="0" wp14:anchorId="58702572" wp14:editId="61596D97">
                  <wp:extent cx="203200" cy="203200"/>
                  <wp:effectExtent l="0" t="0" r="0" b="0"/>
                  <wp:docPr id="91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LSG_ISC_APIMWakeUp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9C7C7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607F4F"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00C083" w14:textId="77777777" w:rsidR="00EB1D44" w:rsidRDefault="00EB1D44"/>
        </w:tc>
      </w:tr>
      <w:tr w:rsidR="000702C6" w:rsidRPr="00B3499B" w14:paraId="185C62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C075F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7B99DE" w14:textId="77777777" w:rsidR="000702C6" w:rsidRPr="00AE55BD" w:rsidRDefault="000702C6" w:rsidP="00767670">
            <w:pPr>
              <w:rPr>
                <w:rFonts w:cs="Arial"/>
                <w:color w:val="000000" w:themeColor="text1"/>
                <w:sz w:val="16"/>
                <w:szCs w:val="14"/>
              </w:rPr>
            </w:pPr>
            <w:r>
              <w:rPr>
                <w:noProof/>
              </w:rPr>
              <w:drawing>
                <wp:inline distT="0" distB="0" distL="0" distR="0" wp14:anchorId="3ECE1844" wp14:editId="0385BD73">
                  <wp:extent cx="203200" cy="203200"/>
                  <wp:effectExtent l="0" t="0" r="0" b="0"/>
                  <wp:docPr id="91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LSG_ISC_StopRecordingReq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CAB88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52B6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2F79B1" w14:textId="77777777" w:rsidR="00EB1D44" w:rsidRDefault="00EB1D44"/>
        </w:tc>
      </w:tr>
      <w:tr w:rsidR="000702C6" w:rsidRPr="00B3499B" w14:paraId="084FB49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40807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D6E75" w14:textId="77777777" w:rsidR="000702C6" w:rsidRPr="00AE55BD" w:rsidRDefault="000702C6" w:rsidP="00767670">
            <w:pPr>
              <w:rPr>
                <w:rFonts w:cs="Arial"/>
                <w:color w:val="000000" w:themeColor="text1"/>
                <w:sz w:val="16"/>
                <w:szCs w:val="14"/>
              </w:rPr>
            </w:pPr>
            <w:r>
              <w:rPr>
                <w:noProof/>
              </w:rPr>
              <w:drawing>
                <wp:inline distT="0" distB="0" distL="0" distR="0" wp14:anchorId="3CC1A8F6" wp14:editId="6C7BCA71">
                  <wp:extent cx="203200" cy="203200"/>
                  <wp:effectExtent l="0" t="0" r="0" b="0"/>
                  <wp:docPr id="91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LSG_ISC_StartRecordingReq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D369C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8EBB8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BC427F" w14:textId="77777777" w:rsidR="00EB1D44" w:rsidRDefault="00EB1D44"/>
        </w:tc>
      </w:tr>
      <w:tr w:rsidR="000702C6" w:rsidRPr="00B3499B" w14:paraId="58D0D79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CEDB84" w14:textId="6EC15A25" w:rsidR="000702C6" w:rsidRPr="00B3499B" w:rsidRDefault="00B111A7" w:rsidP="00767670">
            <w:pPr>
              <w:rPr>
                <w:rFonts w:cs="Arial"/>
                <w:bCs/>
                <w:color w:val="808080" w:themeColor="background1" w:themeShade="80"/>
                <w:sz w:val="16"/>
                <w:szCs w:val="14"/>
              </w:rPr>
            </w:pPr>
            <w:hyperlink r:id="rId5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C843AD" w14:textId="1841B850"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90CE8"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EEB248D" w14:textId="65099D9A" w:rsidR="000702C6" w:rsidRPr="004A50B8" w:rsidRDefault="000702C6" w:rsidP="000702C6">
      <w:pPr>
        <w:pStyle w:val="Caption"/>
      </w:pPr>
      <w:bookmarkStart w:id="214" w:name="_Toc103766714"/>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w:t>
      </w:r>
      <w:r>
        <w:rPr>
          <w:noProof/>
        </w:rPr>
        <w:fldChar w:fldCharType="end"/>
      </w:r>
      <w:r w:rsidRPr="00702453">
        <w:t xml:space="preserve">: </w:t>
      </w:r>
      <w:r>
        <w:t>Input Signal mappings of Function</w:t>
      </w:r>
      <w:bookmarkEnd w:id="214"/>
      <w:r>
        <w:t xml:space="preserve"> </w:t>
      </w:r>
    </w:p>
    <w:p w14:paraId="7DE6229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0CAE8B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E70ABB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F25F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B09C67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8137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F52C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6466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8044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7C745" w14:textId="77777777" w:rsidR="000702C6" w:rsidRDefault="000702C6" w:rsidP="00767670">
            <w:pPr>
              <w:rPr>
                <w:rFonts w:cs="Arial"/>
                <w:b/>
                <w:bCs/>
                <w:color w:val="000000"/>
              </w:rPr>
            </w:pPr>
            <w:r>
              <w:rPr>
                <w:rFonts w:cs="Arial"/>
                <w:b/>
                <w:bCs/>
                <w:color w:val="000000"/>
              </w:rPr>
              <w:t>Connection</w:t>
            </w:r>
          </w:p>
          <w:p w14:paraId="14646881"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41CFB4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0EFC5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F3C2C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4125286" wp14:editId="2DF4DA17">
                  <wp:extent cx="203200" cy="203200"/>
                  <wp:effectExtent l="0" t="0" r="0" b="0"/>
                  <wp:docPr id="91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LSG_ISC_StreamingInformation_Resp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3AA5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2B0DA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B84431" w14:textId="77777777" w:rsidR="00EB1D44" w:rsidRDefault="00EB1D44"/>
        </w:tc>
      </w:tr>
      <w:tr w:rsidR="000702C6" w:rsidRPr="00B3499B" w14:paraId="3DDBA1E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E150E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E8790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55F5E0D" wp14:editId="56A7ED51">
                  <wp:extent cx="203200" cy="203200"/>
                  <wp:effectExtent l="0" t="0" r="0" b="0"/>
                  <wp:docPr id="91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LSG_ISC_PublishRecordingStatus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78626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3E73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AA85CC" w14:textId="77777777" w:rsidR="00EB1D44" w:rsidRDefault="00EB1D44"/>
        </w:tc>
      </w:tr>
      <w:tr w:rsidR="000702C6" w:rsidRPr="00B3499B" w14:paraId="10CFA1E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DED6A3" w14:textId="64281114" w:rsidR="000702C6" w:rsidRPr="00B3499B" w:rsidRDefault="00B111A7" w:rsidP="00767670">
            <w:pPr>
              <w:rPr>
                <w:rFonts w:cs="Arial"/>
                <w:bCs/>
                <w:color w:val="808080" w:themeColor="background1" w:themeShade="80"/>
                <w:sz w:val="16"/>
                <w:szCs w:val="14"/>
              </w:rPr>
            </w:pPr>
            <w:hyperlink r:id="rId5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DCFC23" w14:textId="5FE92B83"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1AB2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881FCC0" w14:textId="3CEF2DFB" w:rsidR="000702C6" w:rsidRPr="00C000B2" w:rsidRDefault="000702C6" w:rsidP="000702C6">
      <w:pPr>
        <w:jc w:val="center"/>
        <w:rPr>
          <w:b/>
          <w:noProof/>
        </w:rPr>
      </w:pPr>
      <w:bookmarkStart w:id="215" w:name="_Toc10376671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8</w:t>
      </w:r>
      <w:r w:rsidRPr="00C000B2">
        <w:rPr>
          <w:b/>
          <w:noProof/>
        </w:rPr>
        <w:fldChar w:fldCharType="end"/>
      </w:r>
      <w:r w:rsidRPr="00C000B2">
        <w:rPr>
          <w:b/>
          <w:noProof/>
        </w:rPr>
        <w:t>: Output Signal mappings of Function</w:t>
      </w:r>
      <w:bookmarkEnd w:id="215"/>
      <w:r w:rsidRPr="00C000B2">
        <w:rPr>
          <w:b/>
          <w:noProof/>
        </w:rPr>
        <w:t xml:space="preserve"> </w:t>
      </w:r>
    </w:p>
    <w:p w14:paraId="7DC9F437" w14:textId="77777777" w:rsidR="00072314" w:rsidRDefault="00072314" w:rsidP="00072314">
      <w:pPr>
        <w:pStyle w:val="Heading6"/>
        <w:keepNext w:val="0"/>
        <w:tabs>
          <w:tab w:val="clear" w:pos="900"/>
          <w:tab w:val="left" w:pos="709"/>
        </w:tabs>
        <w:spacing w:before="240"/>
      </w:pPr>
      <w:r>
        <w:t>Parameters</w:t>
      </w:r>
    </w:p>
    <w:p w14:paraId="47AAD11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F24944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95A6794" w14:textId="75E684BB"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Enable Feature </w:t>
      </w:r>
      <w:r w:rsidR="003C4093">
        <w:rPr>
          <w:rFonts w:cs="Arial"/>
        </w:rPr>
        <w:t>–</w:t>
      </w:r>
      <w:r>
        <w:rPr>
          <w:rFonts w:cs="Arial"/>
        </w:rPr>
        <w:t xml:space="preserve"> Store Play Video via USB </w:t>
      </w:r>
      <w:r w:rsidR="003C4093">
        <w:rPr>
          <w:rFonts w:cs="Arial"/>
        </w:rPr>
        <w:t>–</w:t>
      </w:r>
      <w:r>
        <w:rPr>
          <w:rFonts w:cs="Arial"/>
        </w:rPr>
        <w:t xml:space="preserve"> Overall</w:t>
      </w:r>
    </w:p>
    <w:p w14:paraId="5C445A5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54A1FE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B5F2F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A380EEF" w14:textId="77777777" w:rsidR="008C50D1" w:rsidRPr="005F3A49" w:rsidRDefault="008C50D1" w:rsidP="00702F62">
      <w:pPr>
        <w:pStyle w:val="Heading4"/>
        <w:keepNext w:val="0"/>
        <w:tabs>
          <w:tab w:val="clear" w:pos="900"/>
          <w:tab w:val="left" w:pos="709"/>
        </w:tabs>
        <w:spacing w:before="240"/>
      </w:pPr>
      <w:bookmarkStart w:id="216" w:name="_Toc103766518"/>
      <w:r w:rsidRPr="005F3A49">
        <w:rPr>
          <w:lang w:val="en-GB"/>
        </w:rPr>
        <w:t xml:space="preserve">Technology Function </w:t>
      </w:r>
      <w:r>
        <w:rPr>
          <w:noProof/>
        </w:rPr>
        <w:drawing>
          <wp:inline distT="0" distB="0" distL="0" distR="0" wp14:anchorId="0348190B" wp14:editId="7FF55B96">
            <wp:extent cx="203200" cy="203200"/>
            <wp:effectExtent l="0" t="0" r="0" b="0"/>
            <wp:docPr id="9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Set Sentinel via SYNC to ON</w:t>
      </w:r>
      <w:bookmarkEnd w:id="216"/>
    </w:p>
    <w:p w14:paraId="43A1A8B0" w14:textId="77777777" w:rsidR="005F4E20" w:rsidRDefault="005F4E20" w:rsidP="00720A45">
      <w:pPr>
        <w:rPr>
          <w:highlight w:val="green"/>
        </w:rPr>
      </w:pPr>
    </w:p>
    <w:p w14:paraId="2BD134D1" w14:textId="77777777" w:rsidR="009C3237" w:rsidRDefault="009C3237" w:rsidP="009C3237">
      <w:pPr>
        <w:pStyle w:val="BodyText"/>
      </w:pPr>
      <w:r w:rsidRPr="00F33853">
        <w:t>Sentinel can be enabled/disabled from inside the vehicle using the SYNC by the user</w:t>
      </w:r>
    </w:p>
    <w:p w14:paraId="13E3F75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B948E09" w14:textId="77777777" w:rsidR="000702C6" w:rsidRPr="000702C6" w:rsidRDefault="000702C6" w:rsidP="00720A45">
      <w:pPr>
        <w:rPr>
          <w:b/>
          <w:bCs/>
          <w:color w:val="FF0000"/>
        </w:rPr>
      </w:pPr>
    </w:p>
    <w:p w14:paraId="7D19C968" w14:textId="77777777" w:rsidR="00072314" w:rsidRDefault="00072314" w:rsidP="00072314">
      <w:pPr>
        <w:pStyle w:val="Heading6"/>
        <w:keepNext w:val="0"/>
        <w:tabs>
          <w:tab w:val="clear" w:pos="900"/>
          <w:tab w:val="left" w:pos="709"/>
        </w:tabs>
        <w:spacing w:before="240"/>
        <w:rPr>
          <w:lang w:val="en-GB"/>
        </w:rPr>
      </w:pPr>
      <w:r>
        <w:rPr>
          <w:lang w:val="en-GB"/>
        </w:rPr>
        <w:t>Inputs</w:t>
      </w:r>
    </w:p>
    <w:p w14:paraId="6150885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C1709B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AC792"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0438AF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BF3D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55FF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F1B5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88A35"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AF68A"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DE0B318"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DE9775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362DA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10015" w14:textId="77777777" w:rsidR="000702C6" w:rsidRPr="00AE55BD" w:rsidRDefault="000702C6" w:rsidP="00767670">
            <w:pPr>
              <w:rPr>
                <w:rFonts w:cs="Arial"/>
                <w:color w:val="000000" w:themeColor="text1"/>
                <w:sz w:val="16"/>
                <w:szCs w:val="14"/>
              </w:rPr>
            </w:pPr>
            <w:r>
              <w:rPr>
                <w:noProof/>
              </w:rPr>
              <w:drawing>
                <wp:inline distT="0" distB="0" distL="0" distR="0" wp14:anchorId="02C78A3A" wp14:editId="3C0E7982">
                  <wp:extent cx="203200" cy="203200"/>
                  <wp:effectExtent l="0" t="0" r="0" b="0"/>
                  <wp:docPr id="92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SNT_SYNC_SoftButtonON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ECFED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FA714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D96AF9" w14:textId="77777777" w:rsidR="00EB1D44" w:rsidRDefault="00EB1D44"/>
        </w:tc>
      </w:tr>
      <w:tr w:rsidR="000702C6" w:rsidRPr="00B3499B" w14:paraId="51B9C2D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936CB7" w14:textId="24F9FA62" w:rsidR="000702C6" w:rsidRPr="00B3499B" w:rsidRDefault="00B111A7" w:rsidP="00767670">
            <w:pPr>
              <w:rPr>
                <w:rFonts w:cs="Arial"/>
                <w:bCs/>
                <w:color w:val="808080" w:themeColor="background1" w:themeShade="80"/>
                <w:sz w:val="16"/>
                <w:szCs w:val="14"/>
              </w:rPr>
            </w:pPr>
            <w:hyperlink r:id="rId5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BE7FDA" w14:textId="75BD6E2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3B79B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E758082" w14:textId="1445B820" w:rsidR="000702C6" w:rsidRPr="004A50B8" w:rsidRDefault="000702C6" w:rsidP="000702C6">
      <w:pPr>
        <w:pStyle w:val="Caption"/>
      </w:pPr>
      <w:bookmarkStart w:id="217" w:name="_Toc103766716"/>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9</w:t>
      </w:r>
      <w:r>
        <w:rPr>
          <w:noProof/>
        </w:rPr>
        <w:fldChar w:fldCharType="end"/>
      </w:r>
      <w:r w:rsidRPr="00702453">
        <w:t xml:space="preserve">: </w:t>
      </w:r>
      <w:r>
        <w:t>Input Signal mappings of Function</w:t>
      </w:r>
      <w:bookmarkEnd w:id="217"/>
      <w:r>
        <w:t xml:space="preserve"> </w:t>
      </w:r>
    </w:p>
    <w:p w14:paraId="5CCFEE7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FC330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BC2E1A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D9D2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4598BF4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84AB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82AE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28528"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B3403"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720D3" w14:textId="77777777" w:rsidR="000702C6" w:rsidRDefault="000702C6" w:rsidP="00767670">
            <w:pPr>
              <w:rPr>
                <w:rFonts w:cs="Arial"/>
                <w:b/>
                <w:bCs/>
                <w:color w:val="000000"/>
              </w:rPr>
            </w:pPr>
            <w:r>
              <w:rPr>
                <w:rFonts w:cs="Arial"/>
                <w:b/>
                <w:bCs/>
                <w:color w:val="000000"/>
              </w:rPr>
              <w:t>Connection</w:t>
            </w:r>
          </w:p>
          <w:p w14:paraId="5652E7F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0A25B9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DC4A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9E22A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258510A" wp14:editId="6129AAD2">
                  <wp:extent cx="203200" cy="203200"/>
                  <wp:effectExtent l="0" t="0" r="0" b="0"/>
                  <wp:docPr id="92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SNT_SentinelSetToON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4D87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10CE4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C66877" w14:textId="77777777" w:rsidR="00EB1D44" w:rsidRDefault="00EB1D44"/>
        </w:tc>
      </w:tr>
      <w:tr w:rsidR="000702C6" w:rsidRPr="00B3499B" w14:paraId="1F45AE0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9FCEAC" w14:textId="054D34B7" w:rsidR="000702C6" w:rsidRPr="00B3499B" w:rsidRDefault="00B111A7" w:rsidP="00767670">
            <w:pPr>
              <w:rPr>
                <w:rFonts w:cs="Arial"/>
                <w:bCs/>
                <w:color w:val="808080" w:themeColor="background1" w:themeShade="80"/>
                <w:sz w:val="16"/>
                <w:szCs w:val="14"/>
              </w:rPr>
            </w:pPr>
            <w:hyperlink r:id="rId5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C88622" w14:textId="35F7E55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CEB01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F33312B" w14:textId="00323470" w:rsidR="000702C6" w:rsidRPr="00C000B2" w:rsidRDefault="000702C6" w:rsidP="000702C6">
      <w:pPr>
        <w:jc w:val="center"/>
        <w:rPr>
          <w:b/>
          <w:noProof/>
        </w:rPr>
      </w:pPr>
      <w:bookmarkStart w:id="218" w:name="_Toc10376671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10</w:t>
      </w:r>
      <w:r w:rsidRPr="00C000B2">
        <w:rPr>
          <w:b/>
          <w:noProof/>
        </w:rPr>
        <w:fldChar w:fldCharType="end"/>
      </w:r>
      <w:r w:rsidRPr="00C000B2">
        <w:rPr>
          <w:b/>
          <w:noProof/>
        </w:rPr>
        <w:t>: Output Signal mappings of Function</w:t>
      </w:r>
      <w:bookmarkEnd w:id="218"/>
      <w:r w:rsidRPr="00C000B2">
        <w:rPr>
          <w:b/>
          <w:noProof/>
        </w:rPr>
        <w:t xml:space="preserve"> </w:t>
      </w:r>
    </w:p>
    <w:p w14:paraId="79F20F8A" w14:textId="77777777" w:rsidR="00072314" w:rsidRDefault="00072314" w:rsidP="00072314">
      <w:pPr>
        <w:pStyle w:val="Heading6"/>
        <w:keepNext w:val="0"/>
        <w:tabs>
          <w:tab w:val="clear" w:pos="900"/>
          <w:tab w:val="left" w:pos="709"/>
        </w:tabs>
        <w:spacing w:before="240"/>
      </w:pPr>
      <w:r>
        <w:lastRenderedPageBreak/>
        <w:t>Parameters</w:t>
      </w:r>
    </w:p>
    <w:p w14:paraId="564B27E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C47A69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3CF7DA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Set Sentinel via SYNC to ON</w:t>
      </w:r>
    </w:p>
    <w:p w14:paraId="4A140E0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E6A789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5A0D0C2"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5757A38" w14:textId="77777777" w:rsidR="008C50D1" w:rsidRPr="005F3A49" w:rsidRDefault="008C50D1" w:rsidP="00702F62">
      <w:pPr>
        <w:pStyle w:val="Heading4"/>
        <w:keepNext w:val="0"/>
        <w:tabs>
          <w:tab w:val="clear" w:pos="900"/>
          <w:tab w:val="left" w:pos="709"/>
        </w:tabs>
        <w:spacing w:before="240"/>
      </w:pPr>
      <w:bookmarkStart w:id="219" w:name="_Toc103766519"/>
      <w:r w:rsidRPr="005F3A49">
        <w:rPr>
          <w:lang w:val="en-GB"/>
        </w:rPr>
        <w:t xml:space="preserve">Technology Function </w:t>
      </w:r>
      <w:r>
        <w:rPr>
          <w:noProof/>
        </w:rPr>
        <w:drawing>
          <wp:inline distT="0" distB="0" distL="0" distR="0" wp14:anchorId="168B315A" wp14:editId="74F11538">
            <wp:extent cx="203200" cy="203200"/>
            <wp:effectExtent l="0" t="0" r="0" b="0"/>
            <wp:docPr id="9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Selection of Videos Stored on USB</w:t>
      </w:r>
      <w:bookmarkEnd w:id="219"/>
    </w:p>
    <w:p w14:paraId="56DE84B8" w14:textId="77777777" w:rsidR="005F4E20" w:rsidRDefault="005F4E20" w:rsidP="00720A45">
      <w:pPr>
        <w:rPr>
          <w:highlight w:val="green"/>
        </w:rPr>
      </w:pPr>
    </w:p>
    <w:p w14:paraId="31966089" w14:textId="77777777" w:rsidR="009C3237" w:rsidRDefault="009C3237" w:rsidP="009C3237">
      <w:pPr>
        <w:pStyle w:val="BodyText"/>
      </w:pPr>
      <w:r w:rsidRPr="00F33853">
        <w:t>List the videos stored on the USB, ordered by date/time and or threat type.</w:t>
      </w:r>
    </w:p>
    <w:p w14:paraId="71022B8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B4BD57E" w14:textId="77777777" w:rsidR="000702C6" w:rsidRPr="000702C6" w:rsidRDefault="000702C6" w:rsidP="00720A45">
      <w:pPr>
        <w:rPr>
          <w:b/>
          <w:bCs/>
          <w:color w:val="FF0000"/>
        </w:rPr>
      </w:pPr>
    </w:p>
    <w:p w14:paraId="274A36B0" w14:textId="77777777" w:rsidR="00072314" w:rsidRDefault="00072314" w:rsidP="00072314">
      <w:pPr>
        <w:pStyle w:val="Heading6"/>
        <w:keepNext w:val="0"/>
        <w:tabs>
          <w:tab w:val="clear" w:pos="900"/>
          <w:tab w:val="left" w:pos="709"/>
        </w:tabs>
        <w:spacing w:before="240"/>
        <w:rPr>
          <w:lang w:val="en-GB"/>
        </w:rPr>
      </w:pPr>
      <w:r>
        <w:rPr>
          <w:lang w:val="en-GB"/>
        </w:rPr>
        <w:t>Inputs</w:t>
      </w:r>
    </w:p>
    <w:p w14:paraId="6520D7C6"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C64E31E"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2BEF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7FAB79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9EA7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5892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BDC3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CCAD4"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E097A"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77E345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4D0D787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575F3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EBDE00" w14:textId="77777777" w:rsidR="000702C6" w:rsidRPr="00AE55BD" w:rsidRDefault="000702C6" w:rsidP="00767670">
            <w:pPr>
              <w:rPr>
                <w:rFonts w:cs="Arial"/>
                <w:color w:val="000000" w:themeColor="text1"/>
                <w:sz w:val="16"/>
                <w:szCs w:val="14"/>
              </w:rPr>
            </w:pPr>
            <w:r>
              <w:rPr>
                <w:noProof/>
              </w:rPr>
              <w:drawing>
                <wp:inline distT="0" distB="0" distL="0" distR="0" wp14:anchorId="5FC80924" wp14:editId="18139767">
                  <wp:extent cx="203200" cy="203200"/>
                  <wp:effectExtent l="0" t="0" r="0" b="0"/>
                  <wp:docPr id="92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SNT_UserSoftButtonPress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B081F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75A92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E73CA0" w14:textId="77777777" w:rsidR="00EB1D44" w:rsidRDefault="00EB1D44"/>
        </w:tc>
      </w:tr>
      <w:tr w:rsidR="000702C6" w:rsidRPr="00B3499B" w14:paraId="53BBC5F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D3BC8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F5846E" w14:textId="77777777" w:rsidR="000702C6" w:rsidRPr="00AE55BD" w:rsidRDefault="000702C6" w:rsidP="00767670">
            <w:pPr>
              <w:rPr>
                <w:rFonts w:cs="Arial"/>
                <w:color w:val="000000" w:themeColor="text1"/>
                <w:sz w:val="16"/>
                <w:szCs w:val="14"/>
              </w:rPr>
            </w:pPr>
            <w:r>
              <w:rPr>
                <w:noProof/>
              </w:rPr>
              <w:drawing>
                <wp:inline distT="0" distB="0" distL="0" distR="0" wp14:anchorId="42A3FE6B" wp14:editId="28642AF6">
                  <wp:extent cx="203200" cy="203200"/>
                  <wp:effectExtent l="0" t="0" r="0" b="0"/>
                  <wp:docPr id="93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SNT_CombinedStream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E6389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14ECE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D0B4FB" w14:textId="77777777" w:rsidR="00EB1D44" w:rsidRDefault="00EB1D44"/>
        </w:tc>
      </w:tr>
      <w:tr w:rsidR="000702C6" w:rsidRPr="00B3499B" w14:paraId="306A6DFB"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A696B1" w14:textId="35C4957C" w:rsidR="000702C6" w:rsidRPr="00B3499B" w:rsidRDefault="00B111A7" w:rsidP="00767670">
            <w:pPr>
              <w:rPr>
                <w:rFonts w:cs="Arial"/>
                <w:bCs/>
                <w:color w:val="808080" w:themeColor="background1" w:themeShade="80"/>
                <w:sz w:val="16"/>
                <w:szCs w:val="14"/>
              </w:rPr>
            </w:pPr>
            <w:hyperlink r:id="rId5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FF37F" w14:textId="5A280F9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D17E5"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E09FC17" w14:textId="0B22A7D7" w:rsidR="000702C6" w:rsidRPr="004A50B8" w:rsidRDefault="000702C6" w:rsidP="000702C6">
      <w:pPr>
        <w:pStyle w:val="Caption"/>
      </w:pPr>
      <w:bookmarkStart w:id="220" w:name="_Toc103766718"/>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11</w:t>
      </w:r>
      <w:r>
        <w:rPr>
          <w:noProof/>
        </w:rPr>
        <w:fldChar w:fldCharType="end"/>
      </w:r>
      <w:r w:rsidRPr="00702453">
        <w:t xml:space="preserve">: </w:t>
      </w:r>
      <w:r>
        <w:t>Input Signal mappings of Function</w:t>
      </w:r>
      <w:bookmarkEnd w:id="220"/>
      <w:r>
        <w:t xml:space="preserve"> </w:t>
      </w:r>
    </w:p>
    <w:p w14:paraId="6018EA4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DF88A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39E057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AE5C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F1237E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3AD7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1CFB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BAA5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321FA"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B4125" w14:textId="77777777" w:rsidR="000702C6" w:rsidRDefault="000702C6" w:rsidP="00767670">
            <w:pPr>
              <w:rPr>
                <w:rFonts w:cs="Arial"/>
                <w:b/>
                <w:bCs/>
                <w:color w:val="000000"/>
              </w:rPr>
            </w:pPr>
            <w:r>
              <w:rPr>
                <w:rFonts w:cs="Arial"/>
                <w:b/>
                <w:bCs/>
                <w:color w:val="000000"/>
              </w:rPr>
              <w:t>Connection</w:t>
            </w:r>
          </w:p>
          <w:p w14:paraId="2E2F13A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2CBEB7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F755E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79FF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5D0DBE9" wp14:editId="58914A7E">
                  <wp:extent cx="203200" cy="203200"/>
                  <wp:effectExtent l="0" t="0" r="0" b="0"/>
                  <wp:docPr id="93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SNT_SYNC_SelectedVideo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AFA14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B6B5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E12818" w14:textId="77777777" w:rsidR="00EB1D44" w:rsidRDefault="00EB1D44"/>
        </w:tc>
      </w:tr>
      <w:tr w:rsidR="000702C6" w:rsidRPr="00B3499B" w14:paraId="17C24D4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164B9D" w14:textId="7636A1D2" w:rsidR="000702C6" w:rsidRPr="00B3499B" w:rsidRDefault="00B111A7" w:rsidP="00767670">
            <w:pPr>
              <w:rPr>
                <w:rFonts w:cs="Arial"/>
                <w:bCs/>
                <w:color w:val="808080" w:themeColor="background1" w:themeShade="80"/>
                <w:sz w:val="16"/>
                <w:szCs w:val="14"/>
              </w:rPr>
            </w:pPr>
            <w:hyperlink r:id="rId5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5FB621" w14:textId="14FB7F9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DADFA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41B675A" w14:textId="7EAAA518" w:rsidR="000702C6" w:rsidRPr="00C000B2" w:rsidRDefault="000702C6" w:rsidP="000702C6">
      <w:pPr>
        <w:jc w:val="center"/>
        <w:rPr>
          <w:b/>
          <w:noProof/>
        </w:rPr>
      </w:pPr>
      <w:bookmarkStart w:id="221" w:name="_Toc10376671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12</w:t>
      </w:r>
      <w:r w:rsidRPr="00C000B2">
        <w:rPr>
          <w:b/>
          <w:noProof/>
        </w:rPr>
        <w:fldChar w:fldCharType="end"/>
      </w:r>
      <w:r w:rsidRPr="00C000B2">
        <w:rPr>
          <w:b/>
          <w:noProof/>
        </w:rPr>
        <w:t>: Output Signal mappings of Function</w:t>
      </w:r>
      <w:bookmarkEnd w:id="221"/>
      <w:r w:rsidRPr="00C000B2">
        <w:rPr>
          <w:b/>
          <w:noProof/>
        </w:rPr>
        <w:t xml:space="preserve"> </w:t>
      </w:r>
    </w:p>
    <w:p w14:paraId="7A5890E7" w14:textId="77777777" w:rsidR="00072314" w:rsidRDefault="00072314" w:rsidP="00072314">
      <w:pPr>
        <w:pStyle w:val="Heading6"/>
        <w:keepNext w:val="0"/>
        <w:tabs>
          <w:tab w:val="clear" w:pos="900"/>
          <w:tab w:val="left" w:pos="709"/>
        </w:tabs>
        <w:spacing w:before="240"/>
      </w:pPr>
      <w:r>
        <w:t>Parameters</w:t>
      </w:r>
    </w:p>
    <w:p w14:paraId="32BBEA6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E1B337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92978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Selection of Videos Stored on USB</w:t>
      </w:r>
    </w:p>
    <w:p w14:paraId="26CCD9F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D26EC3"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72EFF1BF"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A1A3474" w14:textId="77777777" w:rsidR="008C50D1" w:rsidRPr="005F3A49" w:rsidRDefault="008C50D1" w:rsidP="00702F62">
      <w:pPr>
        <w:pStyle w:val="Heading4"/>
        <w:keepNext w:val="0"/>
        <w:tabs>
          <w:tab w:val="clear" w:pos="900"/>
          <w:tab w:val="left" w:pos="709"/>
        </w:tabs>
        <w:spacing w:before="240"/>
      </w:pPr>
      <w:bookmarkStart w:id="222" w:name="_Toc103766520"/>
      <w:r w:rsidRPr="005F3A49">
        <w:rPr>
          <w:lang w:val="en-GB"/>
        </w:rPr>
        <w:t xml:space="preserve">Technology Function </w:t>
      </w:r>
      <w:r>
        <w:rPr>
          <w:noProof/>
        </w:rPr>
        <w:drawing>
          <wp:inline distT="0" distB="0" distL="0" distR="0" wp14:anchorId="58E39D3D" wp14:editId="2F14025B">
            <wp:extent cx="203200" cy="203200"/>
            <wp:effectExtent l="0" t="0" r="0" b="0"/>
            <wp:docPr id="93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Stop Video Playback from USB on SYNC/Phoenix</w:t>
      </w:r>
      <w:bookmarkEnd w:id="222"/>
    </w:p>
    <w:p w14:paraId="5A5B40F2" w14:textId="77777777" w:rsidR="005F4E20" w:rsidRDefault="005F4E20" w:rsidP="00720A45">
      <w:pPr>
        <w:rPr>
          <w:highlight w:val="green"/>
        </w:rPr>
      </w:pPr>
    </w:p>
    <w:p w14:paraId="79D77906" w14:textId="77777777" w:rsidR="009C3237" w:rsidRDefault="009C3237" w:rsidP="009C3237">
      <w:pPr>
        <w:pStyle w:val="BodyText"/>
      </w:pPr>
      <w:r w:rsidRPr="00F33853">
        <w:t>Stop Video Playback from USB on SYNC/Phoenix</w:t>
      </w:r>
    </w:p>
    <w:p w14:paraId="5A4AD7B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44236C4" w14:textId="77777777" w:rsidR="000702C6" w:rsidRPr="000702C6" w:rsidRDefault="000702C6" w:rsidP="00720A45">
      <w:pPr>
        <w:rPr>
          <w:b/>
          <w:bCs/>
          <w:color w:val="FF0000"/>
        </w:rPr>
      </w:pPr>
    </w:p>
    <w:p w14:paraId="7B3BA1EA" w14:textId="77777777" w:rsidR="00072314" w:rsidRDefault="00072314" w:rsidP="00072314">
      <w:pPr>
        <w:pStyle w:val="Heading6"/>
        <w:keepNext w:val="0"/>
        <w:tabs>
          <w:tab w:val="clear" w:pos="900"/>
          <w:tab w:val="left" w:pos="709"/>
        </w:tabs>
        <w:spacing w:before="240"/>
        <w:rPr>
          <w:lang w:val="en-GB"/>
        </w:rPr>
      </w:pPr>
      <w:r>
        <w:rPr>
          <w:lang w:val="en-GB"/>
        </w:rPr>
        <w:t>Inputs</w:t>
      </w:r>
    </w:p>
    <w:p w14:paraId="39BF8E5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E12C6E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53F1C"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7FD53C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63CF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D21B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3A22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18EB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D9BD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6103CE7"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9BEE7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845F7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4F7ECB" w14:textId="77777777" w:rsidR="000702C6" w:rsidRPr="00AE55BD" w:rsidRDefault="000702C6" w:rsidP="00767670">
            <w:pPr>
              <w:rPr>
                <w:rFonts w:cs="Arial"/>
                <w:color w:val="000000" w:themeColor="text1"/>
                <w:sz w:val="16"/>
                <w:szCs w:val="14"/>
              </w:rPr>
            </w:pPr>
            <w:r>
              <w:rPr>
                <w:noProof/>
              </w:rPr>
              <w:drawing>
                <wp:inline distT="0" distB="0" distL="0" distR="0" wp14:anchorId="2DAB24B1" wp14:editId="19AB66A8">
                  <wp:extent cx="203200" cy="203200"/>
                  <wp:effectExtent l="0" t="0" r="0" b="0"/>
                  <wp:docPr id="93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SNT_SYNC_SelectedVideo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C029C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FB70B"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EE1595" w14:textId="77777777" w:rsidR="00EB1D44" w:rsidRDefault="00EB1D44"/>
        </w:tc>
      </w:tr>
      <w:tr w:rsidR="000702C6" w:rsidRPr="00B3499B" w14:paraId="78F1A2B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BA27DE" w14:textId="44C0E7D2" w:rsidR="000702C6" w:rsidRPr="00B3499B" w:rsidRDefault="00B111A7" w:rsidP="00767670">
            <w:pPr>
              <w:rPr>
                <w:rFonts w:cs="Arial"/>
                <w:bCs/>
                <w:color w:val="808080" w:themeColor="background1" w:themeShade="80"/>
                <w:sz w:val="16"/>
                <w:szCs w:val="14"/>
              </w:rPr>
            </w:pPr>
            <w:hyperlink r:id="rId5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982A2B" w14:textId="7137F89E"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968825"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8FC5E48" w14:textId="5D306E86" w:rsidR="000702C6" w:rsidRPr="004A50B8" w:rsidRDefault="000702C6" w:rsidP="000702C6">
      <w:pPr>
        <w:pStyle w:val="Caption"/>
      </w:pPr>
      <w:bookmarkStart w:id="223" w:name="_Toc10376672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13</w:t>
      </w:r>
      <w:r>
        <w:rPr>
          <w:noProof/>
        </w:rPr>
        <w:fldChar w:fldCharType="end"/>
      </w:r>
      <w:r w:rsidRPr="00702453">
        <w:t xml:space="preserve">: </w:t>
      </w:r>
      <w:r>
        <w:t>Input Signal mappings of Function</w:t>
      </w:r>
      <w:bookmarkEnd w:id="223"/>
      <w:r>
        <w:t xml:space="preserve"> </w:t>
      </w:r>
    </w:p>
    <w:p w14:paraId="34B9F0A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C524A9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C03D8AB" w14:textId="77777777" w:rsidR="00072314" w:rsidRDefault="00072314" w:rsidP="00072314">
      <w:pPr>
        <w:pStyle w:val="Heading6"/>
        <w:keepNext w:val="0"/>
        <w:tabs>
          <w:tab w:val="clear" w:pos="900"/>
          <w:tab w:val="left" w:pos="709"/>
        </w:tabs>
        <w:spacing w:before="240"/>
      </w:pPr>
      <w:r>
        <w:t>Parameters</w:t>
      </w:r>
    </w:p>
    <w:p w14:paraId="1A9C0E3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FD9EB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62415C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Stop Video Playback from USB on SYNC/Phoenix</w:t>
      </w:r>
    </w:p>
    <w:p w14:paraId="0165420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4A1BC6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BC4F941"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E9B2F67" w14:textId="77777777" w:rsidR="008C50D1" w:rsidRPr="005F3A49" w:rsidRDefault="008C50D1" w:rsidP="00702F62">
      <w:pPr>
        <w:pStyle w:val="Heading4"/>
        <w:keepNext w:val="0"/>
        <w:tabs>
          <w:tab w:val="clear" w:pos="900"/>
          <w:tab w:val="left" w:pos="709"/>
        </w:tabs>
        <w:spacing w:before="240"/>
      </w:pPr>
      <w:bookmarkStart w:id="224" w:name="_Toc103766521"/>
      <w:r w:rsidRPr="005F3A49">
        <w:rPr>
          <w:lang w:val="en-GB"/>
        </w:rPr>
        <w:t xml:space="preserve">Technology Function </w:t>
      </w:r>
      <w:r>
        <w:rPr>
          <w:noProof/>
        </w:rPr>
        <w:drawing>
          <wp:inline distT="0" distB="0" distL="0" distR="0" wp14:anchorId="5F8DF207" wp14:editId="638ADCD1">
            <wp:extent cx="203200" cy="203200"/>
            <wp:effectExtent l="0" t="0" r="0" b="0"/>
            <wp:docPr id="9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Play Video from USB on SYNC</w:t>
      </w:r>
      <w:bookmarkEnd w:id="224"/>
    </w:p>
    <w:p w14:paraId="22768386" w14:textId="77777777" w:rsidR="005F4E20" w:rsidRDefault="005F4E20" w:rsidP="00720A45">
      <w:pPr>
        <w:rPr>
          <w:highlight w:val="green"/>
        </w:rPr>
      </w:pPr>
    </w:p>
    <w:p w14:paraId="37A05DF5" w14:textId="77777777" w:rsidR="009C3237" w:rsidRDefault="009C3237" w:rsidP="009C3237">
      <w:pPr>
        <w:pStyle w:val="BodyText"/>
      </w:pPr>
      <w:r w:rsidRPr="00F33853">
        <w:t>Play Video from USB on SYNC.   As well as play functionality, this will include functionality to allow the user to select when the video clip starts, rewind/fast forward and skip</w:t>
      </w:r>
    </w:p>
    <w:p w14:paraId="1E41554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B712D07" w14:textId="77777777" w:rsidR="000702C6" w:rsidRPr="000702C6" w:rsidRDefault="000702C6" w:rsidP="00720A45">
      <w:pPr>
        <w:rPr>
          <w:b/>
          <w:bCs/>
          <w:color w:val="FF0000"/>
        </w:rPr>
      </w:pPr>
    </w:p>
    <w:p w14:paraId="4FD95423" w14:textId="77777777" w:rsidR="00072314" w:rsidRDefault="00072314" w:rsidP="00072314">
      <w:pPr>
        <w:pStyle w:val="Heading6"/>
        <w:keepNext w:val="0"/>
        <w:tabs>
          <w:tab w:val="clear" w:pos="900"/>
          <w:tab w:val="left" w:pos="709"/>
        </w:tabs>
        <w:spacing w:before="240"/>
        <w:rPr>
          <w:lang w:val="en-GB"/>
        </w:rPr>
      </w:pPr>
      <w:r>
        <w:rPr>
          <w:lang w:val="en-GB"/>
        </w:rPr>
        <w:t>Inputs</w:t>
      </w:r>
    </w:p>
    <w:p w14:paraId="5F7DA07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648D0A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13E8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9BC5EE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A84F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CDFB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E2D7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40A5A"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5DCE6D"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2C4FA1F"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5D4806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910C5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2882C" w14:textId="77777777" w:rsidR="000702C6" w:rsidRPr="00AE55BD" w:rsidRDefault="000702C6" w:rsidP="00767670">
            <w:pPr>
              <w:rPr>
                <w:rFonts w:cs="Arial"/>
                <w:color w:val="000000" w:themeColor="text1"/>
                <w:sz w:val="16"/>
                <w:szCs w:val="14"/>
              </w:rPr>
            </w:pPr>
            <w:r>
              <w:rPr>
                <w:noProof/>
              </w:rPr>
              <w:drawing>
                <wp:inline distT="0" distB="0" distL="0" distR="0" wp14:anchorId="61463BCE" wp14:editId="5E712DAB">
                  <wp:extent cx="203200" cy="203200"/>
                  <wp:effectExtent l="0" t="0" r="0" b="0"/>
                  <wp:docPr id="94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SNT_SYNC_SelectedVideo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EC67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91A6B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B4A2C0" w14:textId="77777777" w:rsidR="00EB1D44" w:rsidRDefault="00EB1D44"/>
        </w:tc>
      </w:tr>
      <w:tr w:rsidR="000702C6" w:rsidRPr="00B3499B" w14:paraId="5E7A2FC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4EFBC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1D237B" w14:textId="77777777" w:rsidR="000702C6" w:rsidRPr="00AE55BD" w:rsidRDefault="000702C6" w:rsidP="00767670">
            <w:pPr>
              <w:rPr>
                <w:rFonts w:cs="Arial"/>
                <w:color w:val="000000" w:themeColor="text1"/>
                <w:sz w:val="16"/>
                <w:szCs w:val="14"/>
              </w:rPr>
            </w:pPr>
            <w:r>
              <w:rPr>
                <w:noProof/>
              </w:rPr>
              <w:drawing>
                <wp:inline distT="0" distB="0" distL="0" distR="0" wp14:anchorId="36F1DF2D" wp14:editId="780B83F5">
                  <wp:extent cx="203200" cy="203200"/>
                  <wp:effectExtent l="0" t="0" r="0" b="0"/>
                  <wp:docPr id="94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SNT_UserSoftButtonPress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715F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43E2A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5A123B" w14:textId="77777777" w:rsidR="00EB1D44" w:rsidRDefault="00EB1D44"/>
        </w:tc>
      </w:tr>
      <w:tr w:rsidR="000702C6" w:rsidRPr="00B3499B" w14:paraId="1597257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88F1E4" w14:textId="24C56928" w:rsidR="000702C6" w:rsidRPr="00B3499B" w:rsidRDefault="00B111A7" w:rsidP="00767670">
            <w:pPr>
              <w:rPr>
                <w:rFonts w:cs="Arial"/>
                <w:bCs/>
                <w:color w:val="808080" w:themeColor="background1" w:themeShade="80"/>
                <w:sz w:val="16"/>
                <w:szCs w:val="14"/>
              </w:rPr>
            </w:pPr>
            <w:hyperlink r:id="rId5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B47B90" w14:textId="5C19E0C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F524F1"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2851FFE" w14:textId="1F49349C" w:rsidR="000702C6" w:rsidRPr="004A50B8" w:rsidRDefault="000702C6" w:rsidP="000702C6">
      <w:pPr>
        <w:pStyle w:val="Caption"/>
      </w:pPr>
      <w:bookmarkStart w:id="225" w:name="_Toc103766721"/>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14</w:t>
      </w:r>
      <w:r>
        <w:rPr>
          <w:noProof/>
        </w:rPr>
        <w:fldChar w:fldCharType="end"/>
      </w:r>
      <w:r w:rsidRPr="00702453">
        <w:t xml:space="preserve">: </w:t>
      </w:r>
      <w:r>
        <w:t>Input Signal mappings of Function</w:t>
      </w:r>
      <w:bookmarkEnd w:id="225"/>
      <w:r>
        <w:t xml:space="preserve"> </w:t>
      </w:r>
    </w:p>
    <w:p w14:paraId="2829445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2F9B1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389E40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E9BC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B112A9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FD9AC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709D8"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1AFF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83A0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6C0DD" w14:textId="77777777" w:rsidR="000702C6" w:rsidRDefault="000702C6" w:rsidP="00767670">
            <w:pPr>
              <w:rPr>
                <w:rFonts w:cs="Arial"/>
                <w:b/>
                <w:bCs/>
                <w:color w:val="000000"/>
              </w:rPr>
            </w:pPr>
            <w:r>
              <w:rPr>
                <w:rFonts w:cs="Arial"/>
                <w:b/>
                <w:bCs/>
                <w:color w:val="000000"/>
              </w:rPr>
              <w:t>Connection</w:t>
            </w:r>
          </w:p>
          <w:p w14:paraId="52719941"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E7CB3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9B530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CDC0C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CD23A33" wp14:editId="580F9B74">
                  <wp:extent cx="203200" cy="203200"/>
                  <wp:effectExtent l="0" t="0" r="0" b="0"/>
                  <wp:docPr id="94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SNT_SYNC_SelectedVideo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8C4A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4DA71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0F13F0" w14:textId="77777777" w:rsidR="00EB1D44" w:rsidRDefault="00EB1D44"/>
        </w:tc>
      </w:tr>
      <w:tr w:rsidR="000702C6" w:rsidRPr="00B3499B" w14:paraId="2919D71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EEFEC0" w14:textId="12835E27" w:rsidR="000702C6" w:rsidRPr="00B3499B" w:rsidRDefault="00B111A7" w:rsidP="00767670">
            <w:pPr>
              <w:rPr>
                <w:rFonts w:cs="Arial"/>
                <w:bCs/>
                <w:color w:val="808080" w:themeColor="background1" w:themeShade="80"/>
                <w:sz w:val="16"/>
                <w:szCs w:val="14"/>
              </w:rPr>
            </w:pPr>
            <w:hyperlink r:id="rId5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AFE896" w14:textId="3B2E8E0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A9E5C"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F5C37A9" w14:textId="62658286" w:rsidR="000702C6" w:rsidRPr="00C000B2" w:rsidRDefault="000702C6" w:rsidP="000702C6">
      <w:pPr>
        <w:jc w:val="center"/>
        <w:rPr>
          <w:b/>
          <w:noProof/>
        </w:rPr>
      </w:pPr>
      <w:bookmarkStart w:id="226" w:name="_Toc10376672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15</w:t>
      </w:r>
      <w:r w:rsidRPr="00C000B2">
        <w:rPr>
          <w:b/>
          <w:noProof/>
        </w:rPr>
        <w:fldChar w:fldCharType="end"/>
      </w:r>
      <w:r w:rsidRPr="00C000B2">
        <w:rPr>
          <w:b/>
          <w:noProof/>
        </w:rPr>
        <w:t>: Output Signal mappings of Function</w:t>
      </w:r>
      <w:bookmarkEnd w:id="226"/>
      <w:r w:rsidRPr="00C000B2">
        <w:rPr>
          <w:b/>
          <w:noProof/>
        </w:rPr>
        <w:t xml:space="preserve"> </w:t>
      </w:r>
    </w:p>
    <w:p w14:paraId="6FD026BB" w14:textId="77777777" w:rsidR="00072314" w:rsidRDefault="00072314" w:rsidP="00072314">
      <w:pPr>
        <w:pStyle w:val="Heading6"/>
        <w:keepNext w:val="0"/>
        <w:tabs>
          <w:tab w:val="clear" w:pos="900"/>
          <w:tab w:val="left" w:pos="709"/>
        </w:tabs>
        <w:spacing w:before="240"/>
      </w:pPr>
      <w:r>
        <w:t>Parameters</w:t>
      </w:r>
    </w:p>
    <w:p w14:paraId="1F6ADA0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13C2A5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30607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Play Video from USB on SYNC</w:t>
      </w:r>
    </w:p>
    <w:p w14:paraId="46F14C1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00AAD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EA661C1" w14:textId="77777777" w:rsidR="00D8599B" w:rsidRPr="00355330" w:rsidRDefault="00D8599B" w:rsidP="00D8599B">
      <w:pPr>
        <w:rPr>
          <w:rFonts w:cs="Arial"/>
        </w:rPr>
      </w:pPr>
      <w:r>
        <w:rPr>
          <w:rFonts w:cs="Arial"/>
          <w:color w:val="FF0000"/>
        </w:rPr>
        <w:t>No Requirements with Status “Approved” or “Ready for Review” satisfied by this function.</w:t>
      </w:r>
    </w:p>
    <w:p w14:paraId="300101AE" w14:textId="77777777" w:rsidR="008C50D1" w:rsidRPr="005F3A49" w:rsidRDefault="008C50D1" w:rsidP="00702F62">
      <w:pPr>
        <w:pStyle w:val="Heading4"/>
        <w:keepNext w:val="0"/>
        <w:tabs>
          <w:tab w:val="clear" w:pos="900"/>
          <w:tab w:val="left" w:pos="709"/>
        </w:tabs>
        <w:spacing w:before="240"/>
      </w:pPr>
      <w:bookmarkStart w:id="227" w:name="_Toc103766522"/>
      <w:r w:rsidRPr="005F3A49">
        <w:rPr>
          <w:lang w:val="en-GB"/>
        </w:rPr>
        <w:t xml:space="preserve">Technology Function </w:t>
      </w:r>
      <w:r>
        <w:rPr>
          <w:noProof/>
        </w:rPr>
        <w:drawing>
          <wp:inline distT="0" distB="0" distL="0" distR="0" wp14:anchorId="69CBA4C1" wp14:editId="447C645E">
            <wp:extent cx="203200" cy="203200"/>
            <wp:effectExtent l="0" t="0" r="0" b="0"/>
            <wp:docPr id="9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Set Sentinal via SYNC to OFF</w:t>
      </w:r>
      <w:bookmarkEnd w:id="227"/>
    </w:p>
    <w:p w14:paraId="31AA3E83" w14:textId="77777777" w:rsidR="005F4E20" w:rsidRDefault="005F4E20" w:rsidP="00720A45">
      <w:pPr>
        <w:rPr>
          <w:highlight w:val="green"/>
        </w:rPr>
      </w:pPr>
    </w:p>
    <w:p w14:paraId="6B2CFA4F" w14:textId="77777777" w:rsidR="009C3237" w:rsidRDefault="009C3237" w:rsidP="009C3237">
      <w:pPr>
        <w:pStyle w:val="BodyText"/>
      </w:pPr>
      <w:r w:rsidRPr="00F33853">
        <w:t xml:space="preserve">Disable Sentinel via SYNC/Pheonix </w:t>
      </w:r>
    </w:p>
    <w:p w14:paraId="378B96E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12996B5" w14:textId="77777777" w:rsidR="000702C6" w:rsidRPr="000702C6" w:rsidRDefault="000702C6" w:rsidP="00720A45">
      <w:pPr>
        <w:rPr>
          <w:b/>
          <w:bCs/>
          <w:color w:val="FF0000"/>
        </w:rPr>
      </w:pPr>
    </w:p>
    <w:p w14:paraId="33874F5C" w14:textId="77777777" w:rsidR="00072314" w:rsidRDefault="00072314" w:rsidP="00072314">
      <w:pPr>
        <w:pStyle w:val="Heading6"/>
        <w:keepNext w:val="0"/>
        <w:tabs>
          <w:tab w:val="clear" w:pos="900"/>
          <w:tab w:val="left" w:pos="709"/>
        </w:tabs>
        <w:spacing w:before="240"/>
        <w:rPr>
          <w:lang w:val="en-GB"/>
        </w:rPr>
      </w:pPr>
      <w:r>
        <w:rPr>
          <w:lang w:val="en-GB"/>
        </w:rPr>
        <w:t>Inputs</w:t>
      </w:r>
    </w:p>
    <w:p w14:paraId="68FC3956"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62E50C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0976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3D5224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E62E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5D63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7FE0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A4583"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9980B"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6BAB596"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B26084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1792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E29CB2" w14:textId="77777777" w:rsidR="000702C6" w:rsidRPr="00AE55BD" w:rsidRDefault="000702C6" w:rsidP="00767670">
            <w:pPr>
              <w:rPr>
                <w:rFonts w:cs="Arial"/>
                <w:color w:val="000000" w:themeColor="text1"/>
                <w:sz w:val="16"/>
                <w:szCs w:val="14"/>
              </w:rPr>
            </w:pPr>
            <w:r>
              <w:rPr>
                <w:noProof/>
              </w:rPr>
              <w:drawing>
                <wp:inline distT="0" distB="0" distL="0" distR="0" wp14:anchorId="73234555" wp14:editId="2B27D041">
                  <wp:extent cx="203200" cy="203200"/>
                  <wp:effectExtent l="0" t="0" r="0" b="0"/>
                  <wp:docPr id="94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SNT_SYNC_SoftButtonOFF</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2415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B176E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2C5782" w14:textId="77777777" w:rsidR="00EB1D44" w:rsidRDefault="00EB1D44"/>
        </w:tc>
      </w:tr>
      <w:tr w:rsidR="000702C6" w:rsidRPr="00B3499B" w14:paraId="1D73DFC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180413" w14:textId="6E77624B" w:rsidR="000702C6" w:rsidRPr="00B3499B" w:rsidRDefault="00B111A7" w:rsidP="00767670">
            <w:pPr>
              <w:rPr>
                <w:rFonts w:cs="Arial"/>
                <w:bCs/>
                <w:color w:val="808080" w:themeColor="background1" w:themeShade="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6131E8" w14:textId="0D8220A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C4656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15C1B87" w14:textId="39AF69C1" w:rsidR="000702C6" w:rsidRPr="004A50B8" w:rsidRDefault="000702C6" w:rsidP="000702C6">
      <w:pPr>
        <w:pStyle w:val="Caption"/>
      </w:pPr>
      <w:bookmarkStart w:id="228" w:name="_Toc103766723"/>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16</w:t>
      </w:r>
      <w:r>
        <w:rPr>
          <w:noProof/>
        </w:rPr>
        <w:fldChar w:fldCharType="end"/>
      </w:r>
      <w:r w:rsidRPr="00702453">
        <w:t xml:space="preserve">: </w:t>
      </w:r>
      <w:r>
        <w:t>Input Signal mappings of Function</w:t>
      </w:r>
      <w:bookmarkEnd w:id="228"/>
      <w:r>
        <w:t xml:space="preserve"> </w:t>
      </w:r>
    </w:p>
    <w:p w14:paraId="4598BBC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F694BF8"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CB46EC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94134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49B713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97B11" w14:textId="77777777" w:rsidR="000702C6" w:rsidRPr="00B3499B" w:rsidRDefault="000702C6" w:rsidP="00767670">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3015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60E2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937C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D5F7F" w14:textId="77777777" w:rsidR="000702C6" w:rsidRDefault="000702C6" w:rsidP="00767670">
            <w:pPr>
              <w:rPr>
                <w:rFonts w:cs="Arial"/>
                <w:b/>
                <w:bCs/>
                <w:color w:val="000000"/>
              </w:rPr>
            </w:pPr>
            <w:r>
              <w:rPr>
                <w:rFonts w:cs="Arial"/>
                <w:b/>
                <w:bCs/>
                <w:color w:val="000000"/>
              </w:rPr>
              <w:t>Connection</w:t>
            </w:r>
          </w:p>
          <w:p w14:paraId="635590A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7F6EA6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544D2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0FE7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16D298D" wp14:editId="43DFDB31">
                  <wp:extent cx="203200" cy="203200"/>
                  <wp:effectExtent l="0" t="0" r="0" b="0"/>
                  <wp:docPr id="95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SNT_SentinelSetToOFF</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CF6D5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215A5"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252485" w14:textId="77777777" w:rsidR="00EB1D44" w:rsidRDefault="00EB1D44"/>
        </w:tc>
      </w:tr>
      <w:tr w:rsidR="000702C6" w:rsidRPr="00B3499B" w14:paraId="77D1FB9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8AE3A1" w14:textId="703E8DC9" w:rsidR="000702C6" w:rsidRPr="00B3499B" w:rsidRDefault="00B111A7" w:rsidP="00767670">
            <w:pPr>
              <w:rPr>
                <w:rFonts w:cs="Arial"/>
                <w:bCs/>
                <w:color w:val="808080" w:themeColor="background1" w:themeShade="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B8781" w14:textId="4C733FF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9A4EE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DAE8E00" w14:textId="16DAD249" w:rsidR="000702C6" w:rsidRPr="00C000B2" w:rsidRDefault="000702C6" w:rsidP="000702C6">
      <w:pPr>
        <w:jc w:val="center"/>
        <w:rPr>
          <w:b/>
          <w:noProof/>
        </w:rPr>
      </w:pPr>
      <w:bookmarkStart w:id="229" w:name="_Toc10376672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17</w:t>
      </w:r>
      <w:r w:rsidRPr="00C000B2">
        <w:rPr>
          <w:b/>
          <w:noProof/>
        </w:rPr>
        <w:fldChar w:fldCharType="end"/>
      </w:r>
      <w:r w:rsidRPr="00C000B2">
        <w:rPr>
          <w:b/>
          <w:noProof/>
        </w:rPr>
        <w:t>: Output Signal mappings of Function</w:t>
      </w:r>
      <w:bookmarkEnd w:id="229"/>
      <w:r w:rsidRPr="00C000B2">
        <w:rPr>
          <w:b/>
          <w:noProof/>
        </w:rPr>
        <w:t xml:space="preserve"> </w:t>
      </w:r>
    </w:p>
    <w:p w14:paraId="3C8A796E" w14:textId="77777777" w:rsidR="00072314" w:rsidRDefault="00072314" w:rsidP="00072314">
      <w:pPr>
        <w:pStyle w:val="Heading6"/>
        <w:keepNext w:val="0"/>
        <w:tabs>
          <w:tab w:val="clear" w:pos="900"/>
          <w:tab w:val="left" w:pos="709"/>
        </w:tabs>
        <w:spacing w:before="240"/>
      </w:pPr>
      <w:r>
        <w:t>Parameters</w:t>
      </w:r>
    </w:p>
    <w:p w14:paraId="27614C3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AB609B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49E7CC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Set Sentinal via SYNC to OFF</w:t>
      </w:r>
    </w:p>
    <w:p w14:paraId="1F24CD7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EAD71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949B804"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C252933" w14:textId="77777777" w:rsidR="008C50D1" w:rsidRPr="005F3A49" w:rsidRDefault="008C50D1" w:rsidP="00702F62">
      <w:pPr>
        <w:pStyle w:val="Heading4"/>
        <w:keepNext w:val="0"/>
        <w:tabs>
          <w:tab w:val="clear" w:pos="900"/>
          <w:tab w:val="left" w:pos="709"/>
        </w:tabs>
        <w:spacing w:before="240"/>
      </w:pPr>
      <w:bookmarkStart w:id="230" w:name="_Toc103766523"/>
      <w:r w:rsidRPr="005F3A49">
        <w:rPr>
          <w:lang w:val="en-GB"/>
        </w:rPr>
        <w:t xml:space="preserve">Technology Function </w:t>
      </w:r>
      <w:r>
        <w:rPr>
          <w:noProof/>
        </w:rPr>
        <w:drawing>
          <wp:inline distT="0" distB="0" distL="0" distR="0" wp14:anchorId="7DE8BFE3" wp14:editId="6516668B">
            <wp:extent cx="203200" cy="203200"/>
            <wp:effectExtent l="0" t="0" r="0" b="0"/>
            <wp:docPr id="9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Pause Video Playback from USB on SYNC/Phoenix</w:t>
      </w:r>
      <w:bookmarkEnd w:id="230"/>
    </w:p>
    <w:p w14:paraId="68AA68C2" w14:textId="77777777" w:rsidR="005F4E20" w:rsidRDefault="005F4E20" w:rsidP="00720A45">
      <w:pPr>
        <w:rPr>
          <w:highlight w:val="green"/>
        </w:rPr>
      </w:pPr>
    </w:p>
    <w:p w14:paraId="6C81D595" w14:textId="77777777" w:rsidR="009C3237" w:rsidRDefault="009C3237" w:rsidP="009C3237">
      <w:pPr>
        <w:pStyle w:val="BodyText"/>
      </w:pPr>
      <w:r w:rsidRPr="00F33853">
        <w:t>Pause Video Playback from USB on SYNC/Phoenix</w:t>
      </w:r>
    </w:p>
    <w:p w14:paraId="4BEB9FA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9599514" w14:textId="77777777" w:rsidR="000702C6" w:rsidRPr="000702C6" w:rsidRDefault="000702C6" w:rsidP="00720A45">
      <w:pPr>
        <w:rPr>
          <w:b/>
          <w:bCs/>
          <w:color w:val="FF0000"/>
        </w:rPr>
      </w:pPr>
    </w:p>
    <w:p w14:paraId="6CB8E2F3" w14:textId="77777777" w:rsidR="00072314" w:rsidRDefault="00072314" w:rsidP="00072314">
      <w:pPr>
        <w:pStyle w:val="Heading6"/>
        <w:keepNext w:val="0"/>
        <w:tabs>
          <w:tab w:val="clear" w:pos="900"/>
          <w:tab w:val="left" w:pos="709"/>
        </w:tabs>
        <w:spacing w:before="240"/>
        <w:rPr>
          <w:lang w:val="en-GB"/>
        </w:rPr>
      </w:pPr>
      <w:r>
        <w:rPr>
          <w:lang w:val="en-GB"/>
        </w:rPr>
        <w:t>Inputs</w:t>
      </w:r>
    </w:p>
    <w:p w14:paraId="0BE7777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656475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E0AE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E53F7D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BD09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EE21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54C8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59049"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BD3808"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721B59E1"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54BB32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56AFC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1DDCE" w14:textId="77777777" w:rsidR="000702C6" w:rsidRPr="00AE55BD" w:rsidRDefault="000702C6" w:rsidP="00767670">
            <w:pPr>
              <w:rPr>
                <w:rFonts w:cs="Arial"/>
                <w:color w:val="000000" w:themeColor="text1"/>
                <w:sz w:val="16"/>
                <w:szCs w:val="14"/>
              </w:rPr>
            </w:pPr>
            <w:r>
              <w:rPr>
                <w:noProof/>
              </w:rPr>
              <w:drawing>
                <wp:inline distT="0" distB="0" distL="0" distR="0" wp14:anchorId="2768BEBC" wp14:editId="7869FCC6">
                  <wp:extent cx="203200" cy="203200"/>
                  <wp:effectExtent l="0" t="0" r="0" b="0"/>
                  <wp:docPr id="95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SNT_SYNC_SelectedVideo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6D50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6E89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760FDE" w14:textId="77777777" w:rsidR="00EB1D44" w:rsidRDefault="00EB1D44"/>
        </w:tc>
      </w:tr>
      <w:tr w:rsidR="000702C6" w:rsidRPr="00B3499B" w14:paraId="00C91D6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23E004" w14:textId="3202CB5D" w:rsidR="000702C6" w:rsidRPr="00B3499B" w:rsidRDefault="00B111A7" w:rsidP="00767670">
            <w:pPr>
              <w:rPr>
                <w:rFonts w:cs="Arial"/>
                <w:bCs/>
                <w:color w:val="808080" w:themeColor="background1" w:themeShade="80"/>
                <w:sz w:val="16"/>
                <w:szCs w:val="14"/>
              </w:rPr>
            </w:pPr>
            <w:hyperlink r:id="rId6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55C9EE" w14:textId="243585E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06615"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E7ACAB8" w14:textId="60C59805" w:rsidR="000702C6" w:rsidRPr="004A50B8" w:rsidRDefault="000702C6" w:rsidP="000702C6">
      <w:pPr>
        <w:pStyle w:val="Caption"/>
      </w:pPr>
      <w:bookmarkStart w:id="231" w:name="_Toc103766725"/>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18</w:t>
      </w:r>
      <w:r>
        <w:rPr>
          <w:noProof/>
        </w:rPr>
        <w:fldChar w:fldCharType="end"/>
      </w:r>
      <w:r w:rsidRPr="00702453">
        <w:t xml:space="preserve">: </w:t>
      </w:r>
      <w:r>
        <w:t>Input Signal mappings of Function</w:t>
      </w:r>
      <w:bookmarkEnd w:id="231"/>
      <w:r>
        <w:t xml:space="preserve"> </w:t>
      </w:r>
    </w:p>
    <w:p w14:paraId="07BFD2C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5070598"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21C817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E937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9AEC7F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EA8E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C1E85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AC38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B997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B1D09" w14:textId="77777777" w:rsidR="000702C6" w:rsidRDefault="000702C6" w:rsidP="00767670">
            <w:pPr>
              <w:rPr>
                <w:rFonts w:cs="Arial"/>
                <w:b/>
                <w:bCs/>
                <w:color w:val="000000"/>
              </w:rPr>
            </w:pPr>
            <w:r>
              <w:rPr>
                <w:rFonts w:cs="Arial"/>
                <w:b/>
                <w:bCs/>
                <w:color w:val="000000"/>
              </w:rPr>
              <w:t>Connection</w:t>
            </w:r>
          </w:p>
          <w:p w14:paraId="6D859B9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C77605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3A665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73D02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51326E7" wp14:editId="1AC81FD9">
                  <wp:extent cx="203200" cy="203200"/>
                  <wp:effectExtent l="0" t="0" r="0" b="0"/>
                  <wp:docPr id="95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SNT_SYNC_SelectedVideo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05076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FA48F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CF3028" w14:textId="77777777" w:rsidR="00EB1D44" w:rsidRDefault="00EB1D44"/>
        </w:tc>
      </w:tr>
      <w:tr w:rsidR="000702C6" w:rsidRPr="00B3499B" w14:paraId="7841D35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B80CCD" w14:textId="6892BE5D" w:rsidR="000702C6" w:rsidRPr="00B3499B" w:rsidRDefault="00B111A7" w:rsidP="00767670">
            <w:pPr>
              <w:rPr>
                <w:rFonts w:cs="Arial"/>
                <w:bCs/>
                <w:color w:val="808080" w:themeColor="background1" w:themeShade="80"/>
                <w:sz w:val="16"/>
                <w:szCs w:val="14"/>
              </w:rPr>
            </w:pPr>
            <w:hyperlink r:id="rId6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FDF7A" w14:textId="3B5946F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BD1E5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0555B05" w14:textId="32610E59" w:rsidR="000702C6" w:rsidRPr="00C000B2" w:rsidRDefault="000702C6" w:rsidP="000702C6">
      <w:pPr>
        <w:jc w:val="center"/>
        <w:rPr>
          <w:b/>
          <w:noProof/>
        </w:rPr>
      </w:pPr>
      <w:bookmarkStart w:id="232" w:name="_Toc10376672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19</w:t>
      </w:r>
      <w:r w:rsidRPr="00C000B2">
        <w:rPr>
          <w:b/>
          <w:noProof/>
        </w:rPr>
        <w:fldChar w:fldCharType="end"/>
      </w:r>
      <w:r w:rsidRPr="00C000B2">
        <w:rPr>
          <w:b/>
          <w:noProof/>
        </w:rPr>
        <w:t>: Output Signal mappings of Function</w:t>
      </w:r>
      <w:bookmarkEnd w:id="232"/>
      <w:r w:rsidRPr="00C000B2">
        <w:rPr>
          <w:b/>
          <w:noProof/>
        </w:rPr>
        <w:t xml:space="preserve"> </w:t>
      </w:r>
    </w:p>
    <w:p w14:paraId="35917B1A" w14:textId="77777777" w:rsidR="00072314" w:rsidRDefault="00072314" w:rsidP="00072314">
      <w:pPr>
        <w:pStyle w:val="Heading6"/>
        <w:keepNext w:val="0"/>
        <w:tabs>
          <w:tab w:val="clear" w:pos="900"/>
          <w:tab w:val="left" w:pos="709"/>
        </w:tabs>
        <w:spacing w:before="240"/>
      </w:pPr>
      <w:r>
        <w:t>Parameters</w:t>
      </w:r>
    </w:p>
    <w:p w14:paraId="292C555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4D2834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B024B9A"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dentified for Function Pause Video Playback from USB on SYNC/Phoenix</w:t>
      </w:r>
    </w:p>
    <w:p w14:paraId="621B178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461916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E14A2BD"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8B429F1" w14:textId="77777777" w:rsidR="008C50D1" w:rsidRPr="005F3A49" w:rsidRDefault="008C50D1" w:rsidP="00702F62">
      <w:pPr>
        <w:pStyle w:val="Heading4"/>
        <w:keepNext w:val="0"/>
        <w:tabs>
          <w:tab w:val="clear" w:pos="900"/>
          <w:tab w:val="left" w:pos="709"/>
        </w:tabs>
        <w:spacing w:before="240"/>
      </w:pPr>
      <w:bookmarkStart w:id="233" w:name="_Toc103766524"/>
      <w:r w:rsidRPr="005F3A49">
        <w:rPr>
          <w:lang w:val="en-GB"/>
        </w:rPr>
        <w:t xml:space="preserve">Technology Function </w:t>
      </w:r>
      <w:r>
        <w:rPr>
          <w:noProof/>
        </w:rPr>
        <w:drawing>
          <wp:inline distT="0" distB="0" distL="0" distR="0" wp14:anchorId="0A7A7697" wp14:editId="17243F85">
            <wp:extent cx="203200" cy="203200"/>
            <wp:effectExtent l="0" t="0" r="0" b="0"/>
            <wp:docPr id="9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Inform user via SYNC_Phoenix of poor internet access when parked and USB pen-drive required</w:t>
      </w:r>
      <w:bookmarkEnd w:id="233"/>
    </w:p>
    <w:p w14:paraId="22B9D101" w14:textId="77777777" w:rsidR="005F4E20" w:rsidRDefault="005F4E20" w:rsidP="00720A45">
      <w:pPr>
        <w:rPr>
          <w:highlight w:val="green"/>
        </w:rPr>
      </w:pPr>
    </w:p>
    <w:p w14:paraId="4D93CDA8" w14:textId="77777777" w:rsidR="009C3237" w:rsidRDefault="009C3237" w:rsidP="009C3237">
      <w:pPr>
        <w:pStyle w:val="BodyText"/>
      </w:pPr>
      <w:r w:rsidRPr="00F33853">
        <w:t>When the vehicle is parked, internet access is poor and the Feature enabled, inform the user via SYNC that data may not be collected on the cloud when vehicle is parked, so to ensure that a jump-drive is installed to store sensor data</w:t>
      </w:r>
    </w:p>
    <w:p w14:paraId="3A458C0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9190ABC" w14:textId="77777777" w:rsidR="000702C6" w:rsidRPr="000702C6" w:rsidRDefault="000702C6" w:rsidP="00720A45">
      <w:pPr>
        <w:rPr>
          <w:b/>
          <w:bCs/>
          <w:color w:val="FF0000"/>
        </w:rPr>
      </w:pPr>
    </w:p>
    <w:p w14:paraId="70BD9840" w14:textId="77777777" w:rsidR="00072314" w:rsidRDefault="00072314" w:rsidP="00072314">
      <w:pPr>
        <w:pStyle w:val="Heading6"/>
        <w:keepNext w:val="0"/>
        <w:tabs>
          <w:tab w:val="clear" w:pos="900"/>
          <w:tab w:val="left" w:pos="709"/>
        </w:tabs>
        <w:spacing w:before="240"/>
        <w:rPr>
          <w:lang w:val="en-GB"/>
        </w:rPr>
      </w:pPr>
      <w:r>
        <w:rPr>
          <w:lang w:val="en-GB"/>
        </w:rPr>
        <w:t>Inputs</w:t>
      </w:r>
    </w:p>
    <w:p w14:paraId="3486B3C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2E9310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CB6A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3502907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B21D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D89A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671A9"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31765"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953D9B"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9693AD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B8DDAC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DCB1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15670F" w14:textId="77777777" w:rsidR="000702C6" w:rsidRPr="00AE55BD" w:rsidRDefault="000702C6" w:rsidP="00767670">
            <w:pPr>
              <w:rPr>
                <w:rFonts w:cs="Arial"/>
                <w:color w:val="000000" w:themeColor="text1"/>
                <w:sz w:val="16"/>
                <w:szCs w:val="14"/>
              </w:rPr>
            </w:pPr>
            <w:r>
              <w:rPr>
                <w:noProof/>
              </w:rPr>
              <w:drawing>
                <wp:inline distT="0" distB="0" distL="0" distR="0" wp14:anchorId="64A5A1CA" wp14:editId="413C9F5E">
                  <wp:extent cx="203200" cy="203200"/>
                  <wp:effectExtent l="0" t="0" r="0" b="0"/>
                  <wp:docPr id="96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SNT_PoorSignalMsgToDriver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1F704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35F1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039C3F" w14:textId="77777777" w:rsidR="00EB1D44" w:rsidRDefault="00EB1D44"/>
        </w:tc>
      </w:tr>
      <w:tr w:rsidR="000702C6" w:rsidRPr="00B3499B" w14:paraId="5965C5F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0EDF7B" w14:textId="4B521A0A" w:rsidR="000702C6" w:rsidRPr="00B3499B" w:rsidRDefault="00B111A7" w:rsidP="00767670">
            <w:pPr>
              <w:rPr>
                <w:rFonts w:cs="Arial"/>
                <w:bCs/>
                <w:color w:val="808080" w:themeColor="background1" w:themeShade="80"/>
                <w:sz w:val="16"/>
                <w:szCs w:val="14"/>
              </w:rPr>
            </w:pPr>
            <w:hyperlink r:id="rId6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A04DB1" w14:textId="7F604AB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D1819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0695AF8" w14:textId="138DE6B3" w:rsidR="000702C6" w:rsidRPr="004A50B8" w:rsidRDefault="000702C6" w:rsidP="000702C6">
      <w:pPr>
        <w:pStyle w:val="Caption"/>
      </w:pPr>
      <w:bookmarkStart w:id="234" w:name="_Toc103766727"/>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20</w:t>
      </w:r>
      <w:r>
        <w:rPr>
          <w:noProof/>
        </w:rPr>
        <w:fldChar w:fldCharType="end"/>
      </w:r>
      <w:r w:rsidRPr="00702453">
        <w:t xml:space="preserve">: </w:t>
      </w:r>
      <w:r>
        <w:t>Input Signal mappings of Function</w:t>
      </w:r>
      <w:bookmarkEnd w:id="234"/>
      <w:r>
        <w:t xml:space="preserve"> </w:t>
      </w:r>
    </w:p>
    <w:p w14:paraId="54D3B0B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82E2C8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E6FE42D" w14:textId="77777777" w:rsidR="00072314" w:rsidRDefault="00072314" w:rsidP="00072314">
      <w:pPr>
        <w:pStyle w:val="Heading6"/>
        <w:keepNext w:val="0"/>
        <w:tabs>
          <w:tab w:val="clear" w:pos="900"/>
          <w:tab w:val="left" w:pos="709"/>
        </w:tabs>
        <w:spacing w:before="240"/>
      </w:pPr>
      <w:r>
        <w:t>Parameters</w:t>
      </w:r>
    </w:p>
    <w:p w14:paraId="2591931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CC41C2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A785B8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Inform user via SYNC_Phoenix of poor internet access when parked and USB pen-drive required</w:t>
      </w:r>
    </w:p>
    <w:p w14:paraId="265D458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34232C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DA3B09F"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BBBAEEA"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35" w:name="_Toc103766525"/>
      <w:r>
        <w:rPr>
          <w:szCs w:val="20"/>
          <w:lang w:val="en-GB"/>
        </w:rPr>
        <w:t>Ford Pass App</w:t>
      </w:r>
      <w:bookmarkEnd w:id="235"/>
    </w:p>
    <w:p w14:paraId="3A31F0E5" w14:textId="77777777" w:rsidR="00210E01" w:rsidRDefault="00210E01" w:rsidP="00210E01">
      <w:r>
        <w:t>Ford Pass App</w:t>
      </w:r>
    </w:p>
    <w:p w14:paraId="28F34946" w14:textId="77777777" w:rsidR="008C50D1" w:rsidRPr="005F3A49" w:rsidRDefault="008C50D1" w:rsidP="00702F62">
      <w:pPr>
        <w:pStyle w:val="Heading4"/>
        <w:keepNext w:val="0"/>
        <w:tabs>
          <w:tab w:val="clear" w:pos="900"/>
          <w:tab w:val="left" w:pos="709"/>
        </w:tabs>
        <w:spacing w:before="240"/>
      </w:pPr>
      <w:bookmarkStart w:id="236" w:name="_Toc103766526"/>
      <w:r w:rsidRPr="005F3A49">
        <w:rPr>
          <w:lang w:val="en-GB"/>
        </w:rPr>
        <w:t xml:space="preserve">Technology Function </w:t>
      </w:r>
      <w:r>
        <w:rPr>
          <w:noProof/>
        </w:rPr>
        <w:drawing>
          <wp:inline distT="0" distB="0" distL="0" distR="0" wp14:anchorId="4DBAC2F2" wp14:editId="10D5AA0A">
            <wp:extent cx="203200" cy="203200"/>
            <wp:effectExtent l="0" t="0" r="0" b="0"/>
            <wp:docPr id="96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Accept Privacy Settings</w:t>
      </w:r>
      <w:bookmarkEnd w:id="236"/>
    </w:p>
    <w:p w14:paraId="184ED23B" w14:textId="77777777" w:rsidR="005F4E20" w:rsidRDefault="005F4E20" w:rsidP="00720A45">
      <w:pPr>
        <w:rPr>
          <w:highlight w:val="green"/>
        </w:rPr>
      </w:pPr>
    </w:p>
    <w:p w14:paraId="22E3E612" w14:textId="77777777" w:rsidR="009C3237" w:rsidRDefault="009C3237" w:rsidP="009C3237">
      <w:pPr>
        <w:pStyle w:val="BodyText"/>
      </w:pPr>
      <w:r w:rsidRPr="00F33853">
        <w:lastRenderedPageBreak/>
        <w:t>The APIM is used to allow acceptance of the privacy settings for the feature</w:t>
      </w:r>
    </w:p>
    <w:p w14:paraId="1BFE02B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BA75C6" w14:textId="77777777" w:rsidR="000702C6" w:rsidRPr="000702C6" w:rsidRDefault="000702C6" w:rsidP="00720A45">
      <w:pPr>
        <w:rPr>
          <w:b/>
          <w:bCs/>
          <w:color w:val="FF0000"/>
        </w:rPr>
      </w:pPr>
    </w:p>
    <w:p w14:paraId="5E452A95" w14:textId="77777777" w:rsidR="00072314" w:rsidRDefault="00072314" w:rsidP="00072314">
      <w:pPr>
        <w:pStyle w:val="Heading6"/>
        <w:keepNext w:val="0"/>
        <w:tabs>
          <w:tab w:val="clear" w:pos="900"/>
          <w:tab w:val="left" w:pos="709"/>
        </w:tabs>
        <w:spacing w:before="240"/>
        <w:rPr>
          <w:lang w:val="en-GB"/>
        </w:rPr>
      </w:pPr>
      <w:r>
        <w:rPr>
          <w:lang w:val="en-GB"/>
        </w:rPr>
        <w:t>Inputs</w:t>
      </w:r>
    </w:p>
    <w:p w14:paraId="1E7F877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D7DE62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1F3704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3268B1C" w14:textId="77777777" w:rsidR="00072314" w:rsidRDefault="00072314" w:rsidP="00072314">
      <w:pPr>
        <w:pStyle w:val="Heading6"/>
        <w:keepNext w:val="0"/>
        <w:tabs>
          <w:tab w:val="clear" w:pos="900"/>
          <w:tab w:val="left" w:pos="709"/>
        </w:tabs>
        <w:spacing w:before="240"/>
      </w:pPr>
      <w:r>
        <w:t>Parameters</w:t>
      </w:r>
    </w:p>
    <w:p w14:paraId="28B3AA0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F8EE53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7FCA04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Accept Privacy Settings</w:t>
      </w:r>
    </w:p>
    <w:p w14:paraId="319CFB0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E577A3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CF93434"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F5471A6" w14:textId="77777777" w:rsidR="008C50D1" w:rsidRPr="005F3A49" w:rsidRDefault="008C50D1" w:rsidP="00702F62">
      <w:pPr>
        <w:pStyle w:val="Heading4"/>
        <w:keepNext w:val="0"/>
        <w:tabs>
          <w:tab w:val="clear" w:pos="900"/>
          <w:tab w:val="left" w:pos="709"/>
        </w:tabs>
        <w:spacing w:before="240"/>
      </w:pPr>
      <w:bookmarkStart w:id="237" w:name="_Toc103766527"/>
      <w:r w:rsidRPr="005F3A49">
        <w:rPr>
          <w:lang w:val="en-GB"/>
        </w:rPr>
        <w:t xml:space="preserve">Technology Function </w:t>
      </w:r>
      <w:r>
        <w:rPr>
          <w:noProof/>
        </w:rPr>
        <w:drawing>
          <wp:inline distT="0" distB="0" distL="0" distR="0" wp14:anchorId="6FE8F93A" wp14:editId="57AE1DBB">
            <wp:extent cx="203200" cy="203200"/>
            <wp:effectExtent l="0" t="0" r="0" b="0"/>
            <wp:docPr id="96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Launch the ISC System</w:t>
      </w:r>
      <w:bookmarkEnd w:id="237"/>
      <w:r w:rsidRPr="005F3A49">
        <w:rPr>
          <w:lang w:val="en-GB"/>
        </w:rPr>
        <w:t xml:space="preserve"> </w:t>
      </w:r>
    </w:p>
    <w:p w14:paraId="1598E771" w14:textId="77777777" w:rsidR="005F4E20" w:rsidRDefault="005F4E20" w:rsidP="00720A45">
      <w:pPr>
        <w:rPr>
          <w:highlight w:val="green"/>
        </w:rPr>
      </w:pPr>
    </w:p>
    <w:p w14:paraId="25F39087" w14:textId="77777777" w:rsidR="009C3237" w:rsidRDefault="009C3237" w:rsidP="009C3237">
      <w:pPr>
        <w:pStyle w:val="BodyText"/>
      </w:pPr>
      <w:r w:rsidRPr="00F33853">
        <w:t>Launch the ISC System</w:t>
      </w:r>
    </w:p>
    <w:p w14:paraId="0BFC408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744E27F" w14:textId="77777777" w:rsidR="000702C6" w:rsidRPr="000702C6" w:rsidRDefault="000702C6" w:rsidP="00720A45">
      <w:pPr>
        <w:rPr>
          <w:b/>
          <w:bCs/>
          <w:color w:val="FF0000"/>
        </w:rPr>
      </w:pPr>
    </w:p>
    <w:p w14:paraId="58B1FF59" w14:textId="77777777" w:rsidR="00072314" w:rsidRDefault="00072314" w:rsidP="00072314">
      <w:pPr>
        <w:pStyle w:val="Heading6"/>
        <w:keepNext w:val="0"/>
        <w:tabs>
          <w:tab w:val="clear" w:pos="900"/>
          <w:tab w:val="left" w:pos="709"/>
        </w:tabs>
        <w:spacing w:before="240"/>
        <w:rPr>
          <w:lang w:val="en-GB"/>
        </w:rPr>
      </w:pPr>
      <w:r>
        <w:rPr>
          <w:lang w:val="en-GB"/>
        </w:rPr>
        <w:t>Inputs</w:t>
      </w:r>
    </w:p>
    <w:p w14:paraId="3F9DD1A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481933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9FA909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C8A7768" w14:textId="77777777" w:rsidR="00072314" w:rsidRDefault="00072314" w:rsidP="00072314">
      <w:pPr>
        <w:pStyle w:val="Heading6"/>
        <w:keepNext w:val="0"/>
        <w:tabs>
          <w:tab w:val="clear" w:pos="900"/>
          <w:tab w:val="left" w:pos="709"/>
        </w:tabs>
        <w:spacing w:before="240"/>
      </w:pPr>
      <w:r>
        <w:t>Parameters</w:t>
      </w:r>
    </w:p>
    <w:p w14:paraId="2713963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5778A9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60D647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Launch the ISC System </w:t>
      </w:r>
    </w:p>
    <w:p w14:paraId="0AD3918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83BF2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64897A6"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9EEB7EA" w14:textId="77777777" w:rsidR="008C50D1" w:rsidRPr="005F3A49" w:rsidRDefault="008C50D1" w:rsidP="00702F62">
      <w:pPr>
        <w:pStyle w:val="Heading4"/>
        <w:keepNext w:val="0"/>
        <w:tabs>
          <w:tab w:val="clear" w:pos="900"/>
          <w:tab w:val="left" w:pos="709"/>
        </w:tabs>
        <w:spacing w:before="240"/>
      </w:pPr>
      <w:bookmarkStart w:id="238" w:name="_Toc103766528"/>
      <w:r w:rsidRPr="005F3A49">
        <w:rPr>
          <w:lang w:val="en-GB"/>
        </w:rPr>
        <w:t xml:space="preserve">Technology Function </w:t>
      </w:r>
      <w:r>
        <w:rPr>
          <w:noProof/>
        </w:rPr>
        <w:drawing>
          <wp:inline distT="0" distB="0" distL="0" distR="0" wp14:anchorId="4DB76BEB" wp14:editId="10B4002C">
            <wp:extent cx="203200" cy="203200"/>
            <wp:effectExtent l="0" t="0" r="0" b="0"/>
            <wp:docPr id="9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View/Skip tutorial</w:t>
      </w:r>
      <w:bookmarkEnd w:id="238"/>
    </w:p>
    <w:p w14:paraId="2612421C" w14:textId="77777777" w:rsidR="005F4E20" w:rsidRDefault="005F4E20" w:rsidP="00720A45">
      <w:pPr>
        <w:rPr>
          <w:highlight w:val="green"/>
        </w:rPr>
      </w:pPr>
    </w:p>
    <w:p w14:paraId="257EE532" w14:textId="77777777" w:rsidR="009C3237" w:rsidRDefault="009C3237" w:rsidP="009C3237">
      <w:pPr>
        <w:pStyle w:val="BodyText"/>
      </w:pPr>
      <w:r w:rsidRPr="00F33853">
        <w:lastRenderedPageBreak/>
        <w:t>View/Skip tutorial</w:t>
      </w:r>
    </w:p>
    <w:p w14:paraId="102B6B6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CC4501E" w14:textId="77777777" w:rsidR="000702C6" w:rsidRPr="000702C6" w:rsidRDefault="000702C6" w:rsidP="00720A45">
      <w:pPr>
        <w:rPr>
          <w:b/>
          <w:bCs/>
          <w:color w:val="FF0000"/>
        </w:rPr>
      </w:pPr>
    </w:p>
    <w:p w14:paraId="424278D9" w14:textId="77777777" w:rsidR="00072314" w:rsidRDefault="00072314" w:rsidP="00072314">
      <w:pPr>
        <w:pStyle w:val="Heading6"/>
        <w:keepNext w:val="0"/>
        <w:tabs>
          <w:tab w:val="clear" w:pos="900"/>
          <w:tab w:val="left" w:pos="709"/>
        </w:tabs>
        <w:spacing w:before="240"/>
        <w:rPr>
          <w:lang w:val="en-GB"/>
        </w:rPr>
      </w:pPr>
      <w:r>
        <w:rPr>
          <w:lang w:val="en-GB"/>
        </w:rPr>
        <w:t>Inputs</w:t>
      </w:r>
    </w:p>
    <w:p w14:paraId="0B22F0A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678008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4B81EA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67D5CBD" w14:textId="77777777" w:rsidR="00072314" w:rsidRDefault="00072314" w:rsidP="00072314">
      <w:pPr>
        <w:pStyle w:val="Heading6"/>
        <w:keepNext w:val="0"/>
        <w:tabs>
          <w:tab w:val="clear" w:pos="900"/>
          <w:tab w:val="left" w:pos="709"/>
        </w:tabs>
        <w:spacing w:before="240"/>
      </w:pPr>
      <w:r>
        <w:t>Parameters</w:t>
      </w:r>
    </w:p>
    <w:p w14:paraId="025B979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ED3B9B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B88D2B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View/Skip tutorial</w:t>
      </w:r>
    </w:p>
    <w:p w14:paraId="7B078AA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B5FAF2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0CEDD01"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B0162FB" w14:textId="77777777" w:rsidR="008C50D1" w:rsidRPr="005F3A49" w:rsidRDefault="008C50D1" w:rsidP="00702F62">
      <w:pPr>
        <w:pStyle w:val="Heading4"/>
        <w:keepNext w:val="0"/>
        <w:tabs>
          <w:tab w:val="clear" w:pos="900"/>
          <w:tab w:val="left" w:pos="709"/>
        </w:tabs>
        <w:spacing w:before="240"/>
      </w:pPr>
      <w:bookmarkStart w:id="239" w:name="_Toc103766529"/>
      <w:r w:rsidRPr="005F3A49">
        <w:rPr>
          <w:lang w:val="en-GB"/>
        </w:rPr>
        <w:t xml:space="preserve">Technology Function </w:t>
      </w:r>
      <w:r>
        <w:rPr>
          <w:noProof/>
        </w:rPr>
        <w:drawing>
          <wp:inline distT="0" distB="0" distL="0" distR="0" wp14:anchorId="64775DBE" wp14:editId="52541FFC">
            <wp:extent cx="203200" cy="203200"/>
            <wp:effectExtent l="0" t="0" r="0" b="0"/>
            <wp:docPr id="96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Privacy Settings</w:t>
      </w:r>
      <w:bookmarkEnd w:id="239"/>
    </w:p>
    <w:p w14:paraId="6F3EF512" w14:textId="77777777" w:rsidR="005F4E20" w:rsidRDefault="005F4E20" w:rsidP="00720A45">
      <w:pPr>
        <w:rPr>
          <w:highlight w:val="green"/>
        </w:rPr>
      </w:pPr>
    </w:p>
    <w:p w14:paraId="5D4CB517" w14:textId="77777777" w:rsidR="009C3237" w:rsidRDefault="009C3237" w:rsidP="009C3237">
      <w:pPr>
        <w:pStyle w:val="BodyText"/>
      </w:pPr>
      <w:r w:rsidRPr="00F33853">
        <w:t>To control the privacy related functionality of the feature</w:t>
      </w:r>
    </w:p>
    <w:p w14:paraId="62CC0F7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97944F5" w14:textId="77777777" w:rsidR="000702C6" w:rsidRPr="000702C6" w:rsidRDefault="000702C6" w:rsidP="00720A45">
      <w:pPr>
        <w:rPr>
          <w:b/>
          <w:bCs/>
          <w:color w:val="FF0000"/>
        </w:rPr>
      </w:pPr>
    </w:p>
    <w:p w14:paraId="4C573BDA" w14:textId="77777777" w:rsidR="00072314" w:rsidRDefault="00072314" w:rsidP="00072314">
      <w:pPr>
        <w:pStyle w:val="Heading6"/>
        <w:keepNext w:val="0"/>
        <w:tabs>
          <w:tab w:val="clear" w:pos="900"/>
          <w:tab w:val="left" w:pos="709"/>
        </w:tabs>
        <w:spacing w:before="240"/>
        <w:rPr>
          <w:lang w:val="en-GB"/>
        </w:rPr>
      </w:pPr>
      <w:r>
        <w:rPr>
          <w:lang w:val="en-GB"/>
        </w:rPr>
        <w:t>Inputs</w:t>
      </w:r>
    </w:p>
    <w:p w14:paraId="499FF3A9"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8536F9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3ECBB7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BE176C3" w14:textId="77777777" w:rsidR="00072314" w:rsidRDefault="00072314" w:rsidP="00072314">
      <w:pPr>
        <w:pStyle w:val="Heading6"/>
        <w:keepNext w:val="0"/>
        <w:tabs>
          <w:tab w:val="clear" w:pos="900"/>
          <w:tab w:val="left" w:pos="709"/>
        </w:tabs>
        <w:spacing w:before="240"/>
      </w:pPr>
      <w:r>
        <w:t>Parameters</w:t>
      </w:r>
    </w:p>
    <w:p w14:paraId="5395F43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AC62EC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FFE6C5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Privacy Settings</w:t>
      </w:r>
    </w:p>
    <w:p w14:paraId="3E8F988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DB59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AF5D6B1"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43A307F" w14:textId="77777777" w:rsidR="008C50D1" w:rsidRPr="005F3A49" w:rsidRDefault="008C50D1" w:rsidP="00702F62">
      <w:pPr>
        <w:pStyle w:val="Heading4"/>
        <w:keepNext w:val="0"/>
        <w:tabs>
          <w:tab w:val="clear" w:pos="900"/>
          <w:tab w:val="left" w:pos="709"/>
        </w:tabs>
        <w:spacing w:before="240"/>
      </w:pPr>
      <w:bookmarkStart w:id="240" w:name="_Toc103766530"/>
      <w:r w:rsidRPr="005F3A49">
        <w:rPr>
          <w:lang w:val="en-GB"/>
        </w:rPr>
        <w:t xml:space="preserve">Technology Function </w:t>
      </w:r>
      <w:r>
        <w:rPr>
          <w:noProof/>
        </w:rPr>
        <w:drawing>
          <wp:inline distT="0" distB="0" distL="0" distR="0" wp14:anchorId="005BD7D9" wp14:editId="5E745661">
            <wp:extent cx="203200" cy="203200"/>
            <wp:effectExtent l="0" t="0" r="0" b="0"/>
            <wp:docPr id="97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Enable/Disable of Threat Event Notifications on Ford Pass App</w:t>
      </w:r>
      <w:bookmarkEnd w:id="240"/>
    </w:p>
    <w:p w14:paraId="77635D10" w14:textId="77777777" w:rsidR="005F4E20" w:rsidRDefault="005F4E20" w:rsidP="00720A45">
      <w:pPr>
        <w:rPr>
          <w:highlight w:val="green"/>
        </w:rPr>
      </w:pPr>
    </w:p>
    <w:p w14:paraId="39F6226D" w14:textId="77777777" w:rsidR="009C3237" w:rsidRDefault="009C3237" w:rsidP="009C3237">
      <w:pPr>
        <w:pStyle w:val="BodyText"/>
      </w:pPr>
      <w:r w:rsidRPr="00F33853">
        <w:t>Allow Enable of Alerts of Threat Events on Ford Pass App</w:t>
      </w:r>
    </w:p>
    <w:p w14:paraId="329393E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29ECD40" w14:textId="77777777" w:rsidR="000702C6" w:rsidRPr="000702C6" w:rsidRDefault="000702C6" w:rsidP="00720A45">
      <w:pPr>
        <w:rPr>
          <w:b/>
          <w:bCs/>
          <w:color w:val="FF0000"/>
        </w:rPr>
      </w:pPr>
    </w:p>
    <w:p w14:paraId="01350E82" w14:textId="77777777" w:rsidR="00072314" w:rsidRDefault="00072314" w:rsidP="00072314">
      <w:pPr>
        <w:pStyle w:val="Heading6"/>
        <w:keepNext w:val="0"/>
        <w:tabs>
          <w:tab w:val="clear" w:pos="900"/>
          <w:tab w:val="left" w:pos="709"/>
        </w:tabs>
        <w:spacing w:before="240"/>
        <w:rPr>
          <w:lang w:val="en-GB"/>
        </w:rPr>
      </w:pPr>
      <w:r>
        <w:rPr>
          <w:lang w:val="en-GB"/>
        </w:rPr>
        <w:t>Inputs</w:t>
      </w:r>
    </w:p>
    <w:p w14:paraId="6B7A472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D095AC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AED143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42D15C2" w14:textId="77777777" w:rsidR="00072314" w:rsidRDefault="00072314" w:rsidP="00072314">
      <w:pPr>
        <w:pStyle w:val="Heading6"/>
        <w:keepNext w:val="0"/>
        <w:tabs>
          <w:tab w:val="clear" w:pos="900"/>
          <w:tab w:val="left" w:pos="709"/>
        </w:tabs>
        <w:spacing w:before="240"/>
      </w:pPr>
      <w:r>
        <w:t>Parameters</w:t>
      </w:r>
    </w:p>
    <w:p w14:paraId="00A8B1E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2BCEF0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2C08F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Enable/Disable of Threat Event Notifications on Ford Pass App</w:t>
      </w:r>
    </w:p>
    <w:p w14:paraId="05619E7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09ED5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0E1EFFA"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6C02277" w14:textId="77777777" w:rsidR="008C50D1" w:rsidRPr="005F3A49" w:rsidRDefault="008C50D1" w:rsidP="00702F62">
      <w:pPr>
        <w:pStyle w:val="Heading4"/>
        <w:keepNext w:val="0"/>
        <w:tabs>
          <w:tab w:val="clear" w:pos="900"/>
          <w:tab w:val="left" w:pos="709"/>
        </w:tabs>
        <w:spacing w:before="240"/>
      </w:pPr>
      <w:bookmarkStart w:id="241" w:name="_Toc103766531"/>
      <w:r w:rsidRPr="005F3A49">
        <w:rPr>
          <w:lang w:val="en-GB"/>
        </w:rPr>
        <w:t xml:space="preserve">Technology Function </w:t>
      </w:r>
      <w:r>
        <w:rPr>
          <w:noProof/>
        </w:rPr>
        <w:drawing>
          <wp:inline distT="0" distB="0" distL="0" distR="0" wp14:anchorId="3022AA12" wp14:editId="3CE34CCE">
            <wp:extent cx="203200" cy="203200"/>
            <wp:effectExtent l="0" t="0" r="0" b="0"/>
            <wp:docPr id="9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Automatically Alert User of Threat Event via Ford Pass App</w:t>
      </w:r>
      <w:bookmarkEnd w:id="241"/>
    </w:p>
    <w:p w14:paraId="13F6DE23" w14:textId="77777777" w:rsidR="005F4E20" w:rsidRDefault="005F4E20" w:rsidP="00720A45">
      <w:pPr>
        <w:rPr>
          <w:highlight w:val="green"/>
        </w:rPr>
      </w:pPr>
    </w:p>
    <w:p w14:paraId="00B4B352" w14:textId="77777777" w:rsidR="009C3237" w:rsidRDefault="009C3237" w:rsidP="009C3237">
      <w:pPr>
        <w:pStyle w:val="BodyText"/>
      </w:pPr>
      <w:r w:rsidRPr="00F33853">
        <w:t>Automatically Alert User of Threat Event via Ford Pass App</w:t>
      </w:r>
    </w:p>
    <w:p w14:paraId="2F4FF2A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91CF4C5" w14:textId="77777777" w:rsidR="000702C6" w:rsidRPr="000702C6" w:rsidRDefault="000702C6" w:rsidP="00720A45">
      <w:pPr>
        <w:rPr>
          <w:b/>
          <w:bCs/>
          <w:color w:val="FF0000"/>
        </w:rPr>
      </w:pPr>
    </w:p>
    <w:p w14:paraId="56E6F176" w14:textId="77777777" w:rsidR="00072314" w:rsidRDefault="00072314" w:rsidP="00072314">
      <w:pPr>
        <w:pStyle w:val="Heading6"/>
        <w:keepNext w:val="0"/>
        <w:tabs>
          <w:tab w:val="clear" w:pos="900"/>
          <w:tab w:val="left" w:pos="709"/>
        </w:tabs>
        <w:spacing w:before="240"/>
        <w:rPr>
          <w:lang w:val="en-GB"/>
        </w:rPr>
      </w:pPr>
      <w:r>
        <w:rPr>
          <w:lang w:val="en-GB"/>
        </w:rPr>
        <w:t>Inputs</w:t>
      </w:r>
    </w:p>
    <w:p w14:paraId="74CA0D6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671F0C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C2DF42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9FC666A" w14:textId="77777777" w:rsidR="00072314" w:rsidRDefault="00072314" w:rsidP="00072314">
      <w:pPr>
        <w:pStyle w:val="Heading6"/>
        <w:keepNext w:val="0"/>
        <w:tabs>
          <w:tab w:val="clear" w:pos="900"/>
          <w:tab w:val="left" w:pos="709"/>
        </w:tabs>
        <w:spacing w:before="240"/>
      </w:pPr>
      <w:r>
        <w:t>Parameters</w:t>
      </w:r>
    </w:p>
    <w:p w14:paraId="12F1E01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42E247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3B160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Automatically Alert User of Threat Event via Ford Pass App</w:t>
      </w:r>
    </w:p>
    <w:p w14:paraId="4AC9922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1F8495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D237045"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396C7BA" w14:textId="4E9C5376" w:rsidR="008C50D1" w:rsidRPr="005F3A49" w:rsidRDefault="008C50D1" w:rsidP="00702F62">
      <w:pPr>
        <w:pStyle w:val="Heading4"/>
        <w:keepNext w:val="0"/>
        <w:tabs>
          <w:tab w:val="clear" w:pos="900"/>
          <w:tab w:val="left" w:pos="709"/>
        </w:tabs>
        <w:spacing w:before="240"/>
      </w:pPr>
      <w:bookmarkStart w:id="242" w:name="_Toc103766532"/>
      <w:r w:rsidRPr="005F3A49">
        <w:rPr>
          <w:lang w:val="en-GB"/>
        </w:rPr>
        <w:lastRenderedPageBreak/>
        <w:t xml:space="preserve">Technology Function </w:t>
      </w:r>
      <w:r>
        <w:rPr>
          <w:noProof/>
        </w:rPr>
        <w:drawing>
          <wp:inline distT="0" distB="0" distL="0" distR="0" wp14:anchorId="7706539F" wp14:editId="48C30454">
            <wp:extent cx="203200" cy="203200"/>
            <wp:effectExtent l="0" t="0" r="0" b="0"/>
            <wp:docPr id="97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Manage Ford Pass App </w:t>
      </w:r>
      <w:r w:rsidR="003C4093">
        <w:rPr>
          <w:lang w:val="en-GB"/>
        </w:rPr>
        <w:t>–</w:t>
      </w:r>
      <w:r w:rsidRPr="005F3A49">
        <w:rPr>
          <w:lang w:val="en-GB"/>
        </w:rPr>
        <w:t xml:space="preserve"> Overall</w:t>
      </w:r>
      <w:bookmarkEnd w:id="242"/>
    </w:p>
    <w:p w14:paraId="7A792167" w14:textId="77777777" w:rsidR="005F4E20" w:rsidRDefault="005F4E20" w:rsidP="00720A45">
      <w:pPr>
        <w:rPr>
          <w:highlight w:val="green"/>
        </w:rPr>
      </w:pPr>
    </w:p>
    <w:p w14:paraId="14036FEC" w14:textId="77777777" w:rsidR="009C3237" w:rsidRDefault="009C3237" w:rsidP="009C3237">
      <w:pPr>
        <w:pStyle w:val="BodyText"/>
      </w:pPr>
      <w:r w:rsidRPr="00F33853">
        <w:t>To describe the inputs and outputs for the Ford Pass App functions</w:t>
      </w:r>
    </w:p>
    <w:p w14:paraId="62E95BD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D744BC6" w14:textId="77777777" w:rsidR="000702C6" w:rsidRPr="000702C6" w:rsidRDefault="000702C6" w:rsidP="00720A45">
      <w:pPr>
        <w:rPr>
          <w:b/>
          <w:bCs/>
          <w:color w:val="FF0000"/>
        </w:rPr>
      </w:pPr>
    </w:p>
    <w:p w14:paraId="618BC584" w14:textId="77777777" w:rsidR="00072314" w:rsidRDefault="00072314" w:rsidP="00072314">
      <w:pPr>
        <w:pStyle w:val="Heading6"/>
        <w:keepNext w:val="0"/>
        <w:tabs>
          <w:tab w:val="clear" w:pos="900"/>
          <w:tab w:val="left" w:pos="709"/>
        </w:tabs>
        <w:spacing w:before="240"/>
        <w:rPr>
          <w:lang w:val="en-GB"/>
        </w:rPr>
      </w:pPr>
      <w:r>
        <w:rPr>
          <w:lang w:val="en-GB"/>
        </w:rPr>
        <w:t>Inputs</w:t>
      </w:r>
    </w:p>
    <w:p w14:paraId="4A2549F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AFC1D79"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29F7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31DBBA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3A03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6688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4B0E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347B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2067F"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EA034F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0D8415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B5E00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60098B" w14:textId="77777777" w:rsidR="000702C6" w:rsidRPr="00AE55BD" w:rsidRDefault="000702C6" w:rsidP="00767670">
            <w:pPr>
              <w:rPr>
                <w:rFonts w:cs="Arial"/>
                <w:color w:val="000000" w:themeColor="text1"/>
                <w:sz w:val="16"/>
                <w:szCs w:val="14"/>
              </w:rPr>
            </w:pPr>
            <w:r>
              <w:rPr>
                <w:noProof/>
              </w:rPr>
              <w:drawing>
                <wp:inline distT="0" distB="0" distL="0" distR="0" wp14:anchorId="7C89F73C" wp14:editId="53DEA824">
                  <wp:extent cx="203200" cy="203200"/>
                  <wp:effectExtent l="0" t="0" r="0" b="0"/>
                  <wp:docPr id="97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LSG_ISC_VehicleCapability</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5AEF4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9AC2E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33C34D" w14:textId="77777777" w:rsidR="00EB1D44" w:rsidRDefault="00EB1D44"/>
        </w:tc>
      </w:tr>
      <w:tr w:rsidR="000702C6" w:rsidRPr="00B3499B" w14:paraId="22DCD3B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F23F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2446AD" w14:textId="77777777" w:rsidR="000702C6" w:rsidRPr="00AE55BD" w:rsidRDefault="000702C6" w:rsidP="00767670">
            <w:pPr>
              <w:rPr>
                <w:rFonts w:cs="Arial"/>
                <w:color w:val="000000" w:themeColor="text1"/>
                <w:sz w:val="16"/>
                <w:szCs w:val="14"/>
              </w:rPr>
            </w:pPr>
            <w:r>
              <w:rPr>
                <w:noProof/>
              </w:rPr>
              <w:drawing>
                <wp:inline distT="0" distB="0" distL="0" distR="0" wp14:anchorId="1FE543EC" wp14:editId="396B7C37">
                  <wp:extent cx="203200" cy="203200"/>
                  <wp:effectExtent l="0" t="0" r="0" b="0"/>
                  <wp:docPr id="97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B8234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F339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DBE494" w14:textId="77777777" w:rsidR="00EB1D44" w:rsidRDefault="00EB1D44"/>
        </w:tc>
      </w:tr>
      <w:tr w:rsidR="000702C6" w:rsidRPr="00B3499B" w14:paraId="25DC59E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B3C89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21FA0D" w14:textId="77777777" w:rsidR="000702C6" w:rsidRPr="00AE55BD" w:rsidRDefault="000702C6" w:rsidP="00767670">
            <w:pPr>
              <w:rPr>
                <w:rFonts w:cs="Arial"/>
                <w:color w:val="000000" w:themeColor="text1"/>
                <w:sz w:val="16"/>
                <w:szCs w:val="14"/>
              </w:rPr>
            </w:pPr>
            <w:r>
              <w:rPr>
                <w:noProof/>
              </w:rPr>
              <w:drawing>
                <wp:inline distT="0" distB="0" distL="0" distR="0" wp14:anchorId="6B892EC2" wp14:editId="08D3AE15">
                  <wp:extent cx="203200" cy="203200"/>
                  <wp:effectExtent l="0" t="0" r="0" b="0"/>
                  <wp:docPr id="98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LSG_ISC_ListofAvailableViews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82B85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E69F80"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81A679" w14:textId="77777777" w:rsidR="00EB1D44" w:rsidRDefault="00EB1D44"/>
        </w:tc>
      </w:tr>
      <w:tr w:rsidR="000702C6" w:rsidRPr="00B3499B" w14:paraId="1FB55E7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71ECF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D0889" w14:textId="77777777" w:rsidR="000702C6" w:rsidRPr="00AE55BD" w:rsidRDefault="000702C6" w:rsidP="00767670">
            <w:pPr>
              <w:rPr>
                <w:rFonts w:cs="Arial"/>
                <w:color w:val="000000" w:themeColor="text1"/>
                <w:sz w:val="16"/>
                <w:szCs w:val="14"/>
              </w:rPr>
            </w:pPr>
            <w:r>
              <w:rPr>
                <w:noProof/>
              </w:rPr>
              <w:drawing>
                <wp:inline distT="0" distB="0" distL="0" distR="0" wp14:anchorId="3BCA1ACB" wp14:editId="5372BC4E">
                  <wp:extent cx="203200" cy="203200"/>
                  <wp:effectExtent l="0" t="0" r="0" b="0"/>
                  <wp:docPr id="98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LSG_ISC_Status ofAvailableViews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5D682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728293"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0847BF" w14:textId="77777777" w:rsidR="00EB1D44" w:rsidRDefault="00EB1D44"/>
        </w:tc>
      </w:tr>
      <w:tr w:rsidR="000702C6" w:rsidRPr="00B3499B" w14:paraId="44E28A9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F5498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139604" w14:textId="77777777" w:rsidR="000702C6" w:rsidRPr="00AE55BD" w:rsidRDefault="000702C6" w:rsidP="00767670">
            <w:pPr>
              <w:rPr>
                <w:rFonts w:cs="Arial"/>
                <w:color w:val="000000" w:themeColor="text1"/>
                <w:sz w:val="16"/>
                <w:szCs w:val="14"/>
              </w:rPr>
            </w:pPr>
            <w:r>
              <w:rPr>
                <w:noProof/>
              </w:rPr>
              <w:drawing>
                <wp:inline distT="0" distB="0" distL="0" distR="0" wp14:anchorId="73AEDF03" wp14:editId="16AE7EC3">
                  <wp:extent cx="203200" cy="203200"/>
                  <wp:effectExtent l="0" t="0" r="0" b="0"/>
                  <wp:docPr id="98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LSG_ISC_StreamingInformation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6EF19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71B6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230778" w14:textId="77777777" w:rsidR="00EB1D44" w:rsidRDefault="00EB1D44"/>
        </w:tc>
      </w:tr>
      <w:tr w:rsidR="000702C6" w:rsidRPr="00B3499B" w14:paraId="2162BFD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ECAB5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5D736" w14:textId="77777777" w:rsidR="000702C6" w:rsidRPr="00AE55BD" w:rsidRDefault="000702C6" w:rsidP="00767670">
            <w:pPr>
              <w:rPr>
                <w:rFonts w:cs="Arial"/>
                <w:color w:val="000000" w:themeColor="text1"/>
                <w:sz w:val="16"/>
                <w:szCs w:val="14"/>
              </w:rPr>
            </w:pPr>
            <w:r>
              <w:rPr>
                <w:noProof/>
              </w:rPr>
              <w:drawing>
                <wp:inline distT="0" distB="0" distL="0" distR="0" wp14:anchorId="3F41BE4E" wp14:editId="582E8A68">
                  <wp:extent cx="203200" cy="203200"/>
                  <wp:effectExtent l="0" t="0" r="0" b="0"/>
                  <wp:docPr id="98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E0BB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A3F77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5992D4" w14:textId="77777777" w:rsidR="00EB1D44" w:rsidRDefault="00EB1D44"/>
        </w:tc>
      </w:tr>
      <w:tr w:rsidR="000702C6" w:rsidRPr="00B3499B" w14:paraId="6F56A4C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67238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CACC41" w14:textId="77777777" w:rsidR="000702C6" w:rsidRPr="00AE55BD" w:rsidRDefault="000702C6" w:rsidP="00767670">
            <w:pPr>
              <w:rPr>
                <w:rFonts w:cs="Arial"/>
                <w:color w:val="000000" w:themeColor="text1"/>
                <w:sz w:val="16"/>
                <w:szCs w:val="14"/>
              </w:rPr>
            </w:pPr>
            <w:r>
              <w:rPr>
                <w:noProof/>
              </w:rPr>
              <w:drawing>
                <wp:inline distT="0" distB="0" distL="0" distR="0" wp14:anchorId="0C8089FB" wp14:editId="3A3A1FA0">
                  <wp:extent cx="203200" cy="203200"/>
                  <wp:effectExtent l="0" t="0" r="0" b="0"/>
                  <wp:docPr id="98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LSG_ISC_SystemNotifications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0ACE2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928CC6"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2F582D" w14:textId="77777777" w:rsidR="00EB1D44" w:rsidRDefault="00EB1D44"/>
        </w:tc>
      </w:tr>
      <w:tr w:rsidR="000702C6" w:rsidRPr="00B3499B" w14:paraId="0BA9BAA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FCCFB1" w14:textId="7B96E859" w:rsidR="000702C6" w:rsidRPr="00B3499B" w:rsidRDefault="00B111A7" w:rsidP="00767670">
            <w:pPr>
              <w:rPr>
                <w:rFonts w:cs="Arial"/>
                <w:bCs/>
                <w:color w:val="808080" w:themeColor="background1" w:themeShade="80"/>
                <w:sz w:val="16"/>
                <w:szCs w:val="14"/>
              </w:rPr>
            </w:pPr>
            <w:hyperlink r:id="rId6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8B250" w14:textId="0C6F57D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D67F4"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96A8FA8" w14:textId="792F17E8" w:rsidR="000702C6" w:rsidRPr="004A50B8" w:rsidRDefault="000702C6" w:rsidP="000702C6">
      <w:pPr>
        <w:pStyle w:val="Caption"/>
      </w:pPr>
      <w:bookmarkStart w:id="243" w:name="_Toc103766728"/>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21</w:t>
      </w:r>
      <w:r>
        <w:rPr>
          <w:noProof/>
        </w:rPr>
        <w:fldChar w:fldCharType="end"/>
      </w:r>
      <w:r w:rsidRPr="00702453">
        <w:t xml:space="preserve">: </w:t>
      </w:r>
      <w:r>
        <w:t>Input Signal mappings of Function</w:t>
      </w:r>
      <w:bookmarkEnd w:id="243"/>
      <w:r>
        <w:t xml:space="preserve"> </w:t>
      </w:r>
    </w:p>
    <w:p w14:paraId="5815E49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EF566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7F55B5E"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2E70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AACF97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F19F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3D31A"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65308"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C116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5734A" w14:textId="77777777" w:rsidR="000702C6" w:rsidRDefault="000702C6" w:rsidP="00767670">
            <w:pPr>
              <w:rPr>
                <w:rFonts w:cs="Arial"/>
                <w:b/>
                <w:bCs/>
                <w:color w:val="000000"/>
              </w:rPr>
            </w:pPr>
            <w:r>
              <w:rPr>
                <w:rFonts w:cs="Arial"/>
                <w:b/>
                <w:bCs/>
                <w:color w:val="000000"/>
              </w:rPr>
              <w:t>Connection</w:t>
            </w:r>
          </w:p>
          <w:p w14:paraId="46D4BEE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1762F3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EB17A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66DA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2DC14DD" wp14:editId="30195706">
                  <wp:extent cx="203200" cy="203200"/>
                  <wp:effectExtent l="0" t="0" r="0" b="0"/>
                  <wp:docPr id="99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LSG_ISC_VehicleCapabilityRequest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DA7F2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CFE4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C45823" w14:textId="77777777" w:rsidR="00EB1D44" w:rsidRDefault="00EB1D44"/>
        </w:tc>
      </w:tr>
      <w:tr w:rsidR="000702C6" w:rsidRPr="00B3499B" w14:paraId="1A5BDCA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FD945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18FB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72C5ADE" wp14:editId="5BA6E0BF">
                  <wp:extent cx="203200" cy="203200"/>
                  <wp:effectExtent l="0" t="0" r="0" b="0"/>
                  <wp:docPr id="99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LSG_ISC_TerminateISCFeatureRequest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63812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5F746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02C568" w14:textId="77777777" w:rsidR="00EB1D44" w:rsidRDefault="00EB1D44"/>
        </w:tc>
      </w:tr>
      <w:tr w:rsidR="000702C6" w:rsidRPr="00B3499B" w14:paraId="3F0314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2CE38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0E13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C08E105" wp14:editId="6BAD4A4A">
                  <wp:extent cx="203200" cy="203200"/>
                  <wp:effectExtent l="0" t="0" r="0" b="0"/>
                  <wp:docPr id="99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LSG_ISC_SystemStatusRequest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6C156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7CF86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51D91D" w14:textId="77777777" w:rsidR="00EB1D44" w:rsidRDefault="00EB1D44"/>
        </w:tc>
      </w:tr>
      <w:tr w:rsidR="000702C6" w:rsidRPr="00B3499B" w14:paraId="73654B4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3B2CA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2C8CB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207F20A" wp14:editId="35DD5EE6">
                  <wp:extent cx="203200" cy="203200"/>
                  <wp:effectExtent l="0" t="0" r="0" b="0"/>
                  <wp:docPr id="99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1EE2C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EEE322"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8C45F9" w14:textId="77777777" w:rsidR="00EB1D44" w:rsidRDefault="00EB1D44"/>
        </w:tc>
      </w:tr>
      <w:tr w:rsidR="000702C6" w:rsidRPr="00B3499B" w14:paraId="7E444AE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04E8B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61525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88E5B60" wp14:editId="58541FBB">
                  <wp:extent cx="203200" cy="203200"/>
                  <wp:effectExtent l="0" t="0" r="0" b="0"/>
                  <wp:docPr id="99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LSG_ISC_QualitySettings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05F2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6EE73C"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A9A5A3" w14:textId="77777777" w:rsidR="00EB1D44" w:rsidRDefault="00EB1D44"/>
        </w:tc>
      </w:tr>
      <w:tr w:rsidR="000702C6" w:rsidRPr="00B3499B" w14:paraId="47898B0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FBA22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9227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E522911" wp14:editId="20FE4CBE">
                  <wp:extent cx="203200" cy="203200"/>
                  <wp:effectExtent l="0" t="0" r="0" b="0"/>
                  <wp:docPr id="100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LSG_ISC_ListofAvailableViewsRequest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FBF6B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4890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7A5E89" w14:textId="77777777" w:rsidR="00EB1D44" w:rsidRDefault="00EB1D44"/>
        </w:tc>
      </w:tr>
      <w:tr w:rsidR="000702C6" w:rsidRPr="00B3499B" w14:paraId="06A78A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A8776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F9395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6D2C726" wp14:editId="6F2EEA7F">
                  <wp:extent cx="203200" cy="203200"/>
                  <wp:effectExtent l="0" t="0" r="0" b="0"/>
                  <wp:docPr id="100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LSG_ISC_SystemNotificationsRequest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192AF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92930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1F8E6B" w14:textId="77777777" w:rsidR="00EB1D44" w:rsidRDefault="00EB1D44"/>
        </w:tc>
      </w:tr>
      <w:tr w:rsidR="000702C6" w:rsidRPr="00B3499B" w14:paraId="2D9DD60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6991C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AA86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5E70757" wp14:editId="3B118287">
                  <wp:extent cx="203200" cy="203200"/>
                  <wp:effectExtent l="0" t="0" r="0" b="0"/>
                  <wp:docPr id="10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EB763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2242E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6CFFCA" w14:textId="77777777" w:rsidR="00EB1D44" w:rsidRDefault="00EB1D44"/>
        </w:tc>
      </w:tr>
      <w:tr w:rsidR="000702C6" w:rsidRPr="00B3499B" w14:paraId="68C2E7A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27B43D" w14:textId="0415F3B5" w:rsidR="000702C6" w:rsidRPr="00B3499B" w:rsidRDefault="00B111A7" w:rsidP="00767670">
            <w:pPr>
              <w:rPr>
                <w:rFonts w:cs="Arial"/>
                <w:bCs/>
                <w:color w:val="808080" w:themeColor="background1" w:themeShade="80"/>
                <w:sz w:val="16"/>
                <w:szCs w:val="14"/>
              </w:rPr>
            </w:pPr>
            <w:hyperlink r:id="rId6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A53C3" w14:textId="22AB8AA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AC443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83D9F14" w14:textId="5F0A3443" w:rsidR="000702C6" w:rsidRPr="00C000B2" w:rsidRDefault="000702C6" w:rsidP="000702C6">
      <w:pPr>
        <w:jc w:val="center"/>
        <w:rPr>
          <w:b/>
          <w:noProof/>
        </w:rPr>
      </w:pPr>
      <w:bookmarkStart w:id="244" w:name="_Toc10376672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22</w:t>
      </w:r>
      <w:r w:rsidRPr="00C000B2">
        <w:rPr>
          <w:b/>
          <w:noProof/>
        </w:rPr>
        <w:fldChar w:fldCharType="end"/>
      </w:r>
      <w:r w:rsidRPr="00C000B2">
        <w:rPr>
          <w:b/>
          <w:noProof/>
        </w:rPr>
        <w:t>: Output Signal mappings of Function</w:t>
      </w:r>
      <w:bookmarkEnd w:id="244"/>
      <w:r w:rsidRPr="00C000B2">
        <w:rPr>
          <w:b/>
          <w:noProof/>
        </w:rPr>
        <w:t xml:space="preserve"> </w:t>
      </w:r>
    </w:p>
    <w:p w14:paraId="0F0C7898" w14:textId="77777777" w:rsidR="00072314" w:rsidRDefault="00072314" w:rsidP="00072314">
      <w:pPr>
        <w:pStyle w:val="Heading6"/>
        <w:keepNext w:val="0"/>
        <w:tabs>
          <w:tab w:val="clear" w:pos="900"/>
          <w:tab w:val="left" w:pos="709"/>
        </w:tabs>
        <w:spacing w:before="240"/>
      </w:pPr>
      <w:r>
        <w:t>Parameters</w:t>
      </w:r>
    </w:p>
    <w:p w14:paraId="6C7B06C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6BFFCE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E55E017" w14:textId="0AC737B3"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Manage Ford Pass App </w:t>
      </w:r>
      <w:r w:rsidR="003C4093">
        <w:rPr>
          <w:rFonts w:cs="Arial"/>
        </w:rPr>
        <w:t>–</w:t>
      </w:r>
      <w:r>
        <w:rPr>
          <w:rFonts w:cs="Arial"/>
        </w:rPr>
        <w:t xml:space="preserve"> Overall</w:t>
      </w:r>
    </w:p>
    <w:p w14:paraId="4F82B8B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4F4D63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FCBBDE0"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63FFA70" w14:textId="77777777" w:rsidR="008C50D1" w:rsidRPr="005F3A49" w:rsidRDefault="008C50D1" w:rsidP="00702F62">
      <w:pPr>
        <w:pStyle w:val="Heading4"/>
        <w:keepNext w:val="0"/>
        <w:tabs>
          <w:tab w:val="clear" w:pos="900"/>
          <w:tab w:val="left" w:pos="709"/>
        </w:tabs>
        <w:spacing w:before="240"/>
      </w:pPr>
      <w:bookmarkStart w:id="245" w:name="_Toc103766533"/>
      <w:r w:rsidRPr="005F3A49">
        <w:rPr>
          <w:lang w:val="en-GB"/>
        </w:rPr>
        <w:t xml:space="preserve">Technology Function </w:t>
      </w:r>
      <w:r>
        <w:rPr>
          <w:noProof/>
        </w:rPr>
        <w:drawing>
          <wp:inline distT="0" distB="0" distL="0" distR="0" wp14:anchorId="29C93A81" wp14:editId="27D628F4">
            <wp:extent cx="203200" cy="203200"/>
            <wp:effectExtent l="0" t="0" r="0" b="0"/>
            <wp:docPr id="100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Selection of Automatic or Manual Recoding to Cloud on Video View/Stream</w:t>
      </w:r>
      <w:bookmarkEnd w:id="245"/>
    </w:p>
    <w:p w14:paraId="3F778024" w14:textId="77777777" w:rsidR="005F4E20" w:rsidRDefault="005F4E20" w:rsidP="00720A45">
      <w:pPr>
        <w:rPr>
          <w:highlight w:val="green"/>
        </w:rPr>
      </w:pPr>
    </w:p>
    <w:p w14:paraId="667BBCAB" w14:textId="77777777" w:rsidR="009C3237" w:rsidRDefault="009C3237" w:rsidP="009C3237">
      <w:pPr>
        <w:pStyle w:val="BodyText"/>
      </w:pPr>
      <w:r w:rsidRPr="00F33853">
        <w:t>Allow Selection of Automatic or Manual Recoding to Cloud on Video View/Stream</w:t>
      </w:r>
    </w:p>
    <w:p w14:paraId="3401D2E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0589AA" w14:textId="77777777" w:rsidR="000702C6" w:rsidRPr="000702C6" w:rsidRDefault="000702C6" w:rsidP="00720A45">
      <w:pPr>
        <w:rPr>
          <w:b/>
          <w:bCs/>
          <w:color w:val="FF0000"/>
        </w:rPr>
      </w:pPr>
    </w:p>
    <w:p w14:paraId="007F281C" w14:textId="77777777" w:rsidR="00072314" w:rsidRDefault="00072314" w:rsidP="00072314">
      <w:pPr>
        <w:pStyle w:val="Heading6"/>
        <w:keepNext w:val="0"/>
        <w:tabs>
          <w:tab w:val="clear" w:pos="900"/>
          <w:tab w:val="left" w:pos="709"/>
        </w:tabs>
        <w:spacing w:before="240"/>
        <w:rPr>
          <w:lang w:val="en-GB"/>
        </w:rPr>
      </w:pPr>
      <w:r>
        <w:rPr>
          <w:lang w:val="en-GB"/>
        </w:rPr>
        <w:t>Inputs</w:t>
      </w:r>
    </w:p>
    <w:p w14:paraId="29327C7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0DE716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B0241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0645424" w14:textId="77777777" w:rsidR="00072314" w:rsidRDefault="00072314" w:rsidP="00072314">
      <w:pPr>
        <w:pStyle w:val="Heading6"/>
        <w:keepNext w:val="0"/>
        <w:tabs>
          <w:tab w:val="clear" w:pos="900"/>
          <w:tab w:val="left" w:pos="709"/>
        </w:tabs>
        <w:spacing w:before="240"/>
      </w:pPr>
      <w:r>
        <w:t>Parameters</w:t>
      </w:r>
    </w:p>
    <w:p w14:paraId="63FCAE7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FBDC65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E6F2A3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Selection of Automatic or Manual Recoding to Cloud on Video View/Stream</w:t>
      </w:r>
    </w:p>
    <w:p w14:paraId="69B41A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D7651D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F2DA31A" w14:textId="77777777" w:rsidR="005B6347" w:rsidRDefault="005B6347" w:rsidP="008C50D1">
      <w:pPr>
        <w:rPr>
          <w:rFonts w:cs="Arial"/>
        </w:rPr>
      </w:pPr>
      <w:r>
        <w:rPr>
          <w:rFonts w:cs="Arial"/>
        </w:rPr>
        <w:lastRenderedPageBreak/>
        <w:t>No “Approved” or “</w:t>
      </w:r>
      <w:r w:rsidR="00C12965">
        <w:rPr>
          <w:rFonts w:cs="Arial"/>
        </w:rPr>
        <w:t>Ready for Review</w:t>
      </w:r>
      <w:r>
        <w:rPr>
          <w:rFonts w:cs="Arial"/>
        </w:rPr>
        <w:t>” requirements identified for this function.</w:t>
      </w:r>
    </w:p>
    <w:p w14:paraId="14D71708" w14:textId="77777777" w:rsidR="008C50D1" w:rsidRPr="005F3A49" w:rsidRDefault="008C50D1" w:rsidP="00702F62">
      <w:pPr>
        <w:pStyle w:val="Heading4"/>
        <w:keepNext w:val="0"/>
        <w:tabs>
          <w:tab w:val="clear" w:pos="900"/>
          <w:tab w:val="left" w:pos="709"/>
        </w:tabs>
        <w:spacing w:before="240"/>
      </w:pPr>
      <w:bookmarkStart w:id="246" w:name="_Toc103766534"/>
      <w:r w:rsidRPr="005F3A49">
        <w:rPr>
          <w:lang w:val="en-GB"/>
        </w:rPr>
        <w:t xml:space="preserve">Technology Function </w:t>
      </w:r>
      <w:r>
        <w:rPr>
          <w:noProof/>
        </w:rPr>
        <w:drawing>
          <wp:inline distT="0" distB="0" distL="0" distR="0" wp14:anchorId="5DEDD40F" wp14:editId="07ED1EDE">
            <wp:extent cx="203200" cy="203200"/>
            <wp:effectExtent l="0" t="0" r="0" b="0"/>
            <wp:docPr id="10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Launch of Tutorial on App</w:t>
      </w:r>
      <w:bookmarkEnd w:id="246"/>
    </w:p>
    <w:p w14:paraId="1A9B47AE" w14:textId="77777777" w:rsidR="005F4E20" w:rsidRDefault="005F4E20" w:rsidP="00720A45">
      <w:pPr>
        <w:rPr>
          <w:highlight w:val="green"/>
        </w:rPr>
      </w:pPr>
    </w:p>
    <w:p w14:paraId="52199369" w14:textId="77777777" w:rsidR="009C3237" w:rsidRDefault="009C3237" w:rsidP="009C3237">
      <w:pPr>
        <w:pStyle w:val="BodyText"/>
      </w:pPr>
      <w:r w:rsidRPr="00F33853">
        <w:t>Allow Launch of Tutorial on App</w:t>
      </w:r>
    </w:p>
    <w:p w14:paraId="3A38FBA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71A638C" w14:textId="77777777" w:rsidR="000702C6" w:rsidRPr="000702C6" w:rsidRDefault="000702C6" w:rsidP="00720A45">
      <w:pPr>
        <w:rPr>
          <w:b/>
          <w:bCs/>
          <w:color w:val="FF0000"/>
        </w:rPr>
      </w:pPr>
    </w:p>
    <w:p w14:paraId="0A69C8B4" w14:textId="77777777" w:rsidR="00072314" w:rsidRDefault="00072314" w:rsidP="00072314">
      <w:pPr>
        <w:pStyle w:val="Heading6"/>
        <w:keepNext w:val="0"/>
        <w:tabs>
          <w:tab w:val="clear" w:pos="900"/>
          <w:tab w:val="left" w:pos="709"/>
        </w:tabs>
        <w:spacing w:before="240"/>
        <w:rPr>
          <w:lang w:val="en-GB"/>
        </w:rPr>
      </w:pPr>
      <w:r>
        <w:rPr>
          <w:lang w:val="en-GB"/>
        </w:rPr>
        <w:t>Inputs</w:t>
      </w:r>
    </w:p>
    <w:p w14:paraId="174568E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5FE85F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517C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E0B1AF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6FA1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94898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D366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D850F"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65049"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2F2F76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215514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7488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4757F6" w14:textId="77777777" w:rsidR="000702C6" w:rsidRPr="00AE55BD" w:rsidRDefault="000702C6" w:rsidP="00767670">
            <w:pPr>
              <w:rPr>
                <w:rFonts w:cs="Arial"/>
                <w:color w:val="000000" w:themeColor="text1"/>
                <w:sz w:val="16"/>
                <w:szCs w:val="14"/>
              </w:rPr>
            </w:pPr>
            <w:r>
              <w:rPr>
                <w:noProof/>
              </w:rPr>
              <w:drawing>
                <wp:inline distT="0" distB="0" distL="0" distR="0" wp14:anchorId="2EC5CED7" wp14:editId="759CDDAD">
                  <wp:extent cx="203200" cy="203200"/>
                  <wp:effectExtent l="0" t="0" r="0" b="0"/>
                  <wp:docPr id="101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SNT_UserSoftButtonPress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06532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B1EB3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9A9A11" w14:textId="77777777" w:rsidR="00EB1D44" w:rsidRDefault="00EB1D44"/>
        </w:tc>
      </w:tr>
      <w:tr w:rsidR="000702C6" w:rsidRPr="00B3499B" w14:paraId="081F0EC2"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DBAEC3" w14:textId="50D74C20" w:rsidR="000702C6" w:rsidRPr="00B3499B" w:rsidRDefault="00B111A7" w:rsidP="00767670">
            <w:pPr>
              <w:rPr>
                <w:rFonts w:cs="Arial"/>
                <w:bCs/>
                <w:color w:val="808080" w:themeColor="background1" w:themeShade="80"/>
                <w:sz w:val="16"/>
                <w:szCs w:val="14"/>
              </w:rPr>
            </w:pPr>
            <w:hyperlink r:id="rId6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C61DB" w14:textId="4EDC5944"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D2E16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A85DB34" w14:textId="3764F850" w:rsidR="000702C6" w:rsidRPr="004A50B8" w:rsidRDefault="000702C6" w:rsidP="000702C6">
      <w:pPr>
        <w:pStyle w:val="Caption"/>
      </w:pPr>
      <w:bookmarkStart w:id="247" w:name="_Toc10376673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23</w:t>
      </w:r>
      <w:r>
        <w:rPr>
          <w:noProof/>
        </w:rPr>
        <w:fldChar w:fldCharType="end"/>
      </w:r>
      <w:r w:rsidRPr="00702453">
        <w:t xml:space="preserve">: </w:t>
      </w:r>
      <w:r>
        <w:t>Input Signal mappings of Function</w:t>
      </w:r>
      <w:bookmarkEnd w:id="247"/>
      <w:r>
        <w:t xml:space="preserve"> </w:t>
      </w:r>
    </w:p>
    <w:p w14:paraId="6C37329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C9D408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7C20569" w14:textId="77777777" w:rsidR="00072314" w:rsidRDefault="00072314" w:rsidP="00072314">
      <w:pPr>
        <w:pStyle w:val="Heading6"/>
        <w:keepNext w:val="0"/>
        <w:tabs>
          <w:tab w:val="clear" w:pos="900"/>
          <w:tab w:val="left" w:pos="709"/>
        </w:tabs>
        <w:spacing w:before="240"/>
      </w:pPr>
      <w:r>
        <w:t>Parameters</w:t>
      </w:r>
    </w:p>
    <w:p w14:paraId="4956831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6EF92B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FDC91B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Launch of Tutorial on App</w:t>
      </w:r>
    </w:p>
    <w:p w14:paraId="4BCF9A8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66941E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F113E16"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387BAD2" w14:textId="77777777" w:rsidR="008C50D1" w:rsidRPr="005F3A49" w:rsidRDefault="008C50D1" w:rsidP="00702F62">
      <w:pPr>
        <w:pStyle w:val="Heading4"/>
        <w:keepNext w:val="0"/>
        <w:tabs>
          <w:tab w:val="clear" w:pos="900"/>
          <w:tab w:val="left" w:pos="709"/>
        </w:tabs>
        <w:spacing w:before="240"/>
      </w:pPr>
      <w:bookmarkStart w:id="248" w:name="_Toc103766535"/>
      <w:r w:rsidRPr="005F3A49">
        <w:rPr>
          <w:lang w:val="en-GB"/>
        </w:rPr>
        <w:t xml:space="preserve">Technology Function </w:t>
      </w:r>
      <w:r>
        <w:rPr>
          <w:noProof/>
        </w:rPr>
        <w:drawing>
          <wp:inline distT="0" distB="0" distL="0" distR="0" wp14:anchorId="1DF1324E" wp14:editId="4923A8EF">
            <wp:extent cx="203200" cy="203200"/>
            <wp:effectExtent l="0" t="0" r="0" b="0"/>
            <wp:docPr id="10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Play/Pause/Stop of Sales Demo Video on App</w:t>
      </w:r>
      <w:bookmarkEnd w:id="248"/>
    </w:p>
    <w:p w14:paraId="5916C22F" w14:textId="77777777" w:rsidR="005F4E20" w:rsidRDefault="005F4E20" w:rsidP="00720A45">
      <w:pPr>
        <w:rPr>
          <w:highlight w:val="green"/>
        </w:rPr>
      </w:pPr>
    </w:p>
    <w:p w14:paraId="5924723E" w14:textId="77777777" w:rsidR="009C3237" w:rsidRDefault="009C3237" w:rsidP="009C3237">
      <w:pPr>
        <w:pStyle w:val="BodyText"/>
      </w:pPr>
      <w:r w:rsidRPr="00F33853">
        <w:t>Allow Launch of Sales Demo on App</w:t>
      </w:r>
    </w:p>
    <w:p w14:paraId="663FA75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028C65" w14:textId="77777777" w:rsidR="000702C6" w:rsidRPr="000702C6" w:rsidRDefault="000702C6" w:rsidP="00720A45">
      <w:pPr>
        <w:rPr>
          <w:b/>
          <w:bCs/>
          <w:color w:val="FF0000"/>
        </w:rPr>
      </w:pPr>
    </w:p>
    <w:p w14:paraId="03D0BA7D" w14:textId="77777777" w:rsidR="00072314" w:rsidRDefault="00072314" w:rsidP="00072314">
      <w:pPr>
        <w:pStyle w:val="Heading6"/>
        <w:keepNext w:val="0"/>
        <w:tabs>
          <w:tab w:val="clear" w:pos="900"/>
          <w:tab w:val="left" w:pos="709"/>
        </w:tabs>
        <w:spacing w:before="240"/>
        <w:rPr>
          <w:lang w:val="en-GB"/>
        </w:rPr>
      </w:pPr>
      <w:r>
        <w:rPr>
          <w:lang w:val="en-GB"/>
        </w:rPr>
        <w:t>Inputs</w:t>
      </w:r>
    </w:p>
    <w:p w14:paraId="798EFEE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FFA14F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D7197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47D360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272D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C5D4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419A1"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81A5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7682E"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B3467C2"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41A1AB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8F498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044104" w14:textId="77777777" w:rsidR="000702C6" w:rsidRPr="00AE55BD" w:rsidRDefault="000702C6" w:rsidP="00767670">
            <w:pPr>
              <w:rPr>
                <w:rFonts w:cs="Arial"/>
                <w:color w:val="000000" w:themeColor="text1"/>
                <w:sz w:val="16"/>
                <w:szCs w:val="14"/>
              </w:rPr>
            </w:pPr>
            <w:r>
              <w:rPr>
                <w:noProof/>
              </w:rPr>
              <w:drawing>
                <wp:inline distT="0" distB="0" distL="0" distR="0" wp14:anchorId="7814C76A" wp14:editId="5033319B">
                  <wp:extent cx="203200" cy="203200"/>
                  <wp:effectExtent l="0" t="0" r="0" b="0"/>
                  <wp:docPr id="101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SNT_UserDemoSoftButton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3F1E2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74A6F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373C89" w14:textId="77777777" w:rsidR="00EB1D44" w:rsidRDefault="00EB1D44"/>
        </w:tc>
      </w:tr>
      <w:tr w:rsidR="000702C6" w:rsidRPr="00B3499B" w14:paraId="69C621D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802BF0" w14:textId="49DC1753" w:rsidR="000702C6" w:rsidRPr="00B3499B" w:rsidRDefault="00B111A7" w:rsidP="00767670">
            <w:pPr>
              <w:rPr>
                <w:rFonts w:cs="Arial"/>
                <w:bCs/>
                <w:color w:val="808080" w:themeColor="background1" w:themeShade="80"/>
                <w:sz w:val="16"/>
                <w:szCs w:val="14"/>
              </w:rPr>
            </w:pPr>
            <w:hyperlink r:id="rId6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24C0F" w14:textId="349CE27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CCCC4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10D8268" w14:textId="61188EEE" w:rsidR="000702C6" w:rsidRPr="004A50B8" w:rsidRDefault="000702C6" w:rsidP="000702C6">
      <w:pPr>
        <w:pStyle w:val="Caption"/>
      </w:pPr>
      <w:bookmarkStart w:id="249" w:name="_Toc103766731"/>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24</w:t>
      </w:r>
      <w:r>
        <w:rPr>
          <w:noProof/>
        </w:rPr>
        <w:fldChar w:fldCharType="end"/>
      </w:r>
      <w:r w:rsidRPr="00702453">
        <w:t xml:space="preserve">: </w:t>
      </w:r>
      <w:r>
        <w:t>Input Signal mappings of Function</w:t>
      </w:r>
      <w:bookmarkEnd w:id="249"/>
      <w:r>
        <w:t xml:space="preserve"> </w:t>
      </w:r>
    </w:p>
    <w:p w14:paraId="2E50C44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B875C7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2F33EA9" w14:textId="77777777" w:rsidR="00072314" w:rsidRDefault="00072314" w:rsidP="00072314">
      <w:pPr>
        <w:pStyle w:val="Heading6"/>
        <w:keepNext w:val="0"/>
        <w:tabs>
          <w:tab w:val="clear" w:pos="900"/>
          <w:tab w:val="left" w:pos="709"/>
        </w:tabs>
        <w:spacing w:before="240"/>
      </w:pPr>
      <w:r>
        <w:t>Parameters</w:t>
      </w:r>
    </w:p>
    <w:p w14:paraId="08B7B5E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ACB51D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50E770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Play/Pause/Stop of Sales Demo Video on App</w:t>
      </w:r>
    </w:p>
    <w:p w14:paraId="06F9E31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890FF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4365C30"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47B4EAB" w14:textId="77777777" w:rsidR="008C50D1" w:rsidRPr="005F3A49" w:rsidRDefault="008C50D1" w:rsidP="00702F62">
      <w:pPr>
        <w:pStyle w:val="Heading4"/>
        <w:keepNext w:val="0"/>
        <w:tabs>
          <w:tab w:val="clear" w:pos="900"/>
          <w:tab w:val="left" w:pos="709"/>
        </w:tabs>
        <w:spacing w:before="240"/>
      </w:pPr>
      <w:bookmarkStart w:id="250" w:name="_Toc103766536"/>
      <w:r w:rsidRPr="005F3A49">
        <w:rPr>
          <w:lang w:val="en-GB"/>
        </w:rPr>
        <w:t xml:space="preserve">Technology Function </w:t>
      </w:r>
      <w:r>
        <w:rPr>
          <w:noProof/>
        </w:rPr>
        <w:drawing>
          <wp:inline distT="0" distB="0" distL="0" distR="0" wp14:anchorId="5702EA23" wp14:editId="25DD30F6">
            <wp:extent cx="203200" cy="203200"/>
            <wp:effectExtent l="0" t="0" r="0" b="0"/>
            <wp:docPr id="10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Skip of Tutorial on First Time Use on App</w:t>
      </w:r>
      <w:bookmarkEnd w:id="250"/>
    </w:p>
    <w:p w14:paraId="0985B690" w14:textId="77777777" w:rsidR="005F4E20" w:rsidRDefault="005F4E20" w:rsidP="00720A45">
      <w:pPr>
        <w:rPr>
          <w:highlight w:val="green"/>
        </w:rPr>
      </w:pPr>
    </w:p>
    <w:p w14:paraId="69B96DE1" w14:textId="77777777" w:rsidR="009C3237" w:rsidRDefault="009C3237" w:rsidP="009C3237">
      <w:pPr>
        <w:pStyle w:val="BodyText"/>
      </w:pPr>
      <w:r w:rsidRPr="00F33853">
        <w:t>Allow Skip of Tutorial on First Time Use on App</w:t>
      </w:r>
    </w:p>
    <w:p w14:paraId="09B93A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1F646AB" w14:textId="77777777" w:rsidR="000702C6" w:rsidRPr="000702C6" w:rsidRDefault="000702C6" w:rsidP="00720A45">
      <w:pPr>
        <w:rPr>
          <w:b/>
          <w:bCs/>
          <w:color w:val="FF0000"/>
        </w:rPr>
      </w:pPr>
    </w:p>
    <w:p w14:paraId="0001DE73" w14:textId="77777777" w:rsidR="00072314" w:rsidRDefault="00072314" w:rsidP="00072314">
      <w:pPr>
        <w:pStyle w:val="Heading6"/>
        <w:keepNext w:val="0"/>
        <w:tabs>
          <w:tab w:val="clear" w:pos="900"/>
          <w:tab w:val="left" w:pos="709"/>
        </w:tabs>
        <w:spacing w:before="240"/>
        <w:rPr>
          <w:lang w:val="en-GB"/>
        </w:rPr>
      </w:pPr>
      <w:r>
        <w:rPr>
          <w:lang w:val="en-GB"/>
        </w:rPr>
        <w:t>Inputs</w:t>
      </w:r>
    </w:p>
    <w:p w14:paraId="62BF8A76"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855378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FC2E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C84BFB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3F98B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B06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3312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1F89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4B8F81"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ECD13F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3F5E0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BC353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522F02" w14:textId="77777777" w:rsidR="000702C6" w:rsidRPr="00AE55BD" w:rsidRDefault="000702C6" w:rsidP="00767670">
            <w:pPr>
              <w:rPr>
                <w:rFonts w:cs="Arial"/>
                <w:color w:val="000000" w:themeColor="text1"/>
                <w:sz w:val="16"/>
                <w:szCs w:val="14"/>
              </w:rPr>
            </w:pPr>
            <w:r>
              <w:rPr>
                <w:noProof/>
              </w:rPr>
              <w:drawing>
                <wp:inline distT="0" distB="0" distL="0" distR="0" wp14:anchorId="31AC0497" wp14:editId="2F38E9AD">
                  <wp:extent cx="203200" cy="203200"/>
                  <wp:effectExtent l="0" t="0" r="0" b="0"/>
                  <wp:docPr id="101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SNT_UserSoftButtonPress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24A2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4284C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EC368E" w14:textId="77777777" w:rsidR="00EB1D44" w:rsidRDefault="00EB1D44"/>
        </w:tc>
      </w:tr>
      <w:tr w:rsidR="000702C6" w:rsidRPr="00B3499B" w14:paraId="6F4AED7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A891A1" w14:textId="3F4FD558" w:rsidR="000702C6" w:rsidRPr="00B3499B" w:rsidRDefault="00B111A7" w:rsidP="00767670">
            <w:pPr>
              <w:rPr>
                <w:rFonts w:cs="Arial"/>
                <w:bCs/>
                <w:color w:val="808080" w:themeColor="background1" w:themeShade="80"/>
                <w:sz w:val="16"/>
                <w:szCs w:val="14"/>
              </w:rPr>
            </w:pPr>
            <w:hyperlink r:id="rId6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77E90" w14:textId="0022B9FE"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EF598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88471C1" w14:textId="3A0AEBF7" w:rsidR="000702C6" w:rsidRPr="004A50B8" w:rsidRDefault="000702C6" w:rsidP="000702C6">
      <w:pPr>
        <w:pStyle w:val="Caption"/>
      </w:pPr>
      <w:bookmarkStart w:id="251" w:name="_Toc103766732"/>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25</w:t>
      </w:r>
      <w:r>
        <w:rPr>
          <w:noProof/>
        </w:rPr>
        <w:fldChar w:fldCharType="end"/>
      </w:r>
      <w:r w:rsidRPr="00702453">
        <w:t xml:space="preserve">: </w:t>
      </w:r>
      <w:r>
        <w:t>Input Signal mappings of Function</w:t>
      </w:r>
      <w:bookmarkEnd w:id="251"/>
      <w:r>
        <w:t xml:space="preserve"> </w:t>
      </w:r>
    </w:p>
    <w:p w14:paraId="7C0CC14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05F4AD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2C6B468" w14:textId="77777777" w:rsidR="00072314" w:rsidRDefault="00072314" w:rsidP="00072314">
      <w:pPr>
        <w:pStyle w:val="Heading6"/>
        <w:keepNext w:val="0"/>
        <w:tabs>
          <w:tab w:val="clear" w:pos="900"/>
          <w:tab w:val="left" w:pos="709"/>
        </w:tabs>
        <w:spacing w:before="240"/>
      </w:pPr>
      <w:r>
        <w:t>Parameters</w:t>
      </w:r>
    </w:p>
    <w:p w14:paraId="0C03CA4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872FC9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51636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Skip of Tutorial on First Time Use on App</w:t>
      </w:r>
    </w:p>
    <w:p w14:paraId="535E6C5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86FE36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72F7E7"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09D0F78" w14:textId="77777777" w:rsidR="008C50D1" w:rsidRPr="005F3A49" w:rsidRDefault="008C50D1" w:rsidP="00702F62">
      <w:pPr>
        <w:pStyle w:val="Heading4"/>
        <w:keepNext w:val="0"/>
        <w:tabs>
          <w:tab w:val="clear" w:pos="900"/>
          <w:tab w:val="left" w:pos="709"/>
        </w:tabs>
        <w:spacing w:before="240"/>
      </w:pPr>
      <w:bookmarkStart w:id="252" w:name="_Toc103766537"/>
      <w:r w:rsidRPr="005F3A49">
        <w:rPr>
          <w:lang w:val="en-GB"/>
        </w:rPr>
        <w:t xml:space="preserve">Technology Function </w:t>
      </w:r>
      <w:r>
        <w:rPr>
          <w:noProof/>
        </w:rPr>
        <w:drawing>
          <wp:inline distT="0" distB="0" distL="0" distR="0" wp14:anchorId="35695D00" wp14:editId="2621A9F6">
            <wp:extent cx="203200" cy="203200"/>
            <wp:effectExtent l="0" t="0" r="0" b="0"/>
            <wp:docPr id="10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Launch of Tutorial on First Time Use on App</w:t>
      </w:r>
      <w:bookmarkEnd w:id="252"/>
    </w:p>
    <w:p w14:paraId="24672B10" w14:textId="77777777" w:rsidR="005F4E20" w:rsidRDefault="005F4E20" w:rsidP="00720A45">
      <w:pPr>
        <w:rPr>
          <w:highlight w:val="green"/>
        </w:rPr>
      </w:pPr>
    </w:p>
    <w:p w14:paraId="24EBCEB2" w14:textId="77777777" w:rsidR="009C3237" w:rsidRDefault="009C3237" w:rsidP="009C3237">
      <w:pPr>
        <w:pStyle w:val="BodyText"/>
      </w:pPr>
      <w:r w:rsidRPr="00F33853">
        <w:t>Allow Launch of Tutorial on First Time Use on App</w:t>
      </w:r>
    </w:p>
    <w:p w14:paraId="0565456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923CA6F" w14:textId="77777777" w:rsidR="000702C6" w:rsidRPr="000702C6" w:rsidRDefault="000702C6" w:rsidP="00720A45">
      <w:pPr>
        <w:rPr>
          <w:b/>
          <w:bCs/>
          <w:color w:val="FF0000"/>
        </w:rPr>
      </w:pPr>
    </w:p>
    <w:p w14:paraId="0D19CFE5" w14:textId="77777777" w:rsidR="00072314" w:rsidRDefault="00072314" w:rsidP="00072314">
      <w:pPr>
        <w:pStyle w:val="Heading6"/>
        <w:keepNext w:val="0"/>
        <w:tabs>
          <w:tab w:val="clear" w:pos="900"/>
          <w:tab w:val="left" w:pos="709"/>
        </w:tabs>
        <w:spacing w:before="240"/>
        <w:rPr>
          <w:lang w:val="en-GB"/>
        </w:rPr>
      </w:pPr>
      <w:r>
        <w:rPr>
          <w:lang w:val="en-GB"/>
        </w:rPr>
        <w:t>Inputs</w:t>
      </w:r>
    </w:p>
    <w:p w14:paraId="32492B9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D93B3C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931AE"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FD12C5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5512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7404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9A7F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E06E6"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EB80AB"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1B3F52A"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4F11D4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DF40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A7406E" w14:textId="77777777" w:rsidR="000702C6" w:rsidRPr="00AE55BD" w:rsidRDefault="000702C6" w:rsidP="00767670">
            <w:pPr>
              <w:rPr>
                <w:rFonts w:cs="Arial"/>
                <w:color w:val="000000" w:themeColor="text1"/>
                <w:sz w:val="16"/>
                <w:szCs w:val="14"/>
              </w:rPr>
            </w:pPr>
            <w:r>
              <w:rPr>
                <w:noProof/>
              </w:rPr>
              <w:drawing>
                <wp:inline distT="0" distB="0" distL="0" distR="0" wp14:anchorId="7481F77D" wp14:editId="39006E4C">
                  <wp:extent cx="203200" cy="203200"/>
                  <wp:effectExtent l="0" t="0" r="0" b="0"/>
                  <wp:docPr id="102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SNT_UserSoftButtonPress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5F82E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2E4BB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1C4789" w14:textId="77777777" w:rsidR="00EB1D44" w:rsidRDefault="00EB1D44"/>
        </w:tc>
      </w:tr>
      <w:tr w:rsidR="000702C6" w:rsidRPr="00B3499B" w14:paraId="64E0076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FBE8DB" w14:textId="65470BB7" w:rsidR="000702C6" w:rsidRPr="00B3499B" w:rsidRDefault="00B111A7" w:rsidP="00767670">
            <w:pPr>
              <w:rPr>
                <w:rFonts w:cs="Arial"/>
                <w:bCs/>
                <w:color w:val="808080" w:themeColor="background1" w:themeShade="80"/>
                <w:sz w:val="16"/>
                <w:szCs w:val="14"/>
              </w:rPr>
            </w:pPr>
            <w:hyperlink r:id="rId6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20F3C6" w14:textId="5A7B7A92"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4C114"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1893D9C" w14:textId="6F82D0EC" w:rsidR="000702C6" w:rsidRPr="004A50B8" w:rsidRDefault="000702C6" w:rsidP="000702C6">
      <w:pPr>
        <w:pStyle w:val="Caption"/>
      </w:pPr>
      <w:bookmarkStart w:id="253" w:name="_Toc103766733"/>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26</w:t>
      </w:r>
      <w:r>
        <w:rPr>
          <w:noProof/>
        </w:rPr>
        <w:fldChar w:fldCharType="end"/>
      </w:r>
      <w:r w:rsidRPr="00702453">
        <w:t xml:space="preserve">: </w:t>
      </w:r>
      <w:r>
        <w:t>Input Signal mappings of Function</w:t>
      </w:r>
      <w:bookmarkEnd w:id="253"/>
      <w:r>
        <w:t xml:space="preserve"> </w:t>
      </w:r>
    </w:p>
    <w:p w14:paraId="090D43D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CEF80F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B33797A" w14:textId="77777777" w:rsidR="00072314" w:rsidRDefault="00072314" w:rsidP="00072314">
      <w:pPr>
        <w:pStyle w:val="Heading6"/>
        <w:keepNext w:val="0"/>
        <w:tabs>
          <w:tab w:val="clear" w:pos="900"/>
          <w:tab w:val="left" w:pos="709"/>
        </w:tabs>
        <w:spacing w:before="240"/>
      </w:pPr>
      <w:r>
        <w:t>Parameters</w:t>
      </w:r>
    </w:p>
    <w:p w14:paraId="30C83B8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C9F72D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059E0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Launch of Tutorial on First Time Use on App</w:t>
      </w:r>
    </w:p>
    <w:p w14:paraId="5E8CA9B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58BC2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8364396"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4CBA629" w14:textId="77777777" w:rsidR="008C50D1" w:rsidRPr="005F3A49" w:rsidRDefault="008C50D1" w:rsidP="00702F62">
      <w:pPr>
        <w:pStyle w:val="Heading4"/>
        <w:keepNext w:val="0"/>
        <w:tabs>
          <w:tab w:val="clear" w:pos="900"/>
          <w:tab w:val="left" w:pos="709"/>
        </w:tabs>
        <w:spacing w:before="240"/>
      </w:pPr>
      <w:bookmarkStart w:id="254" w:name="_Toc103766538"/>
      <w:r w:rsidRPr="005F3A49">
        <w:rPr>
          <w:lang w:val="en-GB"/>
        </w:rPr>
        <w:t xml:space="preserve">Technology Function </w:t>
      </w:r>
      <w:r>
        <w:rPr>
          <w:noProof/>
        </w:rPr>
        <w:drawing>
          <wp:inline distT="0" distB="0" distL="0" distR="0" wp14:anchorId="6094250F" wp14:editId="2E5EAD48">
            <wp:extent cx="203200" cy="203200"/>
            <wp:effectExtent l="0" t="0" r="0" b="0"/>
            <wp:docPr id="102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User to Select Threat Event Video Clip to View Via App</w:t>
      </w:r>
      <w:bookmarkEnd w:id="254"/>
    </w:p>
    <w:p w14:paraId="73B25679" w14:textId="77777777" w:rsidR="005F4E20" w:rsidRDefault="005F4E20" w:rsidP="00720A45">
      <w:pPr>
        <w:rPr>
          <w:highlight w:val="green"/>
        </w:rPr>
      </w:pPr>
    </w:p>
    <w:p w14:paraId="1BAC4929" w14:textId="77777777" w:rsidR="009C3237" w:rsidRDefault="009C3237" w:rsidP="009C3237">
      <w:pPr>
        <w:pStyle w:val="BodyText"/>
      </w:pPr>
      <w:r w:rsidRPr="00F33853">
        <w:t>Allow User to Select Threat Event Video Clip to View Via App</w:t>
      </w:r>
    </w:p>
    <w:p w14:paraId="3B7F5E4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05055A2" w14:textId="77777777" w:rsidR="000702C6" w:rsidRPr="000702C6" w:rsidRDefault="000702C6" w:rsidP="00720A45">
      <w:pPr>
        <w:rPr>
          <w:b/>
          <w:bCs/>
          <w:color w:val="FF0000"/>
        </w:rPr>
      </w:pPr>
    </w:p>
    <w:p w14:paraId="44F1F627" w14:textId="77777777" w:rsidR="00072314" w:rsidRDefault="00072314" w:rsidP="00072314">
      <w:pPr>
        <w:pStyle w:val="Heading6"/>
        <w:keepNext w:val="0"/>
        <w:tabs>
          <w:tab w:val="clear" w:pos="900"/>
          <w:tab w:val="left" w:pos="709"/>
        </w:tabs>
        <w:spacing w:before="240"/>
        <w:rPr>
          <w:lang w:val="en-GB"/>
        </w:rPr>
      </w:pPr>
      <w:r>
        <w:rPr>
          <w:lang w:val="en-GB"/>
        </w:rPr>
        <w:t>Inputs</w:t>
      </w:r>
    </w:p>
    <w:p w14:paraId="117D08E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5344CD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ADAB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F4F48D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4586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6F425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14AB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B339B"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789EA"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FA2B039"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EA7421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AAE4B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4C3DB"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AA62C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9C4B4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01AF1A" w14:textId="77777777" w:rsidR="00EB1D44" w:rsidRDefault="00EB1D44"/>
        </w:tc>
      </w:tr>
      <w:tr w:rsidR="000702C6" w:rsidRPr="00B3499B" w14:paraId="26F4239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9FA821" w14:textId="39ECD252" w:rsidR="000702C6" w:rsidRPr="00B3499B" w:rsidRDefault="00B111A7" w:rsidP="00767670">
            <w:pPr>
              <w:rPr>
                <w:rFonts w:cs="Arial"/>
                <w:bCs/>
                <w:color w:val="808080" w:themeColor="background1" w:themeShade="80"/>
                <w:sz w:val="16"/>
                <w:szCs w:val="14"/>
              </w:rPr>
            </w:pPr>
            <w:hyperlink r:id="rId7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1B4CF" w14:textId="78439F9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82333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F064ACB" w14:textId="190F41C1" w:rsidR="000702C6" w:rsidRPr="004A50B8" w:rsidRDefault="000702C6" w:rsidP="000702C6">
      <w:pPr>
        <w:pStyle w:val="Caption"/>
      </w:pPr>
      <w:bookmarkStart w:id="255" w:name="_Toc103766734"/>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27</w:t>
      </w:r>
      <w:r>
        <w:rPr>
          <w:noProof/>
        </w:rPr>
        <w:fldChar w:fldCharType="end"/>
      </w:r>
      <w:r w:rsidRPr="00702453">
        <w:t xml:space="preserve">: </w:t>
      </w:r>
      <w:r>
        <w:t>Input Signal mappings of Function</w:t>
      </w:r>
      <w:bookmarkEnd w:id="255"/>
      <w:r>
        <w:t xml:space="preserve"> </w:t>
      </w:r>
    </w:p>
    <w:p w14:paraId="2F70400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0548D1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C61BD8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B517E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1162B7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09B0A" w14:textId="77777777" w:rsidR="000702C6" w:rsidRPr="00B3499B" w:rsidRDefault="000702C6" w:rsidP="00767670">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8B4E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12629"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1D2BB"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E0FA0" w14:textId="77777777" w:rsidR="000702C6" w:rsidRDefault="000702C6" w:rsidP="00767670">
            <w:pPr>
              <w:rPr>
                <w:rFonts w:cs="Arial"/>
                <w:b/>
                <w:bCs/>
                <w:color w:val="000000"/>
              </w:rPr>
            </w:pPr>
            <w:r>
              <w:rPr>
                <w:rFonts w:cs="Arial"/>
                <w:b/>
                <w:bCs/>
                <w:color w:val="000000"/>
              </w:rPr>
              <w:t>Connection</w:t>
            </w:r>
          </w:p>
          <w:p w14:paraId="484A2FB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972E98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8F65B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3D779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12A6E2A" wp14:editId="53D0EDEA">
                  <wp:extent cx="203200" cy="203200"/>
                  <wp:effectExtent l="0" t="0" r="0" b="0"/>
                  <wp:docPr id="102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SNT_UserReqStoredVideoApp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20D2F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4A06AE"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EEF67D" w14:textId="77777777" w:rsidR="00EB1D44" w:rsidRDefault="00EB1D44"/>
        </w:tc>
      </w:tr>
      <w:tr w:rsidR="000702C6" w:rsidRPr="00B3499B" w14:paraId="115E47FB"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7500BC" w14:textId="7A042F94" w:rsidR="000702C6" w:rsidRPr="00B3499B" w:rsidRDefault="00B111A7" w:rsidP="00767670">
            <w:pPr>
              <w:rPr>
                <w:rFonts w:cs="Arial"/>
                <w:bCs/>
                <w:color w:val="808080" w:themeColor="background1" w:themeShade="80"/>
                <w:sz w:val="16"/>
                <w:szCs w:val="14"/>
              </w:rPr>
            </w:pPr>
            <w:hyperlink r:id="rId7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A0457" w14:textId="152F65E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5417E"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8FC2D6A" w14:textId="21BBCAD8" w:rsidR="000702C6" w:rsidRPr="00C000B2" w:rsidRDefault="000702C6" w:rsidP="000702C6">
      <w:pPr>
        <w:jc w:val="center"/>
        <w:rPr>
          <w:b/>
          <w:noProof/>
        </w:rPr>
      </w:pPr>
      <w:bookmarkStart w:id="256" w:name="_Toc10376673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28</w:t>
      </w:r>
      <w:r w:rsidRPr="00C000B2">
        <w:rPr>
          <w:b/>
          <w:noProof/>
        </w:rPr>
        <w:fldChar w:fldCharType="end"/>
      </w:r>
      <w:r w:rsidRPr="00C000B2">
        <w:rPr>
          <w:b/>
          <w:noProof/>
        </w:rPr>
        <w:t>: Output Signal mappings of Function</w:t>
      </w:r>
      <w:bookmarkEnd w:id="256"/>
      <w:r w:rsidRPr="00C000B2">
        <w:rPr>
          <w:b/>
          <w:noProof/>
        </w:rPr>
        <w:t xml:space="preserve"> </w:t>
      </w:r>
    </w:p>
    <w:p w14:paraId="2D67356B" w14:textId="77777777" w:rsidR="00072314" w:rsidRDefault="00072314" w:rsidP="00072314">
      <w:pPr>
        <w:pStyle w:val="Heading6"/>
        <w:keepNext w:val="0"/>
        <w:tabs>
          <w:tab w:val="clear" w:pos="900"/>
          <w:tab w:val="left" w:pos="709"/>
        </w:tabs>
        <w:spacing w:before="240"/>
      </w:pPr>
      <w:r>
        <w:t>Parameters</w:t>
      </w:r>
    </w:p>
    <w:p w14:paraId="6B7911A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EA70DF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CF453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User to Select Threat Event Video Clip to View Via App</w:t>
      </w:r>
    </w:p>
    <w:p w14:paraId="6F9E7D2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E345A3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770053"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5543709" w14:textId="77777777" w:rsidR="008C50D1" w:rsidRPr="005F3A49" w:rsidRDefault="008C50D1" w:rsidP="00702F62">
      <w:pPr>
        <w:pStyle w:val="Heading4"/>
        <w:keepNext w:val="0"/>
        <w:tabs>
          <w:tab w:val="clear" w:pos="900"/>
          <w:tab w:val="left" w:pos="709"/>
        </w:tabs>
        <w:spacing w:before="240"/>
      </w:pPr>
      <w:bookmarkStart w:id="257" w:name="_Toc103766539"/>
      <w:r w:rsidRPr="005F3A49">
        <w:rPr>
          <w:lang w:val="en-GB"/>
        </w:rPr>
        <w:t xml:space="preserve">Technology Function </w:t>
      </w:r>
      <w:r>
        <w:rPr>
          <w:noProof/>
        </w:rPr>
        <w:drawing>
          <wp:inline distT="0" distB="0" distL="0" distR="0" wp14:anchorId="11440DBE" wp14:editId="7ACFE7E5">
            <wp:extent cx="203200" cy="203200"/>
            <wp:effectExtent l="0" t="0" r="0" b="0"/>
            <wp:docPr id="102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User to Adjust Time/date of Start of Video Viewing via App</w:t>
      </w:r>
      <w:bookmarkEnd w:id="257"/>
    </w:p>
    <w:p w14:paraId="1AD027AB" w14:textId="77777777" w:rsidR="005F4E20" w:rsidRDefault="005F4E20" w:rsidP="00720A45">
      <w:pPr>
        <w:rPr>
          <w:highlight w:val="green"/>
        </w:rPr>
      </w:pPr>
    </w:p>
    <w:p w14:paraId="3E8E84F7" w14:textId="77777777" w:rsidR="009C3237" w:rsidRDefault="009C3237" w:rsidP="009C3237">
      <w:pPr>
        <w:pStyle w:val="BodyText"/>
      </w:pPr>
      <w:r w:rsidRPr="00F33853">
        <w:t>Allow User to Adjust Time/date of Start of Video Viewing via App</w:t>
      </w:r>
    </w:p>
    <w:p w14:paraId="7C8FDA4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5B510B6" w14:textId="77777777" w:rsidR="000702C6" w:rsidRPr="000702C6" w:rsidRDefault="000702C6" w:rsidP="00720A45">
      <w:pPr>
        <w:rPr>
          <w:b/>
          <w:bCs/>
          <w:color w:val="FF0000"/>
        </w:rPr>
      </w:pPr>
    </w:p>
    <w:p w14:paraId="7E4EDDF8" w14:textId="77777777" w:rsidR="00072314" w:rsidRDefault="00072314" w:rsidP="00072314">
      <w:pPr>
        <w:pStyle w:val="Heading6"/>
        <w:keepNext w:val="0"/>
        <w:tabs>
          <w:tab w:val="clear" w:pos="900"/>
          <w:tab w:val="left" w:pos="709"/>
        </w:tabs>
        <w:spacing w:before="240"/>
        <w:rPr>
          <w:lang w:val="en-GB"/>
        </w:rPr>
      </w:pPr>
      <w:r>
        <w:rPr>
          <w:lang w:val="en-GB"/>
        </w:rPr>
        <w:t>Inputs</w:t>
      </w:r>
    </w:p>
    <w:p w14:paraId="32A67AB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7BE8FA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498E27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834B3F1" w14:textId="77777777" w:rsidR="00072314" w:rsidRDefault="00072314" w:rsidP="00072314">
      <w:pPr>
        <w:pStyle w:val="Heading6"/>
        <w:keepNext w:val="0"/>
        <w:tabs>
          <w:tab w:val="clear" w:pos="900"/>
          <w:tab w:val="left" w:pos="709"/>
        </w:tabs>
        <w:spacing w:before="240"/>
      </w:pPr>
      <w:r>
        <w:t>Parameters</w:t>
      </w:r>
    </w:p>
    <w:p w14:paraId="38E7EDA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49610D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C10DFC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User to Adjust Time/date of Start of Video Viewing via App</w:t>
      </w:r>
    </w:p>
    <w:p w14:paraId="2E65765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5799F2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5DA7F52"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A532775" w14:textId="77777777" w:rsidR="008C50D1" w:rsidRPr="005F3A49" w:rsidRDefault="008C50D1" w:rsidP="00702F62">
      <w:pPr>
        <w:pStyle w:val="Heading4"/>
        <w:keepNext w:val="0"/>
        <w:tabs>
          <w:tab w:val="clear" w:pos="900"/>
          <w:tab w:val="left" w:pos="709"/>
        </w:tabs>
        <w:spacing w:before="240"/>
      </w:pPr>
      <w:bookmarkStart w:id="258" w:name="_Toc103766540"/>
      <w:r w:rsidRPr="005F3A49">
        <w:rPr>
          <w:lang w:val="en-GB"/>
        </w:rPr>
        <w:t xml:space="preserve">Technology Function </w:t>
      </w:r>
      <w:r>
        <w:rPr>
          <w:noProof/>
        </w:rPr>
        <w:drawing>
          <wp:inline distT="0" distB="0" distL="0" distR="0" wp14:anchorId="15002D09" wp14:editId="42CC7B06">
            <wp:extent cx="203200" cy="203200"/>
            <wp:effectExtent l="0" t="0" r="0" b="0"/>
            <wp:docPr id="10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Inform user via FordPass App of poor internet access when parked and USB pen-drive required</w:t>
      </w:r>
      <w:bookmarkEnd w:id="258"/>
    </w:p>
    <w:p w14:paraId="731D95F5" w14:textId="77777777" w:rsidR="005F4E20" w:rsidRDefault="005F4E20" w:rsidP="00720A45">
      <w:pPr>
        <w:rPr>
          <w:highlight w:val="green"/>
        </w:rPr>
      </w:pPr>
    </w:p>
    <w:p w14:paraId="510ECBC4" w14:textId="77777777" w:rsidR="009C3237" w:rsidRDefault="009C3237" w:rsidP="009C3237">
      <w:pPr>
        <w:pStyle w:val="BodyText"/>
      </w:pPr>
      <w:r w:rsidRPr="00F33853">
        <w:lastRenderedPageBreak/>
        <w:t>To inform the user vis the FordPass app that data may not be collected on the cloud via the vehicle cellular connection, so to ensure that a jump-drive is installed to store sensor data</w:t>
      </w:r>
    </w:p>
    <w:p w14:paraId="3FAC107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700A582" w14:textId="77777777" w:rsidR="000702C6" w:rsidRPr="000702C6" w:rsidRDefault="000702C6" w:rsidP="00720A45">
      <w:pPr>
        <w:rPr>
          <w:b/>
          <w:bCs/>
          <w:color w:val="FF0000"/>
        </w:rPr>
      </w:pPr>
    </w:p>
    <w:p w14:paraId="7EDA44DD" w14:textId="77777777" w:rsidR="00072314" w:rsidRDefault="00072314" w:rsidP="00072314">
      <w:pPr>
        <w:pStyle w:val="Heading6"/>
        <w:keepNext w:val="0"/>
        <w:tabs>
          <w:tab w:val="clear" w:pos="900"/>
          <w:tab w:val="left" w:pos="709"/>
        </w:tabs>
        <w:spacing w:before="240"/>
        <w:rPr>
          <w:lang w:val="en-GB"/>
        </w:rPr>
      </w:pPr>
      <w:r>
        <w:rPr>
          <w:lang w:val="en-GB"/>
        </w:rPr>
        <w:t>Inputs</w:t>
      </w:r>
    </w:p>
    <w:p w14:paraId="1690CDE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E719E6E"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87F1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348664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7B77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5C0A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C5C2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8E2D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350A9"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92A3537"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DBF708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89AAA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65C813" w14:textId="77777777" w:rsidR="000702C6" w:rsidRPr="00AE55BD" w:rsidRDefault="000702C6" w:rsidP="00767670">
            <w:pPr>
              <w:rPr>
                <w:rFonts w:cs="Arial"/>
                <w:color w:val="000000" w:themeColor="text1"/>
                <w:sz w:val="16"/>
                <w:szCs w:val="14"/>
              </w:rPr>
            </w:pPr>
            <w:r>
              <w:rPr>
                <w:noProof/>
              </w:rPr>
              <w:drawing>
                <wp:inline distT="0" distB="0" distL="0" distR="0" wp14:anchorId="39987D55" wp14:editId="2A0CEBCA">
                  <wp:extent cx="203200" cy="203200"/>
                  <wp:effectExtent l="0" t="0" r="0" b="0"/>
                  <wp:docPr id="103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SNT_InformUserUSBNeeded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96C3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78BE90"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337293" w14:textId="77777777" w:rsidR="00EB1D44" w:rsidRDefault="00EB1D44"/>
        </w:tc>
      </w:tr>
      <w:tr w:rsidR="000702C6" w:rsidRPr="00B3499B" w14:paraId="5FB5F44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4DDADE" w14:textId="2E103686" w:rsidR="000702C6" w:rsidRPr="00B3499B" w:rsidRDefault="00B111A7" w:rsidP="00767670">
            <w:pPr>
              <w:rPr>
                <w:rFonts w:cs="Arial"/>
                <w:bCs/>
                <w:color w:val="808080" w:themeColor="background1" w:themeShade="80"/>
                <w:sz w:val="16"/>
                <w:szCs w:val="14"/>
              </w:rPr>
            </w:pPr>
            <w:hyperlink r:id="rId7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243FA" w14:textId="06F0DFCE"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8692A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269242E" w14:textId="6A7DD81D" w:rsidR="000702C6" w:rsidRPr="004A50B8" w:rsidRDefault="000702C6" w:rsidP="000702C6">
      <w:pPr>
        <w:pStyle w:val="Caption"/>
      </w:pPr>
      <w:bookmarkStart w:id="259" w:name="_Toc103766736"/>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29</w:t>
      </w:r>
      <w:r>
        <w:rPr>
          <w:noProof/>
        </w:rPr>
        <w:fldChar w:fldCharType="end"/>
      </w:r>
      <w:r w:rsidRPr="00702453">
        <w:t xml:space="preserve">: </w:t>
      </w:r>
      <w:r>
        <w:t>Input Signal mappings of Function</w:t>
      </w:r>
      <w:bookmarkEnd w:id="259"/>
      <w:r>
        <w:t xml:space="preserve"> </w:t>
      </w:r>
    </w:p>
    <w:p w14:paraId="769DD12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6C9F5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52A1ABC" w14:textId="77777777" w:rsidR="00072314" w:rsidRDefault="00072314" w:rsidP="00072314">
      <w:pPr>
        <w:pStyle w:val="Heading6"/>
        <w:keepNext w:val="0"/>
        <w:tabs>
          <w:tab w:val="clear" w:pos="900"/>
          <w:tab w:val="left" w:pos="709"/>
        </w:tabs>
        <w:spacing w:before="240"/>
      </w:pPr>
      <w:r>
        <w:t>Parameters</w:t>
      </w:r>
    </w:p>
    <w:p w14:paraId="5B506C5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75A5CB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0A2C68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Inform user via FordPass App of poor internet access when parked and USB pen-drive required</w:t>
      </w:r>
    </w:p>
    <w:p w14:paraId="1FA6B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98635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327D919"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AC05B6A" w14:textId="77777777" w:rsidR="008C50D1" w:rsidRPr="005F3A49" w:rsidRDefault="008C50D1" w:rsidP="00702F62">
      <w:pPr>
        <w:pStyle w:val="Heading4"/>
        <w:keepNext w:val="0"/>
        <w:tabs>
          <w:tab w:val="clear" w:pos="900"/>
          <w:tab w:val="left" w:pos="709"/>
        </w:tabs>
        <w:spacing w:before="240"/>
      </w:pPr>
      <w:bookmarkStart w:id="260" w:name="_Toc103766541"/>
      <w:r w:rsidRPr="005F3A49">
        <w:rPr>
          <w:lang w:val="en-GB"/>
        </w:rPr>
        <w:t xml:space="preserve">Technology Function </w:t>
      </w:r>
      <w:r>
        <w:rPr>
          <w:noProof/>
        </w:rPr>
        <w:drawing>
          <wp:inline distT="0" distB="0" distL="0" distR="0" wp14:anchorId="4CBE69EA" wp14:editId="3FF2256D">
            <wp:extent cx="203200" cy="203200"/>
            <wp:effectExtent l="0" t="0" r="0" b="0"/>
            <wp:docPr id="103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Notfication of camera contamination</w:t>
      </w:r>
      <w:bookmarkEnd w:id="260"/>
    </w:p>
    <w:p w14:paraId="507FC859" w14:textId="77777777" w:rsidR="005F4E20" w:rsidRDefault="005F4E20" w:rsidP="00720A45">
      <w:pPr>
        <w:rPr>
          <w:highlight w:val="green"/>
        </w:rPr>
      </w:pPr>
    </w:p>
    <w:p w14:paraId="5135EC2D" w14:textId="77777777" w:rsidR="009C3237" w:rsidRDefault="009C3237" w:rsidP="009C3237">
      <w:pPr>
        <w:pStyle w:val="BodyText"/>
      </w:pPr>
      <w:r w:rsidRPr="00F33853">
        <w:t>Allow notfication when a camera is unavailable (eg environmental contamination)</w:t>
      </w:r>
    </w:p>
    <w:p w14:paraId="1CB25F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1F8343B" w14:textId="77777777" w:rsidR="000702C6" w:rsidRPr="000702C6" w:rsidRDefault="000702C6" w:rsidP="00720A45">
      <w:pPr>
        <w:rPr>
          <w:b/>
          <w:bCs/>
          <w:color w:val="FF0000"/>
        </w:rPr>
      </w:pPr>
    </w:p>
    <w:p w14:paraId="29F87A9A" w14:textId="77777777" w:rsidR="00072314" w:rsidRDefault="00072314" w:rsidP="00072314">
      <w:pPr>
        <w:pStyle w:val="Heading6"/>
        <w:keepNext w:val="0"/>
        <w:tabs>
          <w:tab w:val="clear" w:pos="900"/>
          <w:tab w:val="left" w:pos="709"/>
        </w:tabs>
        <w:spacing w:before="240"/>
        <w:rPr>
          <w:lang w:val="en-GB"/>
        </w:rPr>
      </w:pPr>
      <w:r>
        <w:rPr>
          <w:lang w:val="en-GB"/>
        </w:rPr>
        <w:t>Inputs</w:t>
      </w:r>
    </w:p>
    <w:p w14:paraId="3C841E2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AABC61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544C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8D9C44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AD3E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0B25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78B6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AC9C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C94D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FC6CE00"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7C7CE7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4C597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1143D5"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642A2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B209F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34FC82" w14:textId="77777777" w:rsidR="00EB1D44" w:rsidRDefault="00EB1D44"/>
        </w:tc>
      </w:tr>
      <w:tr w:rsidR="000702C6" w:rsidRPr="00B3499B" w14:paraId="6CE0411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493AED" w14:textId="3C56658B" w:rsidR="000702C6" w:rsidRPr="00B3499B" w:rsidRDefault="00B111A7" w:rsidP="00767670">
            <w:pPr>
              <w:rPr>
                <w:rFonts w:cs="Arial"/>
                <w:bCs/>
                <w:color w:val="808080" w:themeColor="background1" w:themeShade="80"/>
                <w:sz w:val="16"/>
                <w:szCs w:val="14"/>
              </w:rPr>
            </w:pPr>
            <w:hyperlink r:id="rId7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63B57" w14:textId="30B2D57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FF36A6"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22CFCF1" w14:textId="747CCE81" w:rsidR="000702C6" w:rsidRPr="004A50B8" w:rsidRDefault="000702C6" w:rsidP="000702C6">
      <w:pPr>
        <w:pStyle w:val="Caption"/>
      </w:pPr>
      <w:bookmarkStart w:id="261" w:name="_Toc103766737"/>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30</w:t>
      </w:r>
      <w:r>
        <w:rPr>
          <w:noProof/>
        </w:rPr>
        <w:fldChar w:fldCharType="end"/>
      </w:r>
      <w:r w:rsidRPr="00702453">
        <w:t xml:space="preserve">: </w:t>
      </w:r>
      <w:r>
        <w:t>Input Signal mappings of Function</w:t>
      </w:r>
      <w:bookmarkEnd w:id="261"/>
      <w:r>
        <w:t xml:space="preserve"> </w:t>
      </w:r>
    </w:p>
    <w:p w14:paraId="42F0ACC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6201DB0"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p w14:paraId="391FBDE8" w14:textId="77777777" w:rsidR="00072314" w:rsidRDefault="00072314" w:rsidP="00072314">
      <w:pPr>
        <w:pStyle w:val="Heading6"/>
        <w:keepNext w:val="0"/>
        <w:tabs>
          <w:tab w:val="clear" w:pos="900"/>
          <w:tab w:val="left" w:pos="709"/>
        </w:tabs>
        <w:spacing w:before="240"/>
      </w:pPr>
      <w:r>
        <w:t>Parameters</w:t>
      </w:r>
    </w:p>
    <w:p w14:paraId="11C5466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829833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B9C244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Notfication of camera contamination</w:t>
      </w:r>
    </w:p>
    <w:p w14:paraId="4029B52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186E5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34CF3A4"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A2BA8BB"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62" w:name="_Toc103766542"/>
      <w:r>
        <w:rPr>
          <w:szCs w:val="20"/>
          <w:lang w:val="en-GB"/>
        </w:rPr>
        <w:t>Inclination Sensor</w:t>
      </w:r>
      <w:bookmarkEnd w:id="262"/>
    </w:p>
    <w:p w14:paraId="47F4D2B8" w14:textId="77777777" w:rsidR="00210E01" w:rsidRDefault="00210E01" w:rsidP="00210E01">
      <w:r>
        <w:t>Inclination Sensor</w:t>
      </w:r>
    </w:p>
    <w:p w14:paraId="1644ACF2" w14:textId="77777777" w:rsidR="008C50D1" w:rsidRPr="005F3A49" w:rsidRDefault="008C50D1" w:rsidP="00702F62">
      <w:pPr>
        <w:pStyle w:val="Heading4"/>
        <w:keepNext w:val="0"/>
        <w:tabs>
          <w:tab w:val="clear" w:pos="900"/>
          <w:tab w:val="left" w:pos="709"/>
        </w:tabs>
        <w:spacing w:before="240"/>
      </w:pPr>
      <w:bookmarkStart w:id="263" w:name="_Toc103766543"/>
      <w:r w:rsidRPr="005F3A49">
        <w:rPr>
          <w:lang w:val="en-GB"/>
        </w:rPr>
        <w:t xml:space="preserve">Technology Function </w:t>
      </w:r>
      <w:r>
        <w:rPr>
          <w:noProof/>
        </w:rPr>
        <w:drawing>
          <wp:inline distT="0" distB="0" distL="0" distR="0" wp14:anchorId="4792A442" wp14:editId="5FB453C3">
            <wp:extent cx="203200" cy="203200"/>
            <wp:effectExtent l="0" t="0" r="0" b="0"/>
            <wp:docPr id="103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Create Threat Event Warning Signal</w:t>
      </w:r>
      <w:bookmarkEnd w:id="263"/>
    </w:p>
    <w:p w14:paraId="63AB7A0E" w14:textId="77777777" w:rsidR="005F4E20" w:rsidRDefault="005F4E20" w:rsidP="00720A45">
      <w:pPr>
        <w:rPr>
          <w:highlight w:val="green"/>
        </w:rPr>
      </w:pPr>
    </w:p>
    <w:p w14:paraId="4476697D" w14:textId="77777777" w:rsidR="009C3237" w:rsidRDefault="009C3237" w:rsidP="009C3237">
      <w:pPr>
        <w:pStyle w:val="BodyText"/>
      </w:pPr>
      <w:r w:rsidRPr="00F33853">
        <w:t>Internal sensors trigger module to produce warming signal when intruder in vehicle</w:t>
      </w:r>
    </w:p>
    <w:p w14:paraId="0DB9CAA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BA07E9A" w14:textId="77777777" w:rsidR="000702C6" w:rsidRPr="000702C6" w:rsidRDefault="000702C6" w:rsidP="00720A45">
      <w:pPr>
        <w:rPr>
          <w:b/>
          <w:bCs/>
          <w:color w:val="FF0000"/>
        </w:rPr>
      </w:pPr>
    </w:p>
    <w:p w14:paraId="47259F2E" w14:textId="77777777" w:rsidR="00072314" w:rsidRDefault="00072314" w:rsidP="00072314">
      <w:pPr>
        <w:pStyle w:val="Heading6"/>
        <w:keepNext w:val="0"/>
        <w:tabs>
          <w:tab w:val="clear" w:pos="900"/>
          <w:tab w:val="left" w:pos="709"/>
        </w:tabs>
        <w:spacing w:before="240"/>
        <w:rPr>
          <w:lang w:val="en-GB"/>
        </w:rPr>
      </w:pPr>
      <w:r>
        <w:rPr>
          <w:lang w:val="en-GB"/>
        </w:rPr>
        <w:t>Inputs</w:t>
      </w:r>
    </w:p>
    <w:p w14:paraId="09587B42"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27D5AC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E0F9EC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84A9A52" w14:textId="77777777" w:rsidR="00072314" w:rsidRDefault="00072314" w:rsidP="00072314">
      <w:pPr>
        <w:pStyle w:val="Heading6"/>
        <w:keepNext w:val="0"/>
        <w:tabs>
          <w:tab w:val="clear" w:pos="900"/>
          <w:tab w:val="left" w:pos="709"/>
        </w:tabs>
        <w:spacing w:before="240"/>
      </w:pPr>
      <w:r>
        <w:t>Parameters</w:t>
      </w:r>
    </w:p>
    <w:p w14:paraId="610F22D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CB77C7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62F11E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Create Threat Event Warning Signal</w:t>
      </w:r>
    </w:p>
    <w:p w14:paraId="16CEFD5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DD91F4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D920DF6"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72E530F"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64" w:name="_Toc103766544"/>
      <w:r>
        <w:rPr>
          <w:szCs w:val="20"/>
          <w:lang w:val="en-GB"/>
        </w:rPr>
        <w:t>BCM</w:t>
      </w:r>
      <w:bookmarkEnd w:id="264"/>
    </w:p>
    <w:p w14:paraId="2735453C" w14:textId="77777777" w:rsidR="00210E01" w:rsidRDefault="00210E01" w:rsidP="00210E01">
      <w:r>
        <w:t>BCM</w:t>
      </w:r>
    </w:p>
    <w:p w14:paraId="41ADE005" w14:textId="77777777" w:rsidR="008C50D1" w:rsidRPr="005F3A49" w:rsidRDefault="008C50D1" w:rsidP="00702F62">
      <w:pPr>
        <w:pStyle w:val="Heading4"/>
        <w:keepNext w:val="0"/>
        <w:tabs>
          <w:tab w:val="clear" w:pos="900"/>
          <w:tab w:val="left" w:pos="709"/>
        </w:tabs>
        <w:spacing w:before="240"/>
      </w:pPr>
      <w:bookmarkStart w:id="265" w:name="_Toc103766545"/>
      <w:r w:rsidRPr="005F3A49">
        <w:rPr>
          <w:lang w:val="en-GB"/>
        </w:rPr>
        <w:t xml:space="preserve">Technology Function </w:t>
      </w:r>
      <w:r>
        <w:rPr>
          <w:noProof/>
        </w:rPr>
        <w:drawing>
          <wp:inline distT="0" distB="0" distL="0" distR="0" wp14:anchorId="23FE4D3D" wp14:editId="6DE5D820">
            <wp:extent cx="203200" cy="203200"/>
            <wp:effectExtent l="0" t="0" r="0" b="0"/>
            <wp:docPr id="10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sendTriggerPerimeterAlarm</w:t>
      </w:r>
      <w:bookmarkEnd w:id="265"/>
    </w:p>
    <w:p w14:paraId="4677F5C2" w14:textId="77777777" w:rsidR="005F4E20" w:rsidRDefault="005F4E20" w:rsidP="00720A45">
      <w:pPr>
        <w:rPr>
          <w:highlight w:val="green"/>
        </w:rPr>
      </w:pPr>
    </w:p>
    <w:p w14:paraId="031BFA6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3631777" w14:textId="77777777" w:rsidR="000702C6" w:rsidRPr="000702C6" w:rsidRDefault="000702C6" w:rsidP="00720A45">
      <w:pPr>
        <w:rPr>
          <w:b/>
          <w:bCs/>
          <w:color w:val="FF0000"/>
        </w:rPr>
      </w:pPr>
    </w:p>
    <w:p w14:paraId="6B881156"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5E0E10A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CA256D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EA9DC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5B46237" w14:textId="77777777" w:rsidR="00072314" w:rsidRDefault="00072314" w:rsidP="00072314">
      <w:pPr>
        <w:pStyle w:val="Heading6"/>
        <w:keepNext w:val="0"/>
        <w:tabs>
          <w:tab w:val="clear" w:pos="900"/>
          <w:tab w:val="left" w:pos="709"/>
        </w:tabs>
        <w:spacing w:before="240"/>
      </w:pPr>
      <w:r>
        <w:t>Parameters</w:t>
      </w:r>
    </w:p>
    <w:p w14:paraId="2428C04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A655E0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DD409A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sendTriggerPerimeterAlarm</w:t>
      </w:r>
    </w:p>
    <w:p w14:paraId="3A833BD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79B575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D733D5C"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905E390" w14:textId="77777777" w:rsidR="008C50D1" w:rsidRPr="005F3A49" w:rsidRDefault="008C50D1" w:rsidP="00702F62">
      <w:pPr>
        <w:pStyle w:val="Heading4"/>
        <w:keepNext w:val="0"/>
        <w:tabs>
          <w:tab w:val="clear" w:pos="900"/>
          <w:tab w:val="left" w:pos="709"/>
        </w:tabs>
        <w:spacing w:before="240"/>
      </w:pPr>
      <w:bookmarkStart w:id="266" w:name="_Toc103766546"/>
      <w:r w:rsidRPr="005F3A49">
        <w:rPr>
          <w:lang w:val="en-GB"/>
        </w:rPr>
        <w:t xml:space="preserve">Technology Function </w:t>
      </w:r>
      <w:r>
        <w:rPr>
          <w:noProof/>
        </w:rPr>
        <w:drawing>
          <wp:inline distT="0" distB="0" distL="0" distR="0" wp14:anchorId="25A141F5" wp14:editId="366C1112">
            <wp:extent cx="203200" cy="203200"/>
            <wp:effectExtent l="0" t="0" r="0" b="0"/>
            <wp:docPr id="104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receiveStartRecordRequest</w:t>
      </w:r>
      <w:bookmarkEnd w:id="266"/>
    </w:p>
    <w:p w14:paraId="01F7EFF2" w14:textId="77777777" w:rsidR="005F4E20" w:rsidRDefault="005F4E20" w:rsidP="00720A45">
      <w:pPr>
        <w:rPr>
          <w:highlight w:val="green"/>
        </w:rPr>
      </w:pPr>
    </w:p>
    <w:p w14:paraId="1FBCC83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859D3C1" w14:textId="77777777" w:rsidR="000702C6" w:rsidRPr="000702C6" w:rsidRDefault="000702C6" w:rsidP="00720A45">
      <w:pPr>
        <w:rPr>
          <w:b/>
          <w:bCs/>
          <w:color w:val="FF0000"/>
        </w:rPr>
      </w:pPr>
    </w:p>
    <w:p w14:paraId="191D6191" w14:textId="77777777" w:rsidR="00072314" w:rsidRDefault="00072314" w:rsidP="00072314">
      <w:pPr>
        <w:pStyle w:val="Heading6"/>
        <w:keepNext w:val="0"/>
        <w:tabs>
          <w:tab w:val="clear" w:pos="900"/>
          <w:tab w:val="left" w:pos="709"/>
        </w:tabs>
        <w:spacing w:before="240"/>
        <w:rPr>
          <w:lang w:val="en-GB"/>
        </w:rPr>
      </w:pPr>
      <w:r>
        <w:rPr>
          <w:lang w:val="en-GB"/>
        </w:rPr>
        <w:t>Inputs</w:t>
      </w:r>
    </w:p>
    <w:p w14:paraId="1734B1F9"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B9C5D1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8AB5D8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1308DD1" w14:textId="77777777" w:rsidR="00072314" w:rsidRDefault="00072314" w:rsidP="00072314">
      <w:pPr>
        <w:pStyle w:val="Heading6"/>
        <w:keepNext w:val="0"/>
        <w:tabs>
          <w:tab w:val="clear" w:pos="900"/>
          <w:tab w:val="left" w:pos="709"/>
        </w:tabs>
        <w:spacing w:before="240"/>
      </w:pPr>
      <w:r>
        <w:t>Parameters</w:t>
      </w:r>
    </w:p>
    <w:p w14:paraId="3EBD491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EAAD49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AAAC89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receiveStartRecordRequest</w:t>
      </w:r>
    </w:p>
    <w:p w14:paraId="04DD84E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4028C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568F6C4"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6CF97F1" w14:textId="77777777" w:rsidR="008C50D1" w:rsidRPr="005F3A49" w:rsidRDefault="008C50D1" w:rsidP="00702F62">
      <w:pPr>
        <w:pStyle w:val="Heading4"/>
        <w:keepNext w:val="0"/>
        <w:tabs>
          <w:tab w:val="clear" w:pos="900"/>
          <w:tab w:val="left" w:pos="709"/>
        </w:tabs>
        <w:spacing w:before="240"/>
      </w:pPr>
      <w:bookmarkStart w:id="267" w:name="_Toc103766547"/>
      <w:r w:rsidRPr="005F3A49">
        <w:rPr>
          <w:lang w:val="en-GB"/>
        </w:rPr>
        <w:t xml:space="preserve">Technology Function </w:t>
      </w:r>
      <w:r>
        <w:rPr>
          <w:noProof/>
        </w:rPr>
        <w:drawing>
          <wp:inline distT="0" distB="0" distL="0" distR="0" wp14:anchorId="6AD7BACD" wp14:editId="71262D73">
            <wp:extent cx="203200" cy="203200"/>
            <wp:effectExtent l="0" t="0" r="0" b="0"/>
            <wp:docPr id="10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Wake-up required CAN Network</w:t>
      </w:r>
      <w:bookmarkEnd w:id="267"/>
    </w:p>
    <w:p w14:paraId="5504D11D" w14:textId="77777777" w:rsidR="005F4E20" w:rsidRDefault="005F4E20" w:rsidP="00720A45">
      <w:pPr>
        <w:rPr>
          <w:highlight w:val="green"/>
        </w:rPr>
      </w:pPr>
    </w:p>
    <w:p w14:paraId="34D73A33" w14:textId="77777777" w:rsidR="009C3237" w:rsidRDefault="009C3237" w:rsidP="009C3237">
      <w:pPr>
        <w:pStyle w:val="BodyText"/>
      </w:pPr>
      <w:r w:rsidRPr="00F33853">
        <w:t>Wake-up required CAN Network</w:t>
      </w:r>
    </w:p>
    <w:p w14:paraId="3FE0894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FE241C" w14:textId="77777777" w:rsidR="000702C6" w:rsidRPr="000702C6" w:rsidRDefault="000702C6" w:rsidP="00720A45">
      <w:pPr>
        <w:rPr>
          <w:b/>
          <w:bCs/>
          <w:color w:val="FF0000"/>
        </w:rPr>
      </w:pPr>
    </w:p>
    <w:p w14:paraId="67BC0110" w14:textId="77777777" w:rsidR="00072314" w:rsidRDefault="00072314" w:rsidP="00072314">
      <w:pPr>
        <w:pStyle w:val="Heading6"/>
        <w:keepNext w:val="0"/>
        <w:tabs>
          <w:tab w:val="clear" w:pos="900"/>
          <w:tab w:val="left" w:pos="709"/>
        </w:tabs>
        <w:spacing w:before="240"/>
        <w:rPr>
          <w:lang w:val="en-GB"/>
        </w:rPr>
      </w:pPr>
      <w:r>
        <w:rPr>
          <w:lang w:val="en-GB"/>
        </w:rPr>
        <w:t>Inputs</w:t>
      </w:r>
    </w:p>
    <w:p w14:paraId="3281BA2D" w14:textId="77777777" w:rsidR="00647115"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p w14:paraId="35D0116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37CFE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A3032C1" w14:textId="77777777" w:rsidR="00072314" w:rsidRDefault="00072314" w:rsidP="00072314">
      <w:pPr>
        <w:pStyle w:val="Heading6"/>
        <w:keepNext w:val="0"/>
        <w:tabs>
          <w:tab w:val="clear" w:pos="900"/>
          <w:tab w:val="left" w:pos="709"/>
        </w:tabs>
        <w:spacing w:before="240"/>
      </w:pPr>
      <w:r>
        <w:t>Parameters</w:t>
      </w:r>
    </w:p>
    <w:p w14:paraId="4617DB6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C4998C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E75C16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Wake-up required CAN Network</w:t>
      </w:r>
    </w:p>
    <w:p w14:paraId="1689B3D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C3DDC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420AD87"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4AE0CC0" w14:textId="77777777" w:rsidR="008C50D1" w:rsidRPr="005F3A49" w:rsidRDefault="008C50D1" w:rsidP="00702F62">
      <w:pPr>
        <w:pStyle w:val="Heading4"/>
        <w:keepNext w:val="0"/>
        <w:tabs>
          <w:tab w:val="clear" w:pos="900"/>
          <w:tab w:val="left" w:pos="709"/>
        </w:tabs>
        <w:spacing w:before="240"/>
      </w:pPr>
      <w:bookmarkStart w:id="268" w:name="_Toc103766548"/>
      <w:r w:rsidRPr="005F3A49">
        <w:rPr>
          <w:lang w:val="en-GB"/>
        </w:rPr>
        <w:t xml:space="preserve">Technology Function </w:t>
      </w:r>
      <w:r>
        <w:rPr>
          <w:noProof/>
        </w:rPr>
        <w:drawing>
          <wp:inline distT="0" distB="0" distL="0" distR="0" wp14:anchorId="60AA9308" wp14:editId="0AD7764C">
            <wp:extent cx="203200" cy="203200"/>
            <wp:effectExtent l="0" t="0" r="0" b="0"/>
            <wp:docPr id="10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Enable/Disable ADAS-DAT via iPDB Power Relay during IGN=OFF</w:t>
      </w:r>
      <w:bookmarkEnd w:id="268"/>
    </w:p>
    <w:p w14:paraId="342C137E" w14:textId="77777777" w:rsidR="005F4E20" w:rsidRDefault="005F4E20" w:rsidP="00720A45">
      <w:pPr>
        <w:rPr>
          <w:highlight w:val="green"/>
        </w:rPr>
      </w:pPr>
    </w:p>
    <w:p w14:paraId="19F49846" w14:textId="77777777" w:rsidR="009C3237" w:rsidRDefault="009C3237" w:rsidP="009C3237">
      <w:pPr>
        <w:pStyle w:val="BodyText"/>
      </w:pPr>
      <w:r w:rsidRPr="00F33853">
        <w:t>Enable/Disable ADAS/DAT power source during IGN=OFF</w:t>
      </w:r>
    </w:p>
    <w:p w14:paraId="5782848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240E3B" w14:textId="77777777" w:rsidR="000702C6" w:rsidRPr="000702C6" w:rsidRDefault="000702C6" w:rsidP="00720A45">
      <w:pPr>
        <w:rPr>
          <w:b/>
          <w:bCs/>
          <w:color w:val="FF0000"/>
        </w:rPr>
      </w:pPr>
    </w:p>
    <w:p w14:paraId="1342D4B0" w14:textId="77777777" w:rsidR="00072314" w:rsidRDefault="00072314" w:rsidP="00072314">
      <w:pPr>
        <w:pStyle w:val="Heading6"/>
        <w:keepNext w:val="0"/>
        <w:tabs>
          <w:tab w:val="clear" w:pos="900"/>
          <w:tab w:val="left" w:pos="709"/>
        </w:tabs>
        <w:spacing w:before="240"/>
        <w:rPr>
          <w:lang w:val="en-GB"/>
        </w:rPr>
      </w:pPr>
      <w:r>
        <w:rPr>
          <w:lang w:val="en-GB"/>
        </w:rPr>
        <w:t>Inputs</w:t>
      </w:r>
    </w:p>
    <w:p w14:paraId="05E622F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8D7BB4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37E44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63CBFE5" w14:textId="77777777" w:rsidR="00072314" w:rsidRDefault="00072314" w:rsidP="00072314">
      <w:pPr>
        <w:pStyle w:val="Heading6"/>
        <w:keepNext w:val="0"/>
        <w:tabs>
          <w:tab w:val="clear" w:pos="900"/>
          <w:tab w:val="left" w:pos="709"/>
        </w:tabs>
        <w:spacing w:before="240"/>
      </w:pPr>
      <w:r>
        <w:t>Parameters</w:t>
      </w:r>
    </w:p>
    <w:p w14:paraId="139AA111"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E21B9C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EE1E94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Enable/Disable ADAS-DAT via iPDB Power Relay during IGN=OFF</w:t>
      </w:r>
    </w:p>
    <w:p w14:paraId="1BBE3F2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C897B2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468C0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3A76513E" w14:textId="77777777" w:rsidR="008C50D1" w:rsidRPr="005F3A49" w:rsidRDefault="008C50D1" w:rsidP="00702F62">
      <w:pPr>
        <w:pStyle w:val="Heading4"/>
        <w:keepNext w:val="0"/>
        <w:tabs>
          <w:tab w:val="clear" w:pos="900"/>
          <w:tab w:val="left" w:pos="709"/>
        </w:tabs>
        <w:spacing w:before="240"/>
      </w:pPr>
      <w:bookmarkStart w:id="269" w:name="_Toc103766549"/>
      <w:r w:rsidRPr="005F3A49">
        <w:rPr>
          <w:lang w:val="en-GB"/>
        </w:rPr>
        <w:t xml:space="preserve">Technology Function </w:t>
      </w:r>
      <w:r>
        <w:rPr>
          <w:noProof/>
        </w:rPr>
        <w:drawing>
          <wp:inline distT="0" distB="0" distL="0" distR="0" wp14:anchorId="06E1F3AA" wp14:editId="254D8120">
            <wp:extent cx="203200" cy="203200"/>
            <wp:effectExtent l="0" t="0" r="0" b="0"/>
            <wp:docPr id="10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Monitor Battery SOC</w:t>
      </w:r>
      <w:bookmarkEnd w:id="269"/>
    </w:p>
    <w:p w14:paraId="68177EA1" w14:textId="77777777" w:rsidR="005F4E20" w:rsidRDefault="005F4E20" w:rsidP="00720A45">
      <w:pPr>
        <w:rPr>
          <w:highlight w:val="green"/>
        </w:rPr>
      </w:pPr>
    </w:p>
    <w:p w14:paraId="6861CEC9" w14:textId="77777777" w:rsidR="009C3237" w:rsidRDefault="009C3237" w:rsidP="009C3237">
      <w:pPr>
        <w:pStyle w:val="BodyText"/>
      </w:pPr>
      <w:r w:rsidRPr="00F33853">
        <w:t>Monitor Battery SOC</w:t>
      </w:r>
    </w:p>
    <w:p w14:paraId="0B46EF3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5467BA" w14:textId="77777777" w:rsidR="000702C6" w:rsidRPr="000702C6" w:rsidRDefault="000702C6" w:rsidP="00720A45">
      <w:pPr>
        <w:rPr>
          <w:b/>
          <w:bCs/>
          <w:color w:val="FF0000"/>
        </w:rPr>
      </w:pPr>
    </w:p>
    <w:p w14:paraId="301C1460"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40467D7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B4923B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FEBEE4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9203E9B" w14:textId="77777777" w:rsidR="00072314" w:rsidRDefault="00072314" w:rsidP="00072314">
      <w:pPr>
        <w:pStyle w:val="Heading6"/>
        <w:keepNext w:val="0"/>
        <w:tabs>
          <w:tab w:val="clear" w:pos="900"/>
          <w:tab w:val="left" w:pos="709"/>
        </w:tabs>
        <w:spacing w:before="240"/>
      </w:pPr>
      <w:r>
        <w:t>Parameters</w:t>
      </w:r>
    </w:p>
    <w:p w14:paraId="750E980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BEBF91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6C00DE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Monitor Battery SOC</w:t>
      </w:r>
    </w:p>
    <w:p w14:paraId="00E2E86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FAB72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51E135"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C39ABDE" w14:textId="77777777" w:rsidR="008C50D1" w:rsidRPr="005F3A49" w:rsidRDefault="008C50D1" w:rsidP="00702F62">
      <w:pPr>
        <w:pStyle w:val="Heading4"/>
        <w:keepNext w:val="0"/>
        <w:tabs>
          <w:tab w:val="clear" w:pos="900"/>
          <w:tab w:val="left" w:pos="709"/>
        </w:tabs>
        <w:spacing w:before="240"/>
      </w:pPr>
      <w:bookmarkStart w:id="270" w:name="_Toc103766550"/>
      <w:r w:rsidRPr="005F3A49">
        <w:rPr>
          <w:lang w:val="en-GB"/>
        </w:rPr>
        <w:t xml:space="preserve">Technology Function </w:t>
      </w:r>
      <w:r>
        <w:rPr>
          <w:noProof/>
        </w:rPr>
        <w:drawing>
          <wp:inline distT="0" distB="0" distL="0" distR="0" wp14:anchorId="295F5D3A" wp14:editId="4A88412D">
            <wp:extent cx="203200" cy="203200"/>
            <wp:effectExtent l="0" t="0" r="0" b="0"/>
            <wp:docPr id="104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Monitor Battery SoC</w:t>
      </w:r>
      <w:bookmarkEnd w:id="270"/>
    </w:p>
    <w:p w14:paraId="7B8364BF" w14:textId="77777777" w:rsidR="005F4E20" w:rsidRDefault="005F4E20" w:rsidP="00720A45">
      <w:pPr>
        <w:rPr>
          <w:highlight w:val="green"/>
        </w:rPr>
      </w:pPr>
    </w:p>
    <w:p w14:paraId="7ABCF263" w14:textId="77777777" w:rsidR="009C3237" w:rsidRDefault="009C3237" w:rsidP="009C3237">
      <w:pPr>
        <w:pStyle w:val="BodyText"/>
      </w:pPr>
      <w:r w:rsidRPr="00F33853">
        <w:t>The Vehicle Battery information Function provides the Vehicle Battery information to the Make Decision Function to evaluate if the video stream is possible or not.</w:t>
      </w:r>
    </w:p>
    <w:p w14:paraId="3DABBBA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04B8B22" w14:textId="77777777" w:rsidR="000702C6" w:rsidRPr="000702C6" w:rsidRDefault="000702C6" w:rsidP="00720A45">
      <w:pPr>
        <w:rPr>
          <w:b/>
          <w:bCs/>
          <w:color w:val="FF0000"/>
        </w:rPr>
      </w:pPr>
    </w:p>
    <w:p w14:paraId="6D253C10" w14:textId="77777777" w:rsidR="00072314" w:rsidRDefault="00072314" w:rsidP="00072314">
      <w:pPr>
        <w:pStyle w:val="Heading6"/>
        <w:keepNext w:val="0"/>
        <w:tabs>
          <w:tab w:val="clear" w:pos="900"/>
          <w:tab w:val="left" w:pos="709"/>
        </w:tabs>
        <w:spacing w:before="240"/>
        <w:rPr>
          <w:lang w:val="en-GB"/>
        </w:rPr>
      </w:pPr>
      <w:r>
        <w:rPr>
          <w:lang w:val="en-GB"/>
        </w:rPr>
        <w:t>Inputs</w:t>
      </w:r>
    </w:p>
    <w:p w14:paraId="487E322A"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F8A60D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7635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345C06F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1CAF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4E5D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216B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F1BE4"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DBB64"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68AC2B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135722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835B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6C1C1" w14:textId="77777777" w:rsidR="000702C6" w:rsidRPr="00AE55BD" w:rsidRDefault="000702C6" w:rsidP="00767670">
            <w:pPr>
              <w:rPr>
                <w:rFonts w:cs="Arial"/>
                <w:color w:val="000000" w:themeColor="text1"/>
                <w:sz w:val="16"/>
                <w:szCs w:val="14"/>
              </w:rPr>
            </w:pPr>
            <w:r>
              <w:rPr>
                <w:noProof/>
              </w:rPr>
              <w:drawing>
                <wp:inline distT="0" distB="0" distL="0" distR="0" wp14:anchorId="683943A5" wp14:editId="77E50B25">
                  <wp:extent cx="203200" cy="203200"/>
                  <wp:effectExtent l="0" t="0" r="0" b="0"/>
                  <wp:docPr id="105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LSG_ISC_WakeUpNetwork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53F78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4CF8C0"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EFA262" w14:textId="77777777" w:rsidR="00EB1D44" w:rsidRDefault="00EB1D44"/>
        </w:tc>
      </w:tr>
      <w:tr w:rsidR="000702C6" w:rsidRPr="00B3499B" w14:paraId="363EAD3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681E60" w14:textId="4545E514" w:rsidR="000702C6" w:rsidRPr="00B3499B" w:rsidRDefault="00B111A7" w:rsidP="00767670">
            <w:pPr>
              <w:rPr>
                <w:rFonts w:cs="Arial"/>
                <w:bCs/>
                <w:color w:val="808080" w:themeColor="background1" w:themeShade="80"/>
                <w:sz w:val="16"/>
                <w:szCs w:val="14"/>
              </w:rPr>
            </w:pPr>
            <w:hyperlink r:id="rId7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622050" w14:textId="0F20F5A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7E9C4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D879A6E" w14:textId="332C2BB4" w:rsidR="000702C6" w:rsidRPr="004A50B8" w:rsidRDefault="000702C6" w:rsidP="000702C6">
      <w:pPr>
        <w:pStyle w:val="Caption"/>
      </w:pPr>
      <w:bookmarkStart w:id="271" w:name="_Toc103766738"/>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31</w:t>
      </w:r>
      <w:r>
        <w:rPr>
          <w:noProof/>
        </w:rPr>
        <w:fldChar w:fldCharType="end"/>
      </w:r>
      <w:r w:rsidRPr="00702453">
        <w:t xml:space="preserve">: </w:t>
      </w:r>
      <w:r>
        <w:t>Input Signal mappings of Function</w:t>
      </w:r>
      <w:bookmarkEnd w:id="271"/>
      <w:r>
        <w:t xml:space="preserve"> </w:t>
      </w:r>
    </w:p>
    <w:p w14:paraId="763C2F1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E6BFD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70A67C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9C5E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9BC1D3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BA82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F248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A389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922D7"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A57DD" w14:textId="77777777" w:rsidR="000702C6" w:rsidRDefault="000702C6" w:rsidP="00767670">
            <w:pPr>
              <w:rPr>
                <w:rFonts w:cs="Arial"/>
                <w:b/>
                <w:bCs/>
                <w:color w:val="000000"/>
              </w:rPr>
            </w:pPr>
            <w:r>
              <w:rPr>
                <w:rFonts w:cs="Arial"/>
                <w:b/>
                <w:bCs/>
                <w:color w:val="000000"/>
              </w:rPr>
              <w:t>Connection</w:t>
            </w:r>
          </w:p>
          <w:p w14:paraId="0DC9974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03E45C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B870F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D3566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8E99476" wp14:editId="23F13CD3">
                  <wp:extent cx="203200" cy="203200"/>
                  <wp:effectExtent l="0" t="0" r="0" b="0"/>
                  <wp:docPr id="105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LSG_ISC_BatterySize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A5911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D097C"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21AEDE" w14:textId="77777777" w:rsidR="00EB1D44" w:rsidRDefault="00EB1D44"/>
        </w:tc>
      </w:tr>
      <w:tr w:rsidR="000702C6" w:rsidRPr="00B3499B" w14:paraId="1825485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08AA6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7F197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8B728D7" wp14:editId="25A6B72B">
                  <wp:extent cx="203200" cy="203200"/>
                  <wp:effectExtent l="0" t="0" r="0" b="0"/>
                  <wp:docPr id="105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LSG_ISC_BatterySoCQualityFactor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0030C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5B7677"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DC93F7" w14:textId="77777777" w:rsidR="00EB1D44" w:rsidRDefault="00EB1D44"/>
        </w:tc>
      </w:tr>
      <w:tr w:rsidR="000702C6" w:rsidRPr="00B3499B" w14:paraId="5117C2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54203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65DC0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7CDB83A" wp14:editId="7A21471C">
                  <wp:extent cx="203200" cy="203200"/>
                  <wp:effectExtent l="0" t="0" r="0" b="0"/>
                  <wp:docPr id="105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LSG_ISC_BatteryStateFault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B74C9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02185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6CB990" w14:textId="77777777" w:rsidR="00EB1D44" w:rsidRDefault="00EB1D44"/>
        </w:tc>
      </w:tr>
      <w:tr w:rsidR="000702C6" w:rsidRPr="00B3499B" w14:paraId="336EBDD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7E0B6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89465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9B1E64B" wp14:editId="68DCC574">
                  <wp:extent cx="203200" cy="203200"/>
                  <wp:effectExtent l="0" t="0" r="0" b="0"/>
                  <wp:docPr id="105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LSG_ISC_BatterySoC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5C471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0A5E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8A9478" w14:textId="77777777" w:rsidR="00EB1D44" w:rsidRDefault="00EB1D44"/>
        </w:tc>
      </w:tr>
      <w:tr w:rsidR="000702C6" w:rsidRPr="00B3499B" w14:paraId="6259FF2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760A2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FFEE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88FD6CB" wp14:editId="413019EA">
                  <wp:extent cx="203200" cy="203200"/>
                  <wp:effectExtent l="0" t="0" r="0" b="0"/>
                  <wp:docPr id="106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LSG_ISC_BatteryTemperature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92355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1418A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02894D" w14:textId="77777777" w:rsidR="00EB1D44" w:rsidRDefault="00EB1D44"/>
        </w:tc>
      </w:tr>
      <w:tr w:rsidR="000702C6" w:rsidRPr="00B3499B" w14:paraId="2748944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9E5AC7" w14:textId="3B29BDA7" w:rsidR="000702C6" w:rsidRPr="00B3499B" w:rsidRDefault="00B111A7" w:rsidP="00767670">
            <w:pPr>
              <w:rPr>
                <w:rFonts w:cs="Arial"/>
                <w:bCs/>
                <w:color w:val="808080" w:themeColor="background1" w:themeShade="80"/>
                <w:sz w:val="16"/>
                <w:szCs w:val="14"/>
              </w:rPr>
            </w:pPr>
            <w:hyperlink r:id="rId7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0D5571" w14:textId="3E8BA74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39F0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66C4ABF" w14:textId="1765613F" w:rsidR="000702C6" w:rsidRPr="00C000B2" w:rsidRDefault="000702C6" w:rsidP="000702C6">
      <w:pPr>
        <w:jc w:val="center"/>
        <w:rPr>
          <w:b/>
          <w:noProof/>
        </w:rPr>
      </w:pPr>
      <w:bookmarkStart w:id="272" w:name="_Toc10376673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32</w:t>
      </w:r>
      <w:r w:rsidRPr="00C000B2">
        <w:rPr>
          <w:b/>
          <w:noProof/>
        </w:rPr>
        <w:fldChar w:fldCharType="end"/>
      </w:r>
      <w:r w:rsidRPr="00C000B2">
        <w:rPr>
          <w:b/>
          <w:noProof/>
        </w:rPr>
        <w:t>: Output Signal mappings of Function</w:t>
      </w:r>
      <w:bookmarkEnd w:id="272"/>
      <w:r w:rsidRPr="00C000B2">
        <w:rPr>
          <w:b/>
          <w:noProof/>
        </w:rPr>
        <w:t xml:space="preserve"> </w:t>
      </w:r>
    </w:p>
    <w:p w14:paraId="237C3FA7" w14:textId="77777777" w:rsidR="00072314" w:rsidRDefault="00072314" w:rsidP="00072314">
      <w:pPr>
        <w:pStyle w:val="Heading6"/>
        <w:keepNext w:val="0"/>
        <w:tabs>
          <w:tab w:val="clear" w:pos="900"/>
          <w:tab w:val="left" w:pos="709"/>
        </w:tabs>
        <w:spacing w:before="240"/>
      </w:pPr>
      <w:r>
        <w:t>Parameters</w:t>
      </w:r>
    </w:p>
    <w:p w14:paraId="70A2C15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EDFC7A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FB093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Monitor Battery SoC</w:t>
      </w:r>
    </w:p>
    <w:p w14:paraId="0E9C672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12D3E0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FB12845"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A62D2D5" w14:textId="77777777" w:rsidR="008C50D1" w:rsidRPr="005F3A49" w:rsidRDefault="008C50D1" w:rsidP="00702F62">
      <w:pPr>
        <w:pStyle w:val="Heading4"/>
        <w:keepNext w:val="0"/>
        <w:tabs>
          <w:tab w:val="clear" w:pos="900"/>
          <w:tab w:val="left" w:pos="709"/>
        </w:tabs>
        <w:spacing w:before="240"/>
      </w:pPr>
      <w:bookmarkStart w:id="273" w:name="_Toc103766551"/>
      <w:r w:rsidRPr="005F3A49">
        <w:rPr>
          <w:lang w:val="en-GB"/>
        </w:rPr>
        <w:t xml:space="preserve">Technology Function </w:t>
      </w:r>
      <w:r>
        <w:rPr>
          <w:noProof/>
        </w:rPr>
        <w:drawing>
          <wp:inline distT="0" distB="0" distL="0" distR="0" wp14:anchorId="6D5EFCB3" wp14:editId="70113EEF">
            <wp:extent cx="203200" cy="203200"/>
            <wp:effectExtent l="0" t="0" r="0" b="0"/>
            <wp:docPr id="106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Perimeter/CSM Alarm</w:t>
      </w:r>
      <w:bookmarkEnd w:id="273"/>
      <w:r w:rsidRPr="005F3A49">
        <w:rPr>
          <w:lang w:val="en-GB"/>
        </w:rPr>
        <w:t xml:space="preserve"> </w:t>
      </w:r>
    </w:p>
    <w:p w14:paraId="2C3F0135" w14:textId="77777777" w:rsidR="005F4E20" w:rsidRDefault="005F4E20" w:rsidP="00720A45">
      <w:pPr>
        <w:rPr>
          <w:highlight w:val="green"/>
        </w:rPr>
      </w:pPr>
    </w:p>
    <w:p w14:paraId="081E2134" w14:textId="77777777" w:rsidR="009C3237" w:rsidRDefault="009C3237" w:rsidP="009C3237">
      <w:pPr>
        <w:pStyle w:val="BodyText"/>
      </w:pPr>
      <w:r w:rsidRPr="00F33853">
        <w:t>Provide Perimeter Alarm (CSM)</w:t>
      </w:r>
    </w:p>
    <w:p w14:paraId="06EC7E4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B5B1C7" w14:textId="77777777" w:rsidR="000702C6" w:rsidRPr="000702C6" w:rsidRDefault="000702C6" w:rsidP="00720A45">
      <w:pPr>
        <w:rPr>
          <w:b/>
          <w:bCs/>
          <w:color w:val="FF0000"/>
        </w:rPr>
      </w:pPr>
    </w:p>
    <w:p w14:paraId="0A71F16B" w14:textId="77777777" w:rsidR="00072314" w:rsidRDefault="00072314" w:rsidP="00072314">
      <w:pPr>
        <w:pStyle w:val="Heading6"/>
        <w:keepNext w:val="0"/>
        <w:tabs>
          <w:tab w:val="clear" w:pos="900"/>
          <w:tab w:val="left" w:pos="709"/>
        </w:tabs>
        <w:spacing w:before="240"/>
        <w:rPr>
          <w:lang w:val="en-GB"/>
        </w:rPr>
      </w:pPr>
      <w:r>
        <w:rPr>
          <w:lang w:val="en-GB"/>
        </w:rPr>
        <w:t>Inputs</w:t>
      </w:r>
    </w:p>
    <w:p w14:paraId="50474C58"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A48A7D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5B646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D26BA73" w14:textId="77777777" w:rsidR="00072314" w:rsidRDefault="00072314" w:rsidP="00072314">
      <w:pPr>
        <w:pStyle w:val="Heading6"/>
        <w:keepNext w:val="0"/>
        <w:tabs>
          <w:tab w:val="clear" w:pos="900"/>
          <w:tab w:val="left" w:pos="709"/>
        </w:tabs>
        <w:spacing w:before="240"/>
      </w:pPr>
      <w:r>
        <w:t>Parameters</w:t>
      </w:r>
    </w:p>
    <w:p w14:paraId="11CBA61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CB0AC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0DC881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Provide Perimeter/CSM Alarm </w:t>
      </w:r>
    </w:p>
    <w:p w14:paraId="175EADA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637E5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964F026"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05DC396" w14:textId="695C63EC" w:rsidR="008C50D1" w:rsidRPr="005F3A49" w:rsidRDefault="008C50D1" w:rsidP="00702F62">
      <w:pPr>
        <w:pStyle w:val="Heading4"/>
        <w:keepNext w:val="0"/>
        <w:tabs>
          <w:tab w:val="clear" w:pos="900"/>
          <w:tab w:val="left" w:pos="709"/>
        </w:tabs>
        <w:spacing w:before="240"/>
      </w:pPr>
      <w:bookmarkStart w:id="274" w:name="_Toc103766552"/>
      <w:r w:rsidRPr="005F3A49">
        <w:rPr>
          <w:lang w:val="en-GB"/>
        </w:rPr>
        <w:t xml:space="preserve">Technology Function </w:t>
      </w:r>
      <w:r>
        <w:rPr>
          <w:noProof/>
        </w:rPr>
        <w:drawing>
          <wp:inline distT="0" distB="0" distL="0" distR="0" wp14:anchorId="60A843D8" wp14:editId="323F9A66">
            <wp:extent cx="203200" cy="203200"/>
            <wp:effectExtent l="0" t="0" r="0" b="0"/>
            <wp:docPr id="106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Power Source </w:t>
      </w:r>
      <w:r w:rsidR="003C4093">
        <w:rPr>
          <w:lang w:val="en-GB"/>
        </w:rPr>
        <w:t>–</w:t>
      </w:r>
      <w:r w:rsidRPr="005F3A49">
        <w:rPr>
          <w:lang w:val="en-GB"/>
        </w:rPr>
        <w:t xml:space="preserve"> Overall</w:t>
      </w:r>
      <w:bookmarkEnd w:id="274"/>
    </w:p>
    <w:p w14:paraId="68252CE7" w14:textId="77777777" w:rsidR="005F4E20" w:rsidRDefault="005F4E20" w:rsidP="00720A45">
      <w:pPr>
        <w:rPr>
          <w:highlight w:val="green"/>
        </w:rPr>
      </w:pPr>
    </w:p>
    <w:p w14:paraId="75388AD5" w14:textId="77777777" w:rsidR="009C3237" w:rsidRDefault="009C3237" w:rsidP="009C3237">
      <w:pPr>
        <w:pStyle w:val="BodyText"/>
      </w:pPr>
      <w:r w:rsidRPr="00F33853">
        <w:t>To show all Power Source input/ouput signals</w:t>
      </w:r>
    </w:p>
    <w:p w14:paraId="1533035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11310AB" w14:textId="77777777" w:rsidR="000702C6" w:rsidRPr="000702C6" w:rsidRDefault="000702C6" w:rsidP="00720A45">
      <w:pPr>
        <w:rPr>
          <w:b/>
          <w:bCs/>
          <w:color w:val="FF0000"/>
        </w:rPr>
      </w:pPr>
    </w:p>
    <w:p w14:paraId="33734C95" w14:textId="77777777" w:rsidR="00072314" w:rsidRDefault="00072314" w:rsidP="00072314">
      <w:pPr>
        <w:pStyle w:val="Heading6"/>
        <w:keepNext w:val="0"/>
        <w:tabs>
          <w:tab w:val="clear" w:pos="900"/>
          <w:tab w:val="left" w:pos="709"/>
        </w:tabs>
        <w:spacing w:before="240"/>
        <w:rPr>
          <w:lang w:val="en-GB"/>
        </w:rPr>
      </w:pPr>
      <w:r>
        <w:rPr>
          <w:lang w:val="en-GB"/>
        </w:rPr>
        <w:t>Inputs</w:t>
      </w:r>
    </w:p>
    <w:p w14:paraId="694DCF8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A66D48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EB73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6364DF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31C7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73B7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166A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CCCE5"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D430F"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472766F"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8983D9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59440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92EDAC" w14:textId="77777777" w:rsidR="000702C6" w:rsidRPr="00AE55BD" w:rsidRDefault="000702C6" w:rsidP="00767670">
            <w:pPr>
              <w:rPr>
                <w:rFonts w:cs="Arial"/>
                <w:color w:val="000000" w:themeColor="text1"/>
                <w:sz w:val="16"/>
                <w:szCs w:val="14"/>
              </w:rPr>
            </w:pPr>
            <w:r>
              <w:rPr>
                <w:noProof/>
              </w:rPr>
              <w:drawing>
                <wp:inline distT="0" distB="0" distL="0" distR="0" wp14:anchorId="4D13083B" wp14:editId="6E2F9CB8">
                  <wp:extent cx="203200" cy="203200"/>
                  <wp:effectExtent l="0" t="0" r="0" b="0"/>
                  <wp:docPr id="106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LSG_ISC_RemoteViewMode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4BD8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D76F96"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E07FEB" w14:textId="77777777" w:rsidR="00EB1D44" w:rsidRDefault="00EB1D44"/>
        </w:tc>
      </w:tr>
      <w:tr w:rsidR="000702C6" w:rsidRPr="00B3499B" w14:paraId="2FE1D1E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7F1D20" w14:textId="6FCC4642" w:rsidR="000702C6" w:rsidRPr="00B3499B" w:rsidRDefault="00B111A7" w:rsidP="00767670">
            <w:pPr>
              <w:rPr>
                <w:rFonts w:cs="Arial"/>
                <w:bCs/>
                <w:color w:val="808080" w:themeColor="background1" w:themeShade="80"/>
                <w:sz w:val="16"/>
                <w:szCs w:val="14"/>
              </w:rPr>
            </w:pPr>
            <w:hyperlink r:id="rId7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D1D9B" w14:textId="50C28952"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B599F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53E9E4E" w14:textId="42386941" w:rsidR="000702C6" w:rsidRPr="004A50B8" w:rsidRDefault="000702C6" w:rsidP="000702C6">
      <w:pPr>
        <w:pStyle w:val="Caption"/>
      </w:pPr>
      <w:bookmarkStart w:id="275" w:name="_Toc10376674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33</w:t>
      </w:r>
      <w:r>
        <w:rPr>
          <w:noProof/>
        </w:rPr>
        <w:fldChar w:fldCharType="end"/>
      </w:r>
      <w:r w:rsidRPr="00702453">
        <w:t xml:space="preserve">: </w:t>
      </w:r>
      <w:r>
        <w:t>Input Signal mappings of Function</w:t>
      </w:r>
      <w:bookmarkEnd w:id="275"/>
      <w:r>
        <w:t xml:space="preserve"> </w:t>
      </w:r>
    </w:p>
    <w:p w14:paraId="4E4BD4D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308F3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E94BA79"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35F1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6E9544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26CC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2F5D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D145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21708"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EA8E68" w14:textId="77777777" w:rsidR="000702C6" w:rsidRDefault="000702C6" w:rsidP="00767670">
            <w:pPr>
              <w:rPr>
                <w:rFonts w:cs="Arial"/>
                <w:b/>
                <w:bCs/>
                <w:color w:val="000000"/>
              </w:rPr>
            </w:pPr>
            <w:r>
              <w:rPr>
                <w:rFonts w:cs="Arial"/>
                <w:b/>
                <w:bCs/>
                <w:color w:val="000000"/>
              </w:rPr>
              <w:t>Connection</w:t>
            </w:r>
          </w:p>
          <w:p w14:paraId="5B66196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DA22FB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538CD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4F454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39C1E27" wp14:editId="073D99CF">
                  <wp:extent cx="203200" cy="203200"/>
                  <wp:effectExtent l="0" t="0" r="0" b="0"/>
                  <wp:docPr id="106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LSG_ISC_SourceStatus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22D7D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C0364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EEA7A4" w14:textId="77777777" w:rsidR="00EB1D44" w:rsidRDefault="00EB1D44"/>
        </w:tc>
      </w:tr>
      <w:tr w:rsidR="000702C6" w:rsidRPr="00B3499B" w14:paraId="2D5DBA7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D8A7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61B9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142534B" wp14:editId="48824DD2">
                  <wp:extent cx="203200" cy="203200"/>
                  <wp:effectExtent l="0" t="0" r="0" b="0"/>
                  <wp:docPr id="107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LSG_ISC_Relay Switch</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DE908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5B8F4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94FA93" w14:textId="77777777" w:rsidR="00EB1D44" w:rsidRDefault="00EB1D44"/>
        </w:tc>
      </w:tr>
      <w:tr w:rsidR="000702C6" w:rsidRPr="00B3499B" w14:paraId="300539A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C616C7" w14:textId="4EA56A71" w:rsidR="000702C6" w:rsidRPr="00B3499B" w:rsidRDefault="00B111A7" w:rsidP="00767670">
            <w:pPr>
              <w:rPr>
                <w:rFonts w:cs="Arial"/>
                <w:bCs/>
                <w:color w:val="808080" w:themeColor="background1" w:themeShade="80"/>
                <w:sz w:val="16"/>
                <w:szCs w:val="14"/>
              </w:rPr>
            </w:pPr>
            <w:hyperlink r:id="rId7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64C40E" w14:textId="49BA26B9"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C23F5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382CE2F" w14:textId="7A7A7A00" w:rsidR="000702C6" w:rsidRPr="00C000B2" w:rsidRDefault="000702C6" w:rsidP="000702C6">
      <w:pPr>
        <w:jc w:val="center"/>
        <w:rPr>
          <w:b/>
          <w:noProof/>
        </w:rPr>
      </w:pPr>
      <w:bookmarkStart w:id="276" w:name="_Toc10376674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34</w:t>
      </w:r>
      <w:r w:rsidRPr="00C000B2">
        <w:rPr>
          <w:b/>
          <w:noProof/>
        </w:rPr>
        <w:fldChar w:fldCharType="end"/>
      </w:r>
      <w:r w:rsidRPr="00C000B2">
        <w:rPr>
          <w:b/>
          <w:noProof/>
        </w:rPr>
        <w:t>: Output Signal mappings of Function</w:t>
      </w:r>
      <w:bookmarkEnd w:id="276"/>
      <w:r w:rsidRPr="00C000B2">
        <w:rPr>
          <w:b/>
          <w:noProof/>
        </w:rPr>
        <w:t xml:space="preserve"> </w:t>
      </w:r>
    </w:p>
    <w:p w14:paraId="5C2CB238" w14:textId="77777777" w:rsidR="00072314" w:rsidRDefault="00072314" w:rsidP="00072314">
      <w:pPr>
        <w:pStyle w:val="Heading6"/>
        <w:keepNext w:val="0"/>
        <w:tabs>
          <w:tab w:val="clear" w:pos="900"/>
          <w:tab w:val="left" w:pos="709"/>
        </w:tabs>
        <w:spacing w:before="240"/>
      </w:pPr>
      <w:r>
        <w:t>Parameters</w:t>
      </w:r>
    </w:p>
    <w:p w14:paraId="39BE03A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9A015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D5D5AA7" w14:textId="713A9A82"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Power Source </w:t>
      </w:r>
      <w:r w:rsidR="003C4093">
        <w:rPr>
          <w:rFonts w:cs="Arial"/>
        </w:rPr>
        <w:t>–</w:t>
      </w:r>
      <w:r>
        <w:rPr>
          <w:rFonts w:cs="Arial"/>
        </w:rPr>
        <w:t xml:space="preserve"> Overall</w:t>
      </w:r>
    </w:p>
    <w:p w14:paraId="216B76F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BE867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23A572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32F5D86" w14:textId="77777777" w:rsidR="008C50D1" w:rsidRPr="005F3A49" w:rsidRDefault="008C50D1" w:rsidP="00702F62">
      <w:pPr>
        <w:pStyle w:val="Heading4"/>
        <w:keepNext w:val="0"/>
        <w:tabs>
          <w:tab w:val="clear" w:pos="900"/>
          <w:tab w:val="left" w:pos="709"/>
        </w:tabs>
        <w:spacing w:before="240"/>
      </w:pPr>
      <w:bookmarkStart w:id="277" w:name="_Toc103766553"/>
      <w:r w:rsidRPr="005F3A49">
        <w:rPr>
          <w:lang w:val="en-GB"/>
        </w:rPr>
        <w:t xml:space="preserve">Technology Function </w:t>
      </w:r>
      <w:r>
        <w:rPr>
          <w:noProof/>
        </w:rPr>
        <w:drawing>
          <wp:inline distT="0" distB="0" distL="0" distR="0" wp14:anchorId="49F04881" wp14:editId="221A6730">
            <wp:extent cx="203200" cy="203200"/>
            <wp:effectExtent l="0" t="0" r="0" b="0"/>
            <wp:docPr id="10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Send Perimeter Alarm Status to ECUs</w:t>
      </w:r>
      <w:bookmarkEnd w:id="277"/>
    </w:p>
    <w:p w14:paraId="6B23A10A" w14:textId="77777777" w:rsidR="005F4E20" w:rsidRDefault="005F4E20" w:rsidP="00720A45">
      <w:pPr>
        <w:rPr>
          <w:highlight w:val="green"/>
        </w:rPr>
      </w:pPr>
    </w:p>
    <w:p w14:paraId="50E5E1C9" w14:textId="77777777" w:rsidR="009C3237" w:rsidRDefault="009C3237" w:rsidP="009C3237">
      <w:pPr>
        <w:pStyle w:val="BodyText"/>
      </w:pPr>
      <w:r w:rsidRPr="00F33853">
        <w:t>The DAT shall request operation of the cameras when requested by the BCM or ECG</w:t>
      </w:r>
    </w:p>
    <w:p w14:paraId="1E13BE4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6767C1B" w14:textId="77777777" w:rsidR="000702C6" w:rsidRPr="000702C6" w:rsidRDefault="000702C6" w:rsidP="00720A45">
      <w:pPr>
        <w:rPr>
          <w:b/>
          <w:bCs/>
          <w:color w:val="FF0000"/>
        </w:rPr>
      </w:pPr>
    </w:p>
    <w:p w14:paraId="3A84165D" w14:textId="77777777" w:rsidR="00072314" w:rsidRDefault="00072314" w:rsidP="00072314">
      <w:pPr>
        <w:pStyle w:val="Heading6"/>
        <w:keepNext w:val="0"/>
        <w:tabs>
          <w:tab w:val="clear" w:pos="900"/>
          <w:tab w:val="left" w:pos="709"/>
        </w:tabs>
        <w:spacing w:before="240"/>
        <w:rPr>
          <w:lang w:val="en-GB"/>
        </w:rPr>
      </w:pPr>
      <w:r>
        <w:rPr>
          <w:lang w:val="en-GB"/>
        </w:rPr>
        <w:t>Inputs</w:t>
      </w:r>
    </w:p>
    <w:p w14:paraId="785ABFA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C78648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1B4911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E297B3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2EEC3B"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50B025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8900C" w14:textId="77777777" w:rsidR="000702C6" w:rsidRPr="00B3499B" w:rsidRDefault="000702C6" w:rsidP="00767670">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AF67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F53A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A29A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BE325" w14:textId="77777777" w:rsidR="000702C6" w:rsidRDefault="000702C6" w:rsidP="00767670">
            <w:pPr>
              <w:rPr>
                <w:rFonts w:cs="Arial"/>
                <w:b/>
                <w:bCs/>
                <w:color w:val="000000"/>
              </w:rPr>
            </w:pPr>
            <w:r>
              <w:rPr>
                <w:rFonts w:cs="Arial"/>
                <w:b/>
                <w:bCs/>
                <w:color w:val="000000"/>
              </w:rPr>
              <w:t>Connection</w:t>
            </w:r>
          </w:p>
          <w:p w14:paraId="6DA60497"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5F1E30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65128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849FD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9F56C9C" wp14:editId="07548427">
                  <wp:extent cx="203200" cy="203200"/>
                  <wp:effectExtent l="0" t="0" r="0" b="0"/>
                  <wp:docPr id="107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LSG_ISC_ThreatEvent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F5741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7386E5"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0AF8A6" w14:textId="77777777" w:rsidR="00EB1D44" w:rsidRDefault="00EB1D44"/>
        </w:tc>
      </w:tr>
      <w:tr w:rsidR="000702C6" w:rsidRPr="00B3499B" w14:paraId="18CB0BE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9E6A04" w14:textId="16C10582" w:rsidR="000702C6" w:rsidRPr="00B3499B" w:rsidRDefault="00B111A7" w:rsidP="00767670">
            <w:pPr>
              <w:rPr>
                <w:rFonts w:cs="Arial"/>
                <w:bCs/>
                <w:color w:val="808080" w:themeColor="background1" w:themeShade="80"/>
                <w:sz w:val="16"/>
                <w:szCs w:val="14"/>
              </w:rPr>
            </w:pPr>
            <w:hyperlink r:id="rId7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5EE53" w14:textId="786E2D9E"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A4BBF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0957B35" w14:textId="70CE3DFA" w:rsidR="000702C6" w:rsidRPr="00C000B2" w:rsidRDefault="000702C6" w:rsidP="000702C6">
      <w:pPr>
        <w:jc w:val="center"/>
        <w:rPr>
          <w:b/>
          <w:noProof/>
        </w:rPr>
      </w:pPr>
      <w:bookmarkStart w:id="278" w:name="_Toc10376674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35</w:t>
      </w:r>
      <w:r w:rsidRPr="00C000B2">
        <w:rPr>
          <w:b/>
          <w:noProof/>
        </w:rPr>
        <w:fldChar w:fldCharType="end"/>
      </w:r>
      <w:r w:rsidRPr="00C000B2">
        <w:rPr>
          <w:b/>
          <w:noProof/>
        </w:rPr>
        <w:t>: Output Signal mappings of Function</w:t>
      </w:r>
      <w:bookmarkEnd w:id="278"/>
      <w:r w:rsidRPr="00C000B2">
        <w:rPr>
          <w:b/>
          <w:noProof/>
        </w:rPr>
        <w:t xml:space="preserve"> </w:t>
      </w:r>
    </w:p>
    <w:p w14:paraId="41A4809D" w14:textId="77777777" w:rsidR="00072314" w:rsidRDefault="00072314" w:rsidP="00072314">
      <w:pPr>
        <w:pStyle w:val="Heading6"/>
        <w:keepNext w:val="0"/>
        <w:tabs>
          <w:tab w:val="clear" w:pos="900"/>
          <w:tab w:val="left" w:pos="709"/>
        </w:tabs>
        <w:spacing w:before="240"/>
      </w:pPr>
      <w:r>
        <w:t>Parameters</w:t>
      </w:r>
    </w:p>
    <w:p w14:paraId="5EE6D12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7F21E3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7D9FB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Send Perimeter Alarm Status to ECUs</w:t>
      </w:r>
    </w:p>
    <w:p w14:paraId="3464D56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5B5A3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A181C5"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0FC3177" w14:textId="77777777" w:rsidR="008C50D1" w:rsidRPr="005F3A49" w:rsidRDefault="008C50D1" w:rsidP="00702F62">
      <w:pPr>
        <w:pStyle w:val="Heading4"/>
        <w:keepNext w:val="0"/>
        <w:tabs>
          <w:tab w:val="clear" w:pos="900"/>
          <w:tab w:val="left" w:pos="709"/>
        </w:tabs>
        <w:spacing w:before="240"/>
      </w:pPr>
      <w:bookmarkStart w:id="279" w:name="_Toc103766554"/>
      <w:r w:rsidRPr="005F3A49">
        <w:rPr>
          <w:lang w:val="en-GB"/>
        </w:rPr>
        <w:t xml:space="preserve">Technology Function </w:t>
      </w:r>
      <w:r>
        <w:rPr>
          <w:noProof/>
        </w:rPr>
        <w:drawing>
          <wp:inline distT="0" distB="0" distL="0" distR="0" wp14:anchorId="505E79B9" wp14:editId="537098D4">
            <wp:extent cx="203200" cy="203200"/>
            <wp:effectExtent l="0" t="0" r="0" b="0"/>
            <wp:docPr id="10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Monitor Battery SOC</w:t>
      </w:r>
      <w:bookmarkEnd w:id="279"/>
    </w:p>
    <w:p w14:paraId="26028656" w14:textId="77777777" w:rsidR="005F4E20" w:rsidRDefault="005F4E20" w:rsidP="00720A45">
      <w:pPr>
        <w:rPr>
          <w:highlight w:val="green"/>
        </w:rPr>
      </w:pPr>
    </w:p>
    <w:p w14:paraId="49E85E7E" w14:textId="77777777" w:rsidR="009C3237" w:rsidRDefault="009C3237" w:rsidP="009C3237">
      <w:pPr>
        <w:pStyle w:val="BodyText"/>
      </w:pPr>
      <w:r w:rsidRPr="00F33853">
        <w:t>Monitor vehicle battery SoC</w:t>
      </w:r>
    </w:p>
    <w:p w14:paraId="727DEC0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3D4A3BB" w14:textId="77777777" w:rsidR="000702C6" w:rsidRPr="000702C6" w:rsidRDefault="000702C6" w:rsidP="00720A45">
      <w:pPr>
        <w:rPr>
          <w:b/>
          <w:bCs/>
          <w:color w:val="FF0000"/>
        </w:rPr>
      </w:pPr>
    </w:p>
    <w:p w14:paraId="6F9A1905" w14:textId="77777777" w:rsidR="00072314" w:rsidRDefault="00072314" w:rsidP="00072314">
      <w:pPr>
        <w:pStyle w:val="Heading6"/>
        <w:keepNext w:val="0"/>
        <w:tabs>
          <w:tab w:val="clear" w:pos="900"/>
          <w:tab w:val="left" w:pos="709"/>
        </w:tabs>
        <w:spacing w:before="240"/>
        <w:rPr>
          <w:lang w:val="en-GB"/>
        </w:rPr>
      </w:pPr>
      <w:r>
        <w:rPr>
          <w:lang w:val="en-GB"/>
        </w:rPr>
        <w:t>Inputs</w:t>
      </w:r>
    </w:p>
    <w:p w14:paraId="05BEB7BA"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61DC38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B050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326FEE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3CD6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C54F8"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4726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6B29C"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7F03E8"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78C5B112"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63E20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0E4F1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FE1242" w14:textId="77777777" w:rsidR="000702C6" w:rsidRPr="00AE55BD" w:rsidRDefault="000702C6" w:rsidP="00767670">
            <w:pPr>
              <w:rPr>
                <w:rFonts w:cs="Arial"/>
                <w:color w:val="000000" w:themeColor="text1"/>
                <w:sz w:val="16"/>
                <w:szCs w:val="14"/>
              </w:rPr>
            </w:pPr>
            <w:r>
              <w:rPr>
                <w:noProof/>
              </w:rPr>
              <w:drawing>
                <wp:inline distT="0" distB="0" distL="0" distR="0" wp14:anchorId="21A3E910" wp14:editId="2830E1CE">
                  <wp:extent cx="203200" cy="203200"/>
                  <wp:effectExtent l="0" t="0" r="0" b="0"/>
                  <wp:docPr id="107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BSBattSOC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F381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749C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055FEE" w14:textId="77777777" w:rsidR="00EB1D44" w:rsidRDefault="00EB1D44"/>
        </w:tc>
      </w:tr>
      <w:tr w:rsidR="000702C6" w:rsidRPr="00B3499B" w14:paraId="6CDDC0F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625BFD" w14:textId="17D1F9E8" w:rsidR="000702C6" w:rsidRPr="00B3499B" w:rsidRDefault="00B111A7" w:rsidP="00767670">
            <w:pPr>
              <w:rPr>
                <w:rFonts w:cs="Arial"/>
                <w:bCs/>
                <w:color w:val="808080" w:themeColor="background1" w:themeShade="80"/>
                <w:sz w:val="16"/>
                <w:szCs w:val="14"/>
              </w:rPr>
            </w:pPr>
            <w:hyperlink r:id="rId7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6FCAF6" w14:textId="4EDC1C5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9EED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241CFBB" w14:textId="603C2904" w:rsidR="000702C6" w:rsidRPr="004A50B8" w:rsidRDefault="000702C6" w:rsidP="000702C6">
      <w:pPr>
        <w:pStyle w:val="Caption"/>
      </w:pPr>
      <w:bookmarkStart w:id="280" w:name="_Toc103766743"/>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36</w:t>
      </w:r>
      <w:r>
        <w:rPr>
          <w:noProof/>
        </w:rPr>
        <w:fldChar w:fldCharType="end"/>
      </w:r>
      <w:r w:rsidRPr="00702453">
        <w:t xml:space="preserve">: </w:t>
      </w:r>
      <w:r>
        <w:t>Input Signal mappings of Function</w:t>
      </w:r>
      <w:bookmarkEnd w:id="280"/>
      <w:r>
        <w:t xml:space="preserve"> </w:t>
      </w:r>
    </w:p>
    <w:p w14:paraId="01CAEB5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0B40BA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03495D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EE5D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751C0A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440A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021D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E92D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501C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0F7F1" w14:textId="77777777" w:rsidR="000702C6" w:rsidRDefault="000702C6" w:rsidP="00767670">
            <w:pPr>
              <w:rPr>
                <w:rFonts w:cs="Arial"/>
                <w:b/>
                <w:bCs/>
                <w:color w:val="000000"/>
              </w:rPr>
            </w:pPr>
            <w:r>
              <w:rPr>
                <w:rFonts w:cs="Arial"/>
                <w:b/>
                <w:bCs/>
                <w:color w:val="000000"/>
              </w:rPr>
              <w:t>Connection</w:t>
            </w:r>
          </w:p>
          <w:p w14:paraId="4854C68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AE2873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59823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E4677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6537140" wp14:editId="7A2CA726">
                  <wp:extent cx="203200" cy="203200"/>
                  <wp:effectExtent l="0" t="0" r="0" b="0"/>
                  <wp:docPr id="108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BSBattSOC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614B7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9FAC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360174" w14:textId="77777777" w:rsidR="00EB1D44" w:rsidRDefault="00EB1D44"/>
        </w:tc>
      </w:tr>
      <w:tr w:rsidR="000702C6" w:rsidRPr="00B3499B" w14:paraId="40D8CE2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6A6581" w14:textId="0BBA77AE" w:rsidR="000702C6" w:rsidRPr="00B3499B" w:rsidRDefault="00B111A7" w:rsidP="00767670">
            <w:pPr>
              <w:rPr>
                <w:rFonts w:cs="Arial"/>
                <w:bCs/>
                <w:color w:val="808080" w:themeColor="background1" w:themeShade="80"/>
                <w:sz w:val="16"/>
                <w:szCs w:val="14"/>
              </w:rPr>
            </w:pPr>
            <w:hyperlink r:id="rId8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C4F0DD" w14:textId="018AA48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9107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869F88C" w14:textId="61722D20" w:rsidR="000702C6" w:rsidRPr="00C000B2" w:rsidRDefault="000702C6" w:rsidP="000702C6">
      <w:pPr>
        <w:jc w:val="center"/>
        <w:rPr>
          <w:b/>
          <w:noProof/>
        </w:rPr>
      </w:pPr>
      <w:bookmarkStart w:id="281" w:name="_Toc10376674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37</w:t>
      </w:r>
      <w:r w:rsidRPr="00C000B2">
        <w:rPr>
          <w:b/>
          <w:noProof/>
        </w:rPr>
        <w:fldChar w:fldCharType="end"/>
      </w:r>
      <w:r w:rsidRPr="00C000B2">
        <w:rPr>
          <w:b/>
          <w:noProof/>
        </w:rPr>
        <w:t>: Output Signal mappings of Function</w:t>
      </w:r>
      <w:bookmarkEnd w:id="281"/>
      <w:r w:rsidRPr="00C000B2">
        <w:rPr>
          <w:b/>
          <w:noProof/>
        </w:rPr>
        <w:t xml:space="preserve"> </w:t>
      </w:r>
    </w:p>
    <w:p w14:paraId="74710426" w14:textId="77777777" w:rsidR="00072314" w:rsidRDefault="00072314" w:rsidP="00072314">
      <w:pPr>
        <w:pStyle w:val="Heading6"/>
        <w:keepNext w:val="0"/>
        <w:tabs>
          <w:tab w:val="clear" w:pos="900"/>
          <w:tab w:val="left" w:pos="709"/>
        </w:tabs>
        <w:spacing w:before="240"/>
      </w:pPr>
      <w:r>
        <w:t>Parameters</w:t>
      </w:r>
    </w:p>
    <w:p w14:paraId="2EB9183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DE3044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27A26E"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dentified for Function Monitor Battery SOC</w:t>
      </w:r>
    </w:p>
    <w:p w14:paraId="608F4E3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4B8A8A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B2A5D70"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34F8500" w14:textId="77777777" w:rsidR="008C50D1" w:rsidRPr="005F3A49" w:rsidRDefault="008C50D1" w:rsidP="00702F62">
      <w:pPr>
        <w:pStyle w:val="Heading4"/>
        <w:keepNext w:val="0"/>
        <w:tabs>
          <w:tab w:val="clear" w:pos="900"/>
          <w:tab w:val="left" w:pos="709"/>
        </w:tabs>
        <w:spacing w:before="240"/>
      </w:pPr>
      <w:bookmarkStart w:id="282" w:name="_Toc103766555"/>
      <w:r w:rsidRPr="005F3A49">
        <w:rPr>
          <w:lang w:val="en-GB"/>
        </w:rPr>
        <w:t xml:space="preserve">Technology Function </w:t>
      </w:r>
      <w:r>
        <w:rPr>
          <w:noProof/>
        </w:rPr>
        <w:drawing>
          <wp:inline distT="0" distB="0" distL="0" distR="0" wp14:anchorId="1E15433C" wp14:editId="30C113F6">
            <wp:extent cx="203200" cy="203200"/>
            <wp:effectExtent l="0" t="0" r="0" b="0"/>
            <wp:docPr id="108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Enable ADAS-DAT via iPDB Power Relay when Perimeter Alarm Status = Activated</w:t>
      </w:r>
      <w:bookmarkEnd w:id="282"/>
    </w:p>
    <w:p w14:paraId="2CAE3FD2" w14:textId="77777777" w:rsidR="005F4E20" w:rsidRDefault="005F4E20" w:rsidP="00720A45">
      <w:pPr>
        <w:rPr>
          <w:highlight w:val="green"/>
        </w:rPr>
      </w:pPr>
    </w:p>
    <w:p w14:paraId="33D32791" w14:textId="77777777" w:rsidR="009C3237" w:rsidRDefault="009C3237" w:rsidP="009C3237">
      <w:pPr>
        <w:pStyle w:val="BodyText"/>
      </w:pPr>
      <w:r w:rsidRPr="00F33853">
        <w:t>Enable ADAS/DAT power relay in PDB when Perimeter Alarm is active and the Sentinel is configured on the vehicle</w:t>
      </w:r>
    </w:p>
    <w:p w14:paraId="46A1BC1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B8C293" w14:textId="77777777" w:rsidR="000702C6" w:rsidRPr="000702C6" w:rsidRDefault="000702C6" w:rsidP="00720A45">
      <w:pPr>
        <w:rPr>
          <w:b/>
          <w:bCs/>
          <w:color w:val="FF0000"/>
        </w:rPr>
      </w:pPr>
    </w:p>
    <w:p w14:paraId="5C0D588B" w14:textId="77777777" w:rsidR="00072314" w:rsidRDefault="00072314" w:rsidP="00072314">
      <w:pPr>
        <w:pStyle w:val="Heading6"/>
        <w:keepNext w:val="0"/>
        <w:tabs>
          <w:tab w:val="clear" w:pos="900"/>
          <w:tab w:val="left" w:pos="709"/>
        </w:tabs>
        <w:spacing w:before="240"/>
        <w:rPr>
          <w:lang w:val="en-GB"/>
        </w:rPr>
      </w:pPr>
      <w:r>
        <w:rPr>
          <w:lang w:val="en-GB"/>
        </w:rPr>
        <w:t>Inputs</w:t>
      </w:r>
    </w:p>
    <w:p w14:paraId="070AAFD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7172C8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9127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A9D5D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3750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D8CC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E4BB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C7A57"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EE0590"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A585ABA"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7B2F86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0F254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539FA" w14:textId="77777777" w:rsidR="000702C6" w:rsidRPr="00AE55BD" w:rsidRDefault="000702C6" w:rsidP="00767670">
            <w:pPr>
              <w:rPr>
                <w:rFonts w:cs="Arial"/>
                <w:color w:val="000000" w:themeColor="text1"/>
                <w:sz w:val="16"/>
                <w:szCs w:val="14"/>
              </w:rPr>
            </w:pPr>
            <w:r>
              <w:rPr>
                <w:noProof/>
              </w:rPr>
              <w:drawing>
                <wp:inline distT="0" distB="0" distL="0" distR="0" wp14:anchorId="7A27A2EC" wp14:editId="5DA240C7">
                  <wp:extent cx="203200" cy="203200"/>
                  <wp:effectExtent l="0" t="0" r="0" b="0"/>
                  <wp:docPr id="108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SNT_BCM_PerimAlarm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5E265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13DA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D81BE5" w14:textId="77777777" w:rsidR="00EB1D44" w:rsidRDefault="00EB1D44"/>
        </w:tc>
      </w:tr>
      <w:tr w:rsidR="000702C6" w:rsidRPr="00B3499B" w14:paraId="4F39251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EF996D" w14:textId="3EA9BF09" w:rsidR="000702C6" w:rsidRPr="00B3499B" w:rsidRDefault="00B111A7" w:rsidP="00767670">
            <w:pPr>
              <w:rPr>
                <w:rFonts w:cs="Arial"/>
                <w:bCs/>
                <w:color w:val="808080" w:themeColor="background1" w:themeShade="80"/>
                <w:sz w:val="16"/>
                <w:szCs w:val="14"/>
              </w:rPr>
            </w:pPr>
            <w:hyperlink r:id="rId8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DDAB90" w14:textId="746EA88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B794C"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E518E78" w14:textId="12A0CCA4" w:rsidR="000702C6" w:rsidRPr="004A50B8" w:rsidRDefault="000702C6" w:rsidP="000702C6">
      <w:pPr>
        <w:pStyle w:val="Caption"/>
      </w:pPr>
      <w:bookmarkStart w:id="283" w:name="_Toc103766745"/>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38</w:t>
      </w:r>
      <w:r>
        <w:rPr>
          <w:noProof/>
        </w:rPr>
        <w:fldChar w:fldCharType="end"/>
      </w:r>
      <w:r w:rsidRPr="00702453">
        <w:t xml:space="preserve">: </w:t>
      </w:r>
      <w:r>
        <w:t>Input Signal mappings of Function</w:t>
      </w:r>
      <w:bookmarkEnd w:id="283"/>
      <w:r>
        <w:t xml:space="preserve"> </w:t>
      </w:r>
    </w:p>
    <w:p w14:paraId="79D36FA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F6E4BC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C7157D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D040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EB62A8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49DC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531E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96D7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9AF0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C3A85" w14:textId="77777777" w:rsidR="000702C6" w:rsidRDefault="000702C6" w:rsidP="00767670">
            <w:pPr>
              <w:rPr>
                <w:rFonts w:cs="Arial"/>
                <w:b/>
                <w:bCs/>
                <w:color w:val="000000"/>
              </w:rPr>
            </w:pPr>
            <w:r>
              <w:rPr>
                <w:rFonts w:cs="Arial"/>
                <w:b/>
                <w:bCs/>
                <w:color w:val="000000"/>
              </w:rPr>
              <w:t>Connection</w:t>
            </w:r>
          </w:p>
          <w:p w14:paraId="46CDC2C7"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00AAAA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8B506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97FF1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49BF4AD" wp14:editId="5E065747">
                  <wp:extent cx="203200" cy="203200"/>
                  <wp:effectExtent l="0" t="0" r="0" b="0"/>
                  <wp:docPr id="108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SNT_BCM_12V_trigger_iPDB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23063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B2C13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ABA5F7" w14:textId="77777777" w:rsidR="00EB1D44" w:rsidRDefault="00EB1D44"/>
        </w:tc>
      </w:tr>
      <w:tr w:rsidR="000702C6" w:rsidRPr="00B3499B" w14:paraId="1690B82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42A6A9" w14:textId="3AE06775" w:rsidR="000702C6" w:rsidRPr="00B3499B" w:rsidRDefault="00B111A7" w:rsidP="00767670">
            <w:pPr>
              <w:rPr>
                <w:rFonts w:cs="Arial"/>
                <w:bCs/>
                <w:color w:val="808080" w:themeColor="background1" w:themeShade="80"/>
                <w:sz w:val="16"/>
                <w:szCs w:val="14"/>
              </w:rPr>
            </w:pPr>
            <w:hyperlink r:id="rId8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065E1" w14:textId="09D7CF1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1435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8F539FC" w14:textId="75DE0C79" w:rsidR="000702C6" w:rsidRPr="00C000B2" w:rsidRDefault="000702C6" w:rsidP="000702C6">
      <w:pPr>
        <w:jc w:val="center"/>
        <w:rPr>
          <w:b/>
          <w:noProof/>
        </w:rPr>
      </w:pPr>
      <w:bookmarkStart w:id="284" w:name="_Toc10376674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39</w:t>
      </w:r>
      <w:r w:rsidRPr="00C000B2">
        <w:rPr>
          <w:b/>
          <w:noProof/>
        </w:rPr>
        <w:fldChar w:fldCharType="end"/>
      </w:r>
      <w:r w:rsidRPr="00C000B2">
        <w:rPr>
          <w:b/>
          <w:noProof/>
        </w:rPr>
        <w:t>: Output Signal mappings of Function</w:t>
      </w:r>
      <w:bookmarkEnd w:id="284"/>
      <w:r w:rsidRPr="00C000B2">
        <w:rPr>
          <w:b/>
          <w:noProof/>
        </w:rPr>
        <w:t xml:space="preserve"> </w:t>
      </w:r>
    </w:p>
    <w:p w14:paraId="02BE4A86" w14:textId="77777777" w:rsidR="00072314" w:rsidRDefault="00072314" w:rsidP="00072314">
      <w:pPr>
        <w:pStyle w:val="Heading6"/>
        <w:keepNext w:val="0"/>
        <w:tabs>
          <w:tab w:val="clear" w:pos="900"/>
          <w:tab w:val="left" w:pos="709"/>
        </w:tabs>
        <w:spacing w:before="240"/>
      </w:pPr>
      <w:r>
        <w:t>Parameters</w:t>
      </w:r>
    </w:p>
    <w:p w14:paraId="593D9F3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C11E51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58E613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 ADAS-DAT via iPDB Power Relay when Perimeter Alarm Status = Activated</w:t>
      </w:r>
    </w:p>
    <w:p w14:paraId="0235891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D879E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DC9E1F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4EDECE4" w14:textId="77777777" w:rsidR="008C50D1" w:rsidRPr="005F3A49" w:rsidRDefault="008C50D1" w:rsidP="00702F62">
      <w:pPr>
        <w:pStyle w:val="Heading4"/>
        <w:keepNext w:val="0"/>
        <w:tabs>
          <w:tab w:val="clear" w:pos="900"/>
          <w:tab w:val="left" w:pos="709"/>
        </w:tabs>
        <w:spacing w:before="240"/>
      </w:pPr>
      <w:bookmarkStart w:id="285" w:name="_Toc103766556"/>
      <w:r w:rsidRPr="005F3A49">
        <w:rPr>
          <w:lang w:val="en-GB"/>
        </w:rPr>
        <w:t xml:space="preserve">Technology Function </w:t>
      </w:r>
      <w:r>
        <w:rPr>
          <w:noProof/>
        </w:rPr>
        <w:drawing>
          <wp:inline distT="0" distB="0" distL="0" distR="0" wp14:anchorId="344F351B" wp14:editId="5DB51F61">
            <wp:extent cx="203200" cy="203200"/>
            <wp:effectExtent l="0" t="0" r="0" b="0"/>
            <wp:docPr id="108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Wake up required ECUs</w:t>
      </w:r>
      <w:bookmarkEnd w:id="285"/>
    </w:p>
    <w:p w14:paraId="36A5907D" w14:textId="77777777" w:rsidR="005F4E20" w:rsidRDefault="005F4E20" w:rsidP="00720A45">
      <w:pPr>
        <w:rPr>
          <w:highlight w:val="green"/>
        </w:rPr>
      </w:pPr>
    </w:p>
    <w:p w14:paraId="08A4E4F4" w14:textId="77777777" w:rsidR="009C3237" w:rsidRDefault="009C3237" w:rsidP="009C3237">
      <w:pPr>
        <w:pStyle w:val="BodyText"/>
      </w:pPr>
      <w:r w:rsidRPr="00F33853">
        <w:t>Wake up of required ECUs by sending Perimeter_alarm_status CAN signal to ECG (Gateway to ADAS, TCU and APIM)</w:t>
      </w:r>
    </w:p>
    <w:p w14:paraId="38F01A7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E33248F" w14:textId="77777777" w:rsidR="000702C6" w:rsidRPr="000702C6" w:rsidRDefault="000702C6" w:rsidP="00720A45">
      <w:pPr>
        <w:rPr>
          <w:b/>
          <w:bCs/>
          <w:color w:val="FF0000"/>
        </w:rPr>
      </w:pPr>
    </w:p>
    <w:p w14:paraId="3B0E750A" w14:textId="77777777" w:rsidR="00072314" w:rsidRDefault="00072314" w:rsidP="00072314">
      <w:pPr>
        <w:pStyle w:val="Heading6"/>
        <w:keepNext w:val="0"/>
        <w:tabs>
          <w:tab w:val="clear" w:pos="900"/>
          <w:tab w:val="left" w:pos="709"/>
        </w:tabs>
        <w:spacing w:before="240"/>
        <w:rPr>
          <w:lang w:val="en-GB"/>
        </w:rPr>
      </w:pPr>
      <w:r>
        <w:rPr>
          <w:lang w:val="en-GB"/>
        </w:rPr>
        <w:t>Inputs</w:t>
      </w:r>
    </w:p>
    <w:p w14:paraId="34ACDA7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C1E6AE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4625A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372FD9C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707F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95A7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1130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3AE1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97055"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2274287"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170351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C1C17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27E8D8" w14:textId="77777777" w:rsidR="000702C6" w:rsidRPr="00AE55BD" w:rsidRDefault="000702C6" w:rsidP="00767670">
            <w:pPr>
              <w:rPr>
                <w:rFonts w:cs="Arial"/>
                <w:color w:val="000000" w:themeColor="text1"/>
                <w:sz w:val="16"/>
                <w:szCs w:val="14"/>
              </w:rPr>
            </w:pPr>
            <w:r>
              <w:rPr>
                <w:noProof/>
              </w:rPr>
              <w:drawing>
                <wp:inline distT="0" distB="0" distL="0" distR="0" wp14:anchorId="0881AC86" wp14:editId="71C453D0">
                  <wp:extent cx="203200" cy="203200"/>
                  <wp:effectExtent l="0" t="0" r="0" b="0"/>
                  <wp:docPr id="109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SNT_BCM_PerimAlarm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C6E8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C9E70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B095D1" w14:textId="77777777" w:rsidR="00EB1D44" w:rsidRDefault="00EB1D44"/>
        </w:tc>
      </w:tr>
      <w:tr w:rsidR="000702C6" w:rsidRPr="00B3499B" w14:paraId="2993CA5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B175BE" w14:textId="5C3823F1" w:rsidR="000702C6" w:rsidRPr="00B3499B" w:rsidRDefault="00B111A7" w:rsidP="00767670">
            <w:pPr>
              <w:rPr>
                <w:rFonts w:cs="Arial"/>
                <w:bCs/>
                <w:color w:val="808080" w:themeColor="background1" w:themeShade="80"/>
                <w:sz w:val="16"/>
                <w:szCs w:val="14"/>
              </w:rPr>
            </w:pPr>
            <w:hyperlink r:id="rId8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ED151" w14:textId="7FC4BD8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B0E6D1"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5C5A94C" w14:textId="43F29D1E" w:rsidR="000702C6" w:rsidRPr="004A50B8" w:rsidRDefault="000702C6" w:rsidP="000702C6">
      <w:pPr>
        <w:pStyle w:val="Caption"/>
      </w:pPr>
      <w:bookmarkStart w:id="286" w:name="_Toc103766747"/>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40</w:t>
      </w:r>
      <w:r>
        <w:rPr>
          <w:noProof/>
        </w:rPr>
        <w:fldChar w:fldCharType="end"/>
      </w:r>
      <w:r w:rsidRPr="00702453">
        <w:t xml:space="preserve">: </w:t>
      </w:r>
      <w:r>
        <w:t>Input Signal mappings of Function</w:t>
      </w:r>
      <w:bookmarkEnd w:id="286"/>
      <w:r>
        <w:t xml:space="preserve"> </w:t>
      </w:r>
    </w:p>
    <w:p w14:paraId="2AFC859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49E393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F0AA1C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6C04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18439A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D4E8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A2E7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65A0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7EE73"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35E95" w14:textId="77777777" w:rsidR="000702C6" w:rsidRDefault="000702C6" w:rsidP="00767670">
            <w:pPr>
              <w:rPr>
                <w:rFonts w:cs="Arial"/>
                <w:b/>
                <w:bCs/>
                <w:color w:val="000000"/>
              </w:rPr>
            </w:pPr>
            <w:r>
              <w:rPr>
                <w:rFonts w:cs="Arial"/>
                <w:b/>
                <w:bCs/>
                <w:color w:val="000000"/>
              </w:rPr>
              <w:t>Connection</w:t>
            </w:r>
          </w:p>
          <w:p w14:paraId="2A906BC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BC5555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A41BD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C3FEC"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3D0492D" wp14:editId="38940B81">
                  <wp:extent cx="203200" cy="203200"/>
                  <wp:effectExtent l="0" t="0" r="0" b="0"/>
                  <wp:docPr id="109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SNT_BCMWakeCAN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BD36F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2BA0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D8B5DB" w14:textId="77777777" w:rsidR="00EB1D44" w:rsidRDefault="00EB1D44"/>
        </w:tc>
      </w:tr>
      <w:tr w:rsidR="000702C6" w:rsidRPr="00B3499B" w14:paraId="415E9A3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66FE8E" w14:textId="355B5B99" w:rsidR="000702C6" w:rsidRPr="00B3499B" w:rsidRDefault="00B111A7" w:rsidP="00767670">
            <w:pPr>
              <w:rPr>
                <w:rFonts w:cs="Arial"/>
                <w:bCs/>
                <w:color w:val="808080" w:themeColor="background1" w:themeShade="80"/>
                <w:sz w:val="16"/>
                <w:szCs w:val="14"/>
              </w:rPr>
            </w:pPr>
            <w:hyperlink r:id="rId8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4090A3" w14:textId="1BCD19C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F98B3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54E2224" w14:textId="2AB8DA72" w:rsidR="000702C6" w:rsidRPr="00C000B2" w:rsidRDefault="000702C6" w:rsidP="000702C6">
      <w:pPr>
        <w:jc w:val="center"/>
        <w:rPr>
          <w:b/>
          <w:noProof/>
        </w:rPr>
      </w:pPr>
      <w:bookmarkStart w:id="287" w:name="_Toc10376674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41</w:t>
      </w:r>
      <w:r w:rsidRPr="00C000B2">
        <w:rPr>
          <w:b/>
          <w:noProof/>
        </w:rPr>
        <w:fldChar w:fldCharType="end"/>
      </w:r>
      <w:r w:rsidRPr="00C000B2">
        <w:rPr>
          <w:b/>
          <w:noProof/>
        </w:rPr>
        <w:t>: Output Signal mappings of Function</w:t>
      </w:r>
      <w:bookmarkEnd w:id="287"/>
      <w:r w:rsidRPr="00C000B2">
        <w:rPr>
          <w:b/>
          <w:noProof/>
        </w:rPr>
        <w:t xml:space="preserve"> </w:t>
      </w:r>
    </w:p>
    <w:p w14:paraId="01809ED7" w14:textId="77777777" w:rsidR="00072314" w:rsidRDefault="00072314" w:rsidP="00072314">
      <w:pPr>
        <w:pStyle w:val="Heading6"/>
        <w:keepNext w:val="0"/>
        <w:tabs>
          <w:tab w:val="clear" w:pos="900"/>
          <w:tab w:val="left" w:pos="709"/>
        </w:tabs>
        <w:spacing w:before="240"/>
      </w:pPr>
      <w:r>
        <w:t>Parameters</w:t>
      </w:r>
    </w:p>
    <w:p w14:paraId="3E5A56D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AC1C9C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7659BA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Wake up required ECUs</w:t>
      </w:r>
    </w:p>
    <w:p w14:paraId="4011F5E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C14097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7BB226B"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1245210" w14:textId="77777777" w:rsidR="008C50D1" w:rsidRPr="005F3A49" w:rsidRDefault="008C50D1" w:rsidP="00702F62">
      <w:pPr>
        <w:pStyle w:val="Heading4"/>
        <w:keepNext w:val="0"/>
        <w:tabs>
          <w:tab w:val="clear" w:pos="900"/>
          <w:tab w:val="left" w:pos="709"/>
        </w:tabs>
        <w:spacing w:before="240"/>
      </w:pPr>
      <w:bookmarkStart w:id="288" w:name="_Toc103766557"/>
      <w:r w:rsidRPr="005F3A49">
        <w:rPr>
          <w:lang w:val="en-GB"/>
        </w:rPr>
        <w:t xml:space="preserve">Technology Function </w:t>
      </w:r>
      <w:r>
        <w:rPr>
          <w:noProof/>
        </w:rPr>
        <w:drawing>
          <wp:inline distT="0" distB="0" distL="0" distR="0" wp14:anchorId="228A2AA2" wp14:editId="2992495E">
            <wp:extent cx="203200" cy="203200"/>
            <wp:effectExtent l="0" t="0" r="0" b="0"/>
            <wp:docPr id="10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Disable ADAS-DAT via iPDB Power Relay</w:t>
      </w:r>
      <w:bookmarkEnd w:id="288"/>
    </w:p>
    <w:p w14:paraId="496D1EEE" w14:textId="77777777" w:rsidR="005F4E20" w:rsidRDefault="005F4E20" w:rsidP="00720A45">
      <w:pPr>
        <w:rPr>
          <w:highlight w:val="green"/>
        </w:rPr>
      </w:pPr>
    </w:p>
    <w:p w14:paraId="7A48789C" w14:textId="77777777" w:rsidR="009C3237" w:rsidRDefault="009C3237" w:rsidP="009C3237">
      <w:pPr>
        <w:pStyle w:val="BodyText"/>
      </w:pPr>
      <w:r w:rsidRPr="00F33853">
        <w:t>Disable ADAS/DAT power relay in PDB when not requested to by ECG signal (existing MDVCC signal from ECG to BCM)</w:t>
      </w:r>
    </w:p>
    <w:p w14:paraId="4947E4F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26DD85" w14:textId="77777777" w:rsidR="000702C6" w:rsidRPr="000702C6" w:rsidRDefault="000702C6" w:rsidP="00720A45">
      <w:pPr>
        <w:rPr>
          <w:b/>
          <w:bCs/>
          <w:color w:val="FF0000"/>
        </w:rPr>
      </w:pPr>
    </w:p>
    <w:p w14:paraId="7C0D2DB3" w14:textId="77777777" w:rsidR="00072314" w:rsidRDefault="00072314" w:rsidP="00072314">
      <w:pPr>
        <w:pStyle w:val="Heading6"/>
        <w:keepNext w:val="0"/>
        <w:tabs>
          <w:tab w:val="clear" w:pos="900"/>
          <w:tab w:val="left" w:pos="709"/>
        </w:tabs>
        <w:spacing w:before="240"/>
        <w:rPr>
          <w:lang w:val="en-GB"/>
        </w:rPr>
      </w:pPr>
      <w:r>
        <w:rPr>
          <w:lang w:val="en-GB"/>
        </w:rPr>
        <w:t>Inputs</w:t>
      </w:r>
    </w:p>
    <w:p w14:paraId="209F2BE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4640E8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525B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CD0A96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D59D4" w14:textId="77777777" w:rsidR="000702C6" w:rsidRPr="00B3499B" w:rsidRDefault="000702C6" w:rsidP="00767670">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C1A9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5075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088C4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FB0FB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E96734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43D1C0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FED87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C3FC9E" w14:textId="77777777" w:rsidR="000702C6" w:rsidRPr="00AE55BD" w:rsidRDefault="000702C6" w:rsidP="00767670">
            <w:pPr>
              <w:rPr>
                <w:rFonts w:cs="Arial"/>
                <w:color w:val="000000" w:themeColor="text1"/>
                <w:sz w:val="16"/>
                <w:szCs w:val="14"/>
              </w:rPr>
            </w:pPr>
            <w:r>
              <w:rPr>
                <w:noProof/>
              </w:rPr>
              <w:drawing>
                <wp:inline distT="0" distB="0" distL="0" distR="0" wp14:anchorId="6C155DAF" wp14:editId="0AB7E7CE">
                  <wp:extent cx="203200" cy="203200"/>
                  <wp:effectExtent l="0" t="0" r="0" b="0"/>
                  <wp:docPr id="109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RmtViewMde_B_Rq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BEFEA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3B6066"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EDF0D6" w14:textId="77777777" w:rsidR="00EB1D44" w:rsidRDefault="00EB1D44"/>
        </w:tc>
      </w:tr>
      <w:tr w:rsidR="000702C6" w:rsidRPr="00B3499B" w14:paraId="5935D28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93406" w14:textId="1E0D6E24" w:rsidR="000702C6" w:rsidRPr="00B3499B" w:rsidRDefault="00B111A7" w:rsidP="00767670">
            <w:pPr>
              <w:rPr>
                <w:rFonts w:cs="Arial"/>
                <w:bCs/>
                <w:color w:val="808080" w:themeColor="background1" w:themeShade="80"/>
                <w:sz w:val="16"/>
                <w:szCs w:val="14"/>
              </w:rPr>
            </w:pPr>
            <w:hyperlink r:id="rId8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DB135" w14:textId="0D69501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840EB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0DB7B64" w14:textId="1E81AED2" w:rsidR="000702C6" w:rsidRPr="004A50B8" w:rsidRDefault="000702C6" w:rsidP="000702C6">
      <w:pPr>
        <w:pStyle w:val="Caption"/>
      </w:pPr>
      <w:bookmarkStart w:id="289" w:name="_Toc103766749"/>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42</w:t>
      </w:r>
      <w:r>
        <w:rPr>
          <w:noProof/>
        </w:rPr>
        <w:fldChar w:fldCharType="end"/>
      </w:r>
      <w:r w:rsidRPr="00702453">
        <w:t xml:space="preserve">: </w:t>
      </w:r>
      <w:r>
        <w:t>Input Signal mappings of Function</w:t>
      </w:r>
      <w:bookmarkEnd w:id="289"/>
      <w:r>
        <w:t xml:space="preserve"> </w:t>
      </w:r>
    </w:p>
    <w:p w14:paraId="7F194AB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854792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D5DBB5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9437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5E0097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9D32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63618"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5EFA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8286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28A27" w14:textId="77777777" w:rsidR="000702C6" w:rsidRDefault="000702C6" w:rsidP="00767670">
            <w:pPr>
              <w:rPr>
                <w:rFonts w:cs="Arial"/>
                <w:b/>
                <w:bCs/>
                <w:color w:val="000000"/>
              </w:rPr>
            </w:pPr>
            <w:r>
              <w:rPr>
                <w:rFonts w:cs="Arial"/>
                <w:b/>
                <w:bCs/>
                <w:color w:val="000000"/>
              </w:rPr>
              <w:t>Connection</w:t>
            </w:r>
          </w:p>
          <w:p w14:paraId="7D1ABD6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1B090F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D7917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F4526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C448C99" wp14:editId="7CD29D59">
                  <wp:extent cx="203200" cy="203200"/>
                  <wp:effectExtent l="0" t="0" r="0" b="0"/>
                  <wp:docPr id="109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SNT_BCM_12V_trigger_iPDB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0A210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A284D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CF81BB" w14:textId="77777777" w:rsidR="00EB1D44" w:rsidRDefault="00EB1D44"/>
        </w:tc>
      </w:tr>
      <w:tr w:rsidR="000702C6" w:rsidRPr="00B3499B" w14:paraId="33C5EF7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B53541" w14:textId="5219D641" w:rsidR="000702C6" w:rsidRPr="00B3499B" w:rsidRDefault="00B111A7" w:rsidP="00767670">
            <w:pPr>
              <w:rPr>
                <w:rFonts w:cs="Arial"/>
                <w:bCs/>
                <w:color w:val="808080" w:themeColor="background1" w:themeShade="80"/>
                <w:sz w:val="16"/>
                <w:szCs w:val="14"/>
              </w:rPr>
            </w:pPr>
            <w:hyperlink r:id="rId8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C8F84D" w14:textId="108298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A54D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B813C0B" w14:textId="7BB88B09" w:rsidR="000702C6" w:rsidRPr="00C000B2" w:rsidRDefault="000702C6" w:rsidP="000702C6">
      <w:pPr>
        <w:jc w:val="center"/>
        <w:rPr>
          <w:b/>
          <w:noProof/>
        </w:rPr>
      </w:pPr>
      <w:bookmarkStart w:id="290" w:name="_Toc10376675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43</w:t>
      </w:r>
      <w:r w:rsidRPr="00C000B2">
        <w:rPr>
          <w:b/>
          <w:noProof/>
        </w:rPr>
        <w:fldChar w:fldCharType="end"/>
      </w:r>
      <w:r w:rsidRPr="00C000B2">
        <w:rPr>
          <w:b/>
          <w:noProof/>
        </w:rPr>
        <w:t>: Output Signal mappings of Function</w:t>
      </w:r>
      <w:bookmarkEnd w:id="290"/>
      <w:r w:rsidRPr="00C000B2">
        <w:rPr>
          <w:b/>
          <w:noProof/>
        </w:rPr>
        <w:t xml:space="preserve"> </w:t>
      </w:r>
    </w:p>
    <w:p w14:paraId="37E93D3A" w14:textId="77777777" w:rsidR="00072314" w:rsidRDefault="00072314" w:rsidP="00072314">
      <w:pPr>
        <w:pStyle w:val="Heading6"/>
        <w:keepNext w:val="0"/>
        <w:tabs>
          <w:tab w:val="clear" w:pos="900"/>
          <w:tab w:val="left" w:pos="709"/>
        </w:tabs>
        <w:spacing w:before="240"/>
      </w:pPr>
      <w:r>
        <w:t>Parameters</w:t>
      </w:r>
    </w:p>
    <w:p w14:paraId="09DE9BA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C056D3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73BCF3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Disable ADAS-DAT via iPDB Power Relay</w:t>
      </w:r>
    </w:p>
    <w:p w14:paraId="0C8A457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975B5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98F206"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289B7F4" w14:textId="77777777" w:rsidR="008C50D1" w:rsidRPr="005F3A49" w:rsidRDefault="008C50D1" w:rsidP="00702F62">
      <w:pPr>
        <w:pStyle w:val="Heading4"/>
        <w:keepNext w:val="0"/>
        <w:tabs>
          <w:tab w:val="clear" w:pos="900"/>
          <w:tab w:val="left" w:pos="709"/>
        </w:tabs>
        <w:spacing w:before="240"/>
      </w:pPr>
      <w:bookmarkStart w:id="291" w:name="_Toc103766558"/>
      <w:r w:rsidRPr="005F3A49">
        <w:rPr>
          <w:lang w:val="en-GB"/>
        </w:rPr>
        <w:t xml:space="preserve">Technology Function </w:t>
      </w:r>
      <w:r>
        <w:rPr>
          <w:noProof/>
        </w:rPr>
        <w:drawing>
          <wp:inline distT="0" distB="0" distL="0" distR="0" wp14:anchorId="36EB6262" wp14:editId="7F2A1799">
            <wp:extent cx="203200" cy="203200"/>
            <wp:effectExtent l="0" t="0" r="0" b="0"/>
            <wp:docPr id="110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user to exit vehicle without activating intruder notification</w:t>
      </w:r>
      <w:bookmarkEnd w:id="291"/>
    </w:p>
    <w:p w14:paraId="2862FB6F" w14:textId="77777777" w:rsidR="005F4E20" w:rsidRDefault="005F4E20" w:rsidP="00720A45">
      <w:pPr>
        <w:rPr>
          <w:highlight w:val="green"/>
        </w:rPr>
      </w:pPr>
    </w:p>
    <w:p w14:paraId="7854AB76" w14:textId="77777777" w:rsidR="009C3237" w:rsidRDefault="009C3237" w:rsidP="009C3237">
      <w:pPr>
        <w:pStyle w:val="BodyText"/>
      </w:pPr>
      <w:r w:rsidRPr="00F33853">
        <w:t>Useful if the user activates Sentinel whilst in the vehicle.</w:t>
      </w:r>
    </w:p>
    <w:p w14:paraId="6342BB6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21C9A91" w14:textId="77777777" w:rsidR="000702C6" w:rsidRPr="000702C6" w:rsidRDefault="000702C6" w:rsidP="00720A45">
      <w:pPr>
        <w:rPr>
          <w:b/>
          <w:bCs/>
          <w:color w:val="FF0000"/>
        </w:rPr>
      </w:pPr>
    </w:p>
    <w:p w14:paraId="6E6263F8" w14:textId="77777777" w:rsidR="00072314" w:rsidRDefault="00072314" w:rsidP="00072314">
      <w:pPr>
        <w:pStyle w:val="Heading6"/>
        <w:keepNext w:val="0"/>
        <w:tabs>
          <w:tab w:val="clear" w:pos="900"/>
          <w:tab w:val="left" w:pos="709"/>
        </w:tabs>
        <w:spacing w:before="240"/>
        <w:rPr>
          <w:lang w:val="en-GB"/>
        </w:rPr>
      </w:pPr>
      <w:r>
        <w:rPr>
          <w:lang w:val="en-GB"/>
        </w:rPr>
        <w:t>Inputs</w:t>
      </w:r>
    </w:p>
    <w:p w14:paraId="4FA2233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A2EEEF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5936E9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405D13F" w14:textId="77777777" w:rsidR="00072314" w:rsidRDefault="00072314" w:rsidP="00072314">
      <w:pPr>
        <w:pStyle w:val="Heading6"/>
        <w:keepNext w:val="0"/>
        <w:tabs>
          <w:tab w:val="clear" w:pos="900"/>
          <w:tab w:val="left" w:pos="709"/>
        </w:tabs>
        <w:spacing w:before="240"/>
      </w:pPr>
      <w:r>
        <w:t>Parameters</w:t>
      </w:r>
    </w:p>
    <w:p w14:paraId="7E39418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5943B4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2B3CFA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user to exit vehicle without activating intruder notification</w:t>
      </w:r>
    </w:p>
    <w:p w14:paraId="57328CB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4E22A6"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55941B09"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DDE1537" w14:textId="77777777" w:rsidR="008C50D1" w:rsidRPr="005F3A49" w:rsidRDefault="008C50D1" w:rsidP="00702F62">
      <w:pPr>
        <w:pStyle w:val="Heading4"/>
        <w:keepNext w:val="0"/>
        <w:tabs>
          <w:tab w:val="clear" w:pos="900"/>
          <w:tab w:val="left" w:pos="709"/>
        </w:tabs>
        <w:spacing w:before="240"/>
      </w:pPr>
      <w:bookmarkStart w:id="292" w:name="_Toc103766559"/>
      <w:r w:rsidRPr="005F3A49">
        <w:rPr>
          <w:lang w:val="en-GB"/>
        </w:rPr>
        <w:t xml:space="preserve">Technology Function </w:t>
      </w:r>
      <w:r>
        <w:rPr>
          <w:noProof/>
        </w:rPr>
        <w:drawing>
          <wp:inline distT="0" distB="0" distL="0" distR="0" wp14:anchorId="0CD84C29" wp14:editId="60EE72DF">
            <wp:extent cx="203200" cy="203200"/>
            <wp:effectExtent l="0" t="0" r="0" b="0"/>
            <wp:docPr id="110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Sentinel Operates when Remote Start Occurring</w:t>
      </w:r>
      <w:bookmarkEnd w:id="292"/>
    </w:p>
    <w:p w14:paraId="3BE0BCDE" w14:textId="77777777" w:rsidR="005F4E20" w:rsidRDefault="005F4E20" w:rsidP="00720A45">
      <w:pPr>
        <w:rPr>
          <w:highlight w:val="green"/>
        </w:rPr>
      </w:pPr>
    </w:p>
    <w:p w14:paraId="37BA5AFA" w14:textId="77777777" w:rsidR="009C3237" w:rsidRDefault="009C3237" w:rsidP="009C3237">
      <w:pPr>
        <w:pStyle w:val="BodyText"/>
      </w:pPr>
      <w:r w:rsidRPr="00F33853">
        <w:t>The feature shall operate when a remote start event is initiated via the FordPass App</w:t>
      </w:r>
    </w:p>
    <w:p w14:paraId="034109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23D2A6" w14:textId="77777777" w:rsidR="000702C6" w:rsidRPr="000702C6" w:rsidRDefault="000702C6" w:rsidP="00720A45">
      <w:pPr>
        <w:rPr>
          <w:b/>
          <w:bCs/>
          <w:color w:val="FF0000"/>
        </w:rPr>
      </w:pPr>
    </w:p>
    <w:p w14:paraId="06551E13" w14:textId="77777777" w:rsidR="00072314" w:rsidRDefault="00072314" w:rsidP="00072314">
      <w:pPr>
        <w:pStyle w:val="Heading6"/>
        <w:keepNext w:val="0"/>
        <w:tabs>
          <w:tab w:val="clear" w:pos="900"/>
          <w:tab w:val="left" w:pos="709"/>
        </w:tabs>
        <w:spacing w:before="240"/>
        <w:rPr>
          <w:lang w:val="en-GB"/>
        </w:rPr>
      </w:pPr>
      <w:r>
        <w:rPr>
          <w:lang w:val="en-GB"/>
        </w:rPr>
        <w:t>Inputs</w:t>
      </w:r>
    </w:p>
    <w:p w14:paraId="0A6F7B60"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1DCB56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B279AE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96ED7E6" w14:textId="77777777" w:rsidR="00072314" w:rsidRDefault="00072314" w:rsidP="00072314">
      <w:pPr>
        <w:pStyle w:val="Heading6"/>
        <w:keepNext w:val="0"/>
        <w:tabs>
          <w:tab w:val="clear" w:pos="900"/>
          <w:tab w:val="left" w:pos="709"/>
        </w:tabs>
        <w:spacing w:before="240"/>
      </w:pPr>
      <w:r>
        <w:t>Parameters</w:t>
      </w:r>
    </w:p>
    <w:p w14:paraId="2C5D8B0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BABDB7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B0F667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Sentinel Operates when Remote Start Occurring</w:t>
      </w:r>
    </w:p>
    <w:p w14:paraId="08DA648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D4E861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7A5F3F"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9A4AD48"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93" w:name="_Toc103766560"/>
      <w:r>
        <w:rPr>
          <w:szCs w:val="20"/>
          <w:lang w:val="en-GB"/>
        </w:rPr>
        <w:t>ECG</w:t>
      </w:r>
      <w:bookmarkEnd w:id="293"/>
    </w:p>
    <w:p w14:paraId="1D98823E" w14:textId="77777777" w:rsidR="00210E01" w:rsidRDefault="00210E01" w:rsidP="00210E01">
      <w:r>
        <w:t>ECG</w:t>
      </w:r>
    </w:p>
    <w:p w14:paraId="7EC94B41" w14:textId="77777777" w:rsidR="008C50D1" w:rsidRPr="005F3A49" w:rsidRDefault="008C50D1" w:rsidP="00702F62">
      <w:pPr>
        <w:pStyle w:val="Heading4"/>
        <w:keepNext w:val="0"/>
        <w:tabs>
          <w:tab w:val="clear" w:pos="900"/>
          <w:tab w:val="left" w:pos="709"/>
        </w:tabs>
        <w:spacing w:before="240"/>
      </w:pPr>
      <w:bookmarkStart w:id="294" w:name="_Toc103766561"/>
      <w:r w:rsidRPr="005F3A49">
        <w:rPr>
          <w:lang w:val="en-GB"/>
        </w:rPr>
        <w:t xml:space="preserve">Technology Function </w:t>
      </w:r>
      <w:r>
        <w:rPr>
          <w:noProof/>
        </w:rPr>
        <w:drawing>
          <wp:inline distT="0" distB="0" distL="0" distR="0" wp14:anchorId="36B9B4C5" wp14:editId="0D58C8A7">
            <wp:extent cx="203200" cy="203200"/>
            <wp:effectExtent l="0" t="0" r="0" b="0"/>
            <wp:docPr id="110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requestReserveStream</w:t>
      </w:r>
      <w:bookmarkEnd w:id="294"/>
    </w:p>
    <w:p w14:paraId="0B58E870" w14:textId="77777777" w:rsidR="005F4E20" w:rsidRDefault="005F4E20" w:rsidP="00720A45">
      <w:pPr>
        <w:rPr>
          <w:highlight w:val="green"/>
        </w:rPr>
      </w:pPr>
    </w:p>
    <w:p w14:paraId="6CD9D2D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B7AB794" w14:textId="77777777" w:rsidR="000702C6" w:rsidRPr="000702C6" w:rsidRDefault="000702C6" w:rsidP="00720A45">
      <w:pPr>
        <w:rPr>
          <w:b/>
          <w:bCs/>
          <w:color w:val="FF0000"/>
        </w:rPr>
      </w:pPr>
    </w:p>
    <w:p w14:paraId="2DE1A692" w14:textId="77777777" w:rsidR="00072314" w:rsidRDefault="00072314" w:rsidP="00072314">
      <w:pPr>
        <w:pStyle w:val="Heading6"/>
        <w:keepNext w:val="0"/>
        <w:tabs>
          <w:tab w:val="clear" w:pos="900"/>
          <w:tab w:val="left" w:pos="709"/>
        </w:tabs>
        <w:spacing w:before="240"/>
        <w:rPr>
          <w:lang w:val="en-GB"/>
        </w:rPr>
      </w:pPr>
      <w:r>
        <w:rPr>
          <w:lang w:val="en-GB"/>
        </w:rPr>
        <w:t>Inputs</w:t>
      </w:r>
    </w:p>
    <w:p w14:paraId="44C007F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5FEF2F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BBABD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ABC6D8F" w14:textId="77777777" w:rsidR="00072314" w:rsidRDefault="00072314" w:rsidP="00072314">
      <w:pPr>
        <w:pStyle w:val="Heading6"/>
        <w:keepNext w:val="0"/>
        <w:tabs>
          <w:tab w:val="clear" w:pos="900"/>
          <w:tab w:val="left" w:pos="709"/>
        </w:tabs>
        <w:spacing w:before="240"/>
      </w:pPr>
      <w:r>
        <w:t>Parameters</w:t>
      </w:r>
    </w:p>
    <w:p w14:paraId="59C3FCF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ECC466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DB6B45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requestReserveStream</w:t>
      </w:r>
    </w:p>
    <w:p w14:paraId="35323BC9"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632C6C5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A45ACD6"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1E04560D" w14:textId="77777777" w:rsidR="008C50D1" w:rsidRPr="005F3A49" w:rsidRDefault="008C50D1" w:rsidP="00702F62">
      <w:pPr>
        <w:pStyle w:val="Heading4"/>
        <w:keepNext w:val="0"/>
        <w:tabs>
          <w:tab w:val="clear" w:pos="900"/>
          <w:tab w:val="left" w:pos="709"/>
        </w:tabs>
        <w:spacing w:before="240"/>
      </w:pPr>
      <w:bookmarkStart w:id="295" w:name="_Toc103766562"/>
      <w:r w:rsidRPr="005F3A49">
        <w:rPr>
          <w:lang w:val="en-GB"/>
        </w:rPr>
        <w:t xml:space="preserve">Technology Function </w:t>
      </w:r>
      <w:r>
        <w:rPr>
          <w:noProof/>
        </w:rPr>
        <w:drawing>
          <wp:inline distT="0" distB="0" distL="0" distR="0" wp14:anchorId="22167567" wp14:editId="52A2B5E0">
            <wp:extent cx="203200" cy="203200"/>
            <wp:effectExtent l="0" t="0" r="0" b="0"/>
            <wp:docPr id="110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checkReceivedVideoStreamStatusStreaming</w:t>
      </w:r>
      <w:bookmarkEnd w:id="295"/>
    </w:p>
    <w:p w14:paraId="2765EF11" w14:textId="77777777" w:rsidR="005F4E20" w:rsidRDefault="005F4E20" w:rsidP="00720A45">
      <w:pPr>
        <w:rPr>
          <w:highlight w:val="green"/>
        </w:rPr>
      </w:pPr>
    </w:p>
    <w:p w14:paraId="0C91177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53D5A10" w14:textId="77777777" w:rsidR="000702C6" w:rsidRPr="000702C6" w:rsidRDefault="000702C6" w:rsidP="00720A45">
      <w:pPr>
        <w:rPr>
          <w:b/>
          <w:bCs/>
          <w:color w:val="FF0000"/>
        </w:rPr>
      </w:pPr>
    </w:p>
    <w:p w14:paraId="0DB4F600" w14:textId="77777777" w:rsidR="00072314" w:rsidRDefault="00072314" w:rsidP="00072314">
      <w:pPr>
        <w:pStyle w:val="Heading6"/>
        <w:keepNext w:val="0"/>
        <w:tabs>
          <w:tab w:val="clear" w:pos="900"/>
          <w:tab w:val="left" w:pos="709"/>
        </w:tabs>
        <w:spacing w:before="240"/>
        <w:rPr>
          <w:lang w:val="en-GB"/>
        </w:rPr>
      </w:pPr>
      <w:r>
        <w:rPr>
          <w:lang w:val="en-GB"/>
        </w:rPr>
        <w:t>Inputs</w:t>
      </w:r>
    </w:p>
    <w:p w14:paraId="724E1DD6"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9DB91A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6F97B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F1B744F" w14:textId="77777777" w:rsidR="00072314" w:rsidRDefault="00072314" w:rsidP="00072314">
      <w:pPr>
        <w:pStyle w:val="Heading6"/>
        <w:keepNext w:val="0"/>
        <w:tabs>
          <w:tab w:val="clear" w:pos="900"/>
          <w:tab w:val="left" w:pos="709"/>
        </w:tabs>
        <w:spacing w:before="240"/>
      </w:pPr>
      <w:r>
        <w:t>Parameters</w:t>
      </w:r>
    </w:p>
    <w:p w14:paraId="6B49E31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C992AB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B088E0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checkReceivedVideoStreamStatusStreaming</w:t>
      </w:r>
    </w:p>
    <w:p w14:paraId="423CF9A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8418F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61B845A"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8B15B78" w14:textId="77777777" w:rsidR="008C50D1" w:rsidRPr="005F3A49" w:rsidRDefault="008C50D1" w:rsidP="00702F62">
      <w:pPr>
        <w:pStyle w:val="Heading4"/>
        <w:keepNext w:val="0"/>
        <w:tabs>
          <w:tab w:val="clear" w:pos="900"/>
          <w:tab w:val="left" w:pos="709"/>
        </w:tabs>
        <w:spacing w:before="240"/>
      </w:pPr>
      <w:bookmarkStart w:id="296" w:name="_Toc103766563"/>
      <w:r w:rsidRPr="005F3A49">
        <w:rPr>
          <w:lang w:val="en-GB"/>
        </w:rPr>
        <w:t xml:space="preserve">Technology Function </w:t>
      </w:r>
      <w:r>
        <w:rPr>
          <w:noProof/>
        </w:rPr>
        <w:drawing>
          <wp:inline distT="0" distB="0" distL="0" distR="0" wp14:anchorId="47283AD3" wp14:editId="6D65926E">
            <wp:extent cx="203200" cy="203200"/>
            <wp:effectExtent l="0" t="0" r="0" b="0"/>
            <wp:docPr id="11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receiveStartVideoStreamRequest</w:t>
      </w:r>
      <w:bookmarkEnd w:id="296"/>
    </w:p>
    <w:p w14:paraId="370EDE37" w14:textId="77777777" w:rsidR="005F4E20" w:rsidRDefault="005F4E20" w:rsidP="00720A45">
      <w:pPr>
        <w:rPr>
          <w:highlight w:val="green"/>
        </w:rPr>
      </w:pPr>
    </w:p>
    <w:p w14:paraId="506FB2B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8288619" w14:textId="77777777" w:rsidR="000702C6" w:rsidRPr="000702C6" w:rsidRDefault="000702C6" w:rsidP="00720A45">
      <w:pPr>
        <w:rPr>
          <w:b/>
          <w:bCs/>
          <w:color w:val="FF0000"/>
        </w:rPr>
      </w:pPr>
    </w:p>
    <w:p w14:paraId="75AD68EF" w14:textId="77777777" w:rsidR="00072314" w:rsidRDefault="00072314" w:rsidP="00072314">
      <w:pPr>
        <w:pStyle w:val="Heading6"/>
        <w:keepNext w:val="0"/>
        <w:tabs>
          <w:tab w:val="clear" w:pos="900"/>
          <w:tab w:val="left" w:pos="709"/>
        </w:tabs>
        <w:spacing w:before="240"/>
        <w:rPr>
          <w:lang w:val="en-GB"/>
        </w:rPr>
      </w:pPr>
      <w:r>
        <w:rPr>
          <w:lang w:val="en-GB"/>
        </w:rPr>
        <w:t>Inputs</w:t>
      </w:r>
    </w:p>
    <w:p w14:paraId="189FA2B2"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F31428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FD23A4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F121AE5" w14:textId="77777777" w:rsidR="00072314" w:rsidRDefault="00072314" w:rsidP="00072314">
      <w:pPr>
        <w:pStyle w:val="Heading6"/>
        <w:keepNext w:val="0"/>
        <w:tabs>
          <w:tab w:val="clear" w:pos="900"/>
          <w:tab w:val="left" w:pos="709"/>
        </w:tabs>
        <w:spacing w:before="240"/>
      </w:pPr>
      <w:r>
        <w:t>Parameters</w:t>
      </w:r>
    </w:p>
    <w:p w14:paraId="149E950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2C77B6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D67DD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receiveStartVideoStreamRequest</w:t>
      </w:r>
    </w:p>
    <w:p w14:paraId="14A7071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6C6B5BF"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70373E6B"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12628D81" w14:textId="77777777" w:rsidR="008C50D1" w:rsidRPr="005F3A49" w:rsidRDefault="008C50D1" w:rsidP="00702F62">
      <w:pPr>
        <w:pStyle w:val="Heading4"/>
        <w:keepNext w:val="0"/>
        <w:tabs>
          <w:tab w:val="clear" w:pos="900"/>
          <w:tab w:val="left" w:pos="709"/>
        </w:tabs>
        <w:spacing w:before="240"/>
      </w:pPr>
      <w:bookmarkStart w:id="297" w:name="_Toc103766564"/>
      <w:r w:rsidRPr="005F3A49">
        <w:rPr>
          <w:lang w:val="en-GB"/>
        </w:rPr>
        <w:t xml:space="preserve">Technology Function </w:t>
      </w:r>
      <w:r>
        <w:rPr>
          <w:noProof/>
        </w:rPr>
        <w:drawing>
          <wp:inline distT="0" distB="0" distL="0" distR="0" wp14:anchorId="6CAF87BC" wp14:editId="24F72837">
            <wp:extent cx="203200" cy="203200"/>
            <wp:effectExtent l="0" t="0" r="0" b="0"/>
            <wp:docPr id="111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receivePerimeterAlarm</w:t>
      </w:r>
      <w:bookmarkEnd w:id="297"/>
    </w:p>
    <w:p w14:paraId="69DB4070" w14:textId="77777777" w:rsidR="005F4E20" w:rsidRDefault="005F4E20" w:rsidP="00720A45">
      <w:pPr>
        <w:rPr>
          <w:highlight w:val="green"/>
        </w:rPr>
      </w:pPr>
    </w:p>
    <w:p w14:paraId="1B43F9D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9D41E7F" w14:textId="77777777" w:rsidR="000702C6" w:rsidRPr="000702C6" w:rsidRDefault="000702C6" w:rsidP="00720A45">
      <w:pPr>
        <w:rPr>
          <w:b/>
          <w:bCs/>
          <w:color w:val="FF0000"/>
        </w:rPr>
      </w:pPr>
    </w:p>
    <w:p w14:paraId="79A2B7DD" w14:textId="77777777" w:rsidR="00072314" w:rsidRDefault="00072314" w:rsidP="00072314">
      <w:pPr>
        <w:pStyle w:val="Heading6"/>
        <w:keepNext w:val="0"/>
        <w:tabs>
          <w:tab w:val="clear" w:pos="900"/>
          <w:tab w:val="left" w:pos="709"/>
        </w:tabs>
        <w:spacing w:before="240"/>
        <w:rPr>
          <w:lang w:val="en-GB"/>
        </w:rPr>
      </w:pPr>
      <w:r>
        <w:rPr>
          <w:lang w:val="en-GB"/>
        </w:rPr>
        <w:t>Inputs</w:t>
      </w:r>
    </w:p>
    <w:p w14:paraId="72748F4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CAA33B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88FF7D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623914D" w14:textId="77777777" w:rsidR="00072314" w:rsidRDefault="00072314" w:rsidP="00072314">
      <w:pPr>
        <w:pStyle w:val="Heading6"/>
        <w:keepNext w:val="0"/>
        <w:tabs>
          <w:tab w:val="clear" w:pos="900"/>
          <w:tab w:val="left" w:pos="709"/>
        </w:tabs>
        <w:spacing w:before="240"/>
      </w:pPr>
      <w:r>
        <w:t>Parameters</w:t>
      </w:r>
    </w:p>
    <w:p w14:paraId="0D8A188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5DBDFE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F29EAE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receivePerimeterAlarm</w:t>
      </w:r>
    </w:p>
    <w:p w14:paraId="6626548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7865F8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0B30E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D60FC78" w14:textId="77777777" w:rsidR="008C50D1" w:rsidRPr="005F3A49" w:rsidRDefault="008C50D1" w:rsidP="00702F62">
      <w:pPr>
        <w:pStyle w:val="Heading4"/>
        <w:keepNext w:val="0"/>
        <w:tabs>
          <w:tab w:val="clear" w:pos="900"/>
          <w:tab w:val="left" w:pos="709"/>
        </w:tabs>
        <w:spacing w:before="240"/>
      </w:pPr>
      <w:bookmarkStart w:id="298" w:name="_Toc103766565"/>
      <w:r w:rsidRPr="005F3A49">
        <w:rPr>
          <w:lang w:val="en-GB"/>
        </w:rPr>
        <w:t xml:space="preserve">Technology Function </w:t>
      </w:r>
      <w:r>
        <w:rPr>
          <w:noProof/>
        </w:rPr>
        <w:drawing>
          <wp:inline distT="0" distB="0" distL="0" distR="0" wp14:anchorId="38CE95A1" wp14:editId="684F1E8C">
            <wp:extent cx="203200" cy="203200"/>
            <wp:effectExtent l="0" t="0" r="0" b="0"/>
            <wp:docPr id="11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setInitiateTimer</w:t>
      </w:r>
      <w:bookmarkEnd w:id="298"/>
    </w:p>
    <w:p w14:paraId="7CC2518B" w14:textId="77777777" w:rsidR="005F4E20" w:rsidRDefault="005F4E20" w:rsidP="00720A45">
      <w:pPr>
        <w:rPr>
          <w:highlight w:val="green"/>
        </w:rPr>
      </w:pPr>
    </w:p>
    <w:p w14:paraId="45BF4C6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E34F5B" w14:textId="77777777" w:rsidR="000702C6" w:rsidRPr="000702C6" w:rsidRDefault="000702C6" w:rsidP="00720A45">
      <w:pPr>
        <w:rPr>
          <w:b/>
          <w:bCs/>
          <w:color w:val="FF0000"/>
        </w:rPr>
      </w:pPr>
    </w:p>
    <w:p w14:paraId="69682F85" w14:textId="77777777" w:rsidR="00072314" w:rsidRDefault="00072314" w:rsidP="00072314">
      <w:pPr>
        <w:pStyle w:val="Heading6"/>
        <w:keepNext w:val="0"/>
        <w:tabs>
          <w:tab w:val="clear" w:pos="900"/>
          <w:tab w:val="left" w:pos="709"/>
        </w:tabs>
        <w:spacing w:before="240"/>
        <w:rPr>
          <w:lang w:val="en-GB"/>
        </w:rPr>
      </w:pPr>
      <w:r>
        <w:rPr>
          <w:lang w:val="en-GB"/>
        </w:rPr>
        <w:t>Inputs</w:t>
      </w:r>
    </w:p>
    <w:p w14:paraId="5CF3FCD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738E50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B64A1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844BEA0" w14:textId="77777777" w:rsidR="00072314" w:rsidRDefault="00072314" w:rsidP="00072314">
      <w:pPr>
        <w:pStyle w:val="Heading6"/>
        <w:keepNext w:val="0"/>
        <w:tabs>
          <w:tab w:val="clear" w:pos="900"/>
          <w:tab w:val="left" w:pos="709"/>
        </w:tabs>
        <w:spacing w:before="240"/>
      </w:pPr>
      <w:r>
        <w:t>Parameters</w:t>
      </w:r>
    </w:p>
    <w:p w14:paraId="0051E68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10694C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485684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setInitiateTimer</w:t>
      </w:r>
    </w:p>
    <w:p w14:paraId="1CFF8FC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33B2FB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0A24D54"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D7D8527" w14:textId="77777777" w:rsidR="008C50D1" w:rsidRPr="005F3A49" w:rsidRDefault="008C50D1" w:rsidP="00702F62">
      <w:pPr>
        <w:pStyle w:val="Heading4"/>
        <w:keepNext w:val="0"/>
        <w:tabs>
          <w:tab w:val="clear" w:pos="900"/>
          <w:tab w:val="left" w:pos="709"/>
        </w:tabs>
        <w:spacing w:before="240"/>
      </w:pPr>
      <w:bookmarkStart w:id="299" w:name="_Toc103766566"/>
      <w:r w:rsidRPr="005F3A49">
        <w:rPr>
          <w:lang w:val="en-GB"/>
        </w:rPr>
        <w:lastRenderedPageBreak/>
        <w:t xml:space="preserve">Technology Function </w:t>
      </w:r>
      <w:r>
        <w:rPr>
          <w:noProof/>
        </w:rPr>
        <w:drawing>
          <wp:inline distT="0" distB="0" distL="0" distR="0" wp14:anchorId="3E53D1A0" wp14:editId="309DCF20">
            <wp:extent cx="203200" cy="203200"/>
            <wp:effectExtent l="0" t="0" r="0" b="0"/>
            <wp:docPr id="111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monitorPublishStreamStatus</w:t>
      </w:r>
      <w:bookmarkEnd w:id="299"/>
    </w:p>
    <w:p w14:paraId="636A09C0" w14:textId="77777777" w:rsidR="005F4E20" w:rsidRDefault="005F4E20" w:rsidP="00720A45">
      <w:pPr>
        <w:rPr>
          <w:highlight w:val="green"/>
        </w:rPr>
      </w:pPr>
    </w:p>
    <w:p w14:paraId="7604E9C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5889D9B" w14:textId="77777777" w:rsidR="000702C6" w:rsidRPr="000702C6" w:rsidRDefault="000702C6" w:rsidP="00720A45">
      <w:pPr>
        <w:rPr>
          <w:b/>
          <w:bCs/>
          <w:color w:val="FF0000"/>
        </w:rPr>
      </w:pPr>
    </w:p>
    <w:p w14:paraId="55130CF6" w14:textId="77777777" w:rsidR="00072314" w:rsidRDefault="00072314" w:rsidP="00072314">
      <w:pPr>
        <w:pStyle w:val="Heading6"/>
        <w:keepNext w:val="0"/>
        <w:tabs>
          <w:tab w:val="clear" w:pos="900"/>
          <w:tab w:val="left" w:pos="709"/>
        </w:tabs>
        <w:spacing w:before="240"/>
        <w:rPr>
          <w:lang w:val="en-GB"/>
        </w:rPr>
      </w:pPr>
      <w:r>
        <w:rPr>
          <w:lang w:val="en-GB"/>
        </w:rPr>
        <w:t>Inputs</w:t>
      </w:r>
    </w:p>
    <w:p w14:paraId="56E52869"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04C255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440D18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5B3AD04" w14:textId="77777777" w:rsidR="00072314" w:rsidRDefault="00072314" w:rsidP="00072314">
      <w:pPr>
        <w:pStyle w:val="Heading6"/>
        <w:keepNext w:val="0"/>
        <w:tabs>
          <w:tab w:val="clear" w:pos="900"/>
          <w:tab w:val="left" w:pos="709"/>
        </w:tabs>
        <w:spacing w:before="240"/>
      </w:pPr>
      <w:r>
        <w:t>Parameters</w:t>
      </w:r>
    </w:p>
    <w:p w14:paraId="0901657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59E7F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C8FADE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monitorPublishStreamStatus</w:t>
      </w:r>
    </w:p>
    <w:p w14:paraId="2F0EFF1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D5CC13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6C323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3D04C44" w14:textId="77777777" w:rsidR="008C50D1" w:rsidRPr="005F3A49" w:rsidRDefault="008C50D1" w:rsidP="00702F62">
      <w:pPr>
        <w:pStyle w:val="Heading4"/>
        <w:keepNext w:val="0"/>
        <w:tabs>
          <w:tab w:val="clear" w:pos="900"/>
          <w:tab w:val="left" w:pos="709"/>
        </w:tabs>
        <w:spacing w:before="240"/>
      </w:pPr>
      <w:bookmarkStart w:id="300" w:name="_Toc103766567"/>
      <w:r w:rsidRPr="005F3A49">
        <w:rPr>
          <w:lang w:val="en-GB"/>
        </w:rPr>
        <w:t xml:space="preserve">Technology Function </w:t>
      </w:r>
      <w:r>
        <w:rPr>
          <w:noProof/>
        </w:rPr>
        <w:drawing>
          <wp:inline distT="0" distB="0" distL="0" distR="0" wp14:anchorId="311FDCF6" wp14:editId="2E6C9725">
            <wp:extent cx="203200" cy="203200"/>
            <wp:effectExtent l="0" t="0" r="0" b="0"/>
            <wp:docPr id="11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sendVideoStreamingStatusUpdateAlert</w:t>
      </w:r>
      <w:bookmarkEnd w:id="300"/>
    </w:p>
    <w:p w14:paraId="290A9B14" w14:textId="77777777" w:rsidR="005F4E20" w:rsidRDefault="005F4E20" w:rsidP="00720A45">
      <w:pPr>
        <w:rPr>
          <w:highlight w:val="green"/>
        </w:rPr>
      </w:pPr>
    </w:p>
    <w:p w14:paraId="16EC27F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CC5A5BC" w14:textId="77777777" w:rsidR="000702C6" w:rsidRPr="000702C6" w:rsidRDefault="000702C6" w:rsidP="00720A45">
      <w:pPr>
        <w:rPr>
          <w:b/>
          <w:bCs/>
          <w:color w:val="FF0000"/>
        </w:rPr>
      </w:pPr>
    </w:p>
    <w:p w14:paraId="4574254B" w14:textId="77777777" w:rsidR="00072314" w:rsidRDefault="00072314" w:rsidP="00072314">
      <w:pPr>
        <w:pStyle w:val="Heading6"/>
        <w:keepNext w:val="0"/>
        <w:tabs>
          <w:tab w:val="clear" w:pos="900"/>
          <w:tab w:val="left" w:pos="709"/>
        </w:tabs>
        <w:spacing w:before="240"/>
        <w:rPr>
          <w:lang w:val="en-GB"/>
        </w:rPr>
      </w:pPr>
      <w:r>
        <w:rPr>
          <w:lang w:val="en-GB"/>
        </w:rPr>
        <w:t>Inputs</w:t>
      </w:r>
    </w:p>
    <w:p w14:paraId="13C77BCD"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6E51AD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E44CE1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0A2B2C7" w14:textId="77777777" w:rsidR="00072314" w:rsidRDefault="00072314" w:rsidP="00072314">
      <w:pPr>
        <w:pStyle w:val="Heading6"/>
        <w:keepNext w:val="0"/>
        <w:tabs>
          <w:tab w:val="clear" w:pos="900"/>
          <w:tab w:val="left" w:pos="709"/>
        </w:tabs>
        <w:spacing w:before="240"/>
      </w:pPr>
      <w:r>
        <w:t>Parameters</w:t>
      </w:r>
    </w:p>
    <w:p w14:paraId="6CB14A2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8763CB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B04193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sendVideoStreamingStatusUpdateAlert</w:t>
      </w:r>
    </w:p>
    <w:p w14:paraId="0748199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409873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C9479DC"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713A797" w14:textId="77777777" w:rsidR="008C50D1" w:rsidRPr="005F3A49" w:rsidRDefault="008C50D1" w:rsidP="00702F62">
      <w:pPr>
        <w:pStyle w:val="Heading4"/>
        <w:keepNext w:val="0"/>
        <w:tabs>
          <w:tab w:val="clear" w:pos="900"/>
          <w:tab w:val="left" w:pos="709"/>
        </w:tabs>
        <w:spacing w:before="240"/>
      </w:pPr>
      <w:bookmarkStart w:id="301" w:name="_Toc103766568"/>
      <w:r w:rsidRPr="005F3A49">
        <w:rPr>
          <w:lang w:val="en-GB"/>
        </w:rPr>
        <w:t xml:space="preserve">Technology Function </w:t>
      </w:r>
      <w:r>
        <w:rPr>
          <w:noProof/>
        </w:rPr>
        <w:drawing>
          <wp:inline distT="0" distB="0" distL="0" distR="0" wp14:anchorId="16EF2EC0" wp14:editId="70E13A16">
            <wp:extent cx="203200" cy="203200"/>
            <wp:effectExtent l="0" t="0" r="0" b="0"/>
            <wp:docPr id="111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notifyIntrusionDetection</w:t>
      </w:r>
      <w:bookmarkEnd w:id="301"/>
    </w:p>
    <w:p w14:paraId="28112E50" w14:textId="77777777" w:rsidR="005F4E20" w:rsidRDefault="005F4E20" w:rsidP="00720A45">
      <w:pPr>
        <w:rPr>
          <w:highlight w:val="green"/>
        </w:rPr>
      </w:pPr>
    </w:p>
    <w:p w14:paraId="362A807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78F2110" w14:textId="77777777" w:rsidR="000702C6" w:rsidRPr="000702C6" w:rsidRDefault="000702C6" w:rsidP="00720A45">
      <w:pPr>
        <w:rPr>
          <w:b/>
          <w:bCs/>
          <w:color w:val="FF0000"/>
        </w:rPr>
      </w:pPr>
    </w:p>
    <w:p w14:paraId="68F40F65" w14:textId="77777777" w:rsidR="00072314" w:rsidRDefault="00072314" w:rsidP="00072314">
      <w:pPr>
        <w:pStyle w:val="Heading6"/>
        <w:keepNext w:val="0"/>
        <w:tabs>
          <w:tab w:val="clear" w:pos="900"/>
          <w:tab w:val="left" w:pos="709"/>
        </w:tabs>
        <w:spacing w:before="240"/>
        <w:rPr>
          <w:lang w:val="en-GB"/>
        </w:rPr>
      </w:pPr>
      <w:r>
        <w:rPr>
          <w:lang w:val="en-GB"/>
        </w:rPr>
        <w:t>Inputs</w:t>
      </w:r>
    </w:p>
    <w:p w14:paraId="75FF7273"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3D6A10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BECA87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107C10A" w14:textId="77777777" w:rsidR="00072314" w:rsidRDefault="00072314" w:rsidP="00072314">
      <w:pPr>
        <w:pStyle w:val="Heading6"/>
        <w:keepNext w:val="0"/>
        <w:tabs>
          <w:tab w:val="clear" w:pos="900"/>
          <w:tab w:val="left" w:pos="709"/>
        </w:tabs>
        <w:spacing w:before="240"/>
      </w:pPr>
      <w:r>
        <w:t>Parameters</w:t>
      </w:r>
    </w:p>
    <w:p w14:paraId="21854E0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20E977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4D5956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notifyIntrusionDetection</w:t>
      </w:r>
    </w:p>
    <w:p w14:paraId="20D2229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886E96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AB504BD"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D8384D9" w14:textId="77777777" w:rsidR="008C50D1" w:rsidRPr="005F3A49" w:rsidRDefault="008C50D1" w:rsidP="00702F62">
      <w:pPr>
        <w:pStyle w:val="Heading4"/>
        <w:keepNext w:val="0"/>
        <w:tabs>
          <w:tab w:val="clear" w:pos="900"/>
          <w:tab w:val="left" w:pos="709"/>
        </w:tabs>
        <w:spacing w:before="240"/>
      </w:pPr>
      <w:bookmarkStart w:id="302" w:name="_Toc103766569"/>
      <w:r w:rsidRPr="005F3A49">
        <w:rPr>
          <w:lang w:val="en-GB"/>
        </w:rPr>
        <w:t xml:space="preserve">Technology Function </w:t>
      </w:r>
      <w:r>
        <w:rPr>
          <w:noProof/>
        </w:rPr>
        <w:drawing>
          <wp:inline distT="0" distB="0" distL="0" distR="0" wp14:anchorId="0B7E62FE" wp14:editId="0AA86DA3">
            <wp:extent cx="203200" cy="203200"/>
            <wp:effectExtent l="0" t="0" r="0" b="0"/>
            <wp:docPr id="11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timeoutRecordTimer</w:t>
      </w:r>
      <w:bookmarkEnd w:id="302"/>
    </w:p>
    <w:p w14:paraId="398C6FE5" w14:textId="77777777" w:rsidR="005F4E20" w:rsidRDefault="005F4E20" w:rsidP="00720A45">
      <w:pPr>
        <w:rPr>
          <w:highlight w:val="green"/>
        </w:rPr>
      </w:pPr>
    </w:p>
    <w:p w14:paraId="5BAD6FC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7A6A327" w14:textId="77777777" w:rsidR="000702C6" w:rsidRPr="000702C6" w:rsidRDefault="000702C6" w:rsidP="00720A45">
      <w:pPr>
        <w:rPr>
          <w:b/>
          <w:bCs/>
          <w:color w:val="FF0000"/>
        </w:rPr>
      </w:pPr>
    </w:p>
    <w:p w14:paraId="3ECDD1EE" w14:textId="77777777" w:rsidR="00072314" w:rsidRDefault="00072314" w:rsidP="00072314">
      <w:pPr>
        <w:pStyle w:val="Heading6"/>
        <w:keepNext w:val="0"/>
        <w:tabs>
          <w:tab w:val="clear" w:pos="900"/>
          <w:tab w:val="left" w:pos="709"/>
        </w:tabs>
        <w:spacing w:before="240"/>
        <w:rPr>
          <w:lang w:val="en-GB"/>
        </w:rPr>
      </w:pPr>
      <w:r>
        <w:rPr>
          <w:lang w:val="en-GB"/>
        </w:rPr>
        <w:t>Inputs</w:t>
      </w:r>
    </w:p>
    <w:p w14:paraId="78FB6B3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04D931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B11DA4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6EF198E" w14:textId="77777777" w:rsidR="00072314" w:rsidRDefault="00072314" w:rsidP="00072314">
      <w:pPr>
        <w:pStyle w:val="Heading6"/>
        <w:keepNext w:val="0"/>
        <w:tabs>
          <w:tab w:val="clear" w:pos="900"/>
          <w:tab w:val="left" w:pos="709"/>
        </w:tabs>
        <w:spacing w:before="240"/>
      </w:pPr>
      <w:r>
        <w:t>Parameters</w:t>
      </w:r>
    </w:p>
    <w:p w14:paraId="6DB40E9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F9F8A1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680B3C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timeoutRecordTimer</w:t>
      </w:r>
    </w:p>
    <w:p w14:paraId="627D879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4C7DC2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255FA19"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7684575" w14:textId="77777777" w:rsidR="008C50D1" w:rsidRPr="005F3A49" w:rsidRDefault="008C50D1" w:rsidP="00702F62">
      <w:pPr>
        <w:pStyle w:val="Heading4"/>
        <w:keepNext w:val="0"/>
        <w:tabs>
          <w:tab w:val="clear" w:pos="900"/>
          <w:tab w:val="left" w:pos="709"/>
        </w:tabs>
        <w:spacing w:before="240"/>
      </w:pPr>
      <w:bookmarkStart w:id="303" w:name="_Toc103766570"/>
      <w:r w:rsidRPr="005F3A49">
        <w:rPr>
          <w:lang w:val="en-GB"/>
        </w:rPr>
        <w:t xml:space="preserve">Technology Function </w:t>
      </w:r>
      <w:r>
        <w:rPr>
          <w:noProof/>
        </w:rPr>
        <w:drawing>
          <wp:inline distT="0" distB="0" distL="0" distR="0" wp14:anchorId="7A82C500" wp14:editId="05CC9973">
            <wp:extent cx="203200" cy="203200"/>
            <wp:effectExtent l="0" t="0" r="0" b="0"/>
            <wp:docPr id="112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receiveIPAddressPortId</w:t>
      </w:r>
      <w:bookmarkEnd w:id="303"/>
    </w:p>
    <w:p w14:paraId="363D7213" w14:textId="77777777" w:rsidR="005F4E20" w:rsidRDefault="005F4E20" w:rsidP="00720A45">
      <w:pPr>
        <w:rPr>
          <w:highlight w:val="green"/>
        </w:rPr>
      </w:pPr>
    </w:p>
    <w:p w14:paraId="6E4E01D7"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41A98520" w14:textId="77777777" w:rsidR="000702C6" w:rsidRPr="000702C6" w:rsidRDefault="000702C6" w:rsidP="00720A45">
      <w:pPr>
        <w:rPr>
          <w:b/>
          <w:bCs/>
          <w:color w:val="FF0000"/>
        </w:rPr>
      </w:pPr>
    </w:p>
    <w:p w14:paraId="1F64E562" w14:textId="77777777" w:rsidR="00072314" w:rsidRDefault="00072314" w:rsidP="00072314">
      <w:pPr>
        <w:pStyle w:val="Heading6"/>
        <w:keepNext w:val="0"/>
        <w:tabs>
          <w:tab w:val="clear" w:pos="900"/>
          <w:tab w:val="left" w:pos="709"/>
        </w:tabs>
        <w:spacing w:before="240"/>
        <w:rPr>
          <w:lang w:val="en-GB"/>
        </w:rPr>
      </w:pPr>
      <w:r>
        <w:rPr>
          <w:lang w:val="en-GB"/>
        </w:rPr>
        <w:t>Inputs</w:t>
      </w:r>
    </w:p>
    <w:p w14:paraId="7CC0A263"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5229C3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BD095C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C0E7697" w14:textId="77777777" w:rsidR="00072314" w:rsidRDefault="00072314" w:rsidP="00072314">
      <w:pPr>
        <w:pStyle w:val="Heading6"/>
        <w:keepNext w:val="0"/>
        <w:tabs>
          <w:tab w:val="clear" w:pos="900"/>
          <w:tab w:val="left" w:pos="709"/>
        </w:tabs>
        <w:spacing w:before="240"/>
      </w:pPr>
      <w:r>
        <w:t>Parameters</w:t>
      </w:r>
    </w:p>
    <w:p w14:paraId="41E8586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993F6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C71F31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receiveIPAddressPortId</w:t>
      </w:r>
    </w:p>
    <w:p w14:paraId="0A86C64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F70F88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FBBE2B"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3BB5129" w14:textId="77777777" w:rsidR="008C50D1" w:rsidRPr="005F3A49" w:rsidRDefault="008C50D1" w:rsidP="00702F62">
      <w:pPr>
        <w:pStyle w:val="Heading4"/>
        <w:keepNext w:val="0"/>
        <w:tabs>
          <w:tab w:val="clear" w:pos="900"/>
          <w:tab w:val="left" w:pos="709"/>
        </w:tabs>
        <w:spacing w:before="240"/>
      </w:pPr>
      <w:bookmarkStart w:id="304" w:name="_Toc103766571"/>
      <w:r w:rsidRPr="005F3A49">
        <w:rPr>
          <w:lang w:val="en-GB"/>
        </w:rPr>
        <w:t xml:space="preserve">Technology Function </w:t>
      </w:r>
      <w:r>
        <w:rPr>
          <w:noProof/>
        </w:rPr>
        <w:drawing>
          <wp:inline distT="0" distB="0" distL="0" distR="0" wp14:anchorId="15277B6A" wp14:editId="26B6528C">
            <wp:extent cx="203200" cy="203200"/>
            <wp:effectExtent l="0" t="0" r="0" b="0"/>
            <wp:docPr id="112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requestCommenceVideoStream</w:t>
      </w:r>
      <w:bookmarkEnd w:id="304"/>
    </w:p>
    <w:p w14:paraId="24256E0F" w14:textId="77777777" w:rsidR="005F4E20" w:rsidRDefault="005F4E20" w:rsidP="00720A45">
      <w:pPr>
        <w:rPr>
          <w:highlight w:val="green"/>
        </w:rPr>
      </w:pPr>
    </w:p>
    <w:p w14:paraId="4AFBF8F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8AC218" w14:textId="77777777" w:rsidR="000702C6" w:rsidRPr="000702C6" w:rsidRDefault="000702C6" w:rsidP="00720A45">
      <w:pPr>
        <w:rPr>
          <w:b/>
          <w:bCs/>
          <w:color w:val="FF0000"/>
        </w:rPr>
      </w:pPr>
    </w:p>
    <w:p w14:paraId="4944EC8F" w14:textId="77777777" w:rsidR="00072314" w:rsidRDefault="00072314" w:rsidP="00072314">
      <w:pPr>
        <w:pStyle w:val="Heading6"/>
        <w:keepNext w:val="0"/>
        <w:tabs>
          <w:tab w:val="clear" w:pos="900"/>
          <w:tab w:val="left" w:pos="709"/>
        </w:tabs>
        <w:spacing w:before="240"/>
        <w:rPr>
          <w:lang w:val="en-GB"/>
        </w:rPr>
      </w:pPr>
      <w:r>
        <w:rPr>
          <w:lang w:val="en-GB"/>
        </w:rPr>
        <w:t>Inputs</w:t>
      </w:r>
    </w:p>
    <w:p w14:paraId="7433FB9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948DC2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B32927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E29D850" w14:textId="77777777" w:rsidR="00072314" w:rsidRDefault="00072314" w:rsidP="00072314">
      <w:pPr>
        <w:pStyle w:val="Heading6"/>
        <w:keepNext w:val="0"/>
        <w:tabs>
          <w:tab w:val="clear" w:pos="900"/>
          <w:tab w:val="left" w:pos="709"/>
        </w:tabs>
        <w:spacing w:before="240"/>
      </w:pPr>
      <w:r>
        <w:t>Parameters</w:t>
      </w:r>
    </w:p>
    <w:p w14:paraId="565C634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159A27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6BB6D6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requestCommenceVideoStream</w:t>
      </w:r>
    </w:p>
    <w:p w14:paraId="6F5FDF2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C00CED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60C92C8"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B67D9B9" w14:textId="77777777" w:rsidR="008C50D1" w:rsidRPr="005F3A49" w:rsidRDefault="008C50D1" w:rsidP="00702F62">
      <w:pPr>
        <w:pStyle w:val="Heading4"/>
        <w:keepNext w:val="0"/>
        <w:tabs>
          <w:tab w:val="clear" w:pos="900"/>
          <w:tab w:val="left" w:pos="709"/>
        </w:tabs>
        <w:spacing w:before="240"/>
      </w:pPr>
      <w:bookmarkStart w:id="305" w:name="_Toc103766572"/>
      <w:r w:rsidRPr="005F3A49">
        <w:rPr>
          <w:lang w:val="en-GB"/>
        </w:rPr>
        <w:t xml:space="preserve">Technology Function </w:t>
      </w:r>
      <w:r>
        <w:rPr>
          <w:noProof/>
        </w:rPr>
        <w:drawing>
          <wp:inline distT="0" distB="0" distL="0" distR="0" wp14:anchorId="3B8991D0" wp14:editId="27ABA0F2">
            <wp:extent cx="203200" cy="203200"/>
            <wp:effectExtent l="0" t="0" r="0" b="0"/>
            <wp:docPr id="11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requestStopStreaming</w:t>
      </w:r>
      <w:bookmarkEnd w:id="305"/>
    </w:p>
    <w:p w14:paraId="1A186A99" w14:textId="77777777" w:rsidR="005F4E20" w:rsidRDefault="005F4E20" w:rsidP="00720A45">
      <w:pPr>
        <w:rPr>
          <w:highlight w:val="green"/>
        </w:rPr>
      </w:pPr>
    </w:p>
    <w:p w14:paraId="35BE21A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A1D2A94" w14:textId="77777777" w:rsidR="000702C6" w:rsidRPr="000702C6" w:rsidRDefault="000702C6" w:rsidP="00720A45">
      <w:pPr>
        <w:rPr>
          <w:b/>
          <w:bCs/>
          <w:color w:val="FF0000"/>
        </w:rPr>
      </w:pPr>
    </w:p>
    <w:p w14:paraId="2BF74ABB"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48FAAF0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419FAE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3BC76A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02161C6" w14:textId="77777777" w:rsidR="00072314" w:rsidRDefault="00072314" w:rsidP="00072314">
      <w:pPr>
        <w:pStyle w:val="Heading6"/>
        <w:keepNext w:val="0"/>
        <w:tabs>
          <w:tab w:val="clear" w:pos="900"/>
          <w:tab w:val="left" w:pos="709"/>
        </w:tabs>
        <w:spacing w:before="240"/>
      </w:pPr>
      <w:r>
        <w:t>Parameters</w:t>
      </w:r>
    </w:p>
    <w:p w14:paraId="4BB0D91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A856AC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B5E0DD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requestStopStreaming</w:t>
      </w:r>
    </w:p>
    <w:p w14:paraId="7245B7C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7A798B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399AB05"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942CE3C" w14:textId="77777777" w:rsidR="008C50D1" w:rsidRPr="005F3A49" w:rsidRDefault="008C50D1" w:rsidP="00702F62">
      <w:pPr>
        <w:pStyle w:val="Heading4"/>
        <w:keepNext w:val="0"/>
        <w:tabs>
          <w:tab w:val="clear" w:pos="900"/>
          <w:tab w:val="left" w:pos="709"/>
        </w:tabs>
        <w:spacing w:before="240"/>
      </w:pPr>
      <w:bookmarkStart w:id="306" w:name="_Toc103766573"/>
      <w:r w:rsidRPr="005F3A49">
        <w:rPr>
          <w:lang w:val="en-GB"/>
        </w:rPr>
        <w:t xml:space="preserve">Technology Function </w:t>
      </w:r>
      <w:r>
        <w:rPr>
          <w:noProof/>
        </w:rPr>
        <w:drawing>
          <wp:inline distT="0" distB="0" distL="0" distR="0" wp14:anchorId="7E4A2938" wp14:editId="7E1C4A38">
            <wp:extent cx="203200" cy="203200"/>
            <wp:effectExtent l="0" t="0" r="0" b="0"/>
            <wp:docPr id="112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setRecordingTimer</w:t>
      </w:r>
      <w:bookmarkEnd w:id="306"/>
    </w:p>
    <w:p w14:paraId="42EEB188" w14:textId="77777777" w:rsidR="005F4E20" w:rsidRDefault="005F4E20" w:rsidP="00720A45">
      <w:pPr>
        <w:rPr>
          <w:highlight w:val="green"/>
        </w:rPr>
      </w:pPr>
    </w:p>
    <w:p w14:paraId="5A1D912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56BB2B" w14:textId="77777777" w:rsidR="000702C6" w:rsidRPr="000702C6" w:rsidRDefault="000702C6" w:rsidP="00720A45">
      <w:pPr>
        <w:rPr>
          <w:b/>
          <w:bCs/>
          <w:color w:val="FF0000"/>
        </w:rPr>
      </w:pPr>
    </w:p>
    <w:p w14:paraId="09574255" w14:textId="77777777" w:rsidR="00072314" w:rsidRDefault="00072314" w:rsidP="00072314">
      <w:pPr>
        <w:pStyle w:val="Heading6"/>
        <w:keepNext w:val="0"/>
        <w:tabs>
          <w:tab w:val="clear" w:pos="900"/>
          <w:tab w:val="left" w:pos="709"/>
        </w:tabs>
        <w:spacing w:before="240"/>
        <w:rPr>
          <w:lang w:val="en-GB"/>
        </w:rPr>
      </w:pPr>
      <w:r>
        <w:rPr>
          <w:lang w:val="en-GB"/>
        </w:rPr>
        <w:t>Inputs</w:t>
      </w:r>
    </w:p>
    <w:p w14:paraId="739864F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866000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C1C755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ACE9885" w14:textId="77777777" w:rsidR="00072314" w:rsidRDefault="00072314" w:rsidP="00072314">
      <w:pPr>
        <w:pStyle w:val="Heading6"/>
        <w:keepNext w:val="0"/>
        <w:tabs>
          <w:tab w:val="clear" w:pos="900"/>
          <w:tab w:val="left" w:pos="709"/>
        </w:tabs>
        <w:spacing w:before="240"/>
      </w:pPr>
      <w:r>
        <w:t>Parameters</w:t>
      </w:r>
    </w:p>
    <w:p w14:paraId="52BE013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E410E6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0D1FEC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setRecordingTimer</w:t>
      </w:r>
    </w:p>
    <w:p w14:paraId="1326DF3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4E4E8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8272E3A"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2254A6D" w14:textId="77777777" w:rsidR="008C50D1" w:rsidRPr="005F3A49" w:rsidRDefault="008C50D1" w:rsidP="00702F62">
      <w:pPr>
        <w:pStyle w:val="Heading4"/>
        <w:keepNext w:val="0"/>
        <w:tabs>
          <w:tab w:val="clear" w:pos="900"/>
          <w:tab w:val="left" w:pos="709"/>
        </w:tabs>
        <w:spacing w:before="240"/>
      </w:pPr>
      <w:bookmarkStart w:id="307" w:name="_Toc103766574"/>
      <w:r w:rsidRPr="005F3A49">
        <w:rPr>
          <w:lang w:val="en-GB"/>
        </w:rPr>
        <w:t xml:space="preserve">Technology Function </w:t>
      </w:r>
      <w:r>
        <w:rPr>
          <w:noProof/>
        </w:rPr>
        <w:drawing>
          <wp:inline distT="0" distB="0" distL="0" distR="0" wp14:anchorId="1E58305F" wp14:editId="384460E3">
            <wp:extent cx="203200" cy="203200"/>
            <wp:effectExtent l="0" t="0" r="0" b="0"/>
            <wp:docPr id="113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receiveReadyBroadcastMessage</w:t>
      </w:r>
      <w:bookmarkEnd w:id="307"/>
    </w:p>
    <w:p w14:paraId="7BA50BE3" w14:textId="77777777" w:rsidR="005F4E20" w:rsidRDefault="005F4E20" w:rsidP="00720A45">
      <w:pPr>
        <w:rPr>
          <w:highlight w:val="green"/>
        </w:rPr>
      </w:pPr>
    </w:p>
    <w:p w14:paraId="05C610E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8451E8" w14:textId="77777777" w:rsidR="000702C6" w:rsidRPr="000702C6" w:rsidRDefault="000702C6" w:rsidP="00720A45">
      <w:pPr>
        <w:rPr>
          <w:b/>
          <w:bCs/>
          <w:color w:val="FF0000"/>
        </w:rPr>
      </w:pPr>
    </w:p>
    <w:p w14:paraId="6146E3C8" w14:textId="77777777" w:rsidR="00072314" w:rsidRDefault="00072314" w:rsidP="00072314">
      <w:pPr>
        <w:pStyle w:val="Heading6"/>
        <w:keepNext w:val="0"/>
        <w:tabs>
          <w:tab w:val="clear" w:pos="900"/>
          <w:tab w:val="left" w:pos="709"/>
        </w:tabs>
        <w:spacing w:before="240"/>
        <w:rPr>
          <w:lang w:val="en-GB"/>
        </w:rPr>
      </w:pPr>
      <w:r>
        <w:rPr>
          <w:lang w:val="en-GB"/>
        </w:rPr>
        <w:t>Inputs</w:t>
      </w:r>
    </w:p>
    <w:p w14:paraId="779D59D4" w14:textId="77777777" w:rsidR="00647115"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p w14:paraId="6A8C029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84D30C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4542F48" w14:textId="77777777" w:rsidR="00072314" w:rsidRDefault="00072314" w:rsidP="00072314">
      <w:pPr>
        <w:pStyle w:val="Heading6"/>
        <w:keepNext w:val="0"/>
        <w:tabs>
          <w:tab w:val="clear" w:pos="900"/>
          <w:tab w:val="left" w:pos="709"/>
        </w:tabs>
        <w:spacing w:before="240"/>
      </w:pPr>
      <w:r>
        <w:t>Parameters</w:t>
      </w:r>
    </w:p>
    <w:p w14:paraId="0CA6CED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6593D2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88D075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receiveReadyBroadcastMessage</w:t>
      </w:r>
    </w:p>
    <w:p w14:paraId="355EA72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3EB5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FB62937"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A581879" w14:textId="77777777" w:rsidR="008C50D1" w:rsidRPr="005F3A49" w:rsidRDefault="008C50D1" w:rsidP="00702F62">
      <w:pPr>
        <w:pStyle w:val="Heading4"/>
        <w:keepNext w:val="0"/>
        <w:tabs>
          <w:tab w:val="clear" w:pos="900"/>
          <w:tab w:val="left" w:pos="709"/>
        </w:tabs>
        <w:spacing w:before="240"/>
      </w:pPr>
      <w:bookmarkStart w:id="308" w:name="_Toc103766575"/>
      <w:r w:rsidRPr="005F3A49">
        <w:rPr>
          <w:lang w:val="en-GB"/>
        </w:rPr>
        <w:t xml:space="preserve">Technology Function </w:t>
      </w:r>
      <w:r>
        <w:rPr>
          <w:noProof/>
        </w:rPr>
        <w:drawing>
          <wp:inline distT="0" distB="0" distL="0" distR="0" wp14:anchorId="3245BD08" wp14:editId="3871AA35">
            <wp:extent cx="203200" cy="203200"/>
            <wp:effectExtent l="0" t="0" r="0" b="0"/>
            <wp:docPr id="113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Check Vehicle status</w:t>
      </w:r>
      <w:bookmarkEnd w:id="308"/>
      <w:r w:rsidRPr="005F3A49">
        <w:rPr>
          <w:lang w:val="en-GB"/>
        </w:rPr>
        <w:t xml:space="preserve">  </w:t>
      </w:r>
    </w:p>
    <w:p w14:paraId="70AF863D" w14:textId="77777777" w:rsidR="005F4E20" w:rsidRDefault="005F4E20" w:rsidP="00720A45">
      <w:pPr>
        <w:rPr>
          <w:highlight w:val="green"/>
        </w:rPr>
      </w:pPr>
    </w:p>
    <w:p w14:paraId="18BDB96A" w14:textId="77777777" w:rsidR="009C3237" w:rsidRDefault="009C3237" w:rsidP="009C3237">
      <w:pPr>
        <w:pStyle w:val="BodyText"/>
      </w:pPr>
      <w:r w:rsidRPr="00F33853">
        <w:t xml:space="preserve">Check Vehicle status </w:t>
      </w:r>
    </w:p>
    <w:p w14:paraId="417ED6A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FE630B" w14:textId="77777777" w:rsidR="000702C6" w:rsidRPr="000702C6" w:rsidRDefault="000702C6" w:rsidP="00720A45">
      <w:pPr>
        <w:rPr>
          <w:b/>
          <w:bCs/>
          <w:color w:val="FF0000"/>
        </w:rPr>
      </w:pPr>
    </w:p>
    <w:p w14:paraId="6F2A7FAD" w14:textId="77777777" w:rsidR="00072314" w:rsidRDefault="00072314" w:rsidP="00072314">
      <w:pPr>
        <w:pStyle w:val="Heading6"/>
        <w:keepNext w:val="0"/>
        <w:tabs>
          <w:tab w:val="clear" w:pos="900"/>
          <w:tab w:val="left" w:pos="709"/>
        </w:tabs>
        <w:spacing w:before="240"/>
        <w:rPr>
          <w:lang w:val="en-GB"/>
        </w:rPr>
      </w:pPr>
      <w:r>
        <w:rPr>
          <w:lang w:val="en-GB"/>
        </w:rPr>
        <w:t>Inputs</w:t>
      </w:r>
    </w:p>
    <w:p w14:paraId="4C70F22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E67B5B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06A7F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1E2818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2B2F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7F81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5156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1ABF6"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3EDD0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3B21529"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7BEE35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90551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1D118C" w14:textId="77777777" w:rsidR="000702C6" w:rsidRPr="00AE55BD" w:rsidRDefault="000702C6" w:rsidP="00767670">
            <w:pPr>
              <w:rPr>
                <w:rFonts w:cs="Arial"/>
                <w:color w:val="000000" w:themeColor="text1"/>
                <w:sz w:val="16"/>
                <w:szCs w:val="14"/>
              </w:rPr>
            </w:pPr>
            <w:r>
              <w:rPr>
                <w:noProof/>
              </w:rPr>
              <w:drawing>
                <wp:inline distT="0" distB="0" distL="0" distR="0" wp14:anchorId="7B9B85F9" wp14:editId="186F8FAE">
                  <wp:extent cx="203200" cy="203200"/>
                  <wp:effectExtent l="0" t="0" r="0" b="0"/>
                  <wp:docPr id="113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LSG_ISC_SubscriptionServices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36F88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A517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4492C2" w14:textId="77777777" w:rsidR="00EB1D44" w:rsidRDefault="00EB1D44"/>
        </w:tc>
      </w:tr>
      <w:tr w:rsidR="000702C6" w:rsidRPr="00B3499B" w14:paraId="2601257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2513D2" w14:textId="2E4337D8" w:rsidR="000702C6" w:rsidRPr="00B3499B" w:rsidRDefault="00B111A7" w:rsidP="00767670">
            <w:pPr>
              <w:rPr>
                <w:rFonts w:cs="Arial"/>
                <w:bCs/>
                <w:color w:val="808080" w:themeColor="background1" w:themeShade="80"/>
                <w:sz w:val="16"/>
                <w:szCs w:val="14"/>
              </w:rPr>
            </w:pPr>
            <w:hyperlink r:id="rId8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61923" w14:textId="25E78489"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AF0FE3"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5075AAB" w14:textId="6C4A983B" w:rsidR="000702C6" w:rsidRPr="004A50B8" w:rsidRDefault="000702C6" w:rsidP="000702C6">
      <w:pPr>
        <w:pStyle w:val="Caption"/>
      </w:pPr>
      <w:bookmarkStart w:id="309" w:name="_Toc103766751"/>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44</w:t>
      </w:r>
      <w:r>
        <w:rPr>
          <w:noProof/>
        </w:rPr>
        <w:fldChar w:fldCharType="end"/>
      </w:r>
      <w:r w:rsidRPr="00702453">
        <w:t xml:space="preserve">: </w:t>
      </w:r>
      <w:r>
        <w:t>Input Signal mappings of Function</w:t>
      </w:r>
      <w:bookmarkEnd w:id="309"/>
      <w:r>
        <w:t xml:space="preserve"> </w:t>
      </w:r>
    </w:p>
    <w:p w14:paraId="562DFF1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D9F7B8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39E9DF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1EA8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9179C5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E3E8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0C2C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D96B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D15CB"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A090E" w14:textId="77777777" w:rsidR="000702C6" w:rsidRDefault="000702C6" w:rsidP="00767670">
            <w:pPr>
              <w:rPr>
                <w:rFonts w:cs="Arial"/>
                <w:b/>
                <w:bCs/>
                <w:color w:val="000000"/>
              </w:rPr>
            </w:pPr>
            <w:r>
              <w:rPr>
                <w:rFonts w:cs="Arial"/>
                <w:b/>
                <w:bCs/>
                <w:color w:val="000000"/>
              </w:rPr>
              <w:t>Connection</w:t>
            </w:r>
          </w:p>
          <w:p w14:paraId="441A1EAD"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6A8BC0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D609C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42E6E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AE7C12F" wp14:editId="77EAD9AC">
                  <wp:extent cx="203200" cy="203200"/>
                  <wp:effectExtent l="0" t="0" r="0" b="0"/>
                  <wp:docPr id="113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LSG_ISC_SubscriptionServices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A0CED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2BB3F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A33158" w14:textId="77777777" w:rsidR="00EB1D44" w:rsidRDefault="00EB1D44"/>
        </w:tc>
      </w:tr>
      <w:tr w:rsidR="000702C6" w:rsidRPr="00B3499B" w14:paraId="09AC9FF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43630B" w14:textId="3F7BCAFC" w:rsidR="000702C6" w:rsidRPr="00B3499B" w:rsidRDefault="00B111A7" w:rsidP="00767670">
            <w:pPr>
              <w:rPr>
                <w:rFonts w:cs="Arial"/>
                <w:bCs/>
                <w:color w:val="808080" w:themeColor="background1" w:themeShade="80"/>
                <w:sz w:val="16"/>
                <w:szCs w:val="14"/>
              </w:rPr>
            </w:pPr>
            <w:hyperlink r:id="rId8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B5D6F" w14:textId="2CB1610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C4D4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3E81890B" w14:textId="60BAA2EC" w:rsidR="000702C6" w:rsidRPr="00C000B2" w:rsidRDefault="000702C6" w:rsidP="000702C6">
      <w:pPr>
        <w:jc w:val="center"/>
        <w:rPr>
          <w:b/>
          <w:noProof/>
        </w:rPr>
      </w:pPr>
      <w:bookmarkStart w:id="310" w:name="_Toc10376675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45</w:t>
      </w:r>
      <w:r w:rsidRPr="00C000B2">
        <w:rPr>
          <w:b/>
          <w:noProof/>
        </w:rPr>
        <w:fldChar w:fldCharType="end"/>
      </w:r>
      <w:r w:rsidRPr="00C000B2">
        <w:rPr>
          <w:b/>
          <w:noProof/>
        </w:rPr>
        <w:t>: Output Signal mappings of Function</w:t>
      </w:r>
      <w:bookmarkEnd w:id="310"/>
      <w:r w:rsidRPr="00C000B2">
        <w:rPr>
          <w:b/>
          <w:noProof/>
        </w:rPr>
        <w:t xml:space="preserve"> </w:t>
      </w:r>
    </w:p>
    <w:p w14:paraId="0A733B53" w14:textId="77777777" w:rsidR="00072314" w:rsidRDefault="00072314" w:rsidP="00072314">
      <w:pPr>
        <w:pStyle w:val="Heading6"/>
        <w:keepNext w:val="0"/>
        <w:tabs>
          <w:tab w:val="clear" w:pos="900"/>
          <w:tab w:val="left" w:pos="709"/>
        </w:tabs>
        <w:spacing w:before="240"/>
      </w:pPr>
      <w:r>
        <w:t>Parameters</w:t>
      </w:r>
    </w:p>
    <w:p w14:paraId="01B787D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8E30EC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9BAFA0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Check Vehicle status  </w:t>
      </w:r>
    </w:p>
    <w:p w14:paraId="5516DA8C"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68CB1E4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35649F6" w14:textId="5859CCB6" w:rsidR="00CF55B9" w:rsidRPr="00CF55B9" w:rsidRDefault="00CF55B9" w:rsidP="00CF55B9">
      <w:pPr>
        <w:pStyle w:val="Heading7"/>
      </w:pPr>
      <w:r>
        <w:rPr>
          <w:noProof/>
        </w:rPr>
        <w:drawing>
          <wp:inline distT="0" distB="0" distL="0" distR="0" wp14:anchorId="07ADA522" wp14:editId="2BA4B064">
            <wp:extent cx="203200" cy="203200"/>
            <wp:effectExtent l="0" t="0" r="0" b="0"/>
            <wp:docPr id="1138" name="Picture 877876026.jpg" descr="87787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87787602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ISC_IR_ECG_1 </w:t>
      </w:r>
      <w:r w:rsidR="003C4093">
        <w:t>–</w:t>
      </w:r>
      <w:r w:rsidR="00E40977">
        <w:t xml:space="preserve"> </w:t>
      </w:r>
      <w:r w:rsidRPr="00CF55B9">
        <w:t>Vehicle Key ON</w:t>
      </w:r>
    </w:p>
    <w:p w14:paraId="306041FA" w14:textId="77777777" w:rsidR="001C5864" w:rsidRDefault="001C5864" w:rsidP="008F3055">
      <w:pPr>
        <w:rPr>
          <w:rFonts w:cs="Arial"/>
        </w:rPr>
      </w:pPr>
      <w:r>
        <w:rPr>
          <w:rFonts w:cs="Arial"/>
        </w:rPr>
        <w:t>When the vehicle is in Key ON or OFF mode the Make Decision Function shall send an Alert to Communication Enabler function via LSG_ISC_SystemNotifications with the below values.</w:t>
      </w:r>
    </w:p>
    <w:p w14:paraId="77CFE4F7" w14:textId="77777777" w:rsidR="00EB1D44" w:rsidRDefault="00EB1D44"/>
    <w:p w14:paraId="7D8FCD11" w14:textId="4BB57517" w:rsidR="00EB1D44" w:rsidRDefault="003C4093">
      <w:r>
        <w:rPr>
          <w:rFonts w:cs="Arial"/>
        </w:rPr>
        <w:t>V</w:t>
      </w:r>
      <w:r w:rsidR="00BF44DC">
        <w:rPr>
          <w:rFonts w:cs="Arial"/>
        </w:rPr>
        <w:t>_KeyON</w:t>
      </w:r>
    </w:p>
    <w:p w14:paraId="10BAF067" w14:textId="77777777" w:rsidR="00EB1D44" w:rsidRDefault="00BF44DC">
      <w:r>
        <w:rPr>
          <w:rFonts w:cs="Arial"/>
        </w:rPr>
        <w:t>v_KeyOFF</w:t>
      </w:r>
    </w:p>
    <w:p w14:paraId="6EA55032" w14:textId="77777777" w:rsidR="001C5864" w:rsidRDefault="001C5864" w:rsidP="008F3055"/>
    <w:p w14:paraId="57027185" w14:textId="77777777" w:rsidR="001C5864" w:rsidRPr="00287D2F" w:rsidRDefault="001C5864" w:rsidP="008F3055">
      <w:pPr>
        <w:rPr>
          <w:rFonts w:cs="Arial"/>
        </w:rPr>
      </w:pPr>
      <w:r>
        <w:rPr>
          <w:rFonts w:cs="Arial"/>
        </w:rPr>
        <w:t>Satisfied by</w:t>
      </w:r>
      <w:r w:rsidRPr="00287D2F">
        <w:rPr>
          <w:rFonts w:cs="Arial"/>
        </w:rPr>
        <w:t>:</w:t>
      </w:r>
    </w:p>
    <w:p w14:paraId="13C9CFC3" w14:textId="77777777" w:rsidR="00CB430B" w:rsidRPr="009C2D6E" w:rsidRDefault="009C2D6E" w:rsidP="008775AD">
      <w:pPr>
        <w:pStyle w:val="ListParagraph"/>
        <w:numPr>
          <w:ilvl w:val="0"/>
          <w:numId w:val="14"/>
        </w:numPr>
        <w:rPr>
          <w:rFonts w:cs="Arial"/>
        </w:rPr>
      </w:pPr>
      <w:r>
        <w:rPr>
          <w:noProof/>
        </w:rPr>
        <w:drawing>
          <wp:inline distT="0" distB="0" distL="0" distR="0" wp14:anchorId="680FB827" wp14:editId="3E18A97A">
            <wp:extent cx="203200" cy="203200"/>
            <wp:effectExtent l="0" t="0" r="0" b="0"/>
            <wp:docPr id="114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Check Vehicle status  </w:t>
      </w:r>
    </w:p>
    <w:p w14:paraId="40343A8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A2716C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5A92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ISC_IR_ECG_1</w:t>
            </w:r>
          </w:p>
        </w:tc>
      </w:tr>
      <w:tr w:rsidR="007A24FC" w:rsidRPr="00B3499B" w14:paraId="17AB4E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1D9C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CD9C6" w14:textId="77777777" w:rsidR="007A24FC" w:rsidRPr="00B3499B" w:rsidRDefault="007A24FC" w:rsidP="009737DA">
            <w:pPr>
              <w:rPr>
                <w:rFonts w:cs="Arial"/>
                <w:color w:val="000000" w:themeColor="text1"/>
                <w:sz w:val="16"/>
                <w:szCs w:val="14"/>
              </w:rPr>
            </w:pPr>
            <w:r>
              <w:rPr>
                <w:rFonts w:cs="Arial"/>
              </w:rPr>
              <w:t>To send a vehicle Key ON message</w:t>
            </w:r>
          </w:p>
        </w:tc>
      </w:tr>
      <w:tr w:rsidR="007A24FC" w:rsidRPr="00B3499B" w14:paraId="0721A6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D5F3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AF123"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1DE05B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FA7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53B4A" w14:textId="77777777" w:rsidR="00EB1D44" w:rsidRDefault="00EB1D44"/>
        </w:tc>
      </w:tr>
      <w:tr w:rsidR="007A24FC" w:rsidRPr="00B3499B" w14:paraId="5D26C0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895A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178B1"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FD60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36997"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703E52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2BF0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80F7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2A8A15" wp14:editId="22001C86">
                  <wp:extent cx="203200" cy="203200"/>
                  <wp:effectExtent l="0" t="0" r="0" b="0"/>
                  <wp:docPr id="1142" name="Picture -1578777561.jpg" descr="-157877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578777561.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ISC_SR_ECG_9 Vehicle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7305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362BE2"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430BBCC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AD51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FE81D7"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7F9C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758D6" w14:textId="0E361372"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A7CD0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163B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024634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55C87B" w14:textId="6B53C5F4" w:rsidR="007A24FC" w:rsidRPr="00B3499B" w:rsidRDefault="00B111A7" w:rsidP="009737DA">
            <w:pPr>
              <w:rPr>
                <w:rFonts w:cs="Arial"/>
                <w:bCs/>
                <w:color w:val="808080" w:themeColor="background1" w:themeShade="80"/>
                <w:sz w:val="16"/>
                <w:szCs w:val="14"/>
              </w:rPr>
            </w:pPr>
            <w:hyperlink r:id="rId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F8D446" w14:textId="59C8984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F4671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0281C6" w14:textId="77777777" w:rsidR="0047267C" w:rsidRDefault="0047267C" w:rsidP="001C5864">
      <w:pPr>
        <w:rPr>
          <w:rFonts w:cs="Arial"/>
        </w:rPr>
      </w:pPr>
    </w:p>
    <w:p w14:paraId="5E396C0F" w14:textId="21019CF4" w:rsidR="00CF55B9" w:rsidRPr="00CF55B9" w:rsidRDefault="00CF55B9" w:rsidP="00CF55B9">
      <w:pPr>
        <w:pStyle w:val="Heading7"/>
      </w:pPr>
      <w:r>
        <w:rPr>
          <w:noProof/>
        </w:rPr>
        <w:drawing>
          <wp:inline distT="0" distB="0" distL="0" distR="0" wp14:anchorId="795312CC" wp14:editId="03051F50">
            <wp:extent cx="203200" cy="203200"/>
            <wp:effectExtent l="0" t="0" r="0" b="0"/>
            <wp:docPr id="1144" name="Picture 877876026.jpg" descr="87787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87787602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ISC_IR_ECG_50 </w:t>
      </w:r>
      <w:r w:rsidR="003C4093">
        <w:t>–</w:t>
      </w:r>
      <w:r w:rsidR="00E40977">
        <w:t xml:space="preserve"> </w:t>
      </w:r>
      <w:r w:rsidRPr="00CF55B9">
        <w:t>Deep Sleep Mode</w:t>
      </w:r>
    </w:p>
    <w:p w14:paraId="5BF36133" w14:textId="77777777" w:rsidR="001C5864" w:rsidRDefault="001C5864" w:rsidP="008F3055">
      <w:pPr>
        <w:rPr>
          <w:rFonts w:cs="Arial"/>
        </w:rPr>
      </w:pPr>
      <w:r>
        <w:rPr>
          <w:rFonts w:cs="Arial"/>
        </w:rPr>
        <w:t>The Make Decision Function shall send to the Communication Enabler Function before Key OFF, the status of the vehicle status via LSG_SystemNotifications with the following value:</w:t>
      </w:r>
    </w:p>
    <w:p w14:paraId="22E4D4FE" w14:textId="77777777" w:rsidR="00EB1D44" w:rsidRDefault="00BF44DC">
      <w:r>
        <w:rPr>
          <w:rFonts w:cs="Arial"/>
        </w:rPr>
        <w:t>- vehicle in Deep sleep mode with v_DeepSleepMode</w:t>
      </w:r>
    </w:p>
    <w:p w14:paraId="3FCBEA97" w14:textId="77777777" w:rsidR="00EB1D44" w:rsidRDefault="00BF44DC">
      <w:r>
        <w:rPr>
          <w:rFonts w:cs="Arial"/>
        </w:rPr>
        <w:t>- Vehicle in Ignition On with v_KeyON</w:t>
      </w:r>
    </w:p>
    <w:p w14:paraId="0CF3864A" w14:textId="77777777" w:rsidR="001C5864" w:rsidRDefault="001C5864" w:rsidP="008F3055"/>
    <w:p w14:paraId="757379C7" w14:textId="77777777" w:rsidR="001C5864" w:rsidRPr="00287D2F" w:rsidRDefault="001C5864" w:rsidP="008F3055">
      <w:pPr>
        <w:rPr>
          <w:rFonts w:cs="Arial"/>
        </w:rPr>
      </w:pPr>
      <w:r>
        <w:rPr>
          <w:rFonts w:cs="Arial"/>
        </w:rPr>
        <w:t>Satisfied by</w:t>
      </w:r>
      <w:r w:rsidRPr="00287D2F">
        <w:rPr>
          <w:rFonts w:cs="Arial"/>
        </w:rPr>
        <w:t>:</w:t>
      </w:r>
    </w:p>
    <w:p w14:paraId="6A13D0A2" w14:textId="77777777" w:rsidR="00CB430B" w:rsidRPr="009C2D6E" w:rsidRDefault="009C2D6E" w:rsidP="008775AD">
      <w:pPr>
        <w:pStyle w:val="ListParagraph"/>
        <w:numPr>
          <w:ilvl w:val="0"/>
          <w:numId w:val="14"/>
        </w:numPr>
        <w:rPr>
          <w:rFonts w:cs="Arial"/>
        </w:rPr>
      </w:pPr>
      <w:r>
        <w:rPr>
          <w:noProof/>
        </w:rPr>
        <w:drawing>
          <wp:inline distT="0" distB="0" distL="0" distR="0" wp14:anchorId="768EF5A2" wp14:editId="6572432F">
            <wp:extent cx="203200" cy="203200"/>
            <wp:effectExtent l="0" t="0" r="0" b="0"/>
            <wp:docPr id="11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Check Vehicle status  </w:t>
      </w:r>
    </w:p>
    <w:p w14:paraId="1537D51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EBCFBB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7491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ISC_IR_ECG_50</w:t>
            </w:r>
          </w:p>
        </w:tc>
      </w:tr>
      <w:tr w:rsidR="007A24FC" w:rsidRPr="00B3499B" w14:paraId="631D89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1399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BA388" w14:textId="77777777" w:rsidR="007A24FC" w:rsidRPr="00B3499B" w:rsidRDefault="007A24FC" w:rsidP="009737DA">
            <w:pPr>
              <w:rPr>
                <w:rFonts w:cs="Arial"/>
                <w:color w:val="000000" w:themeColor="text1"/>
                <w:sz w:val="16"/>
                <w:szCs w:val="14"/>
              </w:rPr>
            </w:pPr>
            <w:r>
              <w:rPr>
                <w:rFonts w:cs="Arial"/>
              </w:rPr>
              <w:t>To send a deep sleep mode message</w:t>
            </w:r>
          </w:p>
        </w:tc>
      </w:tr>
      <w:tr w:rsidR="007A24FC" w:rsidRPr="00B3499B" w14:paraId="519E37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FC48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3DD50"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28C853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709B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CD9B2" w14:textId="77777777" w:rsidR="00EB1D44" w:rsidRDefault="00EB1D44"/>
        </w:tc>
      </w:tr>
      <w:tr w:rsidR="007A24FC" w:rsidRPr="00B3499B" w14:paraId="506264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C23E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9B84C"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0069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9A880E"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58A185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276C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3636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88523D" wp14:editId="67C7EB23">
                  <wp:extent cx="203200" cy="203200"/>
                  <wp:effectExtent l="0" t="0" r="0" b="0"/>
                  <wp:docPr id="1148" name="Picture -1578777561.jpg" descr="-157877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578777561.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ISC_SR_ECG_1 Make Decision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8EE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14219"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768278A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8D0A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AAFD9"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915B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2C6F3" w14:textId="4B6A35F7"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73E5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F057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00F37D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5C9730" w14:textId="135DD194" w:rsidR="007A24FC" w:rsidRPr="00B3499B" w:rsidRDefault="00B111A7"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0B62D" w14:textId="4D161C8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9967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DD10D0" w14:textId="77777777" w:rsidR="0047267C" w:rsidRDefault="0047267C" w:rsidP="001C5864">
      <w:pPr>
        <w:rPr>
          <w:rFonts w:cs="Arial"/>
        </w:rPr>
      </w:pPr>
    </w:p>
    <w:p w14:paraId="65DAC4C4" w14:textId="77777777" w:rsidR="008C50D1" w:rsidRPr="005F3A49" w:rsidRDefault="008C50D1" w:rsidP="00702F62">
      <w:pPr>
        <w:pStyle w:val="Heading4"/>
        <w:keepNext w:val="0"/>
        <w:tabs>
          <w:tab w:val="clear" w:pos="900"/>
          <w:tab w:val="left" w:pos="709"/>
        </w:tabs>
        <w:spacing w:before="240"/>
      </w:pPr>
      <w:bookmarkStart w:id="311" w:name="_Toc103766576"/>
      <w:r w:rsidRPr="005F3A49">
        <w:rPr>
          <w:lang w:val="en-GB"/>
        </w:rPr>
        <w:t xml:space="preserve">Technology Function </w:t>
      </w:r>
      <w:r>
        <w:rPr>
          <w:noProof/>
        </w:rPr>
        <w:drawing>
          <wp:inline distT="0" distB="0" distL="0" distR="0" wp14:anchorId="7B949D04" wp14:editId="0F589399">
            <wp:extent cx="203200" cy="203200"/>
            <wp:effectExtent l="0" t="0" r="0" b="0"/>
            <wp:docPr id="115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Check View/ Active Timer</w:t>
      </w:r>
      <w:bookmarkEnd w:id="311"/>
    </w:p>
    <w:p w14:paraId="14BB7ECE" w14:textId="77777777" w:rsidR="005F4E20" w:rsidRDefault="005F4E20" w:rsidP="00720A45">
      <w:pPr>
        <w:rPr>
          <w:highlight w:val="green"/>
        </w:rPr>
      </w:pPr>
    </w:p>
    <w:p w14:paraId="77FC5204" w14:textId="77777777" w:rsidR="009C3237" w:rsidRDefault="009C3237" w:rsidP="009C3237">
      <w:pPr>
        <w:pStyle w:val="BodyText"/>
      </w:pPr>
      <w:r w:rsidRPr="00F33853">
        <w:t>Check View/ Active Timer</w:t>
      </w:r>
    </w:p>
    <w:p w14:paraId="25E3519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CBE3506" w14:textId="77777777" w:rsidR="000702C6" w:rsidRPr="000702C6" w:rsidRDefault="000702C6" w:rsidP="00720A45">
      <w:pPr>
        <w:rPr>
          <w:b/>
          <w:bCs/>
          <w:color w:val="FF0000"/>
        </w:rPr>
      </w:pPr>
    </w:p>
    <w:p w14:paraId="4804E3DF" w14:textId="77777777" w:rsidR="00072314" w:rsidRDefault="00072314" w:rsidP="00072314">
      <w:pPr>
        <w:pStyle w:val="Heading6"/>
        <w:keepNext w:val="0"/>
        <w:tabs>
          <w:tab w:val="clear" w:pos="900"/>
          <w:tab w:val="left" w:pos="709"/>
        </w:tabs>
        <w:spacing w:before="240"/>
        <w:rPr>
          <w:lang w:val="en-GB"/>
        </w:rPr>
      </w:pPr>
      <w:r>
        <w:rPr>
          <w:lang w:val="en-GB"/>
        </w:rPr>
        <w:t>Inputs</w:t>
      </w:r>
    </w:p>
    <w:p w14:paraId="7EA6C0C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E3F235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3B49D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88BE43D" w14:textId="77777777" w:rsidR="00072314" w:rsidRDefault="00072314" w:rsidP="00072314">
      <w:pPr>
        <w:pStyle w:val="Heading6"/>
        <w:keepNext w:val="0"/>
        <w:tabs>
          <w:tab w:val="clear" w:pos="900"/>
          <w:tab w:val="left" w:pos="709"/>
        </w:tabs>
        <w:spacing w:before="240"/>
      </w:pPr>
      <w:r>
        <w:t>Parameters</w:t>
      </w:r>
    </w:p>
    <w:p w14:paraId="29BFE80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23535B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E5AEA9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Check View/ Active Timer</w:t>
      </w:r>
    </w:p>
    <w:p w14:paraId="50E6DB1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370676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A3B0CDE"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6697A90" w14:textId="77777777" w:rsidR="008C50D1" w:rsidRPr="005F3A49" w:rsidRDefault="008C50D1" w:rsidP="00702F62">
      <w:pPr>
        <w:pStyle w:val="Heading4"/>
        <w:keepNext w:val="0"/>
        <w:tabs>
          <w:tab w:val="clear" w:pos="900"/>
          <w:tab w:val="left" w:pos="709"/>
        </w:tabs>
        <w:spacing w:before="240"/>
      </w:pPr>
      <w:bookmarkStart w:id="312" w:name="_Toc103766577"/>
      <w:r w:rsidRPr="005F3A49">
        <w:rPr>
          <w:lang w:val="en-GB"/>
        </w:rPr>
        <w:t xml:space="preserve">Technology Function </w:t>
      </w:r>
      <w:r>
        <w:rPr>
          <w:noProof/>
        </w:rPr>
        <w:drawing>
          <wp:inline distT="0" distB="0" distL="0" distR="0" wp14:anchorId="542312D9" wp14:editId="6096E67F">
            <wp:extent cx="203200" cy="203200"/>
            <wp:effectExtent l="0" t="0" r="0" b="0"/>
            <wp:docPr id="11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Process Alerts/Commands between Communication Enabler and Vehicle</w:t>
      </w:r>
      <w:bookmarkEnd w:id="312"/>
      <w:r w:rsidRPr="005F3A49">
        <w:rPr>
          <w:lang w:val="en-GB"/>
        </w:rPr>
        <w:t xml:space="preserve">  </w:t>
      </w:r>
    </w:p>
    <w:p w14:paraId="278FBEF4" w14:textId="77777777" w:rsidR="005F4E20" w:rsidRDefault="005F4E20" w:rsidP="00720A45">
      <w:pPr>
        <w:rPr>
          <w:highlight w:val="green"/>
        </w:rPr>
      </w:pPr>
    </w:p>
    <w:p w14:paraId="509D6BE9" w14:textId="77777777" w:rsidR="009C3237" w:rsidRDefault="009C3237" w:rsidP="009C3237">
      <w:pPr>
        <w:pStyle w:val="BodyText"/>
      </w:pPr>
      <w:r w:rsidRPr="00F33853">
        <w:t xml:space="preserve">Process Alerts/Commands between Communication Enabler and Vehicle </w:t>
      </w:r>
    </w:p>
    <w:p w14:paraId="4241983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97A711E" w14:textId="77777777" w:rsidR="000702C6" w:rsidRPr="000702C6" w:rsidRDefault="000702C6" w:rsidP="00720A45">
      <w:pPr>
        <w:rPr>
          <w:b/>
          <w:bCs/>
          <w:color w:val="FF0000"/>
        </w:rPr>
      </w:pPr>
    </w:p>
    <w:p w14:paraId="195269A3" w14:textId="77777777" w:rsidR="00072314" w:rsidRDefault="00072314" w:rsidP="00072314">
      <w:pPr>
        <w:pStyle w:val="Heading6"/>
        <w:keepNext w:val="0"/>
        <w:tabs>
          <w:tab w:val="clear" w:pos="900"/>
          <w:tab w:val="left" w:pos="709"/>
        </w:tabs>
        <w:spacing w:before="240"/>
        <w:rPr>
          <w:lang w:val="en-GB"/>
        </w:rPr>
      </w:pPr>
      <w:r>
        <w:rPr>
          <w:lang w:val="en-GB"/>
        </w:rPr>
        <w:t>Inputs</w:t>
      </w:r>
    </w:p>
    <w:p w14:paraId="09AB4E9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68C2AD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3799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FA780A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4283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6881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08FB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6F8E9"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47E5C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246C2B0"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3E37AF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00432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1D9CC5" w14:textId="77777777" w:rsidR="000702C6" w:rsidRPr="00AE55BD" w:rsidRDefault="000702C6" w:rsidP="00767670">
            <w:pPr>
              <w:rPr>
                <w:rFonts w:cs="Arial"/>
                <w:color w:val="000000" w:themeColor="text1"/>
                <w:sz w:val="16"/>
                <w:szCs w:val="14"/>
              </w:rPr>
            </w:pPr>
            <w:r>
              <w:rPr>
                <w:noProof/>
              </w:rPr>
              <w:drawing>
                <wp:inline distT="0" distB="0" distL="0" distR="0" wp14:anchorId="181583E9" wp14:editId="0C723918">
                  <wp:extent cx="203200" cy="203200"/>
                  <wp:effectExtent l="0" t="0" r="0" b="0"/>
                  <wp:docPr id="115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LSG_ISC_ThreatEvent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13E45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2CC9D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47C87F" w14:textId="77777777" w:rsidR="00EB1D44" w:rsidRDefault="00EB1D44"/>
        </w:tc>
      </w:tr>
      <w:tr w:rsidR="000702C6" w:rsidRPr="00B3499B" w14:paraId="3833480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F2275C" w14:textId="6AFB385D" w:rsidR="000702C6" w:rsidRPr="00B3499B" w:rsidRDefault="00B111A7" w:rsidP="00767670">
            <w:pPr>
              <w:rPr>
                <w:rFonts w:cs="Arial"/>
                <w:bCs/>
                <w:color w:val="808080" w:themeColor="background1" w:themeShade="80"/>
                <w:sz w:val="16"/>
                <w:szCs w:val="14"/>
              </w:rPr>
            </w:pPr>
            <w:hyperlink r:id="rId9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CBA07" w14:textId="17BAE33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D994E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25E043D" w14:textId="1EDA06F5" w:rsidR="000702C6" w:rsidRPr="004A50B8" w:rsidRDefault="000702C6" w:rsidP="000702C6">
      <w:pPr>
        <w:pStyle w:val="Caption"/>
      </w:pPr>
      <w:bookmarkStart w:id="313" w:name="_Toc103766753"/>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46</w:t>
      </w:r>
      <w:r>
        <w:rPr>
          <w:noProof/>
        </w:rPr>
        <w:fldChar w:fldCharType="end"/>
      </w:r>
      <w:r w:rsidRPr="00702453">
        <w:t xml:space="preserve">: </w:t>
      </w:r>
      <w:r>
        <w:t>Input Signal mappings of Function</w:t>
      </w:r>
      <w:bookmarkEnd w:id="313"/>
      <w:r>
        <w:t xml:space="preserve"> </w:t>
      </w:r>
    </w:p>
    <w:p w14:paraId="0BD562A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435F63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5324349" w14:textId="77777777" w:rsidR="00072314" w:rsidRDefault="00072314" w:rsidP="00072314">
      <w:pPr>
        <w:pStyle w:val="Heading6"/>
        <w:keepNext w:val="0"/>
        <w:tabs>
          <w:tab w:val="clear" w:pos="900"/>
          <w:tab w:val="left" w:pos="709"/>
        </w:tabs>
        <w:spacing w:before="240"/>
      </w:pPr>
      <w:r>
        <w:t>Parameters</w:t>
      </w:r>
    </w:p>
    <w:p w14:paraId="244C3C0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BA7EA2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CDCB0F"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 xml:space="preserve">dentified for Function Process Alerts/Commands between Communication Enabler and Vehicle  </w:t>
      </w:r>
    </w:p>
    <w:p w14:paraId="58F3B47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85F5E6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DB4493E" w14:textId="0E9B0CD1" w:rsidR="00CF55B9" w:rsidRPr="00CF55B9" w:rsidRDefault="00CF55B9" w:rsidP="00CF55B9">
      <w:pPr>
        <w:pStyle w:val="Heading7"/>
      </w:pPr>
      <w:r>
        <w:rPr>
          <w:noProof/>
        </w:rPr>
        <w:drawing>
          <wp:inline distT="0" distB="0" distL="0" distR="0" wp14:anchorId="15051115" wp14:editId="7E6D116A">
            <wp:extent cx="203200" cy="203200"/>
            <wp:effectExtent l="0" t="0" r="0" b="0"/>
            <wp:docPr id="1156" name="Picture 877876026.jpg" descr="87787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87787602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ISC_IR_ECG_13 </w:t>
      </w:r>
      <w:r w:rsidR="003C4093">
        <w:t>–</w:t>
      </w:r>
      <w:r w:rsidR="00E40977">
        <w:t xml:space="preserve"> </w:t>
      </w:r>
      <w:r w:rsidRPr="00CF55B9">
        <w:t>Vehicle Wake Up Request and Response</w:t>
      </w:r>
    </w:p>
    <w:p w14:paraId="286A8420" w14:textId="77777777" w:rsidR="001C5864" w:rsidRDefault="001C5864" w:rsidP="008F3055">
      <w:pPr>
        <w:rPr>
          <w:rFonts w:cs="Arial"/>
        </w:rPr>
      </w:pPr>
      <w:r>
        <w:rPr>
          <w:rFonts w:cs="Arial"/>
        </w:rPr>
        <w:t>When the LSG_ISC_VehicleWakeUpRequest is received, the Make Decision Function shall reply with LSG_ISC_VehicleWakeUp to establish the connection with the Communication Enabler Function.</w:t>
      </w:r>
    </w:p>
    <w:p w14:paraId="195B86BC" w14:textId="77777777" w:rsidR="00EB1D44" w:rsidRDefault="00EB1D44"/>
    <w:p w14:paraId="674C9C3B" w14:textId="77777777" w:rsidR="00EB1D44" w:rsidRDefault="00BF44DC">
      <w:r>
        <w:rPr>
          <w:rFonts w:cs="Arial"/>
        </w:rPr>
        <w:t>Else send notification to SDN that the vehicle is unable to wake up.</w:t>
      </w:r>
    </w:p>
    <w:p w14:paraId="01127DA5" w14:textId="77777777" w:rsidR="001C5864" w:rsidRDefault="001C5864" w:rsidP="008F3055"/>
    <w:p w14:paraId="3D6AE03C" w14:textId="77777777" w:rsidR="001C5864" w:rsidRPr="00287D2F" w:rsidRDefault="001C5864" w:rsidP="008F3055">
      <w:pPr>
        <w:rPr>
          <w:rFonts w:cs="Arial"/>
        </w:rPr>
      </w:pPr>
      <w:r>
        <w:rPr>
          <w:rFonts w:cs="Arial"/>
        </w:rPr>
        <w:t>Satisfied by</w:t>
      </w:r>
      <w:r w:rsidRPr="00287D2F">
        <w:rPr>
          <w:rFonts w:cs="Arial"/>
        </w:rPr>
        <w:t>:</w:t>
      </w:r>
    </w:p>
    <w:p w14:paraId="4829279A" w14:textId="77777777" w:rsidR="00CB430B" w:rsidRPr="009C2D6E" w:rsidRDefault="009C2D6E" w:rsidP="008775AD">
      <w:pPr>
        <w:pStyle w:val="ListParagraph"/>
        <w:numPr>
          <w:ilvl w:val="0"/>
          <w:numId w:val="14"/>
        </w:numPr>
        <w:rPr>
          <w:rFonts w:cs="Arial"/>
        </w:rPr>
      </w:pPr>
      <w:r>
        <w:rPr>
          <w:noProof/>
        </w:rPr>
        <w:drawing>
          <wp:inline distT="0" distB="0" distL="0" distR="0" wp14:anchorId="394217F4" wp14:editId="379DBCA4">
            <wp:extent cx="203200" cy="203200"/>
            <wp:effectExtent l="0" t="0" r="0" b="0"/>
            <wp:docPr id="11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Alerts/Commands between Communication Enabler and Vehicle  </w:t>
      </w:r>
    </w:p>
    <w:p w14:paraId="6DE1210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815E7A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CDA7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ISC_IR_ECG_13</w:t>
            </w:r>
          </w:p>
        </w:tc>
      </w:tr>
      <w:tr w:rsidR="007A24FC" w:rsidRPr="00B3499B" w14:paraId="50C8AC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535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1D442" w14:textId="77777777" w:rsidR="007A24FC" w:rsidRPr="00B3499B" w:rsidRDefault="007A24FC" w:rsidP="009737DA">
            <w:pPr>
              <w:rPr>
                <w:rFonts w:cs="Arial"/>
                <w:color w:val="000000" w:themeColor="text1"/>
                <w:sz w:val="16"/>
                <w:szCs w:val="14"/>
              </w:rPr>
            </w:pPr>
            <w:r>
              <w:rPr>
                <w:rFonts w:cs="Arial"/>
              </w:rPr>
              <w:t>To send a wake up message</w:t>
            </w:r>
          </w:p>
        </w:tc>
      </w:tr>
      <w:tr w:rsidR="007A24FC" w:rsidRPr="00B3499B" w14:paraId="2AB6F3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5A51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A61CE"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55A11A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8634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52BE1" w14:textId="77777777" w:rsidR="00EB1D44" w:rsidRDefault="00EB1D44"/>
        </w:tc>
      </w:tr>
      <w:tr w:rsidR="007A24FC" w:rsidRPr="00B3499B" w14:paraId="440436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73163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8DDE0"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4D1A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C20D3"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309065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BD85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8309E"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95AA09E" wp14:editId="64D09A59">
                  <wp:extent cx="203200" cy="203200"/>
                  <wp:effectExtent l="0" t="0" r="0" b="0"/>
                  <wp:docPr id="1160" name="Picture -1578777561.jpg" descr="-157877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578777561.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ISC_SR_ECG_10 Vehicle Wake Up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DE62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734E52"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0D21C97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A499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04E25D"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D0DD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79A23" w14:textId="670BB71B"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105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63E3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5A1A61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3B0331" w14:textId="51C8979F" w:rsidR="007A24FC" w:rsidRPr="00B3499B" w:rsidRDefault="00B111A7" w:rsidP="009737DA">
            <w:pPr>
              <w:rPr>
                <w:rFonts w:cs="Arial"/>
                <w:bCs/>
                <w:color w:val="808080" w:themeColor="background1" w:themeShade="80"/>
                <w:sz w:val="16"/>
                <w:szCs w:val="14"/>
              </w:rPr>
            </w:pPr>
            <w:hyperlink r:id="rId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F65FA5" w14:textId="51C747A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005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6CF50E" w14:textId="77777777" w:rsidR="0047267C" w:rsidRDefault="0047267C" w:rsidP="001C5864">
      <w:pPr>
        <w:rPr>
          <w:rFonts w:cs="Arial"/>
        </w:rPr>
      </w:pPr>
    </w:p>
    <w:p w14:paraId="6001DEDE" w14:textId="0AA88591" w:rsidR="00CF55B9" w:rsidRPr="00CF55B9" w:rsidRDefault="00CF55B9" w:rsidP="00CF55B9">
      <w:pPr>
        <w:pStyle w:val="Heading7"/>
      </w:pPr>
      <w:r>
        <w:rPr>
          <w:noProof/>
        </w:rPr>
        <w:drawing>
          <wp:inline distT="0" distB="0" distL="0" distR="0" wp14:anchorId="31BE3714" wp14:editId="6953BF92">
            <wp:extent cx="203200" cy="203200"/>
            <wp:effectExtent l="0" t="0" r="0" b="0"/>
            <wp:docPr id="1162" name="Picture 877876026.jpg" descr="87787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87787602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ISC_IR_ECG_45 </w:t>
      </w:r>
      <w:r w:rsidR="003C4093">
        <w:t>–</w:t>
      </w:r>
      <w:r w:rsidR="00E40977">
        <w:t xml:space="preserve"> </w:t>
      </w:r>
      <w:r w:rsidRPr="00CF55B9">
        <w:t>Camera Unavailable when video streaming</w:t>
      </w:r>
    </w:p>
    <w:p w14:paraId="42CFE11C" w14:textId="77777777" w:rsidR="001C5864" w:rsidRDefault="001C5864" w:rsidP="008F3055">
      <w:pPr>
        <w:rPr>
          <w:rFonts w:cs="Arial"/>
        </w:rPr>
      </w:pPr>
      <w:r>
        <w:rPr>
          <w:rFonts w:cs="Arial"/>
        </w:rPr>
        <w:t>When ISC Flag = ON ,Make Decision Function is streaming video and if detects LSG_ISC_CamerasViewStatus = v_Unavailble then Make Decision Function shall send LSG_ISC_SystemNotifications = v_CameraUnavailable to Communication Enabler Function and send</w:t>
      </w:r>
    </w:p>
    <w:p w14:paraId="3BFBCFAE" w14:textId="77777777" w:rsidR="00EB1D44" w:rsidRDefault="00BF44DC">
      <w:r>
        <w:rPr>
          <w:rFonts w:cs="Arial"/>
        </w:rPr>
        <w:t>LSG_ISC_TerminateVideoStreamRequest to Video streaming Function.</w:t>
      </w:r>
    </w:p>
    <w:p w14:paraId="465B1E40" w14:textId="77777777" w:rsidR="00EB1D44" w:rsidRDefault="00BF44DC">
      <w:r>
        <w:rPr>
          <w:rFonts w:cs="Arial"/>
        </w:rPr>
        <w:t>[RE_Marker_RemoveLines]</w:t>
      </w:r>
    </w:p>
    <w:p w14:paraId="30A46780" w14:textId="77777777" w:rsidR="001C5864" w:rsidRDefault="001C5864" w:rsidP="008F3055"/>
    <w:p w14:paraId="2E2362B5" w14:textId="77777777" w:rsidR="001C5864" w:rsidRPr="00287D2F" w:rsidRDefault="001C5864" w:rsidP="008F3055">
      <w:pPr>
        <w:rPr>
          <w:rFonts w:cs="Arial"/>
        </w:rPr>
      </w:pPr>
      <w:r>
        <w:rPr>
          <w:rFonts w:cs="Arial"/>
        </w:rPr>
        <w:t>Satisfied by</w:t>
      </w:r>
      <w:r w:rsidRPr="00287D2F">
        <w:rPr>
          <w:rFonts w:cs="Arial"/>
        </w:rPr>
        <w:t>:</w:t>
      </w:r>
    </w:p>
    <w:p w14:paraId="1E8E7EFD" w14:textId="77777777" w:rsidR="00CB430B" w:rsidRPr="009C2D6E" w:rsidRDefault="009C2D6E" w:rsidP="008775AD">
      <w:pPr>
        <w:pStyle w:val="ListParagraph"/>
        <w:numPr>
          <w:ilvl w:val="0"/>
          <w:numId w:val="14"/>
        </w:numPr>
        <w:rPr>
          <w:rFonts w:cs="Arial"/>
        </w:rPr>
      </w:pPr>
      <w:r>
        <w:rPr>
          <w:noProof/>
        </w:rPr>
        <w:drawing>
          <wp:inline distT="0" distB="0" distL="0" distR="0" wp14:anchorId="4CE944EA" wp14:editId="2C05AF08">
            <wp:extent cx="203200" cy="203200"/>
            <wp:effectExtent l="0" t="0" r="0" b="0"/>
            <wp:docPr id="116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Handle Error Message</w:t>
      </w:r>
    </w:p>
    <w:p w14:paraId="5BAA8374" w14:textId="77777777" w:rsidR="00CB430B" w:rsidRPr="009C2D6E" w:rsidRDefault="009C2D6E" w:rsidP="008775AD">
      <w:pPr>
        <w:pStyle w:val="ListParagraph"/>
        <w:numPr>
          <w:ilvl w:val="0"/>
          <w:numId w:val="14"/>
        </w:numPr>
        <w:rPr>
          <w:rFonts w:cs="Arial"/>
        </w:rPr>
      </w:pPr>
      <w:r>
        <w:rPr>
          <w:noProof/>
        </w:rPr>
        <w:drawing>
          <wp:inline distT="0" distB="0" distL="0" distR="0" wp14:anchorId="7118A091" wp14:editId="58D4D2A3">
            <wp:extent cx="203200" cy="203200"/>
            <wp:effectExtent l="0" t="0" r="0" b="0"/>
            <wp:docPr id="11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Alerts/Commands between Communication Enabler and Vehicle  </w:t>
      </w:r>
    </w:p>
    <w:p w14:paraId="3781E74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559B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2B5D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ISC_IR_ECG_45</w:t>
            </w:r>
          </w:p>
        </w:tc>
      </w:tr>
      <w:tr w:rsidR="007A24FC" w:rsidRPr="00B3499B" w14:paraId="5D576F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4597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8879E" w14:textId="77777777" w:rsidR="007A24FC" w:rsidRPr="00B3499B" w:rsidRDefault="007A24FC" w:rsidP="009737DA">
            <w:pPr>
              <w:rPr>
                <w:rFonts w:cs="Arial"/>
                <w:color w:val="000000" w:themeColor="text1"/>
                <w:sz w:val="16"/>
                <w:szCs w:val="14"/>
              </w:rPr>
            </w:pPr>
            <w:r>
              <w:rPr>
                <w:rFonts w:cs="Arial"/>
              </w:rPr>
              <w:t>To send notification of camera unavailable when streaming video</w:t>
            </w:r>
          </w:p>
        </w:tc>
      </w:tr>
      <w:tr w:rsidR="007A24FC" w:rsidRPr="00B3499B" w14:paraId="6FE71F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0BC5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6D2EF"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58931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264C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01D1A" w14:textId="77777777" w:rsidR="00EB1D44" w:rsidRDefault="00EB1D44"/>
        </w:tc>
      </w:tr>
      <w:tr w:rsidR="007A24FC" w:rsidRPr="00B3499B" w14:paraId="1D03A7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B70D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585F6"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60E0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88FDC"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4B4B2C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7D09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8ED4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A189B5" wp14:editId="0B2CE46F">
                  <wp:extent cx="203200" cy="203200"/>
                  <wp:effectExtent l="0" t="0" r="0" b="0"/>
                  <wp:docPr id="1168" name="Picture -1578777561.jpg" descr="-157877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578777561.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ISC_SR_ECG_3 Cameras View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542CF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CD319"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7229537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033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5152A"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9A74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413E8" w14:textId="148CE250"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C8A7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F7DEC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E7ED2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734B9A" w14:textId="695F3C17" w:rsidR="007A24FC" w:rsidRPr="00B3499B" w:rsidRDefault="00B111A7" w:rsidP="009737DA">
            <w:pPr>
              <w:rPr>
                <w:rFonts w:cs="Arial"/>
                <w:bCs/>
                <w:color w:val="808080" w:themeColor="background1" w:themeShade="80"/>
                <w:sz w:val="16"/>
                <w:szCs w:val="14"/>
              </w:rPr>
            </w:pPr>
            <w:hyperlink r:id="rId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283149" w14:textId="038C522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F764E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80FE14" w14:textId="77777777" w:rsidR="0047267C" w:rsidRDefault="0047267C" w:rsidP="001C5864">
      <w:pPr>
        <w:rPr>
          <w:rFonts w:cs="Arial"/>
        </w:rPr>
      </w:pPr>
    </w:p>
    <w:p w14:paraId="50A01F1B" w14:textId="77777777" w:rsidR="008C50D1" w:rsidRPr="005F3A49" w:rsidRDefault="008C50D1" w:rsidP="00702F62">
      <w:pPr>
        <w:pStyle w:val="Heading4"/>
        <w:keepNext w:val="0"/>
        <w:tabs>
          <w:tab w:val="clear" w:pos="900"/>
          <w:tab w:val="left" w:pos="709"/>
        </w:tabs>
        <w:spacing w:before="240"/>
      </w:pPr>
      <w:bookmarkStart w:id="314" w:name="_Toc103766578"/>
      <w:r w:rsidRPr="005F3A49">
        <w:rPr>
          <w:lang w:val="en-GB"/>
        </w:rPr>
        <w:t xml:space="preserve">Technology Function </w:t>
      </w:r>
      <w:r>
        <w:rPr>
          <w:noProof/>
        </w:rPr>
        <w:drawing>
          <wp:inline distT="0" distB="0" distL="0" distR="0" wp14:anchorId="54443D95" wp14:editId="58FB4D00">
            <wp:extent cx="203200" cy="203200"/>
            <wp:effectExtent l="0" t="0" r="0" b="0"/>
            <wp:docPr id="117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Rewrap the Video Stream</w:t>
      </w:r>
      <w:bookmarkEnd w:id="314"/>
    </w:p>
    <w:p w14:paraId="29D6207B" w14:textId="77777777" w:rsidR="005F4E20" w:rsidRDefault="005F4E20" w:rsidP="00720A45">
      <w:pPr>
        <w:rPr>
          <w:highlight w:val="green"/>
        </w:rPr>
      </w:pPr>
    </w:p>
    <w:p w14:paraId="16A8E813" w14:textId="77777777" w:rsidR="009C3237" w:rsidRDefault="009C3237" w:rsidP="009C3237">
      <w:pPr>
        <w:pStyle w:val="BodyText"/>
      </w:pPr>
      <w:r w:rsidRPr="00F33853">
        <w:t>Rewrap the Video Stream.  This includes passing Video to TCU (WebRTC or Kinesis format)</w:t>
      </w:r>
    </w:p>
    <w:p w14:paraId="68DBEF2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87190BD" w14:textId="77777777" w:rsidR="000702C6" w:rsidRPr="000702C6" w:rsidRDefault="000702C6" w:rsidP="00720A45">
      <w:pPr>
        <w:rPr>
          <w:b/>
          <w:bCs/>
          <w:color w:val="FF0000"/>
        </w:rPr>
      </w:pPr>
    </w:p>
    <w:p w14:paraId="17CA9501" w14:textId="77777777" w:rsidR="00072314" w:rsidRDefault="00072314" w:rsidP="00072314">
      <w:pPr>
        <w:pStyle w:val="Heading6"/>
        <w:keepNext w:val="0"/>
        <w:tabs>
          <w:tab w:val="clear" w:pos="900"/>
          <w:tab w:val="left" w:pos="709"/>
        </w:tabs>
        <w:spacing w:before="240"/>
        <w:rPr>
          <w:lang w:val="en-GB"/>
        </w:rPr>
      </w:pPr>
      <w:r>
        <w:rPr>
          <w:lang w:val="en-GB"/>
        </w:rPr>
        <w:t>Inputs</w:t>
      </w:r>
    </w:p>
    <w:p w14:paraId="51C301E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2601C6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C0F9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17A4C1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E8CD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EADE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2A34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DC5C2"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9898D1"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D2B4ECA"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F23B60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5C46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0B95A7" w14:textId="77777777" w:rsidR="000702C6" w:rsidRPr="00AE55BD" w:rsidRDefault="000702C6" w:rsidP="00767670">
            <w:pPr>
              <w:rPr>
                <w:rFonts w:cs="Arial"/>
                <w:color w:val="000000" w:themeColor="text1"/>
                <w:sz w:val="16"/>
                <w:szCs w:val="14"/>
              </w:rPr>
            </w:pPr>
            <w:r>
              <w:rPr>
                <w:noProof/>
              </w:rPr>
              <w:drawing>
                <wp:inline distT="0" distB="0" distL="0" distR="0" wp14:anchorId="3BC5EAF7" wp14:editId="32D3EA23">
                  <wp:extent cx="203200" cy="203200"/>
                  <wp:effectExtent l="0" t="0" r="0" b="0"/>
                  <wp:docPr id="117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LSG_ISC_EncodedVideoStream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90E6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A13A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40DB24" w14:textId="77777777" w:rsidR="00EB1D44" w:rsidRDefault="00EB1D44"/>
        </w:tc>
      </w:tr>
      <w:tr w:rsidR="000702C6" w:rsidRPr="00B3499B" w14:paraId="3B2303B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0A8B4D" w14:textId="57C91A8F" w:rsidR="000702C6" w:rsidRPr="00B3499B" w:rsidRDefault="00B111A7" w:rsidP="00767670">
            <w:pPr>
              <w:rPr>
                <w:rFonts w:cs="Arial"/>
                <w:bCs/>
                <w:color w:val="808080" w:themeColor="background1" w:themeShade="80"/>
                <w:sz w:val="16"/>
                <w:szCs w:val="14"/>
              </w:rPr>
            </w:pPr>
            <w:hyperlink r:id="rId9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8EC656" w14:textId="69983BA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5BC860"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49531CB0" w14:textId="429E797F" w:rsidR="000702C6" w:rsidRPr="004A50B8" w:rsidRDefault="000702C6" w:rsidP="000702C6">
      <w:pPr>
        <w:pStyle w:val="Caption"/>
      </w:pPr>
      <w:bookmarkStart w:id="315" w:name="_Toc103766754"/>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47</w:t>
      </w:r>
      <w:r>
        <w:rPr>
          <w:noProof/>
        </w:rPr>
        <w:fldChar w:fldCharType="end"/>
      </w:r>
      <w:r w:rsidRPr="00702453">
        <w:t xml:space="preserve">: </w:t>
      </w:r>
      <w:r>
        <w:t>Input Signal mappings of Function</w:t>
      </w:r>
      <w:bookmarkEnd w:id="315"/>
      <w:r>
        <w:t xml:space="preserve"> </w:t>
      </w:r>
    </w:p>
    <w:p w14:paraId="14805A2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B0FC90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403210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F441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D9F076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810F8"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FCFB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150B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33CA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9A9786" w14:textId="77777777" w:rsidR="000702C6" w:rsidRDefault="000702C6" w:rsidP="00767670">
            <w:pPr>
              <w:rPr>
                <w:rFonts w:cs="Arial"/>
                <w:b/>
                <w:bCs/>
                <w:color w:val="000000"/>
              </w:rPr>
            </w:pPr>
            <w:r>
              <w:rPr>
                <w:rFonts w:cs="Arial"/>
                <w:b/>
                <w:bCs/>
                <w:color w:val="000000"/>
              </w:rPr>
              <w:t>Connection</w:t>
            </w:r>
          </w:p>
          <w:p w14:paraId="3CB3ED2F"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ECBB1C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CDB4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A433B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6CA037B" wp14:editId="0EF43318">
                  <wp:extent cx="203200" cy="203200"/>
                  <wp:effectExtent l="0" t="0" r="0" b="0"/>
                  <wp:docPr id="117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60CAE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598AC"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CEEFA1" w14:textId="77777777" w:rsidR="00EB1D44" w:rsidRDefault="00EB1D44"/>
        </w:tc>
      </w:tr>
      <w:tr w:rsidR="000702C6" w:rsidRPr="00B3499B" w14:paraId="319E247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F10C7" w14:textId="6376D80A" w:rsidR="000702C6" w:rsidRPr="00B3499B" w:rsidRDefault="00B111A7" w:rsidP="00767670">
            <w:pPr>
              <w:rPr>
                <w:rFonts w:cs="Arial"/>
                <w:bCs/>
                <w:color w:val="808080" w:themeColor="background1" w:themeShade="80"/>
                <w:sz w:val="16"/>
                <w:szCs w:val="14"/>
              </w:rPr>
            </w:pPr>
            <w:hyperlink r:id="rId9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39011" w14:textId="47F46F3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A939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AEA8E34" w14:textId="65118C25" w:rsidR="000702C6" w:rsidRPr="00C000B2" w:rsidRDefault="000702C6" w:rsidP="000702C6">
      <w:pPr>
        <w:jc w:val="center"/>
        <w:rPr>
          <w:b/>
          <w:noProof/>
        </w:rPr>
      </w:pPr>
      <w:bookmarkStart w:id="316" w:name="_Toc10376675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48</w:t>
      </w:r>
      <w:r w:rsidRPr="00C000B2">
        <w:rPr>
          <w:b/>
          <w:noProof/>
        </w:rPr>
        <w:fldChar w:fldCharType="end"/>
      </w:r>
      <w:r w:rsidRPr="00C000B2">
        <w:rPr>
          <w:b/>
          <w:noProof/>
        </w:rPr>
        <w:t>: Output Signal mappings of Function</w:t>
      </w:r>
      <w:bookmarkEnd w:id="316"/>
      <w:r w:rsidRPr="00C000B2">
        <w:rPr>
          <w:b/>
          <w:noProof/>
        </w:rPr>
        <w:t xml:space="preserve"> </w:t>
      </w:r>
    </w:p>
    <w:p w14:paraId="335E1C9C" w14:textId="77777777" w:rsidR="00072314" w:rsidRDefault="00072314" w:rsidP="00072314">
      <w:pPr>
        <w:pStyle w:val="Heading6"/>
        <w:keepNext w:val="0"/>
        <w:tabs>
          <w:tab w:val="clear" w:pos="900"/>
          <w:tab w:val="left" w:pos="709"/>
        </w:tabs>
        <w:spacing w:before="240"/>
      </w:pPr>
      <w:r>
        <w:t>Parameters</w:t>
      </w:r>
    </w:p>
    <w:p w14:paraId="3C7C5D9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A1F70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33187B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Rewrap the Video Stream</w:t>
      </w:r>
    </w:p>
    <w:p w14:paraId="4E314C0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3E97D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52D64A"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4F3928D" w14:textId="77777777" w:rsidR="008C50D1" w:rsidRPr="005F3A49" w:rsidRDefault="008C50D1" w:rsidP="00702F62">
      <w:pPr>
        <w:pStyle w:val="Heading4"/>
        <w:keepNext w:val="0"/>
        <w:tabs>
          <w:tab w:val="clear" w:pos="900"/>
          <w:tab w:val="left" w:pos="709"/>
        </w:tabs>
        <w:spacing w:before="240"/>
      </w:pPr>
      <w:bookmarkStart w:id="317" w:name="_Toc103766579"/>
      <w:r w:rsidRPr="005F3A49">
        <w:rPr>
          <w:lang w:val="en-GB"/>
        </w:rPr>
        <w:t xml:space="preserve">Technology Function </w:t>
      </w:r>
      <w:r>
        <w:rPr>
          <w:noProof/>
        </w:rPr>
        <w:drawing>
          <wp:inline distT="0" distB="0" distL="0" distR="0" wp14:anchorId="4958D60B" wp14:editId="701831EB">
            <wp:extent cx="203200" cy="203200"/>
            <wp:effectExtent l="0" t="0" r="0" b="0"/>
            <wp:docPr id="11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Terminate the Feature</w:t>
      </w:r>
      <w:bookmarkEnd w:id="317"/>
    </w:p>
    <w:p w14:paraId="0F49F183" w14:textId="77777777" w:rsidR="005F4E20" w:rsidRDefault="005F4E20" w:rsidP="00720A45">
      <w:pPr>
        <w:rPr>
          <w:highlight w:val="green"/>
        </w:rPr>
      </w:pPr>
    </w:p>
    <w:p w14:paraId="22C2D89D" w14:textId="77777777" w:rsidR="009C3237" w:rsidRDefault="009C3237" w:rsidP="009C3237">
      <w:pPr>
        <w:pStyle w:val="BodyText"/>
      </w:pPr>
      <w:r w:rsidRPr="00F33853">
        <w:lastRenderedPageBreak/>
        <w:t>Terminate the Feature, including:</w:t>
      </w:r>
    </w:p>
    <w:p w14:paraId="27FCBE2A" w14:textId="77777777" w:rsidR="009C3237" w:rsidRDefault="009C3237" w:rsidP="009C3237">
      <w:pPr>
        <w:pStyle w:val="BodyText"/>
      </w:pPr>
      <w:r w:rsidRPr="00F33853">
        <w:t>- Timeout Video Streaming from DAT/ADAS</w:t>
      </w:r>
    </w:p>
    <w:p w14:paraId="26181927" w14:textId="77777777" w:rsidR="009C3237" w:rsidRDefault="009C3237" w:rsidP="009C3237">
      <w:pPr>
        <w:pStyle w:val="BodyText"/>
      </w:pPr>
      <w:r w:rsidRPr="00F33853">
        <w:t>- ECG to Shut Down ADAS/DAT</w:t>
      </w:r>
    </w:p>
    <w:p w14:paraId="0589BEBB" w14:textId="77777777" w:rsidR="009C3237" w:rsidRDefault="009C3237" w:rsidP="009C3237">
      <w:pPr>
        <w:pStyle w:val="BodyText"/>
      </w:pPr>
      <w:r w:rsidRPr="00F33853">
        <w:t>- Disable Streaming of Video to TCU from ECG</w:t>
      </w:r>
    </w:p>
    <w:p w14:paraId="1066C7B1" w14:textId="77777777" w:rsidR="009C3237" w:rsidRDefault="009C3237" w:rsidP="009C3237">
      <w:pPr>
        <w:pStyle w:val="BodyText"/>
      </w:pPr>
      <w:r w:rsidRPr="00F33853">
        <w:t>- Warn SYNC/Phoenix and Cloud to Stop Recording (for USB variants)</w:t>
      </w:r>
    </w:p>
    <w:p w14:paraId="52079286" w14:textId="77777777" w:rsidR="009C3237" w:rsidRDefault="009C3237" w:rsidP="009C3237">
      <w:pPr>
        <w:pStyle w:val="BodyText"/>
      </w:pPr>
      <w:r w:rsidRPr="00F33853">
        <w:t>- Put to Sleep CAN Network</w:t>
      </w:r>
    </w:p>
    <w:p w14:paraId="078D10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9B49F05" w14:textId="77777777" w:rsidR="000702C6" w:rsidRPr="000702C6" w:rsidRDefault="000702C6" w:rsidP="00720A45">
      <w:pPr>
        <w:rPr>
          <w:b/>
          <w:bCs/>
          <w:color w:val="FF0000"/>
        </w:rPr>
      </w:pPr>
    </w:p>
    <w:p w14:paraId="314558C3" w14:textId="77777777" w:rsidR="00072314" w:rsidRDefault="00072314" w:rsidP="00072314">
      <w:pPr>
        <w:pStyle w:val="Heading6"/>
        <w:keepNext w:val="0"/>
        <w:tabs>
          <w:tab w:val="clear" w:pos="900"/>
          <w:tab w:val="left" w:pos="709"/>
        </w:tabs>
        <w:spacing w:before="240"/>
        <w:rPr>
          <w:lang w:val="en-GB"/>
        </w:rPr>
      </w:pPr>
      <w:r>
        <w:rPr>
          <w:lang w:val="en-GB"/>
        </w:rPr>
        <w:t>Inputs</w:t>
      </w:r>
    </w:p>
    <w:p w14:paraId="4C6AF16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FE3005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CD27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E5BAF6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0CCA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8856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28C9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97F2F"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611C99"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492C9FD"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391FEC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5AB2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631C94" w14:textId="77777777" w:rsidR="000702C6" w:rsidRPr="00AE55BD" w:rsidRDefault="000702C6" w:rsidP="00767670">
            <w:pPr>
              <w:rPr>
                <w:rFonts w:cs="Arial"/>
                <w:color w:val="000000" w:themeColor="text1"/>
                <w:sz w:val="16"/>
                <w:szCs w:val="14"/>
              </w:rPr>
            </w:pPr>
            <w:r>
              <w:rPr>
                <w:noProof/>
              </w:rPr>
              <w:drawing>
                <wp:inline distT="0" distB="0" distL="0" distR="0" wp14:anchorId="6B4000F9" wp14:editId="1172535C">
                  <wp:extent cx="203200" cy="203200"/>
                  <wp:effectExtent l="0" t="0" r="0" b="0"/>
                  <wp:docPr id="117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4C42E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AEF89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83E26C" w14:textId="77777777" w:rsidR="00EB1D44" w:rsidRDefault="00EB1D44"/>
        </w:tc>
      </w:tr>
      <w:tr w:rsidR="000702C6" w:rsidRPr="00B3499B" w14:paraId="4F153B6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E9202B" w14:textId="5E34D8A6" w:rsidR="000702C6" w:rsidRPr="00B3499B" w:rsidRDefault="00B111A7" w:rsidP="00767670">
            <w:pPr>
              <w:rPr>
                <w:rFonts w:cs="Arial"/>
                <w:bCs/>
                <w:color w:val="808080" w:themeColor="background1" w:themeShade="80"/>
                <w:sz w:val="16"/>
                <w:szCs w:val="14"/>
              </w:rPr>
            </w:pPr>
            <w:hyperlink r:id="rId9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83EADD" w14:textId="72C6EC3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5E093"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C948348" w14:textId="6D03E50E" w:rsidR="000702C6" w:rsidRPr="004A50B8" w:rsidRDefault="000702C6" w:rsidP="000702C6">
      <w:pPr>
        <w:pStyle w:val="Caption"/>
      </w:pPr>
      <w:bookmarkStart w:id="318" w:name="_Toc103766756"/>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49</w:t>
      </w:r>
      <w:r>
        <w:rPr>
          <w:noProof/>
        </w:rPr>
        <w:fldChar w:fldCharType="end"/>
      </w:r>
      <w:r w:rsidRPr="00702453">
        <w:t xml:space="preserve">: </w:t>
      </w:r>
      <w:r>
        <w:t>Input Signal mappings of Function</w:t>
      </w:r>
      <w:bookmarkEnd w:id="318"/>
      <w:r>
        <w:t xml:space="preserve"> </w:t>
      </w:r>
    </w:p>
    <w:p w14:paraId="687D491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69821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534EA9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AFC56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B9AA26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88B7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AD0D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B5B2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552E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9DF9A" w14:textId="77777777" w:rsidR="000702C6" w:rsidRDefault="000702C6" w:rsidP="00767670">
            <w:pPr>
              <w:rPr>
                <w:rFonts w:cs="Arial"/>
                <w:b/>
                <w:bCs/>
                <w:color w:val="000000"/>
              </w:rPr>
            </w:pPr>
            <w:r>
              <w:rPr>
                <w:rFonts w:cs="Arial"/>
                <w:b/>
                <w:bCs/>
                <w:color w:val="000000"/>
              </w:rPr>
              <w:t>Connection</w:t>
            </w:r>
          </w:p>
          <w:p w14:paraId="0E93EA92"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CAE53B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6231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8BF32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9F4B07C" wp14:editId="6B236A7F">
                  <wp:extent cx="203200" cy="203200"/>
                  <wp:effectExtent l="0" t="0" r="0" b="0"/>
                  <wp:docPr id="118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FB1C6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7E102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3DCB54" w14:textId="77777777" w:rsidR="00EB1D44" w:rsidRDefault="00EB1D44"/>
        </w:tc>
      </w:tr>
      <w:tr w:rsidR="000702C6" w:rsidRPr="00B3499B" w14:paraId="3F2E9B0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CDA903" w14:textId="68926A57" w:rsidR="000702C6" w:rsidRPr="00B3499B" w:rsidRDefault="00B111A7" w:rsidP="00767670">
            <w:pPr>
              <w:rPr>
                <w:rFonts w:cs="Arial"/>
                <w:bCs/>
                <w:color w:val="808080" w:themeColor="background1" w:themeShade="80"/>
                <w:sz w:val="16"/>
                <w:szCs w:val="14"/>
              </w:rPr>
            </w:pPr>
            <w:hyperlink r:id="rId9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D9874B" w14:textId="7FC5F213"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832B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79FE41BE" w14:textId="7C93C9E7" w:rsidR="000702C6" w:rsidRPr="00C000B2" w:rsidRDefault="000702C6" w:rsidP="000702C6">
      <w:pPr>
        <w:jc w:val="center"/>
        <w:rPr>
          <w:b/>
          <w:noProof/>
        </w:rPr>
      </w:pPr>
      <w:bookmarkStart w:id="319" w:name="_Toc10376675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50</w:t>
      </w:r>
      <w:r w:rsidRPr="00C000B2">
        <w:rPr>
          <w:b/>
          <w:noProof/>
        </w:rPr>
        <w:fldChar w:fldCharType="end"/>
      </w:r>
      <w:r w:rsidRPr="00C000B2">
        <w:rPr>
          <w:b/>
          <w:noProof/>
        </w:rPr>
        <w:t>: Output Signal mappings of Function</w:t>
      </w:r>
      <w:bookmarkEnd w:id="319"/>
      <w:r w:rsidRPr="00C000B2">
        <w:rPr>
          <w:b/>
          <w:noProof/>
        </w:rPr>
        <w:t xml:space="preserve"> </w:t>
      </w:r>
    </w:p>
    <w:p w14:paraId="2A2D0CF0" w14:textId="77777777" w:rsidR="00072314" w:rsidRDefault="00072314" w:rsidP="00072314">
      <w:pPr>
        <w:pStyle w:val="Heading6"/>
        <w:keepNext w:val="0"/>
        <w:tabs>
          <w:tab w:val="clear" w:pos="900"/>
          <w:tab w:val="left" w:pos="709"/>
        </w:tabs>
        <w:spacing w:before="240"/>
      </w:pPr>
      <w:r>
        <w:t>Parameters</w:t>
      </w:r>
    </w:p>
    <w:p w14:paraId="1D5610D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9D167D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898B7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Terminate the Feature</w:t>
      </w:r>
    </w:p>
    <w:p w14:paraId="54B8C87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FF08FA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AC483A9" w14:textId="77777777" w:rsidR="00D8599B" w:rsidRPr="00355330" w:rsidRDefault="00D8599B" w:rsidP="00D8599B">
      <w:pPr>
        <w:rPr>
          <w:rFonts w:cs="Arial"/>
        </w:rPr>
      </w:pPr>
      <w:r>
        <w:rPr>
          <w:rFonts w:cs="Arial"/>
          <w:color w:val="FF0000"/>
        </w:rPr>
        <w:t>No Requirements with Status “Approved” or “Ready for Review” satisfied by this function.</w:t>
      </w:r>
    </w:p>
    <w:p w14:paraId="3FFBE3DB" w14:textId="77777777" w:rsidR="008C50D1" w:rsidRPr="005F3A49" w:rsidRDefault="008C50D1" w:rsidP="00702F62">
      <w:pPr>
        <w:pStyle w:val="Heading4"/>
        <w:keepNext w:val="0"/>
        <w:tabs>
          <w:tab w:val="clear" w:pos="900"/>
          <w:tab w:val="left" w:pos="709"/>
        </w:tabs>
        <w:spacing w:before="240"/>
      </w:pPr>
      <w:bookmarkStart w:id="320" w:name="_Toc103766580"/>
      <w:r w:rsidRPr="005F3A49">
        <w:rPr>
          <w:lang w:val="en-GB"/>
        </w:rPr>
        <w:t xml:space="preserve">Technology Function </w:t>
      </w:r>
      <w:r>
        <w:rPr>
          <w:noProof/>
        </w:rPr>
        <w:drawing>
          <wp:inline distT="0" distB="0" distL="0" distR="0" wp14:anchorId="48B98817" wp14:editId="10A6C13C">
            <wp:extent cx="203200" cy="203200"/>
            <wp:effectExtent l="0" t="0" r="0" b="0"/>
            <wp:docPr id="118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Handle Error Message</w:t>
      </w:r>
      <w:bookmarkEnd w:id="320"/>
    </w:p>
    <w:p w14:paraId="3D610CE5" w14:textId="77777777" w:rsidR="005F4E20" w:rsidRDefault="005F4E20" w:rsidP="00720A45">
      <w:pPr>
        <w:rPr>
          <w:highlight w:val="green"/>
        </w:rPr>
      </w:pPr>
    </w:p>
    <w:p w14:paraId="4F3879D8" w14:textId="77777777" w:rsidR="009C3237" w:rsidRDefault="009C3237" w:rsidP="009C3237">
      <w:pPr>
        <w:pStyle w:val="BodyText"/>
      </w:pPr>
      <w:r w:rsidRPr="00F33853">
        <w:t>Handle Error Message</w:t>
      </w:r>
    </w:p>
    <w:p w14:paraId="44A7265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B76AD66" w14:textId="77777777" w:rsidR="000702C6" w:rsidRPr="000702C6" w:rsidRDefault="000702C6" w:rsidP="00720A45">
      <w:pPr>
        <w:rPr>
          <w:b/>
          <w:bCs/>
          <w:color w:val="FF0000"/>
        </w:rPr>
      </w:pPr>
    </w:p>
    <w:p w14:paraId="72E6FB11"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223AB34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0FCD7F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EF57CB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ABE407C" w14:textId="77777777" w:rsidR="00072314" w:rsidRDefault="00072314" w:rsidP="00072314">
      <w:pPr>
        <w:pStyle w:val="Heading6"/>
        <w:keepNext w:val="0"/>
        <w:tabs>
          <w:tab w:val="clear" w:pos="900"/>
          <w:tab w:val="left" w:pos="709"/>
        </w:tabs>
        <w:spacing w:before="240"/>
      </w:pPr>
      <w:r>
        <w:t>Parameters</w:t>
      </w:r>
    </w:p>
    <w:p w14:paraId="1FBCC43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7C147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CD856F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Handle Error Message</w:t>
      </w:r>
    </w:p>
    <w:p w14:paraId="528C47D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AAC2F2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A9B0D7E" w14:textId="5FA86DB3" w:rsidR="00CF55B9" w:rsidRPr="00CF55B9" w:rsidRDefault="00CF55B9" w:rsidP="00CF55B9">
      <w:pPr>
        <w:pStyle w:val="Heading7"/>
      </w:pPr>
      <w:r>
        <w:rPr>
          <w:noProof/>
        </w:rPr>
        <w:drawing>
          <wp:inline distT="0" distB="0" distL="0" distR="0" wp14:anchorId="684FDD55" wp14:editId="5AEAEB1B">
            <wp:extent cx="203200" cy="203200"/>
            <wp:effectExtent l="0" t="0" r="0" b="0"/>
            <wp:docPr id="1184"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ISC_IR_ECG_15 </w:t>
      </w:r>
      <w:r w:rsidR="003C4093">
        <w:t>–</w:t>
      </w:r>
      <w:r w:rsidR="00E40977">
        <w:t xml:space="preserve"> </w:t>
      </w:r>
      <w:r w:rsidRPr="00CF55B9">
        <w:t>Communication Faults System Notification</w:t>
      </w:r>
    </w:p>
    <w:p w14:paraId="5961786F" w14:textId="77777777" w:rsidR="001C5864" w:rsidRDefault="001C5864" w:rsidP="008F3055">
      <w:pPr>
        <w:rPr>
          <w:rFonts w:cs="Arial"/>
        </w:rPr>
      </w:pPr>
      <w:r>
        <w:rPr>
          <w:rFonts w:cs="Arial"/>
        </w:rPr>
        <w:t>When Make Decision Function receives LSG_ISC_ListofAvailableViewsRequest and if it detects communication faults between the Make Decision Function components , then Make Decision Function shall send LSG_ISC_SystemNotifications=Communication Faults to Communication Enabler Function.</w:t>
      </w:r>
    </w:p>
    <w:p w14:paraId="0B56161D" w14:textId="77777777" w:rsidR="001C5864" w:rsidRDefault="001C5864" w:rsidP="008F3055"/>
    <w:p w14:paraId="009B1D92" w14:textId="77777777" w:rsidR="001C5864" w:rsidRPr="00287D2F" w:rsidRDefault="001C5864" w:rsidP="008F3055">
      <w:pPr>
        <w:rPr>
          <w:rFonts w:cs="Arial"/>
        </w:rPr>
      </w:pPr>
      <w:r>
        <w:rPr>
          <w:rFonts w:cs="Arial"/>
        </w:rPr>
        <w:t>Satisfied by</w:t>
      </w:r>
      <w:r w:rsidRPr="00287D2F">
        <w:rPr>
          <w:rFonts w:cs="Arial"/>
        </w:rPr>
        <w:t>:</w:t>
      </w:r>
    </w:p>
    <w:p w14:paraId="59CA2502" w14:textId="77777777" w:rsidR="00CB430B" w:rsidRPr="009C2D6E" w:rsidRDefault="009C2D6E" w:rsidP="008775AD">
      <w:pPr>
        <w:pStyle w:val="ListParagraph"/>
        <w:numPr>
          <w:ilvl w:val="0"/>
          <w:numId w:val="14"/>
        </w:numPr>
        <w:rPr>
          <w:rFonts w:cs="Arial"/>
        </w:rPr>
      </w:pPr>
      <w:r>
        <w:rPr>
          <w:noProof/>
        </w:rPr>
        <w:drawing>
          <wp:inline distT="0" distB="0" distL="0" distR="0" wp14:anchorId="014A53DD" wp14:editId="1B7FEBBA">
            <wp:extent cx="203200" cy="203200"/>
            <wp:effectExtent l="0" t="0" r="0" b="0"/>
            <wp:docPr id="11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Handle Error Message</w:t>
      </w:r>
    </w:p>
    <w:p w14:paraId="3AFA95B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820F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D960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ISC_IR_ECG_15</w:t>
            </w:r>
          </w:p>
        </w:tc>
      </w:tr>
      <w:tr w:rsidR="007A24FC" w:rsidRPr="00B3499B" w14:paraId="385AF1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FEDA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C49E0" w14:textId="77777777" w:rsidR="007A24FC" w:rsidRPr="00B3499B" w:rsidRDefault="007A24FC" w:rsidP="009737DA">
            <w:pPr>
              <w:rPr>
                <w:rFonts w:cs="Arial"/>
                <w:color w:val="000000" w:themeColor="text1"/>
                <w:sz w:val="16"/>
                <w:szCs w:val="14"/>
              </w:rPr>
            </w:pPr>
            <w:r>
              <w:rPr>
                <w:rFonts w:cs="Arial"/>
              </w:rPr>
              <w:t>To send communication system fault notofications</w:t>
            </w:r>
          </w:p>
        </w:tc>
      </w:tr>
      <w:tr w:rsidR="007A24FC" w:rsidRPr="00B3499B" w14:paraId="313B56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DDDE3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34FDB"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A586F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1CDA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B9BE5" w14:textId="77777777" w:rsidR="00EB1D44" w:rsidRDefault="00EB1D44"/>
        </w:tc>
      </w:tr>
      <w:tr w:rsidR="007A24FC" w:rsidRPr="00B3499B" w14:paraId="267FBF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3491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71EDD"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7F0A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7435A"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2E9760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1D42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5BCD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82F905" wp14:editId="5C97E781">
                  <wp:extent cx="203200" cy="203200"/>
                  <wp:effectExtent l="0" t="0" r="0" b="0"/>
                  <wp:docPr id="1188"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ISC_SR_ECG_6 ISC System Status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AF6B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07F6E4"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568170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EEEC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AC0A7"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D8C4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B5B48" w14:textId="27DDED62"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9AAA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5A0A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E0620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BB2C13" w14:textId="547DE086" w:rsidR="007A24FC" w:rsidRPr="00B3499B" w:rsidRDefault="00B111A7" w:rsidP="009737DA">
            <w:pPr>
              <w:rPr>
                <w:rFonts w:cs="Arial"/>
                <w:bCs/>
                <w:color w:val="808080" w:themeColor="background1" w:themeShade="80"/>
                <w:sz w:val="16"/>
                <w:szCs w:val="14"/>
              </w:rPr>
            </w:pPr>
            <w:hyperlink r:id="rId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96A7ED" w14:textId="5563648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4EC7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1C92DC" w14:textId="77777777" w:rsidR="0047267C" w:rsidRDefault="0047267C" w:rsidP="001C5864">
      <w:pPr>
        <w:rPr>
          <w:rFonts w:cs="Arial"/>
        </w:rPr>
      </w:pPr>
    </w:p>
    <w:p w14:paraId="243ADB3D" w14:textId="01E363C8" w:rsidR="00CF55B9" w:rsidRPr="00CF55B9" w:rsidRDefault="00CF55B9" w:rsidP="00CF55B9">
      <w:pPr>
        <w:pStyle w:val="Heading7"/>
      </w:pPr>
      <w:r>
        <w:rPr>
          <w:noProof/>
        </w:rPr>
        <w:drawing>
          <wp:inline distT="0" distB="0" distL="0" distR="0" wp14:anchorId="4A992847" wp14:editId="70AAF6DE">
            <wp:extent cx="203200" cy="203200"/>
            <wp:effectExtent l="0" t="0" r="0" b="0"/>
            <wp:docPr id="1190" name="Picture 877876026.jpg" descr="87787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87787602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ISC_IR_ECG_45 </w:t>
      </w:r>
      <w:r w:rsidR="003C4093">
        <w:t>–</w:t>
      </w:r>
      <w:r w:rsidR="00E40977">
        <w:t xml:space="preserve"> </w:t>
      </w:r>
      <w:r w:rsidRPr="00CF55B9">
        <w:t>Camera Unavailable when video streaming</w:t>
      </w:r>
    </w:p>
    <w:p w14:paraId="00F97A6C" w14:textId="77777777" w:rsidR="001C5864" w:rsidRDefault="001C5864" w:rsidP="008F3055">
      <w:pPr>
        <w:rPr>
          <w:rFonts w:cs="Arial"/>
        </w:rPr>
      </w:pPr>
      <w:r>
        <w:rPr>
          <w:rFonts w:cs="Arial"/>
        </w:rPr>
        <w:t>When ISC Flag = ON ,Make Decision Function is streaming video and if detects LSG_ISC_CamerasViewStatus = v_Unavailble then Make Decision Function shall send LSG_ISC_SystemNotifications = v_CameraUnavailable to Communication Enabler Function and send</w:t>
      </w:r>
    </w:p>
    <w:p w14:paraId="7DDA2ABE" w14:textId="77777777" w:rsidR="00EB1D44" w:rsidRDefault="00BF44DC">
      <w:r>
        <w:rPr>
          <w:rFonts w:cs="Arial"/>
        </w:rPr>
        <w:t>LSG_ISC_TerminateVideoStreamRequest to Video streaming Function.</w:t>
      </w:r>
    </w:p>
    <w:p w14:paraId="35A6ACFE" w14:textId="77777777" w:rsidR="00EB1D44" w:rsidRDefault="00BF44DC">
      <w:r>
        <w:rPr>
          <w:rFonts w:cs="Arial"/>
        </w:rPr>
        <w:t>[RE_Marker_RemoveLines]</w:t>
      </w:r>
    </w:p>
    <w:p w14:paraId="564755ED" w14:textId="77777777" w:rsidR="001C5864" w:rsidRDefault="001C5864" w:rsidP="008F3055"/>
    <w:p w14:paraId="09B85425" w14:textId="77777777" w:rsidR="001C5864" w:rsidRPr="00287D2F" w:rsidRDefault="001C5864" w:rsidP="008F3055">
      <w:pPr>
        <w:rPr>
          <w:rFonts w:cs="Arial"/>
        </w:rPr>
      </w:pPr>
      <w:r>
        <w:rPr>
          <w:rFonts w:cs="Arial"/>
        </w:rPr>
        <w:t>Satisfied by</w:t>
      </w:r>
      <w:r w:rsidRPr="00287D2F">
        <w:rPr>
          <w:rFonts w:cs="Arial"/>
        </w:rPr>
        <w:t>:</w:t>
      </w:r>
    </w:p>
    <w:p w14:paraId="7F80CA42" w14:textId="77777777" w:rsidR="00CB430B" w:rsidRPr="009C2D6E" w:rsidRDefault="009C2D6E" w:rsidP="008775AD">
      <w:pPr>
        <w:pStyle w:val="ListParagraph"/>
        <w:numPr>
          <w:ilvl w:val="0"/>
          <w:numId w:val="14"/>
        </w:numPr>
        <w:rPr>
          <w:rFonts w:cs="Arial"/>
        </w:rPr>
      </w:pPr>
      <w:r>
        <w:rPr>
          <w:noProof/>
        </w:rPr>
        <w:drawing>
          <wp:inline distT="0" distB="0" distL="0" distR="0" wp14:anchorId="69CDA300" wp14:editId="10F316B0">
            <wp:extent cx="203200" cy="203200"/>
            <wp:effectExtent l="0" t="0" r="0" b="0"/>
            <wp:docPr id="119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Handle Error Message</w:t>
      </w:r>
    </w:p>
    <w:p w14:paraId="0ADC365F" w14:textId="77777777" w:rsidR="00CB430B" w:rsidRPr="009C2D6E" w:rsidRDefault="009C2D6E" w:rsidP="008775AD">
      <w:pPr>
        <w:pStyle w:val="ListParagraph"/>
        <w:numPr>
          <w:ilvl w:val="0"/>
          <w:numId w:val="14"/>
        </w:numPr>
        <w:rPr>
          <w:rFonts w:cs="Arial"/>
        </w:rPr>
      </w:pPr>
      <w:r>
        <w:rPr>
          <w:noProof/>
        </w:rPr>
        <w:drawing>
          <wp:inline distT="0" distB="0" distL="0" distR="0" wp14:anchorId="58BA0FB0" wp14:editId="74F8C427">
            <wp:extent cx="203200" cy="203200"/>
            <wp:effectExtent l="0" t="0" r="0" b="0"/>
            <wp:docPr id="11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Alerts/Commands between Communication Enabler and Vehicle  </w:t>
      </w:r>
    </w:p>
    <w:p w14:paraId="3D1E9FA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B526FB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E0560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ISC_IR_ECG_45</w:t>
            </w:r>
          </w:p>
        </w:tc>
      </w:tr>
      <w:tr w:rsidR="007A24FC" w:rsidRPr="00B3499B" w14:paraId="6026E2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499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D9054" w14:textId="77777777" w:rsidR="007A24FC" w:rsidRPr="00B3499B" w:rsidRDefault="007A24FC" w:rsidP="009737DA">
            <w:pPr>
              <w:rPr>
                <w:rFonts w:cs="Arial"/>
                <w:color w:val="000000" w:themeColor="text1"/>
                <w:sz w:val="16"/>
                <w:szCs w:val="14"/>
              </w:rPr>
            </w:pPr>
            <w:r>
              <w:rPr>
                <w:rFonts w:cs="Arial"/>
              </w:rPr>
              <w:t>To send notification of camera unavailable when streaming video</w:t>
            </w:r>
          </w:p>
        </w:tc>
      </w:tr>
      <w:tr w:rsidR="007A24FC" w:rsidRPr="00B3499B" w14:paraId="1BA860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E9A67"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65004"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567482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7616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0C78F" w14:textId="77777777" w:rsidR="00EB1D44" w:rsidRDefault="00EB1D44"/>
        </w:tc>
      </w:tr>
      <w:tr w:rsidR="007A24FC" w:rsidRPr="00B3499B" w14:paraId="3E937F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02C5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303AB"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071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754F9"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52DF4E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39BD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ED0AA"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89F79E" wp14:editId="75ED2E27">
                  <wp:extent cx="203200" cy="203200"/>
                  <wp:effectExtent l="0" t="0" r="0" b="0"/>
                  <wp:docPr id="1196" name="Picture -1578777561.jpg" descr="-157877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578777561.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ISC_SR_ECG_3 Cameras View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7D4C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A0FDD"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5D0E28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92D7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B11A8C"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446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4F39B" w14:textId="04E5C19F"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251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143A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B63116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2B0861" w14:textId="39D1B033" w:rsidR="007A24FC" w:rsidRPr="00B3499B" w:rsidRDefault="00B111A7" w:rsidP="009737DA">
            <w:pPr>
              <w:rPr>
                <w:rFonts w:cs="Arial"/>
                <w:bCs/>
                <w:color w:val="808080" w:themeColor="background1" w:themeShade="80"/>
                <w:sz w:val="16"/>
                <w:szCs w:val="14"/>
              </w:rPr>
            </w:pPr>
            <w:hyperlink r:id="rId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ED1EA6" w14:textId="6C4C86F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BD7CA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A0030D" w14:textId="77777777" w:rsidR="0047267C" w:rsidRDefault="0047267C" w:rsidP="001C5864">
      <w:pPr>
        <w:rPr>
          <w:rFonts w:cs="Arial"/>
        </w:rPr>
      </w:pPr>
    </w:p>
    <w:p w14:paraId="6FA1C0CB" w14:textId="77777777" w:rsidR="008C50D1" w:rsidRPr="005F3A49" w:rsidRDefault="008C50D1" w:rsidP="00702F62">
      <w:pPr>
        <w:pStyle w:val="Heading4"/>
        <w:keepNext w:val="0"/>
        <w:tabs>
          <w:tab w:val="clear" w:pos="900"/>
          <w:tab w:val="left" w:pos="709"/>
        </w:tabs>
        <w:spacing w:before="240"/>
      </w:pPr>
      <w:bookmarkStart w:id="321" w:name="_Toc103766581"/>
      <w:r w:rsidRPr="005F3A49">
        <w:rPr>
          <w:lang w:val="en-GB"/>
        </w:rPr>
        <w:t xml:space="preserve">Technology Function </w:t>
      </w:r>
      <w:r>
        <w:rPr>
          <w:noProof/>
        </w:rPr>
        <w:drawing>
          <wp:inline distT="0" distB="0" distL="0" distR="0" wp14:anchorId="2710927E" wp14:editId="41D0BD39">
            <wp:extent cx="203200" cy="203200"/>
            <wp:effectExtent l="0" t="0" r="0" b="0"/>
            <wp:docPr id="11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Save ISC Feature Settings</w:t>
      </w:r>
      <w:bookmarkEnd w:id="321"/>
    </w:p>
    <w:p w14:paraId="2B6E18FE" w14:textId="77777777" w:rsidR="005F4E20" w:rsidRDefault="005F4E20" w:rsidP="00720A45">
      <w:pPr>
        <w:rPr>
          <w:highlight w:val="green"/>
        </w:rPr>
      </w:pPr>
    </w:p>
    <w:p w14:paraId="39C19BD2" w14:textId="77777777" w:rsidR="009C3237" w:rsidRDefault="009C3237" w:rsidP="009C3237">
      <w:pPr>
        <w:pStyle w:val="BodyText"/>
      </w:pPr>
      <w:r w:rsidRPr="00F33853">
        <w:t>Save ISC Feature Settings</w:t>
      </w:r>
    </w:p>
    <w:p w14:paraId="53838F1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9147FD3" w14:textId="77777777" w:rsidR="000702C6" w:rsidRPr="000702C6" w:rsidRDefault="000702C6" w:rsidP="00720A45">
      <w:pPr>
        <w:rPr>
          <w:b/>
          <w:bCs/>
          <w:color w:val="FF0000"/>
        </w:rPr>
      </w:pPr>
    </w:p>
    <w:p w14:paraId="2278BD23" w14:textId="77777777" w:rsidR="00072314" w:rsidRDefault="00072314" w:rsidP="00072314">
      <w:pPr>
        <w:pStyle w:val="Heading6"/>
        <w:keepNext w:val="0"/>
        <w:tabs>
          <w:tab w:val="clear" w:pos="900"/>
          <w:tab w:val="left" w:pos="709"/>
        </w:tabs>
        <w:spacing w:before="240"/>
        <w:rPr>
          <w:lang w:val="en-GB"/>
        </w:rPr>
      </w:pPr>
      <w:r>
        <w:rPr>
          <w:lang w:val="en-GB"/>
        </w:rPr>
        <w:t>Inputs</w:t>
      </w:r>
    </w:p>
    <w:p w14:paraId="0CFCA86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5B5601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461B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006A3A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4AF3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3C9A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B9CE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F1B37"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D400E4"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2332B07"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E84799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C11E0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A9BCA7" w14:textId="77777777" w:rsidR="000702C6" w:rsidRPr="00AE55BD" w:rsidRDefault="000702C6" w:rsidP="00767670">
            <w:pPr>
              <w:rPr>
                <w:rFonts w:cs="Arial"/>
                <w:color w:val="000000" w:themeColor="text1"/>
                <w:sz w:val="16"/>
                <w:szCs w:val="14"/>
              </w:rPr>
            </w:pPr>
            <w:r>
              <w:rPr>
                <w:noProof/>
              </w:rPr>
              <w:drawing>
                <wp:inline distT="0" distB="0" distL="0" distR="0" wp14:anchorId="7FF7F830" wp14:editId="66F94A63">
                  <wp:extent cx="203200" cy="203200"/>
                  <wp:effectExtent l="0" t="0" r="0" b="0"/>
                  <wp:docPr id="120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LSG_ISC_QualitySettings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B6F88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6862A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9D7453" w14:textId="77777777" w:rsidR="00EB1D44" w:rsidRDefault="00EB1D44"/>
        </w:tc>
      </w:tr>
      <w:tr w:rsidR="000702C6" w:rsidRPr="00B3499B" w14:paraId="5C6BF34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3896ED" w14:textId="772AB4E6" w:rsidR="000702C6" w:rsidRPr="00B3499B" w:rsidRDefault="00B111A7" w:rsidP="00767670">
            <w:pPr>
              <w:rPr>
                <w:rFonts w:cs="Arial"/>
                <w:bCs/>
                <w:color w:val="808080" w:themeColor="background1" w:themeShade="80"/>
                <w:sz w:val="16"/>
                <w:szCs w:val="14"/>
              </w:rPr>
            </w:pPr>
            <w:hyperlink r:id="rId10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2E7A1" w14:textId="10F84CB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7CC3A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45FE6EC" w14:textId="669F6E2E" w:rsidR="000702C6" w:rsidRPr="004A50B8" w:rsidRDefault="000702C6" w:rsidP="000702C6">
      <w:pPr>
        <w:pStyle w:val="Caption"/>
      </w:pPr>
      <w:bookmarkStart w:id="322" w:name="_Toc103766758"/>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51</w:t>
      </w:r>
      <w:r>
        <w:rPr>
          <w:noProof/>
        </w:rPr>
        <w:fldChar w:fldCharType="end"/>
      </w:r>
      <w:r w:rsidRPr="00702453">
        <w:t xml:space="preserve">: </w:t>
      </w:r>
      <w:r>
        <w:t>Input Signal mappings of Function</w:t>
      </w:r>
      <w:bookmarkEnd w:id="322"/>
      <w:r>
        <w:t xml:space="preserve"> </w:t>
      </w:r>
    </w:p>
    <w:p w14:paraId="5E2AAB3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5F6979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0229AC8" w14:textId="77777777" w:rsidR="00072314" w:rsidRDefault="00072314" w:rsidP="00072314">
      <w:pPr>
        <w:pStyle w:val="Heading6"/>
        <w:keepNext w:val="0"/>
        <w:tabs>
          <w:tab w:val="clear" w:pos="900"/>
          <w:tab w:val="left" w:pos="709"/>
        </w:tabs>
        <w:spacing w:before="240"/>
      </w:pPr>
      <w:r>
        <w:t>Parameters</w:t>
      </w:r>
    </w:p>
    <w:p w14:paraId="4A98A81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D759ED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45AE16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Save ISC Feature Settings</w:t>
      </w:r>
    </w:p>
    <w:p w14:paraId="2D86746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A2C658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4403BF8"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F4974F5" w14:textId="77777777" w:rsidR="008C50D1" w:rsidRPr="005F3A49" w:rsidRDefault="008C50D1" w:rsidP="00702F62">
      <w:pPr>
        <w:pStyle w:val="Heading4"/>
        <w:keepNext w:val="0"/>
        <w:tabs>
          <w:tab w:val="clear" w:pos="900"/>
          <w:tab w:val="left" w:pos="709"/>
        </w:tabs>
        <w:spacing w:before="240"/>
      </w:pPr>
      <w:bookmarkStart w:id="323" w:name="_Toc103766582"/>
      <w:r w:rsidRPr="005F3A49">
        <w:rPr>
          <w:lang w:val="en-GB"/>
        </w:rPr>
        <w:t xml:space="preserve">Technology Function </w:t>
      </w:r>
      <w:r>
        <w:rPr>
          <w:noProof/>
        </w:rPr>
        <w:drawing>
          <wp:inline distT="0" distB="0" distL="0" distR="0" wp14:anchorId="04A7A909" wp14:editId="2F0C756B">
            <wp:extent cx="203200" cy="203200"/>
            <wp:effectExtent l="0" t="0" r="0" b="0"/>
            <wp:docPr id="120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Communication with Video Stream</w:t>
      </w:r>
      <w:bookmarkEnd w:id="323"/>
    </w:p>
    <w:p w14:paraId="6018A901" w14:textId="77777777" w:rsidR="005F4E20" w:rsidRDefault="005F4E20" w:rsidP="00720A45">
      <w:pPr>
        <w:rPr>
          <w:highlight w:val="green"/>
        </w:rPr>
      </w:pPr>
    </w:p>
    <w:p w14:paraId="2D186893" w14:textId="77777777" w:rsidR="009C3237" w:rsidRDefault="009C3237" w:rsidP="009C3237">
      <w:pPr>
        <w:pStyle w:val="BodyText"/>
      </w:pPr>
      <w:r w:rsidRPr="00F33853">
        <w:t>Communication with Video Stream</w:t>
      </w:r>
    </w:p>
    <w:p w14:paraId="1C70A7B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8E003C9" w14:textId="77777777" w:rsidR="000702C6" w:rsidRPr="000702C6" w:rsidRDefault="000702C6" w:rsidP="00720A45">
      <w:pPr>
        <w:rPr>
          <w:b/>
          <w:bCs/>
          <w:color w:val="FF0000"/>
        </w:rPr>
      </w:pPr>
    </w:p>
    <w:p w14:paraId="34FDEEBE"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0CBCB5C2"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E9598E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C18F14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32EAF0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CEC3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4414B26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D907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BCE7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B9B2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BA8F8"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DDF35B" w14:textId="77777777" w:rsidR="000702C6" w:rsidRDefault="000702C6" w:rsidP="00767670">
            <w:pPr>
              <w:rPr>
                <w:rFonts w:cs="Arial"/>
                <w:b/>
                <w:bCs/>
                <w:color w:val="000000"/>
              </w:rPr>
            </w:pPr>
            <w:r>
              <w:rPr>
                <w:rFonts w:cs="Arial"/>
                <w:b/>
                <w:bCs/>
                <w:color w:val="000000"/>
              </w:rPr>
              <w:t>Connection</w:t>
            </w:r>
          </w:p>
          <w:p w14:paraId="7ACDCBE9"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D38C30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0C6CD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B824A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C0157BA" wp14:editId="2A8F237C">
                  <wp:extent cx="203200" cy="203200"/>
                  <wp:effectExtent l="0" t="0" r="0" b="0"/>
                  <wp:docPr id="12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LSG_ISC_PublishStreamStatusReq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6335D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15801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E1319A" w14:textId="77777777" w:rsidR="00EB1D44" w:rsidRDefault="00EB1D44"/>
        </w:tc>
      </w:tr>
      <w:tr w:rsidR="000702C6" w:rsidRPr="00B3499B" w14:paraId="7D883662"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9EB477" w14:textId="657372E0" w:rsidR="000702C6" w:rsidRPr="00B3499B" w:rsidRDefault="00B111A7" w:rsidP="00767670">
            <w:pPr>
              <w:rPr>
                <w:rFonts w:cs="Arial"/>
                <w:bCs/>
                <w:color w:val="808080" w:themeColor="background1" w:themeShade="80"/>
                <w:sz w:val="16"/>
                <w:szCs w:val="14"/>
              </w:rPr>
            </w:pPr>
            <w:hyperlink r:id="rId10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7E19AB" w14:textId="3B9A17B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AB5FD5"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D9B3CCB" w14:textId="7CB24A70" w:rsidR="000702C6" w:rsidRPr="00C000B2" w:rsidRDefault="000702C6" w:rsidP="000702C6">
      <w:pPr>
        <w:jc w:val="center"/>
        <w:rPr>
          <w:b/>
          <w:noProof/>
        </w:rPr>
      </w:pPr>
      <w:bookmarkStart w:id="324" w:name="_Toc10376675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52</w:t>
      </w:r>
      <w:r w:rsidRPr="00C000B2">
        <w:rPr>
          <w:b/>
          <w:noProof/>
        </w:rPr>
        <w:fldChar w:fldCharType="end"/>
      </w:r>
      <w:r w:rsidRPr="00C000B2">
        <w:rPr>
          <w:b/>
          <w:noProof/>
        </w:rPr>
        <w:t>: Output Signal mappings of Function</w:t>
      </w:r>
      <w:bookmarkEnd w:id="324"/>
      <w:r w:rsidRPr="00C000B2">
        <w:rPr>
          <w:b/>
          <w:noProof/>
        </w:rPr>
        <w:t xml:space="preserve"> </w:t>
      </w:r>
    </w:p>
    <w:p w14:paraId="777826DD" w14:textId="77777777" w:rsidR="00072314" w:rsidRDefault="00072314" w:rsidP="00072314">
      <w:pPr>
        <w:pStyle w:val="Heading6"/>
        <w:keepNext w:val="0"/>
        <w:tabs>
          <w:tab w:val="clear" w:pos="900"/>
          <w:tab w:val="left" w:pos="709"/>
        </w:tabs>
        <w:spacing w:before="240"/>
      </w:pPr>
      <w:r>
        <w:t>Parameters</w:t>
      </w:r>
    </w:p>
    <w:p w14:paraId="5777D48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B2072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6D706E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Communication with Video Stream</w:t>
      </w:r>
    </w:p>
    <w:p w14:paraId="522FAB0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C1C5E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9D0E608" w14:textId="39781744" w:rsidR="00CF55B9" w:rsidRPr="00CF55B9" w:rsidRDefault="00CF55B9" w:rsidP="00CF55B9">
      <w:pPr>
        <w:pStyle w:val="Heading7"/>
      </w:pPr>
      <w:r>
        <w:rPr>
          <w:noProof/>
        </w:rPr>
        <w:drawing>
          <wp:inline distT="0" distB="0" distL="0" distR="0" wp14:anchorId="50510644" wp14:editId="4F6A3DB6">
            <wp:extent cx="203200" cy="203200"/>
            <wp:effectExtent l="0" t="0" r="0" b="0"/>
            <wp:docPr id="1206"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ISC_IR_ECG_28 </w:t>
      </w:r>
      <w:r w:rsidR="003C4093">
        <w:t>–</w:t>
      </w:r>
      <w:r w:rsidR="00E40977">
        <w:t xml:space="preserve"> </w:t>
      </w:r>
      <w:r w:rsidRPr="00CF55B9">
        <w:t xml:space="preserve">List of Possible Views </w:t>
      </w:r>
      <w:r w:rsidR="003C4093">
        <w:t>–</w:t>
      </w:r>
      <w:r w:rsidRPr="00CF55B9">
        <w:t xml:space="preserve"> Update</w:t>
      </w:r>
    </w:p>
    <w:p w14:paraId="0E15C1F0" w14:textId="77777777" w:rsidR="001C5864" w:rsidRDefault="001C5864" w:rsidP="008F3055">
      <w:pPr>
        <w:rPr>
          <w:rFonts w:cs="Arial"/>
        </w:rPr>
      </w:pPr>
      <w:r>
        <w:rPr>
          <w:rFonts w:cs="Arial"/>
        </w:rPr>
        <w:t>When Make Decision Function receives LSG_ISC_ListofPossibleViews from Video Stream Function, the Make Decision Function shall compare and save the camera views to storage on change.</w:t>
      </w:r>
    </w:p>
    <w:p w14:paraId="73BDBF6B" w14:textId="77777777" w:rsidR="001C5864" w:rsidRDefault="001C5864" w:rsidP="008F3055"/>
    <w:p w14:paraId="516564A8" w14:textId="77777777" w:rsidR="001C5864" w:rsidRPr="00287D2F" w:rsidRDefault="001C5864" w:rsidP="008F3055">
      <w:pPr>
        <w:rPr>
          <w:rFonts w:cs="Arial"/>
        </w:rPr>
      </w:pPr>
      <w:r>
        <w:rPr>
          <w:rFonts w:cs="Arial"/>
        </w:rPr>
        <w:t>Satisfied by</w:t>
      </w:r>
      <w:r w:rsidRPr="00287D2F">
        <w:rPr>
          <w:rFonts w:cs="Arial"/>
        </w:rPr>
        <w:t>:</w:t>
      </w:r>
    </w:p>
    <w:p w14:paraId="39D35361" w14:textId="77777777" w:rsidR="00CB430B" w:rsidRPr="009C2D6E" w:rsidRDefault="009C2D6E" w:rsidP="008775AD">
      <w:pPr>
        <w:pStyle w:val="ListParagraph"/>
        <w:numPr>
          <w:ilvl w:val="0"/>
          <w:numId w:val="14"/>
        </w:numPr>
        <w:rPr>
          <w:rFonts w:cs="Arial"/>
        </w:rPr>
      </w:pPr>
      <w:r>
        <w:rPr>
          <w:noProof/>
        </w:rPr>
        <w:drawing>
          <wp:inline distT="0" distB="0" distL="0" distR="0" wp14:anchorId="39CE553F" wp14:editId="3BA91B78">
            <wp:extent cx="203200" cy="203200"/>
            <wp:effectExtent l="0" t="0" r="0" b="0"/>
            <wp:docPr id="12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Communication with Video Stream</w:t>
      </w:r>
    </w:p>
    <w:p w14:paraId="7B327B9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49E5C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BD2BE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ISC_IR_ECG_28</w:t>
            </w:r>
          </w:p>
        </w:tc>
      </w:tr>
      <w:tr w:rsidR="007A24FC" w:rsidRPr="00B3499B" w14:paraId="645858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FF6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920B4" w14:textId="77777777" w:rsidR="007A24FC" w:rsidRPr="00B3499B" w:rsidRDefault="007A24FC" w:rsidP="009737DA">
            <w:pPr>
              <w:rPr>
                <w:rFonts w:cs="Arial"/>
                <w:color w:val="000000" w:themeColor="text1"/>
                <w:sz w:val="16"/>
                <w:szCs w:val="14"/>
              </w:rPr>
            </w:pPr>
            <w:r>
              <w:rPr>
                <w:rFonts w:cs="Arial"/>
              </w:rPr>
              <w:t>To compare and save the list of possible camera views</w:t>
            </w:r>
          </w:p>
        </w:tc>
      </w:tr>
      <w:tr w:rsidR="007A24FC" w:rsidRPr="00B3499B" w14:paraId="1AA04C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59DA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CFBAF"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B3502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EFCF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BF78E" w14:textId="77777777" w:rsidR="00EB1D44" w:rsidRDefault="00EB1D44"/>
        </w:tc>
      </w:tr>
      <w:tr w:rsidR="007A24FC" w:rsidRPr="00B3499B" w14:paraId="03E883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3116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EEBA3"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2C2E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4BE6F8"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32C92D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407F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1673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8F8C4E" wp14:editId="5B0671A3">
                  <wp:extent cx="203200" cy="203200"/>
                  <wp:effectExtent l="0" t="0" r="0" b="0"/>
                  <wp:docPr id="1210" name="Picture -1578777561.jpg" descr="-157877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578777561.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ISC_SR_ECG_3 Cameras View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6096F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B9B15"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5DB853F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49B6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FA3C8B"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18C0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56865" w14:textId="4FA8D283"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2B69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B3BF2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DF76D0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7B0C9F" w14:textId="1E8D082C" w:rsidR="007A24FC" w:rsidRPr="00B3499B" w:rsidRDefault="00B111A7" w:rsidP="009737DA">
            <w:pPr>
              <w:rPr>
                <w:rFonts w:cs="Arial"/>
                <w:bCs/>
                <w:color w:val="808080" w:themeColor="background1" w:themeShade="80"/>
                <w:sz w:val="16"/>
                <w:szCs w:val="14"/>
              </w:rPr>
            </w:pPr>
            <w:hyperlink r:id="rId1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FDEF8" w14:textId="092C603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9943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1D783C" w14:textId="77777777" w:rsidR="0047267C" w:rsidRDefault="0047267C" w:rsidP="001C5864">
      <w:pPr>
        <w:rPr>
          <w:rFonts w:cs="Arial"/>
        </w:rPr>
      </w:pPr>
    </w:p>
    <w:p w14:paraId="7D9A6A76" w14:textId="77777777" w:rsidR="008C50D1" w:rsidRPr="005F3A49" w:rsidRDefault="008C50D1" w:rsidP="00702F62">
      <w:pPr>
        <w:pStyle w:val="Heading4"/>
        <w:keepNext w:val="0"/>
        <w:tabs>
          <w:tab w:val="clear" w:pos="900"/>
          <w:tab w:val="left" w:pos="709"/>
        </w:tabs>
        <w:spacing w:before="240"/>
      </w:pPr>
      <w:bookmarkStart w:id="325" w:name="_Toc103766583"/>
      <w:r w:rsidRPr="005F3A49">
        <w:rPr>
          <w:lang w:val="en-GB"/>
        </w:rPr>
        <w:t xml:space="preserve">Technology Function </w:t>
      </w:r>
      <w:r>
        <w:rPr>
          <w:noProof/>
        </w:rPr>
        <w:drawing>
          <wp:inline distT="0" distB="0" distL="0" distR="0" wp14:anchorId="21426A3C" wp14:editId="0BF2487B">
            <wp:extent cx="203200" cy="203200"/>
            <wp:effectExtent l="0" t="0" r="0" b="0"/>
            <wp:docPr id="12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Low Battery SoC Warning</w:t>
      </w:r>
      <w:bookmarkEnd w:id="325"/>
    </w:p>
    <w:p w14:paraId="27F33AD0" w14:textId="77777777" w:rsidR="005F4E20" w:rsidRDefault="005F4E20" w:rsidP="00720A45">
      <w:pPr>
        <w:rPr>
          <w:highlight w:val="green"/>
        </w:rPr>
      </w:pPr>
    </w:p>
    <w:p w14:paraId="39240079" w14:textId="77777777" w:rsidR="009C3237" w:rsidRDefault="009C3237" w:rsidP="009C3237">
      <w:pPr>
        <w:pStyle w:val="BodyText"/>
      </w:pPr>
      <w:r w:rsidRPr="00F33853">
        <w:t>Provide Low Battery SoC Warning</w:t>
      </w:r>
    </w:p>
    <w:p w14:paraId="353303A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1206535" w14:textId="77777777" w:rsidR="000702C6" w:rsidRPr="000702C6" w:rsidRDefault="000702C6" w:rsidP="00720A45">
      <w:pPr>
        <w:rPr>
          <w:b/>
          <w:bCs/>
          <w:color w:val="FF0000"/>
        </w:rPr>
      </w:pPr>
    </w:p>
    <w:p w14:paraId="52D74A91"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28546BE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2CA1E4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B557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0035E9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778A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CA51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637F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D41E3"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58ECA"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7E38F76"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B2E30D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4F72B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F16785" w14:textId="77777777" w:rsidR="000702C6" w:rsidRPr="00AE55BD" w:rsidRDefault="000702C6" w:rsidP="00767670">
            <w:pPr>
              <w:rPr>
                <w:rFonts w:cs="Arial"/>
                <w:color w:val="000000" w:themeColor="text1"/>
                <w:sz w:val="16"/>
                <w:szCs w:val="14"/>
              </w:rPr>
            </w:pPr>
            <w:r>
              <w:rPr>
                <w:noProof/>
              </w:rPr>
              <w:drawing>
                <wp:inline distT="0" distB="0" distL="0" distR="0" wp14:anchorId="68D35180" wp14:editId="0DEA8BE5">
                  <wp:extent cx="203200" cy="203200"/>
                  <wp:effectExtent l="0" t="0" r="0" b="0"/>
                  <wp:docPr id="121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LSG_ISC_SourceStatus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1D2F4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AADDE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10BCF7" w14:textId="77777777" w:rsidR="00EB1D44" w:rsidRDefault="00EB1D44"/>
        </w:tc>
      </w:tr>
      <w:tr w:rsidR="000702C6" w:rsidRPr="00B3499B" w14:paraId="01EF97B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146B2C" w14:textId="751346E9" w:rsidR="000702C6" w:rsidRPr="00B3499B" w:rsidRDefault="00B111A7" w:rsidP="00767670">
            <w:pPr>
              <w:rPr>
                <w:rFonts w:cs="Arial"/>
                <w:bCs/>
                <w:color w:val="808080" w:themeColor="background1" w:themeShade="80"/>
                <w:sz w:val="16"/>
                <w:szCs w:val="14"/>
              </w:rPr>
            </w:pPr>
            <w:hyperlink r:id="rId10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6019E6" w14:textId="0741F4B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CE7F1E"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F9B0318" w14:textId="67A86651" w:rsidR="000702C6" w:rsidRPr="004A50B8" w:rsidRDefault="000702C6" w:rsidP="000702C6">
      <w:pPr>
        <w:pStyle w:val="Caption"/>
      </w:pPr>
      <w:bookmarkStart w:id="326" w:name="_Toc10376676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53</w:t>
      </w:r>
      <w:r>
        <w:rPr>
          <w:noProof/>
        </w:rPr>
        <w:fldChar w:fldCharType="end"/>
      </w:r>
      <w:r w:rsidRPr="00702453">
        <w:t xml:space="preserve">: </w:t>
      </w:r>
      <w:r>
        <w:t>Input Signal mappings of Function</w:t>
      </w:r>
      <w:bookmarkEnd w:id="326"/>
      <w:r>
        <w:t xml:space="preserve"> </w:t>
      </w:r>
    </w:p>
    <w:p w14:paraId="58D2867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7E40E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9D6C78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DA3EE"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F623BF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0D591"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DE18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11D2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854B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268131" w14:textId="77777777" w:rsidR="000702C6" w:rsidRDefault="000702C6" w:rsidP="00767670">
            <w:pPr>
              <w:rPr>
                <w:rFonts w:cs="Arial"/>
                <w:b/>
                <w:bCs/>
                <w:color w:val="000000"/>
              </w:rPr>
            </w:pPr>
            <w:r>
              <w:rPr>
                <w:rFonts w:cs="Arial"/>
                <w:b/>
                <w:bCs/>
                <w:color w:val="000000"/>
              </w:rPr>
              <w:t>Connection</w:t>
            </w:r>
          </w:p>
          <w:p w14:paraId="7336FBAE"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AE15A3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3796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74416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A059559" wp14:editId="433F6A46">
                  <wp:extent cx="203200" cy="203200"/>
                  <wp:effectExtent l="0" t="0" r="0" b="0"/>
                  <wp:docPr id="121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LSG_ISC_RemoteViewMode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FCD02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C923B6"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6BA68D" w14:textId="77777777" w:rsidR="00EB1D44" w:rsidRDefault="00EB1D44"/>
        </w:tc>
      </w:tr>
      <w:tr w:rsidR="000702C6" w:rsidRPr="00B3499B" w14:paraId="1CCD762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4EFEDF" w14:textId="09B1294A" w:rsidR="000702C6" w:rsidRPr="00B3499B" w:rsidRDefault="00B111A7" w:rsidP="00767670">
            <w:pPr>
              <w:rPr>
                <w:rFonts w:cs="Arial"/>
                <w:bCs/>
                <w:color w:val="808080" w:themeColor="background1" w:themeShade="80"/>
                <w:sz w:val="16"/>
                <w:szCs w:val="14"/>
              </w:rPr>
            </w:pPr>
            <w:hyperlink r:id="rId10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94737A" w14:textId="7E833BB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EC73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13A8299" w14:textId="305829B5" w:rsidR="000702C6" w:rsidRPr="00C000B2" w:rsidRDefault="000702C6" w:rsidP="000702C6">
      <w:pPr>
        <w:jc w:val="center"/>
        <w:rPr>
          <w:b/>
          <w:noProof/>
        </w:rPr>
      </w:pPr>
      <w:bookmarkStart w:id="327" w:name="_Toc10376676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54</w:t>
      </w:r>
      <w:r w:rsidRPr="00C000B2">
        <w:rPr>
          <w:b/>
          <w:noProof/>
        </w:rPr>
        <w:fldChar w:fldCharType="end"/>
      </w:r>
      <w:r w:rsidRPr="00C000B2">
        <w:rPr>
          <w:b/>
          <w:noProof/>
        </w:rPr>
        <w:t>: Output Signal mappings of Function</w:t>
      </w:r>
      <w:bookmarkEnd w:id="327"/>
      <w:r w:rsidRPr="00C000B2">
        <w:rPr>
          <w:b/>
          <w:noProof/>
        </w:rPr>
        <w:t xml:space="preserve"> </w:t>
      </w:r>
    </w:p>
    <w:p w14:paraId="0CB0E58D" w14:textId="77777777" w:rsidR="00072314" w:rsidRDefault="00072314" w:rsidP="00072314">
      <w:pPr>
        <w:pStyle w:val="Heading6"/>
        <w:keepNext w:val="0"/>
        <w:tabs>
          <w:tab w:val="clear" w:pos="900"/>
          <w:tab w:val="left" w:pos="709"/>
        </w:tabs>
        <w:spacing w:before="240"/>
      </w:pPr>
      <w:r>
        <w:t>Parameters</w:t>
      </w:r>
    </w:p>
    <w:p w14:paraId="79630E0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81D875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FDE175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Low Battery SoC Warning</w:t>
      </w:r>
    </w:p>
    <w:p w14:paraId="1632D67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75AC6A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085028A"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9BF2F3D" w14:textId="77777777" w:rsidR="008C50D1" w:rsidRPr="005F3A49" w:rsidRDefault="008C50D1" w:rsidP="00702F62">
      <w:pPr>
        <w:pStyle w:val="Heading4"/>
        <w:keepNext w:val="0"/>
        <w:tabs>
          <w:tab w:val="clear" w:pos="900"/>
          <w:tab w:val="left" w:pos="709"/>
        </w:tabs>
        <w:spacing w:before="240"/>
      </w:pPr>
      <w:bookmarkStart w:id="328" w:name="_Toc103766584"/>
      <w:r w:rsidRPr="005F3A49">
        <w:rPr>
          <w:lang w:val="en-GB"/>
        </w:rPr>
        <w:t xml:space="preserve">Technology Function </w:t>
      </w:r>
      <w:r>
        <w:rPr>
          <w:noProof/>
        </w:rPr>
        <w:drawing>
          <wp:inline distT="0" distB="0" distL="0" distR="0" wp14:anchorId="72DCCB7B" wp14:editId="1B771589">
            <wp:extent cx="203200" cy="203200"/>
            <wp:effectExtent l="0" t="0" r="0" b="0"/>
            <wp:docPr id="121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ON/OFF Power Resources for ISC</w:t>
      </w:r>
      <w:bookmarkEnd w:id="328"/>
    </w:p>
    <w:p w14:paraId="36841F76" w14:textId="77777777" w:rsidR="005F4E20" w:rsidRDefault="005F4E20" w:rsidP="00720A45">
      <w:pPr>
        <w:rPr>
          <w:highlight w:val="green"/>
        </w:rPr>
      </w:pPr>
    </w:p>
    <w:p w14:paraId="05B7C5B7" w14:textId="77777777" w:rsidR="009C3237" w:rsidRDefault="009C3237" w:rsidP="009C3237">
      <w:pPr>
        <w:pStyle w:val="BodyText"/>
      </w:pPr>
      <w:r w:rsidRPr="00F33853">
        <w:t>ON/OFF Power Resources for ISC.  MDVVC has Low/Medium severity,  Sentinel Critical Severity.</w:t>
      </w:r>
    </w:p>
    <w:p w14:paraId="7628BAC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39207BD" w14:textId="77777777" w:rsidR="000702C6" w:rsidRPr="000702C6" w:rsidRDefault="000702C6" w:rsidP="00720A45">
      <w:pPr>
        <w:rPr>
          <w:b/>
          <w:bCs/>
          <w:color w:val="FF0000"/>
        </w:rPr>
      </w:pPr>
    </w:p>
    <w:p w14:paraId="643F8DFD" w14:textId="77777777" w:rsidR="00072314" w:rsidRDefault="00072314" w:rsidP="00072314">
      <w:pPr>
        <w:pStyle w:val="Heading6"/>
        <w:keepNext w:val="0"/>
        <w:tabs>
          <w:tab w:val="clear" w:pos="900"/>
          <w:tab w:val="left" w:pos="709"/>
        </w:tabs>
        <w:spacing w:before="240"/>
        <w:rPr>
          <w:lang w:val="en-GB"/>
        </w:rPr>
      </w:pPr>
      <w:r>
        <w:rPr>
          <w:lang w:val="en-GB"/>
        </w:rPr>
        <w:t>Inputs</w:t>
      </w:r>
    </w:p>
    <w:p w14:paraId="753702D1"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A73F8F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2240D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31E6BA4" w14:textId="77777777" w:rsidR="00072314" w:rsidRDefault="00072314" w:rsidP="00072314">
      <w:pPr>
        <w:pStyle w:val="Heading6"/>
        <w:keepNext w:val="0"/>
        <w:tabs>
          <w:tab w:val="clear" w:pos="900"/>
          <w:tab w:val="left" w:pos="709"/>
        </w:tabs>
        <w:spacing w:before="240"/>
      </w:pPr>
      <w:r>
        <w:t>Parameters</w:t>
      </w:r>
    </w:p>
    <w:p w14:paraId="7114763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9086E7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823AD3"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dentified for Function ON/OFF Power Resources for ISC</w:t>
      </w:r>
    </w:p>
    <w:p w14:paraId="06176C9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BADE90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9D2456D" w14:textId="2575169E" w:rsidR="00CF55B9" w:rsidRPr="00CF55B9" w:rsidRDefault="00CF55B9" w:rsidP="00CF55B9">
      <w:pPr>
        <w:pStyle w:val="Heading7"/>
      </w:pPr>
      <w:r>
        <w:rPr>
          <w:noProof/>
        </w:rPr>
        <w:drawing>
          <wp:inline distT="0" distB="0" distL="0" distR="0" wp14:anchorId="4281F951" wp14:editId="0F467C62">
            <wp:extent cx="203200" cy="203200"/>
            <wp:effectExtent l="0" t="0" r="0" b="0"/>
            <wp:docPr id="1220"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ISC_IR_ECG_23 </w:t>
      </w:r>
      <w:r w:rsidR="003C4093">
        <w:t>–</w:t>
      </w:r>
      <w:r w:rsidR="00E40977">
        <w:t xml:space="preserve"> </w:t>
      </w:r>
      <w:r w:rsidRPr="00CF55B9">
        <w:t>Source Status ON_RemoteView</w:t>
      </w:r>
    </w:p>
    <w:p w14:paraId="42BE5F28" w14:textId="77777777" w:rsidR="001C5864" w:rsidRDefault="001C5864" w:rsidP="008F3055">
      <w:pPr>
        <w:rPr>
          <w:rFonts w:cs="Arial"/>
        </w:rPr>
      </w:pPr>
      <w:r>
        <w:rPr>
          <w:rFonts w:cs="Arial"/>
        </w:rPr>
        <w:t>When Make Decision Function sends LSG_ISC_RemoteViewMode = v_ON to the Power Source Function, it shall receive LSG_ISC_SourceStatus = v_ON ( indicating that Power Source Function has powered on the Video Stream Function)</w:t>
      </w:r>
    </w:p>
    <w:p w14:paraId="1C556557" w14:textId="77777777" w:rsidR="001C5864" w:rsidRDefault="001C5864" w:rsidP="008F3055"/>
    <w:p w14:paraId="131D6BFC" w14:textId="77777777" w:rsidR="001C5864" w:rsidRPr="00287D2F" w:rsidRDefault="001C5864" w:rsidP="008F3055">
      <w:pPr>
        <w:rPr>
          <w:rFonts w:cs="Arial"/>
        </w:rPr>
      </w:pPr>
      <w:r>
        <w:rPr>
          <w:rFonts w:cs="Arial"/>
        </w:rPr>
        <w:t>Satisfied by</w:t>
      </w:r>
      <w:r w:rsidRPr="00287D2F">
        <w:rPr>
          <w:rFonts w:cs="Arial"/>
        </w:rPr>
        <w:t>:</w:t>
      </w:r>
    </w:p>
    <w:p w14:paraId="6AC470EB" w14:textId="77777777" w:rsidR="00CB430B" w:rsidRPr="009C2D6E" w:rsidRDefault="009C2D6E" w:rsidP="008775AD">
      <w:pPr>
        <w:pStyle w:val="ListParagraph"/>
        <w:numPr>
          <w:ilvl w:val="0"/>
          <w:numId w:val="14"/>
        </w:numPr>
        <w:rPr>
          <w:rFonts w:cs="Arial"/>
        </w:rPr>
      </w:pPr>
      <w:r>
        <w:rPr>
          <w:noProof/>
        </w:rPr>
        <w:drawing>
          <wp:inline distT="0" distB="0" distL="0" distR="0" wp14:anchorId="1E1E7AEB" wp14:editId="125E4F82">
            <wp:extent cx="203200" cy="203200"/>
            <wp:effectExtent l="0" t="0" r="0" b="0"/>
            <wp:docPr id="122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ON/OFF Power Resources for ISC</w:t>
      </w:r>
    </w:p>
    <w:p w14:paraId="0D2CE76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E30F26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7046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ISC_IR_ECG_23</w:t>
            </w:r>
          </w:p>
        </w:tc>
      </w:tr>
      <w:tr w:rsidR="007A24FC" w:rsidRPr="00B3499B" w14:paraId="38BC9D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F62F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4242C" w14:textId="77777777" w:rsidR="007A24FC" w:rsidRPr="00B3499B" w:rsidRDefault="007A24FC" w:rsidP="009737DA">
            <w:pPr>
              <w:rPr>
                <w:rFonts w:cs="Arial"/>
                <w:color w:val="000000" w:themeColor="text1"/>
                <w:sz w:val="16"/>
                <w:szCs w:val="14"/>
              </w:rPr>
            </w:pPr>
            <w:r>
              <w:rPr>
                <w:rFonts w:cs="Arial"/>
              </w:rPr>
              <w:t>To send the power source ON status message</w:t>
            </w:r>
          </w:p>
        </w:tc>
      </w:tr>
      <w:tr w:rsidR="007A24FC" w:rsidRPr="00B3499B" w14:paraId="7263BB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8D8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DCFA6"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39C93D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D4C8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CC11C" w14:textId="77777777" w:rsidR="00EB1D44" w:rsidRDefault="00EB1D44"/>
        </w:tc>
      </w:tr>
      <w:tr w:rsidR="007A24FC" w:rsidRPr="00B3499B" w14:paraId="3645AC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0861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4210D"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E4D8B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5A10DC" w14:textId="77777777" w:rsidR="007A24FC" w:rsidRPr="00B3499B" w:rsidRDefault="007A24FC" w:rsidP="009737DA">
            <w:pPr>
              <w:ind w:left="141"/>
              <w:rPr>
                <w:rFonts w:cs="Arial"/>
                <w:color w:val="000000" w:themeColor="text1"/>
                <w:sz w:val="16"/>
                <w:szCs w:val="14"/>
              </w:rPr>
            </w:pPr>
            <w:r>
              <w:rPr>
                <w:rFonts w:cs="Arial"/>
              </w:rPr>
              <w:t>Ishan Gupta (igupta1), Michael Wohlfahter (mwohlfah), Corey Minous (cminous), Sivaram Dogiparthi (sdogipar)</w:t>
            </w:r>
          </w:p>
        </w:tc>
      </w:tr>
      <w:tr w:rsidR="007A24FC" w:rsidRPr="00B3499B" w14:paraId="0F4698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4F46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FBDC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1CE24D" wp14:editId="3A228707">
                  <wp:extent cx="203200" cy="203200"/>
                  <wp:effectExtent l="0" t="0" r="0" b="0"/>
                  <wp:docPr id="1224"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ISC_SR_ECG_5 ISC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11A6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F5683"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213705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C5B2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219805"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1E22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D4F40" w14:textId="23B47352"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631B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E80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D891D9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EA56D8" w14:textId="24366388" w:rsidR="007A24FC" w:rsidRPr="00B3499B" w:rsidRDefault="00B111A7" w:rsidP="009737DA">
            <w:pPr>
              <w:rPr>
                <w:rFonts w:cs="Arial"/>
                <w:bCs/>
                <w:color w:val="808080" w:themeColor="background1" w:themeShade="80"/>
                <w:sz w:val="16"/>
                <w:szCs w:val="14"/>
              </w:rPr>
            </w:pPr>
            <w:hyperlink r:id="rId1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1273D5" w14:textId="01141CA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2AAA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40CC52" w14:textId="77777777" w:rsidR="0047267C" w:rsidRDefault="0047267C" w:rsidP="001C5864">
      <w:pPr>
        <w:rPr>
          <w:rFonts w:cs="Arial"/>
        </w:rPr>
      </w:pPr>
    </w:p>
    <w:p w14:paraId="30EB54E9" w14:textId="77777777" w:rsidR="008C50D1" w:rsidRPr="005F3A49" w:rsidRDefault="008C50D1" w:rsidP="00702F62">
      <w:pPr>
        <w:pStyle w:val="Heading4"/>
        <w:keepNext w:val="0"/>
        <w:tabs>
          <w:tab w:val="clear" w:pos="900"/>
          <w:tab w:val="left" w:pos="709"/>
        </w:tabs>
        <w:spacing w:before="240"/>
      </w:pPr>
      <w:bookmarkStart w:id="329" w:name="_Toc103766585"/>
      <w:r w:rsidRPr="005F3A49">
        <w:rPr>
          <w:lang w:val="en-GB"/>
        </w:rPr>
        <w:t xml:space="preserve">Technology Function </w:t>
      </w:r>
      <w:r>
        <w:rPr>
          <w:noProof/>
        </w:rPr>
        <w:drawing>
          <wp:inline distT="0" distB="0" distL="0" distR="0" wp14:anchorId="59A2F653" wp14:editId="5BD0C5BD">
            <wp:extent cx="203200" cy="203200"/>
            <wp:effectExtent l="0" t="0" r="0" b="0"/>
            <wp:docPr id="12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Ensure ISC Operates when Remote Start Occurring</w:t>
      </w:r>
      <w:bookmarkEnd w:id="329"/>
    </w:p>
    <w:p w14:paraId="4F25306E" w14:textId="77777777" w:rsidR="005F4E20" w:rsidRDefault="005F4E20" w:rsidP="00720A45">
      <w:pPr>
        <w:rPr>
          <w:highlight w:val="green"/>
        </w:rPr>
      </w:pPr>
    </w:p>
    <w:p w14:paraId="60BFD83B" w14:textId="77777777" w:rsidR="009C3237" w:rsidRDefault="009C3237" w:rsidP="009C3237">
      <w:pPr>
        <w:pStyle w:val="BodyText"/>
      </w:pPr>
      <w:r w:rsidRPr="00F33853">
        <w:t>Ensure ISC Operates when Remote Start Occurring</w:t>
      </w:r>
    </w:p>
    <w:p w14:paraId="3AD73B5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E0BF4EE" w14:textId="77777777" w:rsidR="000702C6" w:rsidRPr="000702C6" w:rsidRDefault="000702C6" w:rsidP="00720A45">
      <w:pPr>
        <w:rPr>
          <w:b/>
          <w:bCs/>
          <w:color w:val="FF0000"/>
        </w:rPr>
      </w:pPr>
    </w:p>
    <w:p w14:paraId="5BC0527C" w14:textId="77777777" w:rsidR="00072314" w:rsidRDefault="00072314" w:rsidP="00072314">
      <w:pPr>
        <w:pStyle w:val="Heading6"/>
        <w:keepNext w:val="0"/>
        <w:tabs>
          <w:tab w:val="clear" w:pos="900"/>
          <w:tab w:val="left" w:pos="709"/>
        </w:tabs>
        <w:spacing w:before="240"/>
        <w:rPr>
          <w:lang w:val="en-GB"/>
        </w:rPr>
      </w:pPr>
      <w:r>
        <w:rPr>
          <w:lang w:val="en-GB"/>
        </w:rPr>
        <w:t>Inputs</w:t>
      </w:r>
    </w:p>
    <w:p w14:paraId="7C293AF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4C8AA8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142633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AE43574" w14:textId="77777777" w:rsidR="00072314" w:rsidRDefault="00072314" w:rsidP="00072314">
      <w:pPr>
        <w:pStyle w:val="Heading6"/>
        <w:keepNext w:val="0"/>
        <w:tabs>
          <w:tab w:val="clear" w:pos="900"/>
          <w:tab w:val="left" w:pos="709"/>
        </w:tabs>
        <w:spacing w:before="240"/>
      </w:pPr>
      <w:r>
        <w:t>Parameters</w:t>
      </w:r>
    </w:p>
    <w:p w14:paraId="7FE3772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45E44F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F87B97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Ensure ISC Operates when Remote Start Occurring</w:t>
      </w:r>
    </w:p>
    <w:p w14:paraId="54E354B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034B5D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309AAC" w14:textId="77777777" w:rsidR="005B6347" w:rsidRDefault="005B6347" w:rsidP="008C50D1">
      <w:pPr>
        <w:rPr>
          <w:rFonts w:cs="Arial"/>
        </w:rPr>
      </w:pPr>
      <w:r>
        <w:rPr>
          <w:rFonts w:cs="Arial"/>
        </w:rPr>
        <w:lastRenderedPageBreak/>
        <w:t>No “Approved” or “</w:t>
      </w:r>
      <w:r w:rsidR="00C12965">
        <w:rPr>
          <w:rFonts w:cs="Arial"/>
        </w:rPr>
        <w:t>Ready for Review</w:t>
      </w:r>
      <w:r>
        <w:rPr>
          <w:rFonts w:cs="Arial"/>
        </w:rPr>
        <w:t>” requirements identified for this function.</w:t>
      </w:r>
    </w:p>
    <w:p w14:paraId="70AAA0B5" w14:textId="3CB7B80A" w:rsidR="008C50D1" w:rsidRPr="005F3A49" w:rsidRDefault="008C50D1" w:rsidP="00702F62">
      <w:pPr>
        <w:pStyle w:val="Heading4"/>
        <w:keepNext w:val="0"/>
        <w:tabs>
          <w:tab w:val="clear" w:pos="900"/>
          <w:tab w:val="left" w:pos="709"/>
        </w:tabs>
        <w:spacing w:before="240"/>
      </w:pPr>
      <w:bookmarkStart w:id="330" w:name="_Toc103766586"/>
      <w:r w:rsidRPr="005F3A49">
        <w:rPr>
          <w:lang w:val="en-GB"/>
        </w:rPr>
        <w:t xml:space="preserve">Technology Function </w:t>
      </w:r>
      <w:r>
        <w:rPr>
          <w:noProof/>
        </w:rPr>
        <w:drawing>
          <wp:inline distT="0" distB="0" distL="0" distR="0" wp14:anchorId="733EB99A" wp14:editId="48632FE6">
            <wp:extent cx="203200" cy="203200"/>
            <wp:effectExtent l="0" t="0" r="0" b="0"/>
            <wp:docPr id="122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Make Decision </w:t>
      </w:r>
      <w:r w:rsidR="003C4093">
        <w:rPr>
          <w:lang w:val="en-GB"/>
        </w:rPr>
        <w:t>–</w:t>
      </w:r>
      <w:r w:rsidRPr="005F3A49">
        <w:rPr>
          <w:lang w:val="en-GB"/>
        </w:rPr>
        <w:t xml:space="preserve"> Overall</w:t>
      </w:r>
      <w:bookmarkEnd w:id="330"/>
    </w:p>
    <w:p w14:paraId="5CE43311" w14:textId="77777777" w:rsidR="005F4E20" w:rsidRDefault="005F4E20" w:rsidP="00720A45">
      <w:pPr>
        <w:rPr>
          <w:highlight w:val="green"/>
        </w:rPr>
      </w:pPr>
    </w:p>
    <w:p w14:paraId="398801FF" w14:textId="77777777" w:rsidR="009C3237" w:rsidRDefault="009C3237" w:rsidP="009C3237">
      <w:pPr>
        <w:pStyle w:val="BodyText"/>
      </w:pPr>
      <w:r w:rsidRPr="00F33853">
        <w:t>Do define the inputs and outputs for the make decision functions</w:t>
      </w:r>
    </w:p>
    <w:p w14:paraId="31C15FE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2896A66" w14:textId="77777777" w:rsidR="000702C6" w:rsidRPr="000702C6" w:rsidRDefault="000702C6" w:rsidP="00720A45">
      <w:pPr>
        <w:rPr>
          <w:b/>
          <w:bCs/>
          <w:color w:val="FF0000"/>
        </w:rPr>
      </w:pPr>
    </w:p>
    <w:p w14:paraId="4CC3B574" w14:textId="77777777" w:rsidR="00072314" w:rsidRDefault="00072314" w:rsidP="00072314">
      <w:pPr>
        <w:pStyle w:val="Heading6"/>
        <w:keepNext w:val="0"/>
        <w:tabs>
          <w:tab w:val="clear" w:pos="900"/>
          <w:tab w:val="left" w:pos="709"/>
        </w:tabs>
        <w:spacing w:before="240"/>
        <w:rPr>
          <w:lang w:val="en-GB"/>
        </w:rPr>
      </w:pPr>
      <w:r>
        <w:rPr>
          <w:lang w:val="en-GB"/>
        </w:rPr>
        <w:t>Inputs</w:t>
      </w:r>
    </w:p>
    <w:p w14:paraId="0B14FA4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C7298E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27F8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0B3222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FFD3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18B5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B14B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7A732"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0611C3"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6E45590"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919957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30CA9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D7E535" w14:textId="77777777" w:rsidR="000702C6" w:rsidRPr="00AE55BD" w:rsidRDefault="000702C6" w:rsidP="00767670">
            <w:pPr>
              <w:rPr>
                <w:rFonts w:cs="Arial"/>
                <w:color w:val="000000" w:themeColor="text1"/>
                <w:sz w:val="16"/>
                <w:szCs w:val="14"/>
              </w:rPr>
            </w:pPr>
            <w:r>
              <w:rPr>
                <w:noProof/>
              </w:rPr>
              <w:drawing>
                <wp:inline distT="0" distB="0" distL="0" distR="0" wp14:anchorId="20315436" wp14:editId="1F78644D">
                  <wp:extent cx="203200" cy="203200"/>
                  <wp:effectExtent l="0" t="0" r="0" b="0"/>
                  <wp:docPr id="123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LSG_ISC_StreamingInformation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81010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1ADD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478080" w14:textId="77777777" w:rsidR="00EB1D44" w:rsidRDefault="00EB1D44"/>
        </w:tc>
      </w:tr>
      <w:tr w:rsidR="000702C6" w:rsidRPr="00B3499B" w14:paraId="3A7A63C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874CA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94370C" w14:textId="77777777" w:rsidR="000702C6" w:rsidRPr="00AE55BD" w:rsidRDefault="000702C6" w:rsidP="00767670">
            <w:pPr>
              <w:rPr>
                <w:rFonts w:cs="Arial"/>
                <w:color w:val="000000" w:themeColor="text1"/>
                <w:sz w:val="16"/>
                <w:szCs w:val="14"/>
              </w:rPr>
            </w:pPr>
            <w:r>
              <w:rPr>
                <w:noProof/>
              </w:rPr>
              <w:drawing>
                <wp:inline distT="0" distB="0" distL="0" distR="0" wp14:anchorId="68AC98CA" wp14:editId="406E6DC7">
                  <wp:extent cx="203200" cy="203200"/>
                  <wp:effectExtent l="0" t="0" r="0" b="0"/>
                  <wp:docPr id="123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LSG_ISC_VehicleWakeUpRequest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10B0C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5AD84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28CE2C" w14:textId="77777777" w:rsidR="00EB1D44" w:rsidRDefault="00EB1D44"/>
        </w:tc>
      </w:tr>
      <w:tr w:rsidR="000702C6" w:rsidRPr="00B3499B" w14:paraId="05FA757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526B1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E301C2" w14:textId="77777777" w:rsidR="000702C6" w:rsidRPr="00AE55BD" w:rsidRDefault="000702C6" w:rsidP="00767670">
            <w:pPr>
              <w:rPr>
                <w:rFonts w:cs="Arial"/>
                <w:color w:val="000000" w:themeColor="text1"/>
                <w:sz w:val="16"/>
                <w:szCs w:val="14"/>
              </w:rPr>
            </w:pPr>
            <w:r>
              <w:rPr>
                <w:noProof/>
              </w:rPr>
              <w:drawing>
                <wp:inline distT="0" distB="0" distL="0" distR="0" wp14:anchorId="67763073" wp14:editId="3C2D9EB8">
                  <wp:extent cx="203200" cy="203200"/>
                  <wp:effectExtent l="0" t="0" r="0" b="0"/>
                  <wp:docPr id="123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C7565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48A39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B8E373" w14:textId="77777777" w:rsidR="00EB1D44" w:rsidRDefault="00EB1D44"/>
        </w:tc>
      </w:tr>
      <w:tr w:rsidR="000702C6" w:rsidRPr="00B3499B" w14:paraId="399533F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79230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41CAB6" w14:textId="77777777" w:rsidR="000702C6" w:rsidRPr="00AE55BD" w:rsidRDefault="000702C6" w:rsidP="00767670">
            <w:pPr>
              <w:rPr>
                <w:rFonts w:cs="Arial"/>
                <w:color w:val="000000" w:themeColor="text1"/>
                <w:sz w:val="16"/>
                <w:szCs w:val="14"/>
              </w:rPr>
            </w:pPr>
            <w:r>
              <w:rPr>
                <w:noProof/>
              </w:rPr>
              <w:drawing>
                <wp:inline distT="0" distB="0" distL="0" distR="0" wp14:anchorId="3D2EC4BF" wp14:editId="463EAD4D">
                  <wp:extent cx="203200" cy="203200"/>
                  <wp:effectExtent l="0" t="0" r="0" b="0"/>
                  <wp:docPr id="123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LSG_ISC_ListofAvailableViewsRequest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0A9C0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0B8A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896930" w14:textId="77777777" w:rsidR="00EB1D44" w:rsidRDefault="00EB1D44"/>
        </w:tc>
      </w:tr>
      <w:tr w:rsidR="000702C6" w:rsidRPr="00B3499B" w14:paraId="0D1C8A0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6D62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819C8F" w14:textId="77777777" w:rsidR="000702C6" w:rsidRPr="00AE55BD" w:rsidRDefault="000702C6" w:rsidP="00767670">
            <w:pPr>
              <w:rPr>
                <w:rFonts w:cs="Arial"/>
                <w:color w:val="000000" w:themeColor="text1"/>
                <w:sz w:val="16"/>
                <w:szCs w:val="14"/>
              </w:rPr>
            </w:pPr>
            <w:r>
              <w:rPr>
                <w:noProof/>
              </w:rPr>
              <w:drawing>
                <wp:inline distT="0" distB="0" distL="0" distR="0" wp14:anchorId="6D8B3B9C" wp14:editId="117ACB4F">
                  <wp:extent cx="203200" cy="203200"/>
                  <wp:effectExtent l="0" t="0" r="0" b="0"/>
                  <wp:docPr id="123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LSG_ISC_QualitySettings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5FFB5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3AB0F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A4DF6F" w14:textId="77777777" w:rsidR="00EB1D44" w:rsidRDefault="00EB1D44"/>
        </w:tc>
      </w:tr>
      <w:tr w:rsidR="000702C6" w:rsidRPr="00B3499B" w14:paraId="5A80755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E80D2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E60FF" w14:textId="77777777" w:rsidR="000702C6" w:rsidRPr="00AE55BD" w:rsidRDefault="000702C6" w:rsidP="00767670">
            <w:pPr>
              <w:rPr>
                <w:rFonts w:cs="Arial"/>
                <w:color w:val="000000" w:themeColor="text1"/>
                <w:sz w:val="16"/>
                <w:szCs w:val="14"/>
              </w:rPr>
            </w:pPr>
            <w:r>
              <w:rPr>
                <w:noProof/>
              </w:rPr>
              <w:drawing>
                <wp:inline distT="0" distB="0" distL="0" distR="0" wp14:anchorId="2ED63E16" wp14:editId="6C18A828">
                  <wp:extent cx="203200" cy="203200"/>
                  <wp:effectExtent l="0" t="0" r="0" b="0"/>
                  <wp:docPr id="124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BF4D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1C027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986C54" w14:textId="77777777" w:rsidR="00EB1D44" w:rsidRDefault="00EB1D44"/>
        </w:tc>
      </w:tr>
      <w:tr w:rsidR="000702C6" w:rsidRPr="00B3499B" w14:paraId="3838BBA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230FA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1C7394" w14:textId="77777777" w:rsidR="000702C6" w:rsidRPr="00AE55BD" w:rsidRDefault="000702C6" w:rsidP="00767670">
            <w:pPr>
              <w:rPr>
                <w:rFonts w:cs="Arial"/>
                <w:color w:val="000000" w:themeColor="text1"/>
                <w:sz w:val="16"/>
                <w:szCs w:val="14"/>
              </w:rPr>
            </w:pPr>
            <w:r>
              <w:rPr>
                <w:noProof/>
              </w:rPr>
              <w:drawing>
                <wp:inline distT="0" distB="0" distL="0" distR="0" wp14:anchorId="08F80264" wp14:editId="2D80738C">
                  <wp:extent cx="203200" cy="203200"/>
                  <wp:effectExtent l="0" t="0" r="0" b="0"/>
                  <wp:docPr id="124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LSG_ISC_TerminateISCFeatureRequest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8ABC8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0212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B483FF" w14:textId="77777777" w:rsidR="00EB1D44" w:rsidRDefault="00EB1D44"/>
        </w:tc>
      </w:tr>
      <w:tr w:rsidR="000702C6" w:rsidRPr="00B3499B" w14:paraId="473CCCD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3023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F86241" w14:textId="77777777" w:rsidR="000702C6" w:rsidRPr="00AE55BD" w:rsidRDefault="000702C6" w:rsidP="00767670">
            <w:pPr>
              <w:rPr>
                <w:rFonts w:cs="Arial"/>
                <w:color w:val="000000" w:themeColor="text1"/>
                <w:sz w:val="16"/>
                <w:szCs w:val="14"/>
              </w:rPr>
            </w:pPr>
            <w:r>
              <w:rPr>
                <w:noProof/>
              </w:rPr>
              <w:drawing>
                <wp:inline distT="0" distB="0" distL="0" distR="0" wp14:anchorId="33DD84B2" wp14:editId="54387B67">
                  <wp:extent cx="203200" cy="203200"/>
                  <wp:effectExtent l="0" t="0" r="0" b="0"/>
                  <wp:docPr id="124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LSG_ISC_ListofPossibleViews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DE17A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3F2D4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B9BAB7" w14:textId="77777777" w:rsidR="00EB1D44" w:rsidRDefault="00EB1D44"/>
        </w:tc>
      </w:tr>
      <w:tr w:rsidR="000702C6" w:rsidRPr="00B3499B" w14:paraId="7A2DCCE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8BC74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67A5FC" w14:textId="77777777" w:rsidR="000702C6" w:rsidRPr="00AE55BD" w:rsidRDefault="000702C6" w:rsidP="00767670">
            <w:pPr>
              <w:rPr>
                <w:rFonts w:cs="Arial"/>
                <w:color w:val="000000" w:themeColor="text1"/>
                <w:sz w:val="16"/>
                <w:szCs w:val="14"/>
              </w:rPr>
            </w:pPr>
            <w:r>
              <w:rPr>
                <w:noProof/>
              </w:rPr>
              <w:drawing>
                <wp:inline distT="0" distB="0" distL="0" distR="0" wp14:anchorId="15E2F6FC" wp14:editId="3F29EFD9">
                  <wp:extent cx="203200" cy="203200"/>
                  <wp:effectExtent l="0" t="0" r="0" b="0"/>
                  <wp:docPr id="124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LSG_ISC_CamerasViewsStatus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57962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9473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9CEC9C" w14:textId="77777777" w:rsidR="00EB1D44" w:rsidRDefault="00EB1D44"/>
        </w:tc>
      </w:tr>
      <w:tr w:rsidR="000702C6" w:rsidRPr="00B3499B" w14:paraId="194DCCB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1B790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FF3F7D" w14:textId="77777777" w:rsidR="000702C6" w:rsidRPr="00AE55BD" w:rsidRDefault="000702C6" w:rsidP="00767670">
            <w:pPr>
              <w:rPr>
                <w:rFonts w:cs="Arial"/>
                <w:color w:val="000000" w:themeColor="text1"/>
                <w:sz w:val="16"/>
                <w:szCs w:val="14"/>
              </w:rPr>
            </w:pPr>
            <w:r>
              <w:rPr>
                <w:noProof/>
              </w:rPr>
              <w:drawing>
                <wp:inline distT="0" distB="0" distL="0" distR="0" wp14:anchorId="46E32A8E" wp14:editId="13E45172">
                  <wp:extent cx="203200" cy="203200"/>
                  <wp:effectExtent l="0" t="0" r="0" b="0"/>
                  <wp:docPr id="124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33637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7CC4BF"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94A36A" w14:textId="77777777" w:rsidR="00EB1D44" w:rsidRDefault="00EB1D44"/>
        </w:tc>
      </w:tr>
      <w:tr w:rsidR="000702C6" w:rsidRPr="00B3499B" w14:paraId="3D91CC3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B231B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2AE32C" w14:textId="77777777" w:rsidR="000702C6" w:rsidRPr="00AE55BD" w:rsidRDefault="000702C6" w:rsidP="00767670">
            <w:pPr>
              <w:rPr>
                <w:rFonts w:cs="Arial"/>
                <w:color w:val="000000" w:themeColor="text1"/>
                <w:sz w:val="16"/>
                <w:szCs w:val="14"/>
              </w:rPr>
            </w:pPr>
            <w:r>
              <w:rPr>
                <w:noProof/>
              </w:rPr>
              <w:drawing>
                <wp:inline distT="0" distB="0" distL="0" distR="0" wp14:anchorId="39153D4F" wp14:editId="7EDDD0B1">
                  <wp:extent cx="203200" cy="203200"/>
                  <wp:effectExtent l="0" t="0" r="0" b="0"/>
                  <wp:docPr id="125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LSG_ISC_EncodedVideoStream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59DBB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4EAEF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9ABEAE" w14:textId="77777777" w:rsidR="00EB1D44" w:rsidRDefault="00EB1D44"/>
        </w:tc>
      </w:tr>
      <w:tr w:rsidR="000702C6" w:rsidRPr="00B3499B" w14:paraId="5A52848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550E6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15B7B7" w14:textId="77777777" w:rsidR="000702C6" w:rsidRPr="00AE55BD" w:rsidRDefault="000702C6" w:rsidP="00767670">
            <w:pPr>
              <w:rPr>
                <w:rFonts w:cs="Arial"/>
                <w:color w:val="000000" w:themeColor="text1"/>
                <w:sz w:val="16"/>
                <w:szCs w:val="14"/>
              </w:rPr>
            </w:pPr>
            <w:r>
              <w:rPr>
                <w:noProof/>
              </w:rPr>
              <w:drawing>
                <wp:inline distT="0" distB="0" distL="0" distR="0" wp14:anchorId="1E9C2411" wp14:editId="67206D20">
                  <wp:extent cx="203200" cy="203200"/>
                  <wp:effectExtent l="0" t="0" r="0" b="0"/>
                  <wp:docPr id="125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35D9D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F22E2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E22282" w14:textId="77777777" w:rsidR="00EB1D44" w:rsidRDefault="00EB1D44"/>
        </w:tc>
      </w:tr>
      <w:tr w:rsidR="000702C6" w:rsidRPr="00B3499B" w14:paraId="15F1791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B23A4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739C54" w14:textId="77777777" w:rsidR="000702C6" w:rsidRPr="00AE55BD" w:rsidRDefault="000702C6" w:rsidP="00767670">
            <w:pPr>
              <w:rPr>
                <w:rFonts w:cs="Arial"/>
                <w:color w:val="000000" w:themeColor="text1"/>
                <w:sz w:val="16"/>
                <w:szCs w:val="14"/>
              </w:rPr>
            </w:pPr>
            <w:r>
              <w:rPr>
                <w:noProof/>
              </w:rPr>
              <w:drawing>
                <wp:inline distT="0" distB="0" distL="0" distR="0" wp14:anchorId="6207535E" wp14:editId="4E1628D2">
                  <wp:extent cx="203200" cy="203200"/>
                  <wp:effectExtent l="0" t="0" r="0" b="0"/>
                  <wp:docPr id="125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LSG_ISC_SubscriptionServices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40FBC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0738F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2210F5" w14:textId="77777777" w:rsidR="00EB1D44" w:rsidRDefault="00EB1D44"/>
        </w:tc>
      </w:tr>
      <w:tr w:rsidR="000702C6" w:rsidRPr="00B3499B" w14:paraId="28DC7F9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0663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1F130B" w14:textId="77777777" w:rsidR="000702C6" w:rsidRPr="00AE55BD" w:rsidRDefault="000702C6" w:rsidP="00767670">
            <w:pPr>
              <w:rPr>
                <w:rFonts w:cs="Arial"/>
                <w:color w:val="000000" w:themeColor="text1"/>
                <w:sz w:val="16"/>
                <w:szCs w:val="14"/>
              </w:rPr>
            </w:pPr>
            <w:r>
              <w:rPr>
                <w:noProof/>
              </w:rPr>
              <w:drawing>
                <wp:inline distT="0" distB="0" distL="0" distR="0" wp14:anchorId="4328DACD" wp14:editId="115ED480">
                  <wp:extent cx="203200" cy="203200"/>
                  <wp:effectExtent l="0" t="0" r="0" b="0"/>
                  <wp:docPr id="125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LSG_ISC_PublishStreamStatus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2A619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EEBA7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74548D" w14:textId="77777777" w:rsidR="00EB1D44" w:rsidRDefault="00EB1D44"/>
        </w:tc>
      </w:tr>
      <w:tr w:rsidR="000702C6" w:rsidRPr="00B3499B" w14:paraId="717F71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17799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A005AC" w14:textId="77777777" w:rsidR="000702C6" w:rsidRPr="00AE55BD" w:rsidRDefault="000702C6" w:rsidP="00767670">
            <w:pPr>
              <w:rPr>
                <w:rFonts w:cs="Arial"/>
                <w:color w:val="000000" w:themeColor="text1"/>
                <w:sz w:val="16"/>
                <w:szCs w:val="14"/>
              </w:rPr>
            </w:pPr>
            <w:r>
              <w:rPr>
                <w:noProof/>
              </w:rPr>
              <w:drawing>
                <wp:inline distT="0" distB="0" distL="0" distR="0" wp14:anchorId="7E0AE6CC" wp14:editId="03451813">
                  <wp:extent cx="203200" cy="203200"/>
                  <wp:effectExtent l="0" t="0" r="0" b="0"/>
                  <wp:docPr id="125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LSG_ISC_StreamingInformation_Resp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06685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DD5E5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792B51" w14:textId="77777777" w:rsidR="00EB1D44" w:rsidRDefault="00EB1D44"/>
        </w:tc>
      </w:tr>
      <w:tr w:rsidR="000702C6" w:rsidRPr="00B3499B" w14:paraId="45164A5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3717F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9F168D" w14:textId="77777777" w:rsidR="000702C6" w:rsidRPr="00AE55BD" w:rsidRDefault="000702C6" w:rsidP="00767670">
            <w:pPr>
              <w:rPr>
                <w:rFonts w:cs="Arial"/>
                <w:color w:val="000000" w:themeColor="text1"/>
                <w:sz w:val="16"/>
                <w:szCs w:val="14"/>
              </w:rPr>
            </w:pPr>
            <w:r>
              <w:rPr>
                <w:noProof/>
              </w:rPr>
              <w:drawing>
                <wp:inline distT="0" distB="0" distL="0" distR="0" wp14:anchorId="0CB93D0A" wp14:editId="39675B96">
                  <wp:extent cx="203200" cy="203200"/>
                  <wp:effectExtent l="0" t="0" r="0" b="0"/>
                  <wp:docPr id="126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LSG_ISC_PublishRecordingStatus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31056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A9F72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7B2A65" w14:textId="77777777" w:rsidR="00EB1D44" w:rsidRDefault="00EB1D44"/>
        </w:tc>
      </w:tr>
      <w:tr w:rsidR="000702C6" w:rsidRPr="00B3499B" w14:paraId="0FB5385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2FE4A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636861" w14:textId="77777777" w:rsidR="000702C6" w:rsidRPr="00AE55BD" w:rsidRDefault="000702C6" w:rsidP="00767670">
            <w:pPr>
              <w:rPr>
                <w:rFonts w:cs="Arial"/>
                <w:color w:val="000000" w:themeColor="text1"/>
                <w:sz w:val="16"/>
                <w:szCs w:val="14"/>
              </w:rPr>
            </w:pPr>
            <w:r>
              <w:rPr>
                <w:noProof/>
              </w:rPr>
              <w:drawing>
                <wp:inline distT="0" distB="0" distL="0" distR="0" wp14:anchorId="4D3167BE" wp14:editId="7B65C1E8">
                  <wp:extent cx="203200" cy="203200"/>
                  <wp:effectExtent l="0" t="0" r="0" b="0"/>
                  <wp:docPr id="126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LSG_ISC_ThreatEvent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8344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EB170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DF7C6C" w14:textId="77777777" w:rsidR="00EB1D44" w:rsidRDefault="00EB1D44"/>
        </w:tc>
      </w:tr>
      <w:tr w:rsidR="000702C6" w:rsidRPr="00B3499B" w14:paraId="5FB3CFA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402EA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AF24B" w14:textId="77777777" w:rsidR="000702C6" w:rsidRPr="00AE55BD" w:rsidRDefault="000702C6" w:rsidP="00767670">
            <w:pPr>
              <w:rPr>
                <w:rFonts w:cs="Arial"/>
                <w:color w:val="000000" w:themeColor="text1"/>
                <w:sz w:val="16"/>
                <w:szCs w:val="14"/>
              </w:rPr>
            </w:pPr>
            <w:r>
              <w:rPr>
                <w:noProof/>
              </w:rPr>
              <w:drawing>
                <wp:inline distT="0" distB="0" distL="0" distR="0" wp14:anchorId="09CCD1FA" wp14:editId="11A01E7E">
                  <wp:extent cx="203200" cy="203200"/>
                  <wp:effectExtent l="0" t="0" r="0" b="0"/>
                  <wp:docPr id="126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LSG_ISC_SourceStatus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3E0C7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71670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8984AE" w14:textId="77777777" w:rsidR="00EB1D44" w:rsidRDefault="00EB1D44"/>
        </w:tc>
      </w:tr>
      <w:tr w:rsidR="000702C6" w:rsidRPr="00B3499B" w14:paraId="001817B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329F67" w14:textId="15CE1DD1" w:rsidR="000702C6" w:rsidRPr="00B3499B" w:rsidRDefault="00B111A7" w:rsidP="00767670">
            <w:pPr>
              <w:rPr>
                <w:rFonts w:cs="Arial"/>
                <w:bCs/>
                <w:color w:val="808080" w:themeColor="background1" w:themeShade="80"/>
                <w:sz w:val="16"/>
                <w:szCs w:val="14"/>
              </w:rPr>
            </w:pPr>
            <w:hyperlink r:id="rId10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19E274" w14:textId="39517660"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1119D0"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7524336" w14:textId="42E9E630" w:rsidR="000702C6" w:rsidRPr="004A50B8" w:rsidRDefault="000702C6" w:rsidP="000702C6">
      <w:pPr>
        <w:pStyle w:val="Caption"/>
      </w:pPr>
      <w:bookmarkStart w:id="331" w:name="_Toc103766762"/>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55</w:t>
      </w:r>
      <w:r>
        <w:rPr>
          <w:noProof/>
        </w:rPr>
        <w:fldChar w:fldCharType="end"/>
      </w:r>
      <w:r w:rsidRPr="00702453">
        <w:t xml:space="preserve">: </w:t>
      </w:r>
      <w:r>
        <w:t>Input Signal mappings of Function</w:t>
      </w:r>
      <w:bookmarkEnd w:id="331"/>
      <w:r>
        <w:t xml:space="preserve"> </w:t>
      </w:r>
    </w:p>
    <w:p w14:paraId="69E93AE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385473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DE0A14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0A1BFE"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C86823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8485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BC46A"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AE0A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A9308"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7849A" w14:textId="77777777" w:rsidR="000702C6" w:rsidRDefault="000702C6" w:rsidP="00767670">
            <w:pPr>
              <w:rPr>
                <w:rFonts w:cs="Arial"/>
                <w:b/>
                <w:bCs/>
                <w:color w:val="000000"/>
              </w:rPr>
            </w:pPr>
            <w:r>
              <w:rPr>
                <w:rFonts w:cs="Arial"/>
                <w:b/>
                <w:bCs/>
                <w:color w:val="000000"/>
              </w:rPr>
              <w:t>Connection</w:t>
            </w:r>
          </w:p>
          <w:p w14:paraId="6176FAF5"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0B71A1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3F33F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B8F0A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6BE83DE" wp14:editId="15D5A90D">
                  <wp:extent cx="203200" cy="203200"/>
                  <wp:effectExtent l="0" t="0" r="0" b="0"/>
                  <wp:docPr id="126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F52EC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068B9"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8E78A4" w14:textId="77777777" w:rsidR="00EB1D44" w:rsidRDefault="00EB1D44"/>
        </w:tc>
      </w:tr>
      <w:tr w:rsidR="000702C6" w:rsidRPr="00B3499B" w14:paraId="490FAA7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107D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46F6B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0C3238D" wp14:editId="1937AB2C">
                  <wp:extent cx="203200" cy="203200"/>
                  <wp:effectExtent l="0" t="0" r="0" b="0"/>
                  <wp:docPr id="126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LSG_ISC_VehicleWakeUp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366A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35F9E5"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C0AF3E" w14:textId="77777777" w:rsidR="00EB1D44" w:rsidRDefault="00EB1D44"/>
        </w:tc>
      </w:tr>
      <w:tr w:rsidR="000702C6" w:rsidRPr="00B3499B" w14:paraId="4403B60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0BD2B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9F08B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7AE6D63" wp14:editId="49A71D7F">
                  <wp:extent cx="203200" cy="203200"/>
                  <wp:effectExtent l="0" t="0" r="0" b="0"/>
                  <wp:docPr id="127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LSG_ISC_ListofAvailableViews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1D959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019906"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587817" w14:textId="77777777" w:rsidR="00EB1D44" w:rsidRDefault="00EB1D44"/>
        </w:tc>
      </w:tr>
      <w:tr w:rsidR="000702C6" w:rsidRPr="00B3499B" w14:paraId="35A891F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B738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3AD57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B236342" wp14:editId="07A3B7D1">
                  <wp:extent cx="203200" cy="203200"/>
                  <wp:effectExtent l="0" t="0" r="0" b="0"/>
                  <wp:docPr id="127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LSG_ISC_Status ofAvailableViews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1CC3A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8B7E3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75F0ED" w14:textId="77777777" w:rsidR="00EB1D44" w:rsidRDefault="00EB1D44"/>
        </w:tc>
      </w:tr>
      <w:tr w:rsidR="000702C6" w:rsidRPr="00B3499B" w14:paraId="50AC7B6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F53AE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E0846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ECF826D" wp14:editId="69CB5D99">
                  <wp:extent cx="203200" cy="203200"/>
                  <wp:effectExtent l="0" t="0" r="0" b="0"/>
                  <wp:docPr id="127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LSG_ISC_SystemNotifications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46C3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F92D8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55B925" w14:textId="77777777" w:rsidR="00EB1D44" w:rsidRDefault="00EB1D44"/>
        </w:tc>
      </w:tr>
      <w:tr w:rsidR="000702C6" w:rsidRPr="00B3499B" w14:paraId="322C11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7431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A677E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9D293CB" wp14:editId="5E7CAB16">
                  <wp:extent cx="203200" cy="203200"/>
                  <wp:effectExtent l="0" t="0" r="0" b="0"/>
                  <wp:docPr id="127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5337A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8BE8B9"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6BEB3A" w14:textId="77777777" w:rsidR="00EB1D44" w:rsidRDefault="00EB1D44"/>
        </w:tc>
      </w:tr>
      <w:tr w:rsidR="000702C6" w:rsidRPr="00B3499B" w14:paraId="690E391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8BDA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B18EA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FBC4ABF" wp14:editId="258C86D6">
                  <wp:extent cx="203200" cy="203200"/>
                  <wp:effectExtent l="0" t="0" r="0" b="0"/>
                  <wp:docPr id="127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LSG_ISC_SubscriptionServices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9AF3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8302E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1364C9" w14:textId="77777777" w:rsidR="00EB1D44" w:rsidRDefault="00EB1D44"/>
        </w:tc>
      </w:tr>
      <w:tr w:rsidR="000702C6" w:rsidRPr="00B3499B" w14:paraId="5D91211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B087B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41E7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B1D868D" wp14:editId="56BF9BA6">
                  <wp:extent cx="203200" cy="203200"/>
                  <wp:effectExtent l="0" t="0" r="0" b="0"/>
                  <wp:docPr id="128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LSG_ISC_SystemMode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21E65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8F78E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1DAD61" w14:textId="77777777" w:rsidR="00EB1D44" w:rsidRDefault="00EB1D44"/>
        </w:tc>
      </w:tr>
      <w:tr w:rsidR="000702C6" w:rsidRPr="00B3499B" w14:paraId="610ACE7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FCB7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1E93F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FC313A3" wp14:editId="49D51002">
                  <wp:extent cx="203200" cy="203200"/>
                  <wp:effectExtent l="0" t="0" r="0" b="0"/>
                  <wp:docPr id="128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1E3EF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638A3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B92D47" w14:textId="77777777" w:rsidR="00EB1D44" w:rsidRDefault="00EB1D44"/>
        </w:tc>
      </w:tr>
      <w:tr w:rsidR="000702C6" w:rsidRPr="00B3499B" w14:paraId="2699CD3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9F849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F95FC"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DD3F49F" wp14:editId="175C2DB7">
                  <wp:extent cx="203200" cy="203200"/>
                  <wp:effectExtent l="0" t="0" r="0" b="0"/>
                  <wp:docPr id="128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LSG_ISC_QualitySettings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19D6A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4D03BC"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95242E" w14:textId="77777777" w:rsidR="00EB1D44" w:rsidRDefault="00EB1D44"/>
        </w:tc>
      </w:tr>
      <w:tr w:rsidR="000702C6" w:rsidRPr="00B3499B" w14:paraId="7D4CC73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63261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B8985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6527090" wp14:editId="63B52F29">
                  <wp:extent cx="203200" cy="203200"/>
                  <wp:effectExtent l="0" t="0" r="0" b="0"/>
                  <wp:docPr id="128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B9421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9F36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6C92E9" w14:textId="77777777" w:rsidR="00EB1D44" w:rsidRDefault="00EB1D44"/>
        </w:tc>
      </w:tr>
      <w:tr w:rsidR="000702C6" w:rsidRPr="00B3499B" w14:paraId="1609AEA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8374B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21E53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8DF127C" wp14:editId="60D4E9AC">
                  <wp:extent cx="203200" cy="203200"/>
                  <wp:effectExtent l="0" t="0" r="0" b="0"/>
                  <wp:docPr id="128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LSG_ISC_PublishStreamStatusReq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62C95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D3EDF2"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5C2BD1" w14:textId="77777777" w:rsidR="00EB1D44" w:rsidRDefault="00EB1D44"/>
        </w:tc>
      </w:tr>
      <w:tr w:rsidR="000702C6" w:rsidRPr="00B3499B" w14:paraId="723C055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7EA36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4E57C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3156863" wp14:editId="4752964D">
                  <wp:extent cx="203200" cy="203200"/>
                  <wp:effectExtent l="0" t="0" r="0" b="0"/>
                  <wp:docPr id="129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LSG_ISC_StopStreamReq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89D56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CC396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C37A69" w14:textId="77777777" w:rsidR="00EB1D44" w:rsidRDefault="00EB1D44"/>
        </w:tc>
      </w:tr>
      <w:tr w:rsidR="000702C6" w:rsidRPr="00B3499B" w14:paraId="1CE2C6A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64D9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FBC2D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65CD6DF" wp14:editId="72AC0D1D">
                  <wp:extent cx="203200" cy="203200"/>
                  <wp:effectExtent l="0" t="0" r="0" b="0"/>
                  <wp:docPr id="129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LSG_ISC_RemoteViewMode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6DBCC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EF9A2C"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FA6433" w14:textId="77777777" w:rsidR="00EB1D44" w:rsidRDefault="00EB1D44"/>
        </w:tc>
      </w:tr>
      <w:tr w:rsidR="000702C6" w:rsidRPr="00B3499B" w14:paraId="7B16DB5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ECC5F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7497B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D800526" wp14:editId="43526722">
                  <wp:extent cx="203200" cy="203200"/>
                  <wp:effectExtent l="0" t="0" r="0" b="0"/>
                  <wp:docPr id="129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LSG_ISC_RewrappedVideoStream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EDE7C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2A1E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68F89F" w14:textId="77777777" w:rsidR="00EB1D44" w:rsidRDefault="00EB1D44"/>
        </w:tc>
      </w:tr>
      <w:tr w:rsidR="000702C6" w:rsidRPr="00B3499B" w14:paraId="001D21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E9111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2591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B4B6582" wp14:editId="2682041F">
                  <wp:extent cx="203200" cy="203200"/>
                  <wp:effectExtent l="0" t="0" r="0" b="0"/>
                  <wp:docPr id="129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0426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E0906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11C771" w14:textId="77777777" w:rsidR="00EB1D44" w:rsidRDefault="00EB1D44"/>
        </w:tc>
      </w:tr>
      <w:tr w:rsidR="000702C6" w:rsidRPr="00B3499B" w14:paraId="2274286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8ACCC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E02B8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4E4CF35" wp14:editId="38EE1C11">
                  <wp:extent cx="203200" cy="203200"/>
                  <wp:effectExtent l="0" t="0" r="0" b="0"/>
                  <wp:docPr id="129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LSG_ISC_StreamingInformation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25B0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9A903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9BF0DD" w14:textId="77777777" w:rsidR="00EB1D44" w:rsidRDefault="00EB1D44"/>
        </w:tc>
      </w:tr>
      <w:tr w:rsidR="000702C6" w:rsidRPr="00B3499B" w14:paraId="2EB7F3F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FA4C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A1558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1B77CAA" wp14:editId="173639FC">
                  <wp:extent cx="203200" cy="203200"/>
                  <wp:effectExtent l="0" t="0" r="0" b="0"/>
                  <wp:docPr id="130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LSG_ISC_APIMWakeUp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5C450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D14E4D"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B5A642" w14:textId="77777777" w:rsidR="00EB1D44" w:rsidRDefault="00EB1D44"/>
        </w:tc>
      </w:tr>
      <w:tr w:rsidR="000702C6" w:rsidRPr="00B3499B" w14:paraId="11372E6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180BB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697B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65B432E" wp14:editId="462CEBE4">
                  <wp:extent cx="203200" cy="203200"/>
                  <wp:effectExtent l="0" t="0" r="0" b="0"/>
                  <wp:docPr id="130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LSG_ISC_StopRecordingReq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81E3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2B83FD"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734551" w14:textId="77777777" w:rsidR="00EB1D44" w:rsidRDefault="00EB1D44"/>
        </w:tc>
      </w:tr>
      <w:tr w:rsidR="000702C6" w:rsidRPr="00B3499B" w14:paraId="70E4AF2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FC40E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52675C"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4625BCD" wp14:editId="0C689660">
                  <wp:extent cx="203200" cy="203200"/>
                  <wp:effectExtent l="0" t="0" r="0" b="0"/>
                  <wp:docPr id="13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LSG_ISC_StartRecordingReq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5409E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D398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6438D3" w14:textId="77777777" w:rsidR="00EB1D44" w:rsidRDefault="00EB1D44"/>
        </w:tc>
      </w:tr>
      <w:tr w:rsidR="000702C6" w:rsidRPr="00B3499B" w14:paraId="6275424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201D00" w14:textId="7665B22B" w:rsidR="000702C6" w:rsidRPr="00B3499B" w:rsidRDefault="00B111A7" w:rsidP="00767670">
            <w:pPr>
              <w:rPr>
                <w:rFonts w:cs="Arial"/>
                <w:bCs/>
                <w:color w:val="808080" w:themeColor="background1" w:themeShade="80"/>
                <w:sz w:val="16"/>
                <w:szCs w:val="14"/>
              </w:rPr>
            </w:pPr>
            <w:hyperlink r:id="rId10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053489" w14:textId="3AB1EA4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BD33B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77B847D" w14:textId="76EFE809" w:rsidR="000702C6" w:rsidRPr="00C000B2" w:rsidRDefault="000702C6" w:rsidP="000702C6">
      <w:pPr>
        <w:jc w:val="center"/>
        <w:rPr>
          <w:b/>
          <w:noProof/>
        </w:rPr>
      </w:pPr>
      <w:bookmarkStart w:id="332" w:name="_Toc103766763"/>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56</w:t>
      </w:r>
      <w:r w:rsidRPr="00C000B2">
        <w:rPr>
          <w:b/>
          <w:noProof/>
        </w:rPr>
        <w:fldChar w:fldCharType="end"/>
      </w:r>
      <w:r w:rsidRPr="00C000B2">
        <w:rPr>
          <w:b/>
          <w:noProof/>
        </w:rPr>
        <w:t>: Output Signal mappings of Function</w:t>
      </w:r>
      <w:bookmarkEnd w:id="332"/>
      <w:r w:rsidRPr="00C000B2">
        <w:rPr>
          <w:b/>
          <w:noProof/>
        </w:rPr>
        <w:t xml:space="preserve"> </w:t>
      </w:r>
    </w:p>
    <w:p w14:paraId="6896972F" w14:textId="77777777" w:rsidR="00072314" w:rsidRDefault="00072314" w:rsidP="00072314">
      <w:pPr>
        <w:pStyle w:val="Heading6"/>
        <w:keepNext w:val="0"/>
        <w:tabs>
          <w:tab w:val="clear" w:pos="900"/>
          <w:tab w:val="left" w:pos="709"/>
        </w:tabs>
        <w:spacing w:before="240"/>
      </w:pPr>
      <w:r>
        <w:t>Parameters</w:t>
      </w:r>
    </w:p>
    <w:p w14:paraId="7432D5D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D437FC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18A2FA5" w14:textId="28D932AA"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Make Decision </w:t>
      </w:r>
      <w:r w:rsidR="003C4093">
        <w:rPr>
          <w:rFonts w:cs="Arial"/>
        </w:rPr>
        <w:t>–</w:t>
      </w:r>
      <w:r>
        <w:rPr>
          <w:rFonts w:cs="Arial"/>
        </w:rPr>
        <w:t xml:space="preserve"> Overall</w:t>
      </w:r>
    </w:p>
    <w:p w14:paraId="2D5276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F970BB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AA67ED"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461E6D5" w14:textId="77777777" w:rsidR="008C50D1" w:rsidRPr="005F3A49" w:rsidRDefault="008C50D1" w:rsidP="00702F62">
      <w:pPr>
        <w:pStyle w:val="Heading4"/>
        <w:keepNext w:val="0"/>
        <w:tabs>
          <w:tab w:val="clear" w:pos="900"/>
          <w:tab w:val="left" w:pos="709"/>
        </w:tabs>
        <w:spacing w:before="240"/>
      </w:pPr>
      <w:bookmarkStart w:id="333" w:name="_Toc103766587"/>
      <w:r w:rsidRPr="005F3A49">
        <w:rPr>
          <w:lang w:val="en-GB"/>
        </w:rPr>
        <w:t xml:space="preserve">Technology Function </w:t>
      </w:r>
      <w:r>
        <w:rPr>
          <w:noProof/>
        </w:rPr>
        <w:drawing>
          <wp:inline distT="0" distB="0" distL="0" distR="0" wp14:anchorId="235D9E9E" wp14:editId="599AE0A6">
            <wp:extent cx="203200" cy="203200"/>
            <wp:effectExtent l="0" t="0" r="0" b="0"/>
            <wp:docPr id="130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Determine Availability of Sentinel Cloud via TCU and Inform SYNC/Phoenix and App</w:t>
      </w:r>
      <w:bookmarkEnd w:id="333"/>
    </w:p>
    <w:p w14:paraId="4AE15D68" w14:textId="77777777" w:rsidR="005F4E20" w:rsidRDefault="005F4E20" w:rsidP="00720A45">
      <w:pPr>
        <w:rPr>
          <w:highlight w:val="green"/>
        </w:rPr>
      </w:pPr>
    </w:p>
    <w:p w14:paraId="42C94B6D" w14:textId="77777777" w:rsidR="009C3237" w:rsidRDefault="009C3237" w:rsidP="009C3237">
      <w:pPr>
        <w:pStyle w:val="BodyText"/>
      </w:pPr>
      <w:r w:rsidRPr="00F33853">
        <w:t>Connectivity to Ford Cloud Services is required before streaming can begin to the cloud</w:t>
      </w:r>
    </w:p>
    <w:p w14:paraId="3F5F7C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D4A3745" w14:textId="77777777" w:rsidR="000702C6" w:rsidRPr="000702C6" w:rsidRDefault="000702C6" w:rsidP="00720A45">
      <w:pPr>
        <w:rPr>
          <w:b/>
          <w:bCs/>
          <w:color w:val="FF0000"/>
        </w:rPr>
      </w:pPr>
    </w:p>
    <w:p w14:paraId="3337319A"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6776AB1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B6E268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8FBDB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256345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96F2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9D7C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6BD8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11F7B"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1AA2B"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6FA1076"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420DC28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23C82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C23704" w14:textId="77777777" w:rsidR="000702C6" w:rsidRPr="00AE55BD" w:rsidRDefault="000702C6" w:rsidP="00767670">
            <w:pPr>
              <w:rPr>
                <w:rFonts w:cs="Arial"/>
                <w:color w:val="000000" w:themeColor="text1"/>
                <w:sz w:val="16"/>
                <w:szCs w:val="14"/>
              </w:rPr>
            </w:pPr>
            <w:r>
              <w:rPr>
                <w:noProof/>
              </w:rPr>
              <w:drawing>
                <wp:inline distT="0" distB="0" distL="0" distR="0" wp14:anchorId="25A92490" wp14:editId="64EC5D23">
                  <wp:extent cx="203200" cy="203200"/>
                  <wp:effectExtent l="0" t="0" r="0" b="0"/>
                  <wp:docPr id="130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SNT_Signal_at_Park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56CC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EB878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BA3EF3" w14:textId="77777777" w:rsidR="00EB1D44" w:rsidRDefault="00EB1D44"/>
        </w:tc>
      </w:tr>
      <w:tr w:rsidR="000702C6" w:rsidRPr="00B3499B" w14:paraId="5A3CD722"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EBEFA9" w14:textId="20287AD1" w:rsidR="000702C6" w:rsidRPr="00B3499B" w:rsidRDefault="00B111A7" w:rsidP="00767670">
            <w:pPr>
              <w:rPr>
                <w:rFonts w:cs="Arial"/>
                <w:bCs/>
                <w:color w:val="808080" w:themeColor="background1" w:themeShade="80"/>
                <w:sz w:val="16"/>
                <w:szCs w:val="14"/>
              </w:rPr>
            </w:pPr>
            <w:hyperlink r:id="rId10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5F898" w14:textId="26958EB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2E9CA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B162816" w14:textId="3B21104F" w:rsidR="000702C6" w:rsidRPr="004A50B8" w:rsidRDefault="000702C6" w:rsidP="000702C6">
      <w:pPr>
        <w:pStyle w:val="Caption"/>
      </w:pPr>
      <w:bookmarkStart w:id="334" w:name="_Toc103766764"/>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57</w:t>
      </w:r>
      <w:r>
        <w:rPr>
          <w:noProof/>
        </w:rPr>
        <w:fldChar w:fldCharType="end"/>
      </w:r>
      <w:r w:rsidRPr="00702453">
        <w:t xml:space="preserve">: </w:t>
      </w:r>
      <w:r>
        <w:t>Input Signal mappings of Function</w:t>
      </w:r>
      <w:bookmarkEnd w:id="334"/>
      <w:r>
        <w:t xml:space="preserve"> </w:t>
      </w:r>
    </w:p>
    <w:p w14:paraId="4C0CD40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32F942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D183A0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41E3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FF1E6D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784B0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450C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C6D7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123E8"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CB70C6" w14:textId="77777777" w:rsidR="000702C6" w:rsidRDefault="000702C6" w:rsidP="00767670">
            <w:pPr>
              <w:rPr>
                <w:rFonts w:cs="Arial"/>
                <w:b/>
                <w:bCs/>
                <w:color w:val="000000"/>
              </w:rPr>
            </w:pPr>
            <w:r>
              <w:rPr>
                <w:rFonts w:cs="Arial"/>
                <w:b/>
                <w:bCs/>
                <w:color w:val="000000"/>
              </w:rPr>
              <w:t>Connection</w:t>
            </w:r>
          </w:p>
          <w:p w14:paraId="73B2083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138363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32B82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D074E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ABDE3BA" wp14:editId="41D63282">
                  <wp:extent cx="203200" cy="203200"/>
                  <wp:effectExtent l="0" t="0" r="0" b="0"/>
                  <wp:docPr id="131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SNT_PoorSignalMsgToDriver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21CAF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7421A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3CA94F" w14:textId="77777777" w:rsidR="00EB1D44" w:rsidRDefault="00EB1D44"/>
        </w:tc>
      </w:tr>
      <w:tr w:rsidR="000702C6" w:rsidRPr="00B3499B" w14:paraId="73438772"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84687F" w14:textId="3B43E164" w:rsidR="000702C6" w:rsidRPr="00B3499B" w:rsidRDefault="00B111A7" w:rsidP="00767670">
            <w:pPr>
              <w:rPr>
                <w:rFonts w:cs="Arial"/>
                <w:bCs/>
                <w:color w:val="808080" w:themeColor="background1" w:themeShade="80"/>
                <w:sz w:val="16"/>
                <w:szCs w:val="14"/>
              </w:rPr>
            </w:pPr>
            <w:hyperlink r:id="rId10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A9906D" w14:textId="615592F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6799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0B00858" w14:textId="6178DBEB" w:rsidR="000702C6" w:rsidRPr="00C000B2" w:rsidRDefault="000702C6" w:rsidP="000702C6">
      <w:pPr>
        <w:jc w:val="center"/>
        <w:rPr>
          <w:b/>
          <w:noProof/>
        </w:rPr>
      </w:pPr>
      <w:bookmarkStart w:id="335" w:name="_Toc10376676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58</w:t>
      </w:r>
      <w:r w:rsidRPr="00C000B2">
        <w:rPr>
          <w:b/>
          <w:noProof/>
        </w:rPr>
        <w:fldChar w:fldCharType="end"/>
      </w:r>
      <w:r w:rsidRPr="00C000B2">
        <w:rPr>
          <w:b/>
          <w:noProof/>
        </w:rPr>
        <w:t>: Output Signal mappings of Function</w:t>
      </w:r>
      <w:bookmarkEnd w:id="335"/>
      <w:r w:rsidRPr="00C000B2">
        <w:rPr>
          <w:b/>
          <w:noProof/>
        </w:rPr>
        <w:t xml:space="preserve"> </w:t>
      </w:r>
    </w:p>
    <w:p w14:paraId="7C3CC90B" w14:textId="77777777" w:rsidR="00072314" w:rsidRDefault="00072314" w:rsidP="00072314">
      <w:pPr>
        <w:pStyle w:val="Heading6"/>
        <w:keepNext w:val="0"/>
        <w:tabs>
          <w:tab w:val="clear" w:pos="900"/>
          <w:tab w:val="left" w:pos="709"/>
        </w:tabs>
        <w:spacing w:before="240"/>
      </w:pPr>
      <w:r>
        <w:t>Parameters</w:t>
      </w:r>
    </w:p>
    <w:p w14:paraId="42F9AA3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F04426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174EA6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Determine Availability of Sentinel Cloud via TCU and Inform SYNC/Phoenix and App</w:t>
      </w:r>
    </w:p>
    <w:p w14:paraId="5D520C4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ADA78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3FFE40B"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ADC4E36" w14:textId="77777777" w:rsidR="008C50D1" w:rsidRPr="005F3A49" w:rsidRDefault="008C50D1" w:rsidP="00702F62">
      <w:pPr>
        <w:pStyle w:val="Heading4"/>
        <w:keepNext w:val="0"/>
        <w:tabs>
          <w:tab w:val="clear" w:pos="900"/>
          <w:tab w:val="left" w:pos="709"/>
        </w:tabs>
        <w:spacing w:before="240"/>
      </w:pPr>
      <w:bookmarkStart w:id="336" w:name="_Toc103766588"/>
      <w:r w:rsidRPr="005F3A49">
        <w:rPr>
          <w:lang w:val="en-GB"/>
        </w:rPr>
        <w:t xml:space="preserve">Technology Function </w:t>
      </w:r>
      <w:r>
        <w:rPr>
          <w:noProof/>
        </w:rPr>
        <w:drawing>
          <wp:inline distT="0" distB="0" distL="0" distR="0" wp14:anchorId="515C7A32" wp14:editId="63C8A940">
            <wp:extent cx="203200" cy="203200"/>
            <wp:effectExtent l="0" t="0" r="0" b="0"/>
            <wp:docPr id="13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ECG to Shut Down TCU</w:t>
      </w:r>
      <w:bookmarkEnd w:id="336"/>
    </w:p>
    <w:p w14:paraId="70B1741C" w14:textId="77777777" w:rsidR="005F4E20" w:rsidRDefault="005F4E20" w:rsidP="00720A45">
      <w:pPr>
        <w:rPr>
          <w:highlight w:val="green"/>
        </w:rPr>
      </w:pPr>
    </w:p>
    <w:p w14:paraId="62C0582C" w14:textId="77777777" w:rsidR="009C3237" w:rsidRDefault="009C3237" w:rsidP="009C3237">
      <w:pPr>
        <w:pStyle w:val="BodyText"/>
      </w:pPr>
      <w:r w:rsidRPr="00F33853">
        <w:t>ECG to Shut Down TCU</w:t>
      </w:r>
    </w:p>
    <w:p w14:paraId="08036F8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DA0B80" w14:textId="77777777" w:rsidR="000702C6" w:rsidRPr="000702C6" w:rsidRDefault="000702C6" w:rsidP="00720A45">
      <w:pPr>
        <w:rPr>
          <w:b/>
          <w:bCs/>
          <w:color w:val="FF0000"/>
        </w:rPr>
      </w:pPr>
    </w:p>
    <w:p w14:paraId="75F7DA3B" w14:textId="77777777" w:rsidR="00072314" w:rsidRDefault="00072314" w:rsidP="00072314">
      <w:pPr>
        <w:pStyle w:val="Heading6"/>
        <w:keepNext w:val="0"/>
        <w:tabs>
          <w:tab w:val="clear" w:pos="900"/>
          <w:tab w:val="left" w:pos="709"/>
        </w:tabs>
        <w:spacing w:before="240"/>
        <w:rPr>
          <w:lang w:val="en-GB"/>
        </w:rPr>
      </w:pPr>
      <w:r>
        <w:rPr>
          <w:lang w:val="en-GB"/>
        </w:rPr>
        <w:t>Inputs</w:t>
      </w:r>
    </w:p>
    <w:p w14:paraId="407BF42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901BE3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1890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268152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BD9B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D0E9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6668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89D3E"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5169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7B8041C5"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E540CA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FF88D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31E252" w14:textId="77777777" w:rsidR="000702C6" w:rsidRPr="00AE55BD" w:rsidRDefault="000702C6" w:rsidP="00767670">
            <w:pPr>
              <w:rPr>
                <w:rFonts w:cs="Arial"/>
                <w:color w:val="000000" w:themeColor="text1"/>
                <w:sz w:val="16"/>
                <w:szCs w:val="14"/>
              </w:rPr>
            </w:pPr>
            <w:r>
              <w:rPr>
                <w:noProof/>
              </w:rPr>
              <w:drawing>
                <wp:inline distT="0" distB="0" distL="0" distR="0" wp14:anchorId="2411FB55" wp14:editId="60E3A1C0">
                  <wp:extent cx="203200" cy="203200"/>
                  <wp:effectExtent l="0" t="0" r="0" b="0"/>
                  <wp:docPr id="131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SNT_LiveStreamingReqStop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C44D8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DE7FD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DA5DF9" w14:textId="77777777" w:rsidR="00EB1D44" w:rsidRDefault="00EB1D44"/>
        </w:tc>
      </w:tr>
      <w:tr w:rsidR="000702C6" w:rsidRPr="00B3499B" w14:paraId="38D26DE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751C2F" w14:textId="729523D2" w:rsidR="000702C6" w:rsidRPr="00B3499B" w:rsidRDefault="00B111A7" w:rsidP="00767670">
            <w:pPr>
              <w:rPr>
                <w:rFonts w:cs="Arial"/>
                <w:bCs/>
                <w:color w:val="808080" w:themeColor="background1" w:themeShade="80"/>
                <w:sz w:val="16"/>
                <w:szCs w:val="14"/>
              </w:rPr>
            </w:pPr>
            <w:hyperlink r:id="rId11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C70A8B" w14:textId="4739428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EC5DAC"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BCEBEEF" w14:textId="5B3814C5" w:rsidR="000702C6" w:rsidRPr="004A50B8" w:rsidRDefault="000702C6" w:rsidP="000702C6">
      <w:pPr>
        <w:pStyle w:val="Caption"/>
      </w:pPr>
      <w:bookmarkStart w:id="337" w:name="_Toc103766766"/>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59</w:t>
      </w:r>
      <w:r>
        <w:rPr>
          <w:noProof/>
        </w:rPr>
        <w:fldChar w:fldCharType="end"/>
      </w:r>
      <w:r w:rsidRPr="00702453">
        <w:t xml:space="preserve">: </w:t>
      </w:r>
      <w:r>
        <w:t>Input Signal mappings of Function</w:t>
      </w:r>
      <w:bookmarkEnd w:id="337"/>
      <w:r>
        <w:t xml:space="preserve"> </w:t>
      </w:r>
    </w:p>
    <w:p w14:paraId="457FC15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12A3EB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3D52FE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B5C1B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B163FE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C2B2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15143"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7511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F4383"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DD61A" w14:textId="77777777" w:rsidR="000702C6" w:rsidRDefault="000702C6" w:rsidP="00767670">
            <w:pPr>
              <w:rPr>
                <w:rFonts w:cs="Arial"/>
                <w:b/>
                <w:bCs/>
                <w:color w:val="000000"/>
              </w:rPr>
            </w:pPr>
            <w:r>
              <w:rPr>
                <w:rFonts w:cs="Arial"/>
                <w:b/>
                <w:bCs/>
                <w:color w:val="000000"/>
              </w:rPr>
              <w:t>Connection</w:t>
            </w:r>
          </w:p>
          <w:p w14:paraId="4C5B714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B6FBF1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DA1A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095A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7C13398" wp14:editId="69E516D2">
                  <wp:extent cx="203200" cy="203200"/>
                  <wp:effectExtent l="0" t="0" r="0" b="0"/>
                  <wp:docPr id="131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SNT_LiveStreamingReqStop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A3B2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0B267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CECBDD" w14:textId="77777777" w:rsidR="00EB1D44" w:rsidRDefault="00EB1D44"/>
        </w:tc>
      </w:tr>
      <w:tr w:rsidR="000702C6" w:rsidRPr="00B3499B" w14:paraId="5BCFDD1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01CA97" w14:textId="079572C3" w:rsidR="000702C6" w:rsidRPr="00B3499B" w:rsidRDefault="00B111A7" w:rsidP="00767670">
            <w:pPr>
              <w:rPr>
                <w:rFonts w:cs="Arial"/>
                <w:bCs/>
                <w:color w:val="808080" w:themeColor="background1" w:themeShade="80"/>
                <w:sz w:val="16"/>
                <w:szCs w:val="14"/>
              </w:rPr>
            </w:pPr>
            <w:hyperlink r:id="rId11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5CD68" w14:textId="3674D24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6604B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0617174" w14:textId="36C12BB6" w:rsidR="000702C6" w:rsidRPr="00C000B2" w:rsidRDefault="000702C6" w:rsidP="000702C6">
      <w:pPr>
        <w:jc w:val="center"/>
        <w:rPr>
          <w:b/>
          <w:noProof/>
        </w:rPr>
      </w:pPr>
      <w:bookmarkStart w:id="338" w:name="_Toc10376676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60</w:t>
      </w:r>
      <w:r w:rsidRPr="00C000B2">
        <w:rPr>
          <w:b/>
          <w:noProof/>
        </w:rPr>
        <w:fldChar w:fldCharType="end"/>
      </w:r>
      <w:r w:rsidRPr="00C000B2">
        <w:rPr>
          <w:b/>
          <w:noProof/>
        </w:rPr>
        <w:t>: Output Signal mappings of Function</w:t>
      </w:r>
      <w:bookmarkEnd w:id="338"/>
      <w:r w:rsidRPr="00C000B2">
        <w:rPr>
          <w:b/>
          <w:noProof/>
        </w:rPr>
        <w:t xml:space="preserve"> </w:t>
      </w:r>
    </w:p>
    <w:p w14:paraId="454A4E86" w14:textId="77777777" w:rsidR="00072314" w:rsidRDefault="00072314" w:rsidP="00072314">
      <w:pPr>
        <w:pStyle w:val="Heading6"/>
        <w:keepNext w:val="0"/>
        <w:tabs>
          <w:tab w:val="clear" w:pos="900"/>
          <w:tab w:val="left" w:pos="709"/>
        </w:tabs>
        <w:spacing w:before="240"/>
      </w:pPr>
      <w:r>
        <w:t>Parameters</w:t>
      </w:r>
    </w:p>
    <w:p w14:paraId="4EB34D4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FA8C4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894EF8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ECG to Shut Down TCU</w:t>
      </w:r>
    </w:p>
    <w:p w14:paraId="24B521E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3E3307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DC6A430"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8959B4E" w14:textId="77777777" w:rsidR="008C50D1" w:rsidRPr="005F3A49" w:rsidRDefault="008C50D1" w:rsidP="00702F62">
      <w:pPr>
        <w:pStyle w:val="Heading4"/>
        <w:keepNext w:val="0"/>
        <w:tabs>
          <w:tab w:val="clear" w:pos="900"/>
          <w:tab w:val="left" w:pos="709"/>
        </w:tabs>
        <w:spacing w:before="240"/>
      </w:pPr>
      <w:bookmarkStart w:id="339" w:name="_Toc103766589"/>
      <w:r w:rsidRPr="005F3A49">
        <w:rPr>
          <w:lang w:val="en-GB"/>
        </w:rPr>
        <w:t xml:space="preserve">Technology Function </w:t>
      </w:r>
      <w:r>
        <w:rPr>
          <w:noProof/>
        </w:rPr>
        <w:drawing>
          <wp:inline distT="0" distB="0" distL="0" distR="0" wp14:anchorId="14A976DE" wp14:editId="4441F0CC">
            <wp:extent cx="203200" cy="203200"/>
            <wp:effectExtent l="0" t="0" r="0" b="0"/>
            <wp:docPr id="131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Send Notification to User</w:t>
      </w:r>
      <w:bookmarkEnd w:id="339"/>
    </w:p>
    <w:p w14:paraId="7E73DF51" w14:textId="77777777" w:rsidR="005F4E20" w:rsidRDefault="005F4E20" w:rsidP="00720A45">
      <w:pPr>
        <w:rPr>
          <w:highlight w:val="green"/>
        </w:rPr>
      </w:pPr>
    </w:p>
    <w:p w14:paraId="3E4B1A6A" w14:textId="77777777" w:rsidR="009C3237" w:rsidRDefault="009C3237" w:rsidP="009C3237">
      <w:pPr>
        <w:pStyle w:val="BodyText"/>
      </w:pPr>
      <w:r w:rsidRPr="00F33853">
        <w:t>Send Notification of threat event to User via TCU/Cloud/App</w:t>
      </w:r>
    </w:p>
    <w:p w14:paraId="624135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A4521A" w14:textId="77777777" w:rsidR="000702C6" w:rsidRPr="000702C6" w:rsidRDefault="000702C6" w:rsidP="00720A45">
      <w:pPr>
        <w:rPr>
          <w:b/>
          <w:bCs/>
          <w:color w:val="FF0000"/>
        </w:rPr>
      </w:pPr>
    </w:p>
    <w:p w14:paraId="0CEEB3B2" w14:textId="77777777" w:rsidR="00072314" w:rsidRDefault="00072314" w:rsidP="00072314">
      <w:pPr>
        <w:pStyle w:val="Heading6"/>
        <w:keepNext w:val="0"/>
        <w:tabs>
          <w:tab w:val="clear" w:pos="900"/>
          <w:tab w:val="left" w:pos="709"/>
        </w:tabs>
        <w:spacing w:before="240"/>
        <w:rPr>
          <w:lang w:val="en-GB"/>
        </w:rPr>
      </w:pPr>
      <w:r>
        <w:rPr>
          <w:lang w:val="en-GB"/>
        </w:rPr>
        <w:t>Inputs</w:t>
      </w:r>
    </w:p>
    <w:p w14:paraId="3C707E1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E41AEA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13A2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2271A26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73D5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96E0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DDAC8"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EE9F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02BB9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FE36A4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7143EC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6F22A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904797" w14:textId="77777777" w:rsidR="000702C6" w:rsidRPr="00AE55BD" w:rsidRDefault="000702C6" w:rsidP="00767670">
            <w:pPr>
              <w:rPr>
                <w:rFonts w:cs="Arial"/>
                <w:color w:val="000000" w:themeColor="text1"/>
                <w:sz w:val="16"/>
                <w:szCs w:val="14"/>
              </w:rPr>
            </w:pPr>
            <w:r>
              <w:rPr>
                <w:noProof/>
              </w:rPr>
              <w:drawing>
                <wp:inline distT="0" distB="0" distL="0" distR="0" wp14:anchorId="30BFAD42" wp14:editId="44668D13">
                  <wp:extent cx="203200" cy="203200"/>
                  <wp:effectExtent l="0" t="0" r="0" b="0"/>
                  <wp:docPr id="132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17424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555548"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B5A8A9" w14:textId="77777777" w:rsidR="00EB1D44" w:rsidRDefault="00EB1D44"/>
        </w:tc>
      </w:tr>
      <w:tr w:rsidR="000702C6" w:rsidRPr="00B3499B" w14:paraId="3889C08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B8200C" w14:textId="6564413C" w:rsidR="000702C6" w:rsidRPr="00B3499B" w:rsidRDefault="00B111A7" w:rsidP="00767670">
            <w:pPr>
              <w:rPr>
                <w:rFonts w:cs="Arial"/>
                <w:bCs/>
                <w:color w:val="808080" w:themeColor="background1" w:themeShade="80"/>
                <w:sz w:val="16"/>
                <w:szCs w:val="14"/>
              </w:rPr>
            </w:pPr>
            <w:hyperlink r:id="rId11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B22D18" w14:textId="199DF32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78EF87"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7AC7EAC" w14:textId="5D16F630" w:rsidR="000702C6" w:rsidRPr="004A50B8" w:rsidRDefault="000702C6" w:rsidP="000702C6">
      <w:pPr>
        <w:pStyle w:val="Caption"/>
      </w:pPr>
      <w:bookmarkStart w:id="340" w:name="_Toc103766768"/>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61</w:t>
      </w:r>
      <w:r>
        <w:rPr>
          <w:noProof/>
        </w:rPr>
        <w:fldChar w:fldCharType="end"/>
      </w:r>
      <w:r w:rsidRPr="00702453">
        <w:t xml:space="preserve">: </w:t>
      </w:r>
      <w:r>
        <w:t>Input Signal mappings of Function</w:t>
      </w:r>
      <w:bookmarkEnd w:id="340"/>
      <w:r>
        <w:t xml:space="preserve"> </w:t>
      </w:r>
    </w:p>
    <w:p w14:paraId="4F844EB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1CCD89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F366359"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9CDF7C"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12B86F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E3C3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9505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B05B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6687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1644F" w14:textId="77777777" w:rsidR="000702C6" w:rsidRDefault="000702C6" w:rsidP="00767670">
            <w:pPr>
              <w:rPr>
                <w:rFonts w:cs="Arial"/>
                <w:b/>
                <w:bCs/>
                <w:color w:val="000000"/>
              </w:rPr>
            </w:pPr>
            <w:r>
              <w:rPr>
                <w:rFonts w:cs="Arial"/>
                <w:b/>
                <w:bCs/>
                <w:color w:val="000000"/>
              </w:rPr>
              <w:t>Connection</w:t>
            </w:r>
          </w:p>
          <w:p w14:paraId="1DE1F974"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2B9695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E4C76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C2C44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D3EF269" wp14:editId="62E67E2F">
                  <wp:extent cx="203200" cy="203200"/>
                  <wp:effectExtent l="0" t="0" r="0" b="0"/>
                  <wp:docPr id="132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SNT_NotificationToUser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F1124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577EB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A43606" w14:textId="77777777" w:rsidR="00EB1D44" w:rsidRDefault="00EB1D44"/>
        </w:tc>
      </w:tr>
      <w:tr w:rsidR="000702C6" w:rsidRPr="00B3499B" w14:paraId="15EF94C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0AC3F6" w14:textId="05ECD5A6" w:rsidR="000702C6" w:rsidRPr="00B3499B" w:rsidRDefault="00B111A7" w:rsidP="00767670">
            <w:pPr>
              <w:rPr>
                <w:rFonts w:cs="Arial"/>
                <w:bCs/>
                <w:color w:val="808080" w:themeColor="background1" w:themeShade="80"/>
                <w:sz w:val="16"/>
                <w:szCs w:val="14"/>
              </w:rPr>
            </w:pPr>
            <w:hyperlink r:id="rId11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0C854B" w14:textId="00E2CC3E"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625F51"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32C1EF1" w14:textId="308F1DE6" w:rsidR="000702C6" w:rsidRPr="00C000B2" w:rsidRDefault="000702C6" w:rsidP="000702C6">
      <w:pPr>
        <w:jc w:val="center"/>
        <w:rPr>
          <w:b/>
          <w:noProof/>
        </w:rPr>
      </w:pPr>
      <w:bookmarkStart w:id="341" w:name="_Toc10376676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62</w:t>
      </w:r>
      <w:r w:rsidRPr="00C000B2">
        <w:rPr>
          <w:b/>
          <w:noProof/>
        </w:rPr>
        <w:fldChar w:fldCharType="end"/>
      </w:r>
      <w:r w:rsidRPr="00C000B2">
        <w:rPr>
          <w:b/>
          <w:noProof/>
        </w:rPr>
        <w:t>: Output Signal mappings of Function</w:t>
      </w:r>
      <w:bookmarkEnd w:id="341"/>
      <w:r w:rsidRPr="00C000B2">
        <w:rPr>
          <w:b/>
          <w:noProof/>
        </w:rPr>
        <w:t xml:space="preserve"> </w:t>
      </w:r>
    </w:p>
    <w:p w14:paraId="6EABCC4E" w14:textId="77777777" w:rsidR="00072314" w:rsidRDefault="00072314" w:rsidP="00072314">
      <w:pPr>
        <w:pStyle w:val="Heading6"/>
        <w:keepNext w:val="0"/>
        <w:tabs>
          <w:tab w:val="clear" w:pos="900"/>
          <w:tab w:val="left" w:pos="709"/>
        </w:tabs>
        <w:spacing w:before="240"/>
      </w:pPr>
      <w:r>
        <w:lastRenderedPageBreak/>
        <w:t>Parameters</w:t>
      </w:r>
    </w:p>
    <w:p w14:paraId="4FC9B47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81DE57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DF9000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Send Notification to User</w:t>
      </w:r>
    </w:p>
    <w:p w14:paraId="54844CF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28A646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23A5267"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2781FD8" w14:textId="77777777" w:rsidR="008C50D1" w:rsidRPr="005F3A49" w:rsidRDefault="008C50D1" w:rsidP="00702F62">
      <w:pPr>
        <w:pStyle w:val="Heading4"/>
        <w:keepNext w:val="0"/>
        <w:tabs>
          <w:tab w:val="clear" w:pos="900"/>
          <w:tab w:val="left" w:pos="709"/>
        </w:tabs>
        <w:spacing w:before="240"/>
      </w:pPr>
      <w:bookmarkStart w:id="342" w:name="_Toc103766590"/>
      <w:r w:rsidRPr="005F3A49">
        <w:rPr>
          <w:lang w:val="en-GB"/>
        </w:rPr>
        <w:t xml:space="preserve">Technology Function </w:t>
      </w:r>
      <w:r>
        <w:rPr>
          <w:noProof/>
        </w:rPr>
        <w:drawing>
          <wp:inline distT="0" distB="0" distL="0" distR="0" wp14:anchorId="3F83BB53" wp14:editId="3BB6285C">
            <wp:extent cx="203200" cy="203200"/>
            <wp:effectExtent l="0" t="0" r="0" b="0"/>
            <wp:docPr id="132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Signal Quality Status</w:t>
      </w:r>
      <w:bookmarkEnd w:id="342"/>
    </w:p>
    <w:p w14:paraId="656A86EB" w14:textId="77777777" w:rsidR="005F4E20" w:rsidRDefault="005F4E20" w:rsidP="00720A45">
      <w:pPr>
        <w:rPr>
          <w:highlight w:val="green"/>
        </w:rPr>
      </w:pPr>
    </w:p>
    <w:p w14:paraId="42C6E353" w14:textId="77777777" w:rsidR="009C3237" w:rsidRDefault="009C3237" w:rsidP="009C3237">
      <w:pPr>
        <w:pStyle w:val="BodyText"/>
      </w:pPr>
      <w:r w:rsidRPr="00F33853">
        <w:t>When informed that vehicle is at Park, the ECG will request a connectivity signal quality status from the TCU</w:t>
      </w:r>
    </w:p>
    <w:p w14:paraId="630BCDF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E8EB92" w14:textId="77777777" w:rsidR="000702C6" w:rsidRPr="000702C6" w:rsidRDefault="000702C6" w:rsidP="00720A45">
      <w:pPr>
        <w:rPr>
          <w:b/>
          <w:bCs/>
          <w:color w:val="FF0000"/>
        </w:rPr>
      </w:pPr>
    </w:p>
    <w:p w14:paraId="40A22963" w14:textId="77777777" w:rsidR="00072314" w:rsidRDefault="00072314" w:rsidP="00072314">
      <w:pPr>
        <w:pStyle w:val="Heading6"/>
        <w:keepNext w:val="0"/>
        <w:tabs>
          <w:tab w:val="clear" w:pos="900"/>
          <w:tab w:val="left" w:pos="709"/>
        </w:tabs>
        <w:spacing w:before="240"/>
        <w:rPr>
          <w:lang w:val="en-GB"/>
        </w:rPr>
      </w:pPr>
      <w:r>
        <w:rPr>
          <w:lang w:val="en-GB"/>
        </w:rPr>
        <w:t>Inputs</w:t>
      </w:r>
    </w:p>
    <w:p w14:paraId="281AA3A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8B75EF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49AE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96F907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31BC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D3FF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ABF3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58EF2"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29BEB1"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B8571E8"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696716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0543F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0D8A22" w14:textId="77777777" w:rsidR="000702C6" w:rsidRPr="00AE55BD" w:rsidRDefault="000702C6" w:rsidP="00767670">
            <w:pPr>
              <w:rPr>
                <w:rFonts w:cs="Arial"/>
                <w:color w:val="000000" w:themeColor="text1"/>
                <w:sz w:val="16"/>
                <w:szCs w:val="14"/>
              </w:rPr>
            </w:pPr>
            <w:r>
              <w:rPr>
                <w:noProof/>
              </w:rPr>
              <w:drawing>
                <wp:inline distT="0" distB="0" distL="0" distR="0" wp14:anchorId="563716A8" wp14:editId="1A6CFE94">
                  <wp:extent cx="203200" cy="203200"/>
                  <wp:effectExtent l="0" t="0" r="0" b="0"/>
                  <wp:docPr id="132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SNT_ParkDetected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79431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0FDC9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8E63C5" w14:textId="77777777" w:rsidR="00EB1D44" w:rsidRDefault="00EB1D44"/>
        </w:tc>
      </w:tr>
      <w:tr w:rsidR="000702C6" w:rsidRPr="00B3499B" w14:paraId="5FEF0FE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8876E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6152C" w14:textId="77777777" w:rsidR="000702C6" w:rsidRPr="00AE55BD" w:rsidRDefault="000702C6" w:rsidP="00767670">
            <w:pPr>
              <w:rPr>
                <w:rFonts w:cs="Arial"/>
                <w:color w:val="000000" w:themeColor="text1"/>
                <w:sz w:val="16"/>
                <w:szCs w:val="14"/>
              </w:rPr>
            </w:pPr>
            <w:r>
              <w:rPr>
                <w:noProof/>
              </w:rPr>
              <w:drawing>
                <wp:inline distT="0" distB="0" distL="0" distR="0" wp14:anchorId="626F3B8C" wp14:editId="604C4425">
                  <wp:extent cx="203200" cy="203200"/>
                  <wp:effectExtent l="0" t="0" r="0" b="0"/>
                  <wp:docPr id="132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SNT_Signal_at_Park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A6F4A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038E7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7C69AF" w14:textId="77777777" w:rsidR="00EB1D44" w:rsidRDefault="00EB1D44"/>
        </w:tc>
      </w:tr>
      <w:tr w:rsidR="000702C6" w:rsidRPr="00B3499B" w14:paraId="62ACE09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40F224" w14:textId="414C0930" w:rsidR="000702C6" w:rsidRPr="00B3499B" w:rsidRDefault="00B111A7" w:rsidP="00767670">
            <w:pPr>
              <w:rPr>
                <w:rFonts w:cs="Arial"/>
                <w:bCs/>
                <w:color w:val="808080" w:themeColor="background1" w:themeShade="80"/>
                <w:sz w:val="16"/>
                <w:szCs w:val="14"/>
              </w:rPr>
            </w:pPr>
            <w:hyperlink r:id="rId11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65340" w14:textId="6D07E723"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04A7F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D31A2C1" w14:textId="0EB8E04E" w:rsidR="000702C6" w:rsidRPr="004A50B8" w:rsidRDefault="000702C6" w:rsidP="000702C6">
      <w:pPr>
        <w:pStyle w:val="Caption"/>
      </w:pPr>
      <w:bookmarkStart w:id="343" w:name="_Toc103766770"/>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63</w:t>
      </w:r>
      <w:r>
        <w:rPr>
          <w:noProof/>
        </w:rPr>
        <w:fldChar w:fldCharType="end"/>
      </w:r>
      <w:r w:rsidRPr="00702453">
        <w:t xml:space="preserve">: </w:t>
      </w:r>
      <w:r>
        <w:t>Input Signal mappings of Function</w:t>
      </w:r>
      <w:bookmarkEnd w:id="343"/>
      <w:r>
        <w:t xml:space="preserve"> </w:t>
      </w:r>
    </w:p>
    <w:p w14:paraId="143D970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9D814B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DFAB33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F0E7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4C0224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AF3F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F200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C94B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13693"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676AEF" w14:textId="77777777" w:rsidR="000702C6" w:rsidRDefault="000702C6" w:rsidP="00767670">
            <w:pPr>
              <w:rPr>
                <w:rFonts w:cs="Arial"/>
                <w:b/>
                <w:bCs/>
                <w:color w:val="000000"/>
              </w:rPr>
            </w:pPr>
            <w:r>
              <w:rPr>
                <w:rFonts w:cs="Arial"/>
                <w:b/>
                <w:bCs/>
                <w:color w:val="000000"/>
              </w:rPr>
              <w:t>Connection</w:t>
            </w:r>
          </w:p>
          <w:p w14:paraId="267E423F"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6DC9975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EF20B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C78F3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8DF3AEC" wp14:editId="56E456C2">
                  <wp:extent cx="203200" cy="203200"/>
                  <wp:effectExtent l="0" t="0" r="0" b="0"/>
                  <wp:docPr id="133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SNT_Signal_at_Park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CDC5F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042D0"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7FF43C" w14:textId="77777777" w:rsidR="00EB1D44" w:rsidRDefault="00EB1D44"/>
        </w:tc>
      </w:tr>
      <w:tr w:rsidR="000702C6" w:rsidRPr="00B3499B" w14:paraId="74E81A4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C07E09" w14:textId="5B8C8B50" w:rsidR="000702C6" w:rsidRPr="00B3499B" w:rsidRDefault="00B111A7" w:rsidP="00767670">
            <w:pPr>
              <w:rPr>
                <w:rFonts w:cs="Arial"/>
                <w:bCs/>
                <w:color w:val="808080" w:themeColor="background1" w:themeShade="80"/>
                <w:sz w:val="16"/>
                <w:szCs w:val="14"/>
              </w:rPr>
            </w:pPr>
            <w:hyperlink r:id="rId11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B00267" w14:textId="410D940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58E8C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745D24B" w14:textId="73419F78" w:rsidR="000702C6" w:rsidRPr="00C000B2" w:rsidRDefault="000702C6" w:rsidP="000702C6">
      <w:pPr>
        <w:jc w:val="center"/>
        <w:rPr>
          <w:b/>
          <w:noProof/>
        </w:rPr>
      </w:pPr>
      <w:bookmarkStart w:id="344" w:name="_Toc10376677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64</w:t>
      </w:r>
      <w:r w:rsidRPr="00C000B2">
        <w:rPr>
          <w:b/>
          <w:noProof/>
        </w:rPr>
        <w:fldChar w:fldCharType="end"/>
      </w:r>
      <w:r w:rsidRPr="00C000B2">
        <w:rPr>
          <w:b/>
          <w:noProof/>
        </w:rPr>
        <w:t>: Output Signal mappings of Function</w:t>
      </w:r>
      <w:bookmarkEnd w:id="344"/>
      <w:r w:rsidRPr="00C000B2">
        <w:rPr>
          <w:b/>
          <w:noProof/>
        </w:rPr>
        <w:t xml:space="preserve"> </w:t>
      </w:r>
    </w:p>
    <w:p w14:paraId="1CA14451" w14:textId="77777777" w:rsidR="00072314" w:rsidRDefault="00072314" w:rsidP="00072314">
      <w:pPr>
        <w:pStyle w:val="Heading6"/>
        <w:keepNext w:val="0"/>
        <w:tabs>
          <w:tab w:val="clear" w:pos="900"/>
          <w:tab w:val="left" w:pos="709"/>
        </w:tabs>
        <w:spacing w:before="240"/>
      </w:pPr>
      <w:r>
        <w:t>Parameters</w:t>
      </w:r>
    </w:p>
    <w:p w14:paraId="71C68C5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9022F2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D7033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Signal Quality Status</w:t>
      </w:r>
    </w:p>
    <w:p w14:paraId="3AA43DD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E50C3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3117848" w14:textId="77777777" w:rsidR="00D8599B" w:rsidRPr="00355330" w:rsidRDefault="00D8599B" w:rsidP="00D8599B">
      <w:pPr>
        <w:rPr>
          <w:rFonts w:cs="Arial"/>
        </w:rPr>
      </w:pPr>
      <w:r>
        <w:rPr>
          <w:rFonts w:cs="Arial"/>
          <w:color w:val="FF0000"/>
        </w:rPr>
        <w:lastRenderedPageBreak/>
        <w:t>No Requirements with Status “Approved” or “Ready for Review” satisfied by this function.</w:t>
      </w:r>
    </w:p>
    <w:p w14:paraId="0040631D" w14:textId="77777777" w:rsidR="008C50D1" w:rsidRPr="005F3A49" w:rsidRDefault="008C50D1" w:rsidP="00702F62">
      <w:pPr>
        <w:pStyle w:val="Heading4"/>
        <w:keepNext w:val="0"/>
        <w:tabs>
          <w:tab w:val="clear" w:pos="900"/>
          <w:tab w:val="left" w:pos="709"/>
        </w:tabs>
        <w:spacing w:before="240"/>
      </w:pPr>
      <w:bookmarkStart w:id="345" w:name="_Toc103766591"/>
      <w:r w:rsidRPr="005F3A49">
        <w:rPr>
          <w:lang w:val="en-GB"/>
        </w:rPr>
        <w:t xml:space="preserve">Technology Function </w:t>
      </w:r>
      <w:r>
        <w:rPr>
          <w:noProof/>
        </w:rPr>
        <w:drawing>
          <wp:inline distT="0" distB="0" distL="0" distR="0" wp14:anchorId="10E14751" wp14:editId="2D79A50D">
            <wp:extent cx="203200" cy="203200"/>
            <wp:effectExtent l="0" t="0" r="0" b="0"/>
            <wp:docPr id="133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Arm Sentinel Monitoring and Decide if Notification Required</w:t>
      </w:r>
      <w:bookmarkEnd w:id="345"/>
    </w:p>
    <w:p w14:paraId="4126F3E0" w14:textId="77777777" w:rsidR="005F4E20" w:rsidRDefault="005F4E20" w:rsidP="00720A45">
      <w:pPr>
        <w:rPr>
          <w:highlight w:val="green"/>
        </w:rPr>
      </w:pPr>
    </w:p>
    <w:p w14:paraId="0E66B5E4" w14:textId="5F53509A" w:rsidR="009C3237" w:rsidRDefault="009C3237" w:rsidP="009C3237">
      <w:pPr>
        <w:pStyle w:val="BodyText"/>
      </w:pPr>
      <w:r w:rsidRPr="00F33853">
        <w:t xml:space="preserve">Arm Sentinel </w:t>
      </w:r>
      <w:r w:rsidR="003C4093">
        <w:t>–</w:t>
      </w:r>
      <w:r w:rsidRPr="00F33853">
        <w:t xml:space="preserve"> sensors active</w:t>
      </w:r>
    </w:p>
    <w:p w14:paraId="155CA1B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DB440DF" w14:textId="77777777" w:rsidR="000702C6" w:rsidRPr="000702C6" w:rsidRDefault="000702C6" w:rsidP="00720A45">
      <w:pPr>
        <w:rPr>
          <w:b/>
          <w:bCs/>
          <w:color w:val="FF0000"/>
        </w:rPr>
      </w:pPr>
    </w:p>
    <w:p w14:paraId="2729739E" w14:textId="77777777" w:rsidR="00072314" w:rsidRDefault="00072314" w:rsidP="00072314">
      <w:pPr>
        <w:pStyle w:val="Heading6"/>
        <w:keepNext w:val="0"/>
        <w:tabs>
          <w:tab w:val="clear" w:pos="900"/>
          <w:tab w:val="left" w:pos="709"/>
        </w:tabs>
        <w:spacing w:before="240"/>
        <w:rPr>
          <w:lang w:val="en-GB"/>
        </w:rPr>
      </w:pPr>
      <w:r>
        <w:rPr>
          <w:lang w:val="en-GB"/>
        </w:rPr>
        <w:t>Inputs</w:t>
      </w:r>
    </w:p>
    <w:p w14:paraId="7C454E9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9E5AB3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AE5154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16EDBAD" w14:textId="77777777" w:rsidR="00072314" w:rsidRDefault="00072314" w:rsidP="00072314">
      <w:pPr>
        <w:pStyle w:val="Heading6"/>
        <w:keepNext w:val="0"/>
        <w:tabs>
          <w:tab w:val="clear" w:pos="900"/>
          <w:tab w:val="left" w:pos="709"/>
        </w:tabs>
        <w:spacing w:before="240"/>
      </w:pPr>
      <w:r>
        <w:t>Parameters</w:t>
      </w:r>
    </w:p>
    <w:p w14:paraId="24EE583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6BBCE3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DE2D45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Arm Sentinel Monitoring and Decide if Notification Required</w:t>
      </w:r>
    </w:p>
    <w:p w14:paraId="11F90EE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ABEADE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0236BC3"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9E9EBB0" w14:textId="77777777" w:rsidR="008C50D1" w:rsidRPr="005F3A49" w:rsidRDefault="008C50D1" w:rsidP="00702F62">
      <w:pPr>
        <w:pStyle w:val="Heading4"/>
        <w:keepNext w:val="0"/>
        <w:tabs>
          <w:tab w:val="clear" w:pos="900"/>
          <w:tab w:val="left" w:pos="709"/>
        </w:tabs>
        <w:spacing w:before="240"/>
      </w:pPr>
      <w:bookmarkStart w:id="346" w:name="_Toc103766592"/>
      <w:r w:rsidRPr="005F3A49">
        <w:rPr>
          <w:lang w:val="en-GB"/>
        </w:rPr>
        <w:t xml:space="preserve">Technology Function </w:t>
      </w:r>
      <w:r>
        <w:rPr>
          <w:noProof/>
        </w:rPr>
        <w:drawing>
          <wp:inline distT="0" distB="0" distL="0" distR="0" wp14:anchorId="2EBDA729" wp14:editId="3CC295A7">
            <wp:extent cx="203200" cy="203200"/>
            <wp:effectExtent l="0" t="0" r="0" b="0"/>
            <wp:docPr id="133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Detect when vehicle parked</w:t>
      </w:r>
      <w:bookmarkEnd w:id="346"/>
    </w:p>
    <w:p w14:paraId="6E037C3A" w14:textId="77777777" w:rsidR="005F4E20" w:rsidRDefault="005F4E20" w:rsidP="00720A45">
      <w:pPr>
        <w:rPr>
          <w:highlight w:val="green"/>
        </w:rPr>
      </w:pPr>
    </w:p>
    <w:p w14:paraId="16C1AD3E" w14:textId="036E0CD8" w:rsidR="009C3237" w:rsidRDefault="009C3237" w:rsidP="009C3237">
      <w:pPr>
        <w:pStyle w:val="BodyText"/>
      </w:pPr>
      <w:r w:rsidRPr="00F33853">
        <w:t xml:space="preserve">Part of the </w:t>
      </w:r>
      <w:r w:rsidR="003C4093">
        <w:t>“</w:t>
      </w:r>
      <w:r w:rsidRPr="00F33853">
        <w:t>inform user of poor internet access</w:t>
      </w:r>
      <w:r w:rsidR="003C4093">
        <w:t>”</w:t>
      </w:r>
      <w:r w:rsidRPr="00F33853">
        <w:t xml:space="preserve"> functionality</w:t>
      </w:r>
    </w:p>
    <w:p w14:paraId="1F1FD3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0F321B" w14:textId="77777777" w:rsidR="000702C6" w:rsidRPr="000702C6" w:rsidRDefault="000702C6" w:rsidP="00720A45">
      <w:pPr>
        <w:rPr>
          <w:b/>
          <w:bCs/>
          <w:color w:val="FF0000"/>
        </w:rPr>
      </w:pPr>
    </w:p>
    <w:p w14:paraId="1901FC78" w14:textId="77777777" w:rsidR="00072314" w:rsidRDefault="00072314" w:rsidP="00072314">
      <w:pPr>
        <w:pStyle w:val="Heading6"/>
        <w:keepNext w:val="0"/>
        <w:tabs>
          <w:tab w:val="clear" w:pos="900"/>
          <w:tab w:val="left" w:pos="709"/>
        </w:tabs>
        <w:spacing w:before="240"/>
        <w:rPr>
          <w:lang w:val="en-GB"/>
        </w:rPr>
      </w:pPr>
      <w:r>
        <w:rPr>
          <w:lang w:val="en-GB"/>
        </w:rPr>
        <w:t>Inputs</w:t>
      </w:r>
    </w:p>
    <w:p w14:paraId="7C3F461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0F3060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0803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F9CF34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A60A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9DB8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7981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39B13"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1227C"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B54CF2F"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F87729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D9CE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E9D110" w14:textId="77777777" w:rsidR="000702C6" w:rsidRPr="00AE55BD" w:rsidRDefault="000702C6" w:rsidP="00767670">
            <w:pPr>
              <w:rPr>
                <w:rFonts w:cs="Arial"/>
                <w:color w:val="000000" w:themeColor="text1"/>
                <w:sz w:val="16"/>
                <w:szCs w:val="14"/>
              </w:rPr>
            </w:pPr>
            <w:r>
              <w:rPr>
                <w:noProof/>
              </w:rPr>
              <w:drawing>
                <wp:inline distT="0" distB="0" distL="0" distR="0" wp14:anchorId="0FF405A2" wp14:editId="1F88C2CA">
                  <wp:extent cx="203200" cy="203200"/>
                  <wp:effectExtent l="0" t="0" r="0" b="0"/>
                  <wp:docPr id="133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SNT_IgnitionStatus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06500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8974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112363" w14:textId="77777777" w:rsidR="00EB1D44" w:rsidRDefault="00EB1D44"/>
        </w:tc>
      </w:tr>
      <w:tr w:rsidR="000702C6" w:rsidRPr="00B3499B" w14:paraId="09A5F3A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430A33" w14:textId="5570E169" w:rsidR="000702C6" w:rsidRPr="00B3499B" w:rsidRDefault="00B111A7" w:rsidP="00767670">
            <w:pPr>
              <w:rPr>
                <w:rFonts w:cs="Arial"/>
                <w:bCs/>
                <w:color w:val="808080" w:themeColor="background1" w:themeShade="80"/>
                <w:sz w:val="16"/>
                <w:szCs w:val="14"/>
              </w:rPr>
            </w:pPr>
            <w:hyperlink r:id="rId11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EB4B72" w14:textId="1E05278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A5D9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E8025C1" w14:textId="27BF990F" w:rsidR="000702C6" w:rsidRPr="004A50B8" w:rsidRDefault="000702C6" w:rsidP="000702C6">
      <w:pPr>
        <w:pStyle w:val="Caption"/>
      </w:pPr>
      <w:bookmarkStart w:id="347" w:name="_Toc103766772"/>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65</w:t>
      </w:r>
      <w:r>
        <w:rPr>
          <w:noProof/>
        </w:rPr>
        <w:fldChar w:fldCharType="end"/>
      </w:r>
      <w:r w:rsidRPr="00702453">
        <w:t xml:space="preserve">: </w:t>
      </w:r>
      <w:r>
        <w:t>Input Signal mappings of Function</w:t>
      </w:r>
      <w:bookmarkEnd w:id="347"/>
      <w:r>
        <w:t xml:space="preserve"> </w:t>
      </w:r>
    </w:p>
    <w:p w14:paraId="553534C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536A40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E9CD87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0D79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61481F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9F23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D70C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BA15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9389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CC8BE3" w14:textId="77777777" w:rsidR="000702C6" w:rsidRDefault="000702C6" w:rsidP="00767670">
            <w:pPr>
              <w:rPr>
                <w:rFonts w:cs="Arial"/>
                <w:b/>
                <w:bCs/>
                <w:color w:val="000000"/>
              </w:rPr>
            </w:pPr>
            <w:r>
              <w:rPr>
                <w:rFonts w:cs="Arial"/>
                <w:b/>
                <w:bCs/>
                <w:color w:val="000000"/>
              </w:rPr>
              <w:t>Connection</w:t>
            </w:r>
          </w:p>
          <w:p w14:paraId="231F628D"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2DD995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A597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D6EC5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CA575EE" wp14:editId="52AA0E4A">
                  <wp:extent cx="203200" cy="203200"/>
                  <wp:effectExtent l="0" t="0" r="0" b="0"/>
                  <wp:docPr id="133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SNT_ParkDetected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34C13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4E9BD"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E7EF8B" w14:textId="77777777" w:rsidR="00EB1D44" w:rsidRDefault="00EB1D44"/>
        </w:tc>
      </w:tr>
      <w:tr w:rsidR="000702C6" w:rsidRPr="00B3499B" w14:paraId="4873D24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F6889" w14:textId="73FBFECD" w:rsidR="000702C6" w:rsidRPr="00B3499B" w:rsidRDefault="00B111A7" w:rsidP="00767670">
            <w:pPr>
              <w:rPr>
                <w:rFonts w:cs="Arial"/>
                <w:bCs/>
                <w:color w:val="808080" w:themeColor="background1" w:themeShade="80"/>
                <w:sz w:val="16"/>
                <w:szCs w:val="14"/>
              </w:rPr>
            </w:pPr>
            <w:hyperlink r:id="rId11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9F46A" w14:textId="7D778102"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D24A29"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E5806DE" w14:textId="53C1A428" w:rsidR="000702C6" w:rsidRPr="00C000B2" w:rsidRDefault="000702C6" w:rsidP="000702C6">
      <w:pPr>
        <w:jc w:val="center"/>
        <w:rPr>
          <w:b/>
          <w:noProof/>
        </w:rPr>
      </w:pPr>
      <w:bookmarkStart w:id="348" w:name="_Toc103766773"/>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66</w:t>
      </w:r>
      <w:r w:rsidRPr="00C000B2">
        <w:rPr>
          <w:b/>
          <w:noProof/>
        </w:rPr>
        <w:fldChar w:fldCharType="end"/>
      </w:r>
      <w:r w:rsidRPr="00C000B2">
        <w:rPr>
          <w:b/>
          <w:noProof/>
        </w:rPr>
        <w:t>: Output Signal mappings of Function</w:t>
      </w:r>
      <w:bookmarkEnd w:id="348"/>
      <w:r w:rsidRPr="00C000B2">
        <w:rPr>
          <w:b/>
          <w:noProof/>
        </w:rPr>
        <w:t xml:space="preserve"> </w:t>
      </w:r>
    </w:p>
    <w:p w14:paraId="320C2C7F" w14:textId="77777777" w:rsidR="00072314" w:rsidRDefault="00072314" w:rsidP="00072314">
      <w:pPr>
        <w:pStyle w:val="Heading6"/>
        <w:keepNext w:val="0"/>
        <w:tabs>
          <w:tab w:val="clear" w:pos="900"/>
          <w:tab w:val="left" w:pos="709"/>
        </w:tabs>
        <w:spacing w:before="240"/>
      </w:pPr>
      <w:r>
        <w:t>Parameters</w:t>
      </w:r>
    </w:p>
    <w:p w14:paraId="1813C04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8C544B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2E99B7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Detect when vehicle parked</w:t>
      </w:r>
    </w:p>
    <w:p w14:paraId="66FDD12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4EF7A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808E81"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0E7987E" w14:textId="77777777" w:rsidR="008C50D1" w:rsidRPr="005F3A49" w:rsidRDefault="008C50D1" w:rsidP="00702F62">
      <w:pPr>
        <w:pStyle w:val="Heading4"/>
        <w:keepNext w:val="0"/>
        <w:tabs>
          <w:tab w:val="clear" w:pos="900"/>
          <w:tab w:val="left" w:pos="709"/>
        </w:tabs>
        <w:spacing w:before="240"/>
      </w:pPr>
      <w:bookmarkStart w:id="349" w:name="_Toc103766593"/>
      <w:r w:rsidRPr="005F3A49">
        <w:rPr>
          <w:lang w:val="en-GB"/>
        </w:rPr>
        <w:t xml:space="preserve">Technology Function </w:t>
      </w:r>
      <w:r>
        <w:rPr>
          <w:noProof/>
        </w:rPr>
        <w:drawing>
          <wp:inline distT="0" distB="0" distL="0" distR="0" wp14:anchorId="60F31D20" wp14:editId="69B13235">
            <wp:extent cx="203200" cy="203200"/>
            <wp:effectExtent l="0" t="0" r="0" b="0"/>
            <wp:docPr id="134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Enable Activation of  ECG Module</w:t>
      </w:r>
      <w:bookmarkEnd w:id="349"/>
    </w:p>
    <w:p w14:paraId="5FD20B5D" w14:textId="77777777" w:rsidR="005F4E20" w:rsidRDefault="005F4E20" w:rsidP="00720A45">
      <w:pPr>
        <w:rPr>
          <w:highlight w:val="green"/>
        </w:rPr>
      </w:pPr>
    </w:p>
    <w:p w14:paraId="180AD6B7" w14:textId="77777777" w:rsidR="009C3237" w:rsidRDefault="009C3237" w:rsidP="009C3237">
      <w:pPr>
        <w:pStyle w:val="BodyText"/>
      </w:pPr>
      <w:r w:rsidRPr="00F33853">
        <w:t>ECG needs to be enabled</w:t>
      </w:r>
    </w:p>
    <w:p w14:paraId="72DBDB7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7FF5F1" w14:textId="77777777" w:rsidR="000702C6" w:rsidRPr="000702C6" w:rsidRDefault="000702C6" w:rsidP="00720A45">
      <w:pPr>
        <w:rPr>
          <w:b/>
          <w:bCs/>
          <w:color w:val="FF0000"/>
        </w:rPr>
      </w:pPr>
    </w:p>
    <w:p w14:paraId="030B0CED" w14:textId="77777777" w:rsidR="00072314" w:rsidRDefault="00072314" w:rsidP="00072314">
      <w:pPr>
        <w:pStyle w:val="Heading6"/>
        <w:keepNext w:val="0"/>
        <w:tabs>
          <w:tab w:val="clear" w:pos="900"/>
          <w:tab w:val="left" w:pos="709"/>
        </w:tabs>
        <w:spacing w:before="240"/>
        <w:rPr>
          <w:lang w:val="en-GB"/>
        </w:rPr>
      </w:pPr>
      <w:r>
        <w:rPr>
          <w:lang w:val="en-GB"/>
        </w:rPr>
        <w:t>Inputs</w:t>
      </w:r>
    </w:p>
    <w:p w14:paraId="59FB82A3"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0CF9D4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7D28E0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39E9FF1" w14:textId="77777777" w:rsidR="00072314" w:rsidRDefault="00072314" w:rsidP="00072314">
      <w:pPr>
        <w:pStyle w:val="Heading6"/>
        <w:keepNext w:val="0"/>
        <w:tabs>
          <w:tab w:val="clear" w:pos="900"/>
          <w:tab w:val="left" w:pos="709"/>
        </w:tabs>
        <w:spacing w:before="240"/>
      </w:pPr>
      <w:r>
        <w:t>Parameters</w:t>
      </w:r>
    </w:p>
    <w:p w14:paraId="376AC9C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6CAA57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73B84F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 Activation of  ECG Module</w:t>
      </w:r>
    </w:p>
    <w:p w14:paraId="4169391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CC12D0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9EA6747"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088C591" w14:textId="77777777" w:rsidR="008C50D1" w:rsidRPr="005F3A49" w:rsidRDefault="008C50D1" w:rsidP="00702F62">
      <w:pPr>
        <w:pStyle w:val="Heading4"/>
        <w:keepNext w:val="0"/>
        <w:tabs>
          <w:tab w:val="clear" w:pos="900"/>
          <w:tab w:val="left" w:pos="709"/>
        </w:tabs>
        <w:spacing w:before="240"/>
      </w:pPr>
      <w:bookmarkStart w:id="350" w:name="_Toc103766594"/>
      <w:r w:rsidRPr="005F3A49">
        <w:rPr>
          <w:lang w:val="en-GB"/>
        </w:rPr>
        <w:t xml:space="preserve">Technology Function </w:t>
      </w:r>
      <w:r>
        <w:rPr>
          <w:noProof/>
        </w:rPr>
        <w:drawing>
          <wp:inline distT="0" distB="0" distL="0" distR="0" wp14:anchorId="4DE0166F" wp14:editId="28C991D8">
            <wp:extent cx="203200" cy="203200"/>
            <wp:effectExtent l="0" t="0" r="0" b="0"/>
            <wp:docPr id="13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Disable Activation of  ECG Module</w:t>
      </w:r>
      <w:bookmarkEnd w:id="350"/>
    </w:p>
    <w:p w14:paraId="2A101D0D" w14:textId="77777777" w:rsidR="005F4E20" w:rsidRDefault="005F4E20" w:rsidP="00720A45">
      <w:pPr>
        <w:rPr>
          <w:highlight w:val="green"/>
        </w:rPr>
      </w:pPr>
    </w:p>
    <w:p w14:paraId="4737393D" w14:textId="77777777" w:rsidR="009C3237" w:rsidRDefault="009C3237" w:rsidP="009C3237">
      <w:pPr>
        <w:pStyle w:val="BodyText"/>
      </w:pPr>
      <w:r w:rsidRPr="00F33853">
        <w:t>ECG needs to be disabled</w:t>
      </w:r>
    </w:p>
    <w:p w14:paraId="2C9BB7D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CE9B043" w14:textId="77777777" w:rsidR="000702C6" w:rsidRPr="000702C6" w:rsidRDefault="000702C6" w:rsidP="00720A45">
      <w:pPr>
        <w:rPr>
          <w:b/>
          <w:bCs/>
          <w:color w:val="FF0000"/>
        </w:rPr>
      </w:pPr>
    </w:p>
    <w:p w14:paraId="5C1BFAC4" w14:textId="77777777" w:rsidR="00072314" w:rsidRDefault="00072314" w:rsidP="00072314">
      <w:pPr>
        <w:pStyle w:val="Heading6"/>
        <w:keepNext w:val="0"/>
        <w:tabs>
          <w:tab w:val="clear" w:pos="900"/>
          <w:tab w:val="left" w:pos="709"/>
        </w:tabs>
        <w:spacing w:before="240"/>
        <w:rPr>
          <w:lang w:val="en-GB"/>
        </w:rPr>
      </w:pPr>
      <w:r>
        <w:rPr>
          <w:lang w:val="en-GB"/>
        </w:rPr>
        <w:t>Inputs</w:t>
      </w:r>
    </w:p>
    <w:p w14:paraId="387017EE" w14:textId="77777777" w:rsidR="00647115"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p w14:paraId="3F52E06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9787CB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E54EDB1" w14:textId="77777777" w:rsidR="00072314" w:rsidRDefault="00072314" w:rsidP="00072314">
      <w:pPr>
        <w:pStyle w:val="Heading6"/>
        <w:keepNext w:val="0"/>
        <w:tabs>
          <w:tab w:val="clear" w:pos="900"/>
          <w:tab w:val="left" w:pos="709"/>
        </w:tabs>
        <w:spacing w:before="240"/>
      </w:pPr>
      <w:r>
        <w:t>Parameters</w:t>
      </w:r>
    </w:p>
    <w:p w14:paraId="2B2F732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661361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A6526E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Disable Activation of  ECG Module</w:t>
      </w:r>
    </w:p>
    <w:p w14:paraId="4591A91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010639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FC8A2D2"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F1B1069" w14:textId="77777777" w:rsidR="008C50D1" w:rsidRPr="005F3A49" w:rsidRDefault="008C50D1" w:rsidP="00702F62">
      <w:pPr>
        <w:pStyle w:val="Heading4"/>
        <w:keepNext w:val="0"/>
        <w:tabs>
          <w:tab w:val="clear" w:pos="900"/>
          <w:tab w:val="left" w:pos="709"/>
        </w:tabs>
        <w:spacing w:before="240"/>
      </w:pPr>
      <w:bookmarkStart w:id="351" w:name="_Toc103766595"/>
      <w:r w:rsidRPr="005F3A49">
        <w:rPr>
          <w:lang w:val="en-GB"/>
        </w:rPr>
        <w:t xml:space="preserve">Technology Function </w:t>
      </w:r>
      <w:r>
        <w:rPr>
          <w:noProof/>
        </w:rPr>
        <w:drawing>
          <wp:inline distT="0" distB="0" distL="0" distR="0" wp14:anchorId="57ECC610" wp14:editId="31772F4D">
            <wp:extent cx="203200" cy="203200"/>
            <wp:effectExtent l="0" t="0" r="0" b="0"/>
            <wp:docPr id="13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Disable Arming of Sentinel Monitoring</w:t>
      </w:r>
      <w:bookmarkEnd w:id="351"/>
    </w:p>
    <w:p w14:paraId="6C513D2A" w14:textId="77777777" w:rsidR="005F4E20" w:rsidRDefault="005F4E20" w:rsidP="00720A45">
      <w:pPr>
        <w:rPr>
          <w:highlight w:val="green"/>
        </w:rPr>
      </w:pPr>
    </w:p>
    <w:p w14:paraId="03A464A7" w14:textId="77777777" w:rsidR="009C3237" w:rsidRDefault="009C3237" w:rsidP="009C3237">
      <w:pPr>
        <w:pStyle w:val="BodyText"/>
      </w:pPr>
      <w:r w:rsidRPr="00F33853">
        <w:t>Disable sentinel arming</w:t>
      </w:r>
    </w:p>
    <w:p w14:paraId="54B61FD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9EFD497" w14:textId="77777777" w:rsidR="000702C6" w:rsidRPr="000702C6" w:rsidRDefault="000702C6" w:rsidP="00720A45">
      <w:pPr>
        <w:rPr>
          <w:b/>
          <w:bCs/>
          <w:color w:val="FF0000"/>
        </w:rPr>
      </w:pPr>
    </w:p>
    <w:p w14:paraId="30BB971F" w14:textId="77777777" w:rsidR="00072314" w:rsidRDefault="00072314" w:rsidP="00072314">
      <w:pPr>
        <w:pStyle w:val="Heading6"/>
        <w:keepNext w:val="0"/>
        <w:tabs>
          <w:tab w:val="clear" w:pos="900"/>
          <w:tab w:val="left" w:pos="709"/>
        </w:tabs>
        <w:spacing w:before="240"/>
        <w:rPr>
          <w:lang w:val="en-GB"/>
        </w:rPr>
      </w:pPr>
      <w:r>
        <w:rPr>
          <w:lang w:val="en-GB"/>
        </w:rPr>
        <w:t>Inputs</w:t>
      </w:r>
    </w:p>
    <w:p w14:paraId="27A15A2D"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40D48F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CB5E72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9729E76" w14:textId="77777777" w:rsidR="00072314" w:rsidRDefault="00072314" w:rsidP="00072314">
      <w:pPr>
        <w:pStyle w:val="Heading6"/>
        <w:keepNext w:val="0"/>
        <w:tabs>
          <w:tab w:val="clear" w:pos="900"/>
          <w:tab w:val="left" w:pos="709"/>
        </w:tabs>
        <w:spacing w:before="240"/>
      </w:pPr>
      <w:r>
        <w:t>Parameters</w:t>
      </w:r>
    </w:p>
    <w:p w14:paraId="2D35EB0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8868DC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CF9555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Disable Arming of Sentinel Monitoring</w:t>
      </w:r>
    </w:p>
    <w:p w14:paraId="744BF33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0BDCA6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C0A104F"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9206019"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52" w:name="_Toc103766596"/>
      <w:r>
        <w:rPr>
          <w:szCs w:val="20"/>
          <w:lang w:val="en-GB"/>
        </w:rPr>
        <w:t>ADAS Relay</w:t>
      </w:r>
      <w:bookmarkEnd w:id="352"/>
    </w:p>
    <w:p w14:paraId="0A1357CE" w14:textId="77777777" w:rsidR="00210E01" w:rsidRDefault="00210E01" w:rsidP="00210E01">
      <w:r>
        <w:t>ADAS Relay</w:t>
      </w:r>
    </w:p>
    <w:p w14:paraId="231C4092" w14:textId="77777777" w:rsidR="008C50D1" w:rsidRPr="005F3A49" w:rsidRDefault="008C50D1" w:rsidP="00702F62">
      <w:pPr>
        <w:pStyle w:val="Heading4"/>
        <w:keepNext w:val="0"/>
        <w:tabs>
          <w:tab w:val="clear" w:pos="900"/>
          <w:tab w:val="left" w:pos="709"/>
        </w:tabs>
        <w:spacing w:before="240"/>
      </w:pPr>
      <w:bookmarkStart w:id="353" w:name="_Toc103766597"/>
      <w:r w:rsidRPr="005F3A49">
        <w:rPr>
          <w:lang w:val="en-GB"/>
        </w:rPr>
        <w:t xml:space="preserve">Technology Function </w:t>
      </w:r>
      <w:r>
        <w:rPr>
          <w:noProof/>
        </w:rPr>
        <w:drawing>
          <wp:inline distT="0" distB="0" distL="0" distR="0" wp14:anchorId="445E6E7F" wp14:editId="75C1C996">
            <wp:extent cx="203200" cy="203200"/>
            <wp:effectExtent l="0" t="0" r="0" b="0"/>
            <wp:docPr id="13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Camera Stream</w:t>
      </w:r>
      <w:bookmarkEnd w:id="353"/>
    </w:p>
    <w:p w14:paraId="0DE5E680" w14:textId="77777777" w:rsidR="005F4E20" w:rsidRDefault="005F4E20" w:rsidP="00720A45">
      <w:pPr>
        <w:rPr>
          <w:highlight w:val="green"/>
        </w:rPr>
      </w:pPr>
    </w:p>
    <w:p w14:paraId="47C87E96" w14:textId="77777777" w:rsidR="009C3237" w:rsidRDefault="009C3237" w:rsidP="009C3237">
      <w:pPr>
        <w:pStyle w:val="BodyText"/>
      </w:pPr>
      <w:r w:rsidRPr="00F33853">
        <w:t>DAT to request the cameras to record</w:t>
      </w:r>
    </w:p>
    <w:p w14:paraId="71AD224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08B2D8" w14:textId="77777777" w:rsidR="000702C6" w:rsidRPr="000702C6" w:rsidRDefault="000702C6" w:rsidP="00720A45">
      <w:pPr>
        <w:rPr>
          <w:b/>
          <w:bCs/>
          <w:color w:val="FF0000"/>
        </w:rPr>
      </w:pPr>
    </w:p>
    <w:p w14:paraId="5AC1D305" w14:textId="77777777" w:rsidR="00072314" w:rsidRDefault="00072314" w:rsidP="00072314">
      <w:pPr>
        <w:pStyle w:val="Heading6"/>
        <w:keepNext w:val="0"/>
        <w:tabs>
          <w:tab w:val="clear" w:pos="900"/>
          <w:tab w:val="left" w:pos="709"/>
        </w:tabs>
        <w:spacing w:before="240"/>
        <w:rPr>
          <w:lang w:val="en-GB"/>
        </w:rPr>
      </w:pPr>
      <w:r>
        <w:rPr>
          <w:lang w:val="en-GB"/>
        </w:rPr>
        <w:t>Inputs</w:t>
      </w:r>
    </w:p>
    <w:p w14:paraId="58C95CC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F1175C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82E3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1B5F5A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E03AE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12B3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4327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052A7"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F8139"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3ED4D2A"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194457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9D3C9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2A468C" w14:textId="77777777" w:rsidR="000702C6" w:rsidRPr="00AE55BD" w:rsidRDefault="000702C6" w:rsidP="00767670">
            <w:pPr>
              <w:rPr>
                <w:rFonts w:cs="Arial"/>
                <w:color w:val="000000" w:themeColor="text1"/>
                <w:sz w:val="16"/>
                <w:szCs w:val="14"/>
              </w:rPr>
            </w:pPr>
            <w:r>
              <w:rPr>
                <w:noProof/>
              </w:rPr>
              <w:drawing>
                <wp:inline distT="0" distB="0" distL="0" distR="0" wp14:anchorId="265F7C53" wp14:editId="3831474E">
                  <wp:extent cx="203200" cy="203200"/>
                  <wp:effectExtent l="0" t="0" r="0" b="0"/>
                  <wp:docPr id="134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E12CA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7B84B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9F768F" w14:textId="77777777" w:rsidR="00EB1D44" w:rsidRDefault="00EB1D44"/>
        </w:tc>
      </w:tr>
      <w:tr w:rsidR="000702C6" w:rsidRPr="00B3499B" w14:paraId="0FD1284B"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3A7180" w14:textId="7912D975" w:rsidR="000702C6" w:rsidRPr="00B3499B" w:rsidRDefault="00B111A7" w:rsidP="00767670">
            <w:pPr>
              <w:rPr>
                <w:rFonts w:cs="Arial"/>
                <w:bCs/>
                <w:color w:val="808080" w:themeColor="background1" w:themeShade="80"/>
                <w:sz w:val="16"/>
                <w:szCs w:val="14"/>
              </w:rPr>
            </w:pPr>
            <w:hyperlink r:id="rId11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2111F8" w14:textId="52D3822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BB2D9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6037353" w14:textId="78FBAD52" w:rsidR="000702C6" w:rsidRPr="004A50B8" w:rsidRDefault="000702C6" w:rsidP="000702C6">
      <w:pPr>
        <w:pStyle w:val="Caption"/>
      </w:pPr>
      <w:bookmarkStart w:id="354" w:name="_Toc103766774"/>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67</w:t>
      </w:r>
      <w:r>
        <w:rPr>
          <w:noProof/>
        </w:rPr>
        <w:fldChar w:fldCharType="end"/>
      </w:r>
      <w:r w:rsidRPr="00702453">
        <w:t xml:space="preserve">: </w:t>
      </w:r>
      <w:r>
        <w:t>Input Signal mappings of Function</w:t>
      </w:r>
      <w:bookmarkEnd w:id="354"/>
      <w:r>
        <w:t xml:space="preserve"> </w:t>
      </w:r>
    </w:p>
    <w:p w14:paraId="2D6C2C3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E8230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D1FBA2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3909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0B692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5C30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7173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1891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6275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F9CC7" w14:textId="77777777" w:rsidR="000702C6" w:rsidRDefault="000702C6" w:rsidP="00767670">
            <w:pPr>
              <w:rPr>
                <w:rFonts w:cs="Arial"/>
                <w:b/>
                <w:bCs/>
                <w:color w:val="000000"/>
              </w:rPr>
            </w:pPr>
            <w:r>
              <w:rPr>
                <w:rFonts w:cs="Arial"/>
                <w:b/>
                <w:bCs/>
                <w:color w:val="000000"/>
              </w:rPr>
              <w:t>Connection</w:t>
            </w:r>
          </w:p>
          <w:p w14:paraId="660E6145"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6EC84EE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15503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B3BD0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5895C4B" wp14:editId="11A684BD">
                  <wp:extent cx="203200" cy="203200"/>
                  <wp:effectExtent l="0" t="0" r="0" b="0"/>
                  <wp:docPr id="135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SNT_DAT_Req_Cameras_via_LIN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6937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34671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62D669" w14:textId="77777777" w:rsidR="00EB1D44" w:rsidRDefault="00EB1D44"/>
        </w:tc>
      </w:tr>
      <w:tr w:rsidR="000702C6" w:rsidRPr="00B3499B" w14:paraId="62FEE21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874504" w14:textId="6D484DAC" w:rsidR="000702C6" w:rsidRPr="00B3499B" w:rsidRDefault="00B111A7" w:rsidP="00767670">
            <w:pPr>
              <w:rPr>
                <w:rFonts w:cs="Arial"/>
                <w:bCs/>
                <w:color w:val="808080" w:themeColor="background1" w:themeShade="80"/>
                <w:sz w:val="16"/>
                <w:szCs w:val="14"/>
              </w:rPr>
            </w:pPr>
            <w:hyperlink r:id="rId11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F6952" w14:textId="1014040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8317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735AB92" w14:textId="02A28585" w:rsidR="000702C6" w:rsidRPr="00C000B2" w:rsidRDefault="000702C6" w:rsidP="000702C6">
      <w:pPr>
        <w:jc w:val="center"/>
        <w:rPr>
          <w:b/>
          <w:noProof/>
        </w:rPr>
      </w:pPr>
      <w:bookmarkStart w:id="355" w:name="_Toc10376677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68</w:t>
      </w:r>
      <w:r w:rsidRPr="00C000B2">
        <w:rPr>
          <w:b/>
          <w:noProof/>
        </w:rPr>
        <w:fldChar w:fldCharType="end"/>
      </w:r>
      <w:r w:rsidRPr="00C000B2">
        <w:rPr>
          <w:b/>
          <w:noProof/>
        </w:rPr>
        <w:t>: Output Signal mappings of Function</w:t>
      </w:r>
      <w:bookmarkEnd w:id="355"/>
      <w:r w:rsidRPr="00C000B2">
        <w:rPr>
          <w:b/>
          <w:noProof/>
        </w:rPr>
        <w:t xml:space="preserve"> </w:t>
      </w:r>
    </w:p>
    <w:p w14:paraId="1103DC34" w14:textId="77777777" w:rsidR="00072314" w:rsidRDefault="00072314" w:rsidP="00072314">
      <w:pPr>
        <w:pStyle w:val="Heading6"/>
        <w:keepNext w:val="0"/>
        <w:tabs>
          <w:tab w:val="clear" w:pos="900"/>
          <w:tab w:val="left" w:pos="709"/>
        </w:tabs>
        <w:spacing w:before="240"/>
      </w:pPr>
      <w:r>
        <w:t>Parameters</w:t>
      </w:r>
    </w:p>
    <w:p w14:paraId="5C237A6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81B8E2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428FB4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Camera Stream</w:t>
      </w:r>
    </w:p>
    <w:p w14:paraId="233CCA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E3E006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A26401"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FE36C7A" w14:textId="77777777" w:rsidR="008C50D1" w:rsidRPr="005F3A49" w:rsidRDefault="008C50D1" w:rsidP="00702F62">
      <w:pPr>
        <w:pStyle w:val="Heading4"/>
        <w:keepNext w:val="0"/>
        <w:tabs>
          <w:tab w:val="clear" w:pos="900"/>
          <w:tab w:val="left" w:pos="709"/>
        </w:tabs>
        <w:spacing w:before="240"/>
      </w:pPr>
      <w:bookmarkStart w:id="356" w:name="_Toc103766598"/>
      <w:r w:rsidRPr="005F3A49">
        <w:rPr>
          <w:lang w:val="en-GB"/>
        </w:rPr>
        <w:t xml:space="preserve">Technology Function </w:t>
      </w:r>
      <w:r>
        <w:rPr>
          <w:noProof/>
        </w:rPr>
        <w:drawing>
          <wp:inline distT="0" distB="0" distL="0" distR="0" wp14:anchorId="3C3EF1D2" wp14:editId="55CFD0BE">
            <wp:extent cx="203200" cy="203200"/>
            <wp:effectExtent l="0" t="0" r="0" b="0"/>
            <wp:docPr id="13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IR Lighting</w:t>
      </w:r>
      <w:bookmarkEnd w:id="356"/>
    </w:p>
    <w:p w14:paraId="52C576A9" w14:textId="77777777" w:rsidR="005F4E20" w:rsidRDefault="005F4E20" w:rsidP="00720A45">
      <w:pPr>
        <w:rPr>
          <w:highlight w:val="green"/>
        </w:rPr>
      </w:pPr>
    </w:p>
    <w:p w14:paraId="7C66126C" w14:textId="77777777" w:rsidR="009C3237" w:rsidRDefault="009C3237" w:rsidP="009C3237">
      <w:pPr>
        <w:pStyle w:val="BodyText"/>
      </w:pPr>
      <w:r w:rsidRPr="00F33853">
        <w:t>The DAT/ADAS will request lighting of the cabin area to enable good image quality under low lux levels of lighting</w:t>
      </w:r>
    </w:p>
    <w:p w14:paraId="72DDC20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06A60A3" w14:textId="77777777" w:rsidR="000702C6" w:rsidRPr="000702C6" w:rsidRDefault="000702C6" w:rsidP="00720A45">
      <w:pPr>
        <w:rPr>
          <w:b/>
          <w:bCs/>
          <w:color w:val="FF0000"/>
        </w:rPr>
      </w:pPr>
    </w:p>
    <w:p w14:paraId="4C0A270E" w14:textId="77777777" w:rsidR="00072314" w:rsidRDefault="00072314" w:rsidP="00072314">
      <w:pPr>
        <w:pStyle w:val="Heading6"/>
        <w:keepNext w:val="0"/>
        <w:tabs>
          <w:tab w:val="clear" w:pos="900"/>
          <w:tab w:val="left" w:pos="709"/>
        </w:tabs>
        <w:spacing w:before="240"/>
        <w:rPr>
          <w:lang w:val="en-GB"/>
        </w:rPr>
      </w:pPr>
      <w:r>
        <w:rPr>
          <w:lang w:val="en-GB"/>
        </w:rPr>
        <w:t>Inputs</w:t>
      </w:r>
    </w:p>
    <w:p w14:paraId="3C8915C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96CEEE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48CD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6B9879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4D32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464F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2389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2CA8E"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19C8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ACEB319"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A27741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2BC7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53EAB4" w14:textId="77777777" w:rsidR="000702C6" w:rsidRPr="00AE55BD" w:rsidRDefault="000702C6" w:rsidP="00767670">
            <w:pPr>
              <w:rPr>
                <w:rFonts w:cs="Arial"/>
                <w:color w:val="000000" w:themeColor="text1"/>
                <w:sz w:val="16"/>
                <w:szCs w:val="14"/>
              </w:rPr>
            </w:pPr>
            <w:r>
              <w:rPr>
                <w:noProof/>
              </w:rPr>
              <w:drawing>
                <wp:inline distT="0" distB="0" distL="0" distR="0" wp14:anchorId="2087DF7E" wp14:editId="1795AFC8">
                  <wp:extent cx="203200" cy="203200"/>
                  <wp:effectExtent l="0" t="0" r="0" b="0"/>
                  <wp:docPr id="135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5FE95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86677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3B61E6" w14:textId="77777777" w:rsidR="00EB1D44" w:rsidRDefault="00EB1D44"/>
        </w:tc>
      </w:tr>
      <w:tr w:rsidR="000702C6" w:rsidRPr="00B3499B" w14:paraId="0582E7A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9D97C2" w14:textId="21CB163A" w:rsidR="000702C6" w:rsidRPr="00B3499B" w:rsidRDefault="00B111A7" w:rsidP="00767670">
            <w:pPr>
              <w:rPr>
                <w:rFonts w:cs="Arial"/>
                <w:bCs/>
                <w:color w:val="808080" w:themeColor="background1" w:themeShade="80"/>
                <w:sz w:val="16"/>
                <w:szCs w:val="14"/>
              </w:rPr>
            </w:pPr>
            <w:hyperlink r:id="rId12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D3BB8D" w14:textId="15137A4E"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EF468"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9FD385A" w14:textId="172A5A91" w:rsidR="000702C6" w:rsidRPr="004A50B8" w:rsidRDefault="000702C6" w:rsidP="000702C6">
      <w:pPr>
        <w:pStyle w:val="Caption"/>
      </w:pPr>
      <w:bookmarkStart w:id="357" w:name="_Toc103766776"/>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69</w:t>
      </w:r>
      <w:r>
        <w:rPr>
          <w:noProof/>
        </w:rPr>
        <w:fldChar w:fldCharType="end"/>
      </w:r>
      <w:r w:rsidRPr="00702453">
        <w:t xml:space="preserve">: </w:t>
      </w:r>
      <w:r>
        <w:t>Input Signal mappings of Function</w:t>
      </w:r>
      <w:bookmarkEnd w:id="357"/>
      <w:r>
        <w:t xml:space="preserve"> </w:t>
      </w:r>
    </w:p>
    <w:p w14:paraId="526789E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921EEA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CB4791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E76E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3E56DE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7881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D58B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217D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94A07"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9CDD9" w14:textId="77777777" w:rsidR="000702C6" w:rsidRDefault="000702C6" w:rsidP="00767670">
            <w:pPr>
              <w:rPr>
                <w:rFonts w:cs="Arial"/>
                <w:b/>
                <w:bCs/>
                <w:color w:val="000000"/>
              </w:rPr>
            </w:pPr>
            <w:r>
              <w:rPr>
                <w:rFonts w:cs="Arial"/>
                <w:b/>
                <w:bCs/>
                <w:color w:val="000000"/>
              </w:rPr>
              <w:t>Connection</w:t>
            </w:r>
          </w:p>
          <w:p w14:paraId="706AFFD4"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98F045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B6744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7086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4853850" wp14:editId="65CE38CA">
                  <wp:extent cx="203200" cy="203200"/>
                  <wp:effectExtent l="0" t="0" r="0" b="0"/>
                  <wp:docPr id="135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SNT_DAT_Req_Lights_via_LIN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2A3DF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992CA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53451C" w14:textId="77777777" w:rsidR="00EB1D44" w:rsidRDefault="00EB1D44"/>
        </w:tc>
      </w:tr>
      <w:tr w:rsidR="000702C6" w:rsidRPr="00B3499B" w14:paraId="38026AC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A7184F" w14:textId="1B9E4089" w:rsidR="000702C6" w:rsidRPr="00B3499B" w:rsidRDefault="00B111A7" w:rsidP="00767670">
            <w:pPr>
              <w:rPr>
                <w:rFonts w:cs="Arial"/>
                <w:bCs/>
                <w:color w:val="808080" w:themeColor="background1" w:themeShade="80"/>
                <w:sz w:val="16"/>
                <w:szCs w:val="14"/>
              </w:rPr>
            </w:pPr>
            <w:hyperlink r:id="rId12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5C7533" w14:textId="2D702BC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911F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FC60890" w14:textId="37EB97A1" w:rsidR="000702C6" w:rsidRPr="00C000B2" w:rsidRDefault="000702C6" w:rsidP="000702C6">
      <w:pPr>
        <w:jc w:val="center"/>
        <w:rPr>
          <w:b/>
          <w:noProof/>
        </w:rPr>
      </w:pPr>
      <w:bookmarkStart w:id="358" w:name="_Toc10376677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70</w:t>
      </w:r>
      <w:r w:rsidRPr="00C000B2">
        <w:rPr>
          <w:b/>
          <w:noProof/>
        </w:rPr>
        <w:fldChar w:fldCharType="end"/>
      </w:r>
      <w:r w:rsidRPr="00C000B2">
        <w:rPr>
          <w:b/>
          <w:noProof/>
        </w:rPr>
        <w:t>: Output Signal mappings of Function</w:t>
      </w:r>
      <w:bookmarkEnd w:id="358"/>
      <w:r w:rsidRPr="00C000B2">
        <w:rPr>
          <w:b/>
          <w:noProof/>
        </w:rPr>
        <w:t xml:space="preserve"> </w:t>
      </w:r>
    </w:p>
    <w:p w14:paraId="7B435AB8" w14:textId="77777777" w:rsidR="00072314" w:rsidRDefault="00072314" w:rsidP="00072314">
      <w:pPr>
        <w:pStyle w:val="Heading6"/>
        <w:keepNext w:val="0"/>
        <w:tabs>
          <w:tab w:val="clear" w:pos="900"/>
          <w:tab w:val="left" w:pos="709"/>
        </w:tabs>
        <w:spacing w:before="240"/>
      </w:pPr>
      <w:r>
        <w:t>Parameters</w:t>
      </w:r>
    </w:p>
    <w:p w14:paraId="61FC3FF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52E37E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9235E9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IR Lighting</w:t>
      </w:r>
    </w:p>
    <w:p w14:paraId="5CF110F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7239CA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C3EA2B8"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9F528B7"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59" w:name="_Toc103766599"/>
      <w:r>
        <w:rPr>
          <w:szCs w:val="20"/>
          <w:lang w:val="en-GB"/>
        </w:rPr>
        <w:t>TCU</w:t>
      </w:r>
      <w:bookmarkEnd w:id="359"/>
    </w:p>
    <w:p w14:paraId="3D27ACFA" w14:textId="77777777" w:rsidR="00210E01" w:rsidRDefault="00210E01" w:rsidP="00210E01">
      <w:r>
        <w:t>TCU</w:t>
      </w:r>
    </w:p>
    <w:p w14:paraId="3623CB03" w14:textId="77777777" w:rsidR="008C50D1" w:rsidRPr="005F3A49" w:rsidRDefault="008C50D1" w:rsidP="00702F62">
      <w:pPr>
        <w:pStyle w:val="Heading4"/>
        <w:keepNext w:val="0"/>
        <w:tabs>
          <w:tab w:val="clear" w:pos="900"/>
          <w:tab w:val="left" w:pos="709"/>
        </w:tabs>
        <w:spacing w:before="240"/>
      </w:pPr>
      <w:bookmarkStart w:id="360" w:name="_Toc103766600"/>
      <w:r w:rsidRPr="005F3A49">
        <w:rPr>
          <w:lang w:val="en-GB"/>
        </w:rPr>
        <w:t xml:space="preserve">Technology Function </w:t>
      </w:r>
      <w:r>
        <w:rPr>
          <w:noProof/>
        </w:rPr>
        <w:drawing>
          <wp:inline distT="0" distB="0" distL="0" distR="0" wp14:anchorId="33659485" wp14:editId="5AFF84D0">
            <wp:extent cx="203200" cy="203200"/>
            <wp:effectExtent l="0" t="0" r="0" b="0"/>
            <wp:docPr id="13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TCU Accelerometer Analysis</w:t>
      </w:r>
      <w:bookmarkEnd w:id="360"/>
    </w:p>
    <w:p w14:paraId="163003EA" w14:textId="77777777" w:rsidR="005F4E20" w:rsidRDefault="005F4E20" w:rsidP="00720A45">
      <w:pPr>
        <w:rPr>
          <w:highlight w:val="green"/>
        </w:rPr>
      </w:pPr>
    </w:p>
    <w:p w14:paraId="4B12E8F8" w14:textId="77777777" w:rsidR="009C3237" w:rsidRDefault="009C3237" w:rsidP="009C3237">
      <w:pPr>
        <w:pStyle w:val="BodyText"/>
      </w:pPr>
      <w:r w:rsidRPr="00F33853">
        <w:t>The TCU shall supply accelerometer data to detect vehicle collisions</w:t>
      </w:r>
    </w:p>
    <w:p w14:paraId="2F805E7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AB3E18D" w14:textId="77777777" w:rsidR="000702C6" w:rsidRPr="000702C6" w:rsidRDefault="000702C6" w:rsidP="00720A45">
      <w:pPr>
        <w:rPr>
          <w:b/>
          <w:bCs/>
          <w:color w:val="FF0000"/>
        </w:rPr>
      </w:pPr>
    </w:p>
    <w:p w14:paraId="11E0C986" w14:textId="77777777" w:rsidR="00072314" w:rsidRDefault="00072314" w:rsidP="00072314">
      <w:pPr>
        <w:pStyle w:val="Heading6"/>
        <w:keepNext w:val="0"/>
        <w:tabs>
          <w:tab w:val="clear" w:pos="900"/>
          <w:tab w:val="left" w:pos="709"/>
        </w:tabs>
        <w:spacing w:before="240"/>
        <w:rPr>
          <w:lang w:val="en-GB"/>
        </w:rPr>
      </w:pPr>
      <w:r>
        <w:rPr>
          <w:lang w:val="en-GB"/>
        </w:rPr>
        <w:t>Inputs</w:t>
      </w:r>
    </w:p>
    <w:p w14:paraId="779FD15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502534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F41F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C27BFB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2C87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1D4C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D863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2488B"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5B344"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740B2F70"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461A1B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F2BC3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2ADFF2" w14:textId="77777777" w:rsidR="000702C6" w:rsidRPr="00AE55BD" w:rsidRDefault="000702C6" w:rsidP="00767670">
            <w:pPr>
              <w:rPr>
                <w:rFonts w:cs="Arial"/>
                <w:color w:val="000000" w:themeColor="text1"/>
                <w:sz w:val="16"/>
                <w:szCs w:val="14"/>
              </w:rPr>
            </w:pPr>
            <w:r>
              <w:rPr>
                <w:noProof/>
              </w:rPr>
              <w:drawing>
                <wp:inline distT="0" distB="0" distL="0" distR="0" wp14:anchorId="1796F8E1" wp14:editId="15D696FF">
                  <wp:extent cx="203200" cy="203200"/>
                  <wp:effectExtent l="0" t="0" r="0" b="0"/>
                  <wp:docPr id="136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SNT_IntruderPhysicalInput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DE249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2DF730"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70D9D5" w14:textId="77777777" w:rsidR="00EB1D44" w:rsidRDefault="00EB1D44"/>
        </w:tc>
      </w:tr>
      <w:tr w:rsidR="000702C6" w:rsidRPr="00B3499B" w14:paraId="42E3EAD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859B16" w14:textId="66B7F53D" w:rsidR="000702C6" w:rsidRPr="00B3499B" w:rsidRDefault="00B111A7" w:rsidP="00767670">
            <w:pPr>
              <w:rPr>
                <w:rFonts w:cs="Arial"/>
                <w:bCs/>
                <w:color w:val="808080" w:themeColor="background1" w:themeShade="80"/>
                <w:sz w:val="16"/>
                <w:szCs w:val="14"/>
              </w:rPr>
            </w:pPr>
            <w:hyperlink r:id="rId12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B57E9" w14:textId="747A84C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8852F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CB439A5" w14:textId="0B80680E" w:rsidR="000702C6" w:rsidRPr="004A50B8" w:rsidRDefault="000702C6" w:rsidP="000702C6">
      <w:pPr>
        <w:pStyle w:val="Caption"/>
      </w:pPr>
      <w:bookmarkStart w:id="361" w:name="_Toc103766778"/>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71</w:t>
      </w:r>
      <w:r>
        <w:rPr>
          <w:noProof/>
        </w:rPr>
        <w:fldChar w:fldCharType="end"/>
      </w:r>
      <w:r w:rsidRPr="00702453">
        <w:t xml:space="preserve">: </w:t>
      </w:r>
      <w:r>
        <w:t>Input Signal mappings of Function</w:t>
      </w:r>
      <w:bookmarkEnd w:id="361"/>
      <w:r>
        <w:t xml:space="preserve"> </w:t>
      </w:r>
    </w:p>
    <w:p w14:paraId="69143C5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85BC7C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5CAE5D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CB00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42E588C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08AB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6D3C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6EA0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C2677"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C97F8" w14:textId="77777777" w:rsidR="000702C6" w:rsidRDefault="000702C6" w:rsidP="00767670">
            <w:pPr>
              <w:rPr>
                <w:rFonts w:cs="Arial"/>
                <w:b/>
                <w:bCs/>
                <w:color w:val="000000"/>
              </w:rPr>
            </w:pPr>
            <w:r>
              <w:rPr>
                <w:rFonts w:cs="Arial"/>
                <w:b/>
                <w:bCs/>
                <w:color w:val="000000"/>
              </w:rPr>
              <w:t>Connection</w:t>
            </w:r>
          </w:p>
          <w:p w14:paraId="0CEEDEC9"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F533E5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BC35B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66ADD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46B8482" wp14:editId="0BC76132">
                  <wp:extent cx="203200" cy="203200"/>
                  <wp:effectExtent l="0" t="0" r="0" b="0"/>
                  <wp:docPr id="136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SNT_TCUAccelEventDetected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28CA3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E3163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D75135" w14:textId="77777777" w:rsidR="00EB1D44" w:rsidRDefault="00EB1D44"/>
        </w:tc>
      </w:tr>
      <w:tr w:rsidR="000702C6" w:rsidRPr="00B3499B" w14:paraId="34B94F6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A57A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51A4A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AE87934" wp14:editId="437EA904">
                  <wp:extent cx="203200" cy="203200"/>
                  <wp:effectExtent l="0" t="0" r="0" b="0"/>
                  <wp:docPr id="136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SNT_TCUAccelEventDetected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2614E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FC95E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103476" w14:textId="77777777" w:rsidR="00EB1D44" w:rsidRDefault="00EB1D44"/>
        </w:tc>
      </w:tr>
      <w:tr w:rsidR="000702C6" w:rsidRPr="00B3499B" w14:paraId="0FE9F03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283FFE" w14:textId="1E0107DA" w:rsidR="000702C6" w:rsidRPr="00B3499B" w:rsidRDefault="00B111A7" w:rsidP="00767670">
            <w:pPr>
              <w:rPr>
                <w:rFonts w:cs="Arial"/>
                <w:bCs/>
                <w:color w:val="808080" w:themeColor="background1" w:themeShade="80"/>
                <w:sz w:val="16"/>
                <w:szCs w:val="14"/>
              </w:rPr>
            </w:pPr>
            <w:hyperlink r:id="rId12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BCCBD" w14:textId="0EA65284"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5A43D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CB05428" w14:textId="6655AF9C" w:rsidR="000702C6" w:rsidRPr="00C000B2" w:rsidRDefault="000702C6" w:rsidP="000702C6">
      <w:pPr>
        <w:jc w:val="center"/>
        <w:rPr>
          <w:b/>
          <w:noProof/>
        </w:rPr>
      </w:pPr>
      <w:bookmarkStart w:id="362" w:name="_Toc10376677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72</w:t>
      </w:r>
      <w:r w:rsidRPr="00C000B2">
        <w:rPr>
          <w:b/>
          <w:noProof/>
        </w:rPr>
        <w:fldChar w:fldCharType="end"/>
      </w:r>
      <w:r w:rsidRPr="00C000B2">
        <w:rPr>
          <w:b/>
          <w:noProof/>
        </w:rPr>
        <w:t>: Output Signal mappings of Function</w:t>
      </w:r>
      <w:bookmarkEnd w:id="362"/>
      <w:r w:rsidRPr="00C000B2">
        <w:rPr>
          <w:b/>
          <w:noProof/>
        </w:rPr>
        <w:t xml:space="preserve"> </w:t>
      </w:r>
    </w:p>
    <w:p w14:paraId="33993988" w14:textId="77777777" w:rsidR="00072314" w:rsidRDefault="00072314" w:rsidP="00072314">
      <w:pPr>
        <w:pStyle w:val="Heading6"/>
        <w:keepNext w:val="0"/>
        <w:tabs>
          <w:tab w:val="clear" w:pos="900"/>
          <w:tab w:val="left" w:pos="709"/>
        </w:tabs>
        <w:spacing w:before="240"/>
      </w:pPr>
      <w:r>
        <w:t>Parameters</w:t>
      </w:r>
    </w:p>
    <w:p w14:paraId="1840D65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A6ADF4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05932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TCU Accelerometer Analysis</w:t>
      </w:r>
    </w:p>
    <w:p w14:paraId="0DEBBEA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7FEB57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8435B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80CF8F4" w14:textId="77777777" w:rsidR="008C50D1" w:rsidRPr="005F3A49" w:rsidRDefault="008C50D1" w:rsidP="00702F62">
      <w:pPr>
        <w:pStyle w:val="Heading4"/>
        <w:keepNext w:val="0"/>
        <w:tabs>
          <w:tab w:val="clear" w:pos="900"/>
          <w:tab w:val="left" w:pos="709"/>
        </w:tabs>
        <w:spacing w:before="240"/>
      </w:pPr>
      <w:bookmarkStart w:id="363" w:name="_Toc103766601"/>
      <w:r w:rsidRPr="005F3A49">
        <w:rPr>
          <w:lang w:val="en-GB"/>
        </w:rPr>
        <w:t xml:space="preserve">Technology Function </w:t>
      </w:r>
      <w:r>
        <w:rPr>
          <w:noProof/>
        </w:rPr>
        <w:drawing>
          <wp:inline distT="0" distB="0" distL="0" distR="0" wp14:anchorId="6D26D24C" wp14:editId="055E9145">
            <wp:extent cx="203200" cy="203200"/>
            <wp:effectExtent l="0" t="0" r="0" b="0"/>
            <wp:docPr id="13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Assess Connectivity Quality</w:t>
      </w:r>
      <w:bookmarkEnd w:id="363"/>
    </w:p>
    <w:p w14:paraId="24B79C42" w14:textId="77777777" w:rsidR="005F4E20" w:rsidRDefault="005F4E20" w:rsidP="00720A45">
      <w:pPr>
        <w:rPr>
          <w:highlight w:val="green"/>
        </w:rPr>
      </w:pPr>
    </w:p>
    <w:p w14:paraId="32F24DF2" w14:textId="77777777" w:rsidR="009C3237" w:rsidRDefault="009C3237" w:rsidP="009C3237">
      <w:pPr>
        <w:pStyle w:val="BodyText"/>
      </w:pPr>
      <w:r w:rsidRPr="00F33853">
        <w:t>Access the quality of the internet connectivity between the vehicle and the cloud.  If the connectivity is poor, then streaming of data to the cloud will be disabled and a warning sent to the driver of the vehicle.</w:t>
      </w:r>
    </w:p>
    <w:p w14:paraId="14A4F8B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7E60FA6" w14:textId="77777777" w:rsidR="000702C6" w:rsidRPr="000702C6" w:rsidRDefault="000702C6" w:rsidP="00720A45">
      <w:pPr>
        <w:rPr>
          <w:b/>
          <w:bCs/>
          <w:color w:val="FF0000"/>
        </w:rPr>
      </w:pPr>
    </w:p>
    <w:p w14:paraId="6FF30940" w14:textId="77777777" w:rsidR="00072314" w:rsidRDefault="00072314" w:rsidP="00072314">
      <w:pPr>
        <w:pStyle w:val="Heading6"/>
        <w:keepNext w:val="0"/>
        <w:tabs>
          <w:tab w:val="clear" w:pos="900"/>
          <w:tab w:val="left" w:pos="709"/>
        </w:tabs>
        <w:spacing w:before="240"/>
        <w:rPr>
          <w:lang w:val="en-GB"/>
        </w:rPr>
      </w:pPr>
      <w:r>
        <w:rPr>
          <w:lang w:val="en-GB"/>
        </w:rPr>
        <w:t>Inputs</w:t>
      </w:r>
    </w:p>
    <w:p w14:paraId="59B6D40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5F22E5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6E9D41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6BF0C4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97D0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26CB17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6CE3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3012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127B1"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C6CF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C49DF" w14:textId="77777777" w:rsidR="000702C6" w:rsidRDefault="000702C6" w:rsidP="00767670">
            <w:pPr>
              <w:rPr>
                <w:rFonts w:cs="Arial"/>
                <w:b/>
                <w:bCs/>
                <w:color w:val="000000"/>
              </w:rPr>
            </w:pPr>
            <w:r>
              <w:rPr>
                <w:rFonts w:cs="Arial"/>
                <w:b/>
                <w:bCs/>
                <w:color w:val="000000"/>
              </w:rPr>
              <w:t>Connection</w:t>
            </w:r>
          </w:p>
          <w:p w14:paraId="0A2AAE4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4346E9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0C34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B0323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7F7A7A9" wp14:editId="12E7BC97">
                  <wp:extent cx="203200" cy="203200"/>
                  <wp:effectExtent l="0" t="0" r="0" b="0"/>
                  <wp:docPr id="136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SNT_Signal_at_Park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8437E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60BE42"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6FA5B3" w14:textId="77777777" w:rsidR="00EB1D44" w:rsidRDefault="00EB1D44"/>
        </w:tc>
      </w:tr>
      <w:tr w:rsidR="000702C6" w:rsidRPr="00B3499B" w14:paraId="2F2068D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8350EC" w14:textId="1D50D9BA" w:rsidR="000702C6" w:rsidRPr="00B3499B" w:rsidRDefault="00B111A7" w:rsidP="00767670">
            <w:pPr>
              <w:rPr>
                <w:rFonts w:cs="Arial"/>
                <w:bCs/>
                <w:color w:val="808080" w:themeColor="background1" w:themeShade="80"/>
                <w:sz w:val="16"/>
                <w:szCs w:val="14"/>
              </w:rPr>
            </w:pPr>
            <w:hyperlink r:id="rId12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C4652C" w14:textId="085B5E5B"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6A112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9630D80" w14:textId="7F685420" w:rsidR="000702C6" w:rsidRPr="00C000B2" w:rsidRDefault="000702C6" w:rsidP="000702C6">
      <w:pPr>
        <w:jc w:val="center"/>
        <w:rPr>
          <w:b/>
          <w:noProof/>
        </w:rPr>
      </w:pPr>
      <w:bookmarkStart w:id="364" w:name="_Toc10376678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73</w:t>
      </w:r>
      <w:r w:rsidRPr="00C000B2">
        <w:rPr>
          <w:b/>
          <w:noProof/>
        </w:rPr>
        <w:fldChar w:fldCharType="end"/>
      </w:r>
      <w:r w:rsidRPr="00C000B2">
        <w:rPr>
          <w:b/>
          <w:noProof/>
        </w:rPr>
        <w:t>: Output Signal mappings of Function</w:t>
      </w:r>
      <w:bookmarkEnd w:id="364"/>
      <w:r w:rsidRPr="00C000B2">
        <w:rPr>
          <w:b/>
          <w:noProof/>
        </w:rPr>
        <w:t xml:space="preserve"> </w:t>
      </w:r>
    </w:p>
    <w:p w14:paraId="3809919C" w14:textId="77777777" w:rsidR="00072314" w:rsidRDefault="00072314" w:rsidP="00072314">
      <w:pPr>
        <w:pStyle w:val="Heading6"/>
        <w:keepNext w:val="0"/>
        <w:tabs>
          <w:tab w:val="clear" w:pos="900"/>
          <w:tab w:val="left" w:pos="709"/>
        </w:tabs>
        <w:spacing w:before="240"/>
      </w:pPr>
      <w:r>
        <w:t>Parameters</w:t>
      </w:r>
    </w:p>
    <w:p w14:paraId="6223EAA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6EE18D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73B692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Assess Connectivity Quality</w:t>
      </w:r>
    </w:p>
    <w:p w14:paraId="4D3D41A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20D5B2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56E775B" w14:textId="77777777" w:rsidR="00D8599B" w:rsidRPr="00355330" w:rsidRDefault="00D8599B" w:rsidP="00D8599B">
      <w:pPr>
        <w:rPr>
          <w:rFonts w:cs="Arial"/>
        </w:rPr>
      </w:pPr>
      <w:r>
        <w:rPr>
          <w:rFonts w:cs="Arial"/>
          <w:color w:val="FF0000"/>
        </w:rPr>
        <w:lastRenderedPageBreak/>
        <w:t>No Requirements with Status “Approved” or “Ready for Review” satisfied by this function.</w:t>
      </w:r>
    </w:p>
    <w:p w14:paraId="49E59A87"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65" w:name="_Toc103766602"/>
      <w:r>
        <w:rPr>
          <w:szCs w:val="20"/>
          <w:lang w:val="en-GB"/>
        </w:rPr>
        <w:t>iPDB</w:t>
      </w:r>
      <w:bookmarkEnd w:id="365"/>
    </w:p>
    <w:p w14:paraId="0865F6ED" w14:textId="77777777" w:rsidR="00210E01" w:rsidRDefault="00210E01" w:rsidP="00210E01">
      <w:r>
        <w:t>iPDB</w:t>
      </w:r>
    </w:p>
    <w:p w14:paraId="4ABE9952" w14:textId="77777777" w:rsidR="008C50D1" w:rsidRPr="005F3A49" w:rsidRDefault="008C50D1" w:rsidP="00702F62">
      <w:pPr>
        <w:pStyle w:val="Heading4"/>
        <w:keepNext w:val="0"/>
        <w:tabs>
          <w:tab w:val="clear" w:pos="900"/>
          <w:tab w:val="left" w:pos="709"/>
        </w:tabs>
        <w:spacing w:before="240"/>
      </w:pPr>
      <w:bookmarkStart w:id="366" w:name="_Toc103766603"/>
      <w:r w:rsidRPr="005F3A49">
        <w:rPr>
          <w:lang w:val="en-GB"/>
        </w:rPr>
        <w:t xml:space="preserve">Technology Function </w:t>
      </w:r>
      <w:r>
        <w:rPr>
          <w:noProof/>
        </w:rPr>
        <w:drawing>
          <wp:inline distT="0" distB="0" distL="0" distR="0" wp14:anchorId="5F3A9730" wp14:editId="65C6FE54">
            <wp:extent cx="203200" cy="203200"/>
            <wp:effectExtent l="0" t="0" r="0" b="0"/>
            <wp:docPr id="137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PDB to Provide Power to ADAS/DAT</w:t>
      </w:r>
      <w:bookmarkEnd w:id="366"/>
      <w:r w:rsidRPr="005F3A49">
        <w:rPr>
          <w:lang w:val="en-GB"/>
        </w:rPr>
        <w:t xml:space="preserve"> </w:t>
      </w:r>
    </w:p>
    <w:p w14:paraId="0D0CB39C" w14:textId="77777777" w:rsidR="005F4E20" w:rsidRDefault="005F4E20" w:rsidP="00720A45">
      <w:pPr>
        <w:rPr>
          <w:highlight w:val="green"/>
        </w:rPr>
      </w:pPr>
    </w:p>
    <w:p w14:paraId="3B5332D3" w14:textId="77777777" w:rsidR="009C3237" w:rsidRDefault="009C3237" w:rsidP="009C3237">
      <w:pPr>
        <w:pStyle w:val="BodyText"/>
      </w:pPr>
      <w:r w:rsidRPr="00F33853">
        <w:t>ADAS/DAT required power for cameras/lights/processing</w:t>
      </w:r>
    </w:p>
    <w:p w14:paraId="01D1A99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364A128" w14:textId="77777777" w:rsidR="000702C6" w:rsidRPr="000702C6" w:rsidRDefault="000702C6" w:rsidP="00720A45">
      <w:pPr>
        <w:rPr>
          <w:b/>
          <w:bCs/>
          <w:color w:val="FF0000"/>
        </w:rPr>
      </w:pPr>
    </w:p>
    <w:p w14:paraId="2687736C" w14:textId="77777777" w:rsidR="00072314" w:rsidRDefault="00072314" w:rsidP="00072314">
      <w:pPr>
        <w:pStyle w:val="Heading6"/>
        <w:keepNext w:val="0"/>
        <w:tabs>
          <w:tab w:val="clear" w:pos="900"/>
          <w:tab w:val="left" w:pos="709"/>
        </w:tabs>
        <w:spacing w:before="240"/>
        <w:rPr>
          <w:lang w:val="en-GB"/>
        </w:rPr>
      </w:pPr>
      <w:r>
        <w:rPr>
          <w:lang w:val="en-GB"/>
        </w:rPr>
        <w:t>Inputs</w:t>
      </w:r>
    </w:p>
    <w:p w14:paraId="3563B25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CBD0DE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BCBBC3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1FFC37A" w14:textId="77777777" w:rsidR="00072314" w:rsidRDefault="00072314" w:rsidP="00072314">
      <w:pPr>
        <w:pStyle w:val="Heading6"/>
        <w:keepNext w:val="0"/>
        <w:tabs>
          <w:tab w:val="clear" w:pos="900"/>
          <w:tab w:val="left" w:pos="709"/>
        </w:tabs>
        <w:spacing w:before="240"/>
      </w:pPr>
      <w:r>
        <w:t>Parameters</w:t>
      </w:r>
    </w:p>
    <w:p w14:paraId="6BFAD5B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0E5C8B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A52CCD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PDB to Provide Power to ADAS/DAT </w:t>
      </w:r>
    </w:p>
    <w:p w14:paraId="3589D15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331B48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4E76D6C"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D5D7B90"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67" w:name="_Toc103766604"/>
      <w:r>
        <w:rPr>
          <w:szCs w:val="20"/>
          <w:lang w:val="en-GB"/>
        </w:rPr>
        <w:t>Door System-All Ajar status</w:t>
      </w:r>
      <w:bookmarkEnd w:id="367"/>
    </w:p>
    <w:p w14:paraId="665A1E0C" w14:textId="77777777" w:rsidR="00210E01" w:rsidRDefault="00210E01" w:rsidP="00210E01">
      <w:r>
        <w:t>Door System-All Ajar status</w:t>
      </w:r>
    </w:p>
    <w:p w14:paraId="2A3FB14A" w14:textId="77777777" w:rsidR="008C50D1" w:rsidRPr="005F3A49" w:rsidRDefault="008C50D1" w:rsidP="00702F62">
      <w:pPr>
        <w:pStyle w:val="Heading4"/>
        <w:keepNext w:val="0"/>
        <w:tabs>
          <w:tab w:val="clear" w:pos="900"/>
          <w:tab w:val="left" w:pos="709"/>
        </w:tabs>
        <w:spacing w:before="240"/>
      </w:pPr>
      <w:bookmarkStart w:id="368" w:name="_Toc103766605"/>
      <w:r w:rsidRPr="005F3A49">
        <w:rPr>
          <w:lang w:val="en-GB"/>
        </w:rPr>
        <w:t xml:space="preserve">Technology Function </w:t>
      </w:r>
      <w:r>
        <w:rPr>
          <w:noProof/>
        </w:rPr>
        <w:drawing>
          <wp:inline distT="0" distB="0" distL="0" distR="0" wp14:anchorId="1E17B9F4" wp14:editId="0F458C87">
            <wp:extent cx="203200" cy="203200"/>
            <wp:effectExtent l="0" t="0" r="0" b="0"/>
            <wp:docPr id="13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Create and Send Closure Ajar Signal</w:t>
      </w:r>
      <w:bookmarkEnd w:id="368"/>
    </w:p>
    <w:p w14:paraId="6881322E" w14:textId="77777777" w:rsidR="005F4E20" w:rsidRDefault="005F4E20" w:rsidP="00720A45">
      <w:pPr>
        <w:rPr>
          <w:highlight w:val="green"/>
        </w:rPr>
      </w:pPr>
    </w:p>
    <w:p w14:paraId="3F6F07CC" w14:textId="77777777" w:rsidR="009C3237" w:rsidRDefault="009C3237" w:rsidP="009C3237">
      <w:pPr>
        <w:pStyle w:val="BodyText"/>
      </w:pPr>
      <w:r w:rsidRPr="00F33853">
        <w:t>When the perimeter alarm is active the closure ajar signal should be detetected and sent to the BCM</w:t>
      </w:r>
    </w:p>
    <w:p w14:paraId="218AE4F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87EB8FC" w14:textId="77777777" w:rsidR="000702C6" w:rsidRPr="000702C6" w:rsidRDefault="000702C6" w:rsidP="00720A45">
      <w:pPr>
        <w:rPr>
          <w:b/>
          <w:bCs/>
          <w:color w:val="FF0000"/>
        </w:rPr>
      </w:pPr>
    </w:p>
    <w:p w14:paraId="608B92E8" w14:textId="77777777" w:rsidR="00072314" w:rsidRDefault="00072314" w:rsidP="00072314">
      <w:pPr>
        <w:pStyle w:val="Heading6"/>
        <w:keepNext w:val="0"/>
        <w:tabs>
          <w:tab w:val="clear" w:pos="900"/>
          <w:tab w:val="left" w:pos="709"/>
        </w:tabs>
        <w:spacing w:before="240"/>
        <w:rPr>
          <w:lang w:val="en-GB"/>
        </w:rPr>
      </w:pPr>
      <w:r>
        <w:rPr>
          <w:lang w:val="en-GB"/>
        </w:rPr>
        <w:t>Inputs</w:t>
      </w:r>
    </w:p>
    <w:p w14:paraId="658FB5A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539C78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4A84E6D"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7D570E7" w14:textId="77777777" w:rsidR="00072314" w:rsidRDefault="00072314" w:rsidP="00072314">
      <w:pPr>
        <w:pStyle w:val="Heading6"/>
        <w:keepNext w:val="0"/>
        <w:tabs>
          <w:tab w:val="clear" w:pos="900"/>
          <w:tab w:val="left" w:pos="709"/>
        </w:tabs>
        <w:spacing w:before="240"/>
      </w:pPr>
      <w:r>
        <w:t>Parameters</w:t>
      </w:r>
    </w:p>
    <w:p w14:paraId="02594ECC" w14:textId="77777777" w:rsidR="008368A6" w:rsidRPr="008C50D1" w:rsidRDefault="008368A6" w:rsidP="008368A6">
      <w:pPr>
        <w:pStyle w:val="BodyText"/>
        <w:rPr>
          <w:color w:val="BFBFBF" w:themeColor="background1" w:themeShade="BF"/>
        </w:rPr>
      </w:pPr>
      <w:r w:rsidRPr="00077687">
        <w:rPr>
          <w:color w:val="BFBFBF" w:themeColor="background1" w:themeShade="BF"/>
        </w:rPr>
        <w:lastRenderedPageBreak/>
        <w:t xml:space="preserve">(No </w:t>
      </w:r>
      <w:r w:rsidR="001E6D52">
        <w:rPr>
          <w:color w:val="BFBFBF" w:themeColor="background1" w:themeShade="BF"/>
        </w:rPr>
        <w:t>parameters</w:t>
      </w:r>
      <w:r w:rsidRPr="00077687">
        <w:rPr>
          <w:color w:val="BFBFBF" w:themeColor="background1" w:themeShade="BF"/>
        </w:rPr>
        <w:t xml:space="preserve"> have been defined)</w:t>
      </w:r>
    </w:p>
    <w:p w14:paraId="3730ABC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13A7F3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Create and Send Closure Ajar Signal</w:t>
      </w:r>
    </w:p>
    <w:p w14:paraId="1C2FE30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425999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183624B"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85EC911"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69" w:name="_Toc103766606"/>
      <w:r>
        <w:rPr>
          <w:szCs w:val="20"/>
          <w:lang w:val="en-GB"/>
        </w:rPr>
        <w:t>Cabin Interior Camera_analog</w:t>
      </w:r>
      <w:bookmarkEnd w:id="369"/>
    </w:p>
    <w:p w14:paraId="37544148" w14:textId="77777777" w:rsidR="00210E01" w:rsidRDefault="00210E01" w:rsidP="00210E01">
      <w:r>
        <w:t>Cabin Interior Camera_analog</w:t>
      </w:r>
    </w:p>
    <w:p w14:paraId="36593229" w14:textId="0F0EF1F4" w:rsidR="008C50D1" w:rsidRPr="005F3A49" w:rsidRDefault="008C50D1" w:rsidP="00702F62">
      <w:pPr>
        <w:pStyle w:val="Heading4"/>
        <w:keepNext w:val="0"/>
        <w:tabs>
          <w:tab w:val="clear" w:pos="900"/>
          <w:tab w:val="left" w:pos="709"/>
        </w:tabs>
        <w:spacing w:before="240"/>
      </w:pPr>
      <w:bookmarkStart w:id="370" w:name="_Toc103766607"/>
      <w:r w:rsidRPr="005F3A49">
        <w:rPr>
          <w:lang w:val="en-GB"/>
        </w:rPr>
        <w:t xml:space="preserve">Technology Function </w:t>
      </w:r>
      <w:r>
        <w:rPr>
          <w:noProof/>
        </w:rPr>
        <w:drawing>
          <wp:inline distT="0" distB="0" distL="0" distR="0" wp14:anchorId="7A2CC412" wp14:editId="226AED1D">
            <wp:extent cx="203200" cy="203200"/>
            <wp:effectExtent l="0" t="0" r="0" b="0"/>
            <wp:docPr id="137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Distortion Correction </w:t>
      </w:r>
      <w:r w:rsidR="003C4093">
        <w:rPr>
          <w:lang w:val="en-GB"/>
        </w:rPr>
        <w:t>–</w:t>
      </w:r>
      <w:r w:rsidRPr="005F3A49">
        <w:rPr>
          <w:lang w:val="en-GB"/>
        </w:rPr>
        <w:t xml:space="preserve"> Dewarping for Internal (Analogue Output) Cameras: Cabin</w:t>
      </w:r>
      <w:bookmarkEnd w:id="370"/>
    </w:p>
    <w:p w14:paraId="16E621EB" w14:textId="77777777" w:rsidR="005F4E20" w:rsidRDefault="005F4E20" w:rsidP="00720A45">
      <w:pPr>
        <w:rPr>
          <w:highlight w:val="green"/>
        </w:rPr>
      </w:pPr>
    </w:p>
    <w:p w14:paraId="15AFF1BE" w14:textId="77777777" w:rsidR="009C3237" w:rsidRDefault="009C3237" w:rsidP="009C3237">
      <w:pPr>
        <w:pStyle w:val="BodyText"/>
      </w:pPr>
      <w:r w:rsidRPr="00F33853">
        <w:t>To remove distortion from the very wide angle lens required for use inside the vehicle.</w:t>
      </w:r>
    </w:p>
    <w:p w14:paraId="19D9B06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F5264D2" w14:textId="77777777" w:rsidR="000702C6" w:rsidRPr="000702C6" w:rsidRDefault="000702C6" w:rsidP="00720A45">
      <w:pPr>
        <w:rPr>
          <w:b/>
          <w:bCs/>
          <w:color w:val="FF0000"/>
        </w:rPr>
      </w:pPr>
    </w:p>
    <w:p w14:paraId="26F2A59B" w14:textId="77777777" w:rsidR="00072314" w:rsidRDefault="00072314" w:rsidP="00072314">
      <w:pPr>
        <w:pStyle w:val="Heading6"/>
        <w:keepNext w:val="0"/>
        <w:tabs>
          <w:tab w:val="clear" w:pos="900"/>
          <w:tab w:val="left" w:pos="709"/>
        </w:tabs>
        <w:spacing w:before="240"/>
        <w:rPr>
          <w:lang w:val="en-GB"/>
        </w:rPr>
      </w:pPr>
      <w:r>
        <w:rPr>
          <w:lang w:val="en-GB"/>
        </w:rPr>
        <w:t>Inputs</w:t>
      </w:r>
    </w:p>
    <w:p w14:paraId="45C7F29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CD110D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1748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8A3F2B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F530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2293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3D06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E42C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58E5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BF2473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047BF5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3EEA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06C2F9" w14:textId="77777777" w:rsidR="000702C6" w:rsidRPr="00AE55BD" w:rsidRDefault="000702C6" w:rsidP="00767670">
            <w:pPr>
              <w:rPr>
                <w:rFonts w:cs="Arial"/>
                <w:color w:val="000000" w:themeColor="text1"/>
                <w:sz w:val="16"/>
                <w:szCs w:val="14"/>
              </w:rPr>
            </w:pPr>
            <w:r>
              <w:rPr>
                <w:noProof/>
              </w:rPr>
              <w:drawing>
                <wp:inline distT="0" distB="0" distL="0" distR="0" wp14:anchorId="7B172DB3" wp14:editId="434126C3">
                  <wp:extent cx="203200" cy="203200"/>
                  <wp:effectExtent l="0" t="0" r="0" b="0"/>
                  <wp:docPr id="137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SNT_InternalCamera1Output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72A98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DF003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189CE4" w14:textId="77777777" w:rsidR="00EB1D44" w:rsidRDefault="00EB1D44"/>
        </w:tc>
      </w:tr>
      <w:tr w:rsidR="000702C6" w:rsidRPr="00B3499B" w14:paraId="58F81B7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84C871" w14:textId="41780656" w:rsidR="000702C6" w:rsidRPr="00B3499B" w:rsidRDefault="00B111A7" w:rsidP="00767670">
            <w:pPr>
              <w:rPr>
                <w:rFonts w:cs="Arial"/>
                <w:bCs/>
                <w:color w:val="808080" w:themeColor="background1" w:themeShade="80"/>
                <w:sz w:val="16"/>
                <w:szCs w:val="14"/>
              </w:rPr>
            </w:pPr>
            <w:hyperlink r:id="rId12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0A94B5" w14:textId="4D99C1D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F7AEC2"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4143BADE" w14:textId="7558B50B" w:rsidR="000702C6" w:rsidRPr="004A50B8" w:rsidRDefault="000702C6" w:rsidP="000702C6">
      <w:pPr>
        <w:pStyle w:val="Caption"/>
      </w:pPr>
      <w:bookmarkStart w:id="371" w:name="_Toc103766781"/>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74</w:t>
      </w:r>
      <w:r>
        <w:rPr>
          <w:noProof/>
        </w:rPr>
        <w:fldChar w:fldCharType="end"/>
      </w:r>
      <w:r w:rsidRPr="00702453">
        <w:t xml:space="preserve">: </w:t>
      </w:r>
      <w:r>
        <w:t>Input Signal mappings of Function</w:t>
      </w:r>
      <w:bookmarkEnd w:id="371"/>
      <w:r>
        <w:t xml:space="preserve"> </w:t>
      </w:r>
    </w:p>
    <w:p w14:paraId="5E64A76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677ACB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BFB6D8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A5B3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456F031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4E41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F850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001C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07EF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D39D80" w14:textId="77777777" w:rsidR="000702C6" w:rsidRDefault="000702C6" w:rsidP="00767670">
            <w:pPr>
              <w:rPr>
                <w:rFonts w:cs="Arial"/>
                <w:b/>
                <w:bCs/>
                <w:color w:val="000000"/>
              </w:rPr>
            </w:pPr>
            <w:r>
              <w:rPr>
                <w:rFonts w:cs="Arial"/>
                <w:b/>
                <w:bCs/>
                <w:color w:val="000000"/>
              </w:rPr>
              <w:t>Connection</w:t>
            </w:r>
          </w:p>
          <w:p w14:paraId="634E145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6BA4777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D6F0C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E1126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578CEB2" wp14:editId="769E63EB">
                  <wp:extent cx="203200" cy="203200"/>
                  <wp:effectExtent l="0" t="0" r="0" b="0"/>
                  <wp:docPr id="137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SNT_InternalCameraDewarped1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8C1E7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7A5ACE"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FA6FEB" w14:textId="77777777" w:rsidR="00EB1D44" w:rsidRDefault="00EB1D44"/>
        </w:tc>
      </w:tr>
      <w:tr w:rsidR="000702C6" w:rsidRPr="00B3499B" w14:paraId="6D5A788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87FC0E" w14:textId="2F5E9AB8" w:rsidR="000702C6" w:rsidRPr="00B3499B" w:rsidRDefault="00B111A7" w:rsidP="00767670">
            <w:pPr>
              <w:rPr>
                <w:rFonts w:cs="Arial"/>
                <w:bCs/>
                <w:color w:val="808080" w:themeColor="background1" w:themeShade="80"/>
                <w:sz w:val="16"/>
                <w:szCs w:val="14"/>
              </w:rPr>
            </w:pPr>
            <w:hyperlink r:id="rId12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DD673F" w14:textId="4735229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CEC4A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2CDDE28" w14:textId="7AE76082" w:rsidR="000702C6" w:rsidRPr="00C000B2" w:rsidRDefault="000702C6" w:rsidP="000702C6">
      <w:pPr>
        <w:jc w:val="center"/>
        <w:rPr>
          <w:b/>
          <w:noProof/>
        </w:rPr>
      </w:pPr>
      <w:bookmarkStart w:id="372" w:name="_Toc10376678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75</w:t>
      </w:r>
      <w:r w:rsidRPr="00C000B2">
        <w:rPr>
          <w:b/>
          <w:noProof/>
        </w:rPr>
        <w:fldChar w:fldCharType="end"/>
      </w:r>
      <w:r w:rsidRPr="00C000B2">
        <w:rPr>
          <w:b/>
          <w:noProof/>
        </w:rPr>
        <w:t>: Output Signal mappings of Function</w:t>
      </w:r>
      <w:bookmarkEnd w:id="372"/>
      <w:r w:rsidRPr="00C000B2">
        <w:rPr>
          <w:b/>
          <w:noProof/>
        </w:rPr>
        <w:t xml:space="preserve"> </w:t>
      </w:r>
    </w:p>
    <w:p w14:paraId="6ED07095" w14:textId="77777777" w:rsidR="00072314" w:rsidRDefault="00072314" w:rsidP="00072314">
      <w:pPr>
        <w:pStyle w:val="Heading6"/>
        <w:keepNext w:val="0"/>
        <w:tabs>
          <w:tab w:val="clear" w:pos="900"/>
          <w:tab w:val="left" w:pos="709"/>
        </w:tabs>
        <w:spacing w:before="240"/>
      </w:pPr>
      <w:r>
        <w:t>Parameters</w:t>
      </w:r>
    </w:p>
    <w:p w14:paraId="4D7BEBF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618CCB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07305E4" w14:textId="74754C0D"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Distortion Correction </w:t>
      </w:r>
      <w:r w:rsidR="003C4093">
        <w:rPr>
          <w:rFonts w:cs="Arial"/>
        </w:rPr>
        <w:t>–</w:t>
      </w:r>
      <w:r>
        <w:rPr>
          <w:rFonts w:cs="Arial"/>
        </w:rPr>
        <w:t xml:space="preserve"> Dewarping for Internal (Analogue Output) Cameras: Cabin</w:t>
      </w:r>
    </w:p>
    <w:p w14:paraId="77B5BB2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1D94094"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568F21D7"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C121829"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73" w:name="_Toc103766608"/>
      <w:r>
        <w:rPr>
          <w:szCs w:val="20"/>
          <w:lang w:val="en-GB"/>
        </w:rPr>
        <w:t>US Sensor Cabin</w:t>
      </w:r>
      <w:bookmarkEnd w:id="373"/>
    </w:p>
    <w:p w14:paraId="6D35BBAD" w14:textId="77777777" w:rsidR="00210E01" w:rsidRDefault="00210E01" w:rsidP="00210E01">
      <w:r>
        <w:t>US Sensor Cabin</w:t>
      </w:r>
    </w:p>
    <w:p w14:paraId="416DD36F" w14:textId="77777777" w:rsidR="008C50D1" w:rsidRPr="005F3A49" w:rsidRDefault="008C50D1" w:rsidP="00702F62">
      <w:pPr>
        <w:pStyle w:val="Heading4"/>
        <w:keepNext w:val="0"/>
        <w:tabs>
          <w:tab w:val="clear" w:pos="900"/>
          <w:tab w:val="left" w:pos="709"/>
        </w:tabs>
        <w:spacing w:before="240"/>
      </w:pPr>
      <w:bookmarkStart w:id="374" w:name="_Toc103766609"/>
      <w:r w:rsidRPr="005F3A49">
        <w:rPr>
          <w:lang w:val="en-GB"/>
        </w:rPr>
        <w:t xml:space="preserve">Technology Function </w:t>
      </w:r>
      <w:r>
        <w:rPr>
          <w:noProof/>
        </w:rPr>
        <w:drawing>
          <wp:inline distT="0" distB="0" distL="0" distR="0" wp14:anchorId="356C25BC" wp14:editId="10F05E6A">
            <wp:extent cx="203200" cy="203200"/>
            <wp:effectExtent l="0" t="0" r="0" b="0"/>
            <wp:docPr id="138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Create Threat Event Warning Signal</w:t>
      </w:r>
      <w:bookmarkEnd w:id="374"/>
    </w:p>
    <w:p w14:paraId="2D551F45" w14:textId="77777777" w:rsidR="005F4E20" w:rsidRDefault="005F4E20" w:rsidP="00720A45">
      <w:pPr>
        <w:rPr>
          <w:highlight w:val="green"/>
        </w:rPr>
      </w:pPr>
    </w:p>
    <w:p w14:paraId="359D5AA8" w14:textId="77777777" w:rsidR="009C3237" w:rsidRDefault="009C3237" w:rsidP="009C3237">
      <w:pPr>
        <w:pStyle w:val="BodyText"/>
      </w:pPr>
      <w:r w:rsidRPr="00F33853">
        <w:t>Internal sensors trigger module to produce warming signal when intruder in vehicle</w:t>
      </w:r>
    </w:p>
    <w:p w14:paraId="70ABA88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46D70E1" w14:textId="77777777" w:rsidR="000702C6" w:rsidRPr="000702C6" w:rsidRDefault="000702C6" w:rsidP="00720A45">
      <w:pPr>
        <w:rPr>
          <w:b/>
          <w:bCs/>
          <w:color w:val="FF0000"/>
        </w:rPr>
      </w:pPr>
    </w:p>
    <w:p w14:paraId="75902ACC" w14:textId="77777777" w:rsidR="00072314" w:rsidRDefault="00072314" w:rsidP="00072314">
      <w:pPr>
        <w:pStyle w:val="Heading6"/>
        <w:keepNext w:val="0"/>
        <w:tabs>
          <w:tab w:val="clear" w:pos="900"/>
          <w:tab w:val="left" w:pos="709"/>
        </w:tabs>
        <w:spacing w:before="240"/>
        <w:rPr>
          <w:lang w:val="en-GB"/>
        </w:rPr>
      </w:pPr>
      <w:r>
        <w:rPr>
          <w:lang w:val="en-GB"/>
        </w:rPr>
        <w:t>Inputs</w:t>
      </w:r>
    </w:p>
    <w:p w14:paraId="36C6C3C1"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2508F7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79CA59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F897822" w14:textId="77777777" w:rsidR="00072314" w:rsidRDefault="00072314" w:rsidP="00072314">
      <w:pPr>
        <w:pStyle w:val="Heading6"/>
        <w:keepNext w:val="0"/>
        <w:tabs>
          <w:tab w:val="clear" w:pos="900"/>
          <w:tab w:val="left" w:pos="709"/>
        </w:tabs>
        <w:spacing w:before="240"/>
      </w:pPr>
      <w:r>
        <w:t>Parameters</w:t>
      </w:r>
    </w:p>
    <w:p w14:paraId="57D29ED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625A7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DA5440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Create Threat Event Warning Signal</w:t>
      </w:r>
    </w:p>
    <w:p w14:paraId="3830186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82559C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BF0D9EA"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1E4C492"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75" w:name="_Toc103766610"/>
      <w:r>
        <w:rPr>
          <w:szCs w:val="20"/>
          <w:lang w:val="en-GB"/>
        </w:rPr>
        <w:t>IR_Light_SecondRow</w:t>
      </w:r>
      <w:bookmarkEnd w:id="375"/>
    </w:p>
    <w:p w14:paraId="6055D15B" w14:textId="77777777" w:rsidR="00210E01" w:rsidRDefault="00210E01" w:rsidP="00210E01">
      <w:r>
        <w:t>IR_Light_SecondRow</w:t>
      </w:r>
    </w:p>
    <w:p w14:paraId="574D725D" w14:textId="77777777" w:rsidR="008C50D1" w:rsidRPr="005F3A49" w:rsidRDefault="008C50D1" w:rsidP="00702F62">
      <w:pPr>
        <w:pStyle w:val="Heading4"/>
        <w:keepNext w:val="0"/>
        <w:tabs>
          <w:tab w:val="clear" w:pos="900"/>
          <w:tab w:val="left" w:pos="709"/>
        </w:tabs>
        <w:spacing w:before="240"/>
      </w:pPr>
      <w:bookmarkStart w:id="376" w:name="_Toc103766611"/>
      <w:r w:rsidRPr="005F3A49">
        <w:rPr>
          <w:lang w:val="en-GB"/>
        </w:rPr>
        <w:t xml:space="preserve">Technology Function </w:t>
      </w:r>
      <w:r>
        <w:rPr>
          <w:noProof/>
        </w:rPr>
        <w:drawing>
          <wp:inline distT="0" distB="0" distL="0" distR="0" wp14:anchorId="7062B610" wp14:editId="15EF6E70">
            <wp:extent cx="203200" cy="203200"/>
            <wp:effectExtent l="0" t="0" r="0" b="0"/>
            <wp:docPr id="138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IR Lighting and Indicate Recording: Cargo</w:t>
      </w:r>
      <w:bookmarkEnd w:id="376"/>
    </w:p>
    <w:p w14:paraId="51293F9D" w14:textId="77777777" w:rsidR="005F4E20" w:rsidRDefault="005F4E20" w:rsidP="00720A45">
      <w:pPr>
        <w:rPr>
          <w:highlight w:val="green"/>
        </w:rPr>
      </w:pPr>
    </w:p>
    <w:p w14:paraId="367A3E1B" w14:textId="77777777" w:rsidR="009C3237" w:rsidRDefault="009C3237" w:rsidP="009C3237">
      <w:pPr>
        <w:pStyle w:val="BodyText"/>
      </w:pPr>
      <w:r w:rsidRPr="00F33853">
        <w:t>To allow visible video images from the cameras under low light conditions.  Also indicate that Video/audio Recording is in progress (market dependent)</w:t>
      </w:r>
    </w:p>
    <w:p w14:paraId="0AAD640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8E25E2B" w14:textId="77777777" w:rsidR="000702C6" w:rsidRPr="000702C6" w:rsidRDefault="000702C6" w:rsidP="00720A45">
      <w:pPr>
        <w:rPr>
          <w:b/>
          <w:bCs/>
          <w:color w:val="FF0000"/>
        </w:rPr>
      </w:pPr>
    </w:p>
    <w:p w14:paraId="5F436F5C" w14:textId="77777777" w:rsidR="00072314" w:rsidRDefault="00072314" w:rsidP="00072314">
      <w:pPr>
        <w:pStyle w:val="Heading6"/>
        <w:keepNext w:val="0"/>
        <w:tabs>
          <w:tab w:val="clear" w:pos="900"/>
          <w:tab w:val="left" w:pos="709"/>
        </w:tabs>
        <w:spacing w:before="240"/>
        <w:rPr>
          <w:lang w:val="en-GB"/>
        </w:rPr>
      </w:pPr>
      <w:r>
        <w:rPr>
          <w:lang w:val="en-GB"/>
        </w:rPr>
        <w:t>Inputs</w:t>
      </w:r>
    </w:p>
    <w:p w14:paraId="3914112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30BDD3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32B9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2721A1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2DBB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355D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1F87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4FC3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D8D4C"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FF26DF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DF60D8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5EB68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8CFCF0" w14:textId="77777777" w:rsidR="000702C6" w:rsidRPr="00AE55BD" w:rsidRDefault="000702C6" w:rsidP="00767670">
            <w:pPr>
              <w:rPr>
                <w:rFonts w:cs="Arial"/>
                <w:color w:val="000000" w:themeColor="text1"/>
                <w:sz w:val="16"/>
                <w:szCs w:val="14"/>
              </w:rPr>
            </w:pPr>
            <w:r>
              <w:rPr>
                <w:noProof/>
              </w:rPr>
              <w:drawing>
                <wp:inline distT="0" distB="0" distL="0" distR="0" wp14:anchorId="1D6C8473" wp14:editId="6721E75F">
                  <wp:extent cx="203200" cy="203200"/>
                  <wp:effectExtent l="0" t="0" r="0" b="0"/>
                  <wp:docPr id="138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SNT_SwitchOnIRLightsCargo_LIN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D036E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D6890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543806" w14:textId="77777777" w:rsidR="00EB1D44" w:rsidRDefault="00EB1D44"/>
        </w:tc>
      </w:tr>
      <w:tr w:rsidR="000702C6" w:rsidRPr="00B3499B" w14:paraId="20E109D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71DB9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23142" w14:textId="77777777" w:rsidR="000702C6" w:rsidRPr="00AE55BD" w:rsidRDefault="000702C6" w:rsidP="00767670">
            <w:pPr>
              <w:rPr>
                <w:rFonts w:cs="Arial"/>
                <w:color w:val="000000" w:themeColor="text1"/>
                <w:sz w:val="16"/>
                <w:szCs w:val="14"/>
              </w:rPr>
            </w:pPr>
            <w:r>
              <w:rPr>
                <w:noProof/>
              </w:rPr>
              <w:drawing>
                <wp:inline distT="0" distB="0" distL="0" distR="0" wp14:anchorId="1AB61F2D" wp14:editId="57D6B7E5">
                  <wp:extent cx="203200" cy="203200"/>
                  <wp:effectExtent l="0" t="0" r="0" b="0"/>
                  <wp:docPr id="138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SNT_12V_Camera_to_Light_Cargo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287F0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9EF9E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E5E723" w14:textId="77777777" w:rsidR="00EB1D44" w:rsidRDefault="00EB1D44"/>
        </w:tc>
      </w:tr>
      <w:tr w:rsidR="000702C6" w:rsidRPr="00B3499B" w14:paraId="35FFE27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43A564" w14:textId="6B545D7D" w:rsidR="000702C6" w:rsidRPr="00B3499B" w:rsidRDefault="00B111A7" w:rsidP="00767670">
            <w:pPr>
              <w:rPr>
                <w:rFonts w:cs="Arial"/>
                <w:bCs/>
                <w:color w:val="808080" w:themeColor="background1" w:themeShade="80"/>
                <w:sz w:val="16"/>
                <w:szCs w:val="14"/>
              </w:rPr>
            </w:pPr>
            <w:hyperlink r:id="rId12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2CEC2E" w14:textId="3B5CE9C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6D8E7A"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4A0E580" w14:textId="66AABBA3" w:rsidR="000702C6" w:rsidRPr="004A50B8" w:rsidRDefault="000702C6" w:rsidP="000702C6">
      <w:pPr>
        <w:pStyle w:val="Caption"/>
      </w:pPr>
      <w:bookmarkStart w:id="377" w:name="_Toc103766783"/>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76</w:t>
      </w:r>
      <w:r>
        <w:rPr>
          <w:noProof/>
        </w:rPr>
        <w:fldChar w:fldCharType="end"/>
      </w:r>
      <w:r w:rsidRPr="00702453">
        <w:t xml:space="preserve">: </w:t>
      </w:r>
      <w:r>
        <w:t>Input Signal mappings of Function</w:t>
      </w:r>
      <w:bookmarkEnd w:id="377"/>
      <w:r>
        <w:t xml:space="preserve"> </w:t>
      </w:r>
    </w:p>
    <w:p w14:paraId="1B911E4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43DEF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4E7391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D7AA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1F62A9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66B8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7955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859F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0E14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03A96" w14:textId="77777777" w:rsidR="000702C6" w:rsidRDefault="000702C6" w:rsidP="00767670">
            <w:pPr>
              <w:rPr>
                <w:rFonts w:cs="Arial"/>
                <w:b/>
                <w:bCs/>
                <w:color w:val="000000"/>
              </w:rPr>
            </w:pPr>
            <w:r>
              <w:rPr>
                <w:rFonts w:cs="Arial"/>
                <w:b/>
                <w:bCs/>
                <w:color w:val="000000"/>
              </w:rPr>
              <w:t>Connection</w:t>
            </w:r>
          </w:p>
          <w:p w14:paraId="25D470C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8F6919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CC25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C42F7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359AF05" wp14:editId="029C4310">
                  <wp:extent cx="203200" cy="203200"/>
                  <wp:effectExtent l="0" t="0" r="0" b="0"/>
                  <wp:docPr id="138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SNT_IR_LightOutput: Cargo</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5CFD6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171B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236C18" w14:textId="77777777" w:rsidR="00EB1D44" w:rsidRDefault="00EB1D44"/>
        </w:tc>
      </w:tr>
      <w:tr w:rsidR="000702C6" w:rsidRPr="00B3499B" w14:paraId="2E34866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3B07AB" w14:textId="0F6CBF7C" w:rsidR="000702C6" w:rsidRPr="00B3499B" w:rsidRDefault="00B111A7" w:rsidP="00767670">
            <w:pPr>
              <w:rPr>
                <w:rFonts w:cs="Arial"/>
                <w:bCs/>
                <w:color w:val="808080" w:themeColor="background1" w:themeShade="80"/>
                <w:sz w:val="16"/>
                <w:szCs w:val="14"/>
              </w:rPr>
            </w:pPr>
            <w:hyperlink r:id="rId12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A21A77" w14:textId="2DDAC1C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E1E1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30144262" w14:textId="51626867" w:rsidR="000702C6" w:rsidRPr="00C000B2" w:rsidRDefault="000702C6" w:rsidP="000702C6">
      <w:pPr>
        <w:jc w:val="center"/>
        <w:rPr>
          <w:b/>
          <w:noProof/>
        </w:rPr>
      </w:pPr>
      <w:bookmarkStart w:id="378" w:name="_Toc10376678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77</w:t>
      </w:r>
      <w:r w:rsidRPr="00C000B2">
        <w:rPr>
          <w:b/>
          <w:noProof/>
        </w:rPr>
        <w:fldChar w:fldCharType="end"/>
      </w:r>
      <w:r w:rsidRPr="00C000B2">
        <w:rPr>
          <w:b/>
          <w:noProof/>
        </w:rPr>
        <w:t>: Output Signal mappings of Function</w:t>
      </w:r>
      <w:bookmarkEnd w:id="378"/>
      <w:r w:rsidRPr="00C000B2">
        <w:rPr>
          <w:b/>
          <w:noProof/>
        </w:rPr>
        <w:t xml:space="preserve"> </w:t>
      </w:r>
    </w:p>
    <w:p w14:paraId="144368D8" w14:textId="77777777" w:rsidR="00072314" w:rsidRDefault="00072314" w:rsidP="00072314">
      <w:pPr>
        <w:pStyle w:val="Heading6"/>
        <w:keepNext w:val="0"/>
        <w:tabs>
          <w:tab w:val="clear" w:pos="900"/>
          <w:tab w:val="left" w:pos="709"/>
        </w:tabs>
        <w:spacing w:before="240"/>
      </w:pPr>
      <w:r>
        <w:t>Parameters</w:t>
      </w:r>
    </w:p>
    <w:p w14:paraId="7919E5A1"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18B566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7EDCF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IR Lighting and Indicate Recording: Cargo</w:t>
      </w:r>
    </w:p>
    <w:p w14:paraId="62F02CC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F28C7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E0441BF"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45B07EB"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79" w:name="_Toc103766612"/>
      <w:r>
        <w:rPr>
          <w:szCs w:val="20"/>
          <w:lang w:val="en-GB"/>
        </w:rPr>
        <w:t>OTA</w:t>
      </w:r>
      <w:bookmarkEnd w:id="379"/>
    </w:p>
    <w:p w14:paraId="534B7971" w14:textId="77777777" w:rsidR="00210E01" w:rsidRDefault="00210E01" w:rsidP="00210E01">
      <w:r>
        <w:t>OTA</w:t>
      </w:r>
    </w:p>
    <w:p w14:paraId="117ED14D" w14:textId="77777777" w:rsidR="008C50D1" w:rsidRPr="005F3A49" w:rsidRDefault="008C50D1" w:rsidP="00702F62">
      <w:pPr>
        <w:pStyle w:val="Heading4"/>
        <w:keepNext w:val="0"/>
        <w:tabs>
          <w:tab w:val="clear" w:pos="900"/>
          <w:tab w:val="left" w:pos="709"/>
        </w:tabs>
        <w:spacing w:before="240"/>
      </w:pPr>
      <w:bookmarkStart w:id="380" w:name="_Toc103766613"/>
      <w:r w:rsidRPr="005F3A49">
        <w:rPr>
          <w:lang w:val="en-GB"/>
        </w:rPr>
        <w:t xml:space="preserve">Technology Function </w:t>
      </w:r>
      <w:r>
        <w:rPr>
          <w:noProof/>
        </w:rPr>
        <w:drawing>
          <wp:inline distT="0" distB="0" distL="0" distR="0" wp14:anchorId="3FC57409" wp14:editId="15015218">
            <wp:extent cx="203200" cy="203200"/>
            <wp:effectExtent l="0" t="0" r="0" b="0"/>
            <wp:docPr id="13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Allow OTA Functionality</w:t>
      </w:r>
      <w:bookmarkEnd w:id="380"/>
    </w:p>
    <w:p w14:paraId="49302401" w14:textId="77777777" w:rsidR="005F4E20" w:rsidRDefault="005F4E20" w:rsidP="00720A45">
      <w:pPr>
        <w:rPr>
          <w:highlight w:val="green"/>
        </w:rPr>
      </w:pPr>
    </w:p>
    <w:p w14:paraId="56E21A92" w14:textId="77777777" w:rsidR="009C3237" w:rsidRDefault="009C3237" w:rsidP="009C3237">
      <w:pPr>
        <w:pStyle w:val="BodyText"/>
      </w:pPr>
      <w:r w:rsidRPr="00F33853">
        <w:t>Allow OTA software updates to occurr when required</w:t>
      </w:r>
    </w:p>
    <w:p w14:paraId="3B22359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A6DF669" w14:textId="77777777" w:rsidR="000702C6" w:rsidRPr="000702C6" w:rsidRDefault="000702C6" w:rsidP="00720A45">
      <w:pPr>
        <w:rPr>
          <w:b/>
          <w:bCs/>
          <w:color w:val="FF0000"/>
        </w:rPr>
      </w:pPr>
    </w:p>
    <w:p w14:paraId="5792E1DA" w14:textId="77777777" w:rsidR="00072314" w:rsidRDefault="00072314" w:rsidP="00072314">
      <w:pPr>
        <w:pStyle w:val="Heading6"/>
        <w:keepNext w:val="0"/>
        <w:tabs>
          <w:tab w:val="clear" w:pos="900"/>
          <w:tab w:val="left" w:pos="709"/>
        </w:tabs>
        <w:spacing w:before="240"/>
        <w:rPr>
          <w:lang w:val="en-GB"/>
        </w:rPr>
      </w:pPr>
      <w:r>
        <w:rPr>
          <w:lang w:val="en-GB"/>
        </w:rPr>
        <w:t>Inputs</w:t>
      </w:r>
    </w:p>
    <w:p w14:paraId="38EF3B8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CCB103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5390E7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8EC4C23" w14:textId="77777777" w:rsidR="00072314" w:rsidRDefault="00072314" w:rsidP="00072314">
      <w:pPr>
        <w:pStyle w:val="Heading6"/>
        <w:keepNext w:val="0"/>
        <w:tabs>
          <w:tab w:val="clear" w:pos="900"/>
          <w:tab w:val="left" w:pos="709"/>
        </w:tabs>
        <w:spacing w:before="240"/>
      </w:pPr>
      <w:r>
        <w:t>Parameters</w:t>
      </w:r>
    </w:p>
    <w:p w14:paraId="3C31A5F2" w14:textId="77777777" w:rsidR="008368A6" w:rsidRPr="008C50D1" w:rsidRDefault="008368A6" w:rsidP="008368A6">
      <w:pPr>
        <w:pStyle w:val="BodyText"/>
        <w:rPr>
          <w:color w:val="BFBFBF" w:themeColor="background1" w:themeShade="BF"/>
        </w:rPr>
      </w:pPr>
      <w:r w:rsidRPr="00077687">
        <w:rPr>
          <w:color w:val="BFBFBF" w:themeColor="background1" w:themeShade="BF"/>
        </w:rPr>
        <w:lastRenderedPageBreak/>
        <w:t xml:space="preserve">(No </w:t>
      </w:r>
      <w:r w:rsidR="001E6D52">
        <w:rPr>
          <w:color w:val="BFBFBF" w:themeColor="background1" w:themeShade="BF"/>
        </w:rPr>
        <w:t>parameters</w:t>
      </w:r>
      <w:r w:rsidRPr="00077687">
        <w:rPr>
          <w:color w:val="BFBFBF" w:themeColor="background1" w:themeShade="BF"/>
        </w:rPr>
        <w:t xml:space="preserve"> have been defined)</w:t>
      </w:r>
    </w:p>
    <w:p w14:paraId="57B7F67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7777DB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Allow OTA Functionality</w:t>
      </w:r>
    </w:p>
    <w:p w14:paraId="4E1D9A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C9CBA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8976DB6"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458ABFF"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81" w:name="_Toc103766614"/>
      <w:r>
        <w:rPr>
          <w:szCs w:val="20"/>
          <w:lang w:val="en-GB"/>
        </w:rPr>
        <w:t>ADAS ECU</w:t>
      </w:r>
      <w:bookmarkEnd w:id="381"/>
    </w:p>
    <w:p w14:paraId="78CB170C" w14:textId="77777777" w:rsidR="00210E01" w:rsidRDefault="00210E01" w:rsidP="00210E01">
      <w:r>
        <w:t>ADAS ECU</w:t>
      </w:r>
    </w:p>
    <w:p w14:paraId="22401728" w14:textId="77777777" w:rsidR="008C50D1" w:rsidRPr="005F3A49" w:rsidRDefault="008C50D1" w:rsidP="00702F62">
      <w:pPr>
        <w:pStyle w:val="Heading4"/>
        <w:keepNext w:val="0"/>
        <w:tabs>
          <w:tab w:val="clear" w:pos="900"/>
          <w:tab w:val="left" w:pos="709"/>
        </w:tabs>
        <w:spacing w:before="240"/>
      </w:pPr>
      <w:bookmarkStart w:id="382" w:name="_Toc103766615"/>
      <w:r w:rsidRPr="005F3A49">
        <w:rPr>
          <w:lang w:val="en-GB"/>
        </w:rPr>
        <w:t xml:space="preserve">Technology Function </w:t>
      </w:r>
      <w:r>
        <w:rPr>
          <w:noProof/>
        </w:rPr>
        <w:drawing>
          <wp:inline distT="0" distB="0" distL="0" distR="0" wp14:anchorId="6EB71E82" wp14:editId="021A5F7C">
            <wp:extent cx="203200" cy="203200"/>
            <wp:effectExtent l="0" t="0" r="0" b="0"/>
            <wp:docPr id="139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Manage Video Buffering_Packets and Send to Ethernet</w:t>
      </w:r>
      <w:bookmarkEnd w:id="382"/>
    </w:p>
    <w:p w14:paraId="0FC50D4F" w14:textId="77777777" w:rsidR="005F4E20" w:rsidRDefault="005F4E20" w:rsidP="00720A45">
      <w:pPr>
        <w:rPr>
          <w:highlight w:val="green"/>
        </w:rPr>
      </w:pPr>
    </w:p>
    <w:p w14:paraId="159C56E2" w14:textId="77777777" w:rsidR="009C3237" w:rsidRDefault="009C3237" w:rsidP="009C3237">
      <w:pPr>
        <w:pStyle w:val="BodyText"/>
      </w:pPr>
      <w:r w:rsidRPr="00F33853">
        <w:t>Video buffering must be managed.  The video will be streamed via the Ethernet connection to the ECG and Sync/Phoenix.</w:t>
      </w:r>
    </w:p>
    <w:p w14:paraId="29BDE50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074D73" w14:textId="77777777" w:rsidR="000702C6" w:rsidRPr="000702C6" w:rsidRDefault="000702C6" w:rsidP="00720A45">
      <w:pPr>
        <w:rPr>
          <w:b/>
          <w:bCs/>
          <w:color w:val="FF0000"/>
        </w:rPr>
      </w:pPr>
    </w:p>
    <w:p w14:paraId="343318CF" w14:textId="77777777" w:rsidR="00072314" w:rsidRDefault="00072314" w:rsidP="00072314">
      <w:pPr>
        <w:pStyle w:val="Heading6"/>
        <w:keepNext w:val="0"/>
        <w:tabs>
          <w:tab w:val="clear" w:pos="900"/>
          <w:tab w:val="left" w:pos="709"/>
        </w:tabs>
        <w:spacing w:before="240"/>
        <w:rPr>
          <w:lang w:val="en-GB"/>
        </w:rPr>
      </w:pPr>
      <w:r>
        <w:rPr>
          <w:lang w:val="en-GB"/>
        </w:rPr>
        <w:t>Inputs</w:t>
      </w:r>
    </w:p>
    <w:p w14:paraId="274B838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1A2FA2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02CDE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1ADC2D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38A1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4E7E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22D9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BC01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4074B"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628AE26"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B2603D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18A68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BA06AD"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9EEF1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63F50"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F79543" w14:textId="77777777" w:rsidR="00EB1D44" w:rsidRDefault="00EB1D44"/>
        </w:tc>
      </w:tr>
      <w:tr w:rsidR="000702C6" w:rsidRPr="00B3499B" w14:paraId="583246D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6DC9B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E021F6" w14:textId="77777777" w:rsidR="000702C6" w:rsidRPr="00AE55BD" w:rsidRDefault="000702C6" w:rsidP="00767670">
            <w:pPr>
              <w:rPr>
                <w:rFonts w:cs="Arial"/>
                <w:color w:val="000000" w:themeColor="text1"/>
                <w:sz w:val="16"/>
                <w:szCs w:val="14"/>
              </w:rPr>
            </w:pPr>
            <w:r>
              <w:rPr>
                <w:noProof/>
              </w:rPr>
              <w:drawing>
                <wp:inline distT="0" distB="0" distL="0" distR="0" wp14:anchorId="48CDCE12" wp14:editId="1A6760F6">
                  <wp:extent cx="203200" cy="203200"/>
                  <wp:effectExtent l="0" t="0" r="0" b="0"/>
                  <wp:docPr id="139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SNT_InternalCamera1Output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3A1D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E4E69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6FD45A" w14:textId="77777777" w:rsidR="00EB1D44" w:rsidRDefault="00EB1D44"/>
        </w:tc>
      </w:tr>
      <w:tr w:rsidR="000702C6" w:rsidRPr="00B3499B" w14:paraId="7528C70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D40D7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4FE32" w14:textId="77777777" w:rsidR="000702C6" w:rsidRPr="00AE55BD" w:rsidRDefault="000702C6" w:rsidP="00767670">
            <w:pPr>
              <w:rPr>
                <w:rFonts w:cs="Arial"/>
                <w:color w:val="000000" w:themeColor="text1"/>
                <w:sz w:val="16"/>
                <w:szCs w:val="14"/>
              </w:rPr>
            </w:pPr>
            <w:r>
              <w:rPr>
                <w:noProof/>
              </w:rPr>
              <w:drawing>
                <wp:inline distT="0" distB="0" distL="0" distR="0" wp14:anchorId="0AFF6E60" wp14:editId="043A046A">
                  <wp:extent cx="203200" cy="203200"/>
                  <wp:effectExtent l="0" t="0" r="0" b="0"/>
                  <wp:docPr id="139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SNT_InternalCamera2Output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68A2F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40158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85A571" w14:textId="77777777" w:rsidR="00EB1D44" w:rsidRDefault="00EB1D44"/>
        </w:tc>
      </w:tr>
      <w:tr w:rsidR="000702C6" w:rsidRPr="00B3499B" w14:paraId="3C23211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6751F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BF8FFF" w14:textId="77777777" w:rsidR="000702C6" w:rsidRPr="00AE55BD" w:rsidRDefault="000702C6" w:rsidP="00767670">
            <w:pPr>
              <w:rPr>
                <w:rFonts w:cs="Arial"/>
                <w:color w:val="000000" w:themeColor="text1"/>
                <w:sz w:val="16"/>
                <w:szCs w:val="14"/>
              </w:rPr>
            </w:pPr>
            <w:r>
              <w:rPr>
                <w:noProof/>
              </w:rPr>
              <w:drawing>
                <wp:inline distT="0" distB="0" distL="0" distR="0" wp14:anchorId="40C7F813" wp14:editId="5284D920">
                  <wp:extent cx="203200" cy="203200"/>
                  <wp:effectExtent l="0" t="0" r="0" b="0"/>
                  <wp:docPr id="139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SNT_ECGSendPortDAT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0416B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E8EFC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42A78F" w14:textId="77777777" w:rsidR="00EB1D44" w:rsidRDefault="00EB1D44"/>
        </w:tc>
      </w:tr>
      <w:tr w:rsidR="000702C6" w:rsidRPr="00B3499B" w14:paraId="7A6005D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B97135" w14:textId="50197FA8" w:rsidR="000702C6" w:rsidRPr="00B3499B" w:rsidRDefault="00B111A7" w:rsidP="00767670">
            <w:pPr>
              <w:rPr>
                <w:rFonts w:cs="Arial"/>
                <w:bCs/>
                <w:color w:val="808080" w:themeColor="background1" w:themeShade="80"/>
                <w:sz w:val="16"/>
                <w:szCs w:val="14"/>
              </w:rPr>
            </w:pPr>
            <w:hyperlink r:id="rId12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8CFC7" w14:textId="4B812B2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7D0B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0CD6D90" w14:textId="057660E6" w:rsidR="000702C6" w:rsidRPr="004A50B8" w:rsidRDefault="000702C6" w:rsidP="000702C6">
      <w:pPr>
        <w:pStyle w:val="Caption"/>
      </w:pPr>
      <w:bookmarkStart w:id="383" w:name="_Toc103766785"/>
      <w:r w:rsidRPr="00702453">
        <w:t xml:space="preserve">Table </w:t>
      </w:r>
      <w:r>
        <w:rPr>
          <w:noProof/>
        </w:rPr>
        <w:fldChar w:fldCharType="begin"/>
      </w:r>
      <w:r>
        <w:rPr>
          <w:noProof/>
        </w:rPr>
        <w:instrText xml:space="preserve"> STYLEREF 1 \s </w:instrText>
      </w:r>
      <w:r>
        <w:rPr>
          <w:noProof/>
        </w:rPr>
        <w:fldChar w:fldCharType="separate"/>
      </w:r>
      <w:r w:rsidR="00885201">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78</w:t>
      </w:r>
      <w:r>
        <w:rPr>
          <w:noProof/>
        </w:rPr>
        <w:fldChar w:fldCharType="end"/>
      </w:r>
      <w:r w:rsidRPr="00702453">
        <w:t xml:space="preserve">: </w:t>
      </w:r>
      <w:r>
        <w:t>Input Signal mappings of Function</w:t>
      </w:r>
      <w:bookmarkEnd w:id="383"/>
      <w:r>
        <w:t xml:space="preserve"> </w:t>
      </w:r>
    </w:p>
    <w:p w14:paraId="73F1006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FA9807A"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7C9A52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2BB5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ED8C76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2FF3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51C9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5ED18"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5ACD4"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40534" w14:textId="77777777" w:rsidR="000702C6" w:rsidRDefault="000702C6" w:rsidP="00767670">
            <w:pPr>
              <w:rPr>
                <w:rFonts w:cs="Arial"/>
                <w:b/>
                <w:bCs/>
                <w:color w:val="000000"/>
              </w:rPr>
            </w:pPr>
            <w:r>
              <w:rPr>
                <w:rFonts w:cs="Arial"/>
                <w:b/>
                <w:bCs/>
                <w:color w:val="000000"/>
              </w:rPr>
              <w:t>Connection</w:t>
            </w:r>
          </w:p>
          <w:p w14:paraId="0B985A9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CBCDBF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674F4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936ED"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9CFDA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BC14E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7A0FCC" w14:textId="77777777" w:rsidR="00EB1D44" w:rsidRDefault="00EB1D44"/>
        </w:tc>
      </w:tr>
      <w:tr w:rsidR="000702C6" w:rsidRPr="00B3499B" w14:paraId="1C6B37C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4EE71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5750B"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67E63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F8715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205BB6" w14:textId="77777777" w:rsidR="00EB1D44" w:rsidRDefault="00EB1D44"/>
        </w:tc>
      </w:tr>
      <w:tr w:rsidR="000702C6" w:rsidRPr="00B3499B" w14:paraId="41D8142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486F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E71B55"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10865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D7D6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C0F085" w14:textId="77777777" w:rsidR="00EB1D44" w:rsidRDefault="00EB1D44"/>
        </w:tc>
      </w:tr>
      <w:tr w:rsidR="000702C6" w:rsidRPr="00B3499B" w14:paraId="4E78A35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8AF7D6" w14:textId="4C8DA888" w:rsidR="000702C6" w:rsidRPr="00B3499B" w:rsidRDefault="00B111A7" w:rsidP="00767670">
            <w:pPr>
              <w:rPr>
                <w:rFonts w:cs="Arial"/>
                <w:bCs/>
                <w:color w:val="808080" w:themeColor="background1" w:themeShade="80"/>
                <w:sz w:val="16"/>
                <w:szCs w:val="14"/>
              </w:rPr>
            </w:pPr>
            <w:hyperlink r:id="rId13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29F64" w14:textId="4B2D3A8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B9803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51FE80D" w14:textId="25D1D5AE" w:rsidR="000702C6" w:rsidRPr="00C000B2" w:rsidRDefault="000702C6" w:rsidP="000702C6">
      <w:pPr>
        <w:jc w:val="center"/>
        <w:rPr>
          <w:b/>
          <w:noProof/>
        </w:rPr>
      </w:pPr>
      <w:bookmarkStart w:id="384" w:name="_Toc10376678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79</w:t>
      </w:r>
      <w:r w:rsidRPr="00C000B2">
        <w:rPr>
          <w:b/>
          <w:noProof/>
        </w:rPr>
        <w:fldChar w:fldCharType="end"/>
      </w:r>
      <w:r w:rsidRPr="00C000B2">
        <w:rPr>
          <w:b/>
          <w:noProof/>
        </w:rPr>
        <w:t>: Output Signal mappings of Function</w:t>
      </w:r>
      <w:bookmarkEnd w:id="384"/>
      <w:r w:rsidRPr="00C000B2">
        <w:rPr>
          <w:b/>
          <w:noProof/>
        </w:rPr>
        <w:t xml:space="preserve"> </w:t>
      </w:r>
    </w:p>
    <w:p w14:paraId="3415F637" w14:textId="77777777" w:rsidR="00072314" w:rsidRDefault="00072314" w:rsidP="00072314">
      <w:pPr>
        <w:pStyle w:val="Heading6"/>
        <w:keepNext w:val="0"/>
        <w:tabs>
          <w:tab w:val="clear" w:pos="900"/>
          <w:tab w:val="left" w:pos="709"/>
        </w:tabs>
        <w:spacing w:before="240"/>
      </w:pPr>
      <w:r>
        <w:t>Parameters</w:t>
      </w:r>
    </w:p>
    <w:p w14:paraId="49937E5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A637C3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5A1404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Manage Video Buffering_Packets and Send to Ethernet</w:t>
      </w:r>
    </w:p>
    <w:p w14:paraId="662C4FD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CFEE53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9AC0BC0"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84BBB5D" w14:textId="77777777" w:rsidR="008C50D1" w:rsidRPr="005F3A49" w:rsidRDefault="008C50D1" w:rsidP="00702F62">
      <w:pPr>
        <w:pStyle w:val="Heading4"/>
        <w:keepNext w:val="0"/>
        <w:tabs>
          <w:tab w:val="clear" w:pos="900"/>
          <w:tab w:val="left" w:pos="709"/>
        </w:tabs>
        <w:spacing w:before="240"/>
      </w:pPr>
      <w:bookmarkStart w:id="385" w:name="_Toc103766616"/>
      <w:r w:rsidRPr="005F3A49">
        <w:rPr>
          <w:lang w:val="en-GB"/>
        </w:rPr>
        <w:t xml:space="preserve">Technology Function </w:t>
      </w:r>
      <w:r>
        <w:rPr>
          <w:noProof/>
        </w:rPr>
        <w:drawing>
          <wp:inline distT="0" distB="0" distL="0" distR="0" wp14:anchorId="4D8A93DD" wp14:editId="58576D0F">
            <wp:extent cx="203200" cy="203200"/>
            <wp:effectExtent l="0" t="0" r="0" b="0"/>
            <wp:docPr id="140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Stitch 4 x 360 Cameras into Single Video Stream</w:t>
      </w:r>
      <w:bookmarkEnd w:id="385"/>
    </w:p>
    <w:p w14:paraId="5C5FA6DD" w14:textId="77777777" w:rsidR="005F4E20" w:rsidRDefault="005F4E20" w:rsidP="00720A45">
      <w:pPr>
        <w:rPr>
          <w:highlight w:val="green"/>
        </w:rPr>
      </w:pPr>
    </w:p>
    <w:p w14:paraId="5C916272" w14:textId="52F38FAC" w:rsidR="009C3237" w:rsidRDefault="009C3237" w:rsidP="003C4093">
      <w:pPr>
        <w:pStyle w:val="Heading1"/>
      </w:pPr>
      <w:bookmarkStart w:id="386" w:name="_Toc103766617"/>
      <w:r w:rsidRPr="00F33853">
        <w:lastRenderedPageBreak/>
        <w:t>signals combined into one</w:t>
      </w:r>
      <w:bookmarkEnd w:id="386"/>
    </w:p>
    <w:p w14:paraId="507A9A6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8296AC" w14:textId="77777777" w:rsidR="000702C6" w:rsidRPr="000702C6" w:rsidRDefault="000702C6" w:rsidP="00720A45">
      <w:pPr>
        <w:rPr>
          <w:b/>
          <w:bCs/>
          <w:color w:val="FF0000"/>
        </w:rPr>
      </w:pPr>
    </w:p>
    <w:p w14:paraId="4EDB06DF" w14:textId="77777777" w:rsidR="00072314" w:rsidRDefault="00072314" w:rsidP="00072314">
      <w:pPr>
        <w:pStyle w:val="Heading6"/>
        <w:keepNext w:val="0"/>
        <w:tabs>
          <w:tab w:val="clear" w:pos="900"/>
          <w:tab w:val="left" w:pos="709"/>
        </w:tabs>
        <w:spacing w:before="240"/>
        <w:rPr>
          <w:lang w:val="en-GB"/>
        </w:rPr>
      </w:pPr>
      <w:r>
        <w:rPr>
          <w:lang w:val="en-GB"/>
        </w:rPr>
        <w:t>Inputs</w:t>
      </w:r>
    </w:p>
    <w:p w14:paraId="43A3704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A409BC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82B4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92CC15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4230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10DF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2E7E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72A9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89F25"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EDE173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0E81AB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01065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CD6C6" w14:textId="77777777" w:rsidR="000702C6" w:rsidRPr="00AE55BD" w:rsidRDefault="000702C6" w:rsidP="00767670">
            <w:pPr>
              <w:rPr>
                <w:rFonts w:cs="Arial"/>
                <w:color w:val="000000" w:themeColor="text1"/>
                <w:sz w:val="16"/>
                <w:szCs w:val="14"/>
              </w:rPr>
            </w:pPr>
            <w:r>
              <w:rPr>
                <w:noProof/>
              </w:rPr>
              <w:drawing>
                <wp:inline distT="0" distB="0" distL="0" distR="0" wp14:anchorId="2CFFC83E" wp14:editId="6BB1CCA9">
                  <wp:extent cx="203200" cy="203200"/>
                  <wp:effectExtent l="0" t="0" r="0" b="0"/>
                  <wp:docPr id="140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SNT_360CameraDewarped4</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A8595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78891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2F33EE" w14:textId="77777777" w:rsidR="00EB1D44" w:rsidRDefault="00EB1D44"/>
        </w:tc>
      </w:tr>
      <w:tr w:rsidR="000702C6" w:rsidRPr="00B3499B" w14:paraId="5260848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56801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C5AAF" w14:textId="77777777" w:rsidR="000702C6" w:rsidRPr="00AE55BD" w:rsidRDefault="000702C6" w:rsidP="00767670">
            <w:pPr>
              <w:rPr>
                <w:rFonts w:cs="Arial"/>
                <w:color w:val="000000" w:themeColor="text1"/>
                <w:sz w:val="16"/>
                <w:szCs w:val="14"/>
              </w:rPr>
            </w:pPr>
            <w:r>
              <w:rPr>
                <w:noProof/>
              </w:rPr>
              <w:drawing>
                <wp:inline distT="0" distB="0" distL="0" distR="0" wp14:anchorId="1F055CF1" wp14:editId="2BCB529C">
                  <wp:extent cx="203200" cy="203200"/>
                  <wp:effectExtent l="0" t="0" r="0" b="0"/>
                  <wp:docPr id="140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SNT_360CameraDewarped3</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AF9B3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E2EDF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D0EEA9" w14:textId="77777777" w:rsidR="00EB1D44" w:rsidRDefault="00EB1D44"/>
        </w:tc>
      </w:tr>
      <w:tr w:rsidR="000702C6" w:rsidRPr="00B3499B" w14:paraId="3AD3F9C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87B7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366BD0" w14:textId="77777777" w:rsidR="000702C6" w:rsidRPr="00AE55BD" w:rsidRDefault="000702C6" w:rsidP="00767670">
            <w:pPr>
              <w:rPr>
                <w:rFonts w:cs="Arial"/>
                <w:color w:val="000000" w:themeColor="text1"/>
                <w:sz w:val="16"/>
                <w:szCs w:val="14"/>
              </w:rPr>
            </w:pPr>
            <w:r>
              <w:rPr>
                <w:noProof/>
              </w:rPr>
              <w:drawing>
                <wp:inline distT="0" distB="0" distL="0" distR="0" wp14:anchorId="322CE1F8" wp14:editId="7EE5C2E1">
                  <wp:extent cx="203200" cy="203200"/>
                  <wp:effectExtent l="0" t="0" r="0" b="0"/>
                  <wp:docPr id="140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2D8A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CDC96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B3FBE9" w14:textId="77777777" w:rsidR="00EB1D44" w:rsidRDefault="00EB1D44"/>
        </w:tc>
      </w:tr>
      <w:tr w:rsidR="000702C6" w:rsidRPr="00B3499B" w14:paraId="55E1EC8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222D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A0040D" w14:textId="77777777" w:rsidR="000702C6" w:rsidRPr="00AE55BD" w:rsidRDefault="000702C6" w:rsidP="00767670">
            <w:pPr>
              <w:rPr>
                <w:rFonts w:cs="Arial"/>
                <w:color w:val="000000" w:themeColor="text1"/>
                <w:sz w:val="16"/>
                <w:szCs w:val="14"/>
              </w:rPr>
            </w:pPr>
            <w:r>
              <w:rPr>
                <w:noProof/>
              </w:rPr>
              <w:drawing>
                <wp:inline distT="0" distB="0" distL="0" distR="0" wp14:anchorId="4F721F22" wp14:editId="68213CAE">
                  <wp:extent cx="203200" cy="203200"/>
                  <wp:effectExtent l="0" t="0" r="0" b="0"/>
                  <wp:docPr id="140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C82E2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E85C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7FCCD6" w14:textId="77777777" w:rsidR="00EB1D44" w:rsidRDefault="00EB1D44"/>
        </w:tc>
      </w:tr>
      <w:tr w:rsidR="000702C6" w:rsidRPr="00B3499B" w14:paraId="0B39BE2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3BFF7C" w14:textId="6037B7BE" w:rsidR="000702C6" w:rsidRPr="00B3499B" w:rsidRDefault="00B111A7" w:rsidP="00767670">
            <w:pPr>
              <w:rPr>
                <w:rFonts w:cs="Arial"/>
                <w:bCs/>
                <w:color w:val="808080" w:themeColor="background1" w:themeShade="80"/>
                <w:sz w:val="16"/>
                <w:szCs w:val="14"/>
              </w:rPr>
            </w:pPr>
            <w:hyperlink r:id="rId13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C52F55" w14:textId="45D260D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B5B050"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41400CB9" w14:textId="6B67D151" w:rsidR="000702C6" w:rsidRPr="004A50B8" w:rsidRDefault="000702C6" w:rsidP="000702C6">
      <w:pPr>
        <w:pStyle w:val="Caption"/>
      </w:pPr>
      <w:bookmarkStart w:id="387" w:name="_Toc103766787"/>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w:t>
      </w:r>
      <w:r>
        <w:rPr>
          <w:noProof/>
        </w:rPr>
        <w:fldChar w:fldCharType="end"/>
      </w:r>
      <w:r w:rsidRPr="00702453">
        <w:t xml:space="preserve">: </w:t>
      </w:r>
      <w:r>
        <w:t>Input Signal mappings of Function</w:t>
      </w:r>
      <w:bookmarkEnd w:id="387"/>
      <w:r>
        <w:t xml:space="preserve"> </w:t>
      </w:r>
    </w:p>
    <w:p w14:paraId="5134DE0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436EE6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13028F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4341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4742B4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0128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4731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FA78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A90A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D2440" w14:textId="77777777" w:rsidR="000702C6" w:rsidRDefault="000702C6" w:rsidP="00767670">
            <w:pPr>
              <w:rPr>
                <w:rFonts w:cs="Arial"/>
                <w:b/>
                <w:bCs/>
                <w:color w:val="000000"/>
              </w:rPr>
            </w:pPr>
            <w:r>
              <w:rPr>
                <w:rFonts w:cs="Arial"/>
                <w:b/>
                <w:bCs/>
                <w:color w:val="000000"/>
              </w:rPr>
              <w:t>Connection</w:t>
            </w:r>
          </w:p>
          <w:p w14:paraId="76B47833"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F2E28B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ACE1E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2A9EA"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D57F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37B8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671F72" w14:textId="77777777" w:rsidR="00EB1D44" w:rsidRDefault="00EB1D44"/>
        </w:tc>
      </w:tr>
      <w:tr w:rsidR="000702C6" w:rsidRPr="00B3499B" w14:paraId="669CD32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DDC0B7" w14:textId="70ECC720" w:rsidR="000702C6" w:rsidRPr="00B3499B" w:rsidRDefault="00B111A7" w:rsidP="00767670">
            <w:pPr>
              <w:rPr>
                <w:rFonts w:cs="Arial"/>
                <w:bCs/>
                <w:color w:val="808080" w:themeColor="background1" w:themeShade="80"/>
                <w:sz w:val="16"/>
                <w:szCs w:val="14"/>
              </w:rPr>
            </w:pPr>
            <w:hyperlink r:id="rId13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6EF18" w14:textId="1280395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7F318D"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95D4C6C" w14:textId="2BAFEC41" w:rsidR="000702C6" w:rsidRPr="00C000B2" w:rsidRDefault="000702C6" w:rsidP="000702C6">
      <w:pPr>
        <w:jc w:val="center"/>
        <w:rPr>
          <w:b/>
          <w:noProof/>
        </w:rPr>
      </w:pPr>
      <w:bookmarkStart w:id="388" w:name="_Toc10376678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2</w:t>
      </w:r>
      <w:r w:rsidRPr="00C000B2">
        <w:rPr>
          <w:b/>
          <w:noProof/>
        </w:rPr>
        <w:fldChar w:fldCharType="end"/>
      </w:r>
      <w:r w:rsidRPr="00C000B2">
        <w:rPr>
          <w:b/>
          <w:noProof/>
        </w:rPr>
        <w:t>: Output Signal mappings of Function</w:t>
      </w:r>
      <w:bookmarkEnd w:id="388"/>
      <w:r w:rsidRPr="00C000B2">
        <w:rPr>
          <w:b/>
          <w:noProof/>
        </w:rPr>
        <w:t xml:space="preserve"> </w:t>
      </w:r>
    </w:p>
    <w:p w14:paraId="7B49891F" w14:textId="77777777" w:rsidR="00072314" w:rsidRDefault="00072314" w:rsidP="00072314">
      <w:pPr>
        <w:pStyle w:val="Heading6"/>
        <w:keepNext w:val="0"/>
        <w:tabs>
          <w:tab w:val="clear" w:pos="900"/>
          <w:tab w:val="left" w:pos="709"/>
        </w:tabs>
        <w:spacing w:before="240"/>
      </w:pPr>
      <w:r>
        <w:t>Parameters</w:t>
      </w:r>
    </w:p>
    <w:p w14:paraId="4F1E6BD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D1AE6A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C0F513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Stitch 4 x 360 Cameras into Single Video Stream</w:t>
      </w:r>
    </w:p>
    <w:p w14:paraId="22AB557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1FA8FC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46A54BB"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E414D72" w14:textId="77777777" w:rsidR="008C50D1" w:rsidRPr="005F3A49" w:rsidRDefault="008C50D1" w:rsidP="00702F62">
      <w:pPr>
        <w:pStyle w:val="Heading4"/>
        <w:keepNext w:val="0"/>
        <w:tabs>
          <w:tab w:val="clear" w:pos="900"/>
          <w:tab w:val="left" w:pos="709"/>
        </w:tabs>
        <w:spacing w:before="240"/>
      </w:pPr>
      <w:bookmarkStart w:id="389" w:name="_Toc103766618"/>
      <w:r w:rsidRPr="005F3A49">
        <w:rPr>
          <w:lang w:val="en-GB"/>
        </w:rPr>
        <w:t xml:space="preserve">Technology Function </w:t>
      </w:r>
      <w:r>
        <w:rPr>
          <w:noProof/>
        </w:rPr>
        <w:drawing>
          <wp:inline distT="0" distB="0" distL="0" distR="0" wp14:anchorId="5E21DD8A" wp14:editId="543CDA69">
            <wp:extent cx="203200" cy="203200"/>
            <wp:effectExtent l="0" t="0" r="0" b="0"/>
            <wp:docPr id="141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Camera Stream</w:t>
      </w:r>
      <w:bookmarkEnd w:id="389"/>
    </w:p>
    <w:p w14:paraId="4A44DB24" w14:textId="77777777" w:rsidR="005F4E20" w:rsidRDefault="005F4E20" w:rsidP="00720A45">
      <w:pPr>
        <w:rPr>
          <w:highlight w:val="green"/>
        </w:rPr>
      </w:pPr>
    </w:p>
    <w:p w14:paraId="4E97CDEB" w14:textId="77777777" w:rsidR="009C3237" w:rsidRDefault="009C3237" w:rsidP="009C3237">
      <w:pPr>
        <w:pStyle w:val="BodyText"/>
      </w:pPr>
      <w:r w:rsidRPr="00F33853">
        <w:t>DAT to request the cameras to record</w:t>
      </w:r>
    </w:p>
    <w:p w14:paraId="30C3820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760B962" w14:textId="77777777" w:rsidR="000702C6" w:rsidRPr="000702C6" w:rsidRDefault="000702C6" w:rsidP="00720A45">
      <w:pPr>
        <w:rPr>
          <w:b/>
          <w:bCs/>
          <w:color w:val="FF0000"/>
        </w:rPr>
      </w:pPr>
    </w:p>
    <w:p w14:paraId="34B4D931" w14:textId="77777777" w:rsidR="00072314" w:rsidRDefault="00072314" w:rsidP="00072314">
      <w:pPr>
        <w:pStyle w:val="Heading6"/>
        <w:keepNext w:val="0"/>
        <w:tabs>
          <w:tab w:val="clear" w:pos="900"/>
          <w:tab w:val="left" w:pos="709"/>
        </w:tabs>
        <w:spacing w:before="240"/>
        <w:rPr>
          <w:lang w:val="en-GB"/>
        </w:rPr>
      </w:pPr>
      <w:r>
        <w:rPr>
          <w:lang w:val="en-GB"/>
        </w:rPr>
        <w:t>Inputs</w:t>
      </w:r>
    </w:p>
    <w:p w14:paraId="18FCF88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F0C143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82B9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6DC299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F96A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48D3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A686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4D15F"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41170E"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61E6381"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4CB2DEB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34B55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1D8D84" w14:textId="77777777" w:rsidR="000702C6" w:rsidRPr="00AE55BD" w:rsidRDefault="000702C6" w:rsidP="00767670">
            <w:pPr>
              <w:rPr>
                <w:rFonts w:cs="Arial"/>
                <w:color w:val="000000" w:themeColor="text1"/>
                <w:sz w:val="16"/>
                <w:szCs w:val="14"/>
              </w:rPr>
            </w:pPr>
            <w:r>
              <w:rPr>
                <w:noProof/>
              </w:rPr>
              <w:drawing>
                <wp:inline distT="0" distB="0" distL="0" distR="0" wp14:anchorId="3D93E1D6" wp14:editId="6D4B9399">
                  <wp:extent cx="203200" cy="203200"/>
                  <wp:effectExtent l="0" t="0" r="0" b="0"/>
                  <wp:docPr id="141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CAE2A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6641D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F8A3DB" w14:textId="77777777" w:rsidR="00EB1D44" w:rsidRDefault="00EB1D44"/>
        </w:tc>
      </w:tr>
      <w:tr w:rsidR="000702C6" w:rsidRPr="00B3499B" w14:paraId="026CF4F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175B11" w14:textId="647262EE" w:rsidR="000702C6" w:rsidRPr="00B3499B" w:rsidRDefault="00B111A7" w:rsidP="00767670">
            <w:pPr>
              <w:rPr>
                <w:rFonts w:cs="Arial"/>
                <w:bCs/>
                <w:color w:val="808080" w:themeColor="background1" w:themeShade="80"/>
                <w:sz w:val="16"/>
                <w:szCs w:val="14"/>
              </w:rPr>
            </w:pPr>
            <w:hyperlink r:id="rId13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D5851" w14:textId="0C9E176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01FDA8"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8FE86E4" w14:textId="01C289EB" w:rsidR="000702C6" w:rsidRPr="004A50B8" w:rsidRDefault="000702C6" w:rsidP="000702C6">
      <w:pPr>
        <w:pStyle w:val="Caption"/>
      </w:pPr>
      <w:bookmarkStart w:id="390" w:name="_Toc103766789"/>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w:t>
      </w:r>
      <w:r>
        <w:rPr>
          <w:noProof/>
        </w:rPr>
        <w:fldChar w:fldCharType="end"/>
      </w:r>
      <w:r w:rsidRPr="00702453">
        <w:t xml:space="preserve">: </w:t>
      </w:r>
      <w:r>
        <w:t>Input Signal mappings of Function</w:t>
      </w:r>
      <w:bookmarkEnd w:id="390"/>
      <w:r>
        <w:t xml:space="preserve"> </w:t>
      </w:r>
    </w:p>
    <w:p w14:paraId="4789A68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6C687C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E8A8C8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28A2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D55C6E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DDDC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1E0C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80E3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59C5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A5E1E" w14:textId="77777777" w:rsidR="000702C6" w:rsidRDefault="000702C6" w:rsidP="00767670">
            <w:pPr>
              <w:rPr>
                <w:rFonts w:cs="Arial"/>
                <w:b/>
                <w:bCs/>
                <w:color w:val="000000"/>
              </w:rPr>
            </w:pPr>
            <w:r>
              <w:rPr>
                <w:rFonts w:cs="Arial"/>
                <w:b/>
                <w:bCs/>
                <w:color w:val="000000"/>
              </w:rPr>
              <w:t>Connection</w:t>
            </w:r>
          </w:p>
          <w:p w14:paraId="25594917"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2AD185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BD6E8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470C3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76A5204" wp14:editId="14D919A1">
                  <wp:extent cx="203200" cy="203200"/>
                  <wp:effectExtent l="0" t="0" r="0" b="0"/>
                  <wp:docPr id="141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SNT_DAT_Req_Cameras_via_LIN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B55A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025ED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FDDA50" w14:textId="77777777" w:rsidR="00EB1D44" w:rsidRDefault="00EB1D44"/>
        </w:tc>
      </w:tr>
      <w:tr w:rsidR="000702C6" w:rsidRPr="00B3499B" w14:paraId="3BFAD24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8B7CF4" w14:textId="0FA9B636" w:rsidR="000702C6" w:rsidRPr="00B3499B" w:rsidRDefault="00B111A7" w:rsidP="00767670">
            <w:pPr>
              <w:rPr>
                <w:rFonts w:cs="Arial"/>
                <w:bCs/>
                <w:color w:val="808080" w:themeColor="background1" w:themeShade="80"/>
                <w:sz w:val="16"/>
                <w:szCs w:val="14"/>
              </w:rPr>
            </w:pPr>
            <w:hyperlink r:id="rId13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54AB8" w14:textId="527B6F4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069E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062AD97" w14:textId="45FFD40B" w:rsidR="000702C6" w:rsidRPr="00C000B2" w:rsidRDefault="000702C6" w:rsidP="000702C6">
      <w:pPr>
        <w:jc w:val="center"/>
        <w:rPr>
          <w:b/>
          <w:noProof/>
        </w:rPr>
      </w:pPr>
      <w:bookmarkStart w:id="391" w:name="_Toc10376679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4</w:t>
      </w:r>
      <w:r w:rsidRPr="00C000B2">
        <w:rPr>
          <w:b/>
          <w:noProof/>
        </w:rPr>
        <w:fldChar w:fldCharType="end"/>
      </w:r>
      <w:r w:rsidRPr="00C000B2">
        <w:rPr>
          <w:b/>
          <w:noProof/>
        </w:rPr>
        <w:t>: Output Signal mappings of Function</w:t>
      </w:r>
      <w:bookmarkEnd w:id="391"/>
      <w:r w:rsidRPr="00C000B2">
        <w:rPr>
          <w:b/>
          <w:noProof/>
        </w:rPr>
        <w:t xml:space="preserve"> </w:t>
      </w:r>
    </w:p>
    <w:p w14:paraId="04AA36A0" w14:textId="77777777" w:rsidR="00072314" w:rsidRDefault="00072314" w:rsidP="00072314">
      <w:pPr>
        <w:pStyle w:val="Heading6"/>
        <w:keepNext w:val="0"/>
        <w:tabs>
          <w:tab w:val="clear" w:pos="900"/>
          <w:tab w:val="left" w:pos="709"/>
        </w:tabs>
        <w:spacing w:before="240"/>
      </w:pPr>
      <w:r>
        <w:t>Parameters</w:t>
      </w:r>
    </w:p>
    <w:p w14:paraId="10FE578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870300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2F05F6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Camera Stream</w:t>
      </w:r>
    </w:p>
    <w:p w14:paraId="6A88D5D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E80C1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7C98B3"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2FAE2D7" w14:textId="26378B3C" w:rsidR="008C50D1" w:rsidRPr="005F3A49" w:rsidRDefault="008C50D1" w:rsidP="00702F62">
      <w:pPr>
        <w:pStyle w:val="Heading4"/>
        <w:keepNext w:val="0"/>
        <w:tabs>
          <w:tab w:val="clear" w:pos="900"/>
          <w:tab w:val="left" w:pos="709"/>
        </w:tabs>
        <w:spacing w:before="240"/>
      </w:pPr>
      <w:bookmarkStart w:id="392" w:name="_Toc103766619"/>
      <w:r w:rsidRPr="005F3A49">
        <w:rPr>
          <w:lang w:val="en-GB"/>
        </w:rPr>
        <w:t xml:space="preserve">Technology Function </w:t>
      </w:r>
      <w:r>
        <w:rPr>
          <w:noProof/>
        </w:rPr>
        <w:drawing>
          <wp:inline distT="0" distB="0" distL="0" distR="0" wp14:anchorId="67B8F57A" wp14:editId="3DAE27CE">
            <wp:extent cx="203200" cy="203200"/>
            <wp:effectExtent l="0" t="0" r="0" b="0"/>
            <wp:docPr id="14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Distortion Correction </w:t>
      </w:r>
      <w:r w:rsidR="003C4093">
        <w:rPr>
          <w:lang w:val="en-GB"/>
        </w:rPr>
        <w:t>–</w:t>
      </w:r>
      <w:r w:rsidRPr="005F3A49">
        <w:rPr>
          <w:lang w:val="en-GB"/>
        </w:rPr>
        <w:t xml:space="preserve"> Dewarping for Digital Camera</w:t>
      </w:r>
      <w:bookmarkEnd w:id="392"/>
    </w:p>
    <w:p w14:paraId="4DDD4DD0" w14:textId="77777777" w:rsidR="005F4E20" w:rsidRDefault="005F4E20" w:rsidP="00720A45">
      <w:pPr>
        <w:rPr>
          <w:highlight w:val="green"/>
        </w:rPr>
      </w:pPr>
    </w:p>
    <w:p w14:paraId="3DFEFA22" w14:textId="77777777" w:rsidR="009C3237" w:rsidRDefault="009C3237" w:rsidP="009C3237">
      <w:pPr>
        <w:pStyle w:val="BodyText"/>
      </w:pPr>
      <w:r w:rsidRPr="00F33853">
        <w:t>To remove distortion from the very wide angle lens required for use inside the vehicle.</w:t>
      </w:r>
    </w:p>
    <w:p w14:paraId="79CEAE7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907C2FB" w14:textId="77777777" w:rsidR="000702C6" w:rsidRPr="000702C6" w:rsidRDefault="000702C6" w:rsidP="00720A45">
      <w:pPr>
        <w:rPr>
          <w:b/>
          <w:bCs/>
          <w:color w:val="FF0000"/>
        </w:rPr>
      </w:pPr>
    </w:p>
    <w:p w14:paraId="09CFD00F" w14:textId="77777777" w:rsidR="00072314" w:rsidRDefault="00072314" w:rsidP="00072314">
      <w:pPr>
        <w:pStyle w:val="Heading6"/>
        <w:keepNext w:val="0"/>
        <w:tabs>
          <w:tab w:val="clear" w:pos="900"/>
          <w:tab w:val="left" w:pos="709"/>
        </w:tabs>
        <w:spacing w:before="240"/>
        <w:rPr>
          <w:lang w:val="en-GB"/>
        </w:rPr>
      </w:pPr>
      <w:r>
        <w:rPr>
          <w:lang w:val="en-GB"/>
        </w:rPr>
        <w:t>Inputs</w:t>
      </w:r>
    </w:p>
    <w:p w14:paraId="046D7DC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051C78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E38B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A04DD9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F543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F80BB"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A2DE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E96BB"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9722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3BD236D"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E27F6F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B5F79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E95BB6" w14:textId="77777777" w:rsidR="000702C6" w:rsidRPr="00AE55BD" w:rsidRDefault="000702C6" w:rsidP="00767670">
            <w:pPr>
              <w:rPr>
                <w:rFonts w:cs="Arial"/>
                <w:color w:val="000000" w:themeColor="text1"/>
                <w:sz w:val="16"/>
                <w:szCs w:val="14"/>
              </w:rPr>
            </w:pPr>
            <w:r>
              <w:rPr>
                <w:noProof/>
              </w:rPr>
              <w:drawing>
                <wp:inline distT="0" distB="0" distL="0" distR="0" wp14:anchorId="5D39E58C" wp14:editId="1128124A">
                  <wp:extent cx="203200" cy="203200"/>
                  <wp:effectExtent l="0" t="0" r="0" b="0"/>
                  <wp:docPr id="141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SNT_360CameraOutput4</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7043D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E83A9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1CB3BC" w14:textId="77777777" w:rsidR="00EB1D44" w:rsidRDefault="00EB1D44"/>
        </w:tc>
      </w:tr>
      <w:tr w:rsidR="000702C6" w:rsidRPr="00B3499B" w14:paraId="12E5E32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39EFA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AC44B9" w14:textId="77777777" w:rsidR="000702C6" w:rsidRPr="00AE55BD" w:rsidRDefault="000702C6" w:rsidP="00767670">
            <w:pPr>
              <w:rPr>
                <w:rFonts w:cs="Arial"/>
                <w:color w:val="000000" w:themeColor="text1"/>
                <w:sz w:val="16"/>
                <w:szCs w:val="14"/>
              </w:rPr>
            </w:pPr>
            <w:r>
              <w:rPr>
                <w:noProof/>
              </w:rPr>
              <w:drawing>
                <wp:inline distT="0" distB="0" distL="0" distR="0" wp14:anchorId="49525FF9" wp14:editId="7838AB0C">
                  <wp:extent cx="203200" cy="203200"/>
                  <wp:effectExtent l="0" t="0" r="0" b="0"/>
                  <wp:docPr id="142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SNT_360CameraOutput3</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D5195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39F7E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E8DFFE" w14:textId="77777777" w:rsidR="00EB1D44" w:rsidRDefault="00EB1D44"/>
        </w:tc>
      </w:tr>
      <w:tr w:rsidR="000702C6" w:rsidRPr="00B3499B" w14:paraId="2F37EB8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47F46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781E30" w14:textId="77777777" w:rsidR="000702C6" w:rsidRPr="00AE55BD" w:rsidRDefault="000702C6" w:rsidP="00767670">
            <w:pPr>
              <w:rPr>
                <w:rFonts w:cs="Arial"/>
                <w:color w:val="000000" w:themeColor="text1"/>
                <w:sz w:val="16"/>
                <w:szCs w:val="14"/>
              </w:rPr>
            </w:pPr>
            <w:r>
              <w:rPr>
                <w:noProof/>
              </w:rPr>
              <w:drawing>
                <wp:inline distT="0" distB="0" distL="0" distR="0" wp14:anchorId="3106D22A" wp14:editId="6DB950D3">
                  <wp:extent cx="203200" cy="203200"/>
                  <wp:effectExtent l="0" t="0" r="0" b="0"/>
                  <wp:docPr id="142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2ADA3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01AA4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EF024C" w14:textId="77777777" w:rsidR="00EB1D44" w:rsidRDefault="00EB1D44"/>
        </w:tc>
      </w:tr>
      <w:tr w:rsidR="000702C6" w:rsidRPr="00B3499B" w14:paraId="023349E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53BD0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6F88E" w14:textId="77777777" w:rsidR="000702C6" w:rsidRPr="00AE55BD" w:rsidRDefault="000702C6" w:rsidP="00767670">
            <w:pPr>
              <w:rPr>
                <w:rFonts w:cs="Arial"/>
                <w:color w:val="000000" w:themeColor="text1"/>
                <w:sz w:val="16"/>
                <w:szCs w:val="14"/>
              </w:rPr>
            </w:pPr>
            <w:r>
              <w:rPr>
                <w:noProof/>
              </w:rPr>
              <w:drawing>
                <wp:inline distT="0" distB="0" distL="0" distR="0" wp14:anchorId="795E9800" wp14:editId="3CFA20D3">
                  <wp:extent cx="203200" cy="203200"/>
                  <wp:effectExtent l="0" t="0" r="0" b="0"/>
                  <wp:docPr id="142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FA189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8ED4EB"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8AF059" w14:textId="77777777" w:rsidR="00EB1D44" w:rsidRDefault="00EB1D44"/>
        </w:tc>
      </w:tr>
      <w:tr w:rsidR="000702C6" w:rsidRPr="00B3499B" w14:paraId="264FC65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A79012" w14:textId="49C72868" w:rsidR="000702C6" w:rsidRPr="00B3499B" w:rsidRDefault="00B111A7" w:rsidP="00767670">
            <w:pPr>
              <w:rPr>
                <w:rFonts w:cs="Arial"/>
                <w:bCs/>
                <w:color w:val="808080" w:themeColor="background1" w:themeShade="80"/>
                <w:sz w:val="16"/>
                <w:szCs w:val="14"/>
              </w:rPr>
            </w:pPr>
            <w:hyperlink r:id="rId13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4EB1E6" w14:textId="1830B47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B873C"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D7939B5" w14:textId="410E4093" w:rsidR="000702C6" w:rsidRPr="004A50B8" w:rsidRDefault="000702C6" w:rsidP="000702C6">
      <w:pPr>
        <w:pStyle w:val="Caption"/>
      </w:pPr>
      <w:bookmarkStart w:id="393" w:name="_Toc103766791"/>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w:t>
      </w:r>
      <w:r>
        <w:rPr>
          <w:noProof/>
        </w:rPr>
        <w:fldChar w:fldCharType="end"/>
      </w:r>
      <w:r w:rsidRPr="00702453">
        <w:t xml:space="preserve">: </w:t>
      </w:r>
      <w:r>
        <w:t>Input Signal mappings of Function</w:t>
      </w:r>
      <w:bookmarkEnd w:id="393"/>
      <w:r>
        <w:t xml:space="preserve"> </w:t>
      </w:r>
    </w:p>
    <w:p w14:paraId="0EA7B02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1CBC3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39B9BC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CE50B"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6792C7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B417C1"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027B3"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FB6A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FCA9C"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DCB29D" w14:textId="77777777" w:rsidR="000702C6" w:rsidRDefault="000702C6" w:rsidP="00767670">
            <w:pPr>
              <w:rPr>
                <w:rFonts w:cs="Arial"/>
                <w:b/>
                <w:bCs/>
                <w:color w:val="000000"/>
              </w:rPr>
            </w:pPr>
            <w:r>
              <w:rPr>
                <w:rFonts w:cs="Arial"/>
                <w:b/>
                <w:bCs/>
                <w:color w:val="000000"/>
              </w:rPr>
              <w:t>Connection</w:t>
            </w:r>
          </w:p>
          <w:p w14:paraId="49BD191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910608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AC0DF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0F89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2CA1CFC" wp14:editId="7EC6E3AF">
                  <wp:extent cx="203200" cy="203200"/>
                  <wp:effectExtent l="0" t="0" r="0" b="0"/>
                  <wp:docPr id="142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SNT_360CameraDewarped4</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6D078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C7987E"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3205AB" w14:textId="77777777" w:rsidR="00EB1D44" w:rsidRDefault="00EB1D44"/>
        </w:tc>
      </w:tr>
      <w:tr w:rsidR="000702C6" w:rsidRPr="00B3499B" w14:paraId="44DEA9A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546BD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BB066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F199F3F" wp14:editId="04FEF24E">
                  <wp:extent cx="203200" cy="203200"/>
                  <wp:effectExtent l="0" t="0" r="0" b="0"/>
                  <wp:docPr id="142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SNT_360CameraDewarped3</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F186B0"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91602"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5E1F2B" w14:textId="77777777" w:rsidR="00EB1D44" w:rsidRDefault="00EB1D44"/>
        </w:tc>
      </w:tr>
      <w:tr w:rsidR="000702C6" w:rsidRPr="00B3499B" w14:paraId="4B0949D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1F879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1ABD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3A25993" wp14:editId="465341EE">
                  <wp:extent cx="203200" cy="203200"/>
                  <wp:effectExtent l="0" t="0" r="0" b="0"/>
                  <wp:docPr id="143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49ED8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2979F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395F4A" w14:textId="77777777" w:rsidR="00EB1D44" w:rsidRDefault="00EB1D44"/>
        </w:tc>
      </w:tr>
      <w:tr w:rsidR="000702C6" w:rsidRPr="00B3499B" w14:paraId="6975554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27A2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F5DC4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3152606" wp14:editId="5D60707F">
                  <wp:extent cx="203200" cy="203200"/>
                  <wp:effectExtent l="0" t="0" r="0" b="0"/>
                  <wp:docPr id="143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0F5D2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75ECE6"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0E08D3" w14:textId="77777777" w:rsidR="00EB1D44" w:rsidRDefault="00EB1D44"/>
        </w:tc>
      </w:tr>
      <w:tr w:rsidR="000702C6" w:rsidRPr="00B3499B" w14:paraId="2F7C963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5466D8" w14:textId="084A9439" w:rsidR="000702C6" w:rsidRPr="00B3499B" w:rsidRDefault="00B111A7" w:rsidP="00767670">
            <w:pPr>
              <w:rPr>
                <w:rFonts w:cs="Arial"/>
                <w:bCs/>
                <w:color w:val="808080" w:themeColor="background1" w:themeShade="80"/>
                <w:sz w:val="16"/>
                <w:szCs w:val="14"/>
              </w:rPr>
            </w:pPr>
            <w:hyperlink r:id="rId13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FA4A35" w14:textId="7FA341A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D8FA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99B9DB0" w14:textId="780AD0DD" w:rsidR="000702C6" w:rsidRPr="00C000B2" w:rsidRDefault="000702C6" w:rsidP="000702C6">
      <w:pPr>
        <w:jc w:val="center"/>
        <w:rPr>
          <w:b/>
          <w:noProof/>
        </w:rPr>
      </w:pPr>
      <w:bookmarkStart w:id="394" w:name="_Toc10376679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w:t>
      </w:r>
      <w:r w:rsidRPr="00C000B2">
        <w:rPr>
          <w:b/>
          <w:noProof/>
        </w:rPr>
        <w:fldChar w:fldCharType="end"/>
      </w:r>
      <w:r w:rsidRPr="00C000B2">
        <w:rPr>
          <w:b/>
          <w:noProof/>
        </w:rPr>
        <w:t>: Output Signal mappings of Function</w:t>
      </w:r>
      <w:bookmarkEnd w:id="394"/>
      <w:r w:rsidRPr="00C000B2">
        <w:rPr>
          <w:b/>
          <w:noProof/>
        </w:rPr>
        <w:t xml:space="preserve"> </w:t>
      </w:r>
    </w:p>
    <w:p w14:paraId="41FD3D62" w14:textId="77777777" w:rsidR="00072314" w:rsidRDefault="00072314" w:rsidP="00072314">
      <w:pPr>
        <w:pStyle w:val="Heading6"/>
        <w:keepNext w:val="0"/>
        <w:tabs>
          <w:tab w:val="clear" w:pos="900"/>
          <w:tab w:val="left" w:pos="709"/>
        </w:tabs>
        <w:spacing w:before="240"/>
      </w:pPr>
      <w:r>
        <w:t>Parameters</w:t>
      </w:r>
    </w:p>
    <w:p w14:paraId="2B28A74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1A61DF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CD972E3" w14:textId="65C9B8F3"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Distortion Correction </w:t>
      </w:r>
      <w:r w:rsidR="003C4093">
        <w:rPr>
          <w:rFonts w:cs="Arial"/>
        </w:rPr>
        <w:t>–</w:t>
      </w:r>
      <w:r>
        <w:rPr>
          <w:rFonts w:cs="Arial"/>
        </w:rPr>
        <w:t xml:space="preserve"> Dewarping for Digital Camera</w:t>
      </w:r>
    </w:p>
    <w:p w14:paraId="6D19519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F5C1A0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B601282"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FB2B819" w14:textId="77777777" w:rsidR="008C50D1" w:rsidRPr="005F3A49" w:rsidRDefault="008C50D1" w:rsidP="00702F62">
      <w:pPr>
        <w:pStyle w:val="Heading4"/>
        <w:keepNext w:val="0"/>
        <w:tabs>
          <w:tab w:val="clear" w:pos="900"/>
          <w:tab w:val="left" w:pos="709"/>
        </w:tabs>
        <w:spacing w:before="240"/>
      </w:pPr>
      <w:bookmarkStart w:id="395" w:name="_Toc103766620"/>
      <w:r w:rsidRPr="005F3A49">
        <w:rPr>
          <w:lang w:val="en-GB"/>
        </w:rPr>
        <w:t xml:space="preserve">Technology Function </w:t>
      </w:r>
      <w:r>
        <w:rPr>
          <w:noProof/>
        </w:rPr>
        <w:drawing>
          <wp:inline distT="0" distB="0" distL="0" distR="0" wp14:anchorId="57C89A72" wp14:editId="45D9DDE2">
            <wp:extent cx="203200" cy="203200"/>
            <wp:effectExtent l="0" t="0" r="0" b="0"/>
            <wp:docPr id="143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Control Internal Camera(s) View</w:t>
      </w:r>
      <w:bookmarkEnd w:id="395"/>
    </w:p>
    <w:p w14:paraId="064DA41A" w14:textId="77777777" w:rsidR="005F4E20" w:rsidRDefault="005F4E20" w:rsidP="00720A45">
      <w:pPr>
        <w:rPr>
          <w:highlight w:val="green"/>
        </w:rPr>
      </w:pPr>
    </w:p>
    <w:p w14:paraId="6B9D2739" w14:textId="77777777" w:rsidR="009C3237" w:rsidRDefault="009C3237" w:rsidP="009C3237">
      <w:pPr>
        <w:pStyle w:val="BodyText"/>
      </w:pPr>
      <w:r w:rsidRPr="00F33853">
        <w:t>When camera operation is requested, the DAT/ADAS shall send a signal via LIN to the internal cameras to select the most appropriate view</w:t>
      </w:r>
    </w:p>
    <w:p w14:paraId="06F6B5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1939EA1" w14:textId="77777777" w:rsidR="000702C6" w:rsidRPr="000702C6" w:rsidRDefault="000702C6" w:rsidP="00720A45">
      <w:pPr>
        <w:rPr>
          <w:b/>
          <w:bCs/>
          <w:color w:val="FF0000"/>
        </w:rPr>
      </w:pPr>
    </w:p>
    <w:p w14:paraId="57396C8A" w14:textId="77777777" w:rsidR="00072314" w:rsidRDefault="00072314" w:rsidP="00072314">
      <w:pPr>
        <w:pStyle w:val="Heading6"/>
        <w:keepNext w:val="0"/>
        <w:tabs>
          <w:tab w:val="clear" w:pos="900"/>
          <w:tab w:val="left" w:pos="709"/>
        </w:tabs>
        <w:spacing w:before="240"/>
        <w:rPr>
          <w:lang w:val="en-GB"/>
        </w:rPr>
      </w:pPr>
      <w:r>
        <w:rPr>
          <w:lang w:val="en-GB"/>
        </w:rPr>
        <w:t>Inputs</w:t>
      </w:r>
    </w:p>
    <w:p w14:paraId="5105D31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C60CE4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09F0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D2D354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6E06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C6C8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C09A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A1AC4"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18A4C"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1E36F2F"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36758B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2423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92BB6E" w14:textId="77777777" w:rsidR="000702C6" w:rsidRPr="00AE55BD" w:rsidRDefault="000702C6" w:rsidP="00767670">
            <w:pPr>
              <w:rPr>
                <w:rFonts w:cs="Arial"/>
                <w:color w:val="000000" w:themeColor="text1"/>
                <w:sz w:val="16"/>
                <w:szCs w:val="14"/>
              </w:rPr>
            </w:pPr>
            <w:r>
              <w:rPr>
                <w:noProof/>
              </w:rPr>
              <w:drawing>
                <wp:inline distT="0" distB="0" distL="0" distR="0" wp14:anchorId="5221F21B" wp14:editId="7B51C8D3">
                  <wp:extent cx="203200" cy="203200"/>
                  <wp:effectExtent l="0" t="0" r="0" b="0"/>
                  <wp:docPr id="143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2D2C1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00A8D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596AEA" w14:textId="77777777" w:rsidR="00EB1D44" w:rsidRDefault="00EB1D44"/>
        </w:tc>
      </w:tr>
      <w:tr w:rsidR="000702C6" w:rsidRPr="00B3499B" w14:paraId="0D2D2C9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C2554B" w14:textId="006F352B" w:rsidR="000702C6" w:rsidRPr="00B3499B" w:rsidRDefault="00B111A7" w:rsidP="00767670">
            <w:pPr>
              <w:rPr>
                <w:rFonts w:cs="Arial"/>
                <w:bCs/>
                <w:color w:val="808080" w:themeColor="background1" w:themeShade="80"/>
                <w:sz w:val="16"/>
                <w:szCs w:val="14"/>
              </w:rPr>
            </w:pPr>
            <w:hyperlink r:id="rId13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4EF3AB" w14:textId="3CFD7EC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69D4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914C812" w14:textId="040CB05A" w:rsidR="000702C6" w:rsidRPr="004A50B8" w:rsidRDefault="000702C6" w:rsidP="000702C6">
      <w:pPr>
        <w:pStyle w:val="Caption"/>
      </w:pPr>
      <w:bookmarkStart w:id="396" w:name="_Toc103766793"/>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w:t>
      </w:r>
      <w:r>
        <w:rPr>
          <w:noProof/>
        </w:rPr>
        <w:fldChar w:fldCharType="end"/>
      </w:r>
      <w:r w:rsidRPr="00702453">
        <w:t xml:space="preserve">: </w:t>
      </w:r>
      <w:r>
        <w:t>Input Signal mappings of Function</w:t>
      </w:r>
      <w:bookmarkEnd w:id="396"/>
      <w:r>
        <w:t xml:space="preserve"> </w:t>
      </w:r>
    </w:p>
    <w:p w14:paraId="4D4C0FE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A0A5DE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35C76E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0D94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5BAA1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A240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41B0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9D74C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671C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6C312" w14:textId="77777777" w:rsidR="000702C6" w:rsidRDefault="000702C6" w:rsidP="00767670">
            <w:pPr>
              <w:rPr>
                <w:rFonts w:cs="Arial"/>
                <w:b/>
                <w:bCs/>
                <w:color w:val="000000"/>
              </w:rPr>
            </w:pPr>
            <w:r>
              <w:rPr>
                <w:rFonts w:cs="Arial"/>
                <w:b/>
                <w:bCs/>
                <w:color w:val="000000"/>
              </w:rPr>
              <w:t>Connection</w:t>
            </w:r>
          </w:p>
          <w:p w14:paraId="54C647BB"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21552F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D78F6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A459A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B9250C0" wp14:editId="0730803D">
                  <wp:extent cx="203200" cy="203200"/>
                  <wp:effectExtent l="0" t="0" r="0" b="0"/>
                  <wp:docPr id="143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SNT_IntCameraViewSettingCabin_LIN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1108C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8BA13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B3FD9E" w14:textId="77777777" w:rsidR="00EB1D44" w:rsidRDefault="00EB1D44"/>
        </w:tc>
      </w:tr>
      <w:tr w:rsidR="000702C6" w:rsidRPr="00B3499B" w14:paraId="4A1C11C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1BB86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DFA8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AB45742" wp14:editId="23847A89">
                  <wp:extent cx="203200" cy="203200"/>
                  <wp:effectExtent l="0" t="0" r="0" b="0"/>
                  <wp:docPr id="144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SNT_IntCameraViewSettingCargo_LIN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00958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748A39"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E77910" w14:textId="77777777" w:rsidR="00EB1D44" w:rsidRDefault="00EB1D44"/>
        </w:tc>
      </w:tr>
      <w:tr w:rsidR="000702C6" w:rsidRPr="00B3499B" w14:paraId="00C34975"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4187A" w14:textId="0A533627" w:rsidR="000702C6" w:rsidRPr="00B3499B" w:rsidRDefault="00B111A7" w:rsidP="00767670">
            <w:pPr>
              <w:rPr>
                <w:rFonts w:cs="Arial"/>
                <w:bCs/>
                <w:color w:val="808080" w:themeColor="background1" w:themeShade="80"/>
                <w:sz w:val="16"/>
                <w:szCs w:val="14"/>
              </w:rPr>
            </w:pPr>
            <w:hyperlink r:id="rId13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BD7D7" w14:textId="32946A0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40C9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EE5D01D" w14:textId="60169D96" w:rsidR="000702C6" w:rsidRPr="00C000B2" w:rsidRDefault="000702C6" w:rsidP="000702C6">
      <w:pPr>
        <w:jc w:val="center"/>
        <w:rPr>
          <w:b/>
          <w:noProof/>
        </w:rPr>
      </w:pPr>
      <w:bookmarkStart w:id="397" w:name="_Toc10376679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8</w:t>
      </w:r>
      <w:r w:rsidRPr="00C000B2">
        <w:rPr>
          <w:b/>
          <w:noProof/>
        </w:rPr>
        <w:fldChar w:fldCharType="end"/>
      </w:r>
      <w:r w:rsidRPr="00C000B2">
        <w:rPr>
          <w:b/>
          <w:noProof/>
        </w:rPr>
        <w:t>: Output Signal mappings of Function</w:t>
      </w:r>
      <w:bookmarkEnd w:id="397"/>
      <w:r w:rsidRPr="00C000B2">
        <w:rPr>
          <w:b/>
          <w:noProof/>
        </w:rPr>
        <w:t xml:space="preserve"> </w:t>
      </w:r>
    </w:p>
    <w:p w14:paraId="316DD4BC" w14:textId="77777777" w:rsidR="00072314" w:rsidRDefault="00072314" w:rsidP="00072314">
      <w:pPr>
        <w:pStyle w:val="Heading6"/>
        <w:keepNext w:val="0"/>
        <w:tabs>
          <w:tab w:val="clear" w:pos="900"/>
          <w:tab w:val="left" w:pos="709"/>
        </w:tabs>
        <w:spacing w:before="240"/>
      </w:pPr>
      <w:r>
        <w:t>Parameters</w:t>
      </w:r>
    </w:p>
    <w:p w14:paraId="5D86FA5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E3E2DA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26B126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Control Internal Camera(s) View</w:t>
      </w:r>
    </w:p>
    <w:p w14:paraId="70AEAB7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7F6276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952E626"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C541526" w14:textId="77777777" w:rsidR="008C50D1" w:rsidRPr="005F3A49" w:rsidRDefault="008C50D1" w:rsidP="00702F62">
      <w:pPr>
        <w:pStyle w:val="Heading4"/>
        <w:keepNext w:val="0"/>
        <w:tabs>
          <w:tab w:val="clear" w:pos="900"/>
          <w:tab w:val="left" w:pos="709"/>
        </w:tabs>
        <w:spacing w:before="240"/>
      </w:pPr>
      <w:bookmarkStart w:id="398" w:name="_Toc103766621"/>
      <w:r w:rsidRPr="005F3A49">
        <w:rPr>
          <w:lang w:val="en-GB"/>
        </w:rPr>
        <w:t xml:space="preserve">Technology Function </w:t>
      </w:r>
      <w:r>
        <w:rPr>
          <w:noProof/>
        </w:rPr>
        <w:drawing>
          <wp:inline distT="0" distB="0" distL="0" distR="0" wp14:anchorId="2C5DA167" wp14:editId="1F05B8C6">
            <wp:extent cx="203200" cy="203200"/>
            <wp:effectExtent l="0" t="0" r="0" b="0"/>
            <wp:docPr id="144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IR Lighting</w:t>
      </w:r>
      <w:bookmarkEnd w:id="398"/>
    </w:p>
    <w:p w14:paraId="00BC2861" w14:textId="77777777" w:rsidR="005F4E20" w:rsidRDefault="005F4E20" w:rsidP="00720A45">
      <w:pPr>
        <w:rPr>
          <w:highlight w:val="green"/>
        </w:rPr>
      </w:pPr>
    </w:p>
    <w:p w14:paraId="4D65AEFC" w14:textId="77777777" w:rsidR="009C3237" w:rsidRDefault="009C3237" w:rsidP="009C3237">
      <w:pPr>
        <w:pStyle w:val="BodyText"/>
      </w:pPr>
      <w:r w:rsidRPr="00F33853">
        <w:t>The DAT/ADAS will request lighting of the cabin area to enable good image quality under low lux levels of lighting</w:t>
      </w:r>
    </w:p>
    <w:p w14:paraId="50F6D7A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8BC32BB" w14:textId="77777777" w:rsidR="000702C6" w:rsidRPr="000702C6" w:rsidRDefault="000702C6" w:rsidP="00720A45">
      <w:pPr>
        <w:rPr>
          <w:b/>
          <w:bCs/>
          <w:color w:val="FF0000"/>
        </w:rPr>
      </w:pPr>
    </w:p>
    <w:p w14:paraId="56F2FC96" w14:textId="77777777" w:rsidR="00072314" w:rsidRDefault="00072314" w:rsidP="00072314">
      <w:pPr>
        <w:pStyle w:val="Heading6"/>
        <w:keepNext w:val="0"/>
        <w:tabs>
          <w:tab w:val="clear" w:pos="900"/>
          <w:tab w:val="left" w:pos="709"/>
        </w:tabs>
        <w:spacing w:before="240"/>
        <w:rPr>
          <w:lang w:val="en-GB"/>
        </w:rPr>
      </w:pPr>
      <w:r>
        <w:rPr>
          <w:lang w:val="en-GB"/>
        </w:rPr>
        <w:t>Inputs</w:t>
      </w:r>
    </w:p>
    <w:p w14:paraId="42D0D95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A49F8C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F9A9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D12CF5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9E268"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F69D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CA14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3B326"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CA5E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2D55460"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31DE83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A884E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00A03D" w14:textId="77777777" w:rsidR="000702C6" w:rsidRPr="00AE55BD" w:rsidRDefault="000702C6" w:rsidP="00767670">
            <w:pPr>
              <w:rPr>
                <w:rFonts w:cs="Arial"/>
                <w:color w:val="000000" w:themeColor="text1"/>
                <w:sz w:val="16"/>
                <w:szCs w:val="14"/>
              </w:rPr>
            </w:pPr>
            <w:r>
              <w:rPr>
                <w:noProof/>
              </w:rPr>
              <w:drawing>
                <wp:inline distT="0" distB="0" distL="0" distR="0" wp14:anchorId="398E3AEE" wp14:editId="20777C61">
                  <wp:extent cx="203200" cy="203200"/>
                  <wp:effectExtent l="0" t="0" r="0" b="0"/>
                  <wp:docPr id="144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100EB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11520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85B92D" w14:textId="77777777" w:rsidR="00EB1D44" w:rsidRDefault="00EB1D44"/>
        </w:tc>
      </w:tr>
      <w:tr w:rsidR="000702C6" w:rsidRPr="00B3499B" w14:paraId="7006D71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632D6D" w14:textId="00F5F14E" w:rsidR="000702C6" w:rsidRPr="00B3499B" w:rsidRDefault="00B111A7" w:rsidP="00767670">
            <w:pPr>
              <w:rPr>
                <w:rFonts w:cs="Arial"/>
                <w:bCs/>
                <w:color w:val="808080" w:themeColor="background1" w:themeShade="80"/>
                <w:sz w:val="16"/>
                <w:szCs w:val="14"/>
              </w:rPr>
            </w:pPr>
            <w:hyperlink r:id="rId13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26A18" w14:textId="7C08B7E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3CD6B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1768F2B" w14:textId="096C088E" w:rsidR="000702C6" w:rsidRPr="004A50B8" w:rsidRDefault="000702C6" w:rsidP="000702C6">
      <w:pPr>
        <w:pStyle w:val="Caption"/>
      </w:pPr>
      <w:bookmarkStart w:id="399" w:name="_Toc103766795"/>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9</w:t>
      </w:r>
      <w:r>
        <w:rPr>
          <w:noProof/>
        </w:rPr>
        <w:fldChar w:fldCharType="end"/>
      </w:r>
      <w:r w:rsidRPr="00702453">
        <w:t xml:space="preserve">: </w:t>
      </w:r>
      <w:r>
        <w:t>Input Signal mappings of Function</w:t>
      </w:r>
      <w:bookmarkEnd w:id="399"/>
      <w:r>
        <w:t xml:space="preserve"> </w:t>
      </w:r>
    </w:p>
    <w:p w14:paraId="4C5F45F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E0B799A"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9E6F84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5129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9D0140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EC7C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3FCC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5617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9FAA2"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10D38" w14:textId="77777777" w:rsidR="000702C6" w:rsidRDefault="000702C6" w:rsidP="00767670">
            <w:pPr>
              <w:rPr>
                <w:rFonts w:cs="Arial"/>
                <w:b/>
                <w:bCs/>
                <w:color w:val="000000"/>
              </w:rPr>
            </w:pPr>
            <w:r>
              <w:rPr>
                <w:rFonts w:cs="Arial"/>
                <w:b/>
                <w:bCs/>
                <w:color w:val="000000"/>
              </w:rPr>
              <w:t>Connection</w:t>
            </w:r>
          </w:p>
          <w:p w14:paraId="5384D444"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8172F2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9C92B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B5C90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2EB4665" wp14:editId="36F84A2A">
                  <wp:extent cx="203200" cy="203200"/>
                  <wp:effectExtent l="0" t="0" r="0" b="0"/>
                  <wp:docPr id="144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SNT_DAT_Req_Lights_via_LIN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EDFB1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C7851D"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4A93DC" w14:textId="77777777" w:rsidR="00EB1D44" w:rsidRDefault="00EB1D44"/>
        </w:tc>
      </w:tr>
      <w:tr w:rsidR="000702C6" w:rsidRPr="00B3499B" w14:paraId="34974B8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797310" w14:textId="4B1B7762" w:rsidR="000702C6" w:rsidRPr="00B3499B" w:rsidRDefault="00B111A7" w:rsidP="00767670">
            <w:pPr>
              <w:rPr>
                <w:rFonts w:cs="Arial"/>
                <w:bCs/>
                <w:color w:val="808080" w:themeColor="background1" w:themeShade="80"/>
                <w:sz w:val="16"/>
                <w:szCs w:val="14"/>
              </w:rPr>
            </w:pPr>
            <w:hyperlink r:id="rId14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4022FA" w14:textId="2021BCF9"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A958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B39AB66" w14:textId="2D0ED613" w:rsidR="000702C6" w:rsidRPr="00C000B2" w:rsidRDefault="000702C6" w:rsidP="000702C6">
      <w:pPr>
        <w:jc w:val="center"/>
        <w:rPr>
          <w:b/>
          <w:noProof/>
        </w:rPr>
      </w:pPr>
      <w:bookmarkStart w:id="400" w:name="_Toc10376679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10</w:t>
      </w:r>
      <w:r w:rsidRPr="00C000B2">
        <w:rPr>
          <w:b/>
          <w:noProof/>
        </w:rPr>
        <w:fldChar w:fldCharType="end"/>
      </w:r>
      <w:r w:rsidRPr="00C000B2">
        <w:rPr>
          <w:b/>
          <w:noProof/>
        </w:rPr>
        <w:t>: Output Signal mappings of Function</w:t>
      </w:r>
      <w:bookmarkEnd w:id="400"/>
      <w:r w:rsidRPr="00C000B2">
        <w:rPr>
          <w:b/>
          <w:noProof/>
        </w:rPr>
        <w:t xml:space="preserve"> </w:t>
      </w:r>
    </w:p>
    <w:p w14:paraId="5E713FB8" w14:textId="77777777" w:rsidR="00072314" w:rsidRDefault="00072314" w:rsidP="00072314">
      <w:pPr>
        <w:pStyle w:val="Heading6"/>
        <w:keepNext w:val="0"/>
        <w:tabs>
          <w:tab w:val="clear" w:pos="900"/>
          <w:tab w:val="left" w:pos="709"/>
        </w:tabs>
        <w:spacing w:before="240"/>
      </w:pPr>
      <w:r>
        <w:t>Parameters</w:t>
      </w:r>
    </w:p>
    <w:p w14:paraId="39A6639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F485BD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F8573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IR Lighting</w:t>
      </w:r>
    </w:p>
    <w:p w14:paraId="3335D7F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3AA8DB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10BC321"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B49A96C" w14:textId="6E0048C8" w:rsidR="00210E01" w:rsidRPr="00B56F4E" w:rsidRDefault="00210E01" w:rsidP="00210E01">
      <w:pPr>
        <w:pStyle w:val="Heading3"/>
        <w:keepNext w:val="0"/>
        <w:tabs>
          <w:tab w:val="clear" w:pos="900"/>
          <w:tab w:val="left" w:pos="709"/>
          <w:tab w:val="left" w:pos="851"/>
        </w:tabs>
        <w:spacing w:before="240"/>
        <w:rPr>
          <w:szCs w:val="20"/>
          <w:lang w:val="en-GB"/>
        </w:rPr>
      </w:pPr>
      <w:bookmarkStart w:id="401" w:name="_Toc103766622"/>
      <w:r>
        <w:rPr>
          <w:szCs w:val="20"/>
          <w:lang w:val="en-GB"/>
        </w:rPr>
        <w:t xml:space="preserve">Camera </w:t>
      </w:r>
      <w:r w:rsidR="003C4093">
        <w:rPr>
          <w:szCs w:val="20"/>
          <w:lang w:val="en-GB"/>
        </w:rPr>
        <w:t>–</w:t>
      </w:r>
      <w:r>
        <w:rPr>
          <w:szCs w:val="20"/>
          <w:lang w:val="en-GB"/>
        </w:rPr>
        <w:t xml:space="preserve"> 360Degree View</w:t>
      </w:r>
      <w:bookmarkEnd w:id="401"/>
    </w:p>
    <w:p w14:paraId="43F5654F" w14:textId="2368275C" w:rsidR="00210E01" w:rsidRDefault="00210E01" w:rsidP="00210E01">
      <w:r>
        <w:t xml:space="preserve">Camera </w:t>
      </w:r>
      <w:r w:rsidR="003C4093">
        <w:t>–</w:t>
      </w:r>
      <w:r>
        <w:t xml:space="preserve"> 360Degree View</w:t>
      </w:r>
    </w:p>
    <w:p w14:paraId="383C4FB5" w14:textId="77777777" w:rsidR="008C50D1" w:rsidRPr="005F3A49" w:rsidRDefault="008C50D1" w:rsidP="00702F62">
      <w:pPr>
        <w:pStyle w:val="Heading4"/>
        <w:keepNext w:val="0"/>
        <w:tabs>
          <w:tab w:val="clear" w:pos="900"/>
          <w:tab w:val="left" w:pos="709"/>
        </w:tabs>
        <w:spacing w:before="240"/>
      </w:pPr>
      <w:bookmarkStart w:id="402" w:name="_Toc103766623"/>
      <w:r w:rsidRPr="005F3A49">
        <w:rPr>
          <w:lang w:val="en-GB"/>
        </w:rPr>
        <w:t xml:space="preserve">Technology Function </w:t>
      </w:r>
      <w:r>
        <w:rPr>
          <w:noProof/>
        </w:rPr>
        <w:drawing>
          <wp:inline distT="0" distB="0" distL="0" distR="0" wp14:anchorId="6E41ECF2" wp14:editId="722BE8E3">
            <wp:extent cx="203200" cy="203200"/>
            <wp:effectExtent l="0" t="0" r="0" b="0"/>
            <wp:docPr id="144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Suitable Video Image over Specified Viewing Area: External 360 Degree Cameras</w:t>
      </w:r>
      <w:bookmarkEnd w:id="402"/>
    </w:p>
    <w:p w14:paraId="7CCA9B95" w14:textId="77777777" w:rsidR="005F4E20" w:rsidRDefault="005F4E20" w:rsidP="00720A45">
      <w:pPr>
        <w:rPr>
          <w:highlight w:val="green"/>
        </w:rPr>
      </w:pPr>
    </w:p>
    <w:p w14:paraId="03BF9240" w14:textId="77777777" w:rsidR="009C3237" w:rsidRDefault="009C3237" w:rsidP="009C3237">
      <w:pPr>
        <w:pStyle w:val="BodyText"/>
      </w:pPr>
      <w:r w:rsidRPr="00F33853">
        <w:t>The camera needs to supply a suitable quality output image (NTSC 720x420 , equivalent to 0.3MP), after processing.  Note due to image cropping, a 1MP camera is required.</w:t>
      </w:r>
    </w:p>
    <w:p w14:paraId="675A631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1991C6A" w14:textId="77777777" w:rsidR="000702C6" w:rsidRPr="000702C6" w:rsidRDefault="000702C6" w:rsidP="00720A45">
      <w:pPr>
        <w:rPr>
          <w:b/>
          <w:bCs/>
          <w:color w:val="FF0000"/>
        </w:rPr>
      </w:pPr>
    </w:p>
    <w:p w14:paraId="39E3CFEC" w14:textId="77777777" w:rsidR="00072314" w:rsidRDefault="00072314" w:rsidP="00072314">
      <w:pPr>
        <w:pStyle w:val="Heading6"/>
        <w:keepNext w:val="0"/>
        <w:tabs>
          <w:tab w:val="clear" w:pos="900"/>
          <w:tab w:val="left" w:pos="709"/>
        </w:tabs>
        <w:spacing w:before="240"/>
        <w:rPr>
          <w:lang w:val="en-GB"/>
        </w:rPr>
      </w:pPr>
      <w:r>
        <w:rPr>
          <w:lang w:val="en-GB"/>
        </w:rPr>
        <w:t>Inputs</w:t>
      </w:r>
    </w:p>
    <w:p w14:paraId="73AC5A2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F532B4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BD76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74FAED2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16BF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6A1F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F668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D29E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E3D9D"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25EAC0B"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480109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8ABC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92337B"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CDAEC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B6F1D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69A8DE" w14:textId="77777777" w:rsidR="00EB1D44" w:rsidRDefault="00EB1D44"/>
        </w:tc>
      </w:tr>
      <w:tr w:rsidR="000702C6" w:rsidRPr="00B3499B" w14:paraId="431A5E0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0A00D9" w14:textId="655C66E2" w:rsidR="000702C6" w:rsidRPr="00B3499B" w:rsidRDefault="00B111A7" w:rsidP="00767670">
            <w:pPr>
              <w:rPr>
                <w:rFonts w:cs="Arial"/>
                <w:bCs/>
                <w:color w:val="808080" w:themeColor="background1" w:themeShade="80"/>
                <w:sz w:val="16"/>
                <w:szCs w:val="14"/>
              </w:rPr>
            </w:pPr>
            <w:hyperlink r:id="rId14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CF45F3" w14:textId="3FCDDEA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BB28D5"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595120B" w14:textId="7541465E" w:rsidR="000702C6" w:rsidRPr="004A50B8" w:rsidRDefault="000702C6" w:rsidP="000702C6">
      <w:pPr>
        <w:pStyle w:val="Caption"/>
      </w:pPr>
      <w:bookmarkStart w:id="403" w:name="_Toc103766797"/>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11</w:t>
      </w:r>
      <w:r>
        <w:rPr>
          <w:noProof/>
        </w:rPr>
        <w:fldChar w:fldCharType="end"/>
      </w:r>
      <w:r w:rsidRPr="00702453">
        <w:t xml:space="preserve">: </w:t>
      </w:r>
      <w:r>
        <w:t>Input Signal mappings of Function</w:t>
      </w:r>
      <w:bookmarkEnd w:id="403"/>
      <w:r>
        <w:t xml:space="preserve"> </w:t>
      </w:r>
    </w:p>
    <w:p w14:paraId="22E22D5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9F2AB1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AF51CE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9B5412"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0D2428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23551"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419C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DA75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A3383"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E7002F" w14:textId="77777777" w:rsidR="000702C6" w:rsidRDefault="000702C6" w:rsidP="00767670">
            <w:pPr>
              <w:rPr>
                <w:rFonts w:cs="Arial"/>
                <w:b/>
                <w:bCs/>
                <w:color w:val="000000"/>
              </w:rPr>
            </w:pPr>
            <w:r>
              <w:rPr>
                <w:rFonts w:cs="Arial"/>
                <w:b/>
                <w:bCs/>
                <w:color w:val="000000"/>
              </w:rPr>
              <w:t>Connection</w:t>
            </w:r>
          </w:p>
          <w:p w14:paraId="43FECB83"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FBE0D8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4ED1A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CE4F7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99238BD" wp14:editId="19977045">
                  <wp:extent cx="203200" cy="203200"/>
                  <wp:effectExtent l="0" t="0" r="0" b="0"/>
                  <wp:docPr id="145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SNT_IntCameraNTSC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A25A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13205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CD0ECF" w14:textId="77777777" w:rsidR="00EB1D44" w:rsidRDefault="00EB1D44"/>
        </w:tc>
      </w:tr>
      <w:tr w:rsidR="000702C6" w:rsidRPr="00B3499B" w14:paraId="05B37B8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1A4804" w14:textId="31462905" w:rsidR="000702C6" w:rsidRPr="00B3499B" w:rsidRDefault="00B111A7" w:rsidP="00767670">
            <w:pPr>
              <w:rPr>
                <w:rFonts w:cs="Arial"/>
                <w:bCs/>
                <w:color w:val="808080" w:themeColor="background1" w:themeShade="80"/>
                <w:sz w:val="16"/>
                <w:szCs w:val="14"/>
              </w:rPr>
            </w:pPr>
            <w:hyperlink r:id="rId14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995F8" w14:textId="7120E519"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0B471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1969DAC" w14:textId="2119364B" w:rsidR="000702C6" w:rsidRPr="00C000B2" w:rsidRDefault="000702C6" w:rsidP="000702C6">
      <w:pPr>
        <w:jc w:val="center"/>
        <w:rPr>
          <w:b/>
          <w:noProof/>
        </w:rPr>
      </w:pPr>
      <w:bookmarkStart w:id="404" w:name="_Toc10376679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12</w:t>
      </w:r>
      <w:r w:rsidRPr="00C000B2">
        <w:rPr>
          <w:b/>
          <w:noProof/>
        </w:rPr>
        <w:fldChar w:fldCharType="end"/>
      </w:r>
      <w:r w:rsidRPr="00C000B2">
        <w:rPr>
          <w:b/>
          <w:noProof/>
        </w:rPr>
        <w:t>: Output Signal mappings of Function</w:t>
      </w:r>
      <w:bookmarkEnd w:id="404"/>
      <w:r w:rsidRPr="00C000B2">
        <w:rPr>
          <w:b/>
          <w:noProof/>
        </w:rPr>
        <w:t xml:space="preserve"> </w:t>
      </w:r>
    </w:p>
    <w:p w14:paraId="1A2B9FBA" w14:textId="77777777" w:rsidR="00072314" w:rsidRDefault="00072314" w:rsidP="00072314">
      <w:pPr>
        <w:pStyle w:val="Heading6"/>
        <w:keepNext w:val="0"/>
        <w:tabs>
          <w:tab w:val="clear" w:pos="900"/>
          <w:tab w:val="left" w:pos="709"/>
        </w:tabs>
        <w:spacing w:before="240"/>
      </w:pPr>
      <w:r>
        <w:t>Parameters</w:t>
      </w:r>
    </w:p>
    <w:p w14:paraId="169B5B5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10CF2D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8CD568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Suitable Video Image over Specified Viewing Area: External 360 Degree Cameras</w:t>
      </w:r>
    </w:p>
    <w:p w14:paraId="087D883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2E01DB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ADFFC78"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DE57A61"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405" w:name="_Toc103766624"/>
      <w:r>
        <w:rPr>
          <w:szCs w:val="20"/>
          <w:lang w:val="en-GB"/>
        </w:rPr>
        <w:t>VRP</w:t>
      </w:r>
      <w:bookmarkEnd w:id="405"/>
    </w:p>
    <w:p w14:paraId="6794E5EE" w14:textId="77777777" w:rsidR="00210E01" w:rsidRDefault="00210E01" w:rsidP="00210E01">
      <w:r>
        <w:t>VRP</w:t>
      </w:r>
    </w:p>
    <w:p w14:paraId="5645BDB1" w14:textId="77777777" w:rsidR="008C50D1" w:rsidRPr="005F3A49" w:rsidRDefault="008C50D1" w:rsidP="00702F62">
      <w:pPr>
        <w:pStyle w:val="Heading4"/>
        <w:keepNext w:val="0"/>
        <w:tabs>
          <w:tab w:val="clear" w:pos="900"/>
          <w:tab w:val="left" w:pos="709"/>
        </w:tabs>
        <w:spacing w:before="240"/>
      </w:pPr>
      <w:bookmarkStart w:id="406" w:name="_Toc103766625"/>
      <w:r w:rsidRPr="005F3A49">
        <w:rPr>
          <w:lang w:val="en-GB"/>
        </w:rPr>
        <w:t xml:space="preserve">Technology Function </w:t>
      </w:r>
      <w:r>
        <w:rPr>
          <w:noProof/>
        </w:rPr>
        <w:drawing>
          <wp:inline distT="0" distB="0" distL="0" distR="0" wp14:anchorId="61BAD717" wp14:editId="57DA66E5">
            <wp:extent cx="203200" cy="203200"/>
            <wp:effectExtent l="0" t="0" r="0" b="0"/>
            <wp:docPr id="14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receiveVideoForRecording</w:t>
      </w:r>
      <w:bookmarkEnd w:id="406"/>
    </w:p>
    <w:p w14:paraId="4C8B0E29" w14:textId="77777777" w:rsidR="005F4E20" w:rsidRDefault="005F4E20" w:rsidP="00720A45">
      <w:pPr>
        <w:rPr>
          <w:highlight w:val="green"/>
        </w:rPr>
      </w:pPr>
    </w:p>
    <w:p w14:paraId="0DAB13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0804D0" w14:textId="77777777" w:rsidR="000702C6" w:rsidRPr="000702C6" w:rsidRDefault="000702C6" w:rsidP="00720A45">
      <w:pPr>
        <w:rPr>
          <w:b/>
          <w:bCs/>
          <w:color w:val="FF0000"/>
        </w:rPr>
      </w:pPr>
    </w:p>
    <w:p w14:paraId="09AD86E4" w14:textId="77777777" w:rsidR="00072314" w:rsidRDefault="00072314" w:rsidP="00072314">
      <w:pPr>
        <w:pStyle w:val="Heading6"/>
        <w:keepNext w:val="0"/>
        <w:tabs>
          <w:tab w:val="clear" w:pos="900"/>
          <w:tab w:val="left" w:pos="709"/>
        </w:tabs>
        <w:spacing w:before="240"/>
        <w:rPr>
          <w:lang w:val="en-GB"/>
        </w:rPr>
      </w:pPr>
      <w:r>
        <w:rPr>
          <w:lang w:val="en-GB"/>
        </w:rPr>
        <w:t>Inputs</w:t>
      </w:r>
    </w:p>
    <w:p w14:paraId="611C9EE2"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2083DF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13CE10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7909B6A" w14:textId="77777777" w:rsidR="00072314" w:rsidRDefault="00072314" w:rsidP="00072314">
      <w:pPr>
        <w:pStyle w:val="Heading6"/>
        <w:keepNext w:val="0"/>
        <w:tabs>
          <w:tab w:val="clear" w:pos="900"/>
          <w:tab w:val="left" w:pos="709"/>
        </w:tabs>
        <w:spacing w:before="240"/>
      </w:pPr>
      <w:r>
        <w:t>Parameters</w:t>
      </w:r>
    </w:p>
    <w:p w14:paraId="51A6DFE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9E7F20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3C422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receiveVideoForRecording</w:t>
      </w:r>
    </w:p>
    <w:p w14:paraId="7CC346B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A7D6F5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9253CBC"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497FA39" w14:textId="77777777" w:rsidR="008C50D1" w:rsidRPr="005F3A49" w:rsidRDefault="008C50D1" w:rsidP="00702F62">
      <w:pPr>
        <w:pStyle w:val="Heading4"/>
        <w:keepNext w:val="0"/>
        <w:tabs>
          <w:tab w:val="clear" w:pos="900"/>
          <w:tab w:val="left" w:pos="709"/>
        </w:tabs>
        <w:spacing w:before="240"/>
      </w:pPr>
      <w:bookmarkStart w:id="407" w:name="_Toc103766626"/>
      <w:r w:rsidRPr="005F3A49">
        <w:rPr>
          <w:lang w:val="en-GB"/>
        </w:rPr>
        <w:t xml:space="preserve">Technology Function </w:t>
      </w:r>
      <w:r>
        <w:rPr>
          <w:noProof/>
        </w:rPr>
        <w:drawing>
          <wp:inline distT="0" distB="0" distL="0" distR="0" wp14:anchorId="70AA3B5A" wp14:editId="4DB3D592">
            <wp:extent cx="203200" cy="203200"/>
            <wp:effectExtent l="0" t="0" r="0" b="0"/>
            <wp:docPr id="145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receiveTimeout</w:t>
      </w:r>
      <w:bookmarkEnd w:id="407"/>
    </w:p>
    <w:p w14:paraId="65673532" w14:textId="77777777" w:rsidR="005F4E20" w:rsidRDefault="005F4E20" w:rsidP="00720A45">
      <w:pPr>
        <w:rPr>
          <w:highlight w:val="green"/>
        </w:rPr>
      </w:pPr>
    </w:p>
    <w:p w14:paraId="4370ACD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4A44AC3" w14:textId="77777777" w:rsidR="000702C6" w:rsidRPr="000702C6" w:rsidRDefault="000702C6" w:rsidP="00720A45">
      <w:pPr>
        <w:rPr>
          <w:b/>
          <w:bCs/>
          <w:color w:val="FF0000"/>
        </w:rPr>
      </w:pPr>
    </w:p>
    <w:p w14:paraId="3DD508AF"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30BB065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1EF904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7F992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022B246" w14:textId="77777777" w:rsidR="00072314" w:rsidRDefault="00072314" w:rsidP="00072314">
      <w:pPr>
        <w:pStyle w:val="Heading6"/>
        <w:keepNext w:val="0"/>
        <w:tabs>
          <w:tab w:val="clear" w:pos="900"/>
          <w:tab w:val="left" w:pos="709"/>
        </w:tabs>
        <w:spacing w:before="240"/>
      </w:pPr>
      <w:r>
        <w:t>Parameters</w:t>
      </w:r>
    </w:p>
    <w:p w14:paraId="7E1E0A1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176B68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462C1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receiveTimeout</w:t>
      </w:r>
    </w:p>
    <w:p w14:paraId="79166BA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C2C1AA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307CC7D"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D3CC46F" w14:textId="77777777" w:rsidR="008C50D1" w:rsidRPr="005F3A49" w:rsidRDefault="008C50D1" w:rsidP="00702F62">
      <w:pPr>
        <w:pStyle w:val="Heading4"/>
        <w:keepNext w:val="0"/>
        <w:tabs>
          <w:tab w:val="clear" w:pos="900"/>
          <w:tab w:val="left" w:pos="709"/>
        </w:tabs>
        <w:spacing w:before="240"/>
      </w:pPr>
      <w:bookmarkStart w:id="408" w:name="_Toc103766627"/>
      <w:r w:rsidRPr="005F3A49">
        <w:rPr>
          <w:lang w:val="en-GB"/>
        </w:rPr>
        <w:t xml:space="preserve">Technology Function </w:t>
      </w:r>
      <w:r>
        <w:rPr>
          <w:noProof/>
        </w:rPr>
        <w:drawing>
          <wp:inline distT="0" distB="0" distL="0" distR="0" wp14:anchorId="07150ED8" wp14:editId="4DE72EEA">
            <wp:extent cx="203200" cy="203200"/>
            <wp:effectExtent l="0" t="0" r="0" b="0"/>
            <wp:docPr id="145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stopRecordRequest</w:t>
      </w:r>
      <w:bookmarkEnd w:id="408"/>
    </w:p>
    <w:p w14:paraId="6F4894E3" w14:textId="77777777" w:rsidR="005F4E20" w:rsidRDefault="005F4E20" w:rsidP="00720A45">
      <w:pPr>
        <w:rPr>
          <w:highlight w:val="green"/>
        </w:rPr>
      </w:pPr>
    </w:p>
    <w:p w14:paraId="4E84BC0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52D4FCC" w14:textId="77777777" w:rsidR="000702C6" w:rsidRPr="000702C6" w:rsidRDefault="000702C6" w:rsidP="00720A45">
      <w:pPr>
        <w:rPr>
          <w:b/>
          <w:bCs/>
          <w:color w:val="FF0000"/>
        </w:rPr>
      </w:pPr>
    </w:p>
    <w:p w14:paraId="465B325B" w14:textId="77777777" w:rsidR="00072314" w:rsidRDefault="00072314" w:rsidP="00072314">
      <w:pPr>
        <w:pStyle w:val="Heading6"/>
        <w:keepNext w:val="0"/>
        <w:tabs>
          <w:tab w:val="clear" w:pos="900"/>
          <w:tab w:val="left" w:pos="709"/>
        </w:tabs>
        <w:spacing w:before="240"/>
        <w:rPr>
          <w:lang w:val="en-GB"/>
        </w:rPr>
      </w:pPr>
      <w:r>
        <w:rPr>
          <w:lang w:val="en-GB"/>
        </w:rPr>
        <w:t>Inputs</w:t>
      </w:r>
    </w:p>
    <w:p w14:paraId="33A7A07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0C3625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A0D2DD"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EC63CA8" w14:textId="77777777" w:rsidR="00072314" w:rsidRDefault="00072314" w:rsidP="00072314">
      <w:pPr>
        <w:pStyle w:val="Heading6"/>
        <w:keepNext w:val="0"/>
        <w:tabs>
          <w:tab w:val="clear" w:pos="900"/>
          <w:tab w:val="left" w:pos="709"/>
        </w:tabs>
        <w:spacing w:before="240"/>
      </w:pPr>
      <w:r>
        <w:t>Parameters</w:t>
      </w:r>
    </w:p>
    <w:p w14:paraId="6611C0B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21BE5F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52A76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stopRecordRequest</w:t>
      </w:r>
    </w:p>
    <w:p w14:paraId="64EDC0E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00D987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49EB218"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7232AA6"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409" w:name="_Toc103766628"/>
      <w:r>
        <w:rPr>
          <w:szCs w:val="20"/>
          <w:lang w:val="en-GB"/>
        </w:rPr>
        <w:t>ADAS/DAT 2.2+ Module</w:t>
      </w:r>
      <w:bookmarkEnd w:id="409"/>
    </w:p>
    <w:p w14:paraId="6B27D361" w14:textId="77777777" w:rsidR="00210E01" w:rsidRDefault="00210E01" w:rsidP="00210E01">
      <w:r>
        <w:t>ADAS/DAT 2.2+ Module</w:t>
      </w:r>
    </w:p>
    <w:p w14:paraId="71E52F77" w14:textId="77777777" w:rsidR="008C50D1" w:rsidRPr="005F3A49" w:rsidRDefault="008C50D1" w:rsidP="00702F62">
      <w:pPr>
        <w:pStyle w:val="Heading4"/>
        <w:keepNext w:val="0"/>
        <w:tabs>
          <w:tab w:val="clear" w:pos="900"/>
          <w:tab w:val="left" w:pos="709"/>
        </w:tabs>
        <w:spacing w:before="240"/>
      </w:pPr>
      <w:bookmarkStart w:id="410" w:name="_Toc103766629"/>
      <w:r w:rsidRPr="005F3A49">
        <w:rPr>
          <w:lang w:val="en-GB"/>
        </w:rPr>
        <w:t xml:space="preserve">Technology Function </w:t>
      </w:r>
      <w:r>
        <w:rPr>
          <w:noProof/>
        </w:rPr>
        <w:drawing>
          <wp:inline distT="0" distB="0" distL="0" distR="0" wp14:anchorId="38FF948F" wp14:editId="3FF30BB7">
            <wp:extent cx="203200" cy="203200"/>
            <wp:effectExtent l="0" t="0" r="0" b="0"/>
            <wp:docPr id="14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Check Availability of Cameras</w:t>
      </w:r>
      <w:bookmarkEnd w:id="410"/>
    </w:p>
    <w:p w14:paraId="005AD28F" w14:textId="77777777" w:rsidR="005F4E20" w:rsidRDefault="005F4E20" w:rsidP="00720A45">
      <w:pPr>
        <w:rPr>
          <w:highlight w:val="green"/>
        </w:rPr>
      </w:pPr>
    </w:p>
    <w:p w14:paraId="374C61D6" w14:textId="77777777" w:rsidR="009C3237" w:rsidRDefault="009C3237" w:rsidP="009C3237">
      <w:pPr>
        <w:pStyle w:val="BodyText"/>
      </w:pPr>
      <w:r w:rsidRPr="00F33853">
        <w:t>Check Cameras Availability</w:t>
      </w:r>
    </w:p>
    <w:p w14:paraId="085216D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0427AD6" w14:textId="77777777" w:rsidR="000702C6" w:rsidRPr="000702C6" w:rsidRDefault="000702C6" w:rsidP="00720A45">
      <w:pPr>
        <w:rPr>
          <w:b/>
          <w:bCs/>
          <w:color w:val="FF0000"/>
        </w:rPr>
      </w:pPr>
    </w:p>
    <w:p w14:paraId="216F49F2" w14:textId="77777777" w:rsidR="00072314" w:rsidRDefault="00072314" w:rsidP="00072314">
      <w:pPr>
        <w:pStyle w:val="Heading6"/>
        <w:keepNext w:val="0"/>
        <w:tabs>
          <w:tab w:val="clear" w:pos="900"/>
          <w:tab w:val="left" w:pos="709"/>
        </w:tabs>
        <w:spacing w:before="240"/>
        <w:rPr>
          <w:lang w:val="en-GB"/>
        </w:rPr>
      </w:pPr>
      <w:r>
        <w:rPr>
          <w:lang w:val="en-GB"/>
        </w:rPr>
        <w:t>Inputs</w:t>
      </w:r>
    </w:p>
    <w:p w14:paraId="45749976"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53027D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37488F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8B75839" w14:textId="77777777" w:rsidR="00072314" w:rsidRDefault="00072314" w:rsidP="00072314">
      <w:pPr>
        <w:pStyle w:val="Heading6"/>
        <w:keepNext w:val="0"/>
        <w:tabs>
          <w:tab w:val="clear" w:pos="900"/>
          <w:tab w:val="left" w:pos="709"/>
        </w:tabs>
        <w:spacing w:before="240"/>
      </w:pPr>
      <w:r>
        <w:t>Parameters</w:t>
      </w:r>
    </w:p>
    <w:p w14:paraId="5CC0838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081F5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4ABA9F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Check Availability of Cameras</w:t>
      </w:r>
    </w:p>
    <w:p w14:paraId="78A353C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CD1A8E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2485A0B" w14:textId="323FD53F" w:rsidR="00CF55B9" w:rsidRPr="00CF55B9" w:rsidRDefault="00CF55B9" w:rsidP="00CF55B9">
      <w:pPr>
        <w:pStyle w:val="Heading7"/>
      </w:pPr>
      <w:r>
        <w:rPr>
          <w:noProof/>
        </w:rPr>
        <w:drawing>
          <wp:inline distT="0" distB="0" distL="0" distR="0" wp14:anchorId="6A15362F" wp14:editId="4ACC8696">
            <wp:extent cx="203200" cy="203200"/>
            <wp:effectExtent l="0" t="0" r="0" b="0"/>
            <wp:docPr id="1460"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ISC_IR_DAT_10 </w:t>
      </w:r>
      <w:r w:rsidR="003C4093">
        <w:t>–</w:t>
      </w:r>
      <w:r w:rsidR="00E40977">
        <w:t xml:space="preserve"> </w:t>
      </w:r>
      <w:r w:rsidRPr="00CF55B9">
        <w:t>Error Detected During Ongoing Stream</w:t>
      </w:r>
    </w:p>
    <w:p w14:paraId="2CB3021B" w14:textId="77777777" w:rsidR="001C5864" w:rsidRDefault="001C5864" w:rsidP="008F3055">
      <w:pPr>
        <w:rPr>
          <w:rFonts w:cs="Arial"/>
        </w:rPr>
      </w:pPr>
      <w:r>
        <w:t>When error is detected during the ongoing stream, ADAS/PDC shall:</w:t>
      </w:r>
    </w:p>
    <w:p w14:paraId="6A64A2CB" w14:textId="77777777" w:rsidR="00EB1D44" w:rsidRDefault="00BF44DC">
      <w:r>
        <w:t>- Not stream the video.</w:t>
      </w:r>
    </w:p>
    <w:p w14:paraId="31C6468D" w14:textId="77777777" w:rsidR="00EB1D44" w:rsidRDefault="00BF44DC">
      <w:r>
        <w:t>- send StartStreamResp_Sup with specified failure:</w:t>
      </w:r>
    </w:p>
    <w:p w14:paraId="1E8D4BEB" w14:textId="77777777" w:rsidR="00EB1D44" w:rsidRDefault="00BF44DC">
      <w:r>
        <w:t>o 0x1 FAILED, if there is an error during encoding or view faulted</w:t>
      </w:r>
    </w:p>
    <w:p w14:paraId="2DA62ECB" w14:textId="77777777" w:rsidR="00EB1D44" w:rsidRDefault="00BF44DC">
      <w:r>
        <w:t>o 0x5 ERROR_CPU_LOAD, if the stream request would exceed the CPU load in the ADAS (The CPU Error threshold is 90%).</w:t>
      </w:r>
    </w:p>
    <w:p w14:paraId="5B5DF2F8" w14:textId="3EBFA5B6" w:rsidR="00EB1D44" w:rsidRDefault="003C4093">
      <w:r>
        <w:t>O</w:t>
      </w:r>
      <w:r w:rsidR="00BF44DC">
        <w:t xml:space="preserve"> 0x6 ERROR_BANDWIDTH_LOAD if the stream request would exceed the Ethernet bandwidth (Bandwidth load threshold is 80% (48 Mbps)).</w:t>
      </w:r>
    </w:p>
    <w:p w14:paraId="3E3EEA09" w14:textId="489FE493" w:rsidR="00EB1D44" w:rsidRDefault="003C4093">
      <w:r>
        <w:t>O</w:t>
      </w:r>
      <w:r w:rsidR="00BF44DC">
        <w:t xml:space="preserve"> 0x8 CONFIG_ERROR, if client configuration error is detected</w:t>
      </w:r>
    </w:p>
    <w:p w14:paraId="0EA54239" w14:textId="77777777" w:rsidR="00EB1D44" w:rsidRDefault="00EB1D44"/>
    <w:p w14:paraId="74EA4E35" w14:textId="77777777" w:rsidR="00EB1D44" w:rsidRDefault="00BF44DC">
      <w:r>
        <w:t>- send StartStreamResp_ReqID_Sup</w:t>
      </w:r>
    </w:p>
    <w:p w14:paraId="5BC74EB9" w14:textId="77777777" w:rsidR="00EB1D44" w:rsidRDefault="00EB1D44"/>
    <w:p w14:paraId="0823F8A3" w14:textId="77777777" w:rsidR="00EB1D44" w:rsidRDefault="00BF44DC">
      <w:r>
        <w:t>And</w:t>
      </w:r>
    </w:p>
    <w:p w14:paraId="67062821" w14:textId="77777777" w:rsidR="00EB1D44" w:rsidRDefault="00BF44DC">
      <w:r>
        <w:t>Retry for LPR_FAULT_MATURITY_TIME to resolve the error only in case of (Error in CPU(0x5) or Bandwidth (0x6) or Client configuration error (0x8))</w:t>
      </w:r>
    </w:p>
    <w:p w14:paraId="723E6C8D" w14:textId="77777777" w:rsidR="00EB1D44" w:rsidRDefault="00EB1D44"/>
    <w:p w14:paraId="5FD75302" w14:textId="77777777" w:rsidR="00EB1D44" w:rsidRDefault="00BF44DC">
      <w:r>
        <w:t>If the error is resolved within LPR_FAULT_MATURITY_TIME time, the ADAS will:</w:t>
      </w:r>
    </w:p>
    <w:p w14:paraId="6298623E" w14:textId="77777777" w:rsidR="00EB1D44" w:rsidRDefault="00BF44DC">
      <w:r>
        <w:t>- send the video stream using the defined protocol</w:t>
      </w:r>
    </w:p>
    <w:p w14:paraId="0AFDE1A8" w14:textId="77777777" w:rsidR="00EB1D44" w:rsidRDefault="00BF44DC">
      <w:r>
        <w:t>- send StartStreamResp_Sup with 0x0 SUCCESS</w:t>
      </w:r>
    </w:p>
    <w:p w14:paraId="48C6AA8B" w14:textId="77777777" w:rsidR="00EB1D44" w:rsidRDefault="00BF44DC">
      <w:r>
        <w:t>- send StartStreamResp_ReqID_Sup with the last request ID</w:t>
      </w:r>
    </w:p>
    <w:p w14:paraId="08897F66" w14:textId="77777777" w:rsidR="00EB1D44" w:rsidRDefault="00EB1D44"/>
    <w:p w14:paraId="1DE92AEC" w14:textId="77777777" w:rsidR="00EB1D44" w:rsidRDefault="00BF44DC">
      <w:r>
        <w:t>Else (the error is not resolved within LPR_FAULT_MATURITY_TIME time),</w:t>
      </w:r>
    </w:p>
    <w:p w14:paraId="1520626C" w14:textId="77777777" w:rsidR="00EB1D44" w:rsidRDefault="00BF44DC">
      <w:r>
        <w:t>- send StartStreamResp_Sup with 0x10 Retry_Failed</w:t>
      </w:r>
    </w:p>
    <w:p w14:paraId="166C960A" w14:textId="77777777" w:rsidR="00EB1D44" w:rsidRDefault="00BF44DC">
      <w:r>
        <w:t>- send StartStreamResp_ReqID_Sup with the last request ID</w:t>
      </w:r>
    </w:p>
    <w:p w14:paraId="5EC4B813" w14:textId="77777777" w:rsidR="00EB1D44" w:rsidRDefault="00BF44DC">
      <w:r>
        <w:t>- send StartStreamResp_View_Sup with the View ID</w:t>
      </w:r>
    </w:p>
    <w:p w14:paraId="3BD6A4D1" w14:textId="77777777" w:rsidR="001C5864" w:rsidRDefault="001C5864" w:rsidP="008F3055"/>
    <w:p w14:paraId="347DBFB1" w14:textId="77777777" w:rsidR="001C5864" w:rsidRPr="00287D2F" w:rsidRDefault="001C5864" w:rsidP="008F3055">
      <w:pPr>
        <w:rPr>
          <w:rFonts w:cs="Arial"/>
        </w:rPr>
      </w:pPr>
      <w:r>
        <w:rPr>
          <w:rFonts w:cs="Arial"/>
        </w:rPr>
        <w:t>Satisfied by</w:t>
      </w:r>
      <w:r w:rsidRPr="00287D2F">
        <w:rPr>
          <w:rFonts w:cs="Arial"/>
        </w:rPr>
        <w:t>:</w:t>
      </w:r>
    </w:p>
    <w:p w14:paraId="572FB401" w14:textId="77777777" w:rsidR="00CB430B" w:rsidRPr="009C2D6E" w:rsidRDefault="009C2D6E" w:rsidP="008775AD">
      <w:pPr>
        <w:pStyle w:val="ListParagraph"/>
        <w:numPr>
          <w:ilvl w:val="0"/>
          <w:numId w:val="14"/>
        </w:numPr>
        <w:rPr>
          <w:rFonts w:cs="Arial"/>
        </w:rPr>
      </w:pPr>
      <w:r>
        <w:rPr>
          <w:noProof/>
        </w:rPr>
        <w:drawing>
          <wp:inline distT="0" distB="0" distL="0" distR="0" wp14:anchorId="2353F658" wp14:editId="671E5D3E">
            <wp:extent cx="203200" cy="203200"/>
            <wp:effectExtent l="0" t="0" r="0" b="0"/>
            <wp:docPr id="146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Check Availability of Cameras</w:t>
      </w:r>
    </w:p>
    <w:p w14:paraId="5C1967D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04E25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2CA3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ISC_IR_DAT_10</w:t>
            </w:r>
          </w:p>
        </w:tc>
      </w:tr>
      <w:tr w:rsidR="007A24FC" w:rsidRPr="00B3499B" w14:paraId="715EB7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C2A8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9423B" w14:textId="77777777" w:rsidR="007A24FC" w:rsidRPr="00B3499B" w:rsidRDefault="007A24FC" w:rsidP="009737DA">
            <w:pPr>
              <w:rPr>
                <w:rFonts w:cs="Arial"/>
                <w:color w:val="000000" w:themeColor="text1"/>
                <w:sz w:val="16"/>
                <w:szCs w:val="14"/>
              </w:rPr>
            </w:pPr>
            <w:r>
              <w:rPr>
                <w:rFonts w:cs="Arial"/>
              </w:rPr>
              <w:t>To control video streaming when an error is detected during an ongoing stream</w:t>
            </w:r>
          </w:p>
        </w:tc>
      </w:tr>
      <w:tr w:rsidR="007A24FC" w:rsidRPr="00B3499B" w14:paraId="127064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4D8E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18B0F"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53256A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E19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769DE" w14:textId="77777777" w:rsidR="00EB1D44" w:rsidRDefault="00EB1D44"/>
        </w:tc>
      </w:tr>
      <w:tr w:rsidR="007A24FC" w:rsidRPr="00B3499B" w14:paraId="4520EE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6216C"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D2279"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0479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61D5A"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6A8ED3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6C21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F9623"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2EBF41C" wp14:editId="01008ED2">
                  <wp:extent cx="203200" cy="203200"/>
                  <wp:effectExtent l="0" t="0" r="0" b="0"/>
                  <wp:docPr id="1464"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F8AA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68BD3"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46D5286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E4C2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9B96F5"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B105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EC38E" w14:textId="504825BB"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0F24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B89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D22E1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7C8D19" w14:textId="7832A6F9" w:rsidR="007A24FC" w:rsidRPr="00B3499B" w:rsidRDefault="00B111A7" w:rsidP="009737DA">
            <w:pPr>
              <w:rPr>
                <w:rFonts w:cs="Arial"/>
                <w:bCs/>
                <w:color w:val="808080" w:themeColor="background1" w:themeShade="80"/>
                <w:sz w:val="16"/>
                <w:szCs w:val="14"/>
              </w:rPr>
            </w:pPr>
            <w:hyperlink r:id="rId1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3DFE6E" w14:textId="1E5105E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568FA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3F378B" w14:textId="77777777" w:rsidR="0047267C" w:rsidRDefault="0047267C" w:rsidP="001C5864">
      <w:pPr>
        <w:rPr>
          <w:rFonts w:cs="Arial"/>
        </w:rPr>
      </w:pPr>
    </w:p>
    <w:p w14:paraId="3142ADC2" w14:textId="7186886D" w:rsidR="00CF55B9" w:rsidRPr="00CF55B9" w:rsidRDefault="00CF55B9" w:rsidP="00CF55B9">
      <w:pPr>
        <w:pStyle w:val="Heading7"/>
      </w:pPr>
      <w:r>
        <w:rPr>
          <w:noProof/>
        </w:rPr>
        <w:drawing>
          <wp:inline distT="0" distB="0" distL="0" distR="0" wp14:anchorId="0D73CE0E" wp14:editId="2EB4B8AB">
            <wp:extent cx="203200" cy="203200"/>
            <wp:effectExtent l="0" t="0" r="0" b="0"/>
            <wp:docPr id="1466"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ISC_IR_DAT_18 </w:t>
      </w:r>
      <w:r w:rsidR="003C4093">
        <w:t>–</w:t>
      </w:r>
      <w:r w:rsidR="00E40977">
        <w:t xml:space="preserve"> </w:t>
      </w:r>
      <w:r w:rsidRPr="00CF55B9">
        <w:t>HU and VOE Request</w:t>
      </w:r>
    </w:p>
    <w:p w14:paraId="6610B248" w14:textId="77777777" w:rsidR="001C5864" w:rsidRDefault="001C5864" w:rsidP="008F3055">
      <w:pPr>
        <w:rPr>
          <w:rFonts w:cs="Arial"/>
        </w:rPr>
      </w:pPr>
      <w:r>
        <w:t>If a view is being streamed on HU and VOE requests a view, ADAS/PDC shall stream the same view which is being streamed in HU to VOE.</w:t>
      </w:r>
    </w:p>
    <w:p w14:paraId="299466F3" w14:textId="77777777" w:rsidR="00EB1D44" w:rsidRDefault="00EB1D44"/>
    <w:p w14:paraId="3D3E363E" w14:textId="77777777" w:rsidR="00EB1D44" w:rsidRDefault="00BF44DC">
      <w:r>
        <w:t>Note 1: ADAS/PDC cannot support different views on HU and Video Over Ethernet simultaneously (2 channel output only which is already being used).</w:t>
      </w:r>
    </w:p>
    <w:p w14:paraId="16B3CAAF" w14:textId="77777777" w:rsidR="00EB1D44" w:rsidRDefault="00BF44DC">
      <w:r>
        <w:t>Note 2: ADAS/PDC cannot support different landscape/portrait views on HU and VOE simultaneously (Due to CPU load limitations)</w:t>
      </w:r>
    </w:p>
    <w:p w14:paraId="0A734D1B" w14:textId="77777777" w:rsidR="00EB1D44" w:rsidRDefault="00BF44DC">
      <w:r>
        <w:t>Note 3: On vehicles with running PSMD (360 camera system) simultaneous streaming onto HU and VOE is not possible. (CPU load restrictions)</w:t>
      </w:r>
    </w:p>
    <w:p w14:paraId="0461BAC3" w14:textId="77777777" w:rsidR="00EB1D44" w:rsidRDefault="00BF44DC">
      <w:r>
        <w:t>Note 4: ADAS cannot stream raw video over VOE and HU simultaneously. (2 channel output only which is already being used)</w:t>
      </w:r>
    </w:p>
    <w:p w14:paraId="344675ED" w14:textId="77777777" w:rsidR="001C5864" w:rsidRDefault="001C5864" w:rsidP="008F3055"/>
    <w:p w14:paraId="0E26C996" w14:textId="77777777" w:rsidR="001C5864" w:rsidRPr="00287D2F" w:rsidRDefault="001C5864" w:rsidP="008F3055">
      <w:pPr>
        <w:rPr>
          <w:rFonts w:cs="Arial"/>
        </w:rPr>
      </w:pPr>
      <w:r>
        <w:rPr>
          <w:rFonts w:cs="Arial"/>
        </w:rPr>
        <w:t>Satisfied by</w:t>
      </w:r>
      <w:r w:rsidRPr="00287D2F">
        <w:rPr>
          <w:rFonts w:cs="Arial"/>
        </w:rPr>
        <w:t>:</w:t>
      </w:r>
    </w:p>
    <w:p w14:paraId="011033B9" w14:textId="77777777" w:rsidR="00CB430B" w:rsidRPr="009C2D6E" w:rsidRDefault="009C2D6E" w:rsidP="008775AD">
      <w:pPr>
        <w:pStyle w:val="ListParagraph"/>
        <w:numPr>
          <w:ilvl w:val="0"/>
          <w:numId w:val="14"/>
        </w:numPr>
        <w:rPr>
          <w:rFonts w:cs="Arial"/>
        </w:rPr>
      </w:pPr>
      <w:r>
        <w:rPr>
          <w:noProof/>
        </w:rPr>
        <w:drawing>
          <wp:inline distT="0" distB="0" distL="0" distR="0" wp14:anchorId="661D4555" wp14:editId="0BF9C1D5">
            <wp:extent cx="203200" cy="203200"/>
            <wp:effectExtent l="0" t="0" r="0" b="0"/>
            <wp:docPr id="146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Check Availability of Cameras</w:t>
      </w:r>
    </w:p>
    <w:p w14:paraId="659CE47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B327E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5CC8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ISC_IR_DAT_18</w:t>
            </w:r>
          </w:p>
        </w:tc>
      </w:tr>
      <w:tr w:rsidR="007A24FC" w:rsidRPr="00B3499B" w14:paraId="5214F3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0FE91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D2AF0" w14:textId="77777777" w:rsidR="007A24FC" w:rsidRPr="00B3499B" w:rsidRDefault="007A24FC" w:rsidP="009737DA">
            <w:pPr>
              <w:rPr>
                <w:rFonts w:cs="Arial"/>
                <w:color w:val="000000" w:themeColor="text1"/>
                <w:sz w:val="16"/>
                <w:szCs w:val="14"/>
              </w:rPr>
            </w:pPr>
            <w:r>
              <w:rPr>
                <w:rFonts w:cs="Arial"/>
              </w:rPr>
              <w:t>To request HU and VOE</w:t>
            </w:r>
          </w:p>
        </w:tc>
      </w:tr>
      <w:tr w:rsidR="007A24FC" w:rsidRPr="00B3499B" w14:paraId="69EF4C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BC5C7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3090F"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A5E11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96D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81D6F" w14:textId="77777777" w:rsidR="00EB1D44" w:rsidRDefault="00EB1D44"/>
        </w:tc>
      </w:tr>
      <w:tr w:rsidR="007A24FC" w:rsidRPr="00B3499B" w14:paraId="3E5896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477D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5583B"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697F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0B1F9"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2AB3A0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2DB2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D549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78DD269" wp14:editId="66CDCB4D">
                  <wp:extent cx="203200" cy="203200"/>
                  <wp:effectExtent l="0" t="0" r="0" b="0"/>
                  <wp:docPr id="1470"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ISC_SR_DAT_9 Encoded Video Stream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3B36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70C66"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78EB78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0EE3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2FE9E9"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D440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74C62" w14:textId="3AB9C765"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A19E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A0911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AAD2EF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8048D9" w14:textId="3B6846C6" w:rsidR="007A24FC" w:rsidRPr="00B3499B" w:rsidRDefault="00B111A7" w:rsidP="009737DA">
            <w:pPr>
              <w:rPr>
                <w:rFonts w:cs="Arial"/>
                <w:bCs/>
                <w:color w:val="808080" w:themeColor="background1" w:themeShade="80"/>
                <w:sz w:val="16"/>
                <w:szCs w:val="14"/>
              </w:rPr>
            </w:pPr>
            <w:hyperlink r:id="rId1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7B739" w14:textId="6BBD054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BCF2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EEAA64" w14:textId="77777777" w:rsidR="0047267C" w:rsidRDefault="0047267C" w:rsidP="001C5864">
      <w:pPr>
        <w:rPr>
          <w:rFonts w:cs="Arial"/>
        </w:rPr>
      </w:pPr>
    </w:p>
    <w:p w14:paraId="0F0BAC2D" w14:textId="5811A2DD" w:rsidR="00CF55B9" w:rsidRPr="00CF55B9" w:rsidRDefault="00CF55B9" w:rsidP="00CF55B9">
      <w:pPr>
        <w:pStyle w:val="Heading7"/>
      </w:pPr>
      <w:r>
        <w:rPr>
          <w:noProof/>
        </w:rPr>
        <w:drawing>
          <wp:inline distT="0" distB="0" distL="0" distR="0" wp14:anchorId="7FFD3BE9" wp14:editId="30F04BE9">
            <wp:extent cx="203200" cy="203200"/>
            <wp:effectExtent l="0" t="0" r="0" b="0"/>
            <wp:docPr id="1472"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ISC_IR_DAT_19 </w:t>
      </w:r>
      <w:r w:rsidR="003C4093">
        <w:t>–</w:t>
      </w:r>
      <w:r w:rsidR="00E40977">
        <w:t xml:space="preserve"> </w:t>
      </w:r>
      <w:r w:rsidRPr="00CF55B9">
        <w:t>VOE Error</w:t>
      </w:r>
    </w:p>
    <w:p w14:paraId="4DD8F8EA" w14:textId="77777777" w:rsidR="001C5864" w:rsidRDefault="001C5864" w:rsidP="008F3055">
      <w:pPr>
        <w:rPr>
          <w:rFonts w:cs="Arial"/>
        </w:rPr>
      </w:pPr>
      <w:r>
        <w:rPr>
          <w:rFonts w:cs="Arial"/>
        </w:rPr>
        <w:t>ADAS/PDC shall continue with HU streaming even if any VOE error is detected.</w:t>
      </w:r>
    </w:p>
    <w:p w14:paraId="17D1F630" w14:textId="77777777" w:rsidR="001C5864" w:rsidRDefault="001C5864" w:rsidP="008F3055"/>
    <w:p w14:paraId="6CDE465C" w14:textId="77777777" w:rsidR="001C5864" w:rsidRPr="00287D2F" w:rsidRDefault="001C5864" w:rsidP="008F3055">
      <w:pPr>
        <w:rPr>
          <w:rFonts w:cs="Arial"/>
        </w:rPr>
      </w:pPr>
      <w:r>
        <w:rPr>
          <w:rFonts w:cs="Arial"/>
        </w:rPr>
        <w:t>Satisfied by</w:t>
      </w:r>
      <w:r w:rsidRPr="00287D2F">
        <w:rPr>
          <w:rFonts w:cs="Arial"/>
        </w:rPr>
        <w:t>:</w:t>
      </w:r>
    </w:p>
    <w:p w14:paraId="263E16BC" w14:textId="77777777" w:rsidR="00CB430B" w:rsidRPr="009C2D6E" w:rsidRDefault="009C2D6E" w:rsidP="008775AD">
      <w:pPr>
        <w:pStyle w:val="ListParagraph"/>
        <w:numPr>
          <w:ilvl w:val="0"/>
          <w:numId w:val="14"/>
        </w:numPr>
        <w:rPr>
          <w:rFonts w:cs="Arial"/>
        </w:rPr>
      </w:pPr>
      <w:r>
        <w:rPr>
          <w:noProof/>
        </w:rPr>
        <w:drawing>
          <wp:inline distT="0" distB="0" distL="0" distR="0" wp14:anchorId="0D9D03A3" wp14:editId="5BA13D75">
            <wp:extent cx="203200" cy="203200"/>
            <wp:effectExtent l="0" t="0" r="0" b="0"/>
            <wp:docPr id="147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Check Availability of Cameras</w:t>
      </w:r>
    </w:p>
    <w:p w14:paraId="36FADF9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1DBC8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FC3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ISC_IR_DAT_19</w:t>
            </w:r>
          </w:p>
        </w:tc>
      </w:tr>
      <w:tr w:rsidR="007A24FC" w:rsidRPr="00B3499B" w14:paraId="4AA2F3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FC55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23834" w14:textId="77777777" w:rsidR="007A24FC" w:rsidRPr="00B3499B" w:rsidRDefault="007A24FC" w:rsidP="009737DA">
            <w:pPr>
              <w:rPr>
                <w:rFonts w:cs="Arial"/>
                <w:color w:val="000000" w:themeColor="text1"/>
                <w:sz w:val="16"/>
                <w:szCs w:val="14"/>
              </w:rPr>
            </w:pPr>
            <w:r>
              <w:rPr>
                <w:rFonts w:cs="Arial"/>
              </w:rPr>
              <w:t>The required functionality during VOE errors needs to be defined</w:t>
            </w:r>
          </w:p>
        </w:tc>
      </w:tr>
      <w:tr w:rsidR="007A24FC" w:rsidRPr="00B3499B" w14:paraId="097AD9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394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CAECD"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2EC7D2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759C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B8B31" w14:textId="77777777" w:rsidR="00EB1D44" w:rsidRDefault="00EB1D44"/>
        </w:tc>
      </w:tr>
      <w:tr w:rsidR="007A24FC" w:rsidRPr="00B3499B" w14:paraId="225F51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67A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CB21D"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9BAA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8A9ABF"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1472E9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48E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14507"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BFA903" wp14:editId="7AC3CD6D">
                  <wp:extent cx="203200" cy="203200"/>
                  <wp:effectExtent l="0" t="0" r="0" b="0"/>
                  <wp:docPr id="1476"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1DDF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7DC81E"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3A6C8A5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36BC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CA819E"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B597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35C74" w14:textId="55D049C1"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EB9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FBB9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DDE13D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04EB06" w14:textId="7727EA88" w:rsidR="007A24FC" w:rsidRPr="00B3499B" w:rsidRDefault="00B111A7" w:rsidP="009737DA">
            <w:pPr>
              <w:rPr>
                <w:rFonts w:cs="Arial"/>
                <w:bCs/>
                <w:color w:val="808080" w:themeColor="background1" w:themeShade="80"/>
                <w:sz w:val="16"/>
                <w:szCs w:val="14"/>
              </w:rPr>
            </w:pPr>
            <w:hyperlink r:id="rId1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B92BD4" w14:textId="0F7BC1D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D35E8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AC2527" w14:textId="77777777" w:rsidR="0047267C" w:rsidRDefault="0047267C" w:rsidP="001C5864">
      <w:pPr>
        <w:rPr>
          <w:rFonts w:cs="Arial"/>
        </w:rPr>
      </w:pPr>
    </w:p>
    <w:p w14:paraId="261A215C" w14:textId="77777777" w:rsidR="008C50D1" w:rsidRPr="005F3A49" w:rsidRDefault="008C50D1" w:rsidP="00702F62">
      <w:pPr>
        <w:pStyle w:val="Heading4"/>
        <w:keepNext w:val="0"/>
        <w:tabs>
          <w:tab w:val="clear" w:pos="900"/>
          <w:tab w:val="left" w:pos="709"/>
        </w:tabs>
        <w:spacing w:before="240"/>
      </w:pPr>
      <w:bookmarkStart w:id="411" w:name="_Toc103766630"/>
      <w:r w:rsidRPr="005F3A49">
        <w:rPr>
          <w:lang w:val="en-GB"/>
        </w:rPr>
        <w:lastRenderedPageBreak/>
        <w:t xml:space="preserve">Technology Function </w:t>
      </w:r>
      <w:r>
        <w:rPr>
          <w:noProof/>
        </w:rPr>
        <w:drawing>
          <wp:inline distT="0" distB="0" distL="0" distR="0" wp14:anchorId="44ACB9AC" wp14:editId="315BC4B1">
            <wp:extent cx="203200" cy="203200"/>
            <wp:effectExtent l="0" t="0" r="0" b="0"/>
            <wp:docPr id="147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Lower- Power Mode</w:t>
      </w:r>
      <w:bookmarkEnd w:id="411"/>
    </w:p>
    <w:p w14:paraId="537E983E" w14:textId="77777777" w:rsidR="005F4E20" w:rsidRDefault="005F4E20" w:rsidP="00720A45">
      <w:pPr>
        <w:rPr>
          <w:highlight w:val="green"/>
        </w:rPr>
      </w:pPr>
    </w:p>
    <w:p w14:paraId="3AA369DA" w14:textId="77777777" w:rsidR="009C3237" w:rsidRDefault="009C3237" w:rsidP="009C3237">
      <w:pPr>
        <w:pStyle w:val="BodyText"/>
      </w:pPr>
      <w:r w:rsidRPr="00F33853">
        <w:t>Lower- Power Mode</w:t>
      </w:r>
    </w:p>
    <w:p w14:paraId="2A20962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2E2F37" w14:textId="77777777" w:rsidR="000702C6" w:rsidRPr="000702C6" w:rsidRDefault="000702C6" w:rsidP="00720A45">
      <w:pPr>
        <w:rPr>
          <w:b/>
          <w:bCs/>
          <w:color w:val="FF0000"/>
        </w:rPr>
      </w:pPr>
    </w:p>
    <w:p w14:paraId="69D615EA" w14:textId="77777777" w:rsidR="00072314" w:rsidRDefault="00072314" w:rsidP="00072314">
      <w:pPr>
        <w:pStyle w:val="Heading6"/>
        <w:keepNext w:val="0"/>
        <w:tabs>
          <w:tab w:val="clear" w:pos="900"/>
          <w:tab w:val="left" w:pos="709"/>
        </w:tabs>
        <w:spacing w:before="240"/>
        <w:rPr>
          <w:lang w:val="en-GB"/>
        </w:rPr>
      </w:pPr>
      <w:r>
        <w:rPr>
          <w:lang w:val="en-GB"/>
        </w:rPr>
        <w:t>Inputs</w:t>
      </w:r>
    </w:p>
    <w:p w14:paraId="5513900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A89CE4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3BAB92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D5D0A31" w14:textId="77777777" w:rsidR="00072314" w:rsidRDefault="00072314" w:rsidP="00072314">
      <w:pPr>
        <w:pStyle w:val="Heading6"/>
        <w:keepNext w:val="0"/>
        <w:tabs>
          <w:tab w:val="clear" w:pos="900"/>
          <w:tab w:val="left" w:pos="709"/>
        </w:tabs>
        <w:spacing w:before="240"/>
      </w:pPr>
      <w:r>
        <w:t>Parameters</w:t>
      </w:r>
    </w:p>
    <w:p w14:paraId="255CE68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8046BB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A5E8F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Lower- Power Mode</w:t>
      </w:r>
    </w:p>
    <w:p w14:paraId="63E6DAF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A6A248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507DB68" w14:textId="4A35625F" w:rsidR="00CF55B9" w:rsidRPr="00CF55B9" w:rsidRDefault="00CF55B9" w:rsidP="00CF55B9">
      <w:pPr>
        <w:pStyle w:val="Heading7"/>
      </w:pPr>
      <w:r>
        <w:rPr>
          <w:noProof/>
        </w:rPr>
        <w:drawing>
          <wp:inline distT="0" distB="0" distL="0" distR="0" wp14:anchorId="28957F89" wp14:editId="0A4A7E51">
            <wp:extent cx="203200" cy="203200"/>
            <wp:effectExtent l="0" t="0" r="0" b="0"/>
            <wp:docPr id="1480"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 </w:t>
      </w:r>
      <w:r w:rsidR="003C4093">
        <w:t>–</w:t>
      </w:r>
      <w:r w:rsidR="00E40977">
        <w:t xml:space="preserve"> </w:t>
      </w:r>
      <w:r w:rsidRPr="00CF55B9">
        <w:t>ADAS Low Power Mode Response</w:t>
      </w:r>
    </w:p>
    <w:p w14:paraId="5978FD7F" w14:textId="77777777" w:rsidR="001C5864" w:rsidRDefault="001C5864" w:rsidP="008F3055">
      <w:pPr>
        <w:rPr>
          <w:rFonts w:cs="Arial"/>
        </w:rPr>
      </w:pPr>
      <w:r>
        <w:rPr>
          <w:rFonts w:cs="Arial"/>
        </w:rPr>
        <w:t>When ADAS is in OFF and low power mode request is received for Image Processer, ADAS shall:</w:t>
      </w:r>
    </w:p>
    <w:p w14:paraId="11A1CD60" w14:textId="77777777" w:rsidR="001C5864" w:rsidRDefault="001C5864" w:rsidP="008F3055">
      <w:pPr>
        <w:rPr>
          <w:rFonts w:cs="Arial"/>
        </w:rPr>
      </w:pPr>
    </w:p>
    <w:p w14:paraId="0750A65C" w14:textId="77777777" w:rsidR="001C5864" w:rsidRDefault="001C5864" w:rsidP="008F3055">
      <w:pPr>
        <w:rPr>
          <w:rFonts w:cs="Arial"/>
        </w:rPr>
      </w:pPr>
      <w:r>
        <w:rPr>
          <w:rFonts w:cs="Arial"/>
        </w:rPr>
        <w:t>- Send AdasCameraLowPowerStatus_Sup with 0x0 Disable if the Low power mode is not enabled</w:t>
      </w:r>
    </w:p>
    <w:p w14:paraId="3C0AB9AA" w14:textId="77777777" w:rsidR="001C5864" w:rsidRDefault="001C5864" w:rsidP="008F3055">
      <w:pPr>
        <w:rPr>
          <w:rFonts w:cs="Arial"/>
        </w:rPr>
      </w:pPr>
      <w:r>
        <w:rPr>
          <w:rFonts w:cs="Arial"/>
        </w:rPr>
        <w:t>OR</w:t>
      </w:r>
    </w:p>
    <w:p w14:paraId="028188FA" w14:textId="77777777" w:rsidR="001C5864" w:rsidRDefault="001C5864" w:rsidP="008F3055">
      <w:pPr>
        <w:rPr>
          <w:rFonts w:cs="Arial"/>
        </w:rPr>
      </w:pPr>
      <w:r>
        <w:rPr>
          <w:rFonts w:cs="Arial"/>
        </w:rPr>
        <w:t>- Switch to low power mode and send AdasCameraLowPowerStatus_Sup with 0x1 Enable</w:t>
      </w:r>
    </w:p>
    <w:p w14:paraId="3E70869C" w14:textId="77777777" w:rsidR="001C5864" w:rsidRDefault="001C5864" w:rsidP="008F3055">
      <w:pPr>
        <w:rPr>
          <w:rFonts w:cs="Arial"/>
        </w:rPr>
      </w:pPr>
    </w:p>
    <w:p w14:paraId="7DE8D374" w14:textId="77777777" w:rsidR="001C5864" w:rsidRDefault="001C5864" w:rsidP="008F3055">
      <w:pPr>
        <w:rPr>
          <w:rFonts w:cs="Arial"/>
        </w:rPr>
      </w:pPr>
      <w:r>
        <w:rPr>
          <w:rFonts w:cs="Arial"/>
        </w:rPr>
        <w:t>Note: Enable mean switched to low power mode and ready to stream</w:t>
      </w:r>
    </w:p>
    <w:p w14:paraId="6805169A" w14:textId="77777777" w:rsidR="001C5864" w:rsidRDefault="001C5864" w:rsidP="008F3055"/>
    <w:p w14:paraId="26410FC0" w14:textId="77777777" w:rsidR="001C5864" w:rsidRPr="00287D2F" w:rsidRDefault="001C5864" w:rsidP="008F3055">
      <w:pPr>
        <w:rPr>
          <w:rFonts w:cs="Arial"/>
        </w:rPr>
      </w:pPr>
      <w:r>
        <w:rPr>
          <w:rFonts w:cs="Arial"/>
        </w:rPr>
        <w:t>Satisfied by</w:t>
      </w:r>
      <w:r w:rsidRPr="00287D2F">
        <w:rPr>
          <w:rFonts w:cs="Arial"/>
        </w:rPr>
        <w:t>:</w:t>
      </w:r>
    </w:p>
    <w:p w14:paraId="2906119E" w14:textId="77777777" w:rsidR="00CB430B" w:rsidRPr="009C2D6E" w:rsidRDefault="009C2D6E" w:rsidP="008775AD">
      <w:pPr>
        <w:pStyle w:val="ListParagraph"/>
        <w:numPr>
          <w:ilvl w:val="0"/>
          <w:numId w:val="14"/>
        </w:numPr>
        <w:rPr>
          <w:rFonts w:cs="Arial"/>
        </w:rPr>
      </w:pPr>
      <w:r>
        <w:rPr>
          <w:noProof/>
        </w:rPr>
        <w:drawing>
          <wp:inline distT="0" distB="0" distL="0" distR="0" wp14:anchorId="66DCB134" wp14:editId="3B87188B">
            <wp:extent cx="203200" cy="203200"/>
            <wp:effectExtent l="0" t="0" r="0" b="0"/>
            <wp:docPr id="148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Lower- Power Mode</w:t>
      </w:r>
    </w:p>
    <w:p w14:paraId="68DE9E3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D667DE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83FD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w:t>
            </w:r>
          </w:p>
        </w:tc>
      </w:tr>
      <w:tr w:rsidR="007A24FC" w:rsidRPr="00B3499B" w14:paraId="58EAC7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F94D2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2A90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control the ADAS/DAT low power mode response</w:t>
            </w:r>
          </w:p>
        </w:tc>
      </w:tr>
      <w:tr w:rsidR="007A24FC" w:rsidRPr="00B3499B" w14:paraId="5EFEFE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E364A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99BE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See Test Plan</w:t>
            </w:r>
          </w:p>
        </w:tc>
      </w:tr>
      <w:tr w:rsidR="007A24FC" w:rsidRPr="00B3499B" w14:paraId="38D174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3920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729F5" w14:textId="77777777" w:rsidR="00EB1D44" w:rsidRDefault="00EB1D44"/>
        </w:tc>
      </w:tr>
      <w:tr w:rsidR="007A24FC" w:rsidRPr="00B3499B" w14:paraId="710A68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DB43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89E17"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5C3F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AB3B3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Benhamouche, Fatima (F.), Midde, Vijaya Kumar (V.)</w:t>
            </w:r>
          </w:p>
        </w:tc>
      </w:tr>
      <w:tr w:rsidR="007A24FC" w:rsidRPr="00B3499B" w14:paraId="3424A0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D06A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44A0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8C5619D" wp14:editId="573EAB0F">
                  <wp:extent cx="203200" cy="203200"/>
                  <wp:effectExtent l="0" t="0" r="0" b="0"/>
                  <wp:docPr id="1484"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ISC_SR_DAT_6 Low Power Mode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9975F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505DA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See Test Plan</w:t>
            </w:r>
          </w:p>
        </w:tc>
      </w:tr>
      <w:tr w:rsidR="007A24FC" w:rsidRPr="00B3499B" w14:paraId="430E564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D9B5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AC96AA"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CFD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75FC4" w14:textId="46A40568"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1D22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7BD8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C17C2E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0FEBA2" w14:textId="4C35DC56" w:rsidR="007A24FC" w:rsidRPr="00B3499B" w:rsidRDefault="00B111A7" w:rsidP="009737DA">
            <w:pPr>
              <w:rPr>
                <w:rFonts w:cs="Arial"/>
                <w:bCs/>
                <w:color w:val="808080" w:themeColor="background1" w:themeShade="80"/>
                <w:sz w:val="16"/>
                <w:szCs w:val="14"/>
              </w:rPr>
            </w:pPr>
            <w:hyperlink r:id="rId1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CF6E88" w14:textId="1570B9E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D0389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9C43A0" w14:textId="77777777" w:rsidR="0047267C" w:rsidRDefault="0047267C" w:rsidP="001C5864">
      <w:pPr>
        <w:rPr>
          <w:rFonts w:cs="Arial"/>
        </w:rPr>
      </w:pPr>
    </w:p>
    <w:p w14:paraId="03DB1DB5" w14:textId="77777777" w:rsidR="008C50D1" w:rsidRPr="005F3A49" w:rsidRDefault="008C50D1" w:rsidP="00702F62">
      <w:pPr>
        <w:pStyle w:val="Heading4"/>
        <w:keepNext w:val="0"/>
        <w:tabs>
          <w:tab w:val="clear" w:pos="900"/>
          <w:tab w:val="left" w:pos="709"/>
        </w:tabs>
        <w:spacing w:before="240"/>
      </w:pPr>
      <w:bookmarkStart w:id="412" w:name="_Toc103766631"/>
      <w:r w:rsidRPr="005F3A49">
        <w:rPr>
          <w:lang w:val="en-GB"/>
        </w:rPr>
        <w:t xml:space="preserve">Technology Function </w:t>
      </w:r>
      <w:r>
        <w:rPr>
          <w:noProof/>
        </w:rPr>
        <w:drawing>
          <wp:inline distT="0" distB="0" distL="0" distR="0" wp14:anchorId="1A35554A" wp14:editId="0B15AE82">
            <wp:extent cx="203200" cy="203200"/>
            <wp:effectExtent l="0" t="0" r="0" b="0"/>
            <wp:docPr id="14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Video Encoding</w:t>
      </w:r>
      <w:bookmarkEnd w:id="412"/>
    </w:p>
    <w:p w14:paraId="080F4E4C" w14:textId="77777777" w:rsidR="005F4E20" w:rsidRDefault="005F4E20" w:rsidP="00720A45">
      <w:pPr>
        <w:rPr>
          <w:highlight w:val="green"/>
        </w:rPr>
      </w:pPr>
    </w:p>
    <w:p w14:paraId="4E3B6D29" w14:textId="77777777" w:rsidR="009C3237" w:rsidRDefault="009C3237" w:rsidP="009C3237">
      <w:pPr>
        <w:pStyle w:val="BodyText"/>
      </w:pPr>
      <w:r w:rsidRPr="00F33853">
        <w:lastRenderedPageBreak/>
        <w:t>Video Encoding</w:t>
      </w:r>
    </w:p>
    <w:p w14:paraId="58D7968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1B6DB09" w14:textId="77777777" w:rsidR="000702C6" w:rsidRPr="000702C6" w:rsidRDefault="000702C6" w:rsidP="00720A45">
      <w:pPr>
        <w:rPr>
          <w:b/>
          <w:bCs/>
          <w:color w:val="FF0000"/>
        </w:rPr>
      </w:pPr>
    </w:p>
    <w:p w14:paraId="3EFDDD3C" w14:textId="77777777" w:rsidR="00072314" w:rsidRDefault="00072314" w:rsidP="00072314">
      <w:pPr>
        <w:pStyle w:val="Heading6"/>
        <w:keepNext w:val="0"/>
        <w:tabs>
          <w:tab w:val="clear" w:pos="900"/>
          <w:tab w:val="left" w:pos="709"/>
        </w:tabs>
        <w:spacing w:before="240"/>
        <w:rPr>
          <w:lang w:val="en-GB"/>
        </w:rPr>
      </w:pPr>
      <w:r>
        <w:rPr>
          <w:lang w:val="en-GB"/>
        </w:rPr>
        <w:t>Inputs</w:t>
      </w:r>
    </w:p>
    <w:p w14:paraId="2C1D0F0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1D65D4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7C54F8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7899748" w14:textId="77777777" w:rsidR="00072314" w:rsidRDefault="00072314" w:rsidP="00072314">
      <w:pPr>
        <w:pStyle w:val="Heading6"/>
        <w:keepNext w:val="0"/>
        <w:tabs>
          <w:tab w:val="clear" w:pos="900"/>
          <w:tab w:val="left" w:pos="709"/>
        </w:tabs>
        <w:spacing w:before="240"/>
      </w:pPr>
      <w:r>
        <w:t>Parameters</w:t>
      </w:r>
    </w:p>
    <w:p w14:paraId="747D94C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0C248D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870A41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Video Encoding</w:t>
      </w:r>
    </w:p>
    <w:p w14:paraId="6453CD3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DF5708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BEBD7CB" w14:textId="77E7545C" w:rsidR="00CF55B9" w:rsidRPr="00CF55B9" w:rsidRDefault="00CF55B9" w:rsidP="00CF55B9">
      <w:pPr>
        <w:pStyle w:val="Heading7"/>
      </w:pPr>
      <w:r>
        <w:rPr>
          <w:noProof/>
        </w:rPr>
        <w:drawing>
          <wp:inline distT="0" distB="0" distL="0" distR="0" wp14:anchorId="59D474A9" wp14:editId="468C6384">
            <wp:extent cx="203200" cy="203200"/>
            <wp:effectExtent l="0" t="0" r="0" b="0"/>
            <wp:docPr id="1488"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ISC_IR_DAT_3 </w:t>
      </w:r>
      <w:r w:rsidR="003C4093">
        <w:t>–</w:t>
      </w:r>
      <w:r w:rsidR="00E40977">
        <w:t xml:space="preserve"> </w:t>
      </w:r>
      <w:r w:rsidRPr="00CF55B9">
        <w:t>Video Stream Using RTP Protocol</w:t>
      </w:r>
    </w:p>
    <w:p w14:paraId="31C26947" w14:textId="77777777" w:rsidR="001C5864" w:rsidRDefault="001C5864" w:rsidP="008F3055">
      <w:pPr>
        <w:rPr>
          <w:rFonts w:cs="Arial"/>
        </w:rPr>
      </w:pPr>
      <w:r>
        <w:t>ADAS/PDC shall send the encoded video stream via Ethernet (as multicast) using:</w:t>
      </w:r>
    </w:p>
    <w:p w14:paraId="0A4D9D2A" w14:textId="0641118D" w:rsidR="00EB1D44" w:rsidRDefault="00BF44DC">
      <w:r>
        <w:t>- The IP port specified in StartStreamCmdReq_I</w:t>
      </w:r>
      <w:r w:rsidR="003C4093">
        <w:t>p</w:t>
      </w:r>
      <w:r>
        <w:t>port_Sup</w:t>
      </w:r>
    </w:p>
    <w:p w14:paraId="5E931BF6" w14:textId="45E1E869" w:rsidR="00EB1D44" w:rsidRDefault="00BF44DC">
      <w:r>
        <w:t>- The IP address StartStreamCmdReq_I</w:t>
      </w:r>
      <w:r w:rsidR="003C4093">
        <w:t>p</w:t>
      </w:r>
      <w:r>
        <w:t>adress1_Sup, StartStreamCmdReq_I</w:t>
      </w:r>
      <w:r w:rsidR="003C4093">
        <w:t>p</w:t>
      </w:r>
      <w:r>
        <w:t>adress2_Sup, StartStreamCmdReq_I</w:t>
      </w:r>
      <w:r w:rsidR="003C4093">
        <w:t>p</w:t>
      </w:r>
      <w:r>
        <w:t>adress3_Sup, StartStreamCmdReq_I</w:t>
      </w:r>
      <w:r w:rsidR="003C4093">
        <w:t>p</w:t>
      </w:r>
      <w:r>
        <w:t>adress4_Sup</w:t>
      </w:r>
    </w:p>
    <w:p w14:paraId="4CA4A60D" w14:textId="77777777" w:rsidR="00EB1D44" w:rsidRDefault="00BF44DC">
      <w:r>
        <w:t>- RTP Protocol</w:t>
      </w:r>
    </w:p>
    <w:p w14:paraId="638319F6" w14:textId="77777777" w:rsidR="00EB1D44" w:rsidRDefault="00EB1D44"/>
    <w:p w14:paraId="3787D905" w14:textId="77777777" w:rsidR="00EB1D44" w:rsidRDefault="00EB1D44"/>
    <w:p w14:paraId="719D68CF" w14:textId="77777777" w:rsidR="00EB1D44" w:rsidRDefault="00BF44DC">
      <w:r>
        <w:t>The list of multicast IP and MAC address are as follows:</w:t>
      </w:r>
    </w:p>
    <w:p w14:paraId="3ECABECA" w14:textId="4104CBFC" w:rsidR="00EB1D44" w:rsidRDefault="00BF44DC">
      <w:r>
        <w:t>- The IP address StartStreamCmdReq_I</w:t>
      </w:r>
      <w:r w:rsidR="003C4093">
        <w:t>p</w:t>
      </w:r>
      <w:r>
        <w:t>adress1_Sup, StartStreamCmdReq_I</w:t>
      </w:r>
      <w:r w:rsidR="003C4093">
        <w:t>p</w:t>
      </w:r>
      <w:r>
        <w:t>adress2_Sup, StartStreamCmdReq_I</w:t>
      </w:r>
      <w:r w:rsidR="003C4093">
        <w:t>p</w:t>
      </w:r>
      <w:r>
        <w:t>adress3_Sup, StartStreamCmdReq_I</w:t>
      </w:r>
      <w:r w:rsidR="003C4093">
        <w:t>p</w:t>
      </w:r>
      <w:r>
        <w:t>adress4_Sup shall be compare with the IP address in the below table and select the MAC Address.</w:t>
      </w:r>
    </w:p>
    <w:p w14:paraId="03063350" w14:textId="77777777" w:rsidR="00EB1D44" w:rsidRDefault="00EB1D44"/>
    <w:p w14:paraId="1FEB3511" w14:textId="77777777" w:rsidR="00EB1D44" w:rsidRDefault="00BF44DC">
      <w:r>
        <w:t>IP Address Port MAC Address</w:t>
      </w:r>
    </w:p>
    <w:p w14:paraId="1D5F9F14" w14:textId="77777777" w:rsidR="00EB1D44" w:rsidRDefault="00BF44DC">
      <w:r>
        <w:t>235.10.1.1 5000 01-00-5e-0a-01-01</w:t>
      </w:r>
    </w:p>
    <w:p w14:paraId="78667AD5" w14:textId="77777777" w:rsidR="00EB1D44" w:rsidRDefault="00BF44DC">
      <w:r>
        <w:t>235.10.1.2 5000 01-00-5e-0a-01-02</w:t>
      </w:r>
    </w:p>
    <w:p w14:paraId="0E8342E8" w14:textId="77777777" w:rsidR="00EB1D44" w:rsidRDefault="00BF44DC">
      <w:r>
        <w:t>235.10.1.3 5000 01-00-5e-0a-01-03</w:t>
      </w:r>
    </w:p>
    <w:p w14:paraId="5CAA65C4" w14:textId="77777777" w:rsidR="00EB1D44" w:rsidRDefault="00BF44DC">
      <w:r>
        <w:t>235.10.1.4 5000 01-00-5e-0a-01-04</w:t>
      </w:r>
    </w:p>
    <w:p w14:paraId="100F05D8" w14:textId="77777777" w:rsidR="00EB1D44" w:rsidRDefault="00BF44DC">
      <w:r>
        <w:t>235.10.1.5 5000 01-00-5e-0a-01-05</w:t>
      </w:r>
    </w:p>
    <w:p w14:paraId="2B5FE9B1" w14:textId="77777777" w:rsidR="00EB1D44" w:rsidRDefault="00BF44DC">
      <w:r>
        <w:t>235.10.1.6 5000 01-00-5e-0a-01-06</w:t>
      </w:r>
    </w:p>
    <w:p w14:paraId="1994E3F3" w14:textId="77777777" w:rsidR="00EB1D44" w:rsidRDefault="00BF44DC">
      <w:r>
        <w:t>235.10.1.7 5000 01-00-5e-0a-01-07</w:t>
      </w:r>
    </w:p>
    <w:p w14:paraId="7FF9A10A" w14:textId="77777777" w:rsidR="00EB1D44" w:rsidRDefault="00BF44DC">
      <w:r>
        <w:t>235.10.1.8 5000 01-00-5e-0a-01-08</w:t>
      </w:r>
    </w:p>
    <w:p w14:paraId="26A3EC94" w14:textId="77777777" w:rsidR="00EB1D44" w:rsidRDefault="00BF44DC">
      <w:r>
        <w:t>235.10.1.9 5000 01-00-5e-0a-01-09</w:t>
      </w:r>
    </w:p>
    <w:p w14:paraId="79B7ABA0" w14:textId="77777777" w:rsidR="001C5864" w:rsidRDefault="001C5864" w:rsidP="008F3055"/>
    <w:p w14:paraId="16400C5E" w14:textId="77777777" w:rsidR="001C5864" w:rsidRPr="00287D2F" w:rsidRDefault="001C5864" w:rsidP="008F3055">
      <w:pPr>
        <w:rPr>
          <w:rFonts w:cs="Arial"/>
        </w:rPr>
      </w:pPr>
      <w:r>
        <w:rPr>
          <w:rFonts w:cs="Arial"/>
        </w:rPr>
        <w:t>Satisfied by</w:t>
      </w:r>
      <w:r w:rsidRPr="00287D2F">
        <w:rPr>
          <w:rFonts w:cs="Arial"/>
        </w:rPr>
        <w:t>:</w:t>
      </w:r>
    </w:p>
    <w:p w14:paraId="322733B6" w14:textId="77777777" w:rsidR="00CB430B" w:rsidRPr="009C2D6E" w:rsidRDefault="009C2D6E" w:rsidP="008775AD">
      <w:pPr>
        <w:pStyle w:val="ListParagraph"/>
        <w:numPr>
          <w:ilvl w:val="0"/>
          <w:numId w:val="14"/>
        </w:numPr>
        <w:rPr>
          <w:rFonts w:cs="Arial"/>
        </w:rPr>
      </w:pPr>
      <w:r>
        <w:rPr>
          <w:noProof/>
        </w:rPr>
        <w:drawing>
          <wp:inline distT="0" distB="0" distL="0" distR="0" wp14:anchorId="12D29CEB" wp14:editId="34DA8E4E">
            <wp:extent cx="203200" cy="203200"/>
            <wp:effectExtent l="0" t="0" r="0" b="0"/>
            <wp:docPr id="14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Video Encoding</w:t>
      </w:r>
    </w:p>
    <w:p w14:paraId="24F7A47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540DDD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DFAF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ISC_IR_DAT_3</w:t>
            </w:r>
          </w:p>
        </w:tc>
      </w:tr>
      <w:tr w:rsidR="007A24FC" w:rsidRPr="00B3499B" w14:paraId="4F94D1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B8FB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46C8A" w14:textId="77777777" w:rsidR="007A24FC" w:rsidRPr="00B3499B" w:rsidRDefault="007A24FC" w:rsidP="009737DA">
            <w:pPr>
              <w:rPr>
                <w:rFonts w:cs="Arial"/>
                <w:color w:val="000000" w:themeColor="text1"/>
                <w:sz w:val="16"/>
                <w:szCs w:val="14"/>
              </w:rPr>
            </w:pPr>
            <w:r>
              <w:rPr>
                <w:rFonts w:cs="Arial"/>
              </w:rPr>
              <w:t>To send the video stream using RTP Protocol</w:t>
            </w:r>
          </w:p>
        </w:tc>
      </w:tr>
      <w:tr w:rsidR="007A24FC" w:rsidRPr="00B3499B" w14:paraId="34DCDD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5A11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1300A"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A0518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DF69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ADB1F" w14:textId="77777777" w:rsidR="00EB1D44" w:rsidRDefault="00EB1D44"/>
        </w:tc>
      </w:tr>
      <w:tr w:rsidR="007A24FC" w:rsidRPr="00B3499B" w14:paraId="370306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1BB88"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41291"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492D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608609"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24B356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D205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D5F4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92233F" wp14:editId="645F0AB7">
                  <wp:extent cx="203200" cy="203200"/>
                  <wp:effectExtent l="0" t="0" r="0" b="0"/>
                  <wp:docPr id="1492"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ISC_SR_DAT_9 Encoded Video Stream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DD6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427AF"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2DE039D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610E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C20CFB"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78EE7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06F97" w14:textId="0A7F0E67"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5EE7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B91ED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00AC22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1838B0" w14:textId="42F78C04" w:rsidR="007A24FC" w:rsidRPr="00B3499B" w:rsidRDefault="00B111A7" w:rsidP="009737DA">
            <w:pPr>
              <w:rPr>
                <w:rFonts w:cs="Arial"/>
                <w:bCs/>
                <w:color w:val="808080" w:themeColor="background1" w:themeShade="80"/>
                <w:sz w:val="16"/>
                <w:szCs w:val="14"/>
              </w:rPr>
            </w:pPr>
            <w:hyperlink r:id="rId1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37F45" w14:textId="436F74C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650E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C62A69" w14:textId="77777777" w:rsidR="0047267C" w:rsidRDefault="0047267C" w:rsidP="001C5864">
      <w:pPr>
        <w:rPr>
          <w:rFonts w:cs="Arial"/>
        </w:rPr>
      </w:pPr>
    </w:p>
    <w:p w14:paraId="5855AE06" w14:textId="77777777" w:rsidR="008C50D1" w:rsidRPr="005F3A49" w:rsidRDefault="008C50D1" w:rsidP="00702F62">
      <w:pPr>
        <w:pStyle w:val="Heading4"/>
        <w:keepNext w:val="0"/>
        <w:tabs>
          <w:tab w:val="clear" w:pos="900"/>
          <w:tab w:val="left" w:pos="709"/>
        </w:tabs>
        <w:spacing w:before="240"/>
      </w:pPr>
      <w:bookmarkStart w:id="413" w:name="_Toc103766632"/>
      <w:r w:rsidRPr="005F3A49">
        <w:rPr>
          <w:lang w:val="en-GB"/>
        </w:rPr>
        <w:t xml:space="preserve">Technology Function </w:t>
      </w:r>
      <w:r>
        <w:rPr>
          <w:noProof/>
        </w:rPr>
        <w:drawing>
          <wp:inline distT="0" distB="0" distL="0" distR="0" wp14:anchorId="2D2AFEB9" wp14:editId="657ADCCA">
            <wp:extent cx="203200" cy="203200"/>
            <wp:effectExtent l="0" t="0" r="0" b="0"/>
            <wp:docPr id="14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Video Stream</w:t>
      </w:r>
      <w:bookmarkEnd w:id="413"/>
    </w:p>
    <w:p w14:paraId="6A01F8A4" w14:textId="77777777" w:rsidR="005F4E20" w:rsidRDefault="005F4E20" w:rsidP="00720A45">
      <w:pPr>
        <w:rPr>
          <w:highlight w:val="green"/>
        </w:rPr>
      </w:pPr>
    </w:p>
    <w:p w14:paraId="68AC8AF6" w14:textId="77777777" w:rsidR="009C3237" w:rsidRDefault="009C3237" w:rsidP="009C3237">
      <w:pPr>
        <w:pStyle w:val="BodyText"/>
      </w:pPr>
      <w:r w:rsidRPr="00F33853">
        <w:t>Provide Video Stream</w:t>
      </w:r>
    </w:p>
    <w:p w14:paraId="3E5BE1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5F8E8CB" w14:textId="77777777" w:rsidR="000702C6" w:rsidRPr="000702C6" w:rsidRDefault="000702C6" w:rsidP="00720A45">
      <w:pPr>
        <w:rPr>
          <w:b/>
          <w:bCs/>
          <w:color w:val="FF0000"/>
        </w:rPr>
      </w:pPr>
    </w:p>
    <w:p w14:paraId="19079DB3" w14:textId="77777777" w:rsidR="00072314" w:rsidRDefault="00072314" w:rsidP="00072314">
      <w:pPr>
        <w:pStyle w:val="Heading6"/>
        <w:keepNext w:val="0"/>
        <w:tabs>
          <w:tab w:val="clear" w:pos="900"/>
          <w:tab w:val="left" w:pos="709"/>
        </w:tabs>
        <w:spacing w:before="240"/>
        <w:rPr>
          <w:lang w:val="en-GB"/>
        </w:rPr>
      </w:pPr>
      <w:r>
        <w:rPr>
          <w:lang w:val="en-GB"/>
        </w:rPr>
        <w:t>Inputs</w:t>
      </w:r>
    </w:p>
    <w:p w14:paraId="5439895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E57642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9A98B2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84B207E" w14:textId="77777777" w:rsidR="00072314" w:rsidRDefault="00072314" w:rsidP="00072314">
      <w:pPr>
        <w:pStyle w:val="Heading6"/>
        <w:keepNext w:val="0"/>
        <w:tabs>
          <w:tab w:val="clear" w:pos="900"/>
          <w:tab w:val="left" w:pos="709"/>
        </w:tabs>
        <w:spacing w:before="240"/>
      </w:pPr>
      <w:r>
        <w:t>Parameters</w:t>
      </w:r>
    </w:p>
    <w:p w14:paraId="352A61C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5F51D1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76A4F2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Video Stream</w:t>
      </w:r>
    </w:p>
    <w:p w14:paraId="646C5E4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C6A412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3517FAF" w14:textId="1DC803A9" w:rsidR="00CF55B9" w:rsidRPr="00CF55B9" w:rsidRDefault="00CF55B9" w:rsidP="00CF55B9">
      <w:pPr>
        <w:pStyle w:val="Heading7"/>
      </w:pPr>
      <w:r>
        <w:rPr>
          <w:noProof/>
        </w:rPr>
        <w:drawing>
          <wp:inline distT="0" distB="0" distL="0" distR="0" wp14:anchorId="35752C91" wp14:editId="6B3B81D4">
            <wp:extent cx="203200" cy="203200"/>
            <wp:effectExtent l="0" t="0" r="0" b="0"/>
            <wp:docPr id="1496"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ISC_IR_DAT_2 </w:t>
      </w:r>
      <w:r w:rsidR="003C4093">
        <w:t>–</w:t>
      </w:r>
      <w:r w:rsidR="00E40977">
        <w:t xml:space="preserve"> </w:t>
      </w:r>
      <w:r w:rsidRPr="00CF55B9">
        <w:t>Video Stream Request</w:t>
      </w:r>
    </w:p>
    <w:p w14:paraId="689C173E" w14:textId="77777777" w:rsidR="001C5864" w:rsidRDefault="001C5864" w:rsidP="008F3055">
      <w:pPr>
        <w:rPr>
          <w:rFonts w:cs="Arial"/>
        </w:rPr>
      </w:pPr>
      <w:r>
        <w:rPr>
          <w:rFonts w:cs="Arial"/>
        </w:rPr>
        <w:t xml:space="preserve">When the following signals are received : </w:t>
      </w:r>
    </w:p>
    <w:p w14:paraId="473487FB" w14:textId="77777777" w:rsidR="00EB1D44" w:rsidRDefault="00EB1D44"/>
    <w:p w14:paraId="45518C96" w14:textId="77777777" w:rsidR="00EB1D44" w:rsidRDefault="00BF44DC">
      <w:r>
        <w:rPr>
          <w:rFonts w:cs="Arial"/>
        </w:rPr>
        <w:t xml:space="preserve">- StartStreamCmdReq_View_Sup with the specified camera view </w:t>
      </w:r>
    </w:p>
    <w:p w14:paraId="648B3F9D" w14:textId="77777777" w:rsidR="00EB1D44" w:rsidRDefault="00BF44DC">
      <w:r>
        <w:rPr>
          <w:rFonts w:cs="Arial"/>
        </w:rPr>
        <w:t xml:space="preserve">- StartStreamCmdReq_ReqID_Sup with the specified Request ID, </w:t>
      </w:r>
    </w:p>
    <w:p w14:paraId="4D14642B" w14:textId="77777777" w:rsidR="00EB1D44" w:rsidRDefault="00BF44DC">
      <w:r>
        <w:rPr>
          <w:rFonts w:cs="Arial"/>
        </w:rPr>
        <w:t xml:space="preserve">- UpdateConfigCmdReq_Res_Sup with specified Resolution </w:t>
      </w:r>
    </w:p>
    <w:p w14:paraId="2253A24F" w14:textId="77777777" w:rsidR="00EB1D44" w:rsidRDefault="00BF44DC">
      <w:r>
        <w:rPr>
          <w:rFonts w:cs="Arial"/>
        </w:rPr>
        <w:t xml:space="preserve">- UpdateConfigCmdReq_FR_Sup with specified Framerate </w:t>
      </w:r>
    </w:p>
    <w:p w14:paraId="7D867E9F" w14:textId="77777777" w:rsidR="00EB1D44" w:rsidRDefault="00BF44DC">
      <w:r>
        <w:rPr>
          <w:rFonts w:cs="Arial"/>
        </w:rPr>
        <w:t xml:space="preserve">- UpdateConfigCmdReq_BR_Sup with specified Bitrate </w:t>
      </w:r>
    </w:p>
    <w:p w14:paraId="2BB4965E" w14:textId="77777777" w:rsidR="00EB1D44" w:rsidRDefault="00EB1D44"/>
    <w:p w14:paraId="49F970AF" w14:textId="77777777" w:rsidR="00EB1D44" w:rsidRDefault="00BF44DC">
      <w:r>
        <w:rPr>
          <w:rFonts w:cs="Arial"/>
        </w:rPr>
        <w:t xml:space="preserve">ADAS/PDC shall encode and stream the video. </w:t>
      </w:r>
    </w:p>
    <w:p w14:paraId="0164CFEE" w14:textId="77777777" w:rsidR="00EB1D44" w:rsidRDefault="00EB1D44"/>
    <w:p w14:paraId="13899596" w14:textId="77777777" w:rsidR="00EB1D44" w:rsidRDefault="00BF44DC">
      <w:r>
        <w:rPr>
          <w:rFonts w:cs="Arial"/>
        </w:rPr>
        <w:t xml:space="preserve">Note: </w:t>
      </w:r>
    </w:p>
    <w:p w14:paraId="203C50D8" w14:textId="77777777" w:rsidR="00EB1D44" w:rsidRDefault="00BF44DC">
      <w:r>
        <w:rPr>
          <w:rFonts w:cs="Arial"/>
        </w:rPr>
        <w:t>Please refer to input signals for Video Stream Request Signals.</w:t>
      </w:r>
    </w:p>
    <w:p w14:paraId="44F63A09" w14:textId="77777777" w:rsidR="001C5864" w:rsidRDefault="001C5864" w:rsidP="008F3055"/>
    <w:p w14:paraId="351D3902" w14:textId="77777777" w:rsidR="001C5864" w:rsidRPr="00287D2F" w:rsidRDefault="001C5864" w:rsidP="008F3055">
      <w:pPr>
        <w:rPr>
          <w:rFonts w:cs="Arial"/>
        </w:rPr>
      </w:pPr>
      <w:r>
        <w:rPr>
          <w:rFonts w:cs="Arial"/>
        </w:rPr>
        <w:t>Satisfied by</w:t>
      </w:r>
      <w:r w:rsidRPr="00287D2F">
        <w:rPr>
          <w:rFonts w:cs="Arial"/>
        </w:rPr>
        <w:t>:</w:t>
      </w:r>
    </w:p>
    <w:p w14:paraId="3D20D9B1" w14:textId="77777777" w:rsidR="00CB430B" w:rsidRPr="009C2D6E" w:rsidRDefault="009C2D6E" w:rsidP="008775AD">
      <w:pPr>
        <w:pStyle w:val="ListParagraph"/>
        <w:numPr>
          <w:ilvl w:val="0"/>
          <w:numId w:val="14"/>
        </w:numPr>
        <w:rPr>
          <w:rFonts w:cs="Arial"/>
        </w:rPr>
      </w:pPr>
      <w:r>
        <w:rPr>
          <w:noProof/>
        </w:rPr>
        <w:drawing>
          <wp:inline distT="0" distB="0" distL="0" distR="0" wp14:anchorId="64F082F9" wp14:editId="79DD6617">
            <wp:extent cx="203200" cy="203200"/>
            <wp:effectExtent l="0" t="0" r="0" b="0"/>
            <wp:docPr id="14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304C3E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569F85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9A77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ISC_IR_DAT_2</w:t>
            </w:r>
          </w:p>
        </w:tc>
      </w:tr>
      <w:tr w:rsidR="007A24FC" w:rsidRPr="00B3499B" w14:paraId="5E02EF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9DEE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A0D75" w14:textId="77777777" w:rsidR="007A24FC" w:rsidRPr="00B3499B" w:rsidRDefault="007A24FC" w:rsidP="009737DA">
            <w:pPr>
              <w:rPr>
                <w:rFonts w:cs="Arial"/>
                <w:color w:val="000000" w:themeColor="text1"/>
                <w:sz w:val="16"/>
                <w:szCs w:val="14"/>
              </w:rPr>
            </w:pPr>
            <w:r>
              <w:rPr>
                <w:rFonts w:cs="Arial"/>
              </w:rPr>
              <w:t>To encode and stream video</w:t>
            </w:r>
          </w:p>
        </w:tc>
      </w:tr>
      <w:tr w:rsidR="007A24FC" w:rsidRPr="00B3499B" w14:paraId="3D0A8D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E1C2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B6CD1"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6DB9D9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2BA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8441C" w14:textId="77777777" w:rsidR="00EB1D44" w:rsidRDefault="00EB1D44"/>
        </w:tc>
      </w:tr>
      <w:tr w:rsidR="007A24FC" w:rsidRPr="00B3499B" w14:paraId="62E975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F189C"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FDCC8"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5C2C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DB871"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2B2D47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807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9E16A"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DA2862E" wp14:editId="1F025613">
                  <wp:extent cx="203200" cy="203200"/>
                  <wp:effectExtent l="0" t="0" r="0" b="0"/>
                  <wp:docPr id="1500"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p w14:paraId="1A297A4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ACD5B1" wp14:editId="7C8EC961">
                  <wp:extent cx="203200" cy="203200"/>
                  <wp:effectExtent l="0" t="0" r="0" b="0"/>
                  <wp:docPr id="1502"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ISC_SR_DAT_5 Subscribe to required services</w:t>
            </w:r>
          </w:p>
          <w:p w14:paraId="44439B7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D08587" wp14:editId="369F461D">
                  <wp:extent cx="203200" cy="203200"/>
                  <wp:effectExtent l="0" t="0" r="0" b="0"/>
                  <wp:docPr id="1504"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ISC_SR_DAT_8 Video Stream Request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AF7F7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B8E4C6"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8B1462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7CB4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AE33CB"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5B3C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F09F8" w14:textId="67D2F248"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E7B2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6B3E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A9041C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DCB202" w14:textId="65892C74" w:rsidR="007A24FC" w:rsidRPr="00B3499B" w:rsidRDefault="00B111A7" w:rsidP="009737DA">
            <w:pPr>
              <w:rPr>
                <w:rFonts w:cs="Arial"/>
                <w:bCs/>
                <w:color w:val="808080" w:themeColor="background1" w:themeShade="80"/>
                <w:sz w:val="16"/>
                <w:szCs w:val="14"/>
              </w:rPr>
            </w:pPr>
            <w:hyperlink r:id="rId1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5FC3F" w14:textId="3D3D5FF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AF11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38F04C" w14:textId="77777777" w:rsidR="0047267C" w:rsidRDefault="0047267C" w:rsidP="001C5864">
      <w:pPr>
        <w:rPr>
          <w:rFonts w:cs="Arial"/>
        </w:rPr>
      </w:pPr>
    </w:p>
    <w:p w14:paraId="12676E80" w14:textId="494D075F" w:rsidR="00CF55B9" w:rsidRPr="00CF55B9" w:rsidRDefault="00CF55B9" w:rsidP="00CF55B9">
      <w:pPr>
        <w:pStyle w:val="Heading7"/>
      </w:pPr>
      <w:r>
        <w:rPr>
          <w:noProof/>
        </w:rPr>
        <w:drawing>
          <wp:inline distT="0" distB="0" distL="0" distR="0" wp14:anchorId="1751979C" wp14:editId="303203AE">
            <wp:extent cx="203200" cy="203200"/>
            <wp:effectExtent l="0" t="0" r="0" b="0"/>
            <wp:docPr id="1506"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ISC_IR_DAT_4 </w:t>
      </w:r>
      <w:r w:rsidR="003C4093">
        <w:t>–</w:t>
      </w:r>
      <w:r w:rsidR="00E40977">
        <w:t xml:space="preserve"> </w:t>
      </w:r>
      <w:r w:rsidRPr="00CF55B9">
        <w:t>Status of Video Stream Request</w:t>
      </w:r>
    </w:p>
    <w:p w14:paraId="2506E4A4" w14:textId="77777777" w:rsidR="001C5864" w:rsidRDefault="001C5864" w:rsidP="008F3055">
      <w:pPr>
        <w:rPr>
          <w:rFonts w:cs="Arial"/>
        </w:rPr>
      </w:pPr>
      <w:r>
        <w:rPr>
          <w:rFonts w:cs="Arial"/>
        </w:rPr>
        <w:t>When the are received, ADAS/PDC shall:</w:t>
      </w:r>
    </w:p>
    <w:p w14:paraId="147E2DA4" w14:textId="77777777" w:rsidR="001C5864" w:rsidRDefault="001C5864" w:rsidP="008F3055">
      <w:pPr>
        <w:rPr>
          <w:rFonts w:cs="Arial"/>
        </w:rPr>
      </w:pPr>
      <w:r>
        <w:rPr>
          <w:rFonts w:cs="Arial"/>
        </w:rPr>
        <w:t>- Stream the video and send StartStreamResp_Sup with 0x0 SUCCESS, if the stream request is successful</w:t>
      </w:r>
    </w:p>
    <w:p w14:paraId="47A999AF" w14:textId="77777777" w:rsidR="001C5864" w:rsidRDefault="001C5864" w:rsidP="008F3055">
      <w:pPr>
        <w:rPr>
          <w:rFonts w:cs="Arial"/>
        </w:rPr>
      </w:pPr>
      <w:r>
        <w:rPr>
          <w:rFonts w:cs="Arial"/>
        </w:rPr>
        <w:t>- Not stream the video and send StartStreamResp_Sup with 0x1 FAILED, if there is an error during encoding</w:t>
      </w:r>
    </w:p>
    <w:p w14:paraId="5079B5C0" w14:textId="77777777" w:rsidR="001C5864" w:rsidRDefault="001C5864" w:rsidP="008F3055">
      <w:pPr>
        <w:rPr>
          <w:rFonts w:cs="Arial"/>
        </w:rPr>
      </w:pPr>
      <w:r>
        <w:rPr>
          <w:rFonts w:cs="Arial"/>
        </w:rPr>
        <w:t>- Not stream the video and send StartStreamResp_Sup with 0x2 INVALID_REQUEST, if the requested camera view is not valid.</w:t>
      </w:r>
    </w:p>
    <w:p w14:paraId="683E6528" w14:textId="77777777" w:rsidR="001C5864" w:rsidRDefault="001C5864" w:rsidP="008F3055">
      <w:pPr>
        <w:rPr>
          <w:rFonts w:cs="Arial"/>
        </w:rPr>
      </w:pPr>
      <w:r>
        <w:rPr>
          <w:rFonts w:cs="Arial"/>
        </w:rPr>
        <w:t>- Stream the video with ADAS/PDC Default valid Configuration and send StartStreamResp_Sup with 0x3 VALIDATION_FAILED, if the configuration is an unsupported configuration value.</w:t>
      </w:r>
    </w:p>
    <w:p w14:paraId="3CBBAAA4" w14:textId="77777777" w:rsidR="001C5864" w:rsidRDefault="001C5864" w:rsidP="008F3055">
      <w:pPr>
        <w:rPr>
          <w:rFonts w:cs="Arial"/>
        </w:rPr>
      </w:pPr>
      <w:r>
        <w:rPr>
          <w:rFonts w:cs="Arial"/>
        </w:rPr>
        <w:t>- Not stream the video and send StartStreamResp_Sup with 0x5 ERROR_CPU_LOAD, if the stream request would exceed the CPU load in the ADAS (The CPU Error threshold is 90%).</w:t>
      </w:r>
    </w:p>
    <w:p w14:paraId="068E19C4" w14:textId="77777777" w:rsidR="001C5864" w:rsidRDefault="001C5864" w:rsidP="008F3055">
      <w:pPr>
        <w:rPr>
          <w:rFonts w:cs="Arial"/>
        </w:rPr>
      </w:pPr>
      <w:r>
        <w:rPr>
          <w:rFonts w:cs="Arial"/>
        </w:rPr>
        <w:t>- Not stream the video and send StartStreamResp_Sup with 0x6 ERROR_BANDWIDTH_LOAD if the stream request would exceed the Ethernet bandwidth (Bandwidth load threshold is 80% (48 Mbps))</w:t>
      </w:r>
    </w:p>
    <w:p w14:paraId="147F32EC" w14:textId="77777777" w:rsidR="001C5864" w:rsidRDefault="001C5864" w:rsidP="008F3055">
      <w:pPr>
        <w:rPr>
          <w:rFonts w:cs="Arial"/>
        </w:rPr>
      </w:pPr>
      <w:r>
        <w:rPr>
          <w:rFonts w:cs="Arial"/>
        </w:rPr>
        <w:t>- Not Stream the video and send StartStreamResp_Sup with 0x7 BUFFERING_VIDEO_ERROR, if buffering error detected (Not Applicable for ISC Feature)</w:t>
      </w:r>
    </w:p>
    <w:p w14:paraId="6ED13C7B" w14:textId="77777777" w:rsidR="001C5864" w:rsidRDefault="001C5864" w:rsidP="008F3055">
      <w:pPr>
        <w:rPr>
          <w:rFonts w:cs="Arial"/>
        </w:rPr>
      </w:pPr>
      <w:r>
        <w:rPr>
          <w:rFonts w:cs="Arial"/>
        </w:rPr>
        <w:t>- Not Stream the video and send StartStreamResp_Sup with 0x8 CONFIG_ERROR, if client configuration error is detected</w:t>
      </w:r>
    </w:p>
    <w:p w14:paraId="6C0A3617" w14:textId="77777777" w:rsidR="001C5864" w:rsidRDefault="001C5864" w:rsidP="008F3055">
      <w:pPr>
        <w:rPr>
          <w:rFonts w:cs="Arial"/>
        </w:rPr>
      </w:pPr>
    </w:p>
    <w:p w14:paraId="5EC9F07D" w14:textId="77777777" w:rsidR="001C5864" w:rsidRDefault="001C5864" w:rsidP="008F3055">
      <w:pPr>
        <w:rPr>
          <w:rFonts w:cs="Arial"/>
        </w:rPr>
      </w:pPr>
      <w:r>
        <w:rPr>
          <w:rFonts w:cs="Arial"/>
        </w:rPr>
        <w:t>And</w:t>
      </w:r>
    </w:p>
    <w:p w14:paraId="041BC70D" w14:textId="77777777" w:rsidR="001C5864" w:rsidRDefault="001C5864" w:rsidP="008F3055">
      <w:pPr>
        <w:rPr>
          <w:rFonts w:cs="Arial"/>
        </w:rPr>
      </w:pPr>
      <w:r>
        <w:rPr>
          <w:rFonts w:cs="Arial"/>
        </w:rPr>
        <w:t>- Specify the request ID via StartStreamResp_ReqID_Sup</w:t>
      </w:r>
    </w:p>
    <w:p w14:paraId="38AFF6D2" w14:textId="77777777" w:rsidR="001C5864" w:rsidRDefault="001C5864" w:rsidP="008F3055">
      <w:pPr>
        <w:rPr>
          <w:rFonts w:cs="Arial"/>
        </w:rPr>
      </w:pPr>
      <w:r>
        <w:rPr>
          <w:rFonts w:cs="Arial"/>
        </w:rPr>
        <w:t>- send StartStreamResp_View_Sup with the View ID</w:t>
      </w:r>
    </w:p>
    <w:p w14:paraId="519C9980" w14:textId="77777777" w:rsidR="001C5864" w:rsidRDefault="001C5864" w:rsidP="008F3055">
      <w:pPr>
        <w:rPr>
          <w:rFonts w:cs="Arial"/>
        </w:rPr>
      </w:pPr>
    </w:p>
    <w:p w14:paraId="7FB99AB7" w14:textId="77777777" w:rsidR="001C5864" w:rsidRDefault="001C5864" w:rsidP="008F3055">
      <w:pPr>
        <w:rPr>
          <w:rFonts w:cs="Arial"/>
        </w:rPr>
      </w:pPr>
    </w:p>
    <w:p w14:paraId="0E7148CF" w14:textId="77777777" w:rsidR="001C5864" w:rsidRDefault="001C5864" w:rsidP="008F3055">
      <w:pPr>
        <w:rPr>
          <w:rFonts w:cs="Arial"/>
        </w:rPr>
      </w:pPr>
      <w:r>
        <w:rPr>
          <w:rFonts w:cs="Arial"/>
        </w:rPr>
        <w:t>Note:</w:t>
      </w:r>
    </w:p>
    <w:p w14:paraId="2B02D716" w14:textId="77777777" w:rsidR="001C5864" w:rsidRDefault="001C5864" w:rsidP="008F3055">
      <w:pPr>
        <w:rPr>
          <w:rFonts w:cs="Arial"/>
        </w:rPr>
      </w:pPr>
      <w:r>
        <w:rPr>
          <w:rFonts w:cs="Arial"/>
        </w:rPr>
        <w:t>- Please refer to input signals for Video Stream Request Signals</w:t>
      </w:r>
    </w:p>
    <w:p w14:paraId="27022F13" w14:textId="77777777" w:rsidR="001C5864" w:rsidRDefault="001C5864" w:rsidP="008F3055"/>
    <w:p w14:paraId="19D4BBB4" w14:textId="77777777" w:rsidR="001C5864" w:rsidRPr="00287D2F" w:rsidRDefault="001C5864" w:rsidP="008F3055">
      <w:pPr>
        <w:rPr>
          <w:rFonts w:cs="Arial"/>
        </w:rPr>
      </w:pPr>
      <w:r>
        <w:rPr>
          <w:rFonts w:cs="Arial"/>
        </w:rPr>
        <w:t>Satisfied by</w:t>
      </w:r>
      <w:r w:rsidRPr="00287D2F">
        <w:rPr>
          <w:rFonts w:cs="Arial"/>
        </w:rPr>
        <w:t>:</w:t>
      </w:r>
    </w:p>
    <w:p w14:paraId="1131AD07" w14:textId="77777777" w:rsidR="00CB430B" w:rsidRPr="009C2D6E" w:rsidRDefault="009C2D6E" w:rsidP="008775AD">
      <w:pPr>
        <w:pStyle w:val="ListParagraph"/>
        <w:numPr>
          <w:ilvl w:val="0"/>
          <w:numId w:val="14"/>
        </w:numPr>
        <w:rPr>
          <w:rFonts w:cs="Arial"/>
        </w:rPr>
      </w:pPr>
      <w:r>
        <w:rPr>
          <w:noProof/>
        </w:rPr>
        <w:drawing>
          <wp:inline distT="0" distB="0" distL="0" distR="0" wp14:anchorId="09C3F30B" wp14:editId="3D4FB5C1">
            <wp:extent cx="203200" cy="203200"/>
            <wp:effectExtent l="0" t="0" r="0" b="0"/>
            <wp:docPr id="150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39C7A7B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28755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98D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ISC_IR_DAT_4</w:t>
            </w:r>
          </w:p>
        </w:tc>
      </w:tr>
      <w:tr w:rsidR="007A24FC" w:rsidRPr="00B3499B" w14:paraId="243584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B887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E231A" w14:textId="77777777" w:rsidR="007A24FC" w:rsidRPr="00B3499B" w:rsidRDefault="007A24FC" w:rsidP="009737DA">
            <w:pPr>
              <w:rPr>
                <w:rFonts w:cs="Arial"/>
                <w:color w:val="000000" w:themeColor="text1"/>
                <w:sz w:val="16"/>
                <w:szCs w:val="14"/>
              </w:rPr>
            </w:pPr>
            <w:r>
              <w:rPr>
                <w:rFonts w:cs="Arial"/>
              </w:rPr>
              <w:t>To provide information on the status of the video stream request</w:t>
            </w:r>
          </w:p>
        </w:tc>
      </w:tr>
      <w:tr w:rsidR="007A24FC" w:rsidRPr="00B3499B" w14:paraId="228B28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1280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8AABE"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1B82AC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E915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BD1F5" w14:textId="77777777" w:rsidR="00EB1D44" w:rsidRDefault="00EB1D44"/>
        </w:tc>
      </w:tr>
      <w:tr w:rsidR="007A24FC" w:rsidRPr="00B3499B" w14:paraId="57E371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3094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853C5"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2780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32E4A"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614989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6F4B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66639"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FC6EE7" wp14:editId="303759D4">
                  <wp:extent cx="203200" cy="203200"/>
                  <wp:effectExtent l="0" t="0" r="0" b="0"/>
                  <wp:docPr id="1510"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ISC_SR_DAT_10 Video Stream Request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C617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3D405"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4A5746A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56A1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3456DD"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539F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CD4B4" w14:textId="1D11946C"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38C46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D444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8E963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3DE4DC" w14:textId="3328BF4C" w:rsidR="007A24FC" w:rsidRPr="00B3499B" w:rsidRDefault="00B111A7" w:rsidP="009737DA">
            <w:pPr>
              <w:rPr>
                <w:rFonts w:cs="Arial"/>
                <w:bCs/>
                <w:color w:val="808080" w:themeColor="background1" w:themeShade="80"/>
                <w:sz w:val="16"/>
                <w:szCs w:val="14"/>
              </w:rPr>
            </w:pPr>
            <w:hyperlink r:id="rId1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19940" w14:textId="00E55D2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E0F11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267E8D" w14:textId="77777777" w:rsidR="0047267C" w:rsidRDefault="0047267C" w:rsidP="001C5864">
      <w:pPr>
        <w:rPr>
          <w:rFonts w:cs="Arial"/>
        </w:rPr>
      </w:pPr>
    </w:p>
    <w:p w14:paraId="30D1995A" w14:textId="7A2EC429" w:rsidR="00CF55B9" w:rsidRPr="00CF55B9" w:rsidRDefault="00CF55B9" w:rsidP="00CF55B9">
      <w:pPr>
        <w:pStyle w:val="Heading7"/>
      </w:pPr>
      <w:r>
        <w:rPr>
          <w:noProof/>
        </w:rPr>
        <w:drawing>
          <wp:inline distT="0" distB="0" distL="0" distR="0" wp14:anchorId="567DDF8C" wp14:editId="35F5ED47">
            <wp:extent cx="203200" cy="203200"/>
            <wp:effectExtent l="0" t="0" r="0" b="0"/>
            <wp:docPr id="1512"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ISC_IR_DAT_5 </w:t>
      </w:r>
      <w:r w:rsidR="003C4093">
        <w:t>–</w:t>
      </w:r>
      <w:r w:rsidR="00E40977">
        <w:t xml:space="preserve"> </w:t>
      </w:r>
      <w:r w:rsidRPr="00CF55B9">
        <w:t>New Video Stream Request During Ongoing Video Stream</w:t>
      </w:r>
    </w:p>
    <w:p w14:paraId="73F4D906" w14:textId="77777777" w:rsidR="001C5864" w:rsidRDefault="001C5864" w:rsidP="008F3055">
      <w:pPr>
        <w:rPr>
          <w:rFonts w:cs="Arial"/>
        </w:rPr>
      </w:pPr>
      <w:r>
        <w:t>If New are received during ingoing stream, ADAS/PDC shall process as following:</w:t>
      </w:r>
    </w:p>
    <w:p w14:paraId="1336B863" w14:textId="77777777" w:rsidR="00EB1D44" w:rsidRDefault="00EB1D44"/>
    <w:p w14:paraId="354C7586" w14:textId="77777777" w:rsidR="00EB1D44" w:rsidRDefault="00BF44DC">
      <w:r>
        <w:t>- Stream the video of the new request and send StartStreamResp_Sup with 0x0 SUCCESS, if the new video stream request is successful</w:t>
      </w:r>
    </w:p>
    <w:p w14:paraId="51455B10" w14:textId="77777777" w:rsidR="00EB1D44" w:rsidRDefault="00EB1D44"/>
    <w:p w14:paraId="6CC3564B" w14:textId="77777777" w:rsidR="00EB1D44" w:rsidRDefault="00BF44DC">
      <w:r>
        <w:t>- Not Stream the video of the new request and send StartStreamResp_Sup with 0x1 FAILED, if there is an error during encoding of the new video stream request</w:t>
      </w:r>
    </w:p>
    <w:p w14:paraId="1CD26127" w14:textId="77777777" w:rsidR="00EB1D44" w:rsidRDefault="00EB1D44"/>
    <w:p w14:paraId="4DE5C9D8" w14:textId="77777777" w:rsidR="00EB1D44" w:rsidRDefault="00BF44DC">
      <w:r>
        <w:t>- Not Stream the video of the new request and send StartStreamResp_Sup with 0x2 INVALID_REQUEST for the new video stream request, if the specified camera or view is not valid.</w:t>
      </w:r>
    </w:p>
    <w:p w14:paraId="037D318C" w14:textId="77777777" w:rsidR="00EB1D44" w:rsidRDefault="00EB1D44"/>
    <w:p w14:paraId="74E285AC" w14:textId="77777777" w:rsidR="00EB1D44" w:rsidRDefault="00BF44DC">
      <w:r>
        <w:t>- Stream the video of the new request with the ADAS/PDC Default valid configuration and send StartStreamResp_Sup with 0x3 VALIDATION_FAILED, if the configuration is an unsupported value.</w:t>
      </w:r>
    </w:p>
    <w:p w14:paraId="312F1211" w14:textId="77777777" w:rsidR="00EB1D44" w:rsidRDefault="00EB1D44"/>
    <w:p w14:paraId="75D4F64E" w14:textId="77777777" w:rsidR="00EB1D44" w:rsidRDefault="00BF44DC">
      <w:r>
        <w:t>- Not stream the video of the new request and send StartStreamResp_Sup with 0x4 ACCESS_DENIED, if the new requested camera or view is part of an ongoing stream</w:t>
      </w:r>
    </w:p>
    <w:p w14:paraId="05FA1044" w14:textId="77777777" w:rsidR="00EB1D44" w:rsidRDefault="00EB1D44"/>
    <w:p w14:paraId="654EB2FA" w14:textId="77777777" w:rsidR="00EB1D44" w:rsidRDefault="00BF44DC">
      <w:r>
        <w:t>- Not Stream the video the video of the new request and send StartStreamResp_Sup with 0x5 ERROR_CPU_LOAD, if the new video stream request would exceed the CPU load in the ADAS (The CPU Error threshold is 90%)</w:t>
      </w:r>
    </w:p>
    <w:p w14:paraId="17351C74" w14:textId="77777777" w:rsidR="00EB1D44" w:rsidRDefault="00EB1D44"/>
    <w:p w14:paraId="6B915CBD" w14:textId="77777777" w:rsidR="00EB1D44" w:rsidRDefault="00BF44DC">
      <w:r>
        <w:t>- Not Stream the video of the new request stream and send StartStreamResp_Sup with 0x6 ERROR_BANDWIDTH_LOAD, if the new video stream request would exceed the Ethernet pipeline bandwidth (Bandwidth load threshold is 80% (48 Mbps))</w:t>
      </w:r>
    </w:p>
    <w:p w14:paraId="429FAD41" w14:textId="77777777" w:rsidR="00EB1D44" w:rsidRDefault="00EB1D44"/>
    <w:p w14:paraId="02C6745A" w14:textId="77777777" w:rsidR="00EB1D44" w:rsidRDefault="00BF44DC">
      <w:r>
        <w:t>- Not Stream the video and send StartStreamResp_Sup with 0x7 BUFFERING_VIDEO_ERROR, if buffering error detected (Not Applicable for ISC Feature)</w:t>
      </w:r>
    </w:p>
    <w:p w14:paraId="126A5D17" w14:textId="77777777" w:rsidR="00EB1D44" w:rsidRDefault="00EB1D44"/>
    <w:p w14:paraId="1581FE46" w14:textId="77777777" w:rsidR="00EB1D44" w:rsidRDefault="00BF44DC">
      <w:r>
        <w:t>- Not Stream the video and send StartStreamResp_Sup with 0x8 CONFIG_ERROR, if client configuration error is detected.</w:t>
      </w:r>
    </w:p>
    <w:p w14:paraId="37046F6A" w14:textId="77777777" w:rsidR="00EB1D44" w:rsidRDefault="00EB1D44"/>
    <w:p w14:paraId="403300E3" w14:textId="77777777" w:rsidR="00EB1D44" w:rsidRDefault="00BF44DC">
      <w:r>
        <w:t>And</w:t>
      </w:r>
    </w:p>
    <w:p w14:paraId="7FB5D3F6" w14:textId="77777777" w:rsidR="00EB1D44" w:rsidRDefault="00EB1D44"/>
    <w:p w14:paraId="7D9179DA" w14:textId="77777777" w:rsidR="00EB1D44" w:rsidRDefault="00BF44DC">
      <w:r>
        <w:t>- Specify the request ID via StartStreamResp_ReqID_Sup</w:t>
      </w:r>
    </w:p>
    <w:p w14:paraId="50FC9934" w14:textId="77777777" w:rsidR="00EB1D44" w:rsidRDefault="00BF44DC">
      <w:r>
        <w:t>- Send StartStreamResp_View_Sup with the View ID.</w:t>
      </w:r>
    </w:p>
    <w:p w14:paraId="058E4738" w14:textId="77777777" w:rsidR="00EB1D44" w:rsidRDefault="00EB1D44"/>
    <w:p w14:paraId="3E4EF554" w14:textId="77777777" w:rsidR="00EB1D44" w:rsidRDefault="00BF44DC">
      <w:r>
        <w:t>Note:</w:t>
      </w:r>
    </w:p>
    <w:p w14:paraId="76266404" w14:textId="77777777" w:rsidR="00EB1D44" w:rsidRDefault="00BF44DC">
      <w:r>
        <w:t>- The “Request ID: in the response shall be the same as in the request</w:t>
      </w:r>
    </w:p>
    <w:p w14:paraId="39D7D8C0" w14:textId="77777777" w:rsidR="00EB1D44" w:rsidRDefault="00BF44DC">
      <w:r>
        <w:t>- Please refer to input signals for Video Stream Request Signals</w:t>
      </w:r>
    </w:p>
    <w:p w14:paraId="28A31BC9" w14:textId="77777777" w:rsidR="001C5864" w:rsidRDefault="001C5864" w:rsidP="008F3055"/>
    <w:p w14:paraId="146DC64A" w14:textId="77777777" w:rsidR="001C5864" w:rsidRPr="00287D2F" w:rsidRDefault="001C5864" w:rsidP="008F3055">
      <w:pPr>
        <w:rPr>
          <w:rFonts w:cs="Arial"/>
        </w:rPr>
      </w:pPr>
      <w:r>
        <w:rPr>
          <w:rFonts w:cs="Arial"/>
        </w:rPr>
        <w:t>Satisfied by</w:t>
      </w:r>
      <w:r w:rsidRPr="00287D2F">
        <w:rPr>
          <w:rFonts w:cs="Arial"/>
        </w:rPr>
        <w:t>:</w:t>
      </w:r>
    </w:p>
    <w:p w14:paraId="525CB74F" w14:textId="77777777" w:rsidR="00CB430B" w:rsidRPr="009C2D6E" w:rsidRDefault="009C2D6E" w:rsidP="008775AD">
      <w:pPr>
        <w:pStyle w:val="ListParagraph"/>
        <w:numPr>
          <w:ilvl w:val="0"/>
          <w:numId w:val="14"/>
        </w:numPr>
        <w:rPr>
          <w:rFonts w:cs="Arial"/>
        </w:rPr>
      </w:pPr>
      <w:r>
        <w:rPr>
          <w:noProof/>
        </w:rPr>
        <w:drawing>
          <wp:inline distT="0" distB="0" distL="0" distR="0" wp14:anchorId="369C9A74" wp14:editId="30DE2FEE">
            <wp:extent cx="203200" cy="203200"/>
            <wp:effectExtent l="0" t="0" r="0" b="0"/>
            <wp:docPr id="151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49F134E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AC52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76EA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ISC_IR_DAT_5</w:t>
            </w:r>
          </w:p>
        </w:tc>
      </w:tr>
      <w:tr w:rsidR="007A24FC" w:rsidRPr="00B3499B" w14:paraId="695826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80EA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6898F" w14:textId="77777777" w:rsidR="007A24FC" w:rsidRPr="00B3499B" w:rsidRDefault="007A24FC" w:rsidP="009737DA">
            <w:pPr>
              <w:rPr>
                <w:rFonts w:cs="Arial"/>
                <w:color w:val="000000" w:themeColor="text1"/>
                <w:sz w:val="16"/>
                <w:szCs w:val="14"/>
              </w:rPr>
            </w:pPr>
            <w:r>
              <w:rPr>
                <w:rFonts w:cs="Arial"/>
              </w:rPr>
              <w:t>To process a new video stream request during an ongoing video stream</w:t>
            </w:r>
          </w:p>
        </w:tc>
      </w:tr>
      <w:tr w:rsidR="007A24FC" w:rsidRPr="00B3499B" w14:paraId="306AA2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DAA5E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C1551"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6EA4FE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7612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62E25" w14:textId="77777777" w:rsidR="00EB1D44" w:rsidRDefault="00EB1D44"/>
        </w:tc>
      </w:tr>
      <w:tr w:rsidR="007A24FC" w:rsidRPr="00B3499B" w14:paraId="6FE442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BFCE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10CCC"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4A56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A6292"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7B0A7B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78DD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A7C0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E1847E" wp14:editId="24A4B71B">
                  <wp:extent cx="203200" cy="203200"/>
                  <wp:effectExtent l="0" t="0" r="0" b="0"/>
                  <wp:docPr id="1516"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5E8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1761A9"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287CC20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392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644A26"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D4EB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0FA06" w14:textId="7A4521F2"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C49F9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2AE4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9EE36B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2BB266" w14:textId="3B62DEDC" w:rsidR="007A24FC" w:rsidRPr="00B3499B" w:rsidRDefault="00B111A7" w:rsidP="009737DA">
            <w:pPr>
              <w:rPr>
                <w:rFonts w:cs="Arial"/>
                <w:bCs/>
                <w:color w:val="808080" w:themeColor="background1" w:themeShade="80"/>
                <w:sz w:val="16"/>
                <w:szCs w:val="14"/>
              </w:rPr>
            </w:pPr>
            <w:hyperlink r:id="rId1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67CD92" w14:textId="6C23E0C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461DB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B4F5E6" w14:textId="77777777" w:rsidR="0047267C" w:rsidRDefault="0047267C" w:rsidP="001C5864">
      <w:pPr>
        <w:rPr>
          <w:rFonts w:cs="Arial"/>
        </w:rPr>
      </w:pPr>
    </w:p>
    <w:p w14:paraId="034A4AFB" w14:textId="74683101" w:rsidR="00CF55B9" w:rsidRPr="00CF55B9" w:rsidRDefault="00CF55B9" w:rsidP="00CF55B9">
      <w:pPr>
        <w:pStyle w:val="Heading7"/>
      </w:pPr>
      <w:r>
        <w:rPr>
          <w:noProof/>
        </w:rPr>
        <w:drawing>
          <wp:inline distT="0" distB="0" distL="0" distR="0" wp14:anchorId="5E115EC6" wp14:editId="5B6DB535">
            <wp:extent cx="203200" cy="203200"/>
            <wp:effectExtent l="0" t="0" r="0" b="0"/>
            <wp:docPr id="1518"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ISC_IR_DAT_6 </w:t>
      </w:r>
      <w:r w:rsidR="003C4093">
        <w:t>–</w:t>
      </w:r>
      <w:r w:rsidR="00E40977">
        <w:t xml:space="preserve"> </w:t>
      </w:r>
      <w:r w:rsidRPr="00CF55B9">
        <w:t>Update Video Stream with the new Configuration</w:t>
      </w:r>
    </w:p>
    <w:p w14:paraId="542B2B2A" w14:textId="77777777" w:rsidR="001C5864" w:rsidRDefault="001C5864" w:rsidP="008F3055">
      <w:pPr>
        <w:rPr>
          <w:rFonts w:cs="Arial"/>
        </w:rPr>
      </w:pPr>
      <w:r>
        <w:t>During the video stream process if the followings signals are received Change Configuration signals&gt;:</w:t>
      </w:r>
    </w:p>
    <w:p w14:paraId="1723DC01" w14:textId="77777777" w:rsidR="00EB1D44" w:rsidRDefault="00BF44DC">
      <w:r>
        <w:lastRenderedPageBreak/>
        <w:t>- ChangeViewConfigReq_View_Sup with the specified camera view</w:t>
      </w:r>
    </w:p>
    <w:p w14:paraId="55BBD280" w14:textId="77777777" w:rsidR="00EB1D44" w:rsidRDefault="00BF44DC">
      <w:r>
        <w:t>- ChangeViewConfigReqt_ReqID_Sup with the specified Request ID</w:t>
      </w:r>
    </w:p>
    <w:p w14:paraId="218764EC" w14:textId="77777777" w:rsidR="00EB1D44" w:rsidRDefault="00BF44DC">
      <w:r>
        <w:t>- UpdateConfigCmdReq_Res_Sup with specified Resolution</w:t>
      </w:r>
    </w:p>
    <w:p w14:paraId="62378534" w14:textId="77777777" w:rsidR="00EB1D44" w:rsidRDefault="00BF44DC">
      <w:r>
        <w:t>- UpdateConfigCmdReq_FR_Sup with specified Framerate</w:t>
      </w:r>
    </w:p>
    <w:p w14:paraId="06FE0312" w14:textId="77777777" w:rsidR="00EB1D44" w:rsidRDefault="00BF44DC">
      <w:r>
        <w:t>- UpdateConfigCmdReq_BR_Sup with specified Bitrate</w:t>
      </w:r>
    </w:p>
    <w:p w14:paraId="59C88196" w14:textId="77777777" w:rsidR="00EB1D44" w:rsidRDefault="00EB1D44"/>
    <w:p w14:paraId="7C202C3C" w14:textId="77777777" w:rsidR="00EB1D44" w:rsidRDefault="00BF44DC">
      <w:r>
        <w:t>ADAS/PDC shall update the video stream with the specified configuration.</w:t>
      </w:r>
    </w:p>
    <w:p w14:paraId="794DE457" w14:textId="77777777" w:rsidR="00EB1D44" w:rsidRDefault="00EB1D44"/>
    <w:p w14:paraId="3C3DE933" w14:textId="77777777" w:rsidR="00EB1D44" w:rsidRDefault="00BF44DC">
      <w:r>
        <w:t>Note:</w:t>
      </w:r>
    </w:p>
    <w:p w14:paraId="2E280C4A" w14:textId="77777777" w:rsidR="00EB1D44" w:rsidRDefault="00BF44DC">
      <w:r>
        <w:t>Please refer to input signals for Change Configuration signals</w:t>
      </w:r>
    </w:p>
    <w:p w14:paraId="516C46A7" w14:textId="77777777" w:rsidR="001C5864" w:rsidRDefault="001C5864" w:rsidP="008F3055"/>
    <w:p w14:paraId="41DF515B" w14:textId="77777777" w:rsidR="001C5864" w:rsidRPr="00287D2F" w:rsidRDefault="001C5864" w:rsidP="008F3055">
      <w:pPr>
        <w:rPr>
          <w:rFonts w:cs="Arial"/>
        </w:rPr>
      </w:pPr>
      <w:r>
        <w:rPr>
          <w:rFonts w:cs="Arial"/>
        </w:rPr>
        <w:t>Satisfied by</w:t>
      </w:r>
      <w:r w:rsidRPr="00287D2F">
        <w:rPr>
          <w:rFonts w:cs="Arial"/>
        </w:rPr>
        <w:t>:</w:t>
      </w:r>
    </w:p>
    <w:p w14:paraId="2F40DDFC" w14:textId="77777777" w:rsidR="00CB430B" w:rsidRPr="009C2D6E" w:rsidRDefault="009C2D6E" w:rsidP="008775AD">
      <w:pPr>
        <w:pStyle w:val="ListParagraph"/>
        <w:numPr>
          <w:ilvl w:val="0"/>
          <w:numId w:val="14"/>
        </w:numPr>
        <w:rPr>
          <w:rFonts w:cs="Arial"/>
        </w:rPr>
      </w:pPr>
      <w:r>
        <w:rPr>
          <w:noProof/>
        </w:rPr>
        <w:drawing>
          <wp:inline distT="0" distB="0" distL="0" distR="0" wp14:anchorId="1ACDA5F2" wp14:editId="5E63F9C6">
            <wp:extent cx="203200" cy="203200"/>
            <wp:effectExtent l="0" t="0" r="0" b="0"/>
            <wp:docPr id="152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6690E2C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D59ACD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93BD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ISC_IR_DAT_6</w:t>
            </w:r>
          </w:p>
        </w:tc>
      </w:tr>
      <w:tr w:rsidR="007A24FC" w:rsidRPr="00B3499B" w14:paraId="61CF67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909C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9D8D0" w14:textId="77777777" w:rsidR="007A24FC" w:rsidRPr="00B3499B" w:rsidRDefault="007A24FC" w:rsidP="009737DA">
            <w:pPr>
              <w:rPr>
                <w:rFonts w:cs="Arial"/>
                <w:color w:val="000000" w:themeColor="text1"/>
                <w:sz w:val="16"/>
                <w:szCs w:val="14"/>
              </w:rPr>
            </w:pPr>
            <w:r>
              <w:rPr>
                <w:rFonts w:cs="Arial"/>
              </w:rPr>
              <w:t>To update the video stream with a new configuration</w:t>
            </w:r>
          </w:p>
        </w:tc>
      </w:tr>
      <w:tr w:rsidR="007A24FC" w:rsidRPr="00B3499B" w14:paraId="38DB6A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7D05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19E1B"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3CCB19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7FB6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5BEF1" w14:textId="77777777" w:rsidR="00EB1D44" w:rsidRDefault="00EB1D44"/>
        </w:tc>
      </w:tr>
      <w:tr w:rsidR="007A24FC" w:rsidRPr="00B3499B" w14:paraId="04BB08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925F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318F4"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10B6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F422F"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7970C1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381A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0B45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C71F7FF" wp14:editId="7B43CE05">
                  <wp:extent cx="203200" cy="203200"/>
                  <wp:effectExtent l="0" t="0" r="0" b="0"/>
                  <wp:docPr id="1522"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31F9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AF76E3"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4C38B1A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E04F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D0F077"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5C76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F3013" w14:textId="435235CE"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4468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53A6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68FD98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048420" w14:textId="153D88EA" w:rsidR="007A24FC" w:rsidRPr="00B3499B" w:rsidRDefault="00B111A7"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4D9065" w14:textId="02D2EFC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A96B8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994A63" w14:textId="77777777" w:rsidR="0047267C" w:rsidRDefault="0047267C" w:rsidP="001C5864">
      <w:pPr>
        <w:rPr>
          <w:rFonts w:cs="Arial"/>
        </w:rPr>
      </w:pPr>
    </w:p>
    <w:p w14:paraId="4EC7AE33" w14:textId="0F305195" w:rsidR="00CF55B9" w:rsidRPr="00CF55B9" w:rsidRDefault="00CF55B9" w:rsidP="00CF55B9">
      <w:pPr>
        <w:pStyle w:val="Heading7"/>
      </w:pPr>
      <w:r>
        <w:rPr>
          <w:noProof/>
        </w:rPr>
        <w:drawing>
          <wp:inline distT="0" distB="0" distL="0" distR="0" wp14:anchorId="73439498" wp14:editId="02A871F3">
            <wp:extent cx="203200" cy="203200"/>
            <wp:effectExtent l="0" t="0" r="0" b="0"/>
            <wp:docPr id="1524"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ISC_IR_DAT_7 </w:t>
      </w:r>
      <w:r w:rsidR="003C4093">
        <w:t>–</w:t>
      </w:r>
      <w:r w:rsidR="00E40977">
        <w:t xml:space="preserve"> </w:t>
      </w:r>
      <w:r w:rsidRPr="00CF55B9">
        <w:t>Status of the Updated Video Stream</w:t>
      </w:r>
    </w:p>
    <w:p w14:paraId="5D72CCA4" w14:textId="77777777" w:rsidR="001C5864" w:rsidRDefault="001C5864" w:rsidP="008F3055">
      <w:pPr>
        <w:rPr>
          <w:rFonts w:cs="Arial"/>
        </w:rPr>
      </w:pPr>
      <w:r>
        <w:t>When the are received, ADAS/PDC shall:</w:t>
      </w:r>
    </w:p>
    <w:p w14:paraId="1821A1EC" w14:textId="77777777" w:rsidR="00EB1D44" w:rsidRDefault="00EB1D44"/>
    <w:p w14:paraId="5D4D9540" w14:textId="77777777" w:rsidR="00EB1D44" w:rsidRDefault="00BF44DC">
      <w:r>
        <w:t>- Send the video stream with new configuration and report ChangeViewConfigRsp_Sup with 0x0 SUCCESS, if the configuration is successfully updated.</w:t>
      </w:r>
    </w:p>
    <w:p w14:paraId="0463B323" w14:textId="77777777" w:rsidR="00EB1D44" w:rsidRDefault="00BF44DC">
      <w:r>
        <w:t>- Send the current video stream (with last valid configuration) and report ChangeViewConfigRsp_Sup with 0x1 FAILED, if the configuration is an unsupported value</w:t>
      </w:r>
    </w:p>
    <w:p w14:paraId="7FDBF4FE" w14:textId="77777777" w:rsidR="00EB1D44" w:rsidRDefault="00BF44DC">
      <w:r>
        <w:t>- Send the current video stream (with last valid configuration) and report ChangeViewConfigRsp_Sup with 0x2 INVALID_REQUEST, if the requested camera view is not valid.</w:t>
      </w:r>
    </w:p>
    <w:p w14:paraId="3452A5B7" w14:textId="77777777" w:rsidR="00EB1D44" w:rsidRDefault="00BF44DC">
      <w:r>
        <w:t>And</w:t>
      </w:r>
    </w:p>
    <w:p w14:paraId="61AC379E" w14:textId="77777777" w:rsidR="00EB1D44" w:rsidRDefault="00BF44DC">
      <w:r>
        <w:t>Specify the request ID via ChangeViewConfigRsp_ReqID_Sup</w:t>
      </w:r>
    </w:p>
    <w:p w14:paraId="26DE95F2" w14:textId="77777777" w:rsidR="00EB1D44" w:rsidRDefault="00EB1D44"/>
    <w:p w14:paraId="442B2DD2" w14:textId="77777777" w:rsidR="00EB1D44" w:rsidRDefault="00BF44DC">
      <w:r>
        <w:t>Note:</w:t>
      </w:r>
    </w:p>
    <w:p w14:paraId="4789A103" w14:textId="77777777" w:rsidR="00EB1D44" w:rsidRDefault="00BF44DC">
      <w:r>
        <w:t>- The “Request ID: in the response shall be the same as in the request</w:t>
      </w:r>
    </w:p>
    <w:p w14:paraId="05F2D41F" w14:textId="77777777" w:rsidR="00EB1D44" w:rsidRDefault="00BF44DC">
      <w:r>
        <w:t>- Please refer to input signals for</w:t>
      </w:r>
    </w:p>
    <w:p w14:paraId="4FC06F8B" w14:textId="77777777" w:rsidR="001C5864" w:rsidRDefault="001C5864" w:rsidP="008F3055"/>
    <w:p w14:paraId="24840FE0" w14:textId="77777777" w:rsidR="001C5864" w:rsidRPr="00287D2F" w:rsidRDefault="001C5864" w:rsidP="008F3055">
      <w:pPr>
        <w:rPr>
          <w:rFonts w:cs="Arial"/>
        </w:rPr>
      </w:pPr>
      <w:r>
        <w:rPr>
          <w:rFonts w:cs="Arial"/>
        </w:rPr>
        <w:t>Satisfied by</w:t>
      </w:r>
      <w:r w:rsidRPr="00287D2F">
        <w:rPr>
          <w:rFonts w:cs="Arial"/>
        </w:rPr>
        <w:t>:</w:t>
      </w:r>
    </w:p>
    <w:p w14:paraId="7961B8D2" w14:textId="77777777" w:rsidR="00CB430B" w:rsidRPr="009C2D6E" w:rsidRDefault="009C2D6E" w:rsidP="008775AD">
      <w:pPr>
        <w:pStyle w:val="ListParagraph"/>
        <w:numPr>
          <w:ilvl w:val="0"/>
          <w:numId w:val="14"/>
        </w:numPr>
        <w:rPr>
          <w:rFonts w:cs="Arial"/>
        </w:rPr>
      </w:pPr>
      <w:r>
        <w:rPr>
          <w:noProof/>
        </w:rPr>
        <w:drawing>
          <wp:inline distT="0" distB="0" distL="0" distR="0" wp14:anchorId="13282BF4" wp14:editId="072AFDB9">
            <wp:extent cx="203200" cy="203200"/>
            <wp:effectExtent l="0" t="0" r="0" b="0"/>
            <wp:docPr id="152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34FC563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849155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339B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ISC_IR_DAT_7</w:t>
            </w:r>
          </w:p>
        </w:tc>
      </w:tr>
      <w:tr w:rsidR="007A24FC" w:rsidRPr="00B3499B" w14:paraId="6EB295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5775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0F7E4" w14:textId="77777777" w:rsidR="00EB1D44" w:rsidRDefault="00EB1D44"/>
        </w:tc>
      </w:tr>
      <w:tr w:rsidR="007A24FC" w:rsidRPr="00B3499B" w14:paraId="7173FC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8FD1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21BDE"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4FEF5F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C6C1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B711E" w14:textId="77777777" w:rsidR="00EB1D44" w:rsidRDefault="00EB1D44"/>
        </w:tc>
      </w:tr>
      <w:tr w:rsidR="007A24FC" w:rsidRPr="00B3499B" w14:paraId="67CEC5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35FFC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37621"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F77FD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1441C"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02D1BB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DBB3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3222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5450AA" wp14:editId="18A754EA">
                  <wp:extent cx="203200" cy="203200"/>
                  <wp:effectExtent l="0" t="0" r="0" b="0"/>
                  <wp:docPr id="1528"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ISC_SR_DAT_7 Updated Camera View Status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182A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BE9E75"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E14287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5C06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B30536"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BD8A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2ADE5" w14:textId="33CEF706"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60B6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F2BE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AFC364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6043B5" w14:textId="03C1FA3E" w:rsidR="007A24FC" w:rsidRPr="00B3499B" w:rsidRDefault="00B111A7" w:rsidP="009737DA">
            <w:pPr>
              <w:rPr>
                <w:rFonts w:cs="Arial"/>
                <w:bCs/>
                <w:color w:val="808080" w:themeColor="background1" w:themeShade="80"/>
                <w:sz w:val="16"/>
                <w:szCs w:val="14"/>
              </w:rPr>
            </w:pPr>
            <w:hyperlink r:id="rId1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22357" w14:textId="06A9F64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E2770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BA541A" w14:textId="77777777" w:rsidR="0047267C" w:rsidRDefault="0047267C" w:rsidP="001C5864">
      <w:pPr>
        <w:rPr>
          <w:rFonts w:cs="Arial"/>
        </w:rPr>
      </w:pPr>
    </w:p>
    <w:p w14:paraId="6F392B6B" w14:textId="382011C3" w:rsidR="00CF55B9" w:rsidRPr="00CF55B9" w:rsidRDefault="00CF55B9" w:rsidP="00CF55B9">
      <w:pPr>
        <w:pStyle w:val="Heading7"/>
      </w:pPr>
      <w:r>
        <w:rPr>
          <w:noProof/>
        </w:rPr>
        <w:drawing>
          <wp:inline distT="0" distB="0" distL="0" distR="0" wp14:anchorId="66714F9A" wp14:editId="2407A26F">
            <wp:extent cx="203200" cy="203200"/>
            <wp:effectExtent l="0" t="0" r="0" b="0"/>
            <wp:docPr id="1530"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ISC_IR_DAT_8 </w:t>
      </w:r>
      <w:r w:rsidR="003C4093">
        <w:t>–</w:t>
      </w:r>
      <w:r w:rsidR="00E40977">
        <w:t xml:space="preserve"> </w:t>
      </w:r>
      <w:r w:rsidRPr="00CF55B9">
        <w:t>Stop Video Stream Request</w:t>
      </w:r>
    </w:p>
    <w:p w14:paraId="7F439261" w14:textId="77777777" w:rsidR="001C5864" w:rsidRDefault="001C5864" w:rsidP="008F3055">
      <w:pPr>
        <w:rPr>
          <w:rFonts w:cs="Arial"/>
        </w:rPr>
      </w:pPr>
      <w:r>
        <w:t>When the following signals are received :</w:t>
      </w:r>
    </w:p>
    <w:p w14:paraId="5E53880D" w14:textId="77777777" w:rsidR="00EB1D44" w:rsidRDefault="00BF44DC">
      <w:r>
        <w:t>- StopStreamCmdReq_View_Sup with the specified camera view</w:t>
      </w:r>
    </w:p>
    <w:p w14:paraId="45973B74" w14:textId="77777777" w:rsidR="00EB1D44" w:rsidRDefault="00BF44DC">
      <w:r>
        <w:t>- StopStreamCmdReq_ReqID_Sup with the specified the Request ID</w:t>
      </w:r>
    </w:p>
    <w:p w14:paraId="55D0BE16" w14:textId="77777777" w:rsidR="00EB1D44" w:rsidRDefault="00EB1D44"/>
    <w:p w14:paraId="44192FE1" w14:textId="77777777" w:rsidR="00EB1D44" w:rsidRDefault="00BF44DC">
      <w:r>
        <w:t>ADAS/PDC shall stop the video stream of the specified Camera view.</w:t>
      </w:r>
    </w:p>
    <w:p w14:paraId="154E9512" w14:textId="77777777" w:rsidR="00EB1D44" w:rsidRDefault="00EB1D44"/>
    <w:p w14:paraId="02B98E36" w14:textId="77777777" w:rsidR="00EB1D44" w:rsidRDefault="00BF44DC">
      <w:r>
        <w:t>Note:</w:t>
      </w:r>
    </w:p>
    <w:p w14:paraId="239169B6" w14:textId="77777777" w:rsidR="00EB1D44" w:rsidRDefault="00BF44DC">
      <w:r>
        <w:t>- Please refer to input signals for</w:t>
      </w:r>
    </w:p>
    <w:p w14:paraId="1C913886" w14:textId="77777777" w:rsidR="001C5864" w:rsidRDefault="001C5864" w:rsidP="008F3055"/>
    <w:p w14:paraId="0A322927" w14:textId="77777777" w:rsidR="001C5864" w:rsidRPr="00287D2F" w:rsidRDefault="001C5864" w:rsidP="008F3055">
      <w:pPr>
        <w:rPr>
          <w:rFonts w:cs="Arial"/>
        </w:rPr>
      </w:pPr>
      <w:r>
        <w:rPr>
          <w:rFonts w:cs="Arial"/>
        </w:rPr>
        <w:t>Satisfied by</w:t>
      </w:r>
      <w:r w:rsidRPr="00287D2F">
        <w:rPr>
          <w:rFonts w:cs="Arial"/>
        </w:rPr>
        <w:t>:</w:t>
      </w:r>
    </w:p>
    <w:p w14:paraId="416160AF" w14:textId="77777777" w:rsidR="00CB430B" w:rsidRPr="009C2D6E" w:rsidRDefault="009C2D6E" w:rsidP="008775AD">
      <w:pPr>
        <w:pStyle w:val="ListParagraph"/>
        <w:numPr>
          <w:ilvl w:val="0"/>
          <w:numId w:val="14"/>
        </w:numPr>
        <w:rPr>
          <w:rFonts w:cs="Arial"/>
        </w:rPr>
      </w:pPr>
      <w:r>
        <w:rPr>
          <w:noProof/>
        </w:rPr>
        <w:drawing>
          <wp:inline distT="0" distB="0" distL="0" distR="0" wp14:anchorId="53EF4DD8" wp14:editId="1E8A494A">
            <wp:extent cx="203200" cy="203200"/>
            <wp:effectExtent l="0" t="0" r="0" b="0"/>
            <wp:docPr id="153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4FC6F72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959BA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4B4B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ISC_IR_DAT_8</w:t>
            </w:r>
          </w:p>
        </w:tc>
      </w:tr>
      <w:tr w:rsidR="007A24FC" w:rsidRPr="00B3499B" w14:paraId="535237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076D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ABEB0" w14:textId="77777777" w:rsidR="007A24FC" w:rsidRPr="00B3499B" w:rsidRDefault="007A24FC" w:rsidP="009737DA">
            <w:pPr>
              <w:rPr>
                <w:rFonts w:cs="Arial"/>
                <w:color w:val="000000" w:themeColor="text1"/>
                <w:sz w:val="16"/>
                <w:szCs w:val="14"/>
              </w:rPr>
            </w:pPr>
            <w:r>
              <w:rPr>
                <w:rFonts w:cs="Arial"/>
              </w:rPr>
              <w:t>To stop the video stream request</w:t>
            </w:r>
          </w:p>
        </w:tc>
      </w:tr>
      <w:tr w:rsidR="007A24FC" w:rsidRPr="00B3499B" w14:paraId="2F8A2B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6755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FA142"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B10A1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60F3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2219E" w14:textId="77777777" w:rsidR="00EB1D44" w:rsidRDefault="00EB1D44"/>
        </w:tc>
      </w:tr>
      <w:tr w:rsidR="007A24FC" w:rsidRPr="00B3499B" w14:paraId="62B5AE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1D74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C2517"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7D7F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42AAB"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1AF146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4D5F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1394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2A4BFD" wp14:editId="03B1F3EB">
                  <wp:extent cx="203200" cy="203200"/>
                  <wp:effectExtent l="0" t="0" r="0" b="0"/>
                  <wp:docPr id="1534"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ISC_SR_DAT_11 Terminate Request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E21E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71946"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366CDB5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966B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858BD0"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1798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067D8" w14:textId="245A2D72"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C929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0DC3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723F01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2826E0" w14:textId="2714AC8A" w:rsidR="007A24FC" w:rsidRPr="00B3499B" w:rsidRDefault="00B111A7" w:rsidP="009737DA">
            <w:pPr>
              <w:rPr>
                <w:rFonts w:cs="Arial"/>
                <w:bCs/>
                <w:color w:val="808080" w:themeColor="background1" w:themeShade="80"/>
                <w:sz w:val="16"/>
                <w:szCs w:val="14"/>
              </w:rPr>
            </w:pPr>
            <w:hyperlink r:id="rId1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6819AB" w14:textId="1BD3427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D9B1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BE6C50" w14:textId="77777777" w:rsidR="0047267C" w:rsidRDefault="0047267C" w:rsidP="001C5864">
      <w:pPr>
        <w:rPr>
          <w:rFonts w:cs="Arial"/>
        </w:rPr>
      </w:pPr>
    </w:p>
    <w:p w14:paraId="0C4DF742" w14:textId="1534F148" w:rsidR="00CF55B9" w:rsidRPr="00CF55B9" w:rsidRDefault="00CF55B9" w:rsidP="00CF55B9">
      <w:pPr>
        <w:pStyle w:val="Heading7"/>
      </w:pPr>
      <w:r>
        <w:rPr>
          <w:noProof/>
        </w:rPr>
        <w:drawing>
          <wp:inline distT="0" distB="0" distL="0" distR="0" wp14:anchorId="5CE72B07" wp14:editId="2B6A8F46">
            <wp:extent cx="203200" cy="203200"/>
            <wp:effectExtent l="0" t="0" r="0" b="0"/>
            <wp:docPr id="1536"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ISC_IR_DAT_9 </w:t>
      </w:r>
      <w:r w:rsidR="003C4093">
        <w:t>–</w:t>
      </w:r>
      <w:r w:rsidR="00E40977">
        <w:t xml:space="preserve"> </w:t>
      </w:r>
      <w:r w:rsidRPr="00CF55B9">
        <w:t>Stop Video Stream Response</w:t>
      </w:r>
    </w:p>
    <w:p w14:paraId="26134950" w14:textId="77777777" w:rsidR="001C5864" w:rsidRDefault="001C5864" w:rsidP="008F3055">
      <w:pPr>
        <w:rPr>
          <w:rFonts w:cs="Arial"/>
        </w:rPr>
      </w:pPr>
      <w:r>
        <w:rPr>
          <w:rFonts w:cs="Arial"/>
        </w:rPr>
        <w:t xml:space="preserve">When are received, ADAS/PDC shall send StopStreamResp _Sup with: </w:t>
      </w:r>
    </w:p>
    <w:p w14:paraId="4CF04D97" w14:textId="77777777" w:rsidR="00EB1D44" w:rsidRDefault="00BF44DC">
      <w:r>
        <w:rPr>
          <w:rFonts w:cs="Arial"/>
        </w:rPr>
        <w:t xml:space="preserve">- 0x0 SUCCESS if the stream is successfully stopped </w:t>
      </w:r>
    </w:p>
    <w:p w14:paraId="39DD774B" w14:textId="77777777" w:rsidR="00EB1D44" w:rsidRDefault="00BF44DC">
      <w:r>
        <w:rPr>
          <w:rFonts w:cs="Arial"/>
        </w:rPr>
        <w:t xml:space="preserve">- 0x1 FAILED if the stream is not stopped </w:t>
      </w:r>
    </w:p>
    <w:p w14:paraId="00363F22" w14:textId="77777777" w:rsidR="00EB1D44" w:rsidRDefault="00BF44DC">
      <w:r>
        <w:rPr>
          <w:rFonts w:cs="Arial"/>
        </w:rPr>
        <w:t xml:space="preserve">- 0x2 INVALID_REQUEST, if the requested camera view is not valid. </w:t>
      </w:r>
    </w:p>
    <w:p w14:paraId="3C20A862" w14:textId="77777777" w:rsidR="00EB1D44" w:rsidRDefault="00EB1D44"/>
    <w:p w14:paraId="4BE897D0" w14:textId="77777777" w:rsidR="00EB1D44" w:rsidRDefault="00BF44DC">
      <w:r>
        <w:rPr>
          <w:rFonts w:cs="Arial"/>
        </w:rPr>
        <w:t xml:space="preserve">And </w:t>
      </w:r>
    </w:p>
    <w:p w14:paraId="3514D11E" w14:textId="77777777" w:rsidR="00EB1D44" w:rsidRDefault="00BF44DC">
      <w:r>
        <w:rPr>
          <w:rFonts w:cs="Arial"/>
        </w:rPr>
        <w:t xml:space="preserve">Specify the request ID via StopStreamResp_ReqID_Sup </w:t>
      </w:r>
    </w:p>
    <w:p w14:paraId="7AA73B78" w14:textId="77777777" w:rsidR="00EB1D44" w:rsidRDefault="00EB1D44"/>
    <w:p w14:paraId="7CA1670C" w14:textId="77777777" w:rsidR="00EB1D44" w:rsidRDefault="00BF44DC">
      <w:r>
        <w:rPr>
          <w:rFonts w:cs="Arial"/>
        </w:rPr>
        <w:t xml:space="preserve">Note: </w:t>
      </w:r>
    </w:p>
    <w:p w14:paraId="56FB2C52" w14:textId="77777777" w:rsidR="00EB1D44" w:rsidRDefault="00BF44DC">
      <w:r>
        <w:rPr>
          <w:rFonts w:cs="Arial"/>
        </w:rPr>
        <w:t xml:space="preserve">-The “Request ID: in the response shall be the same as in the request </w:t>
      </w:r>
    </w:p>
    <w:p w14:paraId="7CE03474" w14:textId="77777777" w:rsidR="00EB1D44" w:rsidRDefault="00BF44DC">
      <w:r>
        <w:rPr>
          <w:rFonts w:cs="Arial"/>
        </w:rPr>
        <w:t>- please refer to Input Signals for</w:t>
      </w:r>
    </w:p>
    <w:p w14:paraId="40495135" w14:textId="77777777" w:rsidR="001C5864" w:rsidRDefault="001C5864" w:rsidP="008F3055"/>
    <w:p w14:paraId="57BD3CE3" w14:textId="77777777" w:rsidR="001C5864" w:rsidRPr="00287D2F" w:rsidRDefault="001C5864" w:rsidP="008F3055">
      <w:pPr>
        <w:rPr>
          <w:rFonts w:cs="Arial"/>
        </w:rPr>
      </w:pPr>
      <w:r>
        <w:rPr>
          <w:rFonts w:cs="Arial"/>
        </w:rPr>
        <w:t>Satisfied by</w:t>
      </w:r>
      <w:r w:rsidRPr="00287D2F">
        <w:rPr>
          <w:rFonts w:cs="Arial"/>
        </w:rPr>
        <w:t>:</w:t>
      </w:r>
    </w:p>
    <w:p w14:paraId="11D5BA1E" w14:textId="77777777" w:rsidR="00CB430B" w:rsidRPr="009C2D6E" w:rsidRDefault="009C2D6E" w:rsidP="008775AD">
      <w:pPr>
        <w:pStyle w:val="ListParagraph"/>
        <w:numPr>
          <w:ilvl w:val="0"/>
          <w:numId w:val="14"/>
        </w:numPr>
        <w:rPr>
          <w:rFonts w:cs="Arial"/>
        </w:rPr>
      </w:pPr>
      <w:r>
        <w:rPr>
          <w:noProof/>
        </w:rPr>
        <w:drawing>
          <wp:inline distT="0" distB="0" distL="0" distR="0" wp14:anchorId="32074134" wp14:editId="5B5D3A63">
            <wp:extent cx="203200" cy="203200"/>
            <wp:effectExtent l="0" t="0" r="0" b="0"/>
            <wp:docPr id="153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4F51C8B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A9699E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E21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ISC_IR_DAT_9</w:t>
            </w:r>
          </w:p>
        </w:tc>
      </w:tr>
      <w:tr w:rsidR="007A24FC" w:rsidRPr="00B3499B" w14:paraId="18B06A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9B3D3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90C7B" w14:textId="77777777" w:rsidR="007A24FC" w:rsidRPr="00B3499B" w:rsidRDefault="007A24FC" w:rsidP="009737DA">
            <w:pPr>
              <w:rPr>
                <w:rFonts w:cs="Arial"/>
                <w:color w:val="000000" w:themeColor="text1"/>
                <w:sz w:val="16"/>
                <w:szCs w:val="14"/>
              </w:rPr>
            </w:pPr>
            <w:r>
              <w:rPr>
                <w:rFonts w:cs="Arial"/>
              </w:rPr>
              <w:t>To stop the video stream response</w:t>
            </w:r>
          </w:p>
        </w:tc>
      </w:tr>
      <w:tr w:rsidR="007A24FC" w:rsidRPr="00B3499B" w14:paraId="389455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0BE9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C16D3"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408C41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08B2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62092" w14:textId="77777777" w:rsidR="00EB1D44" w:rsidRDefault="00EB1D44"/>
        </w:tc>
      </w:tr>
      <w:tr w:rsidR="007A24FC" w:rsidRPr="00B3499B" w14:paraId="49593F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E86F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D9F62"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E835A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F8409"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4918D0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2C43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F4DA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295C148" wp14:editId="6624AE69">
                  <wp:extent cx="203200" cy="203200"/>
                  <wp:effectExtent l="0" t="0" r="0" b="0"/>
                  <wp:docPr id="1540"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ISC_SR_DAT_10 Video Stream Request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32ABF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B7088"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9D2E8B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08FD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9BBAF2"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FAF7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AD14D" w14:textId="7E0F741C"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9C60F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1F14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A93BCA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36BB33" w14:textId="48057575" w:rsidR="007A24FC" w:rsidRPr="00B3499B" w:rsidRDefault="00B111A7"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B883FE" w14:textId="584EF98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AC99C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B96BAC" w14:textId="77777777" w:rsidR="0047267C" w:rsidRDefault="0047267C" w:rsidP="001C5864">
      <w:pPr>
        <w:rPr>
          <w:rFonts w:cs="Arial"/>
        </w:rPr>
      </w:pPr>
    </w:p>
    <w:p w14:paraId="54647BE0" w14:textId="6D080D22" w:rsidR="00CF55B9" w:rsidRPr="00CF55B9" w:rsidRDefault="00CF55B9" w:rsidP="00CF55B9">
      <w:pPr>
        <w:pStyle w:val="Heading7"/>
      </w:pPr>
      <w:r>
        <w:rPr>
          <w:noProof/>
        </w:rPr>
        <w:drawing>
          <wp:inline distT="0" distB="0" distL="0" distR="0" wp14:anchorId="2843E862" wp14:editId="5036C334">
            <wp:extent cx="203200" cy="203200"/>
            <wp:effectExtent l="0" t="0" r="0" b="0"/>
            <wp:docPr id="1542"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ISC_IR_DAT_11 </w:t>
      </w:r>
      <w:r w:rsidR="003C4093">
        <w:t>–</w:t>
      </w:r>
      <w:r w:rsidR="00E40977">
        <w:t xml:space="preserve"> </w:t>
      </w:r>
      <w:r w:rsidRPr="00CF55B9">
        <w:t xml:space="preserve">Supported Camera Views and Raw Camera  </w:t>
      </w:r>
    </w:p>
    <w:p w14:paraId="2DF12AC6" w14:textId="77777777" w:rsidR="00EB1D44" w:rsidRDefault="00BF44DC">
      <w:r>
        <w:t>ADAS/PDC shall support the following:</w:t>
      </w:r>
    </w:p>
    <w:p w14:paraId="1802C513" w14:textId="77777777" w:rsidR="00EB1D44" w:rsidRDefault="00BF44DC">
      <w:r>
        <w:t>- Camera View:</w:t>
      </w:r>
    </w:p>
    <w:p w14:paraId="3D4F26E5" w14:textId="77777777" w:rsidR="00EB1D44" w:rsidRDefault="00BF44DC">
      <w:r>
        <w:t>OFF = 0</w:t>
      </w:r>
    </w:p>
    <w:p w14:paraId="2093F37D" w14:textId="77777777" w:rsidR="00EB1D44" w:rsidRDefault="00BF44DC">
      <w:r>
        <w:t>FRONTNORMAL = 1</w:t>
      </w:r>
    </w:p>
    <w:p w14:paraId="66F0C325" w14:textId="77777777" w:rsidR="00EB1D44" w:rsidRDefault="00BF44DC">
      <w:r>
        <w:t>REARNORMAL = 2</w:t>
      </w:r>
    </w:p>
    <w:p w14:paraId="3D7B603F" w14:textId="77777777" w:rsidR="00EB1D44" w:rsidRDefault="00BF44DC">
      <w:r>
        <w:t>FRONT360 = 3</w:t>
      </w:r>
    </w:p>
    <w:p w14:paraId="412829C0" w14:textId="77777777" w:rsidR="00EB1D44" w:rsidRDefault="00BF44DC">
      <w:r>
        <w:t>REAR360 = 4</w:t>
      </w:r>
    </w:p>
    <w:p w14:paraId="3CD694ED" w14:textId="77777777" w:rsidR="00EB1D44" w:rsidRDefault="00BF44DC">
      <w:r>
        <w:t>FRONTSPLIT = 12</w:t>
      </w:r>
    </w:p>
    <w:p w14:paraId="0F1C0A56" w14:textId="77777777" w:rsidR="00EB1D44" w:rsidRDefault="00BF44DC">
      <w:r>
        <w:t>REARSPLIT = 13</w:t>
      </w:r>
    </w:p>
    <w:p w14:paraId="41C54E99" w14:textId="77777777" w:rsidR="00EB1D44" w:rsidRDefault="00BF44DC">
      <w:r>
        <w:t>REARZOOM = 14</w:t>
      </w:r>
    </w:p>
    <w:p w14:paraId="496516C1" w14:textId="77777777" w:rsidR="00EB1D44" w:rsidRDefault="00BF44DC">
      <w:r>
        <w:t>CHMSL = 15</w:t>
      </w:r>
    </w:p>
    <w:p w14:paraId="4626B56B" w14:textId="77777777" w:rsidR="00EB1D44" w:rsidRDefault="00BF44DC">
      <w:r>
        <w:t>CHMSLZOOM = 16</w:t>
      </w:r>
    </w:p>
    <w:p w14:paraId="560A9267" w14:textId="77777777" w:rsidR="00EB1D44" w:rsidRDefault="00BF44DC">
      <w:r>
        <w:t>AUX = 17</w:t>
      </w:r>
    </w:p>
    <w:p w14:paraId="6E9F4CA9" w14:textId="77777777" w:rsidR="00EB1D44" w:rsidRDefault="00BF44DC">
      <w:r>
        <w:t>TBA2_STRAIGHT_BACK = 20</w:t>
      </w:r>
    </w:p>
    <w:p w14:paraId="704CE807" w14:textId="77777777" w:rsidR="00EB1D44" w:rsidRDefault="00BF44DC">
      <w:r>
        <w:t>TADZOOM = 21</w:t>
      </w:r>
    </w:p>
    <w:p w14:paraId="516E3F77" w14:textId="77777777" w:rsidR="00EB1D44" w:rsidRDefault="00BF44DC">
      <w:r>
        <w:t>V5050 = 22</w:t>
      </w:r>
    </w:p>
    <w:p w14:paraId="0D8599DE" w14:textId="77777777" w:rsidR="00EB1D44" w:rsidRDefault="00BF44DC">
      <w:r>
        <w:t>LEFT = 24</w:t>
      </w:r>
    </w:p>
    <w:p w14:paraId="596C80C3" w14:textId="77777777" w:rsidR="00EB1D44" w:rsidRDefault="00BF44DC">
      <w:r>
        <w:t>RIGHT = 26</w:t>
      </w:r>
    </w:p>
    <w:p w14:paraId="32948BA3" w14:textId="77777777" w:rsidR="00EB1D44" w:rsidRDefault="00BF44DC">
      <w:r>
        <w:t>TBA2_REARSPLIT = 27</w:t>
      </w:r>
    </w:p>
    <w:p w14:paraId="07BDBB0B" w14:textId="77777777" w:rsidR="00EB1D44" w:rsidRDefault="00BF44DC">
      <w:r>
        <w:t>TBA2_REAR360 = 28</w:t>
      </w:r>
    </w:p>
    <w:p w14:paraId="14BD4BC6" w14:textId="77777777" w:rsidR="00EB1D44" w:rsidRDefault="00BF44DC">
      <w:r>
        <w:t>TBA2_CHMSL = 29</w:t>
      </w:r>
    </w:p>
    <w:p w14:paraId="3D1095F0" w14:textId="77777777" w:rsidR="00EB1D44" w:rsidRDefault="00BF44DC">
      <w:r>
        <w:t>TBA2_AUX = 30</w:t>
      </w:r>
    </w:p>
    <w:p w14:paraId="4054FC11" w14:textId="77777777" w:rsidR="00EB1D44" w:rsidRDefault="00BF44DC">
      <w:r>
        <w:t>TBA2_REARNORMAL = 31</w:t>
      </w:r>
    </w:p>
    <w:p w14:paraId="1756F6E3" w14:textId="77777777" w:rsidR="00EB1D44" w:rsidRDefault="00BF44DC">
      <w:r>
        <w:t>REAR_FWD_OFFSET = 33</w:t>
      </w:r>
    </w:p>
    <w:p w14:paraId="7E4A2CB7" w14:textId="77777777" w:rsidR="00EB1D44" w:rsidRDefault="00BF44DC">
      <w:r>
        <w:t>REAR_RWD_OFFSET = 34</w:t>
      </w:r>
    </w:p>
    <w:p w14:paraId="7EA268E7" w14:textId="77777777" w:rsidR="00EB1D44" w:rsidRDefault="00BF44DC">
      <w:r>
        <w:t>FRONT_FWD_OFFSET = 35</w:t>
      </w:r>
    </w:p>
    <w:p w14:paraId="379F7302" w14:textId="77777777" w:rsidR="00EB1D44" w:rsidRDefault="00BF44DC">
      <w:r>
        <w:t>FRONT_RWD_OFFSET = 36</w:t>
      </w:r>
    </w:p>
    <w:p w14:paraId="7B0BEEC3" w14:textId="77777777" w:rsidR="00EB1D44" w:rsidRDefault="00BF44DC">
      <w:r>
        <w:t>REAR_FL_CORNER = 37</w:t>
      </w:r>
    </w:p>
    <w:p w14:paraId="13D3A348" w14:textId="77777777" w:rsidR="00EB1D44" w:rsidRDefault="00BF44DC">
      <w:r>
        <w:t>REAR_FR_CORNER = 38</w:t>
      </w:r>
    </w:p>
    <w:p w14:paraId="392BBF1F" w14:textId="77777777" w:rsidR="00EB1D44" w:rsidRDefault="00BF44DC">
      <w:r>
        <w:t>REAR_RL_CORNER = 39</w:t>
      </w:r>
    </w:p>
    <w:p w14:paraId="5E4FEA6B" w14:textId="77777777" w:rsidR="00EB1D44" w:rsidRDefault="00BF44DC">
      <w:r>
        <w:t>REAR_RR_CORNER = 40</w:t>
      </w:r>
    </w:p>
    <w:p w14:paraId="3AE0E2C3" w14:textId="77777777" w:rsidR="00EB1D44" w:rsidRDefault="00BF44DC">
      <w:r>
        <w:t>FRONT_FL_CORNER = 41</w:t>
      </w:r>
    </w:p>
    <w:p w14:paraId="60682F26" w14:textId="77777777" w:rsidR="00EB1D44" w:rsidRDefault="00BF44DC">
      <w:r>
        <w:t>FRONT_FR_CORNER = 42</w:t>
      </w:r>
    </w:p>
    <w:p w14:paraId="17E5BC9E" w14:textId="77777777" w:rsidR="00EB1D44" w:rsidRDefault="00BF44DC">
      <w:r>
        <w:t>FRONT_RL_CORNER = 43</w:t>
      </w:r>
    </w:p>
    <w:p w14:paraId="6381BDE2" w14:textId="77777777" w:rsidR="00EB1D44" w:rsidRDefault="00BF44DC">
      <w:r>
        <w:t>FRONT_RR_CORNER = 44</w:t>
      </w:r>
    </w:p>
    <w:p w14:paraId="035E61B2" w14:textId="77777777" w:rsidR="00EB1D44" w:rsidRDefault="00BF44DC">
      <w:r>
        <w:t>FRONT_ROCK_CRAWL = 45</w:t>
      </w:r>
    </w:p>
    <w:p w14:paraId="56D68DEE" w14:textId="77777777" w:rsidR="00EB1D44" w:rsidRDefault="00BF44DC">
      <w:r>
        <w:t>REAR_ROCK_CRAWL = 46</w:t>
      </w:r>
    </w:p>
    <w:p w14:paraId="000FBA02" w14:textId="77777777" w:rsidR="00EB1D44" w:rsidRDefault="00BF44DC">
      <w:r>
        <w:t>HITCH = 47</w:t>
      </w:r>
    </w:p>
    <w:p w14:paraId="765F8A55" w14:textId="77777777" w:rsidR="00EB1D44" w:rsidRDefault="00BF44DC">
      <w:r>
        <w:t>AH_REARNORMAL = 48</w:t>
      </w:r>
    </w:p>
    <w:p w14:paraId="4A4AD425" w14:textId="77777777" w:rsidR="00EB1D44" w:rsidRDefault="00BF44DC">
      <w:r>
        <w:t>TRAILER360 = 59</w:t>
      </w:r>
    </w:p>
    <w:p w14:paraId="33B95AE5" w14:textId="77777777" w:rsidR="00EB1D44" w:rsidRDefault="00BF44DC">
      <w:r>
        <w:t>TRAILERREARNORMAL = 60</w:t>
      </w:r>
    </w:p>
    <w:p w14:paraId="68E0D9A8" w14:textId="77777777" w:rsidR="00EB1D44" w:rsidRDefault="00BF44DC">
      <w:r>
        <w:t>TRAILERINTERIOR_VIEW1 = 61</w:t>
      </w:r>
    </w:p>
    <w:p w14:paraId="150AF367" w14:textId="77777777" w:rsidR="00EB1D44" w:rsidRDefault="00BF44DC">
      <w:r>
        <w:t>TRAILERINTERIOR_VIEW2 = 62</w:t>
      </w:r>
    </w:p>
    <w:p w14:paraId="60286313" w14:textId="77777777" w:rsidR="00EB1D44" w:rsidRDefault="00BF44DC">
      <w:r>
        <w:t>TRAILERLEFT = 63</w:t>
      </w:r>
    </w:p>
    <w:p w14:paraId="086DB3A3" w14:textId="77777777" w:rsidR="00EB1D44" w:rsidRDefault="00BF44DC">
      <w:r>
        <w:t>TRAILERRIGHT = 64</w:t>
      </w:r>
    </w:p>
    <w:p w14:paraId="73911E9F" w14:textId="77777777" w:rsidR="00EB1D44" w:rsidRDefault="00BF44DC">
      <w:r>
        <w:t>TBA2_TRAILER360 = 65</w:t>
      </w:r>
    </w:p>
    <w:p w14:paraId="2150B2A0" w14:textId="77777777" w:rsidR="00EB1D44" w:rsidRDefault="00BF44DC">
      <w:r>
        <w:t>TBA2_TRAILERREARNORMAL = 66</w:t>
      </w:r>
    </w:p>
    <w:p w14:paraId="2FE15727" w14:textId="77777777" w:rsidR="00EB1D44" w:rsidRDefault="00BF44DC">
      <w:r>
        <w:t>TBA2_TRAILERINTERIOR_VIEW1 = 67</w:t>
      </w:r>
    </w:p>
    <w:p w14:paraId="72D94164" w14:textId="77777777" w:rsidR="00EB1D44" w:rsidRDefault="00BF44DC">
      <w:r>
        <w:t>TBA2_TRAILERINTERIOR_VIEW2 = 68</w:t>
      </w:r>
    </w:p>
    <w:p w14:paraId="13AE8B72" w14:textId="77777777" w:rsidR="00EB1D44" w:rsidRDefault="00BF44DC">
      <w:r>
        <w:t>TBA2_TRAILERLEFT = 69</w:t>
      </w:r>
    </w:p>
    <w:p w14:paraId="2A286078" w14:textId="77777777" w:rsidR="00EB1D44" w:rsidRDefault="00BF44DC">
      <w:r>
        <w:t>TBA2_TRAILERRIGHT = 70</w:t>
      </w:r>
    </w:p>
    <w:p w14:paraId="6A099D14" w14:textId="77777777" w:rsidR="00EB1D44" w:rsidRDefault="00BF44DC">
      <w:r>
        <w:t>IVV = 74</w:t>
      </w:r>
    </w:p>
    <w:p w14:paraId="0DDBFF08" w14:textId="77777777" w:rsidR="00EB1D44" w:rsidRDefault="00BF44DC">
      <w:r>
        <w:lastRenderedPageBreak/>
        <w:t>AH_REARZOOM = 81</w:t>
      </w:r>
    </w:p>
    <w:p w14:paraId="4BD3858F" w14:textId="77777777" w:rsidR="00EB1D44" w:rsidRDefault="00BF44DC">
      <w:r>
        <w:t>INTCAM1 = 82</w:t>
      </w:r>
    </w:p>
    <w:p w14:paraId="0CB7ACDF" w14:textId="77777777" w:rsidR="00EB1D44" w:rsidRDefault="00BF44DC">
      <w:r>
        <w:t>INTCAM2 = 83</w:t>
      </w:r>
    </w:p>
    <w:p w14:paraId="7D6FAC64" w14:textId="77777777" w:rsidR="00EB1D44" w:rsidRDefault="00BF44DC">
      <w:r>
        <w:t>NORMAL_360 = 84</w:t>
      </w:r>
    </w:p>
    <w:p w14:paraId="4035802C" w14:textId="77777777" w:rsidR="00EB1D44" w:rsidRDefault="00BF44DC">
      <w:r>
        <w:t>AUX_CAM = 85</w:t>
      </w:r>
    </w:p>
    <w:p w14:paraId="5F82FDF6" w14:textId="77777777" w:rsidR="00EB1D44" w:rsidRDefault="00BF44DC">
      <w:r>
        <w:t>CHMSL_CAM = 86</w:t>
      </w:r>
    </w:p>
    <w:p w14:paraId="3F55A860" w14:textId="77777777" w:rsidR="00EB1D44" w:rsidRDefault="00BF44DC">
      <w:r>
        <w:t>FRONT_CAM = 87</w:t>
      </w:r>
    </w:p>
    <w:p w14:paraId="542934D4" w14:textId="77777777" w:rsidR="00EB1D44" w:rsidRDefault="00BF44DC">
      <w:r>
        <w:t>REAR_CAM = 88</w:t>
      </w:r>
    </w:p>
    <w:p w14:paraId="4BDC8D92" w14:textId="77777777" w:rsidR="00EB1D44" w:rsidRDefault="00BF44DC">
      <w:r>
        <w:t>SIDE_L_CAM = 89</w:t>
      </w:r>
    </w:p>
    <w:p w14:paraId="672FEABC" w14:textId="77777777" w:rsidR="00EB1D44" w:rsidRDefault="00BF44DC">
      <w:r>
        <w:t>SIDE_R_CAM = 90</w:t>
      </w:r>
    </w:p>
    <w:p w14:paraId="344D2030" w14:textId="77777777" w:rsidR="00EB1D44" w:rsidRDefault="00BF44DC">
      <w:r>
        <w:t>FRONT_ROW_SEAT = tbe</w:t>
      </w:r>
    </w:p>
    <w:p w14:paraId="0DD8AEE0" w14:textId="77777777" w:rsidR="00EB1D44" w:rsidRDefault="00BF44DC">
      <w:r>
        <w:t>SECOND_ROW_SEAT = tbe</w:t>
      </w:r>
    </w:p>
    <w:p w14:paraId="4CB98E42" w14:textId="77777777" w:rsidR="00EB1D44" w:rsidRDefault="00EB1D44"/>
    <w:p w14:paraId="05934D60" w14:textId="77777777" w:rsidR="00EB1D44" w:rsidRDefault="00EB1D44"/>
    <w:p w14:paraId="7F0C15B7" w14:textId="77777777" w:rsidR="00EB1D44" w:rsidRDefault="00BF44DC">
      <w:r>
        <w:t>Note: Some of the Camera View are kept as placeholders for future protection (360 Normal, Aux – 2, Aux – 3)</w:t>
      </w:r>
    </w:p>
    <w:p w14:paraId="0DAA1661" w14:textId="77777777" w:rsidR="001C5864" w:rsidRDefault="001C5864" w:rsidP="008F3055"/>
    <w:p w14:paraId="51293552" w14:textId="77777777" w:rsidR="001C5864" w:rsidRPr="00287D2F" w:rsidRDefault="001C5864" w:rsidP="008F3055">
      <w:pPr>
        <w:rPr>
          <w:rFonts w:cs="Arial"/>
        </w:rPr>
      </w:pPr>
      <w:r>
        <w:rPr>
          <w:rFonts w:cs="Arial"/>
        </w:rPr>
        <w:t>Satisfied by</w:t>
      </w:r>
      <w:r w:rsidRPr="00287D2F">
        <w:rPr>
          <w:rFonts w:cs="Arial"/>
        </w:rPr>
        <w:t>:</w:t>
      </w:r>
    </w:p>
    <w:p w14:paraId="34EF5977" w14:textId="77777777" w:rsidR="00CB430B" w:rsidRPr="009C2D6E" w:rsidRDefault="009C2D6E" w:rsidP="008775AD">
      <w:pPr>
        <w:pStyle w:val="ListParagraph"/>
        <w:numPr>
          <w:ilvl w:val="0"/>
          <w:numId w:val="14"/>
        </w:numPr>
        <w:rPr>
          <w:rFonts w:cs="Arial"/>
        </w:rPr>
      </w:pPr>
      <w:r>
        <w:rPr>
          <w:noProof/>
        </w:rPr>
        <w:drawing>
          <wp:inline distT="0" distB="0" distL="0" distR="0" wp14:anchorId="5FEB864B" wp14:editId="698BD45E">
            <wp:extent cx="203200" cy="203200"/>
            <wp:effectExtent l="0" t="0" r="0" b="0"/>
            <wp:docPr id="154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5D47F96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C04C8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8CA9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ISC_IR_DAT_11</w:t>
            </w:r>
          </w:p>
        </w:tc>
      </w:tr>
      <w:tr w:rsidR="007A24FC" w:rsidRPr="00B3499B" w14:paraId="498D94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4E32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B6925" w14:textId="77777777" w:rsidR="007A24FC" w:rsidRPr="00B3499B" w:rsidRDefault="007A24FC" w:rsidP="009737DA">
            <w:pPr>
              <w:rPr>
                <w:rFonts w:cs="Arial"/>
                <w:color w:val="000000" w:themeColor="text1"/>
                <w:sz w:val="16"/>
                <w:szCs w:val="14"/>
              </w:rPr>
            </w:pPr>
            <w:r>
              <w:rPr>
                <w:rFonts w:cs="Arial"/>
              </w:rPr>
              <w:t>The list of supported camera views</w:t>
            </w:r>
          </w:p>
        </w:tc>
      </w:tr>
      <w:tr w:rsidR="007A24FC" w:rsidRPr="00B3499B" w14:paraId="7DC0BB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E4BD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0C636"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66B21E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A1BC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82DCD" w14:textId="77777777" w:rsidR="00EB1D44" w:rsidRDefault="00EB1D44"/>
        </w:tc>
      </w:tr>
      <w:tr w:rsidR="007A24FC" w:rsidRPr="00B3499B" w14:paraId="0F57BD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8758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2A1C1"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422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9D470"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061F3F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D325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205C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5F1448" wp14:editId="3E99EAD8">
                  <wp:extent cx="203200" cy="203200"/>
                  <wp:effectExtent l="0" t="0" r="0" b="0"/>
                  <wp:docPr id="1546"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ISC_SR_DAT_2 Send List of Possible Views</w:t>
            </w:r>
          </w:p>
          <w:p w14:paraId="3743B38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D32E65" wp14:editId="0DA7AEF0">
                  <wp:extent cx="203200" cy="203200"/>
                  <wp:effectExtent l="0" t="0" r="0" b="0"/>
                  <wp:docPr id="1548"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ISC_SR_DAT_3 Camera View Status</w:t>
            </w:r>
          </w:p>
          <w:p w14:paraId="3B4A0F0A"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EEE348" wp14:editId="0B9246E8">
                  <wp:extent cx="203200" cy="203200"/>
                  <wp:effectExtent l="0" t="0" r="0" b="0"/>
                  <wp:docPr id="1550"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ISC_SR_DAT_4 Send List of Available Cameras Views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2FCEC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D2B9E"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3B21B63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3783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900ED"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5374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65499" w14:textId="5EA63820"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E80EB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9FFA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F064FE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577C6A" w14:textId="055F1C35" w:rsidR="007A24FC" w:rsidRPr="00B3499B" w:rsidRDefault="00B111A7" w:rsidP="009737DA">
            <w:pPr>
              <w:rPr>
                <w:rFonts w:cs="Arial"/>
                <w:bCs/>
                <w:color w:val="808080" w:themeColor="background1" w:themeShade="80"/>
                <w:sz w:val="16"/>
                <w:szCs w:val="14"/>
              </w:rPr>
            </w:pPr>
            <w:hyperlink r:id="rId1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C9B05" w14:textId="3B34B3A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E3BE4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3422AB" w14:textId="77777777" w:rsidR="0047267C" w:rsidRDefault="0047267C" w:rsidP="001C5864">
      <w:pPr>
        <w:rPr>
          <w:rFonts w:cs="Arial"/>
        </w:rPr>
      </w:pPr>
    </w:p>
    <w:p w14:paraId="5B22B430" w14:textId="5F442B60" w:rsidR="00CF55B9" w:rsidRPr="00CF55B9" w:rsidRDefault="00CF55B9" w:rsidP="00CF55B9">
      <w:pPr>
        <w:pStyle w:val="Heading7"/>
      </w:pPr>
      <w:r>
        <w:rPr>
          <w:noProof/>
        </w:rPr>
        <w:drawing>
          <wp:inline distT="0" distB="0" distL="0" distR="0" wp14:anchorId="05B6EE9A" wp14:editId="55EC45E3">
            <wp:extent cx="203200" cy="203200"/>
            <wp:effectExtent l="0" t="0" r="0" b="0"/>
            <wp:docPr id="1552"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ISC_IR_DAT_12 </w:t>
      </w:r>
      <w:r w:rsidR="003C4093">
        <w:t>–</w:t>
      </w:r>
      <w:r w:rsidR="00E40977">
        <w:t xml:space="preserve"> </w:t>
      </w:r>
      <w:r w:rsidRPr="00CF55B9">
        <w:t>Supported Resolution</w:t>
      </w:r>
    </w:p>
    <w:p w14:paraId="5D678CDF" w14:textId="77777777" w:rsidR="001C5864" w:rsidRDefault="001C5864" w:rsidP="008F3055">
      <w:pPr>
        <w:rPr>
          <w:rFonts w:cs="Arial"/>
        </w:rPr>
      </w:pPr>
      <w:r>
        <w:rPr>
          <w:rFonts w:cs="Arial"/>
        </w:rPr>
        <w:t xml:space="preserve">ADAS/PDC shall support the following Resolution values for the video stream: </w:t>
      </w:r>
    </w:p>
    <w:p w14:paraId="68943561" w14:textId="77777777" w:rsidR="00EB1D44" w:rsidRDefault="00BF44DC">
      <w:r>
        <w:rPr>
          <w:rFonts w:cs="Arial"/>
        </w:rPr>
        <w:t xml:space="preserve">a. 0x0 – 1280x800 </w:t>
      </w:r>
    </w:p>
    <w:p w14:paraId="18D0B96F" w14:textId="77777777" w:rsidR="00EB1D44" w:rsidRDefault="00BF44DC">
      <w:r>
        <w:rPr>
          <w:rFonts w:cs="Arial"/>
        </w:rPr>
        <w:t xml:space="preserve">b. 0x1 – 640x480 </w:t>
      </w:r>
    </w:p>
    <w:p w14:paraId="1A66A015" w14:textId="77777777" w:rsidR="00EB1D44" w:rsidRDefault="00BF44DC">
      <w:r>
        <w:rPr>
          <w:rFonts w:cs="Arial"/>
        </w:rPr>
        <w:t xml:space="preserve">c. 0x2 – 480x360 </w:t>
      </w:r>
    </w:p>
    <w:p w14:paraId="6E18076A" w14:textId="77777777" w:rsidR="00EB1D44" w:rsidRDefault="00BF44DC">
      <w:r>
        <w:rPr>
          <w:rFonts w:cs="Arial"/>
        </w:rPr>
        <w:t xml:space="preserve">d. 0x3 – 800x1280 (Portrait) </w:t>
      </w:r>
    </w:p>
    <w:p w14:paraId="2AE159C8" w14:textId="77777777" w:rsidR="00EB1D44" w:rsidRDefault="00BF44DC">
      <w:r>
        <w:rPr>
          <w:rFonts w:cs="Arial"/>
        </w:rPr>
        <w:t xml:space="preserve">e. 0x4 – 480x640 (Portrait) </w:t>
      </w:r>
    </w:p>
    <w:p w14:paraId="223E1344" w14:textId="77777777" w:rsidR="00EB1D44" w:rsidRDefault="00BF44DC">
      <w:r>
        <w:rPr>
          <w:rFonts w:cs="Arial"/>
        </w:rPr>
        <w:t xml:space="preserve">f. 0x5 – 368x480 (Portrait) </w:t>
      </w:r>
    </w:p>
    <w:p w14:paraId="4275E7BA" w14:textId="77777777" w:rsidR="00EB1D44" w:rsidRDefault="00BF44DC">
      <w:r>
        <w:rPr>
          <w:rFonts w:cs="Arial"/>
        </w:rPr>
        <w:t>Any scaling or stretching of the image to follow the resolution is Reviewed.</w:t>
      </w:r>
    </w:p>
    <w:p w14:paraId="4047A41C" w14:textId="77777777" w:rsidR="001C5864" w:rsidRDefault="001C5864" w:rsidP="008F3055"/>
    <w:p w14:paraId="176FA256" w14:textId="77777777" w:rsidR="001C5864" w:rsidRPr="00287D2F" w:rsidRDefault="001C5864" w:rsidP="008F3055">
      <w:pPr>
        <w:rPr>
          <w:rFonts w:cs="Arial"/>
        </w:rPr>
      </w:pPr>
      <w:r>
        <w:rPr>
          <w:rFonts w:cs="Arial"/>
        </w:rPr>
        <w:t>Satisfied by</w:t>
      </w:r>
      <w:r w:rsidRPr="00287D2F">
        <w:rPr>
          <w:rFonts w:cs="Arial"/>
        </w:rPr>
        <w:t>:</w:t>
      </w:r>
    </w:p>
    <w:p w14:paraId="30B380C1" w14:textId="77777777" w:rsidR="00CB430B" w:rsidRPr="009C2D6E" w:rsidRDefault="009C2D6E" w:rsidP="008775AD">
      <w:pPr>
        <w:pStyle w:val="ListParagraph"/>
        <w:numPr>
          <w:ilvl w:val="0"/>
          <w:numId w:val="14"/>
        </w:numPr>
        <w:rPr>
          <w:rFonts w:cs="Arial"/>
        </w:rPr>
      </w:pPr>
      <w:r>
        <w:rPr>
          <w:noProof/>
        </w:rPr>
        <w:drawing>
          <wp:inline distT="0" distB="0" distL="0" distR="0" wp14:anchorId="6441FB4A" wp14:editId="52524051">
            <wp:extent cx="203200" cy="203200"/>
            <wp:effectExtent l="0" t="0" r="0" b="0"/>
            <wp:docPr id="155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715F38D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313AA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469F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ISC_IR_DAT_12</w:t>
            </w:r>
          </w:p>
        </w:tc>
      </w:tr>
      <w:tr w:rsidR="007A24FC" w:rsidRPr="00B3499B" w14:paraId="3D71E5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445D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7A718" w14:textId="77777777" w:rsidR="007A24FC" w:rsidRPr="00B3499B" w:rsidRDefault="007A24FC" w:rsidP="009737DA">
            <w:pPr>
              <w:rPr>
                <w:rFonts w:cs="Arial"/>
                <w:color w:val="000000" w:themeColor="text1"/>
                <w:sz w:val="16"/>
                <w:szCs w:val="14"/>
              </w:rPr>
            </w:pPr>
            <w:r>
              <w:rPr>
                <w:rFonts w:cs="Arial"/>
              </w:rPr>
              <w:t>The list of supported camera resolutions</w:t>
            </w:r>
          </w:p>
        </w:tc>
      </w:tr>
      <w:tr w:rsidR="007A24FC" w:rsidRPr="00B3499B" w14:paraId="1B3C07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8E99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73229"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0F5E6D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CFF2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480CF" w14:textId="77777777" w:rsidR="00EB1D44" w:rsidRDefault="00EB1D44"/>
        </w:tc>
      </w:tr>
      <w:tr w:rsidR="007A24FC" w:rsidRPr="00B3499B" w14:paraId="2E3640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15B16"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03668"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3FE5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0F8D2"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1CE1FA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2CE5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2C73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87A359F" wp14:editId="4367F891">
                  <wp:extent cx="203200" cy="203200"/>
                  <wp:effectExtent l="0" t="0" r="0" b="0"/>
                  <wp:docPr id="1556"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ISC_SR_DAT_14 Resolutions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D2045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E4D23"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FAC563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1AED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DE49B4"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E23B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C9BC3" w14:textId="358A1E06"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06CD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C6E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832D3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73C25C" w14:textId="60F2F45D" w:rsidR="007A24FC" w:rsidRPr="00B3499B" w:rsidRDefault="00B111A7" w:rsidP="009737DA">
            <w:pPr>
              <w:rPr>
                <w:rFonts w:cs="Arial"/>
                <w:bCs/>
                <w:color w:val="808080" w:themeColor="background1" w:themeShade="80"/>
                <w:sz w:val="16"/>
                <w:szCs w:val="14"/>
              </w:rPr>
            </w:pPr>
            <w:hyperlink r:id="rId1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F4298D" w14:textId="30D6942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EACFC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EA872A" w14:textId="77777777" w:rsidR="0047267C" w:rsidRDefault="0047267C" w:rsidP="001C5864">
      <w:pPr>
        <w:rPr>
          <w:rFonts w:cs="Arial"/>
        </w:rPr>
      </w:pPr>
    </w:p>
    <w:p w14:paraId="005036EB" w14:textId="59CE25E6" w:rsidR="00CF55B9" w:rsidRPr="00CF55B9" w:rsidRDefault="00CF55B9" w:rsidP="00CF55B9">
      <w:pPr>
        <w:pStyle w:val="Heading7"/>
      </w:pPr>
      <w:r>
        <w:rPr>
          <w:noProof/>
        </w:rPr>
        <w:drawing>
          <wp:inline distT="0" distB="0" distL="0" distR="0" wp14:anchorId="06B7AA6C" wp14:editId="4F11993F">
            <wp:extent cx="203200" cy="203200"/>
            <wp:effectExtent l="0" t="0" r="0" b="0"/>
            <wp:docPr id="1558"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ISC_IR_DAT_13 </w:t>
      </w:r>
      <w:r w:rsidR="003C4093">
        <w:t>–</w:t>
      </w:r>
      <w:r w:rsidR="00E40977">
        <w:t xml:space="preserve"> </w:t>
      </w:r>
      <w:r w:rsidRPr="00CF55B9">
        <w:t>Supported Framerate</w:t>
      </w:r>
    </w:p>
    <w:p w14:paraId="205794FD" w14:textId="77777777" w:rsidR="001C5864" w:rsidRDefault="001C5864" w:rsidP="008F3055">
      <w:pPr>
        <w:rPr>
          <w:rFonts w:cs="Arial"/>
        </w:rPr>
      </w:pPr>
      <w:r>
        <w:rPr>
          <w:rFonts w:cs="Arial"/>
        </w:rPr>
        <w:t xml:space="preserve">ADAS/PDC shall support the following Framerate values for the video stream: </w:t>
      </w:r>
    </w:p>
    <w:p w14:paraId="5AFB698E" w14:textId="77777777" w:rsidR="00EB1D44" w:rsidRDefault="00BF44DC">
      <w:r>
        <w:rPr>
          <w:rFonts w:cs="Arial"/>
        </w:rPr>
        <w:t xml:space="preserve">a. 0x0 – 30 fps </w:t>
      </w:r>
    </w:p>
    <w:p w14:paraId="7A0D44EC" w14:textId="77777777" w:rsidR="00EB1D44" w:rsidRDefault="00BF44DC">
      <w:r>
        <w:rPr>
          <w:rFonts w:cs="Arial"/>
        </w:rPr>
        <w:t xml:space="preserve">b. 0x1 – 15 fps </w:t>
      </w:r>
    </w:p>
    <w:p w14:paraId="6A1A17DB" w14:textId="77777777" w:rsidR="00EB1D44" w:rsidRDefault="00BF44DC">
      <w:r>
        <w:rPr>
          <w:rFonts w:cs="Arial"/>
        </w:rPr>
        <w:t>c. 0x2 – 10 fps</w:t>
      </w:r>
    </w:p>
    <w:p w14:paraId="06120BCC" w14:textId="77777777" w:rsidR="001C5864" w:rsidRDefault="001C5864" w:rsidP="008F3055"/>
    <w:p w14:paraId="7D5B3F69" w14:textId="77777777" w:rsidR="001C5864" w:rsidRPr="00287D2F" w:rsidRDefault="001C5864" w:rsidP="008F3055">
      <w:pPr>
        <w:rPr>
          <w:rFonts w:cs="Arial"/>
        </w:rPr>
      </w:pPr>
      <w:r>
        <w:rPr>
          <w:rFonts w:cs="Arial"/>
        </w:rPr>
        <w:t>Satisfied by</w:t>
      </w:r>
      <w:r w:rsidRPr="00287D2F">
        <w:rPr>
          <w:rFonts w:cs="Arial"/>
        </w:rPr>
        <w:t>:</w:t>
      </w:r>
    </w:p>
    <w:p w14:paraId="309CA917" w14:textId="77777777" w:rsidR="00CB430B" w:rsidRPr="009C2D6E" w:rsidRDefault="009C2D6E" w:rsidP="008775AD">
      <w:pPr>
        <w:pStyle w:val="ListParagraph"/>
        <w:numPr>
          <w:ilvl w:val="0"/>
          <w:numId w:val="14"/>
        </w:numPr>
        <w:rPr>
          <w:rFonts w:cs="Arial"/>
        </w:rPr>
      </w:pPr>
      <w:r>
        <w:rPr>
          <w:noProof/>
        </w:rPr>
        <w:drawing>
          <wp:inline distT="0" distB="0" distL="0" distR="0" wp14:anchorId="7130DF93" wp14:editId="7AFDF47F">
            <wp:extent cx="203200" cy="203200"/>
            <wp:effectExtent l="0" t="0" r="0" b="0"/>
            <wp:docPr id="156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050F9A4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1C04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E046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ISC_IR_DAT_13</w:t>
            </w:r>
          </w:p>
        </w:tc>
      </w:tr>
      <w:tr w:rsidR="007A24FC" w:rsidRPr="00B3499B" w14:paraId="2AC3BE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8E38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DA79C" w14:textId="77777777" w:rsidR="007A24FC" w:rsidRPr="00B3499B" w:rsidRDefault="007A24FC" w:rsidP="009737DA">
            <w:pPr>
              <w:rPr>
                <w:rFonts w:cs="Arial"/>
                <w:color w:val="000000" w:themeColor="text1"/>
                <w:sz w:val="16"/>
                <w:szCs w:val="14"/>
              </w:rPr>
            </w:pPr>
            <w:r>
              <w:rPr>
                <w:rFonts w:cs="Arial"/>
              </w:rPr>
              <w:t>The list of supported video stream framerates</w:t>
            </w:r>
          </w:p>
        </w:tc>
      </w:tr>
      <w:tr w:rsidR="007A24FC" w:rsidRPr="00B3499B" w14:paraId="63C2B6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046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B7209"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805BC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920B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7EA55" w14:textId="77777777" w:rsidR="00EB1D44" w:rsidRDefault="00EB1D44"/>
        </w:tc>
      </w:tr>
      <w:tr w:rsidR="007A24FC" w:rsidRPr="00B3499B" w14:paraId="43D306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8DF0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1113E"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6F61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B32A7"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3BD7C7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8D60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706F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B99B421" wp14:editId="52A049E7">
                  <wp:extent cx="203200" cy="203200"/>
                  <wp:effectExtent l="0" t="0" r="0" b="0"/>
                  <wp:docPr id="1562"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ISC_SR_DAT_13 Framerates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42C4F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BEB89"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1AB5432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D667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0014C"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EB14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4B802" w14:textId="4FE0557A"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3E0D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4A5B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103B71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DD1BEF" w14:textId="07E147FD" w:rsidR="007A24FC" w:rsidRPr="00B3499B" w:rsidRDefault="00B111A7" w:rsidP="009737DA">
            <w:pPr>
              <w:rPr>
                <w:rFonts w:cs="Arial"/>
                <w:bCs/>
                <w:color w:val="808080" w:themeColor="background1" w:themeShade="80"/>
                <w:sz w:val="16"/>
                <w:szCs w:val="14"/>
              </w:rPr>
            </w:pPr>
            <w:hyperlink r:id="rId1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57C96" w14:textId="4AAC4B4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95B6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93A3D5" w14:textId="77777777" w:rsidR="0047267C" w:rsidRDefault="0047267C" w:rsidP="001C5864">
      <w:pPr>
        <w:rPr>
          <w:rFonts w:cs="Arial"/>
        </w:rPr>
      </w:pPr>
    </w:p>
    <w:p w14:paraId="0900D7E2" w14:textId="54B9B46B" w:rsidR="00CF55B9" w:rsidRPr="00CF55B9" w:rsidRDefault="00CF55B9" w:rsidP="00CF55B9">
      <w:pPr>
        <w:pStyle w:val="Heading7"/>
      </w:pPr>
      <w:r>
        <w:rPr>
          <w:noProof/>
        </w:rPr>
        <w:drawing>
          <wp:inline distT="0" distB="0" distL="0" distR="0" wp14:anchorId="6A3FFCC1" wp14:editId="33D07026">
            <wp:extent cx="203200" cy="203200"/>
            <wp:effectExtent l="0" t="0" r="0" b="0"/>
            <wp:docPr id="1564"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ISC_IR_DAT_14 </w:t>
      </w:r>
      <w:r w:rsidR="003C4093">
        <w:t>–</w:t>
      </w:r>
      <w:r w:rsidR="00E40977">
        <w:t xml:space="preserve"> </w:t>
      </w:r>
      <w:r w:rsidRPr="00CF55B9">
        <w:t>Supported Bit Rate</w:t>
      </w:r>
    </w:p>
    <w:p w14:paraId="0066A0BE" w14:textId="77777777" w:rsidR="00EB1D44" w:rsidRDefault="00BF44DC">
      <w:r>
        <w:rPr>
          <w:rFonts w:cs="Arial"/>
        </w:rPr>
        <w:t xml:space="preserve">ADAS/PDC shall support the following Bit Rate values for the video Stream: </w:t>
      </w:r>
    </w:p>
    <w:p w14:paraId="7C314FDE" w14:textId="77777777" w:rsidR="00EB1D44" w:rsidRDefault="00BF44DC">
      <w:r>
        <w:rPr>
          <w:rFonts w:cs="Arial"/>
        </w:rPr>
        <w:t xml:space="preserve">a. 0x0 – 10000 kbps </w:t>
      </w:r>
    </w:p>
    <w:p w14:paraId="0AD1F65B" w14:textId="77777777" w:rsidR="00EB1D44" w:rsidRDefault="00BF44DC">
      <w:r>
        <w:rPr>
          <w:rFonts w:cs="Arial"/>
        </w:rPr>
        <w:t xml:space="preserve">b. 0x1 – 5000 kbps </w:t>
      </w:r>
    </w:p>
    <w:p w14:paraId="33E4C8EA" w14:textId="77777777" w:rsidR="00EB1D44" w:rsidRDefault="00BF44DC">
      <w:r>
        <w:rPr>
          <w:rFonts w:cs="Arial"/>
        </w:rPr>
        <w:t xml:space="preserve">c. 0x2 – 1000 kbps </w:t>
      </w:r>
    </w:p>
    <w:p w14:paraId="6AFC9A43" w14:textId="77777777" w:rsidR="00EB1D44" w:rsidRDefault="00BF44DC">
      <w:r>
        <w:rPr>
          <w:rFonts w:cs="Arial"/>
        </w:rPr>
        <w:t xml:space="preserve">d. 0x3 </w:t>
      </w:r>
    </w:p>
    <w:p w14:paraId="77B6F3B3" w14:textId="77777777" w:rsidR="00EB1D44" w:rsidRDefault="00BF44DC">
      <w:r>
        <w:rPr>
          <w:rFonts w:cs="Arial"/>
        </w:rPr>
        <w:t xml:space="preserve">e. 0x4 </w:t>
      </w:r>
    </w:p>
    <w:p w14:paraId="40B00181" w14:textId="77777777" w:rsidR="00EB1D44" w:rsidRDefault="00BF44DC">
      <w:r>
        <w:rPr>
          <w:rFonts w:cs="Arial"/>
        </w:rPr>
        <w:t xml:space="preserve">f.  0x5 </w:t>
      </w:r>
    </w:p>
    <w:p w14:paraId="3B3685DC" w14:textId="77777777" w:rsidR="00EB1D44" w:rsidRDefault="00EB1D44"/>
    <w:p w14:paraId="35BA1427" w14:textId="77777777" w:rsidR="00EB1D44" w:rsidRDefault="00EB1D44"/>
    <w:p w14:paraId="3EA3DDBB" w14:textId="77777777" w:rsidR="00EB1D44" w:rsidRDefault="00BF44DC">
      <w:r>
        <w:rPr>
          <w:rFonts w:cs="Arial"/>
        </w:rPr>
        <w:t>ADAS/PDC use Variable Bit Rate encoding and the above bit rates value will be the average bit rate values. The maximum and minimum bitrate values should be within 50% of the average values.</w:t>
      </w:r>
    </w:p>
    <w:p w14:paraId="2F7E264D" w14:textId="77777777" w:rsidR="001C5864" w:rsidRDefault="001C5864" w:rsidP="008F3055"/>
    <w:p w14:paraId="159029DF" w14:textId="77777777" w:rsidR="001C5864" w:rsidRPr="00287D2F" w:rsidRDefault="001C5864" w:rsidP="008F3055">
      <w:pPr>
        <w:rPr>
          <w:rFonts w:cs="Arial"/>
        </w:rPr>
      </w:pPr>
      <w:r>
        <w:rPr>
          <w:rFonts w:cs="Arial"/>
        </w:rPr>
        <w:t>Satisfied by</w:t>
      </w:r>
      <w:r w:rsidRPr="00287D2F">
        <w:rPr>
          <w:rFonts w:cs="Arial"/>
        </w:rPr>
        <w:t>:</w:t>
      </w:r>
    </w:p>
    <w:p w14:paraId="56A317F1" w14:textId="77777777" w:rsidR="00CB430B" w:rsidRPr="009C2D6E" w:rsidRDefault="009C2D6E" w:rsidP="008775AD">
      <w:pPr>
        <w:pStyle w:val="ListParagraph"/>
        <w:numPr>
          <w:ilvl w:val="0"/>
          <w:numId w:val="14"/>
        </w:numPr>
        <w:rPr>
          <w:rFonts w:cs="Arial"/>
        </w:rPr>
      </w:pPr>
      <w:r>
        <w:rPr>
          <w:noProof/>
        </w:rPr>
        <w:drawing>
          <wp:inline distT="0" distB="0" distL="0" distR="0" wp14:anchorId="5E6B3B31" wp14:editId="52CABB63">
            <wp:extent cx="203200" cy="203200"/>
            <wp:effectExtent l="0" t="0" r="0" b="0"/>
            <wp:docPr id="156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49DA60C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27E7C6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F7F2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ISC_IR_DAT_14</w:t>
            </w:r>
          </w:p>
        </w:tc>
      </w:tr>
      <w:tr w:rsidR="007A24FC" w:rsidRPr="00B3499B" w14:paraId="41A5D9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771E7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D95530" w14:textId="77777777" w:rsidR="007A24FC" w:rsidRPr="00B3499B" w:rsidRDefault="007A24FC" w:rsidP="009737DA">
            <w:pPr>
              <w:rPr>
                <w:rFonts w:cs="Arial"/>
                <w:color w:val="000000" w:themeColor="text1"/>
                <w:sz w:val="16"/>
                <w:szCs w:val="14"/>
              </w:rPr>
            </w:pPr>
            <w:r>
              <w:rPr>
                <w:rFonts w:cs="Arial"/>
              </w:rPr>
              <w:t>The list of supported video stream Bit Rates</w:t>
            </w:r>
          </w:p>
        </w:tc>
      </w:tr>
      <w:tr w:rsidR="007A24FC" w:rsidRPr="00B3499B" w14:paraId="1C4D4E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9A71A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77CD8"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02B4E4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94AC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6C308" w14:textId="77777777" w:rsidR="00EB1D44" w:rsidRDefault="00EB1D44"/>
        </w:tc>
      </w:tr>
      <w:tr w:rsidR="007A24FC" w:rsidRPr="00B3499B" w14:paraId="5ACDDC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746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3C16B"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F0100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A45E99"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3BE292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1B65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DB2BA"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683B715" wp14:editId="46136C9B">
                  <wp:extent cx="203200" cy="203200"/>
                  <wp:effectExtent l="0" t="0" r="0" b="0"/>
                  <wp:docPr id="1568"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ISC_SR_DAT_9 Encoded Video Stream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1E521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082B0"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D53E42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DD5F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A61FEC"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38DC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209F7" w14:textId="2DD29887"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5354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1AAC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15A693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654B38" w14:textId="62D0EB34" w:rsidR="007A24FC" w:rsidRPr="00B3499B" w:rsidRDefault="00B111A7" w:rsidP="009737DA">
            <w:pPr>
              <w:rPr>
                <w:rFonts w:cs="Arial"/>
                <w:bCs/>
                <w:color w:val="808080" w:themeColor="background1" w:themeShade="80"/>
                <w:sz w:val="16"/>
                <w:szCs w:val="14"/>
              </w:rPr>
            </w:pPr>
            <w:hyperlink r:id="rId1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037817" w14:textId="65B48F2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22CE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8317BB" w14:textId="77777777" w:rsidR="0047267C" w:rsidRDefault="0047267C" w:rsidP="001C5864">
      <w:pPr>
        <w:rPr>
          <w:rFonts w:cs="Arial"/>
        </w:rPr>
      </w:pPr>
    </w:p>
    <w:p w14:paraId="543235FA" w14:textId="383B7420" w:rsidR="00CF55B9" w:rsidRPr="00CF55B9" w:rsidRDefault="00CF55B9" w:rsidP="00CF55B9">
      <w:pPr>
        <w:pStyle w:val="Heading7"/>
      </w:pPr>
      <w:r>
        <w:rPr>
          <w:noProof/>
        </w:rPr>
        <w:drawing>
          <wp:inline distT="0" distB="0" distL="0" distR="0" wp14:anchorId="723A5730" wp14:editId="432FC752">
            <wp:extent cx="203200" cy="203200"/>
            <wp:effectExtent l="0" t="0" r="0" b="0"/>
            <wp:docPr id="1570"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ISC_IR_DAT_15 </w:t>
      </w:r>
      <w:r w:rsidR="003C4093">
        <w:t>–</w:t>
      </w:r>
      <w:r w:rsidR="00E40977">
        <w:t xml:space="preserve"> </w:t>
      </w:r>
      <w:r w:rsidRPr="00CF55B9">
        <w:t>Default Configuration</w:t>
      </w:r>
    </w:p>
    <w:p w14:paraId="254D97E1" w14:textId="77777777" w:rsidR="001C5864" w:rsidRDefault="001C5864" w:rsidP="008F3055">
      <w:pPr>
        <w:rPr>
          <w:rFonts w:cs="Arial"/>
        </w:rPr>
      </w:pPr>
      <w:r>
        <w:rPr>
          <w:rFonts w:cs="Arial"/>
        </w:rPr>
        <w:t xml:space="preserve">ADAS/PDC shall use the following values as ADAS/PDC Default Configuration: </w:t>
      </w:r>
    </w:p>
    <w:p w14:paraId="2CC86755" w14:textId="77777777" w:rsidR="00EB1D44" w:rsidRDefault="00EB1D44"/>
    <w:p w14:paraId="1F31047E" w14:textId="77777777" w:rsidR="00EB1D44" w:rsidRDefault="00BF44DC">
      <w:r>
        <w:rPr>
          <w:rFonts w:cs="Arial"/>
        </w:rPr>
        <w:t xml:space="preserve">Resolution: </w:t>
      </w:r>
    </w:p>
    <w:p w14:paraId="36861CBB" w14:textId="237DA3C2" w:rsidR="00EB1D44" w:rsidRDefault="00BF44DC">
      <w:r>
        <w:rPr>
          <w:rFonts w:cs="Arial"/>
        </w:rPr>
        <w:t xml:space="preserve">- 0x2 – 640x480 (under review </w:t>
      </w:r>
      <w:r w:rsidR="003C4093">
        <w:rPr>
          <w:rFonts w:cs="Arial"/>
        </w:rPr>
        <w:t>–</w:t>
      </w:r>
      <w:r>
        <w:rPr>
          <w:rFonts w:cs="Arial"/>
        </w:rPr>
        <w:t xml:space="preserve"> 6May2022) </w:t>
      </w:r>
    </w:p>
    <w:p w14:paraId="52090C4C" w14:textId="77777777" w:rsidR="00EB1D44" w:rsidRDefault="00BF44DC">
      <w:r>
        <w:rPr>
          <w:rFonts w:cs="Arial"/>
        </w:rPr>
        <w:t xml:space="preserve">Framerate: </w:t>
      </w:r>
    </w:p>
    <w:p w14:paraId="40299BB2" w14:textId="77777777" w:rsidR="00EB1D44" w:rsidRDefault="00BF44DC">
      <w:r>
        <w:rPr>
          <w:rFonts w:cs="Arial"/>
        </w:rPr>
        <w:t xml:space="preserve">- 0x0 – 30 fps </w:t>
      </w:r>
    </w:p>
    <w:p w14:paraId="1746DE92" w14:textId="77777777" w:rsidR="00EB1D44" w:rsidRDefault="00BF44DC">
      <w:r>
        <w:rPr>
          <w:rFonts w:cs="Arial"/>
        </w:rPr>
        <w:t xml:space="preserve">Bitrate: </w:t>
      </w:r>
    </w:p>
    <w:p w14:paraId="14D557E4" w14:textId="3D91C038" w:rsidR="00EB1D44" w:rsidRDefault="00BF44DC">
      <w:r>
        <w:rPr>
          <w:rFonts w:cs="Arial"/>
        </w:rPr>
        <w:t xml:space="preserve">- 0x0 – 5000 kbps (under review </w:t>
      </w:r>
      <w:r w:rsidR="003C4093">
        <w:rPr>
          <w:rFonts w:cs="Arial"/>
        </w:rPr>
        <w:t>–</w:t>
      </w:r>
      <w:r>
        <w:rPr>
          <w:rFonts w:cs="Arial"/>
        </w:rPr>
        <w:t xml:space="preserve"> may be lower </w:t>
      </w:r>
      <w:r w:rsidR="003C4093">
        <w:rPr>
          <w:rFonts w:cs="Arial"/>
        </w:rPr>
        <w:t>–</w:t>
      </w:r>
      <w:r>
        <w:rPr>
          <w:rFonts w:cs="Arial"/>
        </w:rPr>
        <w:t xml:space="preserve"> 6May2022)</w:t>
      </w:r>
    </w:p>
    <w:p w14:paraId="579978EE" w14:textId="77777777" w:rsidR="001C5864" w:rsidRDefault="001C5864" w:rsidP="008F3055"/>
    <w:p w14:paraId="35C117A8" w14:textId="77777777" w:rsidR="001C5864" w:rsidRPr="00287D2F" w:rsidRDefault="001C5864" w:rsidP="008F3055">
      <w:pPr>
        <w:rPr>
          <w:rFonts w:cs="Arial"/>
        </w:rPr>
      </w:pPr>
      <w:r>
        <w:rPr>
          <w:rFonts w:cs="Arial"/>
        </w:rPr>
        <w:t>Satisfied by</w:t>
      </w:r>
      <w:r w:rsidRPr="00287D2F">
        <w:rPr>
          <w:rFonts w:cs="Arial"/>
        </w:rPr>
        <w:t>:</w:t>
      </w:r>
    </w:p>
    <w:p w14:paraId="4BB54FAA" w14:textId="77777777" w:rsidR="00CB430B" w:rsidRPr="009C2D6E" w:rsidRDefault="009C2D6E" w:rsidP="008775AD">
      <w:pPr>
        <w:pStyle w:val="ListParagraph"/>
        <w:numPr>
          <w:ilvl w:val="0"/>
          <w:numId w:val="14"/>
        </w:numPr>
        <w:rPr>
          <w:rFonts w:cs="Arial"/>
        </w:rPr>
      </w:pPr>
      <w:r>
        <w:rPr>
          <w:noProof/>
        </w:rPr>
        <w:drawing>
          <wp:inline distT="0" distB="0" distL="0" distR="0" wp14:anchorId="1AFE6A6F" wp14:editId="2D45EF67">
            <wp:extent cx="203200" cy="203200"/>
            <wp:effectExtent l="0" t="0" r="0" b="0"/>
            <wp:docPr id="157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05BDF91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8B3BB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0A84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ISC_IR_DAT_15</w:t>
            </w:r>
          </w:p>
        </w:tc>
      </w:tr>
      <w:tr w:rsidR="007A24FC" w:rsidRPr="00B3499B" w14:paraId="283778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D801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7D232" w14:textId="77777777" w:rsidR="007A24FC" w:rsidRPr="00B3499B" w:rsidRDefault="007A24FC" w:rsidP="009737DA">
            <w:pPr>
              <w:rPr>
                <w:rFonts w:cs="Arial"/>
                <w:color w:val="000000" w:themeColor="text1"/>
                <w:sz w:val="16"/>
                <w:szCs w:val="14"/>
              </w:rPr>
            </w:pPr>
            <w:r>
              <w:rPr>
                <w:rFonts w:cs="Arial"/>
              </w:rPr>
              <w:t>A default configuration is required</w:t>
            </w:r>
          </w:p>
        </w:tc>
      </w:tr>
      <w:tr w:rsidR="007A24FC" w:rsidRPr="00B3499B" w14:paraId="05819D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659A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B553B"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6BCC24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EC5F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D4BA8" w14:textId="77777777" w:rsidR="00EB1D44" w:rsidRDefault="00EB1D44"/>
        </w:tc>
      </w:tr>
      <w:tr w:rsidR="007A24FC" w:rsidRPr="00B3499B" w14:paraId="2549FC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3667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E760A"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B327C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B29A8"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3E78C4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15E9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6735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FE1C68" wp14:editId="2594A164">
                  <wp:extent cx="203200" cy="203200"/>
                  <wp:effectExtent l="0" t="0" r="0" b="0"/>
                  <wp:docPr id="1574"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48C9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1E2DA"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61D7B6E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E8D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DA399"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A138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CE270" w14:textId="4A8B4A1E"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77B0D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C7EC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530095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91829B" w14:textId="20C6B108" w:rsidR="007A24FC" w:rsidRPr="00B3499B" w:rsidRDefault="00B111A7" w:rsidP="009737DA">
            <w:pPr>
              <w:rPr>
                <w:rFonts w:cs="Arial"/>
                <w:bCs/>
                <w:color w:val="808080" w:themeColor="background1" w:themeShade="80"/>
                <w:sz w:val="16"/>
                <w:szCs w:val="14"/>
              </w:rPr>
            </w:pPr>
            <w:hyperlink r:id="rId1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4C4C5A" w14:textId="24E151E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19DC9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E2ED8C" w14:textId="77777777" w:rsidR="0047267C" w:rsidRDefault="0047267C" w:rsidP="001C5864">
      <w:pPr>
        <w:rPr>
          <w:rFonts w:cs="Arial"/>
        </w:rPr>
      </w:pPr>
    </w:p>
    <w:p w14:paraId="62C014BC" w14:textId="17290EF7" w:rsidR="00CF55B9" w:rsidRPr="00CF55B9" w:rsidRDefault="00CF55B9" w:rsidP="00CF55B9">
      <w:pPr>
        <w:pStyle w:val="Heading7"/>
      </w:pPr>
      <w:r>
        <w:rPr>
          <w:noProof/>
        </w:rPr>
        <w:drawing>
          <wp:inline distT="0" distB="0" distL="0" distR="0" wp14:anchorId="52004A7A" wp14:editId="7035F94B">
            <wp:extent cx="203200" cy="203200"/>
            <wp:effectExtent l="0" t="0" r="0" b="0"/>
            <wp:docPr id="1576"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ISC_IR_DAT_16 </w:t>
      </w:r>
      <w:r w:rsidR="003C4093">
        <w:t>–</w:t>
      </w:r>
      <w:r w:rsidR="00E40977">
        <w:t xml:space="preserve"> </w:t>
      </w:r>
      <w:r w:rsidRPr="00CF55B9">
        <w:t>Encoding Type</w:t>
      </w:r>
    </w:p>
    <w:p w14:paraId="7DE85A51" w14:textId="77777777" w:rsidR="001C5864" w:rsidRDefault="001C5864" w:rsidP="008F3055">
      <w:pPr>
        <w:rPr>
          <w:rFonts w:cs="Arial"/>
        </w:rPr>
      </w:pPr>
      <w:r>
        <w:rPr>
          <w:rFonts w:cs="Arial"/>
        </w:rPr>
        <w:t>ADAS/PDC shall support the H.264 High profile codec type, with Chroma 4:2:0 and 8bit color sampling, every- one second sends I-Frame, SPS and PPS for the video stream.</w:t>
      </w:r>
    </w:p>
    <w:p w14:paraId="55DDD674" w14:textId="77777777" w:rsidR="001C5864" w:rsidRDefault="001C5864" w:rsidP="008F3055"/>
    <w:p w14:paraId="3A78F1E3" w14:textId="77777777" w:rsidR="001C5864" w:rsidRPr="00287D2F" w:rsidRDefault="001C5864" w:rsidP="008F3055">
      <w:pPr>
        <w:rPr>
          <w:rFonts w:cs="Arial"/>
        </w:rPr>
      </w:pPr>
      <w:r>
        <w:rPr>
          <w:rFonts w:cs="Arial"/>
        </w:rPr>
        <w:t>Satisfied by</w:t>
      </w:r>
      <w:r w:rsidRPr="00287D2F">
        <w:rPr>
          <w:rFonts w:cs="Arial"/>
        </w:rPr>
        <w:t>:</w:t>
      </w:r>
    </w:p>
    <w:p w14:paraId="4CE471D2" w14:textId="77777777" w:rsidR="00CB430B" w:rsidRPr="009C2D6E" w:rsidRDefault="009C2D6E" w:rsidP="008775AD">
      <w:pPr>
        <w:pStyle w:val="ListParagraph"/>
        <w:numPr>
          <w:ilvl w:val="0"/>
          <w:numId w:val="14"/>
        </w:numPr>
        <w:rPr>
          <w:rFonts w:cs="Arial"/>
        </w:rPr>
      </w:pPr>
      <w:r>
        <w:rPr>
          <w:noProof/>
        </w:rPr>
        <w:drawing>
          <wp:inline distT="0" distB="0" distL="0" distR="0" wp14:anchorId="61A99D51" wp14:editId="43051BFF">
            <wp:extent cx="203200" cy="203200"/>
            <wp:effectExtent l="0" t="0" r="0" b="0"/>
            <wp:docPr id="157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72EF75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B185C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55F9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ISC_IR_DAT_16</w:t>
            </w:r>
          </w:p>
        </w:tc>
      </w:tr>
      <w:tr w:rsidR="007A24FC" w:rsidRPr="00B3499B" w14:paraId="00E447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57C7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55115" w14:textId="77777777" w:rsidR="007A24FC" w:rsidRPr="00B3499B" w:rsidRDefault="007A24FC" w:rsidP="009737DA">
            <w:pPr>
              <w:rPr>
                <w:rFonts w:cs="Arial"/>
                <w:color w:val="000000" w:themeColor="text1"/>
                <w:sz w:val="16"/>
                <w:szCs w:val="14"/>
              </w:rPr>
            </w:pPr>
            <w:r>
              <w:rPr>
                <w:rFonts w:cs="Arial"/>
              </w:rPr>
              <w:t>A defined encoding type is required</w:t>
            </w:r>
          </w:p>
        </w:tc>
      </w:tr>
      <w:tr w:rsidR="007A24FC" w:rsidRPr="00B3499B" w14:paraId="726DC0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0496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D2553"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5502C2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BA9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027C6" w14:textId="77777777" w:rsidR="00EB1D44" w:rsidRDefault="00EB1D44"/>
        </w:tc>
      </w:tr>
      <w:tr w:rsidR="007A24FC" w:rsidRPr="00B3499B" w14:paraId="73D5F5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AA8B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766BE"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D874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0C6D9D"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5E19CD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07FE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8E27E"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60FCADF" wp14:editId="16E6A08F">
                  <wp:extent cx="203200" cy="203200"/>
                  <wp:effectExtent l="0" t="0" r="0" b="0"/>
                  <wp:docPr id="1580"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ISC_SR_DAT_9 Encoded Video Stream</w:t>
            </w:r>
          </w:p>
          <w:p w14:paraId="6F05E08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AA55BB" wp14:editId="29A7C139">
                  <wp:extent cx="203200" cy="203200"/>
                  <wp:effectExtent l="0" t="0" r="0" b="0"/>
                  <wp:docPr id="1582"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ISC_SR_DAT_12 Video Streaming Vehicle Server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466D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69922F"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5B4CB22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4B2C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AA2BB1"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B0B2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6C510" w14:textId="4D19E4D9"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2A2A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A677B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11F39B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5A6A5D" w14:textId="1A8BEA67" w:rsidR="007A24FC" w:rsidRPr="00B3499B" w:rsidRDefault="00B111A7" w:rsidP="009737DA">
            <w:pPr>
              <w:rPr>
                <w:rFonts w:cs="Arial"/>
                <w:bCs/>
                <w:color w:val="808080" w:themeColor="background1" w:themeShade="80"/>
                <w:sz w:val="16"/>
                <w:szCs w:val="14"/>
              </w:rPr>
            </w:pPr>
            <w:hyperlink r:id="rId1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AF4B7A" w14:textId="6FE8CD4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EF4B0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F61566" w14:textId="77777777" w:rsidR="0047267C" w:rsidRDefault="0047267C" w:rsidP="001C5864">
      <w:pPr>
        <w:rPr>
          <w:rFonts w:cs="Arial"/>
        </w:rPr>
      </w:pPr>
    </w:p>
    <w:p w14:paraId="4C9F9D74" w14:textId="7B8B07A4" w:rsidR="00CF55B9" w:rsidRPr="00CF55B9" w:rsidRDefault="00CF55B9" w:rsidP="00CF55B9">
      <w:pPr>
        <w:pStyle w:val="Heading7"/>
      </w:pPr>
      <w:r>
        <w:rPr>
          <w:noProof/>
        </w:rPr>
        <w:drawing>
          <wp:inline distT="0" distB="0" distL="0" distR="0" wp14:anchorId="23AC7CD4" wp14:editId="2B3D91AE">
            <wp:extent cx="203200" cy="203200"/>
            <wp:effectExtent l="0" t="0" r="0" b="0"/>
            <wp:docPr id="1584" name="Picture -1023533446.jpg" descr="-102353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1023533446.jpg"/>
                    <pic:cNvPicPr/>
                  </pic:nvPicPr>
                  <pic:blipFill>
                    <a:blip r:embed="rId44" cstate="print"/>
                    <a:stretch>
                      <a:fillRect/>
                    </a:stretch>
                  </pic:blipFill>
                  <pic:spPr>
                    <a:xfrm>
                      <a:off x="0" y="0"/>
                      <a:ext cx="203200" cy="203200"/>
                    </a:xfrm>
                    <a:prstGeom prst="rect">
                      <a:avLst/>
                    </a:prstGeom>
                  </pic:spPr>
                </pic:pic>
              </a:graphicData>
            </a:graphic>
          </wp:inline>
        </w:drawing>
      </w:r>
      <w:r w:rsidRPr="00CF55B9">
        <w:t xml:space="preserve"> ISC_IR_DAT_17 </w:t>
      </w:r>
      <w:r w:rsidR="003C4093">
        <w:t>–</w:t>
      </w:r>
      <w:r w:rsidR="00E40977">
        <w:t xml:space="preserve"> </w:t>
      </w:r>
      <w:r w:rsidRPr="00CF55B9">
        <w:t>Feature Priority</w:t>
      </w:r>
    </w:p>
    <w:p w14:paraId="22685C36" w14:textId="77777777" w:rsidR="001C5864" w:rsidRDefault="001C5864" w:rsidP="008F3055">
      <w:pPr>
        <w:rPr>
          <w:rFonts w:cs="Arial"/>
        </w:rPr>
      </w:pPr>
      <w:r>
        <w:rPr>
          <w:rFonts w:cs="Arial"/>
        </w:rPr>
        <w:t xml:space="preserve">ADAS/PDC shall do the following arbitration: </w:t>
      </w:r>
    </w:p>
    <w:p w14:paraId="18A63AC4" w14:textId="77777777" w:rsidR="00EB1D44" w:rsidRDefault="00BF44DC">
      <w:r>
        <w:rPr>
          <w:rFonts w:cs="Arial"/>
        </w:rPr>
        <w:t xml:space="preserve">- VOE and PSMD being requested simultaneously, PSMD takes priority. </w:t>
      </w:r>
    </w:p>
    <w:p w14:paraId="3C293F0E" w14:textId="77777777" w:rsidR="00EB1D44" w:rsidRDefault="00BF44DC">
      <w:r>
        <w:rPr>
          <w:rFonts w:cs="Arial"/>
        </w:rPr>
        <w:t xml:space="preserve">- VOE and HU being requested simultaneously, HU takes priority </w:t>
      </w:r>
    </w:p>
    <w:p w14:paraId="1564CB5D" w14:textId="77777777" w:rsidR="00EB1D44" w:rsidRDefault="00BF44DC">
      <w:r>
        <w:rPr>
          <w:rFonts w:cs="Arial"/>
        </w:rPr>
        <w:t>- PSMD, HU and VOE being requested simultaneously, PSMD and HU takes priority</w:t>
      </w:r>
    </w:p>
    <w:p w14:paraId="56DA6901" w14:textId="77777777" w:rsidR="001C5864" w:rsidRDefault="001C5864" w:rsidP="008F3055"/>
    <w:p w14:paraId="13FB2A60" w14:textId="77777777" w:rsidR="001C5864" w:rsidRPr="00287D2F" w:rsidRDefault="001C5864" w:rsidP="008F3055">
      <w:pPr>
        <w:rPr>
          <w:rFonts w:cs="Arial"/>
        </w:rPr>
      </w:pPr>
      <w:r>
        <w:rPr>
          <w:rFonts w:cs="Arial"/>
        </w:rPr>
        <w:lastRenderedPageBreak/>
        <w:t>Satisfied by</w:t>
      </w:r>
      <w:r w:rsidRPr="00287D2F">
        <w:rPr>
          <w:rFonts w:cs="Arial"/>
        </w:rPr>
        <w:t>:</w:t>
      </w:r>
    </w:p>
    <w:p w14:paraId="259564A4" w14:textId="77777777" w:rsidR="00CB430B" w:rsidRPr="009C2D6E" w:rsidRDefault="009C2D6E" w:rsidP="008775AD">
      <w:pPr>
        <w:pStyle w:val="ListParagraph"/>
        <w:numPr>
          <w:ilvl w:val="0"/>
          <w:numId w:val="14"/>
        </w:numPr>
        <w:rPr>
          <w:rFonts w:cs="Arial"/>
        </w:rPr>
      </w:pPr>
      <w:r>
        <w:rPr>
          <w:noProof/>
        </w:rPr>
        <w:drawing>
          <wp:inline distT="0" distB="0" distL="0" distR="0" wp14:anchorId="740A90AE" wp14:editId="545D668F">
            <wp:extent cx="203200" cy="203200"/>
            <wp:effectExtent l="0" t="0" r="0" b="0"/>
            <wp:docPr id="158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Video Stream</w:t>
      </w:r>
    </w:p>
    <w:p w14:paraId="6F42B12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2FA6A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9333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ISC_IR_DAT_17</w:t>
            </w:r>
          </w:p>
        </w:tc>
      </w:tr>
      <w:tr w:rsidR="007A24FC" w:rsidRPr="00B3499B" w14:paraId="18D19C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1A7EA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8FEBF" w14:textId="77777777" w:rsidR="007A24FC" w:rsidRPr="00B3499B" w:rsidRDefault="007A24FC" w:rsidP="009737DA">
            <w:pPr>
              <w:rPr>
                <w:rFonts w:cs="Arial"/>
                <w:color w:val="000000" w:themeColor="text1"/>
                <w:sz w:val="16"/>
                <w:szCs w:val="14"/>
              </w:rPr>
            </w:pPr>
            <w:r>
              <w:rPr>
                <w:rFonts w:cs="Arial"/>
              </w:rPr>
              <w:t>A defined feature priority is required</w:t>
            </w:r>
          </w:p>
        </w:tc>
      </w:tr>
      <w:tr w:rsidR="007A24FC" w:rsidRPr="00B3499B" w14:paraId="0A27E9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C21C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79626" w14:textId="77777777" w:rsidR="007A24FC" w:rsidRPr="00B3499B" w:rsidRDefault="007A24FC" w:rsidP="009737DA">
            <w:pPr>
              <w:rPr>
                <w:rFonts w:cs="Arial"/>
                <w:color w:val="000000" w:themeColor="text1"/>
                <w:sz w:val="16"/>
                <w:szCs w:val="14"/>
              </w:rPr>
            </w:pPr>
            <w:r>
              <w:rPr>
                <w:rFonts w:cs="Arial"/>
              </w:rPr>
              <w:t>See Test Plan</w:t>
            </w:r>
          </w:p>
        </w:tc>
      </w:tr>
      <w:tr w:rsidR="007A24FC" w:rsidRPr="00B3499B" w14:paraId="7F338D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B67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B511C" w14:textId="77777777" w:rsidR="00EB1D44" w:rsidRDefault="00EB1D44"/>
        </w:tc>
      </w:tr>
      <w:tr w:rsidR="007A24FC" w:rsidRPr="00B3499B" w14:paraId="3A0C2B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E56D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675B5" w14:textId="77777777" w:rsidR="00EB1D44" w:rsidRDefault="00EB1D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E877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054A6" w14:textId="77777777" w:rsidR="007A24FC" w:rsidRPr="00B3499B" w:rsidRDefault="007A24FC" w:rsidP="009737DA">
            <w:pPr>
              <w:ind w:left="141"/>
              <w:rPr>
                <w:rFonts w:cs="Arial"/>
                <w:color w:val="000000" w:themeColor="text1"/>
                <w:sz w:val="16"/>
                <w:szCs w:val="14"/>
              </w:rPr>
            </w:pPr>
            <w:r>
              <w:rPr>
                <w:rFonts w:cs="Arial"/>
              </w:rPr>
              <w:t xml:space="preserve">Benhamouche, Fatima (F.), Midde, Vijaya Kumar (V.) </w:t>
            </w:r>
          </w:p>
        </w:tc>
      </w:tr>
      <w:tr w:rsidR="007A24FC" w:rsidRPr="00B3499B" w14:paraId="74E3BC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A437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A404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3465D3" wp14:editId="5B331C61">
                  <wp:extent cx="203200" cy="203200"/>
                  <wp:effectExtent l="0" t="0" r="0" b="0"/>
                  <wp:docPr id="1588" name="Picture 2037441292.jpg" descr="203744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2037441292.jpg"/>
                          <pic:cNvPicPr/>
                        </pic:nvPicPr>
                        <pic:blipFill>
                          <a:blip r:embed="rId45"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ISC_SR_DAT_1 Video Stream Function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007B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647B87" w14:textId="77777777" w:rsidR="007A24FC" w:rsidRPr="00B3499B" w:rsidRDefault="007A24FC" w:rsidP="009737DA">
            <w:pPr>
              <w:ind w:left="141"/>
              <w:rPr>
                <w:rFonts w:cs="Arial"/>
                <w:color w:val="000000" w:themeColor="text1"/>
                <w:sz w:val="16"/>
                <w:szCs w:val="14"/>
              </w:rPr>
            </w:pPr>
            <w:r>
              <w:rPr>
                <w:rFonts w:cs="Arial"/>
              </w:rPr>
              <w:t>See Test Plan</w:t>
            </w:r>
          </w:p>
        </w:tc>
      </w:tr>
      <w:tr w:rsidR="007A24FC" w:rsidRPr="00B3499B" w14:paraId="2111CA7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4D37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0AA09" w14:textId="77777777" w:rsidR="00EB1D44" w:rsidRDefault="00EB1D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7EB2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4B60B" w14:textId="68C8B278" w:rsidR="007A24FC" w:rsidRPr="00B3499B" w:rsidRDefault="007A24FC" w:rsidP="009737DA">
            <w:pPr>
              <w:rPr>
                <w:rFonts w:cs="Arial"/>
                <w:color w:val="000000" w:themeColor="text1"/>
                <w:sz w:val="16"/>
                <w:szCs w:val="14"/>
              </w:rPr>
            </w:pPr>
            <w:r w:rsidRPr="00B3499B">
              <w:rPr>
                <w:rFonts w:cs="Arial"/>
                <w:color w:val="000000" w:themeColor="text1"/>
                <w:sz w:val="16"/>
                <w:szCs w:val="14"/>
              </w:rPr>
              <w:t xml:space="preserve">1 </w:t>
            </w:r>
            <w:r w:rsidR="003C4093">
              <w:rPr>
                <w:rFonts w:cs="Arial"/>
                <w:color w:val="000000" w:themeColor="text1"/>
                <w:sz w:val="16"/>
                <w:szCs w:val="14"/>
              </w:rPr>
              <w:t>–</w:t>
            </w:r>
            <w:r w:rsidRPr="00B3499B">
              <w:rPr>
                <w:rFonts w:cs="Arial"/>
                <w:color w:val="000000" w:themeColor="text1"/>
                <w:sz w:val="16"/>
                <w:szCs w:val="14"/>
              </w:rPr>
              <w:t xml:space="preserve">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88A86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B13A2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20427E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91AD5F" w14:textId="17318C6C" w:rsidR="007A24FC" w:rsidRPr="00B3499B" w:rsidRDefault="00B111A7" w:rsidP="009737DA">
            <w:pPr>
              <w:rPr>
                <w:rFonts w:cs="Arial"/>
                <w:bCs/>
                <w:color w:val="808080" w:themeColor="background1" w:themeShade="80"/>
                <w:sz w:val="16"/>
                <w:szCs w:val="14"/>
              </w:rPr>
            </w:pPr>
            <w:hyperlink r:id="rId1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B4E36F" w14:textId="486C46C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615E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7C681E" w14:textId="77777777" w:rsidR="0047267C" w:rsidRDefault="0047267C" w:rsidP="001C5864">
      <w:pPr>
        <w:rPr>
          <w:rFonts w:cs="Arial"/>
        </w:rPr>
      </w:pPr>
    </w:p>
    <w:p w14:paraId="23B32982" w14:textId="77777777" w:rsidR="008C50D1" w:rsidRPr="005F3A49" w:rsidRDefault="008C50D1" w:rsidP="00702F62">
      <w:pPr>
        <w:pStyle w:val="Heading4"/>
        <w:keepNext w:val="0"/>
        <w:tabs>
          <w:tab w:val="clear" w:pos="900"/>
          <w:tab w:val="left" w:pos="709"/>
        </w:tabs>
        <w:spacing w:before="240"/>
      </w:pPr>
      <w:bookmarkStart w:id="414" w:name="_Toc103766633"/>
      <w:r w:rsidRPr="005F3A49">
        <w:rPr>
          <w:lang w:val="en-GB"/>
        </w:rPr>
        <w:t xml:space="preserve">Technology Function </w:t>
      </w:r>
      <w:r>
        <w:rPr>
          <w:noProof/>
        </w:rPr>
        <w:drawing>
          <wp:inline distT="0" distB="0" distL="0" distR="0" wp14:anchorId="52D48F14" wp14:editId="3F81C3F0">
            <wp:extent cx="203200" cy="203200"/>
            <wp:effectExtent l="0" t="0" r="0" b="0"/>
            <wp:docPr id="15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Manage Video Buffering_Packets and Send to Ethernet</w:t>
      </w:r>
      <w:bookmarkEnd w:id="414"/>
    </w:p>
    <w:p w14:paraId="2B4C1534" w14:textId="77777777" w:rsidR="005F4E20" w:rsidRDefault="005F4E20" w:rsidP="00720A45">
      <w:pPr>
        <w:rPr>
          <w:highlight w:val="green"/>
        </w:rPr>
      </w:pPr>
    </w:p>
    <w:p w14:paraId="20D62F7A" w14:textId="77777777" w:rsidR="009C3237" w:rsidRDefault="009C3237" w:rsidP="009C3237">
      <w:pPr>
        <w:pStyle w:val="BodyText"/>
      </w:pPr>
      <w:r w:rsidRPr="00F33853">
        <w:t>Manage Video Buffering_Packets and Send to Ethernet</w:t>
      </w:r>
    </w:p>
    <w:p w14:paraId="53E82F0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D60822D" w14:textId="77777777" w:rsidR="000702C6" w:rsidRPr="000702C6" w:rsidRDefault="000702C6" w:rsidP="00720A45">
      <w:pPr>
        <w:rPr>
          <w:b/>
          <w:bCs/>
          <w:color w:val="FF0000"/>
        </w:rPr>
      </w:pPr>
    </w:p>
    <w:p w14:paraId="4A6EA408" w14:textId="77777777" w:rsidR="00072314" w:rsidRDefault="00072314" w:rsidP="00072314">
      <w:pPr>
        <w:pStyle w:val="Heading6"/>
        <w:keepNext w:val="0"/>
        <w:tabs>
          <w:tab w:val="clear" w:pos="900"/>
          <w:tab w:val="left" w:pos="709"/>
        </w:tabs>
        <w:spacing w:before="240"/>
        <w:rPr>
          <w:lang w:val="en-GB"/>
        </w:rPr>
      </w:pPr>
      <w:r>
        <w:rPr>
          <w:lang w:val="en-GB"/>
        </w:rPr>
        <w:t>Inputs</w:t>
      </w:r>
    </w:p>
    <w:p w14:paraId="11979CC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06637E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7BD9A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658FC95" w14:textId="77777777" w:rsidR="00072314" w:rsidRDefault="00072314" w:rsidP="00072314">
      <w:pPr>
        <w:pStyle w:val="Heading6"/>
        <w:keepNext w:val="0"/>
        <w:tabs>
          <w:tab w:val="clear" w:pos="900"/>
          <w:tab w:val="left" w:pos="709"/>
        </w:tabs>
        <w:spacing w:before="240"/>
      </w:pPr>
      <w:r>
        <w:t>Parameters</w:t>
      </w:r>
    </w:p>
    <w:p w14:paraId="7EDEDB8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698F6D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541F7C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Manage Video Buffering_Packets and Send to Ethernet</w:t>
      </w:r>
    </w:p>
    <w:p w14:paraId="7ECAB80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202A36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A43B5E7"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2A6590E" w14:textId="77777777" w:rsidR="008C50D1" w:rsidRPr="005F3A49" w:rsidRDefault="008C50D1" w:rsidP="00702F62">
      <w:pPr>
        <w:pStyle w:val="Heading4"/>
        <w:keepNext w:val="0"/>
        <w:tabs>
          <w:tab w:val="clear" w:pos="900"/>
          <w:tab w:val="left" w:pos="709"/>
        </w:tabs>
        <w:spacing w:before="240"/>
      </w:pPr>
      <w:bookmarkStart w:id="415" w:name="_Toc103766634"/>
      <w:r w:rsidRPr="005F3A49">
        <w:rPr>
          <w:lang w:val="en-GB"/>
        </w:rPr>
        <w:t xml:space="preserve">Technology Function </w:t>
      </w:r>
      <w:r>
        <w:rPr>
          <w:noProof/>
        </w:rPr>
        <w:drawing>
          <wp:inline distT="0" distB="0" distL="0" distR="0" wp14:anchorId="7046A793" wp14:editId="6197A6FD">
            <wp:extent cx="203200" cy="203200"/>
            <wp:effectExtent l="0" t="0" r="0" b="0"/>
            <wp:docPr id="159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Stitch 4 x 360 Cameras into Single Video Stream</w:t>
      </w:r>
      <w:bookmarkEnd w:id="415"/>
    </w:p>
    <w:p w14:paraId="12B32490" w14:textId="77777777" w:rsidR="005F4E20" w:rsidRDefault="005F4E20" w:rsidP="00720A45">
      <w:pPr>
        <w:rPr>
          <w:highlight w:val="green"/>
        </w:rPr>
      </w:pPr>
    </w:p>
    <w:p w14:paraId="7D8E5DCF" w14:textId="77777777" w:rsidR="009C3237" w:rsidRDefault="009C3237" w:rsidP="009C3237">
      <w:pPr>
        <w:pStyle w:val="BodyText"/>
      </w:pPr>
      <w:r w:rsidRPr="00F33853">
        <w:t>Stitch 4 x 360 Cameras into Single Video Stream</w:t>
      </w:r>
    </w:p>
    <w:p w14:paraId="59B1C29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381EB9A" w14:textId="77777777" w:rsidR="000702C6" w:rsidRPr="000702C6" w:rsidRDefault="000702C6" w:rsidP="00720A45">
      <w:pPr>
        <w:rPr>
          <w:b/>
          <w:bCs/>
          <w:color w:val="FF0000"/>
        </w:rPr>
      </w:pPr>
    </w:p>
    <w:p w14:paraId="7A382BE3" w14:textId="77777777" w:rsidR="00072314" w:rsidRDefault="00072314" w:rsidP="00072314">
      <w:pPr>
        <w:pStyle w:val="Heading6"/>
        <w:keepNext w:val="0"/>
        <w:tabs>
          <w:tab w:val="clear" w:pos="900"/>
          <w:tab w:val="left" w:pos="709"/>
        </w:tabs>
        <w:spacing w:before="240"/>
        <w:rPr>
          <w:lang w:val="en-GB"/>
        </w:rPr>
      </w:pPr>
      <w:r>
        <w:rPr>
          <w:lang w:val="en-GB"/>
        </w:rPr>
        <w:t>Inputs</w:t>
      </w:r>
    </w:p>
    <w:p w14:paraId="57F8A57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8F0A5C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3141A62"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p w14:paraId="7544F4D8" w14:textId="77777777" w:rsidR="00072314" w:rsidRDefault="00072314" w:rsidP="00072314">
      <w:pPr>
        <w:pStyle w:val="Heading6"/>
        <w:keepNext w:val="0"/>
        <w:tabs>
          <w:tab w:val="clear" w:pos="900"/>
          <w:tab w:val="left" w:pos="709"/>
        </w:tabs>
        <w:spacing w:before="240"/>
      </w:pPr>
      <w:r>
        <w:t>Parameters</w:t>
      </w:r>
    </w:p>
    <w:p w14:paraId="7171FB1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CBAFF5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CE39AC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Stitch 4 x 360 Cameras into Single Video Stream</w:t>
      </w:r>
    </w:p>
    <w:p w14:paraId="72B5B82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065C34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B02177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3A4A4C47" w14:textId="4D087C27" w:rsidR="008C50D1" w:rsidRPr="005F3A49" w:rsidRDefault="008C50D1" w:rsidP="00702F62">
      <w:pPr>
        <w:pStyle w:val="Heading4"/>
        <w:keepNext w:val="0"/>
        <w:tabs>
          <w:tab w:val="clear" w:pos="900"/>
          <w:tab w:val="left" w:pos="709"/>
        </w:tabs>
        <w:spacing w:before="240"/>
      </w:pPr>
      <w:bookmarkStart w:id="416" w:name="_Toc103766635"/>
      <w:r w:rsidRPr="005F3A49">
        <w:rPr>
          <w:lang w:val="en-GB"/>
        </w:rPr>
        <w:t xml:space="preserve">Technology Function </w:t>
      </w:r>
      <w:r>
        <w:rPr>
          <w:noProof/>
        </w:rPr>
        <w:drawing>
          <wp:inline distT="0" distB="0" distL="0" distR="0" wp14:anchorId="11EE2A07" wp14:editId="78CF1A84">
            <wp:extent cx="203200" cy="203200"/>
            <wp:effectExtent l="0" t="0" r="0" b="0"/>
            <wp:docPr id="15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Distortion Correction </w:t>
      </w:r>
      <w:r w:rsidR="003C4093">
        <w:rPr>
          <w:lang w:val="en-GB"/>
        </w:rPr>
        <w:t>–</w:t>
      </w:r>
      <w:r w:rsidRPr="005F3A49">
        <w:rPr>
          <w:lang w:val="en-GB"/>
        </w:rPr>
        <w:t xml:space="preserve"> Dewarping for Digital Camera</w:t>
      </w:r>
      <w:bookmarkEnd w:id="416"/>
    </w:p>
    <w:p w14:paraId="4F5D0DCB" w14:textId="77777777" w:rsidR="005F4E20" w:rsidRDefault="005F4E20" w:rsidP="00720A45">
      <w:pPr>
        <w:rPr>
          <w:highlight w:val="green"/>
        </w:rPr>
      </w:pPr>
    </w:p>
    <w:p w14:paraId="3FE701F5" w14:textId="7B1FDCE5" w:rsidR="009C3237" w:rsidRDefault="009C3237" w:rsidP="009C3237">
      <w:pPr>
        <w:pStyle w:val="BodyText"/>
      </w:pPr>
      <w:r w:rsidRPr="00F33853">
        <w:t xml:space="preserve">Distortion Correction </w:t>
      </w:r>
      <w:r w:rsidR="003C4093">
        <w:t>–</w:t>
      </w:r>
      <w:r w:rsidRPr="00F33853">
        <w:t xml:space="preserve"> Dewarping for Digital Camera</w:t>
      </w:r>
    </w:p>
    <w:p w14:paraId="1C42EC5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E71CBBA" w14:textId="77777777" w:rsidR="000702C6" w:rsidRPr="000702C6" w:rsidRDefault="000702C6" w:rsidP="00720A45">
      <w:pPr>
        <w:rPr>
          <w:b/>
          <w:bCs/>
          <w:color w:val="FF0000"/>
        </w:rPr>
      </w:pPr>
    </w:p>
    <w:p w14:paraId="7EA17DA7" w14:textId="77777777" w:rsidR="00072314" w:rsidRDefault="00072314" w:rsidP="00072314">
      <w:pPr>
        <w:pStyle w:val="Heading6"/>
        <w:keepNext w:val="0"/>
        <w:tabs>
          <w:tab w:val="clear" w:pos="900"/>
          <w:tab w:val="left" w:pos="709"/>
        </w:tabs>
        <w:spacing w:before="240"/>
        <w:rPr>
          <w:lang w:val="en-GB"/>
        </w:rPr>
      </w:pPr>
      <w:r>
        <w:rPr>
          <w:lang w:val="en-GB"/>
        </w:rPr>
        <w:t>Inputs</w:t>
      </w:r>
    </w:p>
    <w:p w14:paraId="145E5CC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31990A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6CF8BD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334BF40" w14:textId="77777777" w:rsidR="00072314" w:rsidRDefault="00072314" w:rsidP="00072314">
      <w:pPr>
        <w:pStyle w:val="Heading6"/>
        <w:keepNext w:val="0"/>
        <w:tabs>
          <w:tab w:val="clear" w:pos="900"/>
          <w:tab w:val="left" w:pos="709"/>
        </w:tabs>
        <w:spacing w:before="240"/>
      </w:pPr>
      <w:r>
        <w:t>Parameters</w:t>
      </w:r>
    </w:p>
    <w:p w14:paraId="7999ECA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118C19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DC7D908" w14:textId="555DAD79"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Distortion Correction </w:t>
      </w:r>
      <w:r w:rsidR="003C4093">
        <w:rPr>
          <w:rFonts w:cs="Arial"/>
        </w:rPr>
        <w:t>–</w:t>
      </w:r>
      <w:r>
        <w:rPr>
          <w:rFonts w:cs="Arial"/>
        </w:rPr>
        <w:t xml:space="preserve"> Dewarping for Digital Camera</w:t>
      </w:r>
    </w:p>
    <w:p w14:paraId="06DDE89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A2FC24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53D72E3" w14:textId="77777777" w:rsidR="00D8599B" w:rsidRPr="00355330" w:rsidRDefault="00D8599B" w:rsidP="00D8599B">
      <w:pPr>
        <w:rPr>
          <w:rFonts w:cs="Arial"/>
        </w:rPr>
      </w:pPr>
      <w:r>
        <w:rPr>
          <w:rFonts w:cs="Arial"/>
          <w:color w:val="FF0000"/>
        </w:rPr>
        <w:t>No Requirements with Status “Approved” or “Ready for Review” satisfied by this function.</w:t>
      </w:r>
    </w:p>
    <w:p w14:paraId="016D5EC9" w14:textId="53C5E752" w:rsidR="008C50D1" w:rsidRPr="005F3A49" w:rsidRDefault="008C50D1" w:rsidP="00702F62">
      <w:pPr>
        <w:pStyle w:val="Heading4"/>
        <w:keepNext w:val="0"/>
        <w:tabs>
          <w:tab w:val="clear" w:pos="900"/>
          <w:tab w:val="left" w:pos="709"/>
        </w:tabs>
        <w:spacing w:before="240"/>
      </w:pPr>
      <w:bookmarkStart w:id="417" w:name="_Toc103766636"/>
      <w:r w:rsidRPr="005F3A49">
        <w:rPr>
          <w:lang w:val="en-GB"/>
        </w:rPr>
        <w:t xml:space="preserve">Technology Function </w:t>
      </w:r>
      <w:r>
        <w:rPr>
          <w:noProof/>
        </w:rPr>
        <w:drawing>
          <wp:inline distT="0" distB="0" distL="0" distR="0" wp14:anchorId="3C394133" wp14:editId="7B87161E">
            <wp:extent cx="203200" cy="203200"/>
            <wp:effectExtent l="0" t="0" r="0" b="0"/>
            <wp:docPr id="159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Video Stream Function </w:t>
      </w:r>
      <w:r w:rsidR="003C4093">
        <w:rPr>
          <w:lang w:val="en-GB"/>
        </w:rPr>
        <w:t>–</w:t>
      </w:r>
      <w:r w:rsidRPr="005F3A49">
        <w:rPr>
          <w:lang w:val="en-GB"/>
        </w:rPr>
        <w:t xml:space="preserve"> Overall</w:t>
      </w:r>
      <w:bookmarkEnd w:id="417"/>
    </w:p>
    <w:p w14:paraId="5BDA0335" w14:textId="77777777" w:rsidR="005F4E20" w:rsidRDefault="005F4E20" w:rsidP="00720A45">
      <w:pPr>
        <w:rPr>
          <w:highlight w:val="green"/>
        </w:rPr>
      </w:pPr>
    </w:p>
    <w:p w14:paraId="55B9FF51" w14:textId="77777777" w:rsidR="009C3237" w:rsidRDefault="009C3237" w:rsidP="009C3237">
      <w:pPr>
        <w:pStyle w:val="BodyText"/>
      </w:pPr>
      <w:r w:rsidRPr="00F33853">
        <w:t>To capture all Video stream functionality inputs/outputs</w:t>
      </w:r>
    </w:p>
    <w:p w14:paraId="5B849D6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997E74B" w14:textId="77777777" w:rsidR="000702C6" w:rsidRPr="000702C6" w:rsidRDefault="000702C6" w:rsidP="00720A45">
      <w:pPr>
        <w:rPr>
          <w:b/>
          <w:bCs/>
          <w:color w:val="FF0000"/>
        </w:rPr>
      </w:pPr>
    </w:p>
    <w:p w14:paraId="2390DE6C" w14:textId="77777777" w:rsidR="00072314" w:rsidRDefault="00072314" w:rsidP="00072314">
      <w:pPr>
        <w:pStyle w:val="Heading6"/>
        <w:keepNext w:val="0"/>
        <w:tabs>
          <w:tab w:val="clear" w:pos="900"/>
          <w:tab w:val="left" w:pos="709"/>
        </w:tabs>
        <w:spacing w:before="240"/>
        <w:rPr>
          <w:lang w:val="en-GB"/>
        </w:rPr>
      </w:pPr>
      <w:r>
        <w:rPr>
          <w:lang w:val="en-GB"/>
        </w:rPr>
        <w:t>Inputs</w:t>
      </w:r>
    </w:p>
    <w:p w14:paraId="07B1953A"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FE0558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68A3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7414CBD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D6905" w14:textId="77777777" w:rsidR="000702C6" w:rsidRPr="00B3499B" w:rsidRDefault="000702C6" w:rsidP="00767670">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2A3F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9B2B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B05B4"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6ACB2"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C8C0E7F"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01F279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DCEFA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E330A4" w14:textId="77777777" w:rsidR="000702C6" w:rsidRPr="00AE55BD" w:rsidRDefault="000702C6" w:rsidP="00767670">
            <w:pPr>
              <w:rPr>
                <w:rFonts w:cs="Arial"/>
                <w:color w:val="000000" w:themeColor="text1"/>
                <w:sz w:val="16"/>
                <w:szCs w:val="14"/>
              </w:rPr>
            </w:pPr>
            <w:r>
              <w:rPr>
                <w:noProof/>
              </w:rPr>
              <w:drawing>
                <wp:inline distT="0" distB="0" distL="0" distR="0" wp14:anchorId="08687FE0" wp14:editId="2BFE7B55">
                  <wp:extent cx="203200" cy="203200"/>
                  <wp:effectExtent l="0" t="0" r="0" b="0"/>
                  <wp:docPr id="159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LSG_ISC_SubscriptionServices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DBBE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AF3D5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D17FC3" w14:textId="77777777" w:rsidR="00EB1D44" w:rsidRDefault="00EB1D44"/>
        </w:tc>
      </w:tr>
      <w:tr w:rsidR="000702C6" w:rsidRPr="00B3499B" w14:paraId="3333882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3EBE3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136532" w14:textId="77777777" w:rsidR="000702C6" w:rsidRPr="00AE55BD" w:rsidRDefault="000702C6" w:rsidP="00767670">
            <w:pPr>
              <w:rPr>
                <w:rFonts w:cs="Arial"/>
                <w:color w:val="000000" w:themeColor="text1"/>
                <w:sz w:val="16"/>
                <w:szCs w:val="14"/>
              </w:rPr>
            </w:pPr>
            <w:r>
              <w:rPr>
                <w:noProof/>
              </w:rPr>
              <w:drawing>
                <wp:inline distT="0" distB="0" distL="0" distR="0" wp14:anchorId="5CCE463E" wp14:editId="7069949C">
                  <wp:extent cx="203200" cy="203200"/>
                  <wp:effectExtent l="0" t="0" r="0" b="0"/>
                  <wp:docPr id="160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LSG_ISC_SystemMode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1E11B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99AE0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B656FB" w14:textId="77777777" w:rsidR="00EB1D44" w:rsidRDefault="00EB1D44"/>
        </w:tc>
      </w:tr>
      <w:tr w:rsidR="000702C6" w:rsidRPr="00B3499B" w14:paraId="0584F96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FAA65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CB5813" w14:textId="77777777" w:rsidR="000702C6" w:rsidRPr="00AE55BD" w:rsidRDefault="000702C6" w:rsidP="00767670">
            <w:pPr>
              <w:rPr>
                <w:rFonts w:cs="Arial"/>
                <w:color w:val="000000" w:themeColor="text1"/>
                <w:sz w:val="16"/>
                <w:szCs w:val="14"/>
              </w:rPr>
            </w:pPr>
            <w:r>
              <w:rPr>
                <w:noProof/>
              </w:rPr>
              <w:drawing>
                <wp:inline distT="0" distB="0" distL="0" distR="0" wp14:anchorId="1D770794" wp14:editId="7A6A899C">
                  <wp:extent cx="203200" cy="203200"/>
                  <wp:effectExtent l="0" t="0" r="0" b="0"/>
                  <wp:docPr id="160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FECB42"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8949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F86699" w14:textId="77777777" w:rsidR="00EB1D44" w:rsidRDefault="00EB1D44"/>
        </w:tc>
      </w:tr>
      <w:tr w:rsidR="000702C6" w:rsidRPr="00B3499B" w14:paraId="5B37E9E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023D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4B6630" w14:textId="77777777" w:rsidR="000702C6" w:rsidRPr="00AE55BD" w:rsidRDefault="000702C6" w:rsidP="00767670">
            <w:pPr>
              <w:rPr>
                <w:rFonts w:cs="Arial"/>
                <w:color w:val="000000" w:themeColor="text1"/>
                <w:sz w:val="16"/>
                <w:szCs w:val="14"/>
              </w:rPr>
            </w:pPr>
            <w:r>
              <w:rPr>
                <w:noProof/>
              </w:rPr>
              <w:drawing>
                <wp:inline distT="0" distB="0" distL="0" distR="0" wp14:anchorId="642E257F" wp14:editId="596174D8">
                  <wp:extent cx="203200" cy="203200"/>
                  <wp:effectExtent l="0" t="0" r="0" b="0"/>
                  <wp:docPr id="16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LSG_ISC_QualitySettings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C280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B8D0F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364D15" w14:textId="77777777" w:rsidR="00EB1D44" w:rsidRDefault="00EB1D44"/>
        </w:tc>
      </w:tr>
      <w:tr w:rsidR="000702C6" w:rsidRPr="00B3499B" w14:paraId="5B5701C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163E5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62FC4D" w14:textId="77777777" w:rsidR="000702C6" w:rsidRPr="00AE55BD" w:rsidRDefault="000702C6" w:rsidP="00767670">
            <w:pPr>
              <w:rPr>
                <w:rFonts w:cs="Arial"/>
                <w:color w:val="000000" w:themeColor="text1"/>
                <w:sz w:val="16"/>
                <w:szCs w:val="14"/>
              </w:rPr>
            </w:pPr>
            <w:r>
              <w:rPr>
                <w:noProof/>
              </w:rPr>
              <w:drawing>
                <wp:inline distT="0" distB="0" distL="0" distR="0" wp14:anchorId="0ACC580A" wp14:editId="5C5A3BBE">
                  <wp:extent cx="203200" cy="203200"/>
                  <wp:effectExtent l="0" t="0" r="0" b="0"/>
                  <wp:docPr id="160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760E9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1B3B3C"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BC27FD" w14:textId="77777777" w:rsidR="00EB1D44" w:rsidRDefault="00EB1D44"/>
        </w:tc>
      </w:tr>
      <w:tr w:rsidR="000702C6" w:rsidRPr="00B3499B" w14:paraId="61A3003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EC2C9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76D1DB" w14:textId="77777777" w:rsidR="000702C6" w:rsidRPr="00AE55BD" w:rsidRDefault="000702C6" w:rsidP="00767670">
            <w:pPr>
              <w:rPr>
                <w:rFonts w:cs="Arial"/>
                <w:color w:val="000000" w:themeColor="text1"/>
                <w:sz w:val="16"/>
                <w:szCs w:val="14"/>
              </w:rPr>
            </w:pPr>
            <w:r>
              <w:rPr>
                <w:noProof/>
              </w:rPr>
              <w:drawing>
                <wp:inline distT="0" distB="0" distL="0" distR="0" wp14:anchorId="0CB2C623" wp14:editId="4167E596">
                  <wp:extent cx="203200" cy="203200"/>
                  <wp:effectExtent l="0" t="0" r="0" b="0"/>
                  <wp:docPr id="160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LSG_ISC_PublishStreamStatusReq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5D78D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F2292B"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225EFE" w14:textId="77777777" w:rsidR="00EB1D44" w:rsidRDefault="00EB1D44"/>
        </w:tc>
      </w:tr>
      <w:tr w:rsidR="000702C6" w:rsidRPr="00B3499B" w14:paraId="3FB90A5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C95A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14EBD3" w14:textId="77777777" w:rsidR="000702C6" w:rsidRPr="00AE55BD" w:rsidRDefault="000702C6" w:rsidP="00767670">
            <w:pPr>
              <w:rPr>
                <w:rFonts w:cs="Arial"/>
                <w:color w:val="000000" w:themeColor="text1"/>
                <w:sz w:val="16"/>
                <w:szCs w:val="14"/>
              </w:rPr>
            </w:pPr>
            <w:r>
              <w:rPr>
                <w:noProof/>
              </w:rPr>
              <w:drawing>
                <wp:inline distT="0" distB="0" distL="0" distR="0" wp14:anchorId="49DF8029" wp14:editId="1E44887A">
                  <wp:extent cx="203200" cy="203200"/>
                  <wp:effectExtent l="0" t="0" r="0" b="0"/>
                  <wp:docPr id="161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LSG_ISC_StopStreamReq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7C92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DDC726"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2DC3AF" w14:textId="77777777" w:rsidR="00EB1D44" w:rsidRDefault="00EB1D44"/>
        </w:tc>
      </w:tr>
      <w:tr w:rsidR="000702C6" w:rsidRPr="00B3499B" w14:paraId="34F1CE6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CE3F1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71186" w14:textId="77777777" w:rsidR="000702C6" w:rsidRPr="00AE55BD" w:rsidRDefault="000702C6" w:rsidP="00767670">
            <w:pPr>
              <w:rPr>
                <w:rFonts w:cs="Arial"/>
                <w:color w:val="000000" w:themeColor="text1"/>
                <w:sz w:val="16"/>
                <w:szCs w:val="14"/>
              </w:rPr>
            </w:pPr>
            <w:r>
              <w:rPr>
                <w:noProof/>
              </w:rPr>
              <w:drawing>
                <wp:inline distT="0" distB="0" distL="0" distR="0" wp14:anchorId="46347328" wp14:editId="6532A044">
                  <wp:extent cx="203200" cy="203200"/>
                  <wp:effectExtent l="0" t="0" r="0" b="0"/>
                  <wp:docPr id="161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LSG_ISC_Relay Switch</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48160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82B86F"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EA2748" w14:textId="77777777" w:rsidR="00EB1D44" w:rsidRDefault="00EB1D44"/>
        </w:tc>
      </w:tr>
      <w:tr w:rsidR="000702C6" w:rsidRPr="00B3499B" w14:paraId="36602AE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87DF58" w14:textId="4787E2D1" w:rsidR="000702C6" w:rsidRPr="00B3499B" w:rsidRDefault="00B111A7" w:rsidP="00767670">
            <w:pPr>
              <w:rPr>
                <w:rFonts w:cs="Arial"/>
                <w:bCs/>
                <w:color w:val="808080" w:themeColor="background1" w:themeShade="80"/>
                <w:sz w:val="16"/>
                <w:szCs w:val="14"/>
              </w:rPr>
            </w:pPr>
            <w:hyperlink r:id="rId16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9006F6" w14:textId="4CAA652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67FCF5"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25BC3D4" w14:textId="6754E8B1" w:rsidR="000702C6" w:rsidRPr="004A50B8" w:rsidRDefault="000702C6" w:rsidP="000702C6">
      <w:pPr>
        <w:pStyle w:val="Caption"/>
      </w:pPr>
      <w:bookmarkStart w:id="418" w:name="_Toc103766799"/>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13</w:t>
      </w:r>
      <w:r>
        <w:rPr>
          <w:noProof/>
        </w:rPr>
        <w:fldChar w:fldCharType="end"/>
      </w:r>
      <w:r w:rsidRPr="00702453">
        <w:t xml:space="preserve">: </w:t>
      </w:r>
      <w:r>
        <w:t>Input Signal mappings of Function</w:t>
      </w:r>
      <w:bookmarkEnd w:id="418"/>
      <w:r>
        <w:t xml:space="preserve"> </w:t>
      </w:r>
    </w:p>
    <w:p w14:paraId="35746DE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A971F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76E6B6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84EC6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10BA80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A7661"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C30A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3EA4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ED38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658496" w14:textId="77777777" w:rsidR="000702C6" w:rsidRDefault="000702C6" w:rsidP="00767670">
            <w:pPr>
              <w:rPr>
                <w:rFonts w:cs="Arial"/>
                <w:b/>
                <w:bCs/>
                <w:color w:val="000000"/>
              </w:rPr>
            </w:pPr>
            <w:r>
              <w:rPr>
                <w:rFonts w:cs="Arial"/>
                <w:b/>
                <w:bCs/>
                <w:color w:val="000000"/>
              </w:rPr>
              <w:t>Connection</w:t>
            </w:r>
          </w:p>
          <w:p w14:paraId="4C9C3E37"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F5026C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39415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8DC1E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23B4FA1" wp14:editId="186AC828">
                  <wp:extent cx="203200" cy="203200"/>
                  <wp:effectExtent l="0" t="0" r="0" b="0"/>
                  <wp:docPr id="161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LSG_ISC_ListofPossibleViews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53FC4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020F5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12D3B3" w14:textId="77777777" w:rsidR="00EB1D44" w:rsidRDefault="00EB1D44"/>
        </w:tc>
      </w:tr>
      <w:tr w:rsidR="000702C6" w:rsidRPr="00B3499B" w14:paraId="7A59BBF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EBCB2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DE4A0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38D52E3" wp14:editId="6FB1BCAF">
                  <wp:extent cx="203200" cy="203200"/>
                  <wp:effectExtent l="0" t="0" r="0" b="0"/>
                  <wp:docPr id="161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LSG_ISC_CamerasViewsStatus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C9B4D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2CA4C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BB4BDA" w14:textId="77777777" w:rsidR="00EB1D44" w:rsidRDefault="00EB1D44"/>
        </w:tc>
      </w:tr>
      <w:tr w:rsidR="000702C6" w:rsidRPr="00B3499B" w14:paraId="330EFB0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8BEC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0C70E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0A066D6" wp14:editId="7495CA86">
                  <wp:extent cx="203200" cy="203200"/>
                  <wp:effectExtent l="0" t="0" r="0" b="0"/>
                  <wp:docPr id="161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LSG_ISC_VideoStreamRequestStatus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54019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CEF0FB"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FF73ED" w14:textId="77777777" w:rsidR="00EB1D44" w:rsidRDefault="00EB1D44"/>
        </w:tc>
      </w:tr>
      <w:tr w:rsidR="000702C6" w:rsidRPr="00B3499B" w14:paraId="24B10D5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C2052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4C846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1876C05" wp14:editId="3347C0AD">
                  <wp:extent cx="203200" cy="203200"/>
                  <wp:effectExtent l="0" t="0" r="0" b="0"/>
                  <wp:docPr id="162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LSG_ISC_EncodedVideoStream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8152F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57BF5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554E7E" w14:textId="77777777" w:rsidR="00EB1D44" w:rsidRDefault="00EB1D44"/>
        </w:tc>
      </w:tr>
      <w:tr w:rsidR="000702C6" w:rsidRPr="00B3499B" w14:paraId="7A5F87C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59AD1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51B66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2B783EA" wp14:editId="354C8465">
                  <wp:extent cx="203200" cy="203200"/>
                  <wp:effectExtent l="0" t="0" r="0" b="0"/>
                  <wp:docPr id="162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LSG_ISC_TerminateVideoStream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CE601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49E6D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29A9B0" w14:textId="77777777" w:rsidR="00EB1D44" w:rsidRDefault="00EB1D44"/>
        </w:tc>
      </w:tr>
      <w:tr w:rsidR="000702C6" w:rsidRPr="00B3499B" w14:paraId="4E4CA1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E891A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2925C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37FEF1B" wp14:editId="6E04C588">
                  <wp:extent cx="203200" cy="203200"/>
                  <wp:effectExtent l="0" t="0" r="0" b="0"/>
                  <wp:docPr id="162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LSG_ISC_SubscriptionServices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A7F1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0B23C5"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682B2A" w14:textId="77777777" w:rsidR="00EB1D44" w:rsidRDefault="00EB1D44"/>
        </w:tc>
      </w:tr>
      <w:tr w:rsidR="000702C6" w:rsidRPr="00B3499B" w14:paraId="57A687E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E1803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1B3C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81AF3BB" wp14:editId="4D053A8E">
                  <wp:extent cx="203200" cy="203200"/>
                  <wp:effectExtent l="0" t="0" r="0" b="0"/>
                  <wp:docPr id="162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LSG_ISC_PublishStreamStatus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5B7AE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86583D"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F40D14" w14:textId="77777777" w:rsidR="00EB1D44" w:rsidRDefault="00EB1D44"/>
        </w:tc>
      </w:tr>
      <w:tr w:rsidR="000702C6" w:rsidRPr="00B3499B" w14:paraId="0788099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B8F912" w14:textId="02D04B2A" w:rsidR="000702C6" w:rsidRPr="00B3499B" w:rsidRDefault="00B111A7" w:rsidP="00767670">
            <w:pPr>
              <w:rPr>
                <w:rFonts w:cs="Arial"/>
                <w:bCs/>
                <w:color w:val="808080" w:themeColor="background1" w:themeShade="80"/>
                <w:sz w:val="16"/>
                <w:szCs w:val="14"/>
              </w:rPr>
            </w:pPr>
            <w:hyperlink r:id="rId16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37F1F2" w14:textId="3C46FF9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9928E"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8E380BA" w14:textId="02BDDED5" w:rsidR="000702C6" w:rsidRPr="00C000B2" w:rsidRDefault="000702C6" w:rsidP="000702C6">
      <w:pPr>
        <w:jc w:val="center"/>
        <w:rPr>
          <w:b/>
          <w:noProof/>
        </w:rPr>
      </w:pPr>
      <w:bookmarkStart w:id="419" w:name="_Toc10376680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14</w:t>
      </w:r>
      <w:r w:rsidRPr="00C000B2">
        <w:rPr>
          <w:b/>
          <w:noProof/>
        </w:rPr>
        <w:fldChar w:fldCharType="end"/>
      </w:r>
      <w:r w:rsidRPr="00C000B2">
        <w:rPr>
          <w:b/>
          <w:noProof/>
        </w:rPr>
        <w:t>: Output Signal mappings of Function</w:t>
      </w:r>
      <w:bookmarkEnd w:id="419"/>
      <w:r w:rsidRPr="00C000B2">
        <w:rPr>
          <w:b/>
          <w:noProof/>
        </w:rPr>
        <w:t xml:space="preserve"> </w:t>
      </w:r>
    </w:p>
    <w:p w14:paraId="1ACE27E1" w14:textId="77777777" w:rsidR="00072314" w:rsidRDefault="00072314" w:rsidP="00072314">
      <w:pPr>
        <w:pStyle w:val="Heading6"/>
        <w:keepNext w:val="0"/>
        <w:tabs>
          <w:tab w:val="clear" w:pos="900"/>
          <w:tab w:val="left" w:pos="709"/>
        </w:tabs>
        <w:spacing w:before="240"/>
      </w:pPr>
      <w:r>
        <w:t>Parameters</w:t>
      </w:r>
    </w:p>
    <w:p w14:paraId="71DCA11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81C5AE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D81348" w14:textId="698B667A"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Video Stream Function </w:t>
      </w:r>
      <w:r w:rsidR="003C4093">
        <w:rPr>
          <w:rFonts w:cs="Arial"/>
        </w:rPr>
        <w:t>–</w:t>
      </w:r>
      <w:r>
        <w:rPr>
          <w:rFonts w:cs="Arial"/>
        </w:rPr>
        <w:t xml:space="preserve"> Overall</w:t>
      </w:r>
    </w:p>
    <w:p w14:paraId="26686FF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9B790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A7D9F8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05F1162" w14:textId="77777777" w:rsidR="008C50D1" w:rsidRPr="005F3A49" w:rsidRDefault="008C50D1" w:rsidP="00702F62">
      <w:pPr>
        <w:pStyle w:val="Heading4"/>
        <w:keepNext w:val="0"/>
        <w:tabs>
          <w:tab w:val="clear" w:pos="900"/>
          <w:tab w:val="left" w:pos="709"/>
        </w:tabs>
        <w:spacing w:before="240"/>
      </w:pPr>
      <w:bookmarkStart w:id="420" w:name="_Toc103766637"/>
      <w:r w:rsidRPr="005F3A49">
        <w:rPr>
          <w:lang w:val="en-GB"/>
        </w:rPr>
        <w:t xml:space="preserve">Technology Function </w:t>
      </w:r>
      <w:r>
        <w:rPr>
          <w:noProof/>
        </w:rPr>
        <w:drawing>
          <wp:inline distT="0" distB="0" distL="0" distR="0" wp14:anchorId="5CA42975" wp14:editId="20D75F79">
            <wp:extent cx="203200" cy="203200"/>
            <wp:effectExtent l="0" t="0" r="0" b="0"/>
            <wp:docPr id="162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Manage Video Buffering_Packets and Send to Ethernet</w:t>
      </w:r>
      <w:bookmarkEnd w:id="420"/>
    </w:p>
    <w:p w14:paraId="7A2AADAC" w14:textId="77777777" w:rsidR="005F4E20" w:rsidRDefault="005F4E20" w:rsidP="00720A45">
      <w:pPr>
        <w:rPr>
          <w:highlight w:val="green"/>
        </w:rPr>
      </w:pPr>
    </w:p>
    <w:p w14:paraId="52558DDA" w14:textId="77777777" w:rsidR="009C3237" w:rsidRDefault="009C3237" w:rsidP="009C3237">
      <w:pPr>
        <w:pStyle w:val="BodyText"/>
      </w:pPr>
      <w:r w:rsidRPr="00F33853">
        <w:t>Video buffering must be managed.  The video will be streamed via the Ethernet connection to the ECG and Sync/Phoenix.</w:t>
      </w:r>
    </w:p>
    <w:p w14:paraId="372FD37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0D04BF4" w14:textId="77777777" w:rsidR="000702C6" w:rsidRPr="000702C6" w:rsidRDefault="000702C6" w:rsidP="00720A45">
      <w:pPr>
        <w:rPr>
          <w:b/>
          <w:bCs/>
          <w:color w:val="FF0000"/>
        </w:rPr>
      </w:pPr>
    </w:p>
    <w:p w14:paraId="11FEB3AC" w14:textId="77777777" w:rsidR="00072314" w:rsidRDefault="00072314" w:rsidP="00072314">
      <w:pPr>
        <w:pStyle w:val="Heading6"/>
        <w:keepNext w:val="0"/>
        <w:tabs>
          <w:tab w:val="clear" w:pos="900"/>
          <w:tab w:val="left" w:pos="709"/>
        </w:tabs>
        <w:spacing w:before="240"/>
        <w:rPr>
          <w:lang w:val="en-GB"/>
        </w:rPr>
      </w:pPr>
      <w:r>
        <w:rPr>
          <w:lang w:val="en-GB"/>
        </w:rPr>
        <w:t>Inputs</w:t>
      </w:r>
    </w:p>
    <w:p w14:paraId="733F93C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97A3EA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4AE9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2555850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2732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9250A"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EEA7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5BE6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67A31"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7B7A7E8B"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03F2CE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DDDC3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565FC2"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A4624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5B1E9B"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B1C77F" w14:textId="77777777" w:rsidR="00EB1D44" w:rsidRDefault="00EB1D44"/>
        </w:tc>
      </w:tr>
      <w:tr w:rsidR="000702C6" w:rsidRPr="00B3499B" w14:paraId="155459B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AA64A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E30546" w14:textId="77777777" w:rsidR="000702C6" w:rsidRPr="00AE55BD" w:rsidRDefault="000702C6" w:rsidP="00767670">
            <w:pPr>
              <w:rPr>
                <w:rFonts w:cs="Arial"/>
                <w:color w:val="000000" w:themeColor="text1"/>
                <w:sz w:val="16"/>
                <w:szCs w:val="14"/>
              </w:rPr>
            </w:pPr>
            <w:r>
              <w:rPr>
                <w:noProof/>
              </w:rPr>
              <w:drawing>
                <wp:inline distT="0" distB="0" distL="0" distR="0" wp14:anchorId="01766300" wp14:editId="35C0B9C3">
                  <wp:extent cx="203200" cy="203200"/>
                  <wp:effectExtent l="0" t="0" r="0" b="0"/>
                  <wp:docPr id="163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SNT_InternalCamera1Output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4E2AA5"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C6F4A7"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A4761F" w14:textId="77777777" w:rsidR="00EB1D44" w:rsidRDefault="00EB1D44"/>
        </w:tc>
      </w:tr>
      <w:tr w:rsidR="000702C6" w:rsidRPr="00B3499B" w14:paraId="2ED7E2E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325E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D33B35" w14:textId="77777777" w:rsidR="000702C6" w:rsidRPr="00AE55BD" w:rsidRDefault="000702C6" w:rsidP="00767670">
            <w:pPr>
              <w:rPr>
                <w:rFonts w:cs="Arial"/>
                <w:color w:val="000000" w:themeColor="text1"/>
                <w:sz w:val="16"/>
                <w:szCs w:val="14"/>
              </w:rPr>
            </w:pPr>
            <w:r>
              <w:rPr>
                <w:noProof/>
              </w:rPr>
              <w:drawing>
                <wp:inline distT="0" distB="0" distL="0" distR="0" wp14:anchorId="3DA3419C" wp14:editId="3B18E5D3">
                  <wp:extent cx="203200" cy="203200"/>
                  <wp:effectExtent l="0" t="0" r="0" b="0"/>
                  <wp:docPr id="163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SNT_InternalCamera2Output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9343F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A3EB64"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8A5B28" w14:textId="77777777" w:rsidR="00EB1D44" w:rsidRDefault="00EB1D44"/>
        </w:tc>
      </w:tr>
      <w:tr w:rsidR="000702C6" w:rsidRPr="00B3499B" w14:paraId="3A63C74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2780F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A8807" w14:textId="77777777" w:rsidR="000702C6" w:rsidRPr="00AE55BD" w:rsidRDefault="000702C6" w:rsidP="00767670">
            <w:pPr>
              <w:rPr>
                <w:rFonts w:cs="Arial"/>
                <w:color w:val="000000" w:themeColor="text1"/>
                <w:sz w:val="16"/>
                <w:szCs w:val="14"/>
              </w:rPr>
            </w:pPr>
            <w:r>
              <w:rPr>
                <w:noProof/>
              </w:rPr>
              <w:drawing>
                <wp:inline distT="0" distB="0" distL="0" distR="0" wp14:anchorId="4535958F" wp14:editId="33B77AD9">
                  <wp:extent cx="203200" cy="203200"/>
                  <wp:effectExtent l="0" t="0" r="0" b="0"/>
                  <wp:docPr id="163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SNT_ECGSendPortDAT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912C4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5CF21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C13D92" w14:textId="77777777" w:rsidR="00EB1D44" w:rsidRDefault="00EB1D44"/>
        </w:tc>
      </w:tr>
      <w:tr w:rsidR="000702C6" w:rsidRPr="00B3499B" w14:paraId="1D2F816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DFF1D1" w14:textId="355B70E5" w:rsidR="000702C6" w:rsidRPr="00B3499B" w:rsidRDefault="00B111A7" w:rsidP="00767670">
            <w:pPr>
              <w:rPr>
                <w:rFonts w:cs="Arial"/>
                <w:bCs/>
                <w:color w:val="808080" w:themeColor="background1" w:themeShade="80"/>
                <w:sz w:val="16"/>
                <w:szCs w:val="14"/>
              </w:rPr>
            </w:pPr>
            <w:hyperlink r:id="rId16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C934D" w14:textId="0DF32CB4"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BBC989"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4285521F" w14:textId="1B4F836A" w:rsidR="000702C6" w:rsidRPr="004A50B8" w:rsidRDefault="000702C6" w:rsidP="000702C6">
      <w:pPr>
        <w:pStyle w:val="Caption"/>
      </w:pPr>
      <w:bookmarkStart w:id="421" w:name="_Toc103766801"/>
      <w:r w:rsidRPr="00702453">
        <w:t xml:space="preserve">Table </w:t>
      </w:r>
      <w:r>
        <w:rPr>
          <w:noProof/>
        </w:rPr>
        <w:fldChar w:fldCharType="begin"/>
      </w:r>
      <w:r>
        <w:rPr>
          <w:noProof/>
        </w:rPr>
        <w:instrText xml:space="preserve"> STYLEREF 1 \s </w:instrText>
      </w:r>
      <w:r>
        <w:rPr>
          <w:noProof/>
        </w:rPr>
        <w:fldChar w:fldCharType="separate"/>
      </w:r>
      <w:r w:rsidR="00885201">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15</w:t>
      </w:r>
      <w:r>
        <w:rPr>
          <w:noProof/>
        </w:rPr>
        <w:fldChar w:fldCharType="end"/>
      </w:r>
      <w:r w:rsidRPr="00702453">
        <w:t xml:space="preserve">: </w:t>
      </w:r>
      <w:r>
        <w:t>Input Signal mappings of Function</w:t>
      </w:r>
      <w:bookmarkEnd w:id="421"/>
      <w:r>
        <w:t xml:space="preserve"> </w:t>
      </w:r>
    </w:p>
    <w:p w14:paraId="0FAC3E1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DD6AF2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142EB4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9565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4EA4D89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9C7A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E4ED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2F51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0E6D7"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4B97F" w14:textId="77777777" w:rsidR="000702C6" w:rsidRDefault="000702C6" w:rsidP="00767670">
            <w:pPr>
              <w:rPr>
                <w:rFonts w:cs="Arial"/>
                <w:b/>
                <w:bCs/>
                <w:color w:val="000000"/>
              </w:rPr>
            </w:pPr>
            <w:r>
              <w:rPr>
                <w:rFonts w:cs="Arial"/>
                <w:b/>
                <w:bCs/>
                <w:color w:val="000000"/>
              </w:rPr>
              <w:t>Connection</w:t>
            </w:r>
          </w:p>
          <w:p w14:paraId="4B0D0C7C"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687A4C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16407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B42218"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8CDF2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93B8C"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4E5108" w14:textId="77777777" w:rsidR="00EB1D44" w:rsidRDefault="00EB1D44"/>
        </w:tc>
      </w:tr>
      <w:tr w:rsidR="000702C6" w:rsidRPr="00B3499B" w14:paraId="1726F73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85BE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7A73F3"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BF129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39C2A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ECCAA6" w14:textId="77777777" w:rsidR="00EB1D44" w:rsidRDefault="00EB1D44"/>
        </w:tc>
      </w:tr>
      <w:tr w:rsidR="000702C6" w:rsidRPr="00B3499B" w14:paraId="0193A6A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E668D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521654"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2F787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2D7946"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9238A4" w14:textId="77777777" w:rsidR="00EB1D44" w:rsidRDefault="00EB1D44"/>
        </w:tc>
      </w:tr>
      <w:tr w:rsidR="000702C6" w:rsidRPr="00B3499B" w14:paraId="26C5FF8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6C00B3" w14:textId="0DD0F7C0" w:rsidR="000702C6" w:rsidRPr="00B3499B" w:rsidRDefault="00B111A7" w:rsidP="00767670">
            <w:pPr>
              <w:rPr>
                <w:rFonts w:cs="Arial"/>
                <w:bCs/>
                <w:color w:val="808080" w:themeColor="background1" w:themeShade="80"/>
                <w:sz w:val="16"/>
                <w:szCs w:val="14"/>
              </w:rPr>
            </w:pPr>
            <w:hyperlink r:id="rId16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638BD4" w14:textId="18C2C41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F7F6D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4E977B4" w14:textId="20EA5CAD" w:rsidR="000702C6" w:rsidRPr="00C000B2" w:rsidRDefault="000702C6" w:rsidP="000702C6">
      <w:pPr>
        <w:jc w:val="center"/>
        <w:rPr>
          <w:b/>
          <w:noProof/>
        </w:rPr>
      </w:pPr>
      <w:bookmarkStart w:id="422" w:name="_Toc10376680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6</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16</w:t>
      </w:r>
      <w:r w:rsidRPr="00C000B2">
        <w:rPr>
          <w:b/>
          <w:noProof/>
        </w:rPr>
        <w:fldChar w:fldCharType="end"/>
      </w:r>
      <w:r w:rsidRPr="00C000B2">
        <w:rPr>
          <w:b/>
          <w:noProof/>
        </w:rPr>
        <w:t>: Output Signal mappings of Function</w:t>
      </w:r>
      <w:bookmarkEnd w:id="422"/>
      <w:r w:rsidRPr="00C000B2">
        <w:rPr>
          <w:b/>
          <w:noProof/>
        </w:rPr>
        <w:t xml:space="preserve"> </w:t>
      </w:r>
    </w:p>
    <w:p w14:paraId="5BA1DFB3" w14:textId="77777777" w:rsidR="00072314" w:rsidRDefault="00072314" w:rsidP="00072314">
      <w:pPr>
        <w:pStyle w:val="Heading6"/>
        <w:keepNext w:val="0"/>
        <w:tabs>
          <w:tab w:val="clear" w:pos="900"/>
          <w:tab w:val="left" w:pos="709"/>
        </w:tabs>
        <w:spacing w:before="240"/>
      </w:pPr>
      <w:r>
        <w:t>Parameters</w:t>
      </w:r>
    </w:p>
    <w:p w14:paraId="6C0FAF6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0C96A1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9F80CD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Manage Video Buffering_Packets and Send to Ethernet</w:t>
      </w:r>
    </w:p>
    <w:p w14:paraId="7C1139B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E028B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1873C2B"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C1BF3DE" w14:textId="77777777" w:rsidR="008C50D1" w:rsidRPr="005F3A49" w:rsidRDefault="008C50D1" w:rsidP="00702F62">
      <w:pPr>
        <w:pStyle w:val="Heading4"/>
        <w:keepNext w:val="0"/>
        <w:tabs>
          <w:tab w:val="clear" w:pos="900"/>
          <w:tab w:val="left" w:pos="709"/>
        </w:tabs>
        <w:spacing w:before="240"/>
      </w:pPr>
      <w:bookmarkStart w:id="423" w:name="_Toc103766638"/>
      <w:r w:rsidRPr="005F3A49">
        <w:rPr>
          <w:lang w:val="en-GB"/>
        </w:rPr>
        <w:t xml:space="preserve">Technology Function </w:t>
      </w:r>
      <w:r>
        <w:rPr>
          <w:noProof/>
        </w:rPr>
        <w:drawing>
          <wp:inline distT="0" distB="0" distL="0" distR="0" wp14:anchorId="20F09FE4" wp14:editId="4A32A520">
            <wp:extent cx="203200" cy="203200"/>
            <wp:effectExtent l="0" t="0" r="0" b="0"/>
            <wp:docPr id="163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Stitch 4 x 360 Cameras into Single Video Stream</w:t>
      </w:r>
      <w:bookmarkEnd w:id="423"/>
    </w:p>
    <w:p w14:paraId="376778F8" w14:textId="77777777" w:rsidR="005F4E20" w:rsidRDefault="005F4E20" w:rsidP="00720A45">
      <w:pPr>
        <w:rPr>
          <w:highlight w:val="green"/>
        </w:rPr>
      </w:pPr>
    </w:p>
    <w:p w14:paraId="17989C76" w14:textId="23E746DD" w:rsidR="009C3237" w:rsidRDefault="009C3237" w:rsidP="003C4093">
      <w:pPr>
        <w:pStyle w:val="Heading1"/>
      </w:pPr>
      <w:bookmarkStart w:id="424" w:name="_Toc103766639"/>
      <w:r w:rsidRPr="00F33853">
        <w:lastRenderedPageBreak/>
        <w:t>signals combined into one</w:t>
      </w:r>
      <w:bookmarkEnd w:id="424"/>
    </w:p>
    <w:p w14:paraId="54B7109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E0453C4" w14:textId="77777777" w:rsidR="000702C6" w:rsidRPr="000702C6" w:rsidRDefault="000702C6" w:rsidP="00720A45">
      <w:pPr>
        <w:rPr>
          <w:b/>
          <w:bCs/>
          <w:color w:val="FF0000"/>
        </w:rPr>
      </w:pPr>
    </w:p>
    <w:p w14:paraId="570E30B0" w14:textId="77777777" w:rsidR="00072314" w:rsidRDefault="00072314" w:rsidP="00072314">
      <w:pPr>
        <w:pStyle w:val="Heading6"/>
        <w:keepNext w:val="0"/>
        <w:tabs>
          <w:tab w:val="clear" w:pos="900"/>
          <w:tab w:val="left" w:pos="709"/>
        </w:tabs>
        <w:spacing w:before="240"/>
        <w:rPr>
          <w:lang w:val="en-GB"/>
        </w:rPr>
      </w:pPr>
      <w:r>
        <w:rPr>
          <w:lang w:val="en-GB"/>
        </w:rPr>
        <w:t>Inputs</w:t>
      </w:r>
    </w:p>
    <w:p w14:paraId="566EA96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D28B3AB"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5A99C"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377647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1737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7C65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FF7B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E8BE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A231D"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E41F596"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7580CB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56156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0DB87" w14:textId="77777777" w:rsidR="000702C6" w:rsidRPr="00AE55BD" w:rsidRDefault="000702C6" w:rsidP="00767670">
            <w:pPr>
              <w:rPr>
                <w:rFonts w:cs="Arial"/>
                <w:color w:val="000000" w:themeColor="text1"/>
                <w:sz w:val="16"/>
                <w:szCs w:val="14"/>
              </w:rPr>
            </w:pPr>
            <w:r>
              <w:rPr>
                <w:noProof/>
              </w:rPr>
              <w:drawing>
                <wp:inline distT="0" distB="0" distL="0" distR="0" wp14:anchorId="13F5986A" wp14:editId="4FE4E18A">
                  <wp:extent cx="203200" cy="203200"/>
                  <wp:effectExtent l="0" t="0" r="0" b="0"/>
                  <wp:docPr id="163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SNT_360CameraDewarped4</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72973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201CA1"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F72BCB" w14:textId="77777777" w:rsidR="00EB1D44" w:rsidRDefault="00EB1D44"/>
        </w:tc>
      </w:tr>
      <w:tr w:rsidR="000702C6" w:rsidRPr="00B3499B" w14:paraId="0989A7F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EDDAE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F459FD" w14:textId="77777777" w:rsidR="000702C6" w:rsidRPr="00AE55BD" w:rsidRDefault="000702C6" w:rsidP="00767670">
            <w:pPr>
              <w:rPr>
                <w:rFonts w:cs="Arial"/>
                <w:color w:val="000000" w:themeColor="text1"/>
                <w:sz w:val="16"/>
                <w:szCs w:val="14"/>
              </w:rPr>
            </w:pPr>
            <w:r>
              <w:rPr>
                <w:noProof/>
              </w:rPr>
              <w:drawing>
                <wp:inline distT="0" distB="0" distL="0" distR="0" wp14:anchorId="1AAD4C78" wp14:editId="055B4933">
                  <wp:extent cx="203200" cy="203200"/>
                  <wp:effectExtent l="0" t="0" r="0" b="0"/>
                  <wp:docPr id="164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SNT_360CameraDewarped3</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2D18F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23EF0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95F94B" w14:textId="77777777" w:rsidR="00EB1D44" w:rsidRDefault="00EB1D44"/>
        </w:tc>
      </w:tr>
      <w:tr w:rsidR="000702C6" w:rsidRPr="00B3499B" w14:paraId="6D4790F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FD49A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FE8759" w14:textId="77777777" w:rsidR="000702C6" w:rsidRPr="00AE55BD" w:rsidRDefault="000702C6" w:rsidP="00767670">
            <w:pPr>
              <w:rPr>
                <w:rFonts w:cs="Arial"/>
                <w:color w:val="000000" w:themeColor="text1"/>
                <w:sz w:val="16"/>
                <w:szCs w:val="14"/>
              </w:rPr>
            </w:pPr>
            <w:r>
              <w:rPr>
                <w:noProof/>
              </w:rPr>
              <w:drawing>
                <wp:inline distT="0" distB="0" distL="0" distR="0" wp14:anchorId="1A13E672" wp14:editId="087C70BE">
                  <wp:extent cx="203200" cy="203200"/>
                  <wp:effectExtent l="0" t="0" r="0" b="0"/>
                  <wp:docPr id="164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9B1D5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C1D7A2"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7A1A16" w14:textId="77777777" w:rsidR="00EB1D44" w:rsidRDefault="00EB1D44"/>
        </w:tc>
      </w:tr>
      <w:tr w:rsidR="000702C6" w:rsidRPr="00B3499B" w14:paraId="02056CA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9193D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E1BB2F" w14:textId="77777777" w:rsidR="000702C6" w:rsidRPr="00AE55BD" w:rsidRDefault="000702C6" w:rsidP="00767670">
            <w:pPr>
              <w:rPr>
                <w:rFonts w:cs="Arial"/>
                <w:color w:val="000000" w:themeColor="text1"/>
                <w:sz w:val="16"/>
                <w:szCs w:val="14"/>
              </w:rPr>
            </w:pPr>
            <w:r>
              <w:rPr>
                <w:noProof/>
              </w:rPr>
              <w:drawing>
                <wp:inline distT="0" distB="0" distL="0" distR="0" wp14:anchorId="28FDEDE2" wp14:editId="309BCE2B">
                  <wp:extent cx="203200" cy="203200"/>
                  <wp:effectExtent l="0" t="0" r="0" b="0"/>
                  <wp:docPr id="164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6BB56"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DB41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530576" w14:textId="77777777" w:rsidR="00EB1D44" w:rsidRDefault="00EB1D44"/>
        </w:tc>
      </w:tr>
      <w:tr w:rsidR="000702C6" w:rsidRPr="00B3499B" w14:paraId="0751AF2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2685B5" w14:textId="21510C55" w:rsidR="000702C6" w:rsidRPr="00B3499B" w:rsidRDefault="00B111A7" w:rsidP="00767670">
            <w:pPr>
              <w:rPr>
                <w:rFonts w:cs="Arial"/>
                <w:bCs/>
                <w:color w:val="808080" w:themeColor="background1" w:themeShade="80"/>
                <w:sz w:val="16"/>
                <w:szCs w:val="14"/>
              </w:rPr>
            </w:pPr>
            <w:hyperlink r:id="rId16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44354" w14:textId="3972F3EC"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7BE70"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3B80955" w14:textId="60EFA860" w:rsidR="000702C6" w:rsidRPr="004A50B8" w:rsidRDefault="000702C6" w:rsidP="000702C6">
      <w:pPr>
        <w:pStyle w:val="Caption"/>
      </w:pPr>
      <w:bookmarkStart w:id="425" w:name="_Toc103766803"/>
      <w:r w:rsidRPr="00702453">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w:t>
      </w:r>
      <w:r>
        <w:rPr>
          <w:noProof/>
        </w:rPr>
        <w:fldChar w:fldCharType="end"/>
      </w:r>
      <w:r w:rsidRPr="00702453">
        <w:t xml:space="preserve">: </w:t>
      </w:r>
      <w:r>
        <w:t>Input Signal mappings of Function</w:t>
      </w:r>
      <w:bookmarkEnd w:id="425"/>
      <w:r>
        <w:t xml:space="preserve"> </w:t>
      </w:r>
    </w:p>
    <w:p w14:paraId="264AF04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3EF901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1A11DC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73E6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21C54F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F3B0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81AB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5A789"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9106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827BF" w14:textId="77777777" w:rsidR="000702C6" w:rsidRDefault="000702C6" w:rsidP="00767670">
            <w:pPr>
              <w:rPr>
                <w:rFonts w:cs="Arial"/>
                <w:b/>
                <w:bCs/>
                <w:color w:val="000000"/>
              </w:rPr>
            </w:pPr>
            <w:r>
              <w:rPr>
                <w:rFonts w:cs="Arial"/>
                <w:b/>
                <w:bCs/>
                <w:color w:val="000000"/>
              </w:rPr>
              <w:t>Connection</w:t>
            </w:r>
          </w:p>
          <w:p w14:paraId="6749B7C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AA3D91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F545E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8685A7"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C24B5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D1CD4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BD1A3A" w14:textId="77777777" w:rsidR="00EB1D44" w:rsidRDefault="00EB1D44"/>
        </w:tc>
      </w:tr>
      <w:tr w:rsidR="000702C6" w:rsidRPr="00B3499B" w14:paraId="4448456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CC4622" w14:textId="2CEDB6CA" w:rsidR="000702C6" w:rsidRPr="00B3499B" w:rsidRDefault="00B111A7" w:rsidP="00767670">
            <w:pPr>
              <w:rPr>
                <w:rFonts w:cs="Arial"/>
                <w:bCs/>
                <w:color w:val="808080" w:themeColor="background1" w:themeShade="80"/>
                <w:sz w:val="16"/>
                <w:szCs w:val="14"/>
              </w:rPr>
            </w:pPr>
            <w:hyperlink r:id="rId16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AB6D15" w14:textId="61E8B4F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84734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39BB153" w14:textId="46886D2F" w:rsidR="000702C6" w:rsidRPr="00C000B2" w:rsidRDefault="000702C6" w:rsidP="000702C6">
      <w:pPr>
        <w:jc w:val="center"/>
        <w:rPr>
          <w:b/>
          <w:noProof/>
        </w:rPr>
      </w:pPr>
      <w:bookmarkStart w:id="426" w:name="_Toc10376680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2</w:t>
      </w:r>
      <w:r w:rsidRPr="00C000B2">
        <w:rPr>
          <w:b/>
          <w:noProof/>
        </w:rPr>
        <w:fldChar w:fldCharType="end"/>
      </w:r>
      <w:r w:rsidRPr="00C000B2">
        <w:rPr>
          <w:b/>
          <w:noProof/>
        </w:rPr>
        <w:t>: Output Signal mappings of Function</w:t>
      </w:r>
      <w:bookmarkEnd w:id="426"/>
      <w:r w:rsidRPr="00C000B2">
        <w:rPr>
          <w:b/>
          <w:noProof/>
        </w:rPr>
        <w:t xml:space="preserve"> </w:t>
      </w:r>
    </w:p>
    <w:p w14:paraId="26EE9160" w14:textId="77777777" w:rsidR="00072314" w:rsidRDefault="00072314" w:rsidP="00072314">
      <w:pPr>
        <w:pStyle w:val="Heading6"/>
        <w:keepNext w:val="0"/>
        <w:tabs>
          <w:tab w:val="clear" w:pos="900"/>
          <w:tab w:val="left" w:pos="709"/>
        </w:tabs>
        <w:spacing w:before="240"/>
      </w:pPr>
      <w:r>
        <w:t>Parameters</w:t>
      </w:r>
    </w:p>
    <w:p w14:paraId="294BC9A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B839A8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CB1F5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Stitch 4 x 360 Cameras into Single Video Stream</w:t>
      </w:r>
    </w:p>
    <w:p w14:paraId="257EAD6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7CEAC2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EAFDB78" w14:textId="77777777" w:rsidR="00D8599B" w:rsidRPr="00355330" w:rsidRDefault="00D8599B" w:rsidP="00D8599B">
      <w:pPr>
        <w:rPr>
          <w:rFonts w:cs="Arial"/>
        </w:rPr>
      </w:pPr>
      <w:r>
        <w:rPr>
          <w:rFonts w:cs="Arial"/>
          <w:color w:val="FF0000"/>
        </w:rPr>
        <w:t>No Requirements with Status “Approved” or “Ready for Review” satisfied by this function.</w:t>
      </w:r>
    </w:p>
    <w:p w14:paraId="5B834902" w14:textId="77777777" w:rsidR="008C50D1" w:rsidRPr="005F3A49" w:rsidRDefault="008C50D1" w:rsidP="00702F62">
      <w:pPr>
        <w:pStyle w:val="Heading4"/>
        <w:keepNext w:val="0"/>
        <w:tabs>
          <w:tab w:val="clear" w:pos="900"/>
          <w:tab w:val="left" w:pos="709"/>
        </w:tabs>
        <w:spacing w:before="240"/>
      </w:pPr>
      <w:bookmarkStart w:id="427" w:name="_Toc103766640"/>
      <w:r w:rsidRPr="005F3A49">
        <w:rPr>
          <w:lang w:val="en-GB"/>
        </w:rPr>
        <w:t xml:space="preserve">Technology Function </w:t>
      </w:r>
      <w:r>
        <w:rPr>
          <w:noProof/>
        </w:rPr>
        <w:drawing>
          <wp:inline distT="0" distB="0" distL="0" distR="0" wp14:anchorId="64412401" wp14:editId="320F3925">
            <wp:extent cx="203200" cy="203200"/>
            <wp:effectExtent l="0" t="0" r="0" b="0"/>
            <wp:docPr id="164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Camera Stream</w:t>
      </w:r>
      <w:bookmarkEnd w:id="427"/>
    </w:p>
    <w:p w14:paraId="5694B754" w14:textId="77777777" w:rsidR="005F4E20" w:rsidRDefault="005F4E20" w:rsidP="00720A45">
      <w:pPr>
        <w:rPr>
          <w:highlight w:val="green"/>
        </w:rPr>
      </w:pPr>
    </w:p>
    <w:p w14:paraId="2249F70C" w14:textId="77777777" w:rsidR="009C3237" w:rsidRDefault="009C3237" w:rsidP="009C3237">
      <w:pPr>
        <w:pStyle w:val="BodyText"/>
      </w:pPr>
      <w:r w:rsidRPr="00F33853">
        <w:t>DAT to request the cameras to record</w:t>
      </w:r>
    </w:p>
    <w:p w14:paraId="0A973F8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76E0D44" w14:textId="77777777" w:rsidR="000702C6" w:rsidRPr="000702C6" w:rsidRDefault="000702C6" w:rsidP="00720A45">
      <w:pPr>
        <w:rPr>
          <w:b/>
          <w:bCs/>
          <w:color w:val="FF0000"/>
        </w:rPr>
      </w:pPr>
    </w:p>
    <w:p w14:paraId="03FFCC03" w14:textId="77777777" w:rsidR="00072314" w:rsidRDefault="00072314" w:rsidP="00072314">
      <w:pPr>
        <w:pStyle w:val="Heading6"/>
        <w:keepNext w:val="0"/>
        <w:tabs>
          <w:tab w:val="clear" w:pos="900"/>
          <w:tab w:val="left" w:pos="709"/>
        </w:tabs>
        <w:spacing w:before="240"/>
        <w:rPr>
          <w:lang w:val="en-GB"/>
        </w:rPr>
      </w:pPr>
      <w:r>
        <w:rPr>
          <w:lang w:val="en-GB"/>
        </w:rPr>
        <w:t>Inputs</w:t>
      </w:r>
    </w:p>
    <w:p w14:paraId="07424E8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F310C3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C71A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2FA90E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EF0D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B991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DE25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150F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CDFE3"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57A5E978"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5BF5B6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961F3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37B839" w14:textId="77777777" w:rsidR="000702C6" w:rsidRPr="00AE55BD" w:rsidRDefault="000702C6" w:rsidP="00767670">
            <w:pPr>
              <w:rPr>
                <w:rFonts w:cs="Arial"/>
                <w:color w:val="000000" w:themeColor="text1"/>
                <w:sz w:val="16"/>
                <w:szCs w:val="14"/>
              </w:rPr>
            </w:pPr>
            <w:r>
              <w:rPr>
                <w:noProof/>
              </w:rPr>
              <w:drawing>
                <wp:inline distT="0" distB="0" distL="0" distR="0" wp14:anchorId="0D1000CF" wp14:editId="39FBB9CD">
                  <wp:extent cx="203200" cy="203200"/>
                  <wp:effectExtent l="0" t="0" r="0" b="0"/>
                  <wp:docPr id="164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A3549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F14F05"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7139B3" w14:textId="77777777" w:rsidR="00EB1D44" w:rsidRDefault="00EB1D44"/>
        </w:tc>
      </w:tr>
      <w:tr w:rsidR="000702C6" w:rsidRPr="00B3499B" w14:paraId="62AB2D3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231E72" w14:textId="2D61EC54" w:rsidR="000702C6" w:rsidRPr="00B3499B" w:rsidRDefault="00B111A7" w:rsidP="00767670">
            <w:pPr>
              <w:rPr>
                <w:rFonts w:cs="Arial"/>
                <w:bCs/>
                <w:color w:val="808080" w:themeColor="background1" w:themeShade="80"/>
                <w:sz w:val="16"/>
                <w:szCs w:val="14"/>
              </w:rPr>
            </w:pPr>
            <w:hyperlink r:id="rId16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3B795" w14:textId="52BB6176"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B6A37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BF21DA6" w14:textId="7437576E" w:rsidR="000702C6" w:rsidRPr="004A50B8" w:rsidRDefault="000702C6" w:rsidP="000702C6">
      <w:pPr>
        <w:pStyle w:val="Caption"/>
      </w:pPr>
      <w:bookmarkStart w:id="428" w:name="_Toc103766805"/>
      <w:r w:rsidRPr="00702453">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3</w:t>
      </w:r>
      <w:r>
        <w:rPr>
          <w:noProof/>
        </w:rPr>
        <w:fldChar w:fldCharType="end"/>
      </w:r>
      <w:r w:rsidRPr="00702453">
        <w:t xml:space="preserve">: </w:t>
      </w:r>
      <w:r>
        <w:t>Input Signal mappings of Function</w:t>
      </w:r>
      <w:bookmarkEnd w:id="428"/>
      <w:r>
        <w:t xml:space="preserve"> </w:t>
      </w:r>
    </w:p>
    <w:p w14:paraId="7268498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5D9091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283F46E"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FBEB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1D0B78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4EF2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7D18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D4B5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0C7E3"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12389" w14:textId="77777777" w:rsidR="000702C6" w:rsidRDefault="000702C6" w:rsidP="00767670">
            <w:pPr>
              <w:rPr>
                <w:rFonts w:cs="Arial"/>
                <w:b/>
                <w:bCs/>
                <w:color w:val="000000"/>
              </w:rPr>
            </w:pPr>
            <w:r>
              <w:rPr>
                <w:rFonts w:cs="Arial"/>
                <w:b/>
                <w:bCs/>
                <w:color w:val="000000"/>
              </w:rPr>
              <w:t>Connection</w:t>
            </w:r>
          </w:p>
          <w:p w14:paraId="0F8D10F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CDC700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1DDA8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54A1F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913B495" wp14:editId="54037A11">
                  <wp:extent cx="203200" cy="203200"/>
                  <wp:effectExtent l="0" t="0" r="0" b="0"/>
                  <wp:docPr id="165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SNT_DAT_Req_Cameras_via_LIN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65A6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57A4F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609FB9" w14:textId="77777777" w:rsidR="00EB1D44" w:rsidRDefault="00EB1D44"/>
        </w:tc>
      </w:tr>
      <w:tr w:rsidR="000702C6" w:rsidRPr="00B3499B" w14:paraId="2A594F8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C34F27" w14:textId="2AB21F34" w:rsidR="000702C6" w:rsidRPr="00B3499B" w:rsidRDefault="00B111A7" w:rsidP="00767670">
            <w:pPr>
              <w:rPr>
                <w:rFonts w:cs="Arial"/>
                <w:bCs/>
                <w:color w:val="808080" w:themeColor="background1" w:themeShade="80"/>
                <w:sz w:val="16"/>
                <w:szCs w:val="14"/>
              </w:rPr>
            </w:pPr>
            <w:hyperlink r:id="rId16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0805C" w14:textId="579D867D"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09003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3F4D35A7" w14:textId="271B229F" w:rsidR="000702C6" w:rsidRPr="00C000B2" w:rsidRDefault="000702C6" w:rsidP="000702C6">
      <w:pPr>
        <w:jc w:val="center"/>
        <w:rPr>
          <w:b/>
          <w:noProof/>
        </w:rPr>
      </w:pPr>
      <w:bookmarkStart w:id="429" w:name="_Toc10376680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4</w:t>
      </w:r>
      <w:r w:rsidRPr="00C000B2">
        <w:rPr>
          <w:b/>
          <w:noProof/>
        </w:rPr>
        <w:fldChar w:fldCharType="end"/>
      </w:r>
      <w:r w:rsidRPr="00C000B2">
        <w:rPr>
          <w:b/>
          <w:noProof/>
        </w:rPr>
        <w:t>: Output Signal mappings of Function</w:t>
      </w:r>
      <w:bookmarkEnd w:id="429"/>
      <w:r w:rsidRPr="00C000B2">
        <w:rPr>
          <w:b/>
          <w:noProof/>
        </w:rPr>
        <w:t xml:space="preserve"> </w:t>
      </w:r>
    </w:p>
    <w:p w14:paraId="10101D50" w14:textId="77777777" w:rsidR="00072314" w:rsidRDefault="00072314" w:rsidP="00072314">
      <w:pPr>
        <w:pStyle w:val="Heading6"/>
        <w:keepNext w:val="0"/>
        <w:tabs>
          <w:tab w:val="clear" w:pos="900"/>
          <w:tab w:val="left" w:pos="709"/>
        </w:tabs>
        <w:spacing w:before="240"/>
      </w:pPr>
      <w:r>
        <w:t>Parameters</w:t>
      </w:r>
    </w:p>
    <w:p w14:paraId="55415124"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5D2AC1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1FE7C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Camera Stream</w:t>
      </w:r>
    </w:p>
    <w:p w14:paraId="690BDB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E3CF9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C9FE54A"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D2C3760" w14:textId="77777777" w:rsidR="008C50D1" w:rsidRPr="005F3A49" w:rsidRDefault="008C50D1" w:rsidP="00702F62">
      <w:pPr>
        <w:pStyle w:val="Heading4"/>
        <w:keepNext w:val="0"/>
        <w:tabs>
          <w:tab w:val="clear" w:pos="900"/>
          <w:tab w:val="left" w:pos="709"/>
        </w:tabs>
        <w:spacing w:before="240"/>
      </w:pPr>
      <w:bookmarkStart w:id="430" w:name="_Toc103766641"/>
      <w:r w:rsidRPr="005F3A49">
        <w:rPr>
          <w:lang w:val="en-GB"/>
        </w:rPr>
        <w:t xml:space="preserve">Technology Function </w:t>
      </w:r>
      <w:r>
        <w:rPr>
          <w:noProof/>
        </w:rPr>
        <w:drawing>
          <wp:inline distT="0" distB="0" distL="0" distR="0" wp14:anchorId="246EB206" wp14:editId="45B04D79">
            <wp:extent cx="203200" cy="203200"/>
            <wp:effectExtent l="0" t="0" r="0" b="0"/>
            <wp:docPr id="165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Provide Diagnostics for IR Lights</w:t>
      </w:r>
      <w:bookmarkEnd w:id="430"/>
    </w:p>
    <w:p w14:paraId="34554281" w14:textId="77777777" w:rsidR="005F4E20" w:rsidRDefault="005F4E20" w:rsidP="00720A45">
      <w:pPr>
        <w:rPr>
          <w:highlight w:val="green"/>
        </w:rPr>
      </w:pPr>
    </w:p>
    <w:p w14:paraId="45E52688" w14:textId="77777777" w:rsidR="009C3237" w:rsidRDefault="009C3237" w:rsidP="009C3237">
      <w:pPr>
        <w:pStyle w:val="BodyText"/>
      </w:pPr>
      <w:r w:rsidRPr="00F33853">
        <w:t>Diagnostics are required for the interior IR lights (short/open circuit detection)</w:t>
      </w:r>
    </w:p>
    <w:p w14:paraId="0303F6D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A20675F" w14:textId="77777777" w:rsidR="000702C6" w:rsidRPr="000702C6" w:rsidRDefault="000702C6" w:rsidP="00720A45">
      <w:pPr>
        <w:rPr>
          <w:b/>
          <w:bCs/>
          <w:color w:val="FF0000"/>
        </w:rPr>
      </w:pPr>
    </w:p>
    <w:p w14:paraId="582A913D" w14:textId="77777777" w:rsidR="00072314" w:rsidRDefault="00072314" w:rsidP="00072314">
      <w:pPr>
        <w:pStyle w:val="Heading6"/>
        <w:keepNext w:val="0"/>
        <w:tabs>
          <w:tab w:val="clear" w:pos="900"/>
          <w:tab w:val="left" w:pos="709"/>
        </w:tabs>
        <w:spacing w:before="240"/>
        <w:rPr>
          <w:lang w:val="en-GB"/>
        </w:rPr>
      </w:pPr>
      <w:r>
        <w:rPr>
          <w:lang w:val="en-GB"/>
        </w:rPr>
        <w:t>Inputs</w:t>
      </w:r>
    </w:p>
    <w:p w14:paraId="7412A6F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2E179C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9BB7A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007896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9A7A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17BC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62721"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812C7"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52473"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0C4268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D4E49E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2DEA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86AEDF"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EF83D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A1BF5A"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369712" w14:textId="77777777" w:rsidR="00EB1D44" w:rsidRDefault="00EB1D44"/>
        </w:tc>
      </w:tr>
      <w:tr w:rsidR="000702C6" w:rsidRPr="00B3499B" w14:paraId="30A41BE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7718BD" w14:textId="017AACF7" w:rsidR="000702C6" w:rsidRPr="00B3499B" w:rsidRDefault="00B111A7" w:rsidP="00767670">
            <w:pPr>
              <w:rPr>
                <w:rFonts w:cs="Arial"/>
                <w:bCs/>
                <w:color w:val="808080" w:themeColor="background1" w:themeShade="80"/>
                <w:sz w:val="16"/>
                <w:szCs w:val="14"/>
              </w:rPr>
            </w:pPr>
            <w:hyperlink r:id="rId17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FCC602" w14:textId="7F0604BB"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4E8C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2CE2F94" w14:textId="0ED9C9C5" w:rsidR="000702C6" w:rsidRPr="004A50B8" w:rsidRDefault="000702C6" w:rsidP="000702C6">
      <w:pPr>
        <w:pStyle w:val="Caption"/>
      </w:pPr>
      <w:bookmarkStart w:id="431" w:name="_Toc103766807"/>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5</w:t>
      </w:r>
      <w:r>
        <w:rPr>
          <w:noProof/>
        </w:rPr>
        <w:fldChar w:fldCharType="end"/>
      </w:r>
      <w:r w:rsidRPr="00702453">
        <w:t xml:space="preserve">: </w:t>
      </w:r>
      <w:r>
        <w:t>Input Signal mappings of Function</w:t>
      </w:r>
      <w:bookmarkEnd w:id="431"/>
      <w:r>
        <w:t xml:space="preserve"> </w:t>
      </w:r>
    </w:p>
    <w:p w14:paraId="5B03F40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1B5209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146803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FD9E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9E7E7A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1213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3D1A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001D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351E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8BDC4" w14:textId="77777777" w:rsidR="000702C6" w:rsidRDefault="000702C6" w:rsidP="00767670">
            <w:pPr>
              <w:rPr>
                <w:rFonts w:cs="Arial"/>
                <w:b/>
                <w:bCs/>
                <w:color w:val="000000"/>
              </w:rPr>
            </w:pPr>
            <w:r>
              <w:rPr>
                <w:rFonts w:cs="Arial"/>
                <w:b/>
                <w:bCs/>
                <w:color w:val="000000"/>
              </w:rPr>
              <w:t>Connection</w:t>
            </w:r>
          </w:p>
          <w:p w14:paraId="6434D54D"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41F486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AED51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31FB5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798E4C4" wp14:editId="5F8CE375">
                  <wp:extent cx="203200" cy="203200"/>
                  <wp:effectExtent l="0" t="0" r="0" b="0"/>
                  <wp:docPr id="165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SNT_IRLight1_Diagnostics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8441F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E2DF1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95710F" w14:textId="77777777" w:rsidR="00EB1D44" w:rsidRDefault="00EB1D44"/>
        </w:tc>
      </w:tr>
      <w:tr w:rsidR="000702C6" w:rsidRPr="00B3499B" w14:paraId="504D6BD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89BB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EA733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AFED872" wp14:editId="5DC25831">
                  <wp:extent cx="203200" cy="203200"/>
                  <wp:effectExtent l="0" t="0" r="0" b="0"/>
                  <wp:docPr id="165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SNT_IRLight2_Diagnotics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53574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492000"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5DA9F2" w14:textId="77777777" w:rsidR="00EB1D44" w:rsidRDefault="00EB1D44"/>
        </w:tc>
      </w:tr>
      <w:tr w:rsidR="000702C6" w:rsidRPr="00B3499B" w14:paraId="4396465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2E5F5C" w14:textId="54753552" w:rsidR="000702C6" w:rsidRPr="00B3499B" w:rsidRDefault="00B111A7" w:rsidP="00767670">
            <w:pPr>
              <w:rPr>
                <w:rFonts w:cs="Arial"/>
                <w:bCs/>
                <w:color w:val="808080" w:themeColor="background1" w:themeShade="80"/>
                <w:sz w:val="16"/>
                <w:szCs w:val="14"/>
              </w:rPr>
            </w:pPr>
            <w:hyperlink r:id="rId17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0D20DE" w14:textId="27C6179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B2B35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7715C44E" w14:textId="294378A4" w:rsidR="000702C6" w:rsidRPr="00C000B2" w:rsidRDefault="000702C6" w:rsidP="000702C6">
      <w:pPr>
        <w:jc w:val="center"/>
        <w:rPr>
          <w:b/>
          <w:noProof/>
        </w:rPr>
      </w:pPr>
      <w:bookmarkStart w:id="432" w:name="_Toc10376680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6</w:t>
      </w:r>
      <w:r w:rsidRPr="00C000B2">
        <w:rPr>
          <w:b/>
          <w:noProof/>
        </w:rPr>
        <w:fldChar w:fldCharType="end"/>
      </w:r>
      <w:r w:rsidRPr="00C000B2">
        <w:rPr>
          <w:b/>
          <w:noProof/>
        </w:rPr>
        <w:t>: Output Signal mappings of Function</w:t>
      </w:r>
      <w:bookmarkEnd w:id="432"/>
      <w:r w:rsidRPr="00C000B2">
        <w:rPr>
          <w:b/>
          <w:noProof/>
        </w:rPr>
        <w:t xml:space="preserve"> </w:t>
      </w:r>
    </w:p>
    <w:p w14:paraId="1918EDD5" w14:textId="77777777" w:rsidR="00072314" w:rsidRDefault="00072314" w:rsidP="00072314">
      <w:pPr>
        <w:pStyle w:val="Heading6"/>
        <w:keepNext w:val="0"/>
        <w:tabs>
          <w:tab w:val="clear" w:pos="900"/>
          <w:tab w:val="left" w:pos="709"/>
        </w:tabs>
        <w:spacing w:before="240"/>
      </w:pPr>
      <w:r>
        <w:t>Parameters</w:t>
      </w:r>
    </w:p>
    <w:p w14:paraId="6C68C3D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A2E09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330C57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Diagnostics for IR Lights</w:t>
      </w:r>
    </w:p>
    <w:p w14:paraId="2114CB1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BEF4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9AF702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A6FB415" w14:textId="241DC3AD" w:rsidR="008C50D1" w:rsidRPr="005F3A49" w:rsidRDefault="008C50D1" w:rsidP="00702F62">
      <w:pPr>
        <w:pStyle w:val="Heading4"/>
        <w:keepNext w:val="0"/>
        <w:tabs>
          <w:tab w:val="clear" w:pos="900"/>
          <w:tab w:val="left" w:pos="709"/>
        </w:tabs>
        <w:spacing w:before="240"/>
      </w:pPr>
      <w:bookmarkStart w:id="433" w:name="_Toc103766642"/>
      <w:r w:rsidRPr="005F3A49">
        <w:rPr>
          <w:lang w:val="en-GB"/>
        </w:rPr>
        <w:t xml:space="preserve">Technology Function </w:t>
      </w:r>
      <w:r>
        <w:rPr>
          <w:noProof/>
        </w:rPr>
        <w:drawing>
          <wp:inline distT="0" distB="0" distL="0" distR="0" wp14:anchorId="03BE3449" wp14:editId="32E877E3">
            <wp:extent cx="203200" cy="203200"/>
            <wp:effectExtent l="0" t="0" r="0" b="0"/>
            <wp:docPr id="165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Distortion Correction </w:t>
      </w:r>
      <w:r w:rsidR="003C4093">
        <w:rPr>
          <w:lang w:val="en-GB"/>
        </w:rPr>
        <w:t>–</w:t>
      </w:r>
      <w:r w:rsidRPr="005F3A49">
        <w:rPr>
          <w:lang w:val="en-GB"/>
        </w:rPr>
        <w:t xml:space="preserve"> Dewarping for Digital Camera</w:t>
      </w:r>
      <w:bookmarkEnd w:id="433"/>
    </w:p>
    <w:p w14:paraId="0A5C70F5" w14:textId="77777777" w:rsidR="005F4E20" w:rsidRDefault="005F4E20" w:rsidP="00720A45">
      <w:pPr>
        <w:rPr>
          <w:highlight w:val="green"/>
        </w:rPr>
      </w:pPr>
    </w:p>
    <w:p w14:paraId="17662CFD" w14:textId="77777777" w:rsidR="009C3237" w:rsidRDefault="009C3237" w:rsidP="009C3237">
      <w:pPr>
        <w:pStyle w:val="BodyText"/>
      </w:pPr>
      <w:r w:rsidRPr="00F33853">
        <w:t>To remove distortion from the very wide angle lens required for use inside the vehicle.</w:t>
      </w:r>
    </w:p>
    <w:p w14:paraId="45D8B26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5415172" w14:textId="77777777" w:rsidR="000702C6" w:rsidRPr="000702C6" w:rsidRDefault="000702C6" w:rsidP="00720A45">
      <w:pPr>
        <w:rPr>
          <w:b/>
          <w:bCs/>
          <w:color w:val="FF0000"/>
        </w:rPr>
      </w:pPr>
    </w:p>
    <w:p w14:paraId="55DE3A16" w14:textId="77777777" w:rsidR="00072314" w:rsidRDefault="00072314" w:rsidP="00072314">
      <w:pPr>
        <w:pStyle w:val="Heading6"/>
        <w:keepNext w:val="0"/>
        <w:tabs>
          <w:tab w:val="clear" w:pos="900"/>
          <w:tab w:val="left" w:pos="709"/>
        </w:tabs>
        <w:spacing w:before="240"/>
        <w:rPr>
          <w:lang w:val="en-GB"/>
        </w:rPr>
      </w:pPr>
      <w:r>
        <w:rPr>
          <w:lang w:val="en-GB"/>
        </w:rPr>
        <w:t>Inputs</w:t>
      </w:r>
    </w:p>
    <w:p w14:paraId="4967364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13BF46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995AC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8F08C9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C2681"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DEBEB"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07408"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032B1"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259DB3"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A1F96F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076F4E4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4ED33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0A2566" w14:textId="77777777" w:rsidR="000702C6" w:rsidRPr="00AE55BD" w:rsidRDefault="000702C6" w:rsidP="00767670">
            <w:pPr>
              <w:rPr>
                <w:rFonts w:cs="Arial"/>
                <w:color w:val="000000" w:themeColor="text1"/>
                <w:sz w:val="16"/>
                <w:szCs w:val="14"/>
              </w:rPr>
            </w:pPr>
            <w:r>
              <w:rPr>
                <w:noProof/>
              </w:rPr>
              <w:drawing>
                <wp:inline distT="0" distB="0" distL="0" distR="0" wp14:anchorId="1B4C0F1E" wp14:editId="4FECA898">
                  <wp:extent cx="203200" cy="203200"/>
                  <wp:effectExtent l="0" t="0" r="0" b="0"/>
                  <wp:docPr id="166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SNT_360CameraOutput4</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497EE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96AE13"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A0EB4B" w14:textId="77777777" w:rsidR="00EB1D44" w:rsidRDefault="00EB1D44"/>
        </w:tc>
      </w:tr>
      <w:tr w:rsidR="000702C6" w:rsidRPr="00B3499B" w14:paraId="0B0ADE6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1BA05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E2DE35" w14:textId="77777777" w:rsidR="000702C6" w:rsidRPr="00AE55BD" w:rsidRDefault="000702C6" w:rsidP="00767670">
            <w:pPr>
              <w:rPr>
                <w:rFonts w:cs="Arial"/>
                <w:color w:val="000000" w:themeColor="text1"/>
                <w:sz w:val="16"/>
                <w:szCs w:val="14"/>
              </w:rPr>
            </w:pPr>
            <w:r>
              <w:rPr>
                <w:noProof/>
              </w:rPr>
              <w:drawing>
                <wp:inline distT="0" distB="0" distL="0" distR="0" wp14:anchorId="450CBFFC" wp14:editId="152E0E8D">
                  <wp:extent cx="203200" cy="203200"/>
                  <wp:effectExtent l="0" t="0" r="0" b="0"/>
                  <wp:docPr id="166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SNT_360CameraOutput3</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735E5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F7D7B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1BA80D" w14:textId="77777777" w:rsidR="00EB1D44" w:rsidRDefault="00EB1D44"/>
        </w:tc>
      </w:tr>
      <w:tr w:rsidR="000702C6" w:rsidRPr="00B3499B" w14:paraId="37051E8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1F90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BBF19D" w14:textId="77777777" w:rsidR="000702C6" w:rsidRPr="00AE55BD" w:rsidRDefault="000702C6" w:rsidP="00767670">
            <w:pPr>
              <w:rPr>
                <w:rFonts w:cs="Arial"/>
                <w:color w:val="000000" w:themeColor="text1"/>
                <w:sz w:val="16"/>
                <w:szCs w:val="14"/>
              </w:rPr>
            </w:pPr>
            <w:r>
              <w:rPr>
                <w:noProof/>
              </w:rPr>
              <w:drawing>
                <wp:inline distT="0" distB="0" distL="0" distR="0" wp14:anchorId="22F0EF32" wp14:editId="10151EF1">
                  <wp:extent cx="203200" cy="203200"/>
                  <wp:effectExtent l="0" t="0" r="0" b="0"/>
                  <wp:docPr id="166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0ECF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FFD9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B0BB10" w14:textId="77777777" w:rsidR="00EB1D44" w:rsidRDefault="00EB1D44"/>
        </w:tc>
      </w:tr>
      <w:tr w:rsidR="000702C6" w:rsidRPr="00B3499B" w14:paraId="3391E55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718A2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D8A80" w14:textId="77777777" w:rsidR="000702C6" w:rsidRPr="00AE55BD" w:rsidRDefault="000702C6" w:rsidP="00767670">
            <w:pPr>
              <w:rPr>
                <w:rFonts w:cs="Arial"/>
                <w:color w:val="000000" w:themeColor="text1"/>
                <w:sz w:val="16"/>
                <w:szCs w:val="14"/>
              </w:rPr>
            </w:pPr>
            <w:r>
              <w:rPr>
                <w:noProof/>
              </w:rPr>
              <w:drawing>
                <wp:inline distT="0" distB="0" distL="0" distR="0" wp14:anchorId="1550CBDC" wp14:editId="57A97543">
                  <wp:extent cx="203200" cy="203200"/>
                  <wp:effectExtent l="0" t="0" r="0" b="0"/>
                  <wp:docPr id="166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SNT_360CameraOutput1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47414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9FB5B4"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0A98B9" w14:textId="77777777" w:rsidR="00EB1D44" w:rsidRDefault="00EB1D44"/>
        </w:tc>
      </w:tr>
      <w:tr w:rsidR="000702C6" w:rsidRPr="00B3499B" w14:paraId="0114320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184FA2" w14:textId="5F4824FF" w:rsidR="000702C6" w:rsidRPr="00B3499B" w:rsidRDefault="00B111A7" w:rsidP="00767670">
            <w:pPr>
              <w:rPr>
                <w:rFonts w:cs="Arial"/>
                <w:bCs/>
                <w:color w:val="808080" w:themeColor="background1" w:themeShade="80"/>
                <w:sz w:val="16"/>
                <w:szCs w:val="14"/>
              </w:rPr>
            </w:pPr>
            <w:hyperlink r:id="rId17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B404EB" w14:textId="3FD15572"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2D8A02"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7ECF7B45" w14:textId="006432FE" w:rsidR="000702C6" w:rsidRPr="004A50B8" w:rsidRDefault="000702C6" w:rsidP="000702C6">
      <w:pPr>
        <w:pStyle w:val="Caption"/>
      </w:pPr>
      <w:bookmarkStart w:id="434" w:name="_Toc103766809"/>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7</w:t>
      </w:r>
      <w:r>
        <w:rPr>
          <w:noProof/>
        </w:rPr>
        <w:fldChar w:fldCharType="end"/>
      </w:r>
      <w:r w:rsidRPr="00702453">
        <w:t xml:space="preserve">: </w:t>
      </w:r>
      <w:r>
        <w:t>Input Signal mappings of Function</w:t>
      </w:r>
      <w:bookmarkEnd w:id="434"/>
      <w:r>
        <w:t xml:space="preserve"> </w:t>
      </w:r>
    </w:p>
    <w:p w14:paraId="78B912A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F0CACF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C1D878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3562B"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576B7F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488E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4D75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6F5A1"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A227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813C2" w14:textId="77777777" w:rsidR="000702C6" w:rsidRDefault="000702C6" w:rsidP="00767670">
            <w:pPr>
              <w:rPr>
                <w:rFonts w:cs="Arial"/>
                <w:b/>
                <w:bCs/>
                <w:color w:val="000000"/>
              </w:rPr>
            </w:pPr>
            <w:r>
              <w:rPr>
                <w:rFonts w:cs="Arial"/>
                <w:b/>
                <w:bCs/>
                <w:color w:val="000000"/>
              </w:rPr>
              <w:t>Connection</w:t>
            </w:r>
          </w:p>
          <w:p w14:paraId="5C9AB09F"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9FFC2A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7CC11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08964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B0469FA" wp14:editId="13625F1C">
                  <wp:extent cx="203200" cy="203200"/>
                  <wp:effectExtent l="0" t="0" r="0" b="0"/>
                  <wp:docPr id="166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SNT_360CameraDewarped4</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7AE6FC"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FC1150"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30F3A5" w14:textId="77777777" w:rsidR="00EB1D44" w:rsidRDefault="00EB1D44"/>
        </w:tc>
      </w:tr>
      <w:tr w:rsidR="000702C6" w:rsidRPr="00B3499B" w14:paraId="5160340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B65F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3CB1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FE76CFE" wp14:editId="2C4D327A">
                  <wp:extent cx="203200" cy="203200"/>
                  <wp:effectExtent l="0" t="0" r="0" b="0"/>
                  <wp:docPr id="167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SNT_360CameraDewarped3</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3E03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ED7F29"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34384A" w14:textId="77777777" w:rsidR="00EB1D44" w:rsidRDefault="00EB1D44"/>
        </w:tc>
      </w:tr>
      <w:tr w:rsidR="000702C6" w:rsidRPr="00B3499B" w14:paraId="5E5A97F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B9569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3B114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89642DF" wp14:editId="2790229B">
                  <wp:extent cx="203200" cy="203200"/>
                  <wp:effectExtent l="0" t="0" r="0" b="0"/>
                  <wp:docPr id="167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13B753"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6CCAC2"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AB6BFD" w14:textId="77777777" w:rsidR="00EB1D44" w:rsidRDefault="00EB1D44"/>
        </w:tc>
      </w:tr>
      <w:tr w:rsidR="000702C6" w:rsidRPr="00B3499B" w14:paraId="58FCD6C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84840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CA855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F8C539F" wp14:editId="2570E743">
                  <wp:extent cx="203200" cy="203200"/>
                  <wp:effectExtent l="0" t="0" r="0" b="0"/>
                  <wp:docPr id="167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SNT_360CameraDewarped1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6B4C2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554851"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C3FE3A" w14:textId="77777777" w:rsidR="00EB1D44" w:rsidRDefault="00EB1D44"/>
        </w:tc>
      </w:tr>
      <w:tr w:rsidR="000702C6" w:rsidRPr="00B3499B" w14:paraId="70B68AE7"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C7824D" w14:textId="779F0B96" w:rsidR="000702C6" w:rsidRPr="00B3499B" w:rsidRDefault="00B111A7" w:rsidP="00767670">
            <w:pPr>
              <w:rPr>
                <w:rFonts w:cs="Arial"/>
                <w:bCs/>
                <w:color w:val="808080" w:themeColor="background1" w:themeShade="80"/>
                <w:sz w:val="16"/>
                <w:szCs w:val="14"/>
              </w:rPr>
            </w:pPr>
            <w:hyperlink r:id="rId17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DEBC28" w14:textId="1B3B8F43"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E531DC"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5FBB2C9" w14:textId="7AF8105E" w:rsidR="000702C6" w:rsidRPr="00C000B2" w:rsidRDefault="000702C6" w:rsidP="000702C6">
      <w:pPr>
        <w:jc w:val="center"/>
        <w:rPr>
          <w:b/>
          <w:noProof/>
        </w:rPr>
      </w:pPr>
      <w:bookmarkStart w:id="435" w:name="_Toc10376681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8</w:t>
      </w:r>
      <w:r w:rsidRPr="00C000B2">
        <w:rPr>
          <w:b/>
          <w:noProof/>
        </w:rPr>
        <w:fldChar w:fldCharType="end"/>
      </w:r>
      <w:r w:rsidRPr="00C000B2">
        <w:rPr>
          <w:b/>
          <w:noProof/>
        </w:rPr>
        <w:t>: Output Signal mappings of Function</w:t>
      </w:r>
      <w:bookmarkEnd w:id="435"/>
      <w:r w:rsidRPr="00C000B2">
        <w:rPr>
          <w:b/>
          <w:noProof/>
        </w:rPr>
        <w:t xml:space="preserve"> </w:t>
      </w:r>
    </w:p>
    <w:p w14:paraId="44068E07" w14:textId="77777777" w:rsidR="00072314" w:rsidRDefault="00072314" w:rsidP="00072314">
      <w:pPr>
        <w:pStyle w:val="Heading6"/>
        <w:keepNext w:val="0"/>
        <w:tabs>
          <w:tab w:val="clear" w:pos="900"/>
          <w:tab w:val="left" w:pos="709"/>
        </w:tabs>
        <w:spacing w:before="240"/>
      </w:pPr>
      <w:r>
        <w:t>Parameters</w:t>
      </w:r>
    </w:p>
    <w:p w14:paraId="4A83878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2F3DA0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FFF3187" w14:textId="05A977A8"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Distortion Correction </w:t>
      </w:r>
      <w:r w:rsidR="003C4093">
        <w:rPr>
          <w:rFonts w:cs="Arial"/>
        </w:rPr>
        <w:t>–</w:t>
      </w:r>
      <w:r>
        <w:rPr>
          <w:rFonts w:cs="Arial"/>
        </w:rPr>
        <w:t xml:space="preserve"> Dewarping for Digital Camera</w:t>
      </w:r>
    </w:p>
    <w:p w14:paraId="0C1BE7B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95A2B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88F04CA" w14:textId="77777777" w:rsidR="00D8599B" w:rsidRPr="00355330" w:rsidRDefault="00D8599B" w:rsidP="00D8599B">
      <w:pPr>
        <w:rPr>
          <w:rFonts w:cs="Arial"/>
        </w:rPr>
      </w:pPr>
      <w:r>
        <w:rPr>
          <w:rFonts w:cs="Arial"/>
          <w:color w:val="FF0000"/>
        </w:rPr>
        <w:t>No Requirements with Status “Approved” or “Ready for Review” satisfied by this function.</w:t>
      </w:r>
    </w:p>
    <w:p w14:paraId="21B7A4D5" w14:textId="77777777" w:rsidR="008C50D1" w:rsidRPr="005F3A49" w:rsidRDefault="008C50D1" w:rsidP="00702F62">
      <w:pPr>
        <w:pStyle w:val="Heading4"/>
        <w:keepNext w:val="0"/>
        <w:tabs>
          <w:tab w:val="clear" w:pos="900"/>
          <w:tab w:val="left" w:pos="709"/>
        </w:tabs>
        <w:spacing w:before="240"/>
      </w:pPr>
      <w:bookmarkStart w:id="436" w:name="_Toc103766643"/>
      <w:r w:rsidRPr="005F3A49">
        <w:rPr>
          <w:lang w:val="en-GB"/>
        </w:rPr>
        <w:t xml:space="preserve">Technology Function </w:t>
      </w:r>
      <w:r>
        <w:rPr>
          <w:noProof/>
        </w:rPr>
        <w:drawing>
          <wp:inline distT="0" distB="0" distL="0" distR="0" wp14:anchorId="7764A969" wp14:editId="6BC42A90">
            <wp:extent cx="203200" cy="203200"/>
            <wp:effectExtent l="0" t="0" r="0" b="0"/>
            <wp:docPr id="167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Control Internal Camera(s) View</w:t>
      </w:r>
      <w:bookmarkEnd w:id="436"/>
    </w:p>
    <w:p w14:paraId="1D3B4524" w14:textId="77777777" w:rsidR="005F4E20" w:rsidRDefault="005F4E20" w:rsidP="00720A45">
      <w:pPr>
        <w:rPr>
          <w:highlight w:val="green"/>
        </w:rPr>
      </w:pPr>
    </w:p>
    <w:p w14:paraId="05D82DAE" w14:textId="77777777" w:rsidR="009C3237" w:rsidRDefault="009C3237" w:rsidP="009C3237">
      <w:pPr>
        <w:pStyle w:val="BodyText"/>
      </w:pPr>
      <w:r w:rsidRPr="00F33853">
        <w:t>When camera operation is requested, the DAT/ADAS shall send a signal via LIN to the internal cameras to select the most appropriate view</w:t>
      </w:r>
    </w:p>
    <w:p w14:paraId="515D172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B4DC359" w14:textId="77777777" w:rsidR="000702C6" w:rsidRPr="000702C6" w:rsidRDefault="000702C6" w:rsidP="00720A45">
      <w:pPr>
        <w:rPr>
          <w:b/>
          <w:bCs/>
          <w:color w:val="FF0000"/>
        </w:rPr>
      </w:pPr>
    </w:p>
    <w:p w14:paraId="714C3686" w14:textId="77777777" w:rsidR="00072314" w:rsidRDefault="00072314" w:rsidP="00072314">
      <w:pPr>
        <w:pStyle w:val="Heading6"/>
        <w:keepNext w:val="0"/>
        <w:tabs>
          <w:tab w:val="clear" w:pos="900"/>
          <w:tab w:val="left" w:pos="709"/>
        </w:tabs>
        <w:spacing w:before="240"/>
        <w:rPr>
          <w:lang w:val="en-GB"/>
        </w:rPr>
      </w:pPr>
      <w:r>
        <w:rPr>
          <w:lang w:val="en-GB"/>
        </w:rPr>
        <w:t>Inputs</w:t>
      </w:r>
    </w:p>
    <w:p w14:paraId="13D4A30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E37095E"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DF54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F6A1AD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6F48E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4D3D4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3D74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7AC5E"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C74AF"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1150B95"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4F547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94571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DCDA0D" w14:textId="77777777" w:rsidR="000702C6" w:rsidRPr="00AE55BD" w:rsidRDefault="000702C6" w:rsidP="00767670">
            <w:pPr>
              <w:rPr>
                <w:rFonts w:cs="Arial"/>
                <w:color w:val="000000" w:themeColor="text1"/>
                <w:sz w:val="16"/>
                <w:szCs w:val="14"/>
              </w:rPr>
            </w:pPr>
            <w:r>
              <w:rPr>
                <w:noProof/>
              </w:rPr>
              <w:drawing>
                <wp:inline distT="0" distB="0" distL="0" distR="0" wp14:anchorId="5FA1B53F" wp14:editId="59B3111F">
                  <wp:extent cx="203200" cy="203200"/>
                  <wp:effectExtent l="0" t="0" r="0" b="0"/>
                  <wp:docPr id="167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60B61"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0F35DE"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92773E" w14:textId="77777777" w:rsidR="00EB1D44" w:rsidRDefault="00EB1D44"/>
        </w:tc>
      </w:tr>
      <w:tr w:rsidR="000702C6" w:rsidRPr="00B3499B" w14:paraId="2121E05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B4EE5D" w14:textId="5FEE0576" w:rsidR="000702C6" w:rsidRPr="00B3499B" w:rsidRDefault="00B111A7" w:rsidP="00767670">
            <w:pPr>
              <w:rPr>
                <w:rFonts w:cs="Arial"/>
                <w:bCs/>
                <w:color w:val="808080" w:themeColor="background1" w:themeShade="80"/>
                <w:sz w:val="16"/>
                <w:szCs w:val="14"/>
              </w:rPr>
            </w:pPr>
            <w:hyperlink r:id="rId17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291178" w14:textId="19B89D38"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8FFE77"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BA74909" w14:textId="72478B67" w:rsidR="000702C6" w:rsidRPr="004A50B8" w:rsidRDefault="000702C6" w:rsidP="000702C6">
      <w:pPr>
        <w:pStyle w:val="Caption"/>
      </w:pPr>
      <w:bookmarkStart w:id="437" w:name="_Toc103766811"/>
      <w:r w:rsidRPr="00702453">
        <w:lastRenderedPageBreak/>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9</w:t>
      </w:r>
      <w:r>
        <w:rPr>
          <w:noProof/>
        </w:rPr>
        <w:fldChar w:fldCharType="end"/>
      </w:r>
      <w:r w:rsidRPr="00702453">
        <w:t xml:space="preserve">: </w:t>
      </w:r>
      <w:r>
        <w:t>Input Signal mappings of Function</w:t>
      </w:r>
      <w:bookmarkEnd w:id="437"/>
      <w:r>
        <w:t xml:space="preserve"> </w:t>
      </w:r>
    </w:p>
    <w:p w14:paraId="4BA9AE4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7904CC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75AA99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E972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78981A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8AC3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3BA2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A6ED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A4EA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80090" w14:textId="77777777" w:rsidR="000702C6" w:rsidRDefault="000702C6" w:rsidP="00767670">
            <w:pPr>
              <w:rPr>
                <w:rFonts w:cs="Arial"/>
                <w:b/>
                <w:bCs/>
                <w:color w:val="000000"/>
              </w:rPr>
            </w:pPr>
            <w:r>
              <w:rPr>
                <w:rFonts w:cs="Arial"/>
                <w:b/>
                <w:bCs/>
                <w:color w:val="000000"/>
              </w:rPr>
              <w:t>Connection</w:t>
            </w:r>
          </w:p>
          <w:p w14:paraId="495A4803"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73B418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04A2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69632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5A4A6EE" wp14:editId="58A4DC0A">
                  <wp:extent cx="203200" cy="203200"/>
                  <wp:effectExtent l="0" t="0" r="0" b="0"/>
                  <wp:docPr id="168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SNT_IntCameraViewSettingCabin_LIN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0DB6B8"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78BE3"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2E2B2D" w14:textId="77777777" w:rsidR="00EB1D44" w:rsidRDefault="00EB1D44"/>
        </w:tc>
      </w:tr>
      <w:tr w:rsidR="000702C6" w:rsidRPr="00B3499B" w14:paraId="25F667D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4DB7B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8E32A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79A54D5" wp14:editId="06B54A1F">
                  <wp:extent cx="203200" cy="203200"/>
                  <wp:effectExtent l="0" t="0" r="0" b="0"/>
                  <wp:docPr id="168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SNT_IntCameraViewSettingCargo_LIN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B54C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30B4E8"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98F4DC" w14:textId="77777777" w:rsidR="00EB1D44" w:rsidRDefault="00EB1D44"/>
        </w:tc>
      </w:tr>
      <w:tr w:rsidR="000702C6" w:rsidRPr="00B3499B" w14:paraId="58F24D22"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F9E390" w14:textId="53332C95" w:rsidR="000702C6" w:rsidRPr="00B3499B" w:rsidRDefault="00B111A7" w:rsidP="00767670">
            <w:pPr>
              <w:rPr>
                <w:rFonts w:cs="Arial"/>
                <w:bCs/>
                <w:color w:val="808080" w:themeColor="background1" w:themeShade="80"/>
                <w:sz w:val="16"/>
                <w:szCs w:val="14"/>
              </w:rPr>
            </w:pPr>
            <w:hyperlink r:id="rId17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C0A51" w14:textId="6B2059B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49AC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285FBF9" w14:textId="61A49D69" w:rsidR="000702C6" w:rsidRPr="00C000B2" w:rsidRDefault="000702C6" w:rsidP="000702C6">
      <w:pPr>
        <w:jc w:val="center"/>
        <w:rPr>
          <w:b/>
          <w:noProof/>
        </w:rPr>
      </w:pPr>
      <w:bookmarkStart w:id="438" w:name="_Toc10376681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10</w:t>
      </w:r>
      <w:r w:rsidRPr="00C000B2">
        <w:rPr>
          <w:b/>
          <w:noProof/>
        </w:rPr>
        <w:fldChar w:fldCharType="end"/>
      </w:r>
      <w:r w:rsidRPr="00C000B2">
        <w:rPr>
          <w:b/>
          <w:noProof/>
        </w:rPr>
        <w:t>: Output Signal mappings of Function</w:t>
      </w:r>
      <w:bookmarkEnd w:id="438"/>
      <w:r w:rsidRPr="00C000B2">
        <w:rPr>
          <w:b/>
          <w:noProof/>
        </w:rPr>
        <w:t xml:space="preserve"> </w:t>
      </w:r>
    </w:p>
    <w:p w14:paraId="49206B81" w14:textId="77777777" w:rsidR="00072314" w:rsidRDefault="00072314" w:rsidP="00072314">
      <w:pPr>
        <w:pStyle w:val="Heading6"/>
        <w:keepNext w:val="0"/>
        <w:tabs>
          <w:tab w:val="clear" w:pos="900"/>
          <w:tab w:val="left" w:pos="709"/>
        </w:tabs>
        <w:spacing w:before="240"/>
      </w:pPr>
      <w:r>
        <w:t>Parameters</w:t>
      </w:r>
    </w:p>
    <w:p w14:paraId="7BC90AD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AB248F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4A67B5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Control Internal Camera(s) View</w:t>
      </w:r>
    </w:p>
    <w:p w14:paraId="11D7386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9BF2A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1B7E633"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70718F4" w14:textId="77777777" w:rsidR="008C50D1" w:rsidRPr="005F3A49" w:rsidRDefault="008C50D1" w:rsidP="00702F62">
      <w:pPr>
        <w:pStyle w:val="Heading4"/>
        <w:keepNext w:val="0"/>
        <w:tabs>
          <w:tab w:val="clear" w:pos="900"/>
          <w:tab w:val="left" w:pos="709"/>
        </w:tabs>
        <w:spacing w:before="240"/>
      </w:pPr>
      <w:bookmarkStart w:id="439" w:name="_Toc103766644"/>
      <w:r w:rsidRPr="005F3A49">
        <w:rPr>
          <w:lang w:val="en-GB"/>
        </w:rPr>
        <w:t xml:space="preserve">Technology Function </w:t>
      </w:r>
      <w:r>
        <w:rPr>
          <w:noProof/>
        </w:rPr>
        <w:drawing>
          <wp:inline distT="0" distB="0" distL="0" distR="0" wp14:anchorId="73E93976" wp14:editId="554E5888">
            <wp:extent cx="203200" cy="203200"/>
            <wp:effectExtent l="0" t="0" r="0" b="0"/>
            <wp:docPr id="168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Request IR Lighting</w:t>
      </w:r>
      <w:bookmarkEnd w:id="439"/>
    </w:p>
    <w:p w14:paraId="16552E19" w14:textId="77777777" w:rsidR="005F4E20" w:rsidRDefault="005F4E20" w:rsidP="00720A45">
      <w:pPr>
        <w:rPr>
          <w:highlight w:val="green"/>
        </w:rPr>
      </w:pPr>
    </w:p>
    <w:p w14:paraId="5CD6264F" w14:textId="77777777" w:rsidR="009C3237" w:rsidRDefault="009C3237" w:rsidP="009C3237">
      <w:pPr>
        <w:pStyle w:val="BodyText"/>
      </w:pPr>
      <w:r w:rsidRPr="00F33853">
        <w:t>The DAT/ADAS will request lighting of the cabin area to enable good image quality under low lux levels of lighting</w:t>
      </w:r>
    </w:p>
    <w:p w14:paraId="1E888B8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5C8F6E" w14:textId="77777777" w:rsidR="000702C6" w:rsidRPr="000702C6" w:rsidRDefault="000702C6" w:rsidP="00720A45">
      <w:pPr>
        <w:rPr>
          <w:b/>
          <w:bCs/>
          <w:color w:val="FF0000"/>
        </w:rPr>
      </w:pPr>
    </w:p>
    <w:p w14:paraId="34F75850" w14:textId="77777777" w:rsidR="00072314" w:rsidRDefault="00072314" w:rsidP="00072314">
      <w:pPr>
        <w:pStyle w:val="Heading6"/>
        <w:keepNext w:val="0"/>
        <w:tabs>
          <w:tab w:val="clear" w:pos="900"/>
          <w:tab w:val="left" w:pos="709"/>
        </w:tabs>
        <w:spacing w:before="240"/>
        <w:rPr>
          <w:lang w:val="en-GB"/>
        </w:rPr>
      </w:pPr>
      <w:r>
        <w:rPr>
          <w:lang w:val="en-GB"/>
        </w:rPr>
        <w:t>Inputs</w:t>
      </w:r>
    </w:p>
    <w:p w14:paraId="1003B78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41A7D5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46DF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6C0E31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7FEE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B8F0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B03F0"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30CD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F86DD"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585BD6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C38A0F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D4400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A7E949" w14:textId="77777777" w:rsidR="000702C6" w:rsidRPr="00AE55BD" w:rsidRDefault="000702C6" w:rsidP="00767670">
            <w:pPr>
              <w:rPr>
                <w:rFonts w:cs="Arial"/>
                <w:color w:val="000000" w:themeColor="text1"/>
                <w:sz w:val="16"/>
                <w:szCs w:val="14"/>
              </w:rPr>
            </w:pPr>
            <w:r>
              <w:rPr>
                <w:noProof/>
              </w:rPr>
              <w:drawing>
                <wp:inline distT="0" distB="0" distL="0" distR="0" wp14:anchorId="39A72C34" wp14:editId="5D5795B7">
                  <wp:extent cx="203200" cy="203200"/>
                  <wp:effectExtent l="0" t="0" r="0" b="0"/>
                  <wp:docPr id="168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SNT_BCM_Trigger_DAT_via_CAN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AD7294"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118889"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AFB17B" w14:textId="77777777" w:rsidR="00EB1D44" w:rsidRDefault="00EB1D44"/>
        </w:tc>
      </w:tr>
      <w:tr w:rsidR="000702C6" w:rsidRPr="00B3499B" w14:paraId="2890028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4D392" w14:textId="21E2809E" w:rsidR="000702C6" w:rsidRPr="00B3499B" w:rsidRDefault="00B111A7" w:rsidP="00767670">
            <w:pPr>
              <w:rPr>
                <w:rFonts w:cs="Arial"/>
                <w:bCs/>
                <w:color w:val="808080" w:themeColor="background1" w:themeShade="80"/>
                <w:sz w:val="16"/>
                <w:szCs w:val="14"/>
              </w:rPr>
            </w:pPr>
            <w:hyperlink r:id="rId17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52A5C" w14:textId="0B7B7173"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26C63D"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37BEC6BF" w14:textId="01B16A6D" w:rsidR="000702C6" w:rsidRPr="004A50B8" w:rsidRDefault="000702C6" w:rsidP="000702C6">
      <w:pPr>
        <w:pStyle w:val="Caption"/>
      </w:pPr>
      <w:bookmarkStart w:id="440" w:name="_Toc103766813"/>
      <w:r w:rsidRPr="00702453">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11</w:t>
      </w:r>
      <w:r>
        <w:rPr>
          <w:noProof/>
        </w:rPr>
        <w:fldChar w:fldCharType="end"/>
      </w:r>
      <w:r w:rsidRPr="00702453">
        <w:t xml:space="preserve">: </w:t>
      </w:r>
      <w:r>
        <w:t>Input Signal mappings of Function</w:t>
      </w:r>
      <w:bookmarkEnd w:id="440"/>
      <w:r>
        <w:t xml:space="preserve"> </w:t>
      </w:r>
    </w:p>
    <w:p w14:paraId="2CDB59F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61724A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4261BD8"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E534C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6A0E5B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702C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3BB2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ECB7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04BFA"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F950E" w14:textId="77777777" w:rsidR="000702C6" w:rsidRDefault="000702C6" w:rsidP="00767670">
            <w:pPr>
              <w:rPr>
                <w:rFonts w:cs="Arial"/>
                <w:b/>
                <w:bCs/>
                <w:color w:val="000000"/>
              </w:rPr>
            </w:pPr>
            <w:r>
              <w:rPr>
                <w:rFonts w:cs="Arial"/>
                <w:b/>
                <w:bCs/>
                <w:color w:val="000000"/>
              </w:rPr>
              <w:t>Connection</w:t>
            </w:r>
          </w:p>
          <w:p w14:paraId="1CF60EC2"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A8C572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98A08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52293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4176A9F" wp14:editId="116200C6">
                  <wp:extent cx="203200" cy="203200"/>
                  <wp:effectExtent l="0" t="0" r="0" b="0"/>
                  <wp:docPr id="168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SNT_DAT_Req_Lights_via_LIN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04E1B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546AE0"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94BFBB" w14:textId="77777777" w:rsidR="00EB1D44" w:rsidRDefault="00EB1D44"/>
        </w:tc>
      </w:tr>
      <w:tr w:rsidR="000702C6" w:rsidRPr="00B3499B" w14:paraId="55A5A0EA"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F85480" w14:textId="4C1DE46C" w:rsidR="000702C6" w:rsidRPr="00B3499B" w:rsidRDefault="00B111A7" w:rsidP="00767670">
            <w:pPr>
              <w:rPr>
                <w:rFonts w:cs="Arial"/>
                <w:bCs/>
                <w:color w:val="808080" w:themeColor="background1" w:themeShade="80"/>
                <w:sz w:val="16"/>
                <w:szCs w:val="14"/>
              </w:rPr>
            </w:pPr>
            <w:hyperlink r:id="rId17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CE8A77" w14:textId="29A867C5"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2DA8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E1B1C3B" w14:textId="2720242B" w:rsidR="000702C6" w:rsidRPr="00C000B2" w:rsidRDefault="000702C6" w:rsidP="000702C6">
      <w:pPr>
        <w:jc w:val="center"/>
        <w:rPr>
          <w:b/>
          <w:noProof/>
        </w:rPr>
      </w:pPr>
      <w:bookmarkStart w:id="441" w:name="_Toc10376681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12</w:t>
      </w:r>
      <w:r w:rsidRPr="00C000B2">
        <w:rPr>
          <w:b/>
          <w:noProof/>
        </w:rPr>
        <w:fldChar w:fldCharType="end"/>
      </w:r>
      <w:r w:rsidRPr="00C000B2">
        <w:rPr>
          <w:b/>
          <w:noProof/>
        </w:rPr>
        <w:t>: Output Signal mappings of Function</w:t>
      </w:r>
      <w:bookmarkEnd w:id="441"/>
      <w:r w:rsidRPr="00C000B2">
        <w:rPr>
          <w:b/>
          <w:noProof/>
        </w:rPr>
        <w:t xml:space="preserve"> </w:t>
      </w:r>
    </w:p>
    <w:p w14:paraId="0116DA81" w14:textId="77777777" w:rsidR="00072314" w:rsidRDefault="00072314" w:rsidP="00072314">
      <w:pPr>
        <w:pStyle w:val="Heading6"/>
        <w:keepNext w:val="0"/>
        <w:tabs>
          <w:tab w:val="clear" w:pos="900"/>
          <w:tab w:val="left" w:pos="709"/>
        </w:tabs>
        <w:spacing w:before="240"/>
      </w:pPr>
      <w:r>
        <w:t>Parameters</w:t>
      </w:r>
    </w:p>
    <w:p w14:paraId="64C93CE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731A8E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728B1E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IR Lighting</w:t>
      </w:r>
    </w:p>
    <w:p w14:paraId="1F3ECA6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E7D48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6D1AD64"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4F5A772" w14:textId="6D45F054" w:rsidR="00210E01" w:rsidRPr="00B56F4E" w:rsidRDefault="00210E01" w:rsidP="00210E01">
      <w:pPr>
        <w:pStyle w:val="Heading3"/>
        <w:keepNext w:val="0"/>
        <w:tabs>
          <w:tab w:val="clear" w:pos="900"/>
          <w:tab w:val="left" w:pos="709"/>
          <w:tab w:val="left" w:pos="851"/>
        </w:tabs>
        <w:spacing w:before="240"/>
        <w:rPr>
          <w:szCs w:val="20"/>
          <w:lang w:val="en-GB"/>
        </w:rPr>
      </w:pPr>
      <w:bookmarkStart w:id="442" w:name="_Toc103766645"/>
      <w:r>
        <w:rPr>
          <w:szCs w:val="20"/>
          <w:lang w:val="en-GB"/>
        </w:rPr>
        <w:t xml:space="preserve">ISC Logic </w:t>
      </w:r>
      <w:r w:rsidR="003C4093">
        <w:rPr>
          <w:szCs w:val="20"/>
          <w:lang w:val="en-GB"/>
        </w:rPr>
        <w:t>–</w:t>
      </w:r>
      <w:r>
        <w:rPr>
          <w:szCs w:val="20"/>
          <w:lang w:val="en-GB"/>
        </w:rPr>
        <w:t xml:space="preserve"> BCM</w:t>
      </w:r>
      <w:bookmarkEnd w:id="442"/>
    </w:p>
    <w:p w14:paraId="0F25C39E" w14:textId="3D97D52D" w:rsidR="00210E01" w:rsidRDefault="00210E01" w:rsidP="00210E01">
      <w:r>
        <w:t xml:space="preserve">ISC Logic </w:t>
      </w:r>
      <w:r w:rsidR="003C4093">
        <w:t>–</w:t>
      </w:r>
      <w:r>
        <w:t xml:space="preserve"> BCM</w:t>
      </w:r>
    </w:p>
    <w:p w14:paraId="36CE39F9" w14:textId="77777777" w:rsidR="008C50D1" w:rsidRPr="005F3A49" w:rsidRDefault="008C50D1" w:rsidP="00702F62">
      <w:pPr>
        <w:pStyle w:val="Heading4"/>
        <w:keepNext w:val="0"/>
        <w:tabs>
          <w:tab w:val="clear" w:pos="900"/>
          <w:tab w:val="left" w:pos="709"/>
        </w:tabs>
        <w:spacing w:before="240"/>
      </w:pPr>
      <w:bookmarkStart w:id="443" w:name="_Toc103766646"/>
      <w:r w:rsidRPr="005F3A49">
        <w:rPr>
          <w:lang w:val="en-GB"/>
        </w:rPr>
        <w:t xml:space="preserve">Technology Function </w:t>
      </w:r>
      <w:r>
        <w:rPr>
          <w:noProof/>
        </w:rPr>
        <w:drawing>
          <wp:inline distT="0" distB="0" distL="0" distR="0" wp14:anchorId="77C46971" wp14:editId="450E1920">
            <wp:extent cx="203200" cy="203200"/>
            <wp:effectExtent l="0" t="0" r="0" b="0"/>
            <wp:docPr id="1690"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Wake-up required CAN Network</w:t>
      </w:r>
      <w:bookmarkEnd w:id="443"/>
    </w:p>
    <w:p w14:paraId="2092DA6E" w14:textId="77777777" w:rsidR="005F4E20" w:rsidRDefault="005F4E20" w:rsidP="00720A45">
      <w:pPr>
        <w:rPr>
          <w:highlight w:val="green"/>
        </w:rPr>
      </w:pPr>
    </w:p>
    <w:p w14:paraId="3CD260B0" w14:textId="77777777" w:rsidR="009C3237" w:rsidRDefault="009C3237" w:rsidP="009C3237">
      <w:pPr>
        <w:pStyle w:val="BodyText"/>
      </w:pPr>
      <w:r w:rsidRPr="00F33853">
        <w:t>Wake-up required CAN Network</w:t>
      </w:r>
    </w:p>
    <w:p w14:paraId="6DD418A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CC29AE7" w14:textId="77777777" w:rsidR="000702C6" w:rsidRPr="000702C6" w:rsidRDefault="000702C6" w:rsidP="00720A45">
      <w:pPr>
        <w:rPr>
          <w:b/>
          <w:bCs/>
          <w:color w:val="FF0000"/>
        </w:rPr>
      </w:pPr>
    </w:p>
    <w:p w14:paraId="50BD80D6" w14:textId="77777777" w:rsidR="00072314" w:rsidRDefault="00072314" w:rsidP="00072314">
      <w:pPr>
        <w:pStyle w:val="Heading6"/>
        <w:keepNext w:val="0"/>
        <w:tabs>
          <w:tab w:val="clear" w:pos="900"/>
          <w:tab w:val="left" w:pos="709"/>
        </w:tabs>
        <w:spacing w:before="240"/>
        <w:rPr>
          <w:lang w:val="en-GB"/>
        </w:rPr>
      </w:pPr>
      <w:r>
        <w:rPr>
          <w:lang w:val="en-GB"/>
        </w:rPr>
        <w:t>Inputs</w:t>
      </w:r>
    </w:p>
    <w:p w14:paraId="1104616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019166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D7CC4B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6942203" w14:textId="77777777" w:rsidR="00072314" w:rsidRDefault="00072314" w:rsidP="00072314">
      <w:pPr>
        <w:pStyle w:val="Heading6"/>
        <w:keepNext w:val="0"/>
        <w:tabs>
          <w:tab w:val="clear" w:pos="900"/>
          <w:tab w:val="left" w:pos="709"/>
        </w:tabs>
        <w:spacing w:before="240"/>
      </w:pPr>
      <w:r>
        <w:t>Parameters</w:t>
      </w:r>
    </w:p>
    <w:p w14:paraId="7BE98C0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9ADD88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D59D51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Wake-up required CAN Network</w:t>
      </w:r>
    </w:p>
    <w:p w14:paraId="6A4FD55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3B7BD6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AEAC422" w14:textId="77777777" w:rsidR="00D8599B" w:rsidRPr="00355330" w:rsidRDefault="00D8599B" w:rsidP="00D8599B">
      <w:pPr>
        <w:rPr>
          <w:rFonts w:cs="Arial"/>
        </w:rPr>
      </w:pPr>
      <w:r>
        <w:rPr>
          <w:rFonts w:cs="Arial"/>
          <w:color w:val="FF0000"/>
        </w:rPr>
        <w:t>No Requirements with Status “Approved” or “Ready for Review” satisfied by this function.</w:t>
      </w:r>
    </w:p>
    <w:p w14:paraId="6B731568" w14:textId="77777777" w:rsidR="008C50D1" w:rsidRPr="005F3A49" w:rsidRDefault="008C50D1" w:rsidP="00702F62">
      <w:pPr>
        <w:pStyle w:val="Heading4"/>
        <w:keepNext w:val="0"/>
        <w:tabs>
          <w:tab w:val="clear" w:pos="900"/>
          <w:tab w:val="left" w:pos="709"/>
        </w:tabs>
        <w:spacing w:before="240"/>
      </w:pPr>
      <w:bookmarkStart w:id="444" w:name="_Toc103766647"/>
      <w:r w:rsidRPr="005F3A49">
        <w:rPr>
          <w:lang w:val="en-GB"/>
        </w:rPr>
        <w:t xml:space="preserve">Technology Function </w:t>
      </w:r>
      <w:r>
        <w:rPr>
          <w:noProof/>
        </w:rPr>
        <w:drawing>
          <wp:inline distT="0" distB="0" distL="0" distR="0" wp14:anchorId="48E6AAE1" wp14:editId="543653CD">
            <wp:extent cx="203200" cy="203200"/>
            <wp:effectExtent l="0" t="0" r="0" b="0"/>
            <wp:docPr id="169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Enable/Disable ADAS-DAT via iPDB Power Relay during IGN=OFF</w:t>
      </w:r>
      <w:bookmarkEnd w:id="444"/>
    </w:p>
    <w:p w14:paraId="39091471" w14:textId="77777777" w:rsidR="005F4E20" w:rsidRDefault="005F4E20" w:rsidP="00720A45">
      <w:pPr>
        <w:rPr>
          <w:highlight w:val="green"/>
        </w:rPr>
      </w:pPr>
    </w:p>
    <w:p w14:paraId="2C620EFD" w14:textId="77777777" w:rsidR="009C3237" w:rsidRDefault="009C3237" w:rsidP="009C3237">
      <w:pPr>
        <w:pStyle w:val="BodyText"/>
      </w:pPr>
      <w:r w:rsidRPr="00F33853">
        <w:lastRenderedPageBreak/>
        <w:t>Enable/Disable ADAS/DAT power source during IGN=OFF</w:t>
      </w:r>
    </w:p>
    <w:p w14:paraId="48E5D4E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42494D4" w14:textId="77777777" w:rsidR="000702C6" w:rsidRPr="000702C6" w:rsidRDefault="000702C6" w:rsidP="00720A45">
      <w:pPr>
        <w:rPr>
          <w:b/>
          <w:bCs/>
          <w:color w:val="FF0000"/>
        </w:rPr>
      </w:pPr>
    </w:p>
    <w:p w14:paraId="7A6E61BA" w14:textId="77777777" w:rsidR="00072314" w:rsidRDefault="00072314" w:rsidP="00072314">
      <w:pPr>
        <w:pStyle w:val="Heading6"/>
        <w:keepNext w:val="0"/>
        <w:tabs>
          <w:tab w:val="clear" w:pos="900"/>
          <w:tab w:val="left" w:pos="709"/>
        </w:tabs>
        <w:spacing w:before="240"/>
        <w:rPr>
          <w:lang w:val="en-GB"/>
        </w:rPr>
      </w:pPr>
      <w:r>
        <w:rPr>
          <w:lang w:val="en-GB"/>
        </w:rPr>
        <w:t>Inputs</w:t>
      </w:r>
    </w:p>
    <w:p w14:paraId="77A81F2B"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7C0A58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49B6EC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9F5CBB7" w14:textId="77777777" w:rsidR="00072314" w:rsidRDefault="00072314" w:rsidP="00072314">
      <w:pPr>
        <w:pStyle w:val="Heading6"/>
        <w:keepNext w:val="0"/>
        <w:tabs>
          <w:tab w:val="clear" w:pos="900"/>
          <w:tab w:val="left" w:pos="709"/>
        </w:tabs>
        <w:spacing w:before="240"/>
      </w:pPr>
      <w:r>
        <w:t>Parameters</w:t>
      </w:r>
    </w:p>
    <w:p w14:paraId="45951C3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46984E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F1BD6C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Enable/Disable ADAS-DAT via iPDB Power Relay during IGN=OFF</w:t>
      </w:r>
    </w:p>
    <w:p w14:paraId="4A0C443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3A3138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232134A" w14:textId="77777777" w:rsidR="00D8599B" w:rsidRPr="00355330" w:rsidRDefault="00D8599B" w:rsidP="00D8599B">
      <w:pPr>
        <w:rPr>
          <w:rFonts w:cs="Arial"/>
        </w:rPr>
      </w:pPr>
      <w:r>
        <w:rPr>
          <w:rFonts w:cs="Arial"/>
          <w:color w:val="FF0000"/>
        </w:rPr>
        <w:t>No Requirements with Status “Approved” or “Ready for Review” satisfied by this function.</w:t>
      </w:r>
    </w:p>
    <w:p w14:paraId="461ADC84" w14:textId="77777777" w:rsidR="008C50D1" w:rsidRPr="005F3A49" w:rsidRDefault="008C50D1" w:rsidP="00702F62">
      <w:pPr>
        <w:pStyle w:val="Heading4"/>
        <w:keepNext w:val="0"/>
        <w:tabs>
          <w:tab w:val="clear" w:pos="900"/>
          <w:tab w:val="left" w:pos="709"/>
        </w:tabs>
        <w:spacing w:before="240"/>
      </w:pPr>
      <w:bookmarkStart w:id="445" w:name="_Toc103766648"/>
      <w:r w:rsidRPr="005F3A49">
        <w:rPr>
          <w:lang w:val="en-GB"/>
        </w:rPr>
        <w:t xml:space="preserve">Technology Function </w:t>
      </w:r>
      <w:r>
        <w:rPr>
          <w:noProof/>
        </w:rPr>
        <w:drawing>
          <wp:inline distT="0" distB="0" distL="0" distR="0" wp14:anchorId="4339C60D" wp14:editId="1A6FADC0">
            <wp:extent cx="203200" cy="203200"/>
            <wp:effectExtent l="0" t="0" r="0" b="0"/>
            <wp:docPr id="1694"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PDB to Provide Power to ADAS/DAT</w:t>
      </w:r>
      <w:bookmarkEnd w:id="445"/>
      <w:r w:rsidRPr="005F3A49">
        <w:rPr>
          <w:lang w:val="en-GB"/>
        </w:rPr>
        <w:t xml:space="preserve"> </w:t>
      </w:r>
    </w:p>
    <w:p w14:paraId="0F8A9D9B" w14:textId="77777777" w:rsidR="005F4E20" w:rsidRDefault="005F4E20" w:rsidP="00720A45">
      <w:pPr>
        <w:rPr>
          <w:highlight w:val="green"/>
        </w:rPr>
      </w:pPr>
    </w:p>
    <w:p w14:paraId="53CCFB21" w14:textId="77777777" w:rsidR="009C3237" w:rsidRDefault="009C3237" w:rsidP="009C3237">
      <w:pPr>
        <w:pStyle w:val="BodyText"/>
      </w:pPr>
      <w:r w:rsidRPr="00F33853">
        <w:t>ADAS/DAT required power for cameras/lights/processing</w:t>
      </w:r>
    </w:p>
    <w:p w14:paraId="79CB073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CDFB358" w14:textId="77777777" w:rsidR="000702C6" w:rsidRPr="000702C6" w:rsidRDefault="000702C6" w:rsidP="00720A45">
      <w:pPr>
        <w:rPr>
          <w:b/>
          <w:bCs/>
          <w:color w:val="FF0000"/>
        </w:rPr>
      </w:pPr>
    </w:p>
    <w:p w14:paraId="2CF0415D" w14:textId="77777777" w:rsidR="00072314" w:rsidRDefault="00072314" w:rsidP="00072314">
      <w:pPr>
        <w:pStyle w:val="Heading6"/>
        <w:keepNext w:val="0"/>
        <w:tabs>
          <w:tab w:val="clear" w:pos="900"/>
          <w:tab w:val="left" w:pos="709"/>
        </w:tabs>
        <w:spacing w:before="240"/>
        <w:rPr>
          <w:lang w:val="en-GB"/>
        </w:rPr>
      </w:pPr>
      <w:r>
        <w:rPr>
          <w:lang w:val="en-GB"/>
        </w:rPr>
        <w:t>Inputs</w:t>
      </w:r>
    </w:p>
    <w:p w14:paraId="1808532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26A7B6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A0DB4E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AE2C802" w14:textId="77777777" w:rsidR="00072314" w:rsidRDefault="00072314" w:rsidP="00072314">
      <w:pPr>
        <w:pStyle w:val="Heading6"/>
        <w:keepNext w:val="0"/>
        <w:tabs>
          <w:tab w:val="clear" w:pos="900"/>
          <w:tab w:val="left" w:pos="709"/>
        </w:tabs>
        <w:spacing w:before="240"/>
      </w:pPr>
      <w:r>
        <w:t>Parameters</w:t>
      </w:r>
    </w:p>
    <w:p w14:paraId="091FBB6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164837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813E5B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PDB to Provide Power to ADAS/DAT </w:t>
      </w:r>
    </w:p>
    <w:p w14:paraId="1E60588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30EB9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CBC531" w14:textId="77777777" w:rsidR="00D8599B" w:rsidRPr="00355330" w:rsidRDefault="00D8599B" w:rsidP="00D8599B">
      <w:pPr>
        <w:rPr>
          <w:rFonts w:cs="Arial"/>
        </w:rPr>
      </w:pPr>
      <w:r>
        <w:rPr>
          <w:rFonts w:cs="Arial"/>
          <w:color w:val="FF0000"/>
        </w:rPr>
        <w:t>No Requirements with Status “Approved” or “Ready for Review” satisfied by this function.</w:t>
      </w:r>
    </w:p>
    <w:p w14:paraId="3058DD04"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446" w:name="_Toc103766649"/>
      <w:r>
        <w:rPr>
          <w:szCs w:val="20"/>
          <w:lang w:val="en-GB"/>
        </w:rPr>
        <w:t>Inclination Sensor Cargo</w:t>
      </w:r>
      <w:bookmarkEnd w:id="446"/>
    </w:p>
    <w:p w14:paraId="5C23B1CD" w14:textId="77777777" w:rsidR="00210E01" w:rsidRDefault="00210E01" w:rsidP="00210E01">
      <w:r>
        <w:lastRenderedPageBreak/>
        <w:t>Inclination Sensor Cargo</w:t>
      </w:r>
    </w:p>
    <w:p w14:paraId="6068ED06" w14:textId="77777777" w:rsidR="008C50D1" w:rsidRPr="005F3A49" w:rsidRDefault="008C50D1" w:rsidP="00702F62">
      <w:pPr>
        <w:pStyle w:val="Heading4"/>
        <w:keepNext w:val="0"/>
        <w:tabs>
          <w:tab w:val="clear" w:pos="900"/>
          <w:tab w:val="left" w:pos="709"/>
        </w:tabs>
        <w:spacing w:before="240"/>
      </w:pPr>
      <w:bookmarkStart w:id="447" w:name="_Toc103766650"/>
      <w:r w:rsidRPr="005F3A49">
        <w:rPr>
          <w:lang w:val="en-GB"/>
        </w:rPr>
        <w:t xml:space="preserve">Technology Function </w:t>
      </w:r>
      <w:r>
        <w:rPr>
          <w:noProof/>
        </w:rPr>
        <w:drawing>
          <wp:inline distT="0" distB="0" distL="0" distR="0" wp14:anchorId="49696E19" wp14:editId="6CB19CA1">
            <wp:extent cx="203200" cy="203200"/>
            <wp:effectExtent l="0" t="0" r="0" b="0"/>
            <wp:docPr id="169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Create Threat Event Warning Signal</w:t>
      </w:r>
      <w:bookmarkEnd w:id="447"/>
    </w:p>
    <w:p w14:paraId="3459DA12" w14:textId="77777777" w:rsidR="005F4E20" w:rsidRDefault="005F4E20" w:rsidP="00720A45">
      <w:pPr>
        <w:rPr>
          <w:highlight w:val="green"/>
        </w:rPr>
      </w:pPr>
    </w:p>
    <w:p w14:paraId="760FA4AD" w14:textId="77777777" w:rsidR="009C3237" w:rsidRDefault="009C3237" w:rsidP="009C3237">
      <w:pPr>
        <w:pStyle w:val="BodyText"/>
      </w:pPr>
      <w:r w:rsidRPr="00F33853">
        <w:t>Internal sensors trigger module to produce warming signal when intruder in vehicle</w:t>
      </w:r>
    </w:p>
    <w:p w14:paraId="512D6D4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C5C39C" w14:textId="77777777" w:rsidR="000702C6" w:rsidRPr="000702C6" w:rsidRDefault="000702C6" w:rsidP="00720A45">
      <w:pPr>
        <w:rPr>
          <w:b/>
          <w:bCs/>
          <w:color w:val="FF0000"/>
        </w:rPr>
      </w:pPr>
    </w:p>
    <w:p w14:paraId="7BEE25D0" w14:textId="77777777" w:rsidR="00072314" w:rsidRDefault="00072314" w:rsidP="00072314">
      <w:pPr>
        <w:pStyle w:val="Heading6"/>
        <w:keepNext w:val="0"/>
        <w:tabs>
          <w:tab w:val="clear" w:pos="900"/>
          <w:tab w:val="left" w:pos="709"/>
        </w:tabs>
        <w:spacing w:before="240"/>
        <w:rPr>
          <w:lang w:val="en-GB"/>
        </w:rPr>
      </w:pPr>
      <w:r>
        <w:rPr>
          <w:lang w:val="en-GB"/>
        </w:rPr>
        <w:t>Inputs</w:t>
      </w:r>
    </w:p>
    <w:p w14:paraId="7A2D9D36"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2F51C2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046B20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3299668" w14:textId="77777777" w:rsidR="00072314" w:rsidRDefault="00072314" w:rsidP="00072314">
      <w:pPr>
        <w:pStyle w:val="Heading6"/>
        <w:keepNext w:val="0"/>
        <w:tabs>
          <w:tab w:val="clear" w:pos="900"/>
          <w:tab w:val="left" w:pos="709"/>
        </w:tabs>
        <w:spacing w:before="240"/>
      </w:pPr>
      <w:r>
        <w:t>Parameters</w:t>
      </w:r>
    </w:p>
    <w:p w14:paraId="2D7BED0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640BF7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CFE329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Create Threat Event Warning Signal</w:t>
      </w:r>
    </w:p>
    <w:p w14:paraId="3EE7961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758B8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9779DF4" w14:textId="77777777" w:rsidR="00D8599B" w:rsidRPr="00355330" w:rsidRDefault="00D8599B" w:rsidP="00D8599B">
      <w:pPr>
        <w:rPr>
          <w:rFonts w:cs="Arial"/>
        </w:rPr>
      </w:pPr>
      <w:r>
        <w:rPr>
          <w:rFonts w:cs="Arial"/>
          <w:color w:val="FF0000"/>
        </w:rPr>
        <w:t>No Requirements with Status “Approved” or “Ready for Review” satisfied by this function.</w:t>
      </w:r>
    </w:p>
    <w:p w14:paraId="1CF36B8A"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448" w:name="_Toc103766651"/>
      <w:r>
        <w:rPr>
          <w:szCs w:val="20"/>
          <w:lang w:val="en-GB"/>
        </w:rPr>
        <w:t>SLI Battery System</w:t>
      </w:r>
      <w:bookmarkEnd w:id="448"/>
    </w:p>
    <w:p w14:paraId="41715510" w14:textId="77777777" w:rsidR="00210E01" w:rsidRDefault="00210E01" w:rsidP="00210E01">
      <w:r>
        <w:t>SLI Battery System</w:t>
      </w:r>
    </w:p>
    <w:p w14:paraId="33D92F0A" w14:textId="77777777" w:rsidR="008C50D1" w:rsidRPr="005F3A49" w:rsidRDefault="008C50D1" w:rsidP="00702F62">
      <w:pPr>
        <w:pStyle w:val="Heading4"/>
        <w:keepNext w:val="0"/>
        <w:tabs>
          <w:tab w:val="clear" w:pos="900"/>
          <w:tab w:val="left" w:pos="709"/>
        </w:tabs>
        <w:spacing w:before="240"/>
      </w:pPr>
      <w:bookmarkStart w:id="449" w:name="_Toc103766652"/>
      <w:r w:rsidRPr="005F3A49">
        <w:rPr>
          <w:lang w:val="en-GB"/>
        </w:rPr>
        <w:t xml:space="preserve">Technology Function </w:t>
      </w:r>
      <w:r>
        <w:rPr>
          <w:noProof/>
        </w:rPr>
        <w:drawing>
          <wp:inline distT="0" distB="0" distL="0" distR="0" wp14:anchorId="74D2CDBD" wp14:editId="562BB23C">
            <wp:extent cx="203200" cy="203200"/>
            <wp:effectExtent l="0" t="0" r="0" b="0"/>
            <wp:docPr id="1698"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Monitor Battery SoC</w:t>
      </w:r>
      <w:bookmarkEnd w:id="449"/>
    </w:p>
    <w:p w14:paraId="2DEE5F83" w14:textId="77777777" w:rsidR="005F4E20" w:rsidRDefault="005F4E20" w:rsidP="00720A45">
      <w:pPr>
        <w:rPr>
          <w:highlight w:val="green"/>
        </w:rPr>
      </w:pPr>
    </w:p>
    <w:p w14:paraId="2CD2E601" w14:textId="77777777" w:rsidR="009C3237" w:rsidRDefault="009C3237" w:rsidP="009C3237">
      <w:pPr>
        <w:pStyle w:val="BodyText"/>
      </w:pPr>
      <w:r w:rsidRPr="00F33853">
        <w:t>The Vehicle Battery information Function provides the Vehicle Battery information to the Make Decision Function to evaluate if the video stream is possible or not.</w:t>
      </w:r>
    </w:p>
    <w:p w14:paraId="31CE7DC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9BCAEE2" w14:textId="77777777" w:rsidR="000702C6" w:rsidRPr="000702C6" w:rsidRDefault="000702C6" w:rsidP="00720A45">
      <w:pPr>
        <w:rPr>
          <w:b/>
          <w:bCs/>
          <w:color w:val="FF0000"/>
        </w:rPr>
      </w:pPr>
    </w:p>
    <w:p w14:paraId="368E01A6" w14:textId="77777777" w:rsidR="00072314" w:rsidRDefault="00072314" w:rsidP="00072314">
      <w:pPr>
        <w:pStyle w:val="Heading6"/>
        <w:keepNext w:val="0"/>
        <w:tabs>
          <w:tab w:val="clear" w:pos="900"/>
          <w:tab w:val="left" w:pos="709"/>
        </w:tabs>
        <w:spacing w:before="240"/>
        <w:rPr>
          <w:lang w:val="en-GB"/>
        </w:rPr>
      </w:pPr>
      <w:r>
        <w:rPr>
          <w:lang w:val="en-GB"/>
        </w:rPr>
        <w:t>Inputs</w:t>
      </w:r>
    </w:p>
    <w:p w14:paraId="00E2063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5E08EA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15155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F1E6E3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CD51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8817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B9A7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14761"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AC3C03"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A872EE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5A7956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807B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CC73A8" w14:textId="77777777" w:rsidR="000702C6" w:rsidRPr="00AE55BD" w:rsidRDefault="000702C6" w:rsidP="00767670">
            <w:pPr>
              <w:rPr>
                <w:rFonts w:cs="Arial"/>
                <w:color w:val="000000" w:themeColor="text1"/>
                <w:sz w:val="16"/>
                <w:szCs w:val="14"/>
              </w:rPr>
            </w:pPr>
            <w:r>
              <w:rPr>
                <w:noProof/>
              </w:rPr>
              <w:drawing>
                <wp:inline distT="0" distB="0" distL="0" distR="0" wp14:anchorId="65619B42" wp14:editId="6C8E2FA8">
                  <wp:extent cx="203200" cy="203200"/>
                  <wp:effectExtent l="0" t="0" r="0" b="0"/>
                  <wp:docPr id="170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LSG_ISC_WakeUpNetwork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7DEA1F"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8B64ED"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ABC4BF" w14:textId="77777777" w:rsidR="00EB1D44" w:rsidRDefault="00EB1D44"/>
        </w:tc>
      </w:tr>
      <w:tr w:rsidR="000702C6" w:rsidRPr="00B3499B" w14:paraId="1BD645E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1B44DE" w14:textId="7DC3CE97" w:rsidR="000702C6" w:rsidRPr="00B3499B" w:rsidRDefault="00B111A7" w:rsidP="00767670">
            <w:pPr>
              <w:rPr>
                <w:rFonts w:cs="Arial"/>
                <w:bCs/>
                <w:color w:val="808080" w:themeColor="background1" w:themeShade="80"/>
                <w:sz w:val="16"/>
                <w:szCs w:val="14"/>
              </w:rPr>
            </w:pPr>
            <w:hyperlink r:id="rId17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2DEF30" w14:textId="18F41301"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DC5B3"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643D17C" w14:textId="49EC9C4F" w:rsidR="000702C6" w:rsidRPr="004A50B8" w:rsidRDefault="000702C6" w:rsidP="000702C6">
      <w:pPr>
        <w:pStyle w:val="Caption"/>
      </w:pPr>
      <w:bookmarkStart w:id="450" w:name="_Toc103766815"/>
      <w:r w:rsidRPr="00702453">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13</w:t>
      </w:r>
      <w:r>
        <w:rPr>
          <w:noProof/>
        </w:rPr>
        <w:fldChar w:fldCharType="end"/>
      </w:r>
      <w:r w:rsidRPr="00702453">
        <w:t xml:space="preserve">: </w:t>
      </w:r>
      <w:r>
        <w:t>Input Signal mappings of Function</w:t>
      </w:r>
      <w:bookmarkEnd w:id="450"/>
      <w:r>
        <w:t xml:space="preserve"> </w:t>
      </w:r>
    </w:p>
    <w:p w14:paraId="72C8487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89166A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5C71A6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1B277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33B4D2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C2D5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45998"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DE0C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513DA"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758B3" w14:textId="77777777" w:rsidR="000702C6" w:rsidRDefault="000702C6" w:rsidP="00767670">
            <w:pPr>
              <w:rPr>
                <w:rFonts w:cs="Arial"/>
                <w:b/>
                <w:bCs/>
                <w:color w:val="000000"/>
              </w:rPr>
            </w:pPr>
            <w:r>
              <w:rPr>
                <w:rFonts w:cs="Arial"/>
                <w:b/>
                <w:bCs/>
                <w:color w:val="000000"/>
              </w:rPr>
              <w:t>Connection</w:t>
            </w:r>
          </w:p>
          <w:p w14:paraId="1C32C84F"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B3B067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0B8B7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F213D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5C72377" wp14:editId="63A84134">
                  <wp:extent cx="203200" cy="203200"/>
                  <wp:effectExtent l="0" t="0" r="0" b="0"/>
                  <wp:docPr id="170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LSG_ISC_BatterySize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F0278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2A1D25"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ACF4DF" w14:textId="77777777" w:rsidR="00EB1D44" w:rsidRDefault="00EB1D44"/>
        </w:tc>
      </w:tr>
      <w:tr w:rsidR="000702C6" w:rsidRPr="00B3499B" w14:paraId="4378BFB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7331E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4F74A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8DA51D7" wp14:editId="7A8278CC">
                  <wp:extent cx="203200" cy="203200"/>
                  <wp:effectExtent l="0" t="0" r="0" b="0"/>
                  <wp:docPr id="17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LSG_ISC_BatterySoCQualityFactor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3B8B9A"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6777B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68D9D0" w14:textId="77777777" w:rsidR="00EB1D44" w:rsidRDefault="00EB1D44"/>
        </w:tc>
      </w:tr>
      <w:tr w:rsidR="000702C6" w:rsidRPr="00B3499B" w14:paraId="56BBD55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60212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E3D1AC"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A612630" wp14:editId="7C02F7D8">
                  <wp:extent cx="203200" cy="203200"/>
                  <wp:effectExtent l="0" t="0" r="0" b="0"/>
                  <wp:docPr id="170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LSG_ISC_BatteryStateFault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EF6F6D"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928E6D"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F6EBFAA" w14:textId="77777777" w:rsidR="00EB1D44" w:rsidRDefault="00EB1D44"/>
        </w:tc>
      </w:tr>
      <w:tr w:rsidR="000702C6" w:rsidRPr="00B3499B" w14:paraId="59A32F6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3684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F5570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8EB15C7" wp14:editId="0DAF33F6">
                  <wp:extent cx="203200" cy="203200"/>
                  <wp:effectExtent l="0" t="0" r="0" b="0"/>
                  <wp:docPr id="170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LSG_ISC_BatterySoC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19319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912E1A"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A25BA8" w14:textId="77777777" w:rsidR="00EB1D44" w:rsidRDefault="00EB1D44"/>
        </w:tc>
      </w:tr>
      <w:tr w:rsidR="000702C6" w:rsidRPr="00B3499B" w14:paraId="72044FB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5F119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3268A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5690E7B" wp14:editId="7A5D3B4E">
                  <wp:extent cx="203200" cy="203200"/>
                  <wp:effectExtent l="0" t="0" r="0" b="0"/>
                  <wp:docPr id="171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307256063.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LSG_ISC_BatteryTemperature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E6B619"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4C395"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30178E" w14:textId="77777777" w:rsidR="00EB1D44" w:rsidRDefault="00EB1D44"/>
        </w:tc>
      </w:tr>
      <w:tr w:rsidR="000702C6" w:rsidRPr="00B3499B" w14:paraId="795DE94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72207B" w14:textId="15C20AF6" w:rsidR="000702C6" w:rsidRPr="00B3499B" w:rsidRDefault="00B111A7" w:rsidP="00767670">
            <w:pPr>
              <w:rPr>
                <w:rFonts w:cs="Arial"/>
                <w:bCs/>
                <w:color w:val="808080" w:themeColor="background1" w:themeShade="80"/>
                <w:sz w:val="16"/>
                <w:szCs w:val="14"/>
              </w:rPr>
            </w:pPr>
            <w:hyperlink r:id="rId17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4C6CD" w14:textId="3C9BDB40"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BA88D"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2CB7AF9" w14:textId="75BB909F" w:rsidR="000702C6" w:rsidRPr="00C000B2" w:rsidRDefault="000702C6" w:rsidP="000702C6">
      <w:pPr>
        <w:jc w:val="center"/>
        <w:rPr>
          <w:b/>
          <w:noProof/>
        </w:rPr>
      </w:pPr>
      <w:bookmarkStart w:id="451" w:name="_Toc10376681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14</w:t>
      </w:r>
      <w:r w:rsidRPr="00C000B2">
        <w:rPr>
          <w:b/>
          <w:noProof/>
        </w:rPr>
        <w:fldChar w:fldCharType="end"/>
      </w:r>
      <w:r w:rsidRPr="00C000B2">
        <w:rPr>
          <w:b/>
          <w:noProof/>
        </w:rPr>
        <w:t>: Output Signal mappings of Function</w:t>
      </w:r>
      <w:bookmarkEnd w:id="451"/>
      <w:r w:rsidRPr="00C000B2">
        <w:rPr>
          <w:b/>
          <w:noProof/>
        </w:rPr>
        <w:t xml:space="preserve"> </w:t>
      </w:r>
    </w:p>
    <w:p w14:paraId="73397A32" w14:textId="77777777" w:rsidR="00072314" w:rsidRDefault="00072314" w:rsidP="00072314">
      <w:pPr>
        <w:pStyle w:val="Heading6"/>
        <w:keepNext w:val="0"/>
        <w:tabs>
          <w:tab w:val="clear" w:pos="900"/>
          <w:tab w:val="left" w:pos="709"/>
        </w:tabs>
        <w:spacing w:before="240"/>
      </w:pPr>
      <w:r>
        <w:t>Parameters</w:t>
      </w:r>
    </w:p>
    <w:p w14:paraId="7F11C4E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7BBABC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B9033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Monitor Battery SoC</w:t>
      </w:r>
    </w:p>
    <w:p w14:paraId="45BD821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233904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F32E648" w14:textId="77777777" w:rsidR="00D8599B" w:rsidRPr="00355330" w:rsidRDefault="00D8599B" w:rsidP="00D8599B">
      <w:pPr>
        <w:rPr>
          <w:rFonts w:cs="Arial"/>
        </w:rPr>
      </w:pPr>
      <w:r>
        <w:rPr>
          <w:rFonts w:cs="Arial"/>
          <w:color w:val="FF0000"/>
        </w:rPr>
        <w:t>No Requirements with Status “Approved” or “Ready for Review” satisfied by this function.</w:t>
      </w:r>
    </w:p>
    <w:p w14:paraId="3EB946FA" w14:textId="77777777" w:rsidR="008C50D1" w:rsidRPr="005F3A49" w:rsidRDefault="008C50D1" w:rsidP="00702F62">
      <w:pPr>
        <w:pStyle w:val="Heading4"/>
        <w:keepNext w:val="0"/>
        <w:tabs>
          <w:tab w:val="clear" w:pos="900"/>
          <w:tab w:val="left" w:pos="709"/>
        </w:tabs>
        <w:spacing w:before="240"/>
      </w:pPr>
      <w:bookmarkStart w:id="452" w:name="_Toc103766653"/>
      <w:r w:rsidRPr="005F3A49">
        <w:rPr>
          <w:lang w:val="en-GB"/>
        </w:rPr>
        <w:t xml:space="preserve">Technology Function </w:t>
      </w:r>
      <w:r>
        <w:rPr>
          <w:noProof/>
        </w:rPr>
        <w:drawing>
          <wp:inline distT="0" distB="0" distL="0" distR="0" wp14:anchorId="65B90922" wp14:editId="06A0497A">
            <wp:extent cx="203200" cy="203200"/>
            <wp:effectExtent l="0" t="0" r="0" b="0"/>
            <wp:docPr id="1712"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Supply Power with IGN OFF</w:t>
      </w:r>
      <w:bookmarkEnd w:id="452"/>
    </w:p>
    <w:p w14:paraId="64E4B118" w14:textId="77777777" w:rsidR="005F4E20" w:rsidRDefault="005F4E20" w:rsidP="00720A45">
      <w:pPr>
        <w:rPr>
          <w:highlight w:val="green"/>
        </w:rPr>
      </w:pPr>
    </w:p>
    <w:p w14:paraId="346AE27A" w14:textId="77777777" w:rsidR="009C3237" w:rsidRDefault="009C3237" w:rsidP="009C3237">
      <w:pPr>
        <w:pStyle w:val="BodyText"/>
      </w:pPr>
      <w:r w:rsidRPr="00F33853">
        <w:t>Supply Power with IGN OFF</w:t>
      </w:r>
    </w:p>
    <w:p w14:paraId="037F265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EF4833" w14:textId="77777777" w:rsidR="000702C6" w:rsidRPr="000702C6" w:rsidRDefault="000702C6" w:rsidP="00720A45">
      <w:pPr>
        <w:rPr>
          <w:b/>
          <w:bCs/>
          <w:color w:val="FF0000"/>
        </w:rPr>
      </w:pPr>
    </w:p>
    <w:p w14:paraId="59B1AFE2" w14:textId="77777777" w:rsidR="00072314" w:rsidRDefault="00072314" w:rsidP="00072314">
      <w:pPr>
        <w:pStyle w:val="Heading6"/>
        <w:keepNext w:val="0"/>
        <w:tabs>
          <w:tab w:val="clear" w:pos="900"/>
          <w:tab w:val="left" w:pos="709"/>
        </w:tabs>
        <w:spacing w:before="240"/>
        <w:rPr>
          <w:lang w:val="en-GB"/>
        </w:rPr>
      </w:pPr>
      <w:r>
        <w:rPr>
          <w:lang w:val="en-GB"/>
        </w:rPr>
        <w:t>Inputs</w:t>
      </w:r>
    </w:p>
    <w:p w14:paraId="10B54566"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5341AC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F4B53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99F332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D7CB4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24DF7E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9FB0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09E5B"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7B5DF"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8D0F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4F4AC" w14:textId="77777777" w:rsidR="000702C6" w:rsidRDefault="000702C6" w:rsidP="00767670">
            <w:pPr>
              <w:rPr>
                <w:rFonts w:cs="Arial"/>
                <w:b/>
                <w:bCs/>
                <w:color w:val="000000"/>
              </w:rPr>
            </w:pPr>
            <w:r>
              <w:rPr>
                <w:rFonts w:cs="Arial"/>
                <w:b/>
                <w:bCs/>
                <w:color w:val="000000"/>
              </w:rPr>
              <w:t>Connection</w:t>
            </w:r>
          </w:p>
          <w:p w14:paraId="401B4C61"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BA740D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2CF04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9A71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E2F84EB" wp14:editId="100AFCAC">
                  <wp:extent cx="203200" cy="203200"/>
                  <wp:effectExtent l="0" t="0" r="0" b="0"/>
                  <wp:docPr id="171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SNT_12V Power_SLI_Batt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5BB6AE"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7C1A2F"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056958" w14:textId="77777777" w:rsidR="00EB1D44" w:rsidRDefault="00EB1D44"/>
        </w:tc>
      </w:tr>
      <w:tr w:rsidR="000702C6" w:rsidRPr="00B3499B" w14:paraId="5E774E5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704DB3" w14:textId="49D887A0" w:rsidR="000702C6" w:rsidRPr="00B3499B" w:rsidRDefault="00B111A7" w:rsidP="00767670">
            <w:pPr>
              <w:rPr>
                <w:rFonts w:cs="Arial"/>
                <w:bCs/>
                <w:color w:val="808080" w:themeColor="background1" w:themeShade="80"/>
                <w:sz w:val="16"/>
                <w:szCs w:val="14"/>
              </w:rPr>
            </w:pPr>
            <w:hyperlink r:id="rId18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1D00D" w14:textId="480B5164"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75EA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2061EE1" w14:textId="20A828D7" w:rsidR="000702C6" w:rsidRPr="00C000B2" w:rsidRDefault="000702C6" w:rsidP="000702C6">
      <w:pPr>
        <w:jc w:val="center"/>
        <w:rPr>
          <w:b/>
          <w:noProof/>
        </w:rPr>
      </w:pPr>
      <w:bookmarkStart w:id="453" w:name="_Toc10376681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15</w:t>
      </w:r>
      <w:r w:rsidRPr="00C000B2">
        <w:rPr>
          <w:b/>
          <w:noProof/>
        </w:rPr>
        <w:fldChar w:fldCharType="end"/>
      </w:r>
      <w:r w:rsidRPr="00C000B2">
        <w:rPr>
          <w:b/>
          <w:noProof/>
        </w:rPr>
        <w:t>: Output Signal mappings of Function</w:t>
      </w:r>
      <w:bookmarkEnd w:id="453"/>
      <w:r w:rsidRPr="00C000B2">
        <w:rPr>
          <w:b/>
          <w:noProof/>
        </w:rPr>
        <w:t xml:space="preserve"> </w:t>
      </w:r>
    </w:p>
    <w:p w14:paraId="5FDB5017" w14:textId="77777777" w:rsidR="00072314" w:rsidRDefault="00072314" w:rsidP="00072314">
      <w:pPr>
        <w:pStyle w:val="Heading6"/>
        <w:keepNext w:val="0"/>
        <w:tabs>
          <w:tab w:val="clear" w:pos="900"/>
          <w:tab w:val="left" w:pos="709"/>
        </w:tabs>
        <w:spacing w:before="240"/>
      </w:pPr>
      <w:r>
        <w:lastRenderedPageBreak/>
        <w:t>Parameters</w:t>
      </w:r>
    </w:p>
    <w:p w14:paraId="7B9C5E9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8E5B7B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FC516C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Supply Power with IGN OFF</w:t>
      </w:r>
    </w:p>
    <w:p w14:paraId="2707DEC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3FB711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02F04B5" w14:textId="77777777" w:rsidR="00D8599B" w:rsidRPr="00355330" w:rsidRDefault="00D8599B" w:rsidP="00D8599B">
      <w:pPr>
        <w:rPr>
          <w:rFonts w:cs="Arial"/>
        </w:rPr>
      </w:pPr>
      <w:r>
        <w:rPr>
          <w:rFonts w:cs="Arial"/>
          <w:color w:val="FF0000"/>
        </w:rPr>
        <w:t>No Requirements with Status “Approved” or “Ready for Review” satisfied by this function.</w:t>
      </w:r>
    </w:p>
    <w:p w14:paraId="76D45CCE"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454" w:name="_Toc103766654"/>
      <w:r>
        <w:rPr>
          <w:szCs w:val="20"/>
          <w:lang w:val="en-GB"/>
        </w:rPr>
        <w:t>Cargo Interior Camera / CHMSL Bed Interior Camera_analog</w:t>
      </w:r>
      <w:bookmarkEnd w:id="454"/>
    </w:p>
    <w:p w14:paraId="4BF94EDC" w14:textId="77777777" w:rsidR="00210E01" w:rsidRDefault="00210E01" w:rsidP="00210E01">
      <w:r>
        <w:t>Cargo Interior Camera / CHMSL Bed Interior Camera_analog</w:t>
      </w:r>
    </w:p>
    <w:p w14:paraId="365329DC" w14:textId="3B0E0308" w:rsidR="008C50D1" w:rsidRPr="005F3A49" w:rsidRDefault="008C50D1" w:rsidP="00702F62">
      <w:pPr>
        <w:pStyle w:val="Heading4"/>
        <w:keepNext w:val="0"/>
        <w:tabs>
          <w:tab w:val="clear" w:pos="900"/>
          <w:tab w:val="left" w:pos="709"/>
        </w:tabs>
        <w:spacing w:before="240"/>
      </w:pPr>
      <w:bookmarkStart w:id="455" w:name="_Toc103766655"/>
      <w:r w:rsidRPr="005F3A49">
        <w:rPr>
          <w:lang w:val="en-GB"/>
        </w:rPr>
        <w:t xml:space="preserve">Technology Function </w:t>
      </w:r>
      <w:r>
        <w:rPr>
          <w:noProof/>
        </w:rPr>
        <w:drawing>
          <wp:inline distT="0" distB="0" distL="0" distR="0" wp14:anchorId="108C0909" wp14:editId="67435ABC">
            <wp:extent cx="203200" cy="203200"/>
            <wp:effectExtent l="0" t="0" r="0" b="0"/>
            <wp:docPr id="1716" name="Picture -1733286227.jpg" descr="-1733286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733286227.jpg"/>
                    <pic:cNvPicPr/>
                  </pic:nvPicPr>
                  <pic:blipFill>
                    <a:blip r:embed="rId15" cstate="print"/>
                    <a:stretch>
                      <a:fillRect/>
                    </a:stretch>
                  </pic:blipFill>
                  <pic:spPr>
                    <a:xfrm>
                      <a:off x="0" y="0"/>
                      <a:ext cx="203200" cy="203200"/>
                    </a:xfrm>
                    <a:prstGeom prst="rect">
                      <a:avLst/>
                    </a:prstGeom>
                  </pic:spPr>
                </pic:pic>
              </a:graphicData>
            </a:graphic>
          </wp:inline>
        </w:drawing>
      </w:r>
      <w:r w:rsidRPr="005F3A49">
        <w:rPr>
          <w:lang w:val="en-GB"/>
        </w:rPr>
        <w:t xml:space="preserve"> Distortion Correction </w:t>
      </w:r>
      <w:r w:rsidR="003C4093">
        <w:rPr>
          <w:lang w:val="en-GB"/>
        </w:rPr>
        <w:t>–</w:t>
      </w:r>
      <w:r w:rsidRPr="005F3A49">
        <w:rPr>
          <w:lang w:val="en-GB"/>
        </w:rPr>
        <w:t xml:space="preserve"> Dewarping for Internal (Analogue Output) Cameras: Cargo</w:t>
      </w:r>
      <w:bookmarkEnd w:id="455"/>
    </w:p>
    <w:p w14:paraId="2F79B1E4" w14:textId="77777777" w:rsidR="005F4E20" w:rsidRDefault="005F4E20" w:rsidP="00720A45">
      <w:pPr>
        <w:rPr>
          <w:highlight w:val="green"/>
        </w:rPr>
      </w:pPr>
    </w:p>
    <w:p w14:paraId="6AAA50EA" w14:textId="77777777" w:rsidR="009C3237" w:rsidRDefault="009C3237" w:rsidP="009C3237">
      <w:pPr>
        <w:pStyle w:val="BodyText"/>
      </w:pPr>
      <w:r w:rsidRPr="00F33853">
        <w:t>To remove distortion from the very wide angle lens required for use inside the vehicle.</w:t>
      </w:r>
    </w:p>
    <w:p w14:paraId="22EF20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AAEC83B" w14:textId="77777777" w:rsidR="000702C6" w:rsidRPr="000702C6" w:rsidRDefault="000702C6" w:rsidP="00720A45">
      <w:pPr>
        <w:rPr>
          <w:b/>
          <w:bCs/>
          <w:color w:val="FF0000"/>
        </w:rPr>
      </w:pPr>
    </w:p>
    <w:p w14:paraId="2E4449EA" w14:textId="77777777" w:rsidR="00072314" w:rsidRDefault="00072314" w:rsidP="00072314">
      <w:pPr>
        <w:pStyle w:val="Heading6"/>
        <w:keepNext w:val="0"/>
        <w:tabs>
          <w:tab w:val="clear" w:pos="900"/>
          <w:tab w:val="left" w:pos="709"/>
        </w:tabs>
        <w:spacing w:before="240"/>
        <w:rPr>
          <w:lang w:val="en-GB"/>
        </w:rPr>
      </w:pPr>
      <w:r>
        <w:rPr>
          <w:lang w:val="en-GB"/>
        </w:rPr>
        <w:t>Inputs</w:t>
      </w:r>
    </w:p>
    <w:p w14:paraId="0CD45E9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BD7706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E874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57ECB8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FE43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26EF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8C07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D80C7"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925EC9"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74B0EA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665B20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2DB3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10A1A" w14:textId="77777777" w:rsidR="000702C6" w:rsidRPr="00AE55BD" w:rsidRDefault="000702C6" w:rsidP="00767670">
            <w:pPr>
              <w:rPr>
                <w:rFonts w:cs="Arial"/>
                <w:color w:val="000000" w:themeColor="text1"/>
                <w:sz w:val="16"/>
                <w:szCs w:val="14"/>
              </w:rPr>
            </w:pPr>
            <w:r>
              <w:rPr>
                <w:noProof/>
              </w:rPr>
              <w:drawing>
                <wp:inline distT="0" distB="0" distL="0" distR="0" wp14:anchorId="1DFCCE8B" wp14:editId="068C61B9">
                  <wp:extent cx="203200" cy="203200"/>
                  <wp:effectExtent l="0" t="0" r="0" b="0"/>
                  <wp:docPr id="171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SNT_InternalCamera2Output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D4C9B"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D0A2E4" w14:textId="77777777" w:rsidR="000702C6" w:rsidRPr="009D67F8" w:rsidRDefault="000702C6" w:rsidP="00767670">
            <w:pPr>
              <w:rPr>
                <w:rFonts w:cs="Arial"/>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05AA5D" w14:textId="77777777" w:rsidR="00EB1D44" w:rsidRDefault="00EB1D44"/>
        </w:tc>
      </w:tr>
      <w:tr w:rsidR="000702C6" w:rsidRPr="00B3499B" w14:paraId="1EFEAA8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6CE874" w14:textId="5FC72C7D" w:rsidR="000702C6" w:rsidRPr="00B3499B" w:rsidRDefault="00B111A7" w:rsidP="00767670">
            <w:pPr>
              <w:rPr>
                <w:rFonts w:cs="Arial"/>
                <w:bCs/>
                <w:color w:val="808080" w:themeColor="background1" w:themeShade="80"/>
                <w:sz w:val="16"/>
                <w:szCs w:val="14"/>
              </w:rPr>
            </w:pPr>
            <w:hyperlink r:id="rId18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E7F7D" w14:textId="4933324A"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D8D9E"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AE01B57" w14:textId="50475FC5" w:rsidR="000702C6" w:rsidRPr="004A50B8" w:rsidRDefault="000702C6" w:rsidP="000702C6">
      <w:pPr>
        <w:pStyle w:val="Caption"/>
      </w:pPr>
      <w:bookmarkStart w:id="456" w:name="_Toc103766818"/>
      <w:r w:rsidRPr="00702453">
        <w:t xml:space="preserve">Table </w:t>
      </w:r>
      <w:r>
        <w:rPr>
          <w:noProof/>
        </w:rPr>
        <w:fldChar w:fldCharType="begin"/>
      </w:r>
      <w:r>
        <w:rPr>
          <w:noProof/>
        </w:rPr>
        <w:instrText xml:space="preserve"> STYLEREF 1 \s </w:instrText>
      </w:r>
      <w:r>
        <w:rPr>
          <w:noProof/>
        </w:rPr>
        <w:fldChar w:fldCharType="separate"/>
      </w:r>
      <w:r w:rsidR="00885201">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16</w:t>
      </w:r>
      <w:r>
        <w:rPr>
          <w:noProof/>
        </w:rPr>
        <w:fldChar w:fldCharType="end"/>
      </w:r>
      <w:r w:rsidRPr="00702453">
        <w:t xml:space="preserve">: </w:t>
      </w:r>
      <w:r>
        <w:t>Input Signal mappings of Function</w:t>
      </w:r>
      <w:bookmarkEnd w:id="456"/>
      <w:r>
        <w:t xml:space="preserve"> </w:t>
      </w:r>
    </w:p>
    <w:p w14:paraId="7285917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92AC9F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704AE5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3D2A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004827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1853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F821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F8029"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44E69"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0B763" w14:textId="77777777" w:rsidR="000702C6" w:rsidRDefault="000702C6" w:rsidP="00767670">
            <w:pPr>
              <w:rPr>
                <w:rFonts w:cs="Arial"/>
                <w:b/>
                <w:bCs/>
                <w:color w:val="000000"/>
              </w:rPr>
            </w:pPr>
            <w:r>
              <w:rPr>
                <w:rFonts w:cs="Arial"/>
                <w:b/>
                <w:bCs/>
                <w:color w:val="000000"/>
              </w:rPr>
              <w:t>Connection</w:t>
            </w:r>
          </w:p>
          <w:p w14:paraId="52180F01"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8D6073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0EC92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48C66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28DA4A9" wp14:editId="1EF2D8EA">
                  <wp:extent cx="203200" cy="203200"/>
                  <wp:effectExtent l="0" t="0" r="0" b="0"/>
                  <wp:docPr id="172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1905649852.jpg"/>
                          <pic:cNvPicPr/>
                        </pic:nvPicPr>
                        <pic:blipFill>
                          <a:blip r:embed="rId37"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SNT_InternalCameraDewarped2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F012D7" w14:textId="77777777" w:rsidR="00EB1D44" w:rsidRDefault="00EB1D44"/>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0FAF94" w14:textId="77777777" w:rsidR="000702C6" w:rsidRDefault="000702C6" w:rsidP="00767670">
            <w:pPr>
              <w:rPr>
                <w:rFonts w:cs="Arial"/>
                <w:b/>
                <w:bCs/>
                <w:color w:val="000000"/>
              </w:rPr>
            </w:pPr>
            <w:r w:rsidRPr="009D67F8">
              <w:rPr>
                <w:rFonts w:cs="Arial"/>
                <w:color w:val="000000" w:themeColor="text1"/>
                <w:sz w:val="16"/>
                <w:szCs w:val="14"/>
                <w:highlight w:val="yellow"/>
              </w:rPr>
              <w:t>Not supported by Magicdraw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CF82B5" w14:textId="77777777" w:rsidR="00EB1D44" w:rsidRDefault="00EB1D44"/>
        </w:tc>
      </w:tr>
      <w:tr w:rsidR="000702C6" w:rsidRPr="00B3499B" w14:paraId="7D915F2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E06C74" w14:textId="5DE6617D" w:rsidR="000702C6" w:rsidRPr="00B3499B" w:rsidRDefault="00B111A7" w:rsidP="00767670">
            <w:pPr>
              <w:rPr>
                <w:rFonts w:cs="Arial"/>
                <w:bCs/>
                <w:color w:val="808080" w:themeColor="background1" w:themeShade="80"/>
                <w:sz w:val="16"/>
                <w:szCs w:val="14"/>
              </w:rPr>
            </w:pPr>
            <w:hyperlink r:id="rId18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AD6818" w14:textId="6017A6CF"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8520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7F454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CFB4084" w14:textId="2682FE19" w:rsidR="000702C6" w:rsidRPr="00C000B2" w:rsidRDefault="000702C6" w:rsidP="000702C6">
      <w:pPr>
        <w:jc w:val="center"/>
        <w:rPr>
          <w:b/>
          <w:noProof/>
        </w:rPr>
      </w:pPr>
      <w:bookmarkStart w:id="457" w:name="_Toc10376681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885201">
        <w:rPr>
          <w:b/>
          <w:noProof/>
        </w:rPr>
        <w:t>7</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885201">
        <w:rPr>
          <w:b/>
          <w:noProof/>
        </w:rPr>
        <w:t>17</w:t>
      </w:r>
      <w:r w:rsidRPr="00C000B2">
        <w:rPr>
          <w:b/>
          <w:noProof/>
        </w:rPr>
        <w:fldChar w:fldCharType="end"/>
      </w:r>
      <w:r w:rsidRPr="00C000B2">
        <w:rPr>
          <w:b/>
          <w:noProof/>
        </w:rPr>
        <w:t>: Output Signal mappings of Function</w:t>
      </w:r>
      <w:bookmarkEnd w:id="457"/>
      <w:r w:rsidRPr="00C000B2">
        <w:rPr>
          <w:b/>
          <w:noProof/>
        </w:rPr>
        <w:t xml:space="preserve"> </w:t>
      </w:r>
    </w:p>
    <w:p w14:paraId="5DE6E563" w14:textId="77777777" w:rsidR="00072314" w:rsidRDefault="00072314" w:rsidP="00072314">
      <w:pPr>
        <w:pStyle w:val="Heading6"/>
        <w:keepNext w:val="0"/>
        <w:tabs>
          <w:tab w:val="clear" w:pos="900"/>
          <w:tab w:val="left" w:pos="709"/>
        </w:tabs>
        <w:spacing w:before="240"/>
      </w:pPr>
      <w:r>
        <w:t>Parameters</w:t>
      </w:r>
    </w:p>
    <w:p w14:paraId="7DFAF43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F778F0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8B6465F" w14:textId="7543AA96"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Distortion Correction </w:t>
      </w:r>
      <w:r w:rsidR="003C4093">
        <w:rPr>
          <w:rFonts w:cs="Arial"/>
        </w:rPr>
        <w:t>–</w:t>
      </w:r>
      <w:r>
        <w:rPr>
          <w:rFonts w:cs="Arial"/>
        </w:rPr>
        <w:t xml:space="preserve"> Dewarping for Internal (Analogue Output) Cameras: Cargo</w:t>
      </w:r>
    </w:p>
    <w:p w14:paraId="13B69404"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5E59075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87B5CB0"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671A714" w14:textId="4DFE723C" w:rsidR="00072314" w:rsidRDefault="00072314" w:rsidP="00072314">
      <w:pPr>
        <w:pStyle w:val="Heading2"/>
        <w:spacing w:before="240"/>
      </w:pPr>
      <w:bookmarkStart w:id="458" w:name="_Toc422994386"/>
      <w:bookmarkStart w:id="459" w:name="_Ref531347950"/>
      <w:bookmarkStart w:id="460" w:name="_Toc481143824"/>
      <w:bookmarkStart w:id="461" w:name="_Toc35000614"/>
      <w:bookmarkStart w:id="462" w:name="_Toc103766656"/>
      <w:r w:rsidRPr="00B16542">
        <w:t xml:space="preserve">Requirements on </w:t>
      </w:r>
      <w:bookmarkEnd w:id="458"/>
      <w:r w:rsidRPr="00B16542">
        <w:t>Connections</w:t>
      </w:r>
      <w:bookmarkEnd w:id="459"/>
      <w:bookmarkEnd w:id="460"/>
      <w:bookmarkEnd w:id="461"/>
      <w:bookmarkEnd w:id="462"/>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463" w:name="_Toc35000615"/>
      <w:bookmarkStart w:id="464" w:name="_Toc103766657"/>
      <w:r w:rsidRPr="00912020">
        <w:rPr>
          <w:lang w:val="en-GB"/>
        </w:rPr>
        <w:t>Networks</w:t>
      </w:r>
      <w:bookmarkEnd w:id="463"/>
      <w:bookmarkEnd w:id="464"/>
    </w:p>
    <w:p w14:paraId="75C188D4" w14:textId="77777777" w:rsidR="00072314" w:rsidRDefault="00072314" w:rsidP="00072314">
      <w:pPr>
        <w:pStyle w:val="Heading4"/>
        <w:keepNext w:val="0"/>
        <w:tabs>
          <w:tab w:val="clear" w:pos="900"/>
          <w:tab w:val="left" w:pos="709"/>
        </w:tabs>
        <w:spacing w:before="240"/>
        <w:rPr>
          <w:lang w:val="en-GB"/>
        </w:rPr>
      </w:pPr>
      <w:bookmarkStart w:id="465" w:name="_Toc481143825"/>
      <w:bookmarkStart w:id="466" w:name="_Toc35000616"/>
      <w:bookmarkStart w:id="467" w:name="_Toc103766658"/>
      <w:bookmarkStart w:id="468" w:name="_Toc422994387"/>
      <w:r>
        <w:rPr>
          <w:lang w:val="en-GB"/>
        </w:rPr>
        <w:t>“CAN</w:t>
      </w:r>
      <w:bookmarkEnd w:id="465"/>
      <w:r>
        <w:rPr>
          <w:lang w:val="en-GB"/>
        </w:rPr>
        <w:t xml:space="preserve"> Bus xxx”</w:t>
      </w:r>
      <w:bookmarkEnd w:id="466"/>
      <w:bookmarkEnd w:id="467"/>
    </w:p>
    <w:p w14:paraId="6AE15C34" w14:textId="6E5347A1" w:rsidR="00362F1A" w:rsidRPr="00720A45" w:rsidRDefault="00362F1A" w:rsidP="00720A45">
      <w:pPr>
        <w:rPr>
          <w:highlight w:val="green"/>
        </w:rPr>
      </w:pPr>
      <w:r w:rsidRPr="005067FC">
        <w:rPr>
          <w:i/>
          <w:color w:val="A6A6A6" w:themeColor="background1" w:themeShade="A6"/>
        </w:rPr>
        <w:t>Not supported by MagicDraw report generation.</w:t>
      </w:r>
    </w:p>
    <w:p w14:paraId="2901A777" w14:textId="77777777" w:rsidR="00072314" w:rsidRPr="00B66169" w:rsidRDefault="00072314" w:rsidP="00072314">
      <w:pPr>
        <w:pStyle w:val="Heading5"/>
        <w:keepNext w:val="0"/>
        <w:tabs>
          <w:tab w:val="clear" w:pos="900"/>
          <w:tab w:val="left" w:pos="709"/>
        </w:tabs>
        <w:spacing w:before="240"/>
        <w:rPr>
          <w:lang w:val="en-GB"/>
        </w:rPr>
      </w:pPr>
      <w:bookmarkStart w:id="469" w:name="_Toc35000617"/>
      <w:bookmarkStart w:id="470" w:name="_Toc380050580"/>
      <w:r w:rsidRPr="00B66169">
        <w:rPr>
          <w:lang w:val="en-GB"/>
        </w:rPr>
        <w:t>Protocol Requirements</w:t>
      </w:r>
      <w:bookmarkEnd w:id="469"/>
      <w:bookmarkEnd w:id="470"/>
    </w:p>
    <w:p w14:paraId="099CEBD1" w14:textId="409D02DB" w:rsidR="00362F1A" w:rsidRPr="00720A45" w:rsidRDefault="00362F1A" w:rsidP="00720A45">
      <w:pPr>
        <w:rPr>
          <w:rStyle w:val="SubtleEmphasis"/>
          <w:i w:val="0"/>
          <w:iCs w:val="0"/>
          <w:color w:val="auto"/>
          <w:highlight w:val="green"/>
        </w:rPr>
      </w:pPr>
      <w:r w:rsidRPr="005067FC">
        <w:rPr>
          <w:i/>
          <w:color w:val="A6A6A6" w:themeColor="background1" w:themeShade="A6"/>
        </w:rPr>
        <w:t>Not supported by MagicDraw report generation.</w:t>
      </w:r>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471" w:name="_Toc35000618"/>
      <w:bookmarkStart w:id="472" w:name="_Toc380050579"/>
      <w:r w:rsidRPr="00BB29B2">
        <w:rPr>
          <w:lang w:val="en-GB"/>
        </w:rPr>
        <w:t>Electrical Requirements</w:t>
      </w:r>
      <w:bookmarkEnd w:id="471"/>
      <w:bookmarkEnd w:id="472"/>
    </w:p>
    <w:p w14:paraId="6409E06B" w14:textId="69F34974" w:rsidR="00362F1A" w:rsidRPr="00050F45" w:rsidRDefault="00362F1A" w:rsidP="00050F45">
      <w:pPr>
        <w:rPr>
          <w:rStyle w:val="SubtleEmphasis"/>
          <w:i w:val="0"/>
          <w:iCs w:val="0"/>
          <w:color w:val="auto"/>
          <w:highlight w:val="green"/>
        </w:rPr>
      </w:pPr>
      <w:r w:rsidRPr="005067FC">
        <w:rPr>
          <w:i/>
          <w:color w:val="A6A6A6" w:themeColor="background1" w:themeShade="A6"/>
        </w:rPr>
        <w:t>Not supported by MagicDraw report generation.</w:t>
      </w:r>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473" w:name="_Toc481143826"/>
      <w:bookmarkStart w:id="474" w:name="_Toc35000619"/>
      <w:bookmarkStart w:id="475" w:name="_Toc103766659"/>
      <w:r>
        <w:rPr>
          <w:lang w:val="en-GB"/>
        </w:rPr>
        <w:t>“</w:t>
      </w:r>
      <w:bookmarkEnd w:id="473"/>
      <w:r>
        <w:rPr>
          <w:lang w:val="en-GB"/>
        </w:rPr>
        <w:t>LIN Bus xxx”</w:t>
      </w:r>
      <w:bookmarkEnd w:id="474"/>
      <w:bookmarkEnd w:id="475"/>
    </w:p>
    <w:p w14:paraId="369F85EF" w14:textId="20E1EB68" w:rsidR="00362F1A" w:rsidRPr="00050F45" w:rsidRDefault="00362F1A" w:rsidP="00050F45">
      <w:pPr>
        <w:rPr>
          <w:highlight w:val="green"/>
        </w:rPr>
      </w:pPr>
      <w:r w:rsidRPr="005067FC">
        <w:rPr>
          <w:i/>
          <w:color w:val="A6A6A6" w:themeColor="background1" w:themeShade="A6"/>
        </w:rPr>
        <w:t>Not supported by MagicDraw report generation.</w:t>
      </w:r>
    </w:p>
    <w:p w14:paraId="4D50E7E7" w14:textId="77777777" w:rsidR="00072314" w:rsidRPr="00BB29B2" w:rsidRDefault="00072314" w:rsidP="00072314">
      <w:pPr>
        <w:pStyle w:val="Heading5"/>
        <w:keepNext w:val="0"/>
        <w:tabs>
          <w:tab w:val="clear" w:pos="900"/>
          <w:tab w:val="left" w:pos="709"/>
        </w:tabs>
        <w:spacing w:before="240"/>
        <w:rPr>
          <w:lang w:val="en-GB"/>
        </w:rPr>
      </w:pPr>
      <w:bookmarkStart w:id="476" w:name="_Toc35000620"/>
      <w:r w:rsidRPr="00BB29B2">
        <w:rPr>
          <w:lang w:val="en-GB"/>
        </w:rPr>
        <w:t>Protocol Requirements</w:t>
      </w:r>
      <w:bookmarkEnd w:id="476"/>
    </w:p>
    <w:p w14:paraId="33DD56B2" w14:textId="74E29161" w:rsidR="00072314" w:rsidRDefault="0084093B" w:rsidP="00072314">
      <w:r w:rsidRPr="005067FC">
        <w:rPr>
          <w:i/>
          <w:color w:val="A6A6A6" w:themeColor="background1" w:themeShade="A6"/>
        </w:rPr>
        <w:t>Not supported by MagicDraw report generation.</w:t>
      </w:r>
    </w:p>
    <w:p w14:paraId="4D53B2F8" w14:textId="77777777" w:rsidR="00072314" w:rsidRPr="00BB29B2" w:rsidRDefault="00072314" w:rsidP="00072314">
      <w:pPr>
        <w:pStyle w:val="Heading6"/>
        <w:keepNext w:val="0"/>
        <w:tabs>
          <w:tab w:val="clear" w:pos="900"/>
          <w:tab w:val="left" w:pos="709"/>
        </w:tabs>
        <w:spacing w:before="240"/>
      </w:pPr>
      <w:bookmarkStart w:id="477" w:name="_Toc35000621"/>
      <w:r w:rsidRPr="00BB29B2">
        <w:t>Schedule Table</w:t>
      </w:r>
      <w:bookmarkEnd w:id="477"/>
    </w:p>
    <w:p w14:paraId="398F48BF" w14:textId="47B7E540" w:rsidR="00072314" w:rsidRPr="008D3AB8" w:rsidRDefault="0084093B" w:rsidP="00072314">
      <w:r w:rsidRPr="005067FC">
        <w:rPr>
          <w:i/>
          <w:color w:val="A6A6A6" w:themeColor="background1" w:themeShade="A6"/>
        </w:rPr>
        <w:t>Not supported by MagicDraw report generation.</w:t>
      </w:r>
    </w:p>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478" w:name="_Toc35000622"/>
      <w:r w:rsidRPr="00BB29B2">
        <w:rPr>
          <w:lang w:val="en-GB"/>
        </w:rPr>
        <w:t>Electrical Requirements</w:t>
      </w:r>
      <w:bookmarkEnd w:id="478"/>
    </w:p>
    <w:p w14:paraId="1B6C7453" w14:textId="52274611" w:rsidR="00072314" w:rsidRDefault="0084093B" w:rsidP="00072314">
      <w:r w:rsidRPr="005067FC">
        <w:rPr>
          <w:i/>
          <w:color w:val="A6A6A6" w:themeColor="background1" w:themeShade="A6"/>
        </w:rPr>
        <w:t>Not supported by MagicDraw report generation.</w:t>
      </w:r>
    </w:p>
    <w:p w14:paraId="2AB764B4" w14:textId="77777777" w:rsidR="00072314" w:rsidRDefault="00072314" w:rsidP="00072314">
      <w:pPr>
        <w:pStyle w:val="Heading4"/>
        <w:keepNext w:val="0"/>
        <w:tabs>
          <w:tab w:val="clear" w:pos="900"/>
          <w:tab w:val="left" w:pos="709"/>
        </w:tabs>
        <w:spacing w:before="240"/>
        <w:rPr>
          <w:lang w:val="en-GB"/>
        </w:rPr>
      </w:pPr>
      <w:bookmarkStart w:id="479" w:name="_Toc481143827"/>
      <w:bookmarkStart w:id="480" w:name="_Toc35000623"/>
      <w:bookmarkStart w:id="481" w:name="_Toc103766660"/>
      <w:r>
        <w:rPr>
          <w:lang w:val="en-GB"/>
        </w:rPr>
        <w:t>“</w:t>
      </w:r>
      <w:r w:rsidRPr="00BB29B2">
        <w:rPr>
          <w:lang w:val="en-GB"/>
        </w:rPr>
        <w:t>Ethernet</w:t>
      </w:r>
      <w:bookmarkEnd w:id="479"/>
      <w:r>
        <w:rPr>
          <w:lang w:val="en-GB"/>
        </w:rPr>
        <w:t xml:space="preserve"> xxx”</w:t>
      </w:r>
      <w:bookmarkEnd w:id="480"/>
      <w:bookmarkEnd w:id="481"/>
    </w:p>
    <w:p w14:paraId="538BE254" w14:textId="2962E563" w:rsidR="00521B6D" w:rsidRPr="00050F45" w:rsidRDefault="00521B6D" w:rsidP="00050F45">
      <w:pPr>
        <w:rPr>
          <w:rStyle w:val="Hyperlink"/>
          <w:color w:val="auto"/>
          <w:highlight w:val="green"/>
          <w:u w:val="none"/>
        </w:rPr>
      </w:pPr>
      <w:r w:rsidRPr="005067FC">
        <w:rPr>
          <w:i/>
          <w:color w:val="A6A6A6" w:themeColor="background1" w:themeShade="A6"/>
        </w:rPr>
        <w:t>Not supported by MagicDraw report generation.</w:t>
      </w:r>
    </w:p>
    <w:p w14:paraId="5006F2C5" w14:textId="77777777" w:rsidR="00072314" w:rsidRDefault="00072314" w:rsidP="00072314">
      <w:pPr>
        <w:pStyle w:val="Heading3"/>
        <w:keepNext w:val="0"/>
        <w:tabs>
          <w:tab w:val="clear" w:pos="900"/>
          <w:tab w:val="left" w:pos="709"/>
          <w:tab w:val="left" w:pos="851"/>
        </w:tabs>
        <w:spacing w:before="240"/>
      </w:pPr>
      <w:bookmarkStart w:id="482" w:name="_Toc35000624"/>
      <w:bookmarkStart w:id="483" w:name="_Toc103766661"/>
      <w:r>
        <w:t>HW I/Os</w:t>
      </w:r>
      <w:bookmarkEnd w:id="482"/>
      <w:bookmarkEnd w:id="483"/>
    </w:p>
    <w:p w14:paraId="45D04270" w14:textId="5206BDBD" w:rsidR="00072314" w:rsidRDefault="00072314" w:rsidP="00072314">
      <w:pPr>
        <w:pStyle w:val="Heading4"/>
        <w:keepNext w:val="0"/>
        <w:tabs>
          <w:tab w:val="clear" w:pos="900"/>
          <w:tab w:val="left" w:pos="709"/>
        </w:tabs>
        <w:spacing w:before="240"/>
        <w:rPr>
          <w:lang w:val="en-GB"/>
        </w:rPr>
      </w:pPr>
      <w:bookmarkStart w:id="484" w:name="_Toc35000625"/>
      <w:bookmarkStart w:id="485" w:name="_Toc103766662"/>
      <w:r>
        <w:rPr>
          <w:lang w:val="en-GB"/>
        </w:rPr>
        <w:t>“HW I/O xxx”</w:t>
      </w:r>
      <w:bookmarkEnd w:id="484"/>
      <w:bookmarkEnd w:id="485"/>
    </w:p>
    <w:p w14:paraId="67A9CD08" w14:textId="782B8FC8" w:rsidR="00521B6D" w:rsidRPr="00521B6D" w:rsidRDefault="00521B6D" w:rsidP="00521B6D">
      <w:pPr>
        <w:rPr>
          <w:lang w:val="en-GB"/>
        </w:rPr>
      </w:pPr>
      <w:r w:rsidRPr="005067FC">
        <w:rPr>
          <w:i/>
          <w:color w:val="A6A6A6" w:themeColor="background1" w:themeShade="A6"/>
        </w:rPr>
        <w:t>Not supported by MagicDraw report generation.</w:t>
      </w:r>
      <w:bookmarkEnd w:id="468"/>
    </w:p>
    <w:p w14:paraId="6191A61E" w14:textId="77777777" w:rsidR="00072314" w:rsidRPr="003225C9" w:rsidRDefault="00072314" w:rsidP="00072314"/>
    <w:p w14:paraId="2B9EA82A" w14:textId="2715D2EE" w:rsidR="00072314" w:rsidRDefault="00072314" w:rsidP="00072314">
      <w:pPr>
        <w:pStyle w:val="Heading2"/>
        <w:spacing w:before="240"/>
      </w:pPr>
      <w:bookmarkStart w:id="486" w:name="_Signal_4"/>
      <w:bookmarkStart w:id="487" w:name="_Toc35000626"/>
      <w:bookmarkStart w:id="488" w:name="_Toc481143831"/>
      <w:bookmarkStart w:id="489" w:name="_Toc422994394"/>
      <w:bookmarkStart w:id="490" w:name="_Toc103766663"/>
      <w:bookmarkEnd w:id="486"/>
      <w:r w:rsidRPr="00B16542">
        <w:t>Requirements on Development Process</w:t>
      </w:r>
      <w:bookmarkEnd w:id="487"/>
      <w:bookmarkEnd w:id="488"/>
      <w:bookmarkEnd w:id="489"/>
      <w:bookmarkEnd w:id="490"/>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3260"/>
        <w:gridCol w:w="4536"/>
      </w:tblGrid>
      <w:tr w:rsidR="00F61F58" w14:paraId="02611C6E" w14:textId="77777777" w:rsidTr="00490F1B">
        <w:trPr>
          <w:trHeight w:val="304"/>
          <w:tblHeader/>
          <w:jc w:val="center"/>
        </w:trPr>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F2BF0F" w14:textId="77777777" w:rsidR="00F61F58" w:rsidRDefault="00F61F58" w:rsidP="00490F1B">
            <w:pPr>
              <w:pStyle w:val="Caption"/>
              <w:rPr>
                <w:lang w:val="en-GB"/>
              </w:rPr>
            </w:pPr>
            <w:r>
              <w:rPr>
                <w:lang w:val="en-GB"/>
              </w:rPr>
              <w:t>ID</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85D31" w14:textId="77777777" w:rsidR="00F61F58" w:rsidRDefault="00F61F58" w:rsidP="00490F1B">
            <w:pPr>
              <w:pStyle w:val="Caption"/>
              <w:rPr>
                <w:lang w:val="en-GB"/>
              </w:rPr>
            </w:pPr>
            <w:r>
              <w:rPr>
                <w:lang w:val="en-GB"/>
              </w:rPr>
              <w:t>Name</w:t>
            </w:r>
          </w:p>
        </w:tc>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C0A3B" w14:textId="77777777" w:rsidR="00F61F58" w:rsidRDefault="00F61F58" w:rsidP="00490F1B">
            <w:pPr>
              <w:pStyle w:val="Caption"/>
              <w:rPr>
                <w:lang w:val="en-GB"/>
              </w:rPr>
            </w:pPr>
            <w:r>
              <w:rPr>
                <w:lang w:val="en-GB"/>
              </w:rPr>
              <w:t>Satisfied By</w:t>
            </w:r>
          </w:p>
        </w:tc>
      </w:tr>
      <w:tr w:rsidR="00F61F58" w14:paraId="49CD86D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C9CD4DF" w14:textId="77777777" w:rsidR="00F61F58" w:rsidRDefault="00F61F58" w:rsidP="00490F1B">
            <w:r>
              <w:rPr>
                <w:rFonts w:cs="Arial"/>
              </w:rPr>
              <w:t>IR_Sent_Core_13</w:t>
            </w:r>
          </w:p>
        </w:tc>
        <w:tc>
          <w:tcPr>
            <w:tcW w:w="3260" w:type="dxa"/>
            <w:tcBorders>
              <w:top w:val="single" w:sz="4" w:space="0" w:color="auto"/>
              <w:left w:val="single" w:sz="4" w:space="0" w:color="auto"/>
              <w:bottom w:val="single" w:sz="4" w:space="0" w:color="auto"/>
              <w:right w:val="single" w:sz="4" w:space="0" w:color="auto"/>
            </w:tcBorders>
          </w:tcPr>
          <w:p w14:paraId="679F4E8B" w14:textId="15E38058" w:rsidR="00F61F58" w:rsidRDefault="00F61F58" w:rsidP="00490F1B">
            <w:r>
              <w:t xml:space="preserve">Sentinel Fault Condition </w:t>
            </w:r>
            <w:r w:rsidR="003C4093">
              <w:t>–</w:t>
            </w:r>
            <w:r>
              <w:t xml:space="preserve"> If an OTA software update is in progress.</w:t>
            </w:r>
          </w:p>
          <w:p w14:paraId="65951B09"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1DA5BB7" w14:textId="77777777" w:rsidR="00F61F58" w:rsidRDefault="00F61F58" w:rsidP="00490F1B">
            <w:r>
              <w:t>Disable ADAS-DAT via iPDB Power Relay</w:t>
            </w:r>
          </w:p>
        </w:tc>
      </w:tr>
      <w:tr w:rsidR="00F61F58" w14:paraId="298CFBB8"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F9F9BBC" w14:textId="77777777" w:rsidR="00F61F58" w:rsidRDefault="00F61F58" w:rsidP="00490F1B">
            <w:r>
              <w:rPr>
                <w:rFonts w:cs="Arial"/>
              </w:rPr>
              <w:t>IR_Sent_App_1</w:t>
            </w:r>
          </w:p>
        </w:tc>
        <w:tc>
          <w:tcPr>
            <w:tcW w:w="3260" w:type="dxa"/>
            <w:tcBorders>
              <w:top w:val="single" w:sz="4" w:space="0" w:color="auto"/>
              <w:left w:val="single" w:sz="4" w:space="0" w:color="auto"/>
              <w:bottom w:val="single" w:sz="4" w:space="0" w:color="auto"/>
              <w:right w:val="single" w:sz="4" w:space="0" w:color="auto"/>
            </w:tcBorders>
          </w:tcPr>
          <w:p w14:paraId="3926664C" w14:textId="733F5C96" w:rsidR="00F61F58" w:rsidRDefault="00F61F58" w:rsidP="00490F1B">
            <w:r>
              <w:t xml:space="preserve">Tutorial </w:t>
            </w:r>
            <w:r w:rsidR="003C4093">
              <w:t>–</w:t>
            </w:r>
            <w:r>
              <w:t xml:space="preserve"> On Request</w:t>
            </w:r>
          </w:p>
          <w:p w14:paraId="112F33C6"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AE1F551" w14:textId="77777777" w:rsidR="00F61F58" w:rsidRDefault="00F61F58" w:rsidP="00490F1B">
            <w:r>
              <w:lastRenderedPageBreak/>
              <w:t>Allow Launch of Tutorial on App</w:t>
            </w:r>
          </w:p>
        </w:tc>
      </w:tr>
      <w:tr w:rsidR="00F61F58" w14:paraId="597BAE0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0A18CC6" w14:textId="77777777" w:rsidR="00F61F58" w:rsidRDefault="00F61F58" w:rsidP="00490F1B">
            <w:r>
              <w:rPr>
                <w:rFonts w:cs="Arial"/>
              </w:rPr>
              <w:t>IR_Sent_App_2</w:t>
            </w:r>
          </w:p>
        </w:tc>
        <w:tc>
          <w:tcPr>
            <w:tcW w:w="3260" w:type="dxa"/>
            <w:tcBorders>
              <w:top w:val="single" w:sz="4" w:space="0" w:color="auto"/>
              <w:left w:val="single" w:sz="4" w:space="0" w:color="auto"/>
              <w:bottom w:val="single" w:sz="4" w:space="0" w:color="auto"/>
              <w:right w:val="single" w:sz="4" w:space="0" w:color="auto"/>
            </w:tcBorders>
          </w:tcPr>
          <w:p w14:paraId="70A253FB" w14:textId="23C66158" w:rsidR="00F61F58" w:rsidRDefault="00F61F58" w:rsidP="00490F1B">
            <w:r>
              <w:t xml:space="preserve">Tutorial </w:t>
            </w:r>
            <w:r w:rsidR="003C4093">
              <w:t>–</w:t>
            </w:r>
            <w:r>
              <w:t xml:space="preserve"> First Use</w:t>
            </w:r>
          </w:p>
          <w:p w14:paraId="1E7CAC09"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FE0A5D2" w14:textId="77777777" w:rsidR="00F61F58" w:rsidRDefault="00F61F58" w:rsidP="00490F1B">
            <w:r>
              <w:t>Allow Launch of Tutorial on App</w:t>
            </w:r>
          </w:p>
          <w:p w14:paraId="584626E1" w14:textId="77777777" w:rsidR="00F61F58" w:rsidRDefault="00F61F58" w:rsidP="00490F1B">
            <w:r>
              <w:t>Allow Skip of Tutorial on First Time Use on App</w:t>
            </w:r>
          </w:p>
          <w:p w14:paraId="164E6B6B" w14:textId="77777777" w:rsidR="00F61F58" w:rsidRDefault="00F61F58" w:rsidP="00490F1B">
            <w:r>
              <w:t>Allow Launch of Tutorial on First Time Use on App</w:t>
            </w:r>
          </w:p>
        </w:tc>
      </w:tr>
      <w:tr w:rsidR="00F61F58" w14:paraId="726209E2"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8CF36CC" w14:textId="77777777" w:rsidR="00F61F58" w:rsidRDefault="00F61F58" w:rsidP="00490F1B">
            <w:r>
              <w:rPr>
                <w:rFonts w:cs="Arial"/>
              </w:rPr>
              <w:t>IR_Sent_App_4</w:t>
            </w:r>
          </w:p>
        </w:tc>
        <w:tc>
          <w:tcPr>
            <w:tcW w:w="3260" w:type="dxa"/>
            <w:tcBorders>
              <w:top w:val="single" w:sz="4" w:space="0" w:color="auto"/>
              <w:left w:val="single" w:sz="4" w:space="0" w:color="auto"/>
              <w:bottom w:val="single" w:sz="4" w:space="0" w:color="auto"/>
              <w:right w:val="single" w:sz="4" w:space="0" w:color="auto"/>
            </w:tcBorders>
          </w:tcPr>
          <w:p w14:paraId="40763987" w14:textId="3B846E50" w:rsidR="00F61F58" w:rsidRDefault="00F61F58" w:rsidP="00490F1B">
            <w:r>
              <w:t xml:space="preserve">Tutorial </w:t>
            </w:r>
            <w:r w:rsidR="003C4093">
              <w:t>–</w:t>
            </w:r>
            <w:r>
              <w:t xml:space="preserve"> Skip</w:t>
            </w:r>
          </w:p>
          <w:p w14:paraId="1289CEF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BD62BFB" w14:textId="77777777" w:rsidR="00F61F58" w:rsidRDefault="00F61F58" w:rsidP="00490F1B">
            <w:r>
              <w:t>Allow Launch of Tutorial on App</w:t>
            </w:r>
          </w:p>
        </w:tc>
      </w:tr>
      <w:tr w:rsidR="00F61F58" w14:paraId="77B469B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6220ACE" w14:textId="77777777" w:rsidR="00F61F58" w:rsidRDefault="00F61F58" w:rsidP="00490F1B">
            <w:r>
              <w:rPr>
                <w:rFonts w:cs="Arial"/>
              </w:rPr>
              <w:t>IR_Sent_App_5</w:t>
            </w:r>
          </w:p>
        </w:tc>
        <w:tc>
          <w:tcPr>
            <w:tcW w:w="3260" w:type="dxa"/>
            <w:tcBorders>
              <w:top w:val="single" w:sz="4" w:space="0" w:color="auto"/>
              <w:left w:val="single" w:sz="4" w:space="0" w:color="auto"/>
              <w:bottom w:val="single" w:sz="4" w:space="0" w:color="auto"/>
              <w:right w:val="single" w:sz="4" w:space="0" w:color="auto"/>
            </w:tcBorders>
          </w:tcPr>
          <w:p w14:paraId="5305434C" w14:textId="342F76D8" w:rsidR="00F61F58" w:rsidRDefault="00F61F58" w:rsidP="00490F1B">
            <w:r>
              <w:t xml:space="preserve">Inform User Notifications </w:t>
            </w:r>
            <w:r w:rsidR="003C4093">
              <w:t>–</w:t>
            </w:r>
            <w:r>
              <w:t xml:space="preserve"> Camera Unavailable</w:t>
            </w:r>
          </w:p>
          <w:p w14:paraId="0BF398D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B3C69D2" w14:textId="77777777" w:rsidR="00F61F58" w:rsidRDefault="00F61F58" w:rsidP="00490F1B">
            <w:r>
              <w:t>Notfication of camera contamination</w:t>
            </w:r>
          </w:p>
        </w:tc>
      </w:tr>
      <w:tr w:rsidR="00F61F58" w14:paraId="7429C23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F4875CF" w14:textId="77777777" w:rsidR="00F61F58" w:rsidRDefault="00F61F58" w:rsidP="00490F1B">
            <w:r>
              <w:rPr>
                <w:rFonts w:cs="Arial"/>
              </w:rPr>
              <w:t>IR_Sent_App_11</w:t>
            </w:r>
          </w:p>
        </w:tc>
        <w:tc>
          <w:tcPr>
            <w:tcW w:w="3260" w:type="dxa"/>
            <w:tcBorders>
              <w:top w:val="single" w:sz="4" w:space="0" w:color="auto"/>
              <w:left w:val="single" w:sz="4" w:space="0" w:color="auto"/>
              <w:bottom w:val="single" w:sz="4" w:space="0" w:color="auto"/>
              <w:right w:val="single" w:sz="4" w:space="0" w:color="auto"/>
            </w:tcBorders>
          </w:tcPr>
          <w:p w14:paraId="79DC686D" w14:textId="3A637279" w:rsidR="00F61F58" w:rsidRDefault="00F61F58" w:rsidP="00490F1B">
            <w:r>
              <w:t xml:space="preserve">Cloud storage </w:t>
            </w:r>
            <w:r w:rsidR="003C4093">
              <w:t>–</w:t>
            </w:r>
            <w:r>
              <w:t xml:space="preserve"> Filter Videos (time/date)</w:t>
            </w:r>
          </w:p>
          <w:p w14:paraId="179F22D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F07AAA1" w14:textId="77777777" w:rsidR="00F61F58" w:rsidRDefault="00F61F58" w:rsidP="00490F1B">
            <w:r>
              <w:t>Allow User to Adjust Time/date of Start of Video Viewing via App</w:t>
            </w:r>
          </w:p>
        </w:tc>
      </w:tr>
      <w:tr w:rsidR="00F61F58" w14:paraId="55D0BE2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10DC9FA" w14:textId="77777777" w:rsidR="00F61F58" w:rsidRDefault="00F61F58" w:rsidP="00490F1B">
            <w:r>
              <w:rPr>
                <w:rFonts w:cs="Arial"/>
              </w:rPr>
              <w:t>IR_Sent_App_13</w:t>
            </w:r>
          </w:p>
        </w:tc>
        <w:tc>
          <w:tcPr>
            <w:tcW w:w="3260" w:type="dxa"/>
            <w:tcBorders>
              <w:top w:val="single" w:sz="4" w:space="0" w:color="auto"/>
              <w:left w:val="single" w:sz="4" w:space="0" w:color="auto"/>
              <w:bottom w:val="single" w:sz="4" w:space="0" w:color="auto"/>
              <w:right w:val="single" w:sz="4" w:space="0" w:color="auto"/>
            </w:tcBorders>
          </w:tcPr>
          <w:p w14:paraId="090A1C45" w14:textId="5DBC8E00" w:rsidR="00F61F58" w:rsidRDefault="00F61F58" w:rsidP="00490F1B">
            <w:r>
              <w:t xml:space="preserve">Cloud Storage Video Stream </w:t>
            </w:r>
            <w:r w:rsidR="003C4093">
              <w:t>–</w:t>
            </w:r>
            <w:r>
              <w:t xml:space="preserve"> Play/Resume</w:t>
            </w:r>
          </w:p>
          <w:p w14:paraId="63EB292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F95C6D1" w14:textId="77777777" w:rsidR="00F61F58" w:rsidRDefault="00F61F58" w:rsidP="00490F1B">
            <w:r>
              <w:t>Enable Activation of  ECG Module</w:t>
            </w:r>
          </w:p>
          <w:p w14:paraId="3FF930C5" w14:textId="77777777" w:rsidR="00F61F58" w:rsidRDefault="00F61F58" w:rsidP="00490F1B">
            <w:r>
              <w:t>Enable ADAS-DAT via iPDB Power Relay when Perimeter Alarm Status = Activated</w:t>
            </w:r>
          </w:p>
        </w:tc>
      </w:tr>
      <w:tr w:rsidR="00F61F58" w14:paraId="7CCC3BCD"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41C7833" w14:textId="77777777" w:rsidR="00F61F58" w:rsidRDefault="00F61F58" w:rsidP="00490F1B">
            <w:r>
              <w:rPr>
                <w:rFonts w:cs="Arial"/>
              </w:rPr>
              <w:t>IR_Sent_App_21</w:t>
            </w:r>
          </w:p>
        </w:tc>
        <w:tc>
          <w:tcPr>
            <w:tcW w:w="3260" w:type="dxa"/>
            <w:tcBorders>
              <w:top w:val="single" w:sz="4" w:space="0" w:color="auto"/>
              <w:left w:val="single" w:sz="4" w:space="0" w:color="auto"/>
              <w:bottom w:val="single" w:sz="4" w:space="0" w:color="auto"/>
              <w:right w:val="single" w:sz="4" w:space="0" w:color="auto"/>
            </w:tcBorders>
          </w:tcPr>
          <w:p w14:paraId="133C0AAE" w14:textId="77777777" w:rsidR="00F61F58" w:rsidRDefault="00F61F58" w:rsidP="00490F1B">
            <w:r>
              <w:t>Notifications</w:t>
            </w:r>
          </w:p>
          <w:p w14:paraId="01727A0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FBEFBBD" w14:textId="77777777" w:rsidR="00F61F58" w:rsidRDefault="00F61F58" w:rsidP="00490F1B">
            <w:r>
              <w:t>Allow Enable/Disable of Threat Event Notifications on Ford Pass App</w:t>
            </w:r>
          </w:p>
        </w:tc>
      </w:tr>
      <w:tr w:rsidR="00F61F58" w14:paraId="4829B88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21F3161" w14:textId="77777777" w:rsidR="00F61F58" w:rsidRDefault="00F61F58" w:rsidP="00490F1B">
            <w:r>
              <w:rPr>
                <w:rFonts w:cs="Arial"/>
              </w:rPr>
              <w:t>IR_Sent_App_33</w:t>
            </w:r>
          </w:p>
        </w:tc>
        <w:tc>
          <w:tcPr>
            <w:tcW w:w="3260" w:type="dxa"/>
            <w:tcBorders>
              <w:top w:val="single" w:sz="4" w:space="0" w:color="auto"/>
              <w:left w:val="single" w:sz="4" w:space="0" w:color="auto"/>
              <w:bottom w:val="single" w:sz="4" w:space="0" w:color="auto"/>
              <w:right w:val="single" w:sz="4" w:space="0" w:color="auto"/>
            </w:tcBorders>
          </w:tcPr>
          <w:p w14:paraId="41B628E2" w14:textId="77777777" w:rsidR="00F61F58" w:rsidRDefault="00F61F58" w:rsidP="00490F1B">
            <w:r>
              <w:t>Low Battery Warning Message</w:t>
            </w:r>
          </w:p>
          <w:p w14:paraId="044B4D5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7E35B12" w14:textId="77777777" w:rsidR="00F61F58" w:rsidRDefault="00F61F58" w:rsidP="00490F1B">
            <w:r>
              <w:t>Provide Low Battery SoC Warning</w:t>
            </w:r>
          </w:p>
        </w:tc>
      </w:tr>
      <w:tr w:rsidR="00F61F58" w14:paraId="120F00C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398D79B" w14:textId="77777777" w:rsidR="00F61F58" w:rsidRDefault="00F61F58" w:rsidP="00490F1B">
            <w:r>
              <w:rPr>
                <w:rFonts w:cs="Arial"/>
              </w:rPr>
              <w:t>IR_Sent_App_35</w:t>
            </w:r>
          </w:p>
        </w:tc>
        <w:tc>
          <w:tcPr>
            <w:tcW w:w="3260" w:type="dxa"/>
            <w:tcBorders>
              <w:top w:val="single" w:sz="4" w:space="0" w:color="auto"/>
              <w:left w:val="single" w:sz="4" w:space="0" w:color="auto"/>
              <w:bottom w:val="single" w:sz="4" w:space="0" w:color="auto"/>
              <w:right w:val="single" w:sz="4" w:space="0" w:color="auto"/>
            </w:tcBorders>
          </w:tcPr>
          <w:p w14:paraId="19941081" w14:textId="1690810C" w:rsidR="00F61F58" w:rsidRDefault="00F61F58" w:rsidP="00490F1B">
            <w:r>
              <w:t xml:space="preserve">Video Stream </w:t>
            </w:r>
            <w:r w:rsidR="003C4093">
              <w:t>–</w:t>
            </w:r>
            <w:r>
              <w:t xml:space="preserve"> Stop</w:t>
            </w:r>
          </w:p>
          <w:p w14:paraId="6049EB5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ED7726F" w14:textId="77777777" w:rsidR="00F61F58" w:rsidRDefault="00F61F58" w:rsidP="00490F1B">
            <w:r>
              <w:t>Disable Arming of Sentinel Monitoring</w:t>
            </w:r>
          </w:p>
          <w:p w14:paraId="7A4DB468" w14:textId="77777777" w:rsidR="00F61F58" w:rsidRDefault="00F61F58" w:rsidP="00490F1B">
            <w:r>
              <w:t>Disable Activation of  ECG Module</w:t>
            </w:r>
          </w:p>
        </w:tc>
      </w:tr>
      <w:tr w:rsidR="00F61F58" w14:paraId="43B1EA87"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49E9E99" w14:textId="77777777" w:rsidR="00F61F58" w:rsidRDefault="00F61F58" w:rsidP="00490F1B">
            <w:r>
              <w:rPr>
                <w:rFonts w:cs="Arial"/>
              </w:rPr>
              <w:t>IR_Sent_App_37</w:t>
            </w:r>
          </w:p>
        </w:tc>
        <w:tc>
          <w:tcPr>
            <w:tcW w:w="3260" w:type="dxa"/>
            <w:tcBorders>
              <w:top w:val="single" w:sz="4" w:space="0" w:color="auto"/>
              <w:left w:val="single" w:sz="4" w:space="0" w:color="auto"/>
              <w:bottom w:val="single" w:sz="4" w:space="0" w:color="auto"/>
              <w:right w:val="single" w:sz="4" w:space="0" w:color="auto"/>
            </w:tcBorders>
          </w:tcPr>
          <w:p w14:paraId="34374387" w14:textId="77777777" w:rsidR="00F61F58" w:rsidRDefault="00F61F58" w:rsidP="00490F1B">
            <w:r>
              <w:t>Threat Event Notification Enable/Disable</w:t>
            </w:r>
          </w:p>
          <w:p w14:paraId="472653C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467F86B" w14:textId="77777777" w:rsidR="00F61F58" w:rsidRDefault="00F61F58" w:rsidP="00490F1B">
            <w:r>
              <w:t>Allow Enable/Disable of Threat Event Notifications on Ford Pass App</w:t>
            </w:r>
          </w:p>
        </w:tc>
      </w:tr>
      <w:tr w:rsidR="00F61F58" w14:paraId="51671C8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B7F05BA" w14:textId="77777777" w:rsidR="00F61F58" w:rsidRDefault="00F61F58" w:rsidP="00490F1B">
            <w:r>
              <w:rPr>
                <w:rFonts w:cs="Arial"/>
              </w:rPr>
              <w:t>IR_Sent_App_38</w:t>
            </w:r>
          </w:p>
        </w:tc>
        <w:tc>
          <w:tcPr>
            <w:tcW w:w="3260" w:type="dxa"/>
            <w:tcBorders>
              <w:top w:val="single" w:sz="4" w:space="0" w:color="auto"/>
              <w:left w:val="single" w:sz="4" w:space="0" w:color="auto"/>
              <w:bottom w:val="single" w:sz="4" w:space="0" w:color="auto"/>
              <w:right w:val="single" w:sz="4" w:space="0" w:color="auto"/>
            </w:tcBorders>
          </w:tcPr>
          <w:p w14:paraId="730B6B63" w14:textId="77777777" w:rsidR="00F61F58" w:rsidRDefault="00F61F58" w:rsidP="00490F1B">
            <w:r>
              <w:t>Alert Poor Network Signal at Park to FordPass App</w:t>
            </w:r>
          </w:p>
          <w:p w14:paraId="1823A55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A8B7F95" w14:textId="77777777" w:rsidR="00F61F58" w:rsidRDefault="00F61F58" w:rsidP="00490F1B">
            <w:r>
              <w:t>Detect when vehicle parked</w:t>
            </w:r>
          </w:p>
          <w:p w14:paraId="44AA43B5" w14:textId="77777777" w:rsidR="00F61F58" w:rsidRDefault="00F61F58" w:rsidP="00490F1B">
            <w:r>
              <w:t>Request Signal Quality Status</w:t>
            </w:r>
          </w:p>
          <w:p w14:paraId="52F442A8" w14:textId="77777777" w:rsidR="00F61F58" w:rsidRDefault="00F61F58" w:rsidP="00490F1B">
            <w:r>
              <w:t>Assess Connectivity Quality</w:t>
            </w:r>
          </w:p>
          <w:p w14:paraId="7FAE00F1" w14:textId="77777777" w:rsidR="00F61F58" w:rsidRDefault="00F61F58" w:rsidP="00490F1B">
            <w:r>
              <w:t>Inform user via FordPass App of poor internet access when parked and USB pen-drive required</w:t>
            </w:r>
          </w:p>
        </w:tc>
      </w:tr>
      <w:tr w:rsidR="00F61F58" w14:paraId="0AA6993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BBF48ED" w14:textId="77777777" w:rsidR="00F61F58" w:rsidRDefault="00F61F58" w:rsidP="00490F1B">
            <w:r>
              <w:rPr>
                <w:rFonts w:cs="Arial"/>
              </w:rPr>
              <w:t>IR_Sent_Camera_1</w:t>
            </w:r>
          </w:p>
        </w:tc>
        <w:tc>
          <w:tcPr>
            <w:tcW w:w="3260" w:type="dxa"/>
            <w:tcBorders>
              <w:top w:val="single" w:sz="4" w:space="0" w:color="auto"/>
              <w:left w:val="single" w:sz="4" w:space="0" w:color="auto"/>
              <w:bottom w:val="single" w:sz="4" w:space="0" w:color="auto"/>
              <w:right w:val="single" w:sz="4" w:space="0" w:color="auto"/>
            </w:tcBorders>
          </w:tcPr>
          <w:p w14:paraId="745DA807" w14:textId="3F0E0C1C" w:rsidR="00F61F58" w:rsidRDefault="00F61F58" w:rsidP="00490F1B">
            <w:r>
              <w:t xml:space="preserve">Cabin Area </w:t>
            </w:r>
            <w:r w:rsidR="003C4093">
              <w:t>–</w:t>
            </w:r>
            <w:r>
              <w:t xml:space="preserve"> Coverage </w:t>
            </w:r>
          </w:p>
          <w:p w14:paraId="4803FF2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C60DA61" w14:textId="77777777" w:rsidR="00F61F58" w:rsidRDefault="00F61F58" w:rsidP="00490F1B">
            <w:r>
              <w:t>Provide Suitable Video Image over Specified Viewing Area: External 360 Degree Cameras</w:t>
            </w:r>
          </w:p>
        </w:tc>
      </w:tr>
      <w:tr w:rsidR="00F61F58" w14:paraId="04A1E84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4500AD3" w14:textId="77777777" w:rsidR="00F61F58" w:rsidRDefault="00F61F58" w:rsidP="00490F1B">
            <w:r>
              <w:rPr>
                <w:rFonts w:cs="Arial"/>
              </w:rPr>
              <w:t>IR_Sent_Camera_2</w:t>
            </w:r>
          </w:p>
        </w:tc>
        <w:tc>
          <w:tcPr>
            <w:tcW w:w="3260" w:type="dxa"/>
            <w:tcBorders>
              <w:top w:val="single" w:sz="4" w:space="0" w:color="auto"/>
              <w:left w:val="single" w:sz="4" w:space="0" w:color="auto"/>
              <w:bottom w:val="single" w:sz="4" w:space="0" w:color="auto"/>
              <w:right w:val="single" w:sz="4" w:space="0" w:color="auto"/>
            </w:tcBorders>
          </w:tcPr>
          <w:p w14:paraId="7DBC1D8F" w14:textId="4AF8C322" w:rsidR="00F61F58" w:rsidRDefault="00F61F58" w:rsidP="00490F1B">
            <w:r>
              <w:t xml:space="preserve">Cargo Area </w:t>
            </w:r>
            <w:r w:rsidR="003C4093">
              <w:t>–</w:t>
            </w:r>
            <w:r>
              <w:t xml:space="preserve"> Coverage 2</w:t>
            </w:r>
          </w:p>
          <w:p w14:paraId="34C7002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15D5565" w14:textId="77777777" w:rsidR="00F61F58" w:rsidRDefault="00F61F58" w:rsidP="00490F1B">
            <w:r>
              <w:t>Provide Suitable Video Image over Specified Viewing Area: External 360 Degree Cameras</w:t>
            </w:r>
          </w:p>
        </w:tc>
      </w:tr>
      <w:tr w:rsidR="00F61F58" w14:paraId="1175628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2578995" w14:textId="77777777" w:rsidR="00F61F58" w:rsidRDefault="00F61F58" w:rsidP="00490F1B">
            <w:r>
              <w:rPr>
                <w:rFonts w:cs="Arial"/>
              </w:rPr>
              <w:t>IR_Sent_Camera_3</w:t>
            </w:r>
          </w:p>
        </w:tc>
        <w:tc>
          <w:tcPr>
            <w:tcW w:w="3260" w:type="dxa"/>
            <w:tcBorders>
              <w:top w:val="single" w:sz="4" w:space="0" w:color="auto"/>
              <w:left w:val="single" w:sz="4" w:space="0" w:color="auto"/>
              <w:bottom w:val="single" w:sz="4" w:space="0" w:color="auto"/>
              <w:right w:val="single" w:sz="4" w:space="0" w:color="auto"/>
            </w:tcBorders>
          </w:tcPr>
          <w:p w14:paraId="03460B06" w14:textId="20176895" w:rsidR="00F61F58" w:rsidRDefault="00F61F58" w:rsidP="00490F1B">
            <w:r>
              <w:t xml:space="preserve">Cabin Area </w:t>
            </w:r>
            <w:r w:rsidR="003C4093">
              <w:t>–</w:t>
            </w:r>
            <w:r>
              <w:t xml:space="preserve"> LEDs</w:t>
            </w:r>
          </w:p>
          <w:p w14:paraId="31219C4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174307F" w14:textId="77777777" w:rsidR="00F61F58" w:rsidRDefault="00F61F58" w:rsidP="00490F1B">
            <w:r>
              <w:t>Provide IR Lighting and Indicate Recording: Cabin</w:t>
            </w:r>
          </w:p>
        </w:tc>
      </w:tr>
      <w:tr w:rsidR="00F61F58" w14:paraId="616033C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F51F8E9" w14:textId="77777777" w:rsidR="00F61F58" w:rsidRDefault="00F61F58" w:rsidP="00490F1B">
            <w:r>
              <w:rPr>
                <w:rFonts w:cs="Arial"/>
              </w:rPr>
              <w:t>IR_Sent_Camera_4</w:t>
            </w:r>
          </w:p>
        </w:tc>
        <w:tc>
          <w:tcPr>
            <w:tcW w:w="3260" w:type="dxa"/>
            <w:tcBorders>
              <w:top w:val="single" w:sz="4" w:space="0" w:color="auto"/>
              <w:left w:val="single" w:sz="4" w:space="0" w:color="auto"/>
              <w:bottom w:val="single" w:sz="4" w:space="0" w:color="auto"/>
              <w:right w:val="single" w:sz="4" w:space="0" w:color="auto"/>
            </w:tcBorders>
          </w:tcPr>
          <w:p w14:paraId="66C6E5FF" w14:textId="3F043CF8" w:rsidR="00F61F58" w:rsidRDefault="00F61F58" w:rsidP="00490F1B">
            <w:r>
              <w:t xml:space="preserve">Cargo Area </w:t>
            </w:r>
            <w:r w:rsidR="003C4093">
              <w:t>–</w:t>
            </w:r>
            <w:r>
              <w:t xml:space="preserve"> LEDs</w:t>
            </w:r>
          </w:p>
          <w:p w14:paraId="7772624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A31BE58" w14:textId="77777777" w:rsidR="00F61F58" w:rsidRDefault="00F61F58" w:rsidP="00490F1B">
            <w:r>
              <w:t>Provide IR Lighting and Indicate Recording: Cabin</w:t>
            </w:r>
          </w:p>
        </w:tc>
      </w:tr>
      <w:tr w:rsidR="00F61F58" w14:paraId="22F6E61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2AF0BDF" w14:textId="77777777" w:rsidR="00F61F58" w:rsidRDefault="00F61F58" w:rsidP="00490F1B">
            <w:r>
              <w:rPr>
                <w:rFonts w:cs="Arial"/>
              </w:rPr>
              <w:t>IR_Sent_Camera_5</w:t>
            </w:r>
          </w:p>
        </w:tc>
        <w:tc>
          <w:tcPr>
            <w:tcW w:w="3260" w:type="dxa"/>
            <w:tcBorders>
              <w:top w:val="single" w:sz="4" w:space="0" w:color="auto"/>
              <w:left w:val="single" w:sz="4" w:space="0" w:color="auto"/>
              <w:bottom w:val="single" w:sz="4" w:space="0" w:color="auto"/>
              <w:right w:val="single" w:sz="4" w:space="0" w:color="auto"/>
            </w:tcBorders>
          </w:tcPr>
          <w:p w14:paraId="506734CA" w14:textId="77777777" w:rsidR="00F61F58" w:rsidRDefault="00F61F58" w:rsidP="00490F1B">
            <w:r>
              <w:t>Camera Start-Up Time</w:t>
            </w:r>
          </w:p>
          <w:p w14:paraId="22610DDD"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05DA105" w14:textId="77777777" w:rsidR="00F61F58" w:rsidRDefault="00F61F58" w:rsidP="00490F1B">
            <w:r>
              <w:t>Provide Suitable Video Image over Specified Viewing Area: External 360 Degree Cameras</w:t>
            </w:r>
          </w:p>
        </w:tc>
      </w:tr>
      <w:tr w:rsidR="00F61F58" w14:paraId="6D0C31B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4E65081" w14:textId="77777777" w:rsidR="00F61F58" w:rsidRDefault="00F61F58" w:rsidP="00490F1B">
            <w:r>
              <w:rPr>
                <w:rFonts w:cs="Arial"/>
              </w:rPr>
              <w:t>IR_Sent_Camera_6</w:t>
            </w:r>
          </w:p>
        </w:tc>
        <w:tc>
          <w:tcPr>
            <w:tcW w:w="3260" w:type="dxa"/>
            <w:tcBorders>
              <w:top w:val="single" w:sz="4" w:space="0" w:color="auto"/>
              <w:left w:val="single" w:sz="4" w:space="0" w:color="auto"/>
              <w:bottom w:val="single" w:sz="4" w:space="0" w:color="auto"/>
              <w:right w:val="single" w:sz="4" w:space="0" w:color="auto"/>
            </w:tcBorders>
          </w:tcPr>
          <w:p w14:paraId="42AB6404" w14:textId="77777777" w:rsidR="00F61F58" w:rsidRDefault="00F61F58" w:rsidP="00490F1B">
            <w:r>
              <w:t>Low Light Capability</w:t>
            </w:r>
          </w:p>
          <w:p w14:paraId="4428D0B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CDC899F" w14:textId="77777777" w:rsidR="00F61F58" w:rsidRDefault="00F61F58" w:rsidP="00490F1B">
            <w:r>
              <w:t>Provide IR Lighting and Indicate Recording: Cargo</w:t>
            </w:r>
          </w:p>
          <w:p w14:paraId="639883FB" w14:textId="77777777" w:rsidR="00F61F58" w:rsidRDefault="00F61F58" w:rsidP="00490F1B">
            <w:r>
              <w:t>Provide IR Lighting and Indicate Recording: Cabin</w:t>
            </w:r>
          </w:p>
        </w:tc>
      </w:tr>
      <w:tr w:rsidR="00F61F58" w14:paraId="72E712D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7DB104C" w14:textId="77777777" w:rsidR="00F61F58" w:rsidRDefault="00F61F58" w:rsidP="00490F1B">
            <w:r>
              <w:rPr>
                <w:rFonts w:cs="Arial"/>
              </w:rPr>
              <w:t>IR_Sent_Camera_7</w:t>
            </w:r>
          </w:p>
        </w:tc>
        <w:tc>
          <w:tcPr>
            <w:tcW w:w="3260" w:type="dxa"/>
            <w:tcBorders>
              <w:top w:val="single" w:sz="4" w:space="0" w:color="auto"/>
              <w:left w:val="single" w:sz="4" w:space="0" w:color="auto"/>
              <w:bottom w:val="single" w:sz="4" w:space="0" w:color="auto"/>
              <w:right w:val="single" w:sz="4" w:space="0" w:color="auto"/>
            </w:tcBorders>
          </w:tcPr>
          <w:p w14:paraId="7A0CE1B0" w14:textId="77777777" w:rsidR="00F61F58" w:rsidRDefault="00F61F58" w:rsidP="00490F1B">
            <w:r>
              <w:t>Video/Audio Recording Indicator</w:t>
            </w:r>
          </w:p>
          <w:p w14:paraId="5B3B11F9"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42D732C" w14:textId="77777777" w:rsidR="00F61F58" w:rsidRDefault="00F61F58" w:rsidP="00490F1B">
            <w:r>
              <w:t>Provide IR Lighting and Indicate Recording: Cabin</w:t>
            </w:r>
          </w:p>
          <w:p w14:paraId="5EA8202C" w14:textId="77777777" w:rsidR="00F61F58" w:rsidRDefault="00F61F58" w:rsidP="00490F1B">
            <w:r>
              <w:t>Provide IR Lighting and Indicate Recording: Cargo</w:t>
            </w:r>
          </w:p>
        </w:tc>
      </w:tr>
      <w:tr w:rsidR="00F61F58" w14:paraId="1460120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5CBDB84" w14:textId="77777777" w:rsidR="00F61F58" w:rsidRDefault="00F61F58" w:rsidP="00490F1B">
            <w:r>
              <w:rPr>
                <w:rFonts w:cs="Arial"/>
              </w:rPr>
              <w:t>IR_Sent_Core_1</w:t>
            </w:r>
          </w:p>
        </w:tc>
        <w:tc>
          <w:tcPr>
            <w:tcW w:w="3260" w:type="dxa"/>
            <w:tcBorders>
              <w:top w:val="single" w:sz="4" w:space="0" w:color="auto"/>
              <w:left w:val="single" w:sz="4" w:space="0" w:color="auto"/>
              <w:bottom w:val="single" w:sz="4" w:space="0" w:color="auto"/>
              <w:right w:val="single" w:sz="4" w:space="0" w:color="auto"/>
            </w:tcBorders>
          </w:tcPr>
          <w:p w14:paraId="18B11D04" w14:textId="77777777" w:rsidR="00F61F58" w:rsidRDefault="00F61F58" w:rsidP="00490F1B">
            <w:r>
              <w:t>Notify User in Under 1s (TBE)</w:t>
            </w:r>
          </w:p>
          <w:p w14:paraId="5DB2CF8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FD18820" w14:textId="77777777" w:rsidR="00F61F58" w:rsidRDefault="00F61F58" w:rsidP="00490F1B">
            <w:r>
              <w:t>Send Perimeter Alarm Status to ECUs</w:t>
            </w:r>
          </w:p>
        </w:tc>
      </w:tr>
      <w:tr w:rsidR="00F61F58" w14:paraId="626BC177"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4A0B803" w14:textId="77777777" w:rsidR="00F61F58" w:rsidRDefault="00F61F58" w:rsidP="00490F1B">
            <w:r>
              <w:rPr>
                <w:rFonts w:cs="Arial"/>
              </w:rPr>
              <w:lastRenderedPageBreak/>
              <w:t>IR_Sent_Core_3</w:t>
            </w:r>
          </w:p>
        </w:tc>
        <w:tc>
          <w:tcPr>
            <w:tcW w:w="3260" w:type="dxa"/>
            <w:tcBorders>
              <w:top w:val="single" w:sz="4" w:space="0" w:color="auto"/>
              <w:left w:val="single" w:sz="4" w:space="0" w:color="auto"/>
              <w:bottom w:val="single" w:sz="4" w:space="0" w:color="auto"/>
              <w:right w:val="single" w:sz="4" w:space="0" w:color="auto"/>
            </w:tcBorders>
          </w:tcPr>
          <w:p w14:paraId="64C035A3" w14:textId="45E8C6F4" w:rsidR="00F61F58" w:rsidRDefault="00F61F58" w:rsidP="00490F1B">
            <w:r>
              <w:t xml:space="preserve">Power Mode </w:t>
            </w:r>
            <w:r w:rsidR="003C4093">
              <w:t>–</w:t>
            </w:r>
            <w:r>
              <w:t xml:space="preserve"> Ignition Off</w:t>
            </w:r>
          </w:p>
          <w:p w14:paraId="3CD6934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EDD7F5D" w14:textId="77777777" w:rsidR="00F61F58" w:rsidRDefault="00F61F58" w:rsidP="00490F1B">
            <w:r>
              <w:t>Supply Power with IGN OFF</w:t>
            </w:r>
          </w:p>
        </w:tc>
      </w:tr>
      <w:tr w:rsidR="00F61F58" w14:paraId="4BB4FB0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AE9D24A" w14:textId="77777777" w:rsidR="00F61F58" w:rsidRDefault="00F61F58" w:rsidP="00490F1B">
            <w:r>
              <w:rPr>
                <w:rFonts w:cs="Arial"/>
              </w:rPr>
              <w:t>IR_Sent_Core_5</w:t>
            </w:r>
          </w:p>
        </w:tc>
        <w:tc>
          <w:tcPr>
            <w:tcW w:w="3260" w:type="dxa"/>
            <w:tcBorders>
              <w:top w:val="single" w:sz="4" w:space="0" w:color="auto"/>
              <w:left w:val="single" w:sz="4" w:space="0" w:color="auto"/>
              <w:bottom w:val="single" w:sz="4" w:space="0" w:color="auto"/>
              <w:right w:val="single" w:sz="4" w:space="0" w:color="auto"/>
            </w:tcBorders>
          </w:tcPr>
          <w:p w14:paraId="5735357A" w14:textId="77777777" w:rsidR="00F61F58" w:rsidRDefault="00F61F58" w:rsidP="00490F1B">
            <w:r>
              <w:t>Record Perimeter Alarm Trigger</w:t>
            </w:r>
          </w:p>
          <w:p w14:paraId="2F5165E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0C048C8" w14:textId="77777777" w:rsidR="00F61F58" w:rsidRDefault="00F61F58" w:rsidP="00490F1B">
            <w:r>
              <w:t xml:space="preserve">Provide Perimeter/CSM Alarm </w:t>
            </w:r>
          </w:p>
        </w:tc>
      </w:tr>
      <w:tr w:rsidR="00F61F58" w14:paraId="57FAF4E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90ECAE6" w14:textId="77777777" w:rsidR="00F61F58" w:rsidRDefault="00F61F58" w:rsidP="00490F1B">
            <w:r>
              <w:rPr>
                <w:rFonts w:cs="Arial"/>
              </w:rPr>
              <w:t>IR_Sent_Core_12</w:t>
            </w:r>
          </w:p>
        </w:tc>
        <w:tc>
          <w:tcPr>
            <w:tcW w:w="3260" w:type="dxa"/>
            <w:tcBorders>
              <w:top w:val="single" w:sz="4" w:space="0" w:color="auto"/>
              <w:left w:val="single" w:sz="4" w:space="0" w:color="auto"/>
              <w:bottom w:val="single" w:sz="4" w:space="0" w:color="auto"/>
              <w:right w:val="single" w:sz="4" w:space="0" w:color="auto"/>
            </w:tcBorders>
          </w:tcPr>
          <w:p w14:paraId="478AE2D3" w14:textId="77777777" w:rsidR="00F61F58" w:rsidRDefault="00F61F58" w:rsidP="00490F1B">
            <w:r>
              <w:t>Allow User to Exit Vehicle Without Triggering Feature</w:t>
            </w:r>
          </w:p>
          <w:p w14:paraId="362C898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5A3CCF6" w14:textId="77777777" w:rsidR="00F61F58" w:rsidRDefault="00F61F58" w:rsidP="00490F1B">
            <w:r>
              <w:t>Allow user to exit vehicle without activating intruder notification</w:t>
            </w:r>
          </w:p>
        </w:tc>
      </w:tr>
      <w:tr w:rsidR="00F61F58" w14:paraId="5FEF7DED"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192EFBA" w14:textId="77777777" w:rsidR="00F61F58" w:rsidRDefault="00F61F58" w:rsidP="00490F1B">
            <w:r>
              <w:rPr>
                <w:rFonts w:cs="Arial"/>
              </w:rPr>
              <w:t>IR_Sent_Core_14</w:t>
            </w:r>
          </w:p>
        </w:tc>
        <w:tc>
          <w:tcPr>
            <w:tcW w:w="3260" w:type="dxa"/>
            <w:tcBorders>
              <w:top w:val="single" w:sz="4" w:space="0" w:color="auto"/>
              <w:left w:val="single" w:sz="4" w:space="0" w:color="auto"/>
              <w:bottom w:val="single" w:sz="4" w:space="0" w:color="auto"/>
              <w:right w:val="single" w:sz="4" w:space="0" w:color="auto"/>
            </w:tcBorders>
          </w:tcPr>
          <w:p w14:paraId="0D03A54A" w14:textId="4C91B7E5" w:rsidR="00F61F58" w:rsidRDefault="00F61F58" w:rsidP="00490F1B">
            <w:r>
              <w:t xml:space="preserve">Sentinel Disabled </w:t>
            </w:r>
            <w:r w:rsidR="003C4093">
              <w:t>–</w:t>
            </w:r>
            <w:r>
              <w:t xml:space="preserve"> Environmental Contamination</w:t>
            </w:r>
          </w:p>
          <w:p w14:paraId="5FE8BEE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EEFA403" w14:textId="77777777" w:rsidR="00F61F58" w:rsidRDefault="00F61F58" w:rsidP="00490F1B">
            <w:r>
              <w:t>Notfication of camera contamination</w:t>
            </w:r>
          </w:p>
          <w:p w14:paraId="4A7404F8" w14:textId="77777777" w:rsidR="00F61F58" w:rsidRDefault="00F61F58" w:rsidP="00490F1B">
            <w:r>
              <w:t>Disable ADAS-DAT via iPDB Power Relay</w:t>
            </w:r>
          </w:p>
        </w:tc>
      </w:tr>
      <w:tr w:rsidR="00F61F58" w14:paraId="60FAE21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1BED327" w14:textId="77777777" w:rsidR="00F61F58" w:rsidRDefault="00F61F58" w:rsidP="00490F1B">
            <w:r>
              <w:rPr>
                <w:rFonts w:cs="Arial"/>
              </w:rPr>
              <w:t>IR_Sent_Core_15</w:t>
            </w:r>
          </w:p>
        </w:tc>
        <w:tc>
          <w:tcPr>
            <w:tcW w:w="3260" w:type="dxa"/>
            <w:tcBorders>
              <w:top w:val="single" w:sz="4" w:space="0" w:color="auto"/>
              <w:left w:val="single" w:sz="4" w:space="0" w:color="auto"/>
              <w:bottom w:val="single" w:sz="4" w:space="0" w:color="auto"/>
              <w:right w:val="single" w:sz="4" w:space="0" w:color="auto"/>
            </w:tcBorders>
          </w:tcPr>
          <w:p w14:paraId="10B741C8" w14:textId="373BB0E6" w:rsidR="00F61F58" w:rsidRDefault="00F61F58" w:rsidP="00490F1B">
            <w:r>
              <w:t xml:space="preserve">Sentinel Fault Condition </w:t>
            </w:r>
            <w:r w:rsidR="003C4093">
              <w:t>–</w:t>
            </w:r>
            <w:r>
              <w:t xml:space="preserve"> No Sentinel Subscription</w:t>
            </w:r>
          </w:p>
          <w:p w14:paraId="61635B7D"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3BB9C658" w14:textId="77777777" w:rsidR="00F61F58" w:rsidRDefault="00F61F58" w:rsidP="00490F1B">
            <w:r>
              <w:t>Disable ADAS-DAT via iPDB Power Relay</w:t>
            </w:r>
          </w:p>
        </w:tc>
      </w:tr>
      <w:tr w:rsidR="00F61F58" w14:paraId="52B6BEA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3BFF761" w14:textId="77777777" w:rsidR="00F61F58" w:rsidRDefault="00F61F58" w:rsidP="00490F1B">
            <w:r>
              <w:rPr>
                <w:rFonts w:cs="Arial"/>
              </w:rPr>
              <w:t>IR_Sent_Core_16</w:t>
            </w:r>
          </w:p>
        </w:tc>
        <w:tc>
          <w:tcPr>
            <w:tcW w:w="3260" w:type="dxa"/>
            <w:tcBorders>
              <w:top w:val="single" w:sz="4" w:space="0" w:color="auto"/>
              <w:left w:val="single" w:sz="4" w:space="0" w:color="auto"/>
              <w:bottom w:val="single" w:sz="4" w:space="0" w:color="auto"/>
              <w:right w:val="single" w:sz="4" w:space="0" w:color="auto"/>
            </w:tcBorders>
          </w:tcPr>
          <w:p w14:paraId="4681FD1C" w14:textId="3DC6CC65" w:rsidR="00F61F58" w:rsidRDefault="00F61F58" w:rsidP="00490F1B">
            <w:r>
              <w:t xml:space="preserve">Sentinel Fault Condition </w:t>
            </w:r>
            <w:r w:rsidR="003C4093">
              <w:t>–</w:t>
            </w:r>
            <w:r>
              <w:t xml:space="preserve"> Low Battery</w:t>
            </w:r>
          </w:p>
          <w:p w14:paraId="03D7EFD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E18EEB0" w14:textId="77777777" w:rsidR="00F61F58" w:rsidRDefault="00F61F58" w:rsidP="00490F1B">
            <w:r>
              <w:t>Disable ADAS-DAT via iPDB Power Relay</w:t>
            </w:r>
          </w:p>
          <w:p w14:paraId="6D8998C5" w14:textId="77777777" w:rsidR="00F61F58" w:rsidRDefault="00F61F58" w:rsidP="00490F1B">
            <w:r>
              <w:t>ON/OFF Power Resources for ISC</w:t>
            </w:r>
          </w:p>
        </w:tc>
      </w:tr>
      <w:tr w:rsidR="00F61F58" w14:paraId="10384AA2"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7BD7EC3" w14:textId="77777777" w:rsidR="00F61F58" w:rsidRDefault="00F61F58" w:rsidP="00490F1B">
            <w:r>
              <w:rPr>
                <w:rFonts w:cs="Arial"/>
              </w:rPr>
              <w:t>IR_Sent_Core_17</w:t>
            </w:r>
          </w:p>
        </w:tc>
        <w:tc>
          <w:tcPr>
            <w:tcW w:w="3260" w:type="dxa"/>
            <w:tcBorders>
              <w:top w:val="single" w:sz="4" w:space="0" w:color="auto"/>
              <w:left w:val="single" w:sz="4" w:space="0" w:color="auto"/>
              <w:bottom w:val="single" w:sz="4" w:space="0" w:color="auto"/>
              <w:right w:val="single" w:sz="4" w:space="0" w:color="auto"/>
            </w:tcBorders>
          </w:tcPr>
          <w:p w14:paraId="4BB4D41C" w14:textId="77777777" w:rsidR="00F61F58" w:rsidRDefault="00F61F58" w:rsidP="00490F1B">
            <w:r>
              <w:t>Allow Feature Operation During Remote Start</w:t>
            </w:r>
          </w:p>
          <w:p w14:paraId="733A04C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3D5E82A" w14:textId="77777777" w:rsidR="00F61F58" w:rsidRDefault="00F61F58" w:rsidP="00490F1B">
            <w:r>
              <w:t>Sentinel Operates when Remote Start Occurring</w:t>
            </w:r>
          </w:p>
        </w:tc>
      </w:tr>
      <w:tr w:rsidR="00F61F58" w14:paraId="39F5183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A93E53E" w14:textId="77777777" w:rsidR="00F61F58" w:rsidRDefault="00F61F58" w:rsidP="00490F1B">
            <w:r>
              <w:rPr>
                <w:rFonts w:cs="Arial"/>
              </w:rPr>
              <w:t>IR_Sent_Core_18</w:t>
            </w:r>
          </w:p>
        </w:tc>
        <w:tc>
          <w:tcPr>
            <w:tcW w:w="3260" w:type="dxa"/>
            <w:tcBorders>
              <w:top w:val="single" w:sz="4" w:space="0" w:color="auto"/>
              <w:left w:val="single" w:sz="4" w:space="0" w:color="auto"/>
              <w:bottom w:val="single" w:sz="4" w:space="0" w:color="auto"/>
              <w:right w:val="single" w:sz="4" w:space="0" w:color="auto"/>
            </w:tcBorders>
          </w:tcPr>
          <w:p w14:paraId="76CE64CB" w14:textId="77777777" w:rsidR="00F61F58" w:rsidRDefault="00F61F58" w:rsidP="00490F1B">
            <w:r>
              <w:t>Wake Up CAN</w:t>
            </w:r>
          </w:p>
          <w:p w14:paraId="66FDC7D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30E7715F" w14:textId="77777777" w:rsidR="00F61F58" w:rsidRDefault="00F61F58" w:rsidP="00490F1B">
            <w:r>
              <w:t>Wake up required ECUs</w:t>
            </w:r>
          </w:p>
        </w:tc>
      </w:tr>
      <w:tr w:rsidR="00F61F58" w14:paraId="48EAD66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AADB8A4" w14:textId="77777777" w:rsidR="00F61F58" w:rsidRDefault="00F61F58" w:rsidP="00490F1B">
            <w:r>
              <w:rPr>
                <w:rFonts w:cs="Arial"/>
              </w:rPr>
              <w:t>IR_Sent_Core_19</w:t>
            </w:r>
          </w:p>
        </w:tc>
        <w:tc>
          <w:tcPr>
            <w:tcW w:w="3260" w:type="dxa"/>
            <w:tcBorders>
              <w:top w:val="single" w:sz="4" w:space="0" w:color="auto"/>
              <w:left w:val="single" w:sz="4" w:space="0" w:color="auto"/>
              <w:bottom w:val="single" w:sz="4" w:space="0" w:color="auto"/>
              <w:right w:val="single" w:sz="4" w:space="0" w:color="auto"/>
            </w:tcBorders>
          </w:tcPr>
          <w:p w14:paraId="45911ED4" w14:textId="77777777" w:rsidR="00F61F58" w:rsidRDefault="00F61F58" w:rsidP="00490F1B">
            <w:r>
              <w:t>Battery SoC to BCM</w:t>
            </w:r>
          </w:p>
          <w:p w14:paraId="6B588E2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3F520732" w14:textId="77777777" w:rsidR="00F61F58" w:rsidRDefault="00F61F58" w:rsidP="00490F1B">
            <w:r>
              <w:t>Monitor Battery SOC</w:t>
            </w:r>
          </w:p>
        </w:tc>
      </w:tr>
      <w:tr w:rsidR="00F61F58" w14:paraId="545D5A8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43084C2" w14:textId="77777777" w:rsidR="00F61F58" w:rsidRDefault="00F61F58" w:rsidP="00490F1B">
            <w:r>
              <w:rPr>
                <w:rFonts w:cs="Arial"/>
              </w:rPr>
              <w:t>IR_Sent_Core_22</w:t>
            </w:r>
          </w:p>
        </w:tc>
        <w:tc>
          <w:tcPr>
            <w:tcW w:w="3260" w:type="dxa"/>
            <w:tcBorders>
              <w:top w:val="single" w:sz="4" w:space="0" w:color="auto"/>
              <w:left w:val="single" w:sz="4" w:space="0" w:color="auto"/>
              <w:bottom w:val="single" w:sz="4" w:space="0" w:color="auto"/>
              <w:right w:val="single" w:sz="4" w:space="0" w:color="auto"/>
            </w:tcBorders>
          </w:tcPr>
          <w:p w14:paraId="04620808" w14:textId="77777777" w:rsidR="00F61F58" w:rsidRDefault="00F61F58" w:rsidP="00490F1B">
            <w:r>
              <w:t>ECG to Shut Down TCU</w:t>
            </w:r>
          </w:p>
          <w:p w14:paraId="3FDAD0A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8829365" w14:textId="77777777" w:rsidR="00F61F58" w:rsidRDefault="00F61F58" w:rsidP="00490F1B">
            <w:r>
              <w:t>ECG to Shut Down TCU</w:t>
            </w:r>
          </w:p>
        </w:tc>
      </w:tr>
      <w:tr w:rsidR="00F61F58" w14:paraId="4B699D2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C67399A" w14:textId="77777777" w:rsidR="00F61F58" w:rsidRDefault="00F61F58" w:rsidP="00490F1B">
            <w:r>
              <w:rPr>
                <w:rFonts w:cs="Arial"/>
              </w:rPr>
              <w:t>IR_Sent_DAT_1</w:t>
            </w:r>
          </w:p>
        </w:tc>
        <w:tc>
          <w:tcPr>
            <w:tcW w:w="3260" w:type="dxa"/>
            <w:tcBorders>
              <w:top w:val="single" w:sz="4" w:space="0" w:color="auto"/>
              <w:left w:val="single" w:sz="4" w:space="0" w:color="auto"/>
              <w:bottom w:val="single" w:sz="4" w:space="0" w:color="auto"/>
              <w:right w:val="single" w:sz="4" w:space="0" w:color="auto"/>
            </w:tcBorders>
          </w:tcPr>
          <w:p w14:paraId="3F1977C7" w14:textId="122CF033" w:rsidR="00F61F58" w:rsidRDefault="00F61F58" w:rsidP="00490F1B">
            <w:r>
              <w:t xml:space="preserve">Video Stream Stitching </w:t>
            </w:r>
            <w:r w:rsidR="003C4093">
              <w:t>–</w:t>
            </w:r>
            <w:r>
              <w:t xml:space="preserve"> 360 Degree External Cameras</w:t>
            </w:r>
          </w:p>
          <w:p w14:paraId="4F14D4E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D395472" w14:textId="77777777" w:rsidR="00F61F58" w:rsidRDefault="00F61F58" w:rsidP="00490F1B">
            <w:r>
              <w:t>Stitch 4 x 360 Cameras into Single Video Stream</w:t>
            </w:r>
          </w:p>
        </w:tc>
      </w:tr>
      <w:tr w:rsidR="00F61F58" w14:paraId="1A5E0B7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DBE2E25" w14:textId="77777777" w:rsidR="00F61F58" w:rsidRDefault="00F61F58" w:rsidP="00490F1B">
            <w:r>
              <w:rPr>
                <w:rFonts w:cs="Arial"/>
              </w:rPr>
              <w:t>IR_Sent_DAT_2</w:t>
            </w:r>
          </w:p>
        </w:tc>
        <w:tc>
          <w:tcPr>
            <w:tcW w:w="3260" w:type="dxa"/>
            <w:tcBorders>
              <w:top w:val="single" w:sz="4" w:space="0" w:color="auto"/>
              <w:left w:val="single" w:sz="4" w:space="0" w:color="auto"/>
              <w:bottom w:val="single" w:sz="4" w:space="0" w:color="auto"/>
              <w:right w:val="single" w:sz="4" w:space="0" w:color="auto"/>
            </w:tcBorders>
          </w:tcPr>
          <w:p w14:paraId="73FD0087" w14:textId="77777777" w:rsidR="00F61F58" w:rsidRDefault="00F61F58" w:rsidP="00490F1B">
            <w:r>
              <w:t>Video Stream Buffering</w:t>
            </w:r>
          </w:p>
          <w:p w14:paraId="4C0A38F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3F397583" w14:textId="77777777" w:rsidR="00F61F58" w:rsidRDefault="00F61F58" w:rsidP="00490F1B">
            <w:r>
              <w:t>Manage Video Buffering_Packets and Send to Ethernet</w:t>
            </w:r>
          </w:p>
        </w:tc>
      </w:tr>
      <w:tr w:rsidR="00F61F58" w14:paraId="7AD157E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4EB9FA4" w14:textId="77777777" w:rsidR="00F61F58" w:rsidRDefault="00F61F58" w:rsidP="00490F1B">
            <w:r>
              <w:rPr>
                <w:rFonts w:cs="Arial"/>
              </w:rPr>
              <w:t>IR_Sent_DAT_3</w:t>
            </w:r>
          </w:p>
        </w:tc>
        <w:tc>
          <w:tcPr>
            <w:tcW w:w="3260" w:type="dxa"/>
            <w:tcBorders>
              <w:top w:val="single" w:sz="4" w:space="0" w:color="auto"/>
              <w:left w:val="single" w:sz="4" w:space="0" w:color="auto"/>
              <w:bottom w:val="single" w:sz="4" w:space="0" w:color="auto"/>
              <w:right w:val="single" w:sz="4" w:space="0" w:color="auto"/>
            </w:tcBorders>
          </w:tcPr>
          <w:p w14:paraId="7E581943" w14:textId="77EE0C0F" w:rsidR="00F61F58" w:rsidRDefault="00F61F58" w:rsidP="00490F1B">
            <w:r>
              <w:t xml:space="preserve">Exterior 360 View </w:t>
            </w:r>
            <w:r w:rsidR="003C4093">
              <w:t>–</w:t>
            </w:r>
            <w:r>
              <w:t xml:space="preserve"> Image Distortion for Digital Cameras</w:t>
            </w:r>
          </w:p>
          <w:p w14:paraId="14CE1282"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0A8BFBF" w14:textId="0FAD88C4" w:rsidR="00F61F58" w:rsidRDefault="00F61F58" w:rsidP="00490F1B">
            <w:r>
              <w:t xml:space="preserve">Distortion Correction </w:t>
            </w:r>
            <w:r w:rsidR="003C4093">
              <w:t>–</w:t>
            </w:r>
            <w:r>
              <w:t xml:space="preserve"> Dewarping for Digital Camera</w:t>
            </w:r>
          </w:p>
          <w:p w14:paraId="24D0D6E8" w14:textId="77777777" w:rsidR="00F61F58" w:rsidRDefault="00F61F58" w:rsidP="00490F1B">
            <w:r>
              <w:t>Provide Suitable Video Image over Specified Viewing Area: External 360 Degree Cameras</w:t>
            </w:r>
          </w:p>
        </w:tc>
      </w:tr>
      <w:tr w:rsidR="00F61F58" w14:paraId="7D20FF6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C26EA2D" w14:textId="77777777" w:rsidR="00F61F58" w:rsidRDefault="00F61F58" w:rsidP="00490F1B">
            <w:r>
              <w:rPr>
                <w:rFonts w:cs="Arial"/>
              </w:rPr>
              <w:t>IR_Sent_DCM_1</w:t>
            </w:r>
          </w:p>
        </w:tc>
        <w:tc>
          <w:tcPr>
            <w:tcW w:w="3260" w:type="dxa"/>
            <w:tcBorders>
              <w:top w:val="single" w:sz="4" w:space="0" w:color="auto"/>
              <w:left w:val="single" w:sz="4" w:space="0" w:color="auto"/>
              <w:bottom w:val="single" w:sz="4" w:space="0" w:color="auto"/>
              <w:right w:val="single" w:sz="4" w:space="0" w:color="auto"/>
            </w:tcBorders>
          </w:tcPr>
          <w:p w14:paraId="0BF29A7D" w14:textId="77777777" w:rsidR="00F61F58" w:rsidRDefault="00F61F58" w:rsidP="00490F1B">
            <w:r>
              <w:t>Provide Door Ajar Data</w:t>
            </w:r>
          </w:p>
          <w:p w14:paraId="751D749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60EB421" w14:textId="77777777" w:rsidR="00F61F58" w:rsidRDefault="00F61F58" w:rsidP="00490F1B">
            <w:r>
              <w:t>Create and Send Closure Ajar Signal</w:t>
            </w:r>
          </w:p>
        </w:tc>
      </w:tr>
      <w:tr w:rsidR="00F61F58" w14:paraId="2686809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5F3BD3B" w14:textId="77777777" w:rsidR="00F61F58" w:rsidRDefault="00F61F58" w:rsidP="00490F1B">
            <w:r>
              <w:rPr>
                <w:rFonts w:cs="Arial"/>
              </w:rPr>
              <w:t>IR_Sent_Detector_1</w:t>
            </w:r>
          </w:p>
        </w:tc>
        <w:tc>
          <w:tcPr>
            <w:tcW w:w="3260" w:type="dxa"/>
            <w:tcBorders>
              <w:top w:val="single" w:sz="4" w:space="0" w:color="auto"/>
              <w:left w:val="single" w:sz="4" w:space="0" w:color="auto"/>
              <w:bottom w:val="single" w:sz="4" w:space="0" w:color="auto"/>
              <w:right w:val="single" w:sz="4" w:space="0" w:color="auto"/>
            </w:tcBorders>
          </w:tcPr>
          <w:p w14:paraId="22AF68F6" w14:textId="1DBD62A3" w:rsidR="00F61F58" w:rsidRDefault="00F61F58" w:rsidP="00490F1B">
            <w:r>
              <w:t xml:space="preserve">Intrusion Detection </w:t>
            </w:r>
            <w:r w:rsidR="003C4093">
              <w:t>–</w:t>
            </w:r>
            <w:r>
              <w:t xml:space="preserve"> Inclination Change</w:t>
            </w:r>
          </w:p>
          <w:p w14:paraId="3E5A67D4"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D4E0E47" w14:textId="77777777" w:rsidR="00F61F58" w:rsidRDefault="00F61F58" w:rsidP="00490F1B">
            <w:r>
              <w:t xml:space="preserve">Provide Perimeter/CSM Alarm </w:t>
            </w:r>
          </w:p>
        </w:tc>
      </w:tr>
      <w:tr w:rsidR="00F61F58" w14:paraId="010337C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1006060" w14:textId="77777777" w:rsidR="00F61F58" w:rsidRDefault="00F61F58" w:rsidP="00490F1B">
            <w:r>
              <w:rPr>
                <w:rFonts w:cs="Arial"/>
              </w:rPr>
              <w:t>IR_Sent_Detector_2</w:t>
            </w:r>
          </w:p>
        </w:tc>
        <w:tc>
          <w:tcPr>
            <w:tcW w:w="3260" w:type="dxa"/>
            <w:tcBorders>
              <w:top w:val="single" w:sz="4" w:space="0" w:color="auto"/>
              <w:left w:val="single" w:sz="4" w:space="0" w:color="auto"/>
              <w:bottom w:val="single" w:sz="4" w:space="0" w:color="auto"/>
              <w:right w:val="single" w:sz="4" w:space="0" w:color="auto"/>
            </w:tcBorders>
          </w:tcPr>
          <w:p w14:paraId="567E00D7" w14:textId="45C5CF13" w:rsidR="00F61F58" w:rsidRDefault="00F61F58" w:rsidP="00490F1B">
            <w:r>
              <w:t xml:space="preserve">Intrusion Detection </w:t>
            </w:r>
            <w:r w:rsidR="003C4093">
              <w:t>–</w:t>
            </w:r>
            <w:r>
              <w:t xml:space="preserve"> Perimeter Alarm</w:t>
            </w:r>
          </w:p>
          <w:p w14:paraId="3AF31A4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B43543C" w14:textId="77777777" w:rsidR="00F61F58" w:rsidRDefault="00F61F58" w:rsidP="00490F1B">
            <w:r>
              <w:t xml:space="preserve">Provide Perimeter/CSM Alarm </w:t>
            </w:r>
          </w:p>
        </w:tc>
      </w:tr>
      <w:tr w:rsidR="00F61F58" w14:paraId="2F64E039"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37E6BD5" w14:textId="77777777" w:rsidR="00F61F58" w:rsidRDefault="00F61F58" w:rsidP="00490F1B">
            <w:r>
              <w:rPr>
                <w:rFonts w:cs="Arial"/>
              </w:rPr>
              <w:t>IR_Sent_Detector_4</w:t>
            </w:r>
          </w:p>
        </w:tc>
        <w:tc>
          <w:tcPr>
            <w:tcW w:w="3260" w:type="dxa"/>
            <w:tcBorders>
              <w:top w:val="single" w:sz="4" w:space="0" w:color="auto"/>
              <w:left w:val="single" w:sz="4" w:space="0" w:color="auto"/>
              <w:bottom w:val="single" w:sz="4" w:space="0" w:color="auto"/>
              <w:right w:val="single" w:sz="4" w:space="0" w:color="auto"/>
            </w:tcBorders>
          </w:tcPr>
          <w:p w14:paraId="53FBB53A" w14:textId="0560533D" w:rsidR="00F61F58" w:rsidRDefault="00F61F58" w:rsidP="00490F1B">
            <w:r>
              <w:t xml:space="preserve">Intrusion Detection </w:t>
            </w:r>
            <w:r w:rsidR="003C4093">
              <w:t>–</w:t>
            </w:r>
            <w:r>
              <w:t xml:space="preserve"> Inclination/acceleration Sensor </w:t>
            </w:r>
          </w:p>
          <w:p w14:paraId="7A645832"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698661B" w14:textId="77777777" w:rsidR="00F61F58" w:rsidRDefault="00F61F58" w:rsidP="00490F1B">
            <w:r>
              <w:t>Create Threat Event Warning Signal</w:t>
            </w:r>
          </w:p>
          <w:p w14:paraId="4F920209" w14:textId="77777777" w:rsidR="00F61F58" w:rsidRDefault="00F61F58" w:rsidP="00490F1B">
            <w:r>
              <w:t>TCU Accelerometer Analysis</w:t>
            </w:r>
          </w:p>
        </w:tc>
      </w:tr>
      <w:tr w:rsidR="00F61F58" w14:paraId="7C3F140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BFAB316" w14:textId="77777777" w:rsidR="00F61F58" w:rsidRDefault="00F61F58" w:rsidP="00490F1B">
            <w:r>
              <w:rPr>
                <w:rFonts w:cs="Arial"/>
              </w:rPr>
              <w:t>IR_Sent_iPDB_1</w:t>
            </w:r>
          </w:p>
        </w:tc>
        <w:tc>
          <w:tcPr>
            <w:tcW w:w="3260" w:type="dxa"/>
            <w:tcBorders>
              <w:top w:val="single" w:sz="4" w:space="0" w:color="auto"/>
              <w:left w:val="single" w:sz="4" w:space="0" w:color="auto"/>
              <w:bottom w:val="single" w:sz="4" w:space="0" w:color="auto"/>
              <w:right w:val="single" w:sz="4" w:space="0" w:color="auto"/>
            </w:tcBorders>
          </w:tcPr>
          <w:p w14:paraId="6BB53EA9" w14:textId="77777777" w:rsidR="00F61F58" w:rsidRDefault="00F61F58" w:rsidP="00490F1B">
            <w:r>
              <w:t>Supply Power to DAT/ADAS and Cameras/Lights</w:t>
            </w:r>
          </w:p>
          <w:p w14:paraId="2331DA46"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A8F7317" w14:textId="77777777" w:rsidR="00F61F58" w:rsidRDefault="00F61F58" w:rsidP="00490F1B">
            <w:r>
              <w:t xml:space="preserve">PDB to Provide Power to ADAS/DAT </w:t>
            </w:r>
          </w:p>
        </w:tc>
      </w:tr>
      <w:tr w:rsidR="00F61F58" w14:paraId="0B5CA6C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AEFD56A" w14:textId="77777777" w:rsidR="00F61F58" w:rsidRDefault="00F61F58" w:rsidP="00490F1B">
            <w:r>
              <w:rPr>
                <w:rFonts w:cs="Arial"/>
              </w:rPr>
              <w:t>IR_Sent_SYNC_1</w:t>
            </w:r>
          </w:p>
        </w:tc>
        <w:tc>
          <w:tcPr>
            <w:tcW w:w="3260" w:type="dxa"/>
            <w:tcBorders>
              <w:top w:val="single" w:sz="4" w:space="0" w:color="auto"/>
              <w:left w:val="single" w:sz="4" w:space="0" w:color="auto"/>
              <w:bottom w:val="single" w:sz="4" w:space="0" w:color="auto"/>
              <w:right w:val="single" w:sz="4" w:space="0" w:color="auto"/>
            </w:tcBorders>
          </w:tcPr>
          <w:p w14:paraId="7DDB1600" w14:textId="77777777" w:rsidR="00F61F58" w:rsidRDefault="00F61F58" w:rsidP="00490F1B">
            <w:r>
              <w:t>Record Date/Time/Event Type of Video to SYNC/USB</w:t>
            </w:r>
          </w:p>
          <w:p w14:paraId="58E7FDAD"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6FBC377" w14:textId="77777777" w:rsidR="00F61F58" w:rsidRDefault="00F61F58" w:rsidP="00490F1B">
            <w:r>
              <w:t>Store Video,Threat,Date/Time Data to USB</w:t>
            </w:r>
          </w:p>
          <w:p w14:paraId="1386A278" w14:textId="77777777" w:rsidR="00F61F58" w:rsidRDefault="00F61F58" w:rsidP="00490F1B">
            <w:r>
              <w:t>Pass Audio Deterrent to PHOENIX from ECG</w:t>
            </w:r>
          </w:p>
          <w:p w14:paraId="2F13A133" w14:textId="77777777" w:rsidR="00F61F58" w:rsidRDefault="00F61F58" w:rsidP="00490F1B">
            <w:r>
              <w:t>Wake up SYNC/Phoenix</w:t>
            </w:r>
          </w:p>
          <w:p w14:paraId="1F1BDF92" w14:textId="77777777" w:rsidR="00F61F58" w:rsidRDefault="00F61F58" w:rsidP="00490F1B">
            <w:r>
              <w:t>Check if USB is usable for ISC recording</w:t>
            </w:r>
          </w:p>
        </w:tc>
      </w:tr>
      <w:tr w:rsidR="00F61F58" w14:paraId="00D4E50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C77DA3D" w14:textId="77777777" w:rsidR="00F61F58" w:rsidRDefault="00F61F58" w:rsidP="00490F1B">
            <w:r>
              <w:rPr>
                <w:rFonts w:cs="Arial"/>
              </w:rPr>
              <w:lastRenderedPageBreak/>
              <w:t>IR_Sent_SYNC_2</w:t>
            </w:r>
          </w:p>
        </w:tc>
        <w:tc>
          <w:tcPr>
            <w:tcW w:w="3260" w:type="dxa"/>
            <w:tcBorders>
              <w:top w:val="single" w:sz="4" w:space="0" w:color="auto"/>
              <w:left w:val="single" w:sz="4" w:space="0" w:color="auto"/>
              <w:bottom w:val="single" w:sz="4" w:space="0" w:color="auto"/>
              <w:right w:val="single" w:sz="4" w:space="0" w:color="auto"/>
            </w:tcBorders>
          </w:tcPr>
          <w:p w14:paraId="1CFC5936" w14:textId="77777777" w:rsidR="00F61F58" w:rsidRDefault="00F61F58" w:rsidP="00490F1B">
            <w:r>
              <w:t>USB Storage Device</w:t>
            </w:r>
          </w:p>
          <w:p w14:paraId="17F73A9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2909C9D" w14:textId="77777777" w:rsidR="00F61F58" w:rsidRDefault="00F61F58" w:rsidP="00490F1B">
            <w:r>
              <w:t>Check if USB is usable for ISC recording</w:t>
            </w:r>
          </w:p>
        </w:tc>
      </w:tr>
      <w:tr w:rsidR="00F61F58" w14:paraId="3B382017"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26283DB" w14:textId="77777777" w:rsidR="00F61F58" w:rsidRDefault="00F61F58" w:rsidP="00490F1B">
            <w:r>
              <w:rPr>
                <w:rFonts w:cs="Arial"/>
              </w:rPr>
              <w:t>IR_Sent_SYNC_3</w:t>
            </w:r>
          </w:p>
        </w:tc>
        <w:tc>
          <w:tcPr>
            <w:tcW w:w="3260" w:type="dxa"/>
            <w:tcBorders>
              <w:top w:val="single" w:sz="4" w:space="0" w:color="auto"/>
              <w:left w:val="single" w:sz="4" w:space="0" w:color="auto"/>
              <w:bottom w:val="single" w:sz="4" w:space="0" w:color="auto"/>
              <w:right w:val="single" w:sz="4" w:space="0" w:color="auto"/>
            </w:tcBorders>
          </w:tcPr>
          <w:p w14:paraId="186911EA" w14:textId="77777777" w:rsidR="00F61F58" w:rsidRDefault="00F61F58" w:rsidP="00490F1B">
            <w:r>
              <w:t>Local Storage -Overwrite</w:t>
            </w:r>
          </w:p>
          <w:p w14:paraId="11E10EE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205FFEF" w14:textId="77777777" w:rsidR="00F61F58" w:rsidRDefault="00F61F58" w:rsidP="00490F1B">
            <w:r>
              <w:t>Manage Storage/Overwrite of Data on USB Memory Device</w:t>
            </w:r>
          </w:p>
        </w:tc>
      </w:tr>
      <w:tr w:rsidR="00F61F58" w14:paraId="29FC51A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333DB17" w14:textId="77777777" w:rsidR="00F61F58" w:rsidRDefault="00F61F58" w:rsidP="00490F1B">
            <w:r>
              <w:rPr>
                <w:rFonts w:cs="Arial"/>
              </w:rPr>
              <w:t>IR_Sent_SYNC_4</w:t>
            </w:r>
          </w:p>
        </w:tc>
        <w:tc>
          <w:tcPr>
            <w:tcW w:w="3260" w:type="dxa"/>
            <w:tcBorders>
              <w:top w:val="single" w:sz="4" w:space="0" w:color="auto"/>
              <w:left w:val="single" w:sz="4" w:space="0" w:color="auto"/>
              <w:bottom w:val="single" w:sz="4" w:space="0" w:color="auto"/>
              <w:right w:val="single" w:sz="4" w:space="0" w:color="auto"/>
            </w:tcBorders>
          </w:tcPr>
          <w:p w14:paraId="27690861" w14:textId="77777777" w:rsidR="00F61F58" w:rsidRDefault="00F61F58" w:rsidP="00490F1B">
            <w:r>
              <w:t>Select Local Video Recording by Date/Time</w:t>
            </w:r>
          </w:p>
          <w:p w14:paraId="03733102"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52BBCF1" w14:textId="77777777" w:rsidR="00F61F58" w:rsidRDefault="00F61F58" w:rsidP="00490F1B">
            <w:r>
              <w:t>Allow Selection of Videos Stored on USB</w:t>
            </w:r>
          </w:p>
        </w:tc>
      </w:tr>
      <w:tr w:rsidR="00F61F58" w14:paraId="10F7BD4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FD44C81" w14:textId="77777777" w:rsidR="00F61F58" w:rsidRDefault="00F61F58" w:rsidP="00490F1B">
            <w:r>
              <w:rPr>
                <w:rFonts w:cs="Arial"/>
              </w:rPr>
              <w:t>IR_Sent_SYNC_4</w:t>
            </w:r>
          </w:p>
        </w:tc>
        <w:tc>
          <w:tcPr>
            <w:tcW w:w="3260" w:type="dxa"/>
            <w:tcBorders>
              <w:top w:val="single" w:sz="4" w:space="0" w:color="auto"/>
              <w:left w:val="single" w:sz="4" w:space="0" w:color="auto"/>
              <w:bottom w:val="single" w:sz="4" w:space="0" w:color="auto"/>
              <w:right w:val="single" w:sz="4" w:space="0" w:color="auto"/>
            </w:tcBorders>
          </w:tcPr>
          <w:p w14:paraId="1E87C17D" w14:textId="77777777" w:rsidR="00F61F58" w:rsidRDefault="00F61F58" w:rsidP="00490F1B">
            <w:r>
              <w:t>Alert Poor Network Signal at Park to SYNC</w:t>
            </w:r>
          </w:p>
          <w:p w14:paraId="59169CF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390B7A6" w14:textId="77777777" w:rsidR="00F61F58" w:rsidRDefault="00F61F58" w:rsidP="00490F1B">
            <w:r>
              <w:t>Assess Connectivity Quality</w:t>
            </w:r>
          </w:p>
          <w:p w14:paraId="71E2482C" w14:textId="77777777" w:rsidR="00F61F58" w:rsidRDefault="00F61F58" w:rsidP="00490F1B">
            <w:r>
              <w:t>Inform user via SYNC_Phoenix of poor internet access when parked and USB pen-drive required</w:t>
            </w:r>
          </w:p>
        </w:tc>
      </w:tr>
      <w:tr w:rsidR="00F61F58" w14:paraId="0E8C209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B24A828" w14:textId="77777777" w:rsidR="00F61F58" w:rsidRDefault="00F61F58" w:rsidP="00490F1B">
            <w:r>
              <w:rPr>
                <w:rFonts w:cs="Arial"/>
              </w:rPr>
              <w:t>IR_Sent_SYNC_6</w:t>
            </w:r>
          </w:p>
        </w:tc>
        <w:tc>
          <w:tcPr>
            <w:tcW w:w="3260" w:type="dxa"/>
            <w:tcBorders>
              <w:top w:val="single" w:sz="4" w:space="0" w:color="auto"/>
              <w:left w:val="single" w:sz="4" w:space="0" w:color="auto"/>
              <w:bottom w:val="single" w:sz="4" w:space="0" w:color="auto"/>
              <w:right w:val="single" w:sz="4" w:space="0" w:color="auto"/>
            </w:tcBorders>
          </w:tcPr>
          <w:p w14:paraId="1853C0D4" w14:textId="77777777" w:rsidR="00F61F58" w:rsidRDefault="00F61F58" w:rsidP="00490F1B">
            <w:r>
              <w:t xml:space="preserve"> Play/Pause/Resume/Stop USB Video on SYNC</w:t>
            </w:r>
          </w:p>
          <w:p w14:paraId="601944A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46AB67F" w14:textId="77777777" w:rsidR="00F61F58" w:rsidRDefault="00F61F58" w:rsidP="00490F1B">
            <w:r>
              <w:t>Stop Video Playback from USB on SYNC/Phoenix</w:t>
            </w:r>
          </w:p>
          <w:p w14:paraId="4CE7F017" w14:textId="77777777" w:rsidR="00F61F58" w:rsidRDefault="00F61F58" w:rsidP="00490F1B">
            <w:r>
              <w:t>Play Video from USB on SYNC</w:t>
            </w:r>
          </w:p>
          <w:p w14:paraId="78F286E8" w14:textId="77777777" w:rsidR="00F61F58" w:rsidRDefault="00F61F58" w:rsidP="00490F1B">
            <w:r>
              <w:t>Pause Video Playback from USB on SYNC/Phoenix</w:t>
            </w:r>
          </w:p>
          <w:p w14:paraId="0B2E6959" w14:textId="77777777" w:rsidR="00F61F58" w:rsidRDefault="00F61F58" w:rsidP="00490F1B">
            <w:r>
              <w:t>Allow Selection of Videos Stored on USB</w:t>
            </w:r>
          </w:p>
        </w:tc>
      </w:tr>
      <w:tr w:rsidR="00F61F58" w14:paraId="1505F7E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0CA6572" w14:textId="77777777" w:rsidR="00F61F58" w:rsidRDefault="00F61F58" w:rsidP="00490F1B">
            <w:r>
              <w:rPr>
                <w:rFonts w:cs="Arial"/>
              </w:rPr>
              <w:t>IR_Sent_SYNC_11</w:t>
            </w:r>
          </w:p>
        </w:tc>
        <w:tc>
          <w:tcPr>
            <w:tcW w:w="3260" w:type="dxa"/>
            <w:tcBorders>
              <w:top w:val="single" w:sz="4" w:space="0" w:color="auto"/>
              <w:left w:val="single" w:sz="4" w:space="0" w:color="auto"/>
              <w:bottom w:val="single" w:sz="4" w:space="0" w:color="auto"/>
              <w:right w:val="single" w:sz="4" w:space="0" w:color="auto"/>
            </w:tcBorders>
          </w:tcPr>
          <w:p w14:paraId="5FA2892C" w14:textId="77777777" w:rsidR="00F61F58" w:rsidRDefault="00F61F58" w:rsidP="00490F1B">
            <w:r>
              <w:t>Enable Disable from APIM</w:t>
            </w:r>
          </w:p>
          <w:p w14:paraId="7975571D"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59BF696" w14:textId="77777777" w:rsidR="00F61F58" w:rsidRDefault="00F61F58" w:rsidP="00490F1B">
            <w:r>
              <w:t>Set Sentinel via SYNC to ON</w:t>
            </w:r>
          </w:p>
          <w:p w14:paraId="6B4FA67D" w14:textId="77777777" w:rsidR="00F61F58" w:rsidRDefault="00F61F58" w:rsidP="00490F1B">
            <w:r>
              <w:t>Communication with Video Stream</w:t>
            </w:r>
          </w:p>
          <w:p w14:paraId="69B30CFB" w14:textId="77777777" w:rsidR="00F61F58" w:rsidRDefault="00F61F58" w:rsidP="00490F1B">
            <w:r>
              <w:t>Set Sentinal via SYNC to OFF</w:t>
            </w:r>
          </w:p>
        </w:tc>
      </w:tr>
      <w:tr w:rsidR="00F61F58" w14:paraId="33554F87"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1039F3A" w14:textId="77777777" w:rsidR="00F61F58" w:rsidRDefault="00F61F58" w:rsidP="00490F1B">
            <w:r>
              <w:rPr>
                <w:rFonts w:cs="Arial"/>
              </w:rPr>
              <w:t>IR_Sent_SYNC_12</w:t>
            </w:r>
          </w:p>
        </w:tc>
        <w:tc>
          <w:tcPr>
            <w:tcW w:w="3260" w:type="dxa"/>
            <w:tcBorders>
              <w:top w:val="single" w:sz="4" w:space="0" w:color="auto"/>
              <w:left w:val="single" w:sz="4" w:space="0" w:color="auto"/>
              <w:bottom w:val="single" w:sz="4" w:space="0" w:color="auto"/>
              <w:right w:val="single" w:sz="4" w:space="0" w:color="auto"/>
            </w:tcBorders>
          </w:tcPr>
          <w:p w14:paraId="23002CCB" w14:textId="77777777" w:rsidR="00F61F58" w:rsidRDefault="00F61F58" w:rsidP="00490F1B">
            <w:r>
              <w:t>PC (Computer) Playback of USB Video</w:t>
            </w:r>
          </w:p>
          <w:p w14:paraId="58C32E7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2DAEA24" w14:textId="77777777" w:rsidR="00F61F58" w:rsidRDefault="00F61F58" w:rsidP="00490F1B">
            <w:r>
              <w:t>Allow USB Video Playback on PC/Computer</w:t>
            </w:r>
          </w:p>
        </w:tc>
      </w:tr>
      <w:tr w:rsidR="00F61F58" w14:paraId="6F949977"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AD8CFD2" w14:textId="77777777" w:rsidR="00F61F58" w:rsidRDefault="00F61F58" w:rsidP="00490F1B">
            <w:r>
              <w:rPr>
                <w:rFonts w:cs="Arial"/>
              </w:rPr>
              <w:t>IR_Sent_SYNC_13</w:t>
            </w:r>
          </w:p>
        </w:tc>
        <w:tc>
          <w:tcPr>
            <w:tcW w:w="3260" w:type="dxa"/>
            <w:tcBorders>
              <w:top w:val="single" w:sz="4" w:space="0" w:color="auto"/>
              <w:left w:val="single" w:sz="4" w:space="0" w:color="auto"/>
              <w:bottom w:val="single" w:sz="4" w:space="0" w:color="auto"/>
              <w:right w:val="single" w:sz="4" w:space="0" w:color="auto"/>
            </w:tcBorders>
          </w:tcPr>
          <w:p w14:paraId="1AA9AD11" w14:textId="70402368" w:rsidR="00F61F58" w:rsidRDefault="00F61F58" w:rsidP="00490F1B">
            <w:r>
              <w:t xml:space="preserve">Local Storage </w:t>
            </w:r>
            <w:r w:rsidR="003C4093">
              <w:t>–</w:t>
            </w:r>
            <w:r>
              <w:t xml:space="preserve"> Delete Videos</w:t>
            </w:r>
          </w:p>
          <w:p w14:paraId="7A612FB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D70E881" w14:textId="77777777" w:rsidR="00F61F58" w:rsidRDefault="00F61F58" w:rsidP="00490F1B">
            <w:r>
              <w:t>Delete Videos on USB</w:t>
            </w:r>
          </w:p>
        </w:tc>
      </w:tr>
      <w:tr w:rsidR="00F61F58" w14:paraId="5698814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2D06D22" w14:textId="77777777" w:rsidR="00F61F58" w:rsidRDefault="00F61F58" w:rsidP="00490F1B">
            <w:r>
              <w:rPr>
                <w:rFonts w:cs="Arial"/>
              </w:rPr>
              <w:t>ISC_IR_APIM_1</w:t>
            </w:r>
          </w:p>
        </w:tc>
        <w:tc>
          <w:tcPr>
            <w:tcW w:w="3260" w:type="dxa"/>
            <w:tcBorders>
              <w:top w:val="single" w:sz="4" w:space="0" w:color="auto"/>
              <w:left w:val="single" w:sz="4" w:space="0" w:color="auto"/>
              <w:bottom w:val="single" w:sz="4" w:space="0" w:color="auto"/>
              <w:right w:val="single" w:sz="4" w:space="0" w:color="auto"/>
            </w:tcBorders>
          </w:tcPr>
          <w:p w14:paraId="00F7716B" w14:textId="079321E2" w:rsidR="00F61F58" w:rsidRDefault="00F61F58" w:rsidP="00490F1B">
            <w:r>
              <w:t xml:space="preserve">Stored Video </w:t>
            </w:r>
            <w:r w:rsidR="003C4093">
              <w:t>–</w:t>
            </w:r>
            <w:r>
              <w:t xml:space="preserve"> USB </w:t>
            </w:r>
            <w:r w:rsidR="003C4093">
              <w:t>–</w:t>
            </w:r>
            <w:r>
              <w:t xml:space="preserve"> Metadata</w:t>
            </w:r>
          </w:p>
          <w:p w14:paraId="2FC6D4F6"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9E4B8F5" w14:textId="77777777" w:rsidR="00F61F58" w:rsidRDefault="00F61F58" w:rsidP="00490F1B">
            <w:r>
              <w:t>Manage Storage/Overwrite of Data on USB Memory Device</w:t>
            </w:r>
          </w:p>
        </w:tc>
      </w:tr>
      <w:tr w:rsidR="00F61F58" w14:paraId="6A03457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3A57DF4" w14:textId="77777777" w:rsidR="00F61F58" w:rsidRDefault="00F61F58" w:rsidP="00490F1B">
            <w:r>
              <w:rPr>
                <w:rFonts w:cs="Arial"/>
              </w:rPr>
              <w:t>ISC_IR_APIM_2</w:t>
            </w:r>
          </w:p>
        </w:tc>
        <w:tc>
          <w:tcPr>
            <w:tcW w:w="3260" w:type="dxa"/>
            <w:tcBorders>
              <w:top w:val="single" w:sz="4" w:space="0" w:color="auto"/>
              <w:left w:val="single" w:sz="4" w:space="0" w:color="auto"/>
              <w:bottom w:val="single" w:sz="4" w:space="0" w:color="auto"/>
              <w:right w:val="single" w:sz="4" w:space="0" w:color="auto"/>
            </w:tcBorders>
          </w:tcPr>
          <w:p w14:paraId="6EDDD3B4" w14:textId="00D1B23A" w:rsidR="00F61F58" w:rsidRDefault="00F61F58" w:rsidP="00490F1B">
            <w:r>
              <w:t xml:space="preserve">Stored Video </w:t>
            </w:r>
            <w:r w:rsidR="003C4093">
              <w:t>–</w:t>
            </w:r>
            <w:r>
              <w:t xml:space="preserve"> USB </w:t>
            </w:r>
            <w:r w:rsidR="003C4093">
              <w:t>–</w:t>
            </w:r>
            <w:r>
              <w:t xml:space="preserve"> Capability</w:t>
            </w:r>
          </w:p>
          <w:p w14:paraId="4F0F86F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1B9A532" w14:textId="77777777" w:rsidR="00F61F58" w:rsidRDefault="00F61F58" w:rsidP="00490F1B">
            <w:r>
              <w:t>Check if USB is usable for ISC recording</w:t>
            </w:r>
          </w:p>
        </w:tc>
      </w:tr>
      <w:tr w:rsidR="00F61F58" w14:paraId="00EAFE5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A8D631E" w14:textId="77777777" w:rsidR="00F61F58" w:rsidRDefault="00F61F58" w:rsidP="00490F1B">
            <w:r>
              <w:rPr>
                <w:rFonts w:cs="Arial"/>
              </w:rPr>
              <w:t>ISC_IR_APIM_3</w:t>
            </w:r>
          </w:p>
        </w:tc>
        <w:tc>
          <w:tcPr>
            <w:tcW w:w="3260" w:type="dxa"/>
            <w:tcBorders>
              <w:top w:val="single" w:sz="4" w:space="0" w:color="auto"/>
              <w:left w:val="single" w:sz="4" w:space="0" w:color="auto"/>
              <w:bottom w:val="single" w:sz="4" w:space="0" w:color="auto"/>
              <w:right w:val="single" w:sz="4" w:space="0" w:color="auto"/>
            </w:tcBorders>
          </w:tcPr>
          <w:p w14:paraId="3D202ACC" w14:textId="466E9FA7" w:rsidR="00F61F58" w:rsidRDefault="00F61F58" w:rsidP="00490F1B">
            <w:r>
              <w:t xml:space="preserve">Stored Video </w:t>
            </w:r>
            <w:r w:rsidR="003C4093">
              <w:t>–</w:t>
            </w:r>
            <w:r>
              <w:t xml:space="preserve"> USB </w:t>
            </w:r>
            <w:r w:rsidR="003C4093">
              <w:t>–</w:t>
            </w:r>
            <w:r>
              <w:t xml:space="preserve"> Overwrite</w:t>
            </w:r>
          </w:p>
          <w:p w14:paraId="1616B71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07AC52D" w14:textId="77777777" w:rsidR="00F61F58" w:rsidRDefault="00F61F58" w:rsidP="00490F1B">
            <w:r>
              <w:t>Manage Storage/Overwrite of Data on USB Memory Device</w:t>
            </w:r>
          </w:p>
        </w:tc>
      </w:tr>
      <w:tr w:rsidR="00F61F58" w14:paraId="066A0778"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22BB216" w14:textId="77777777" w:rsidR="00F61F58" w:rsidRDefault="00F61F58" w:rsidP="00490F1B">
            <w:r>
              <w:rPr>
                <w:rFonts w:cs="Arial"/>
              </w:rPr>
              <w:t>ISC_IR_APIM_4</w:t>
            </w:r>
          </w:p>
        </w:tc>
        <w:tc>
          <w:tcPr>
            <w:tcW w:w="3260" w:type="dxa"/>
            <w:tcBorders>
              <w:top w:val="single" w:sz="4" w:space="0" w:color="auto"/>
              <w:left w:val="single" w:sz="4" w:space="0" w:color="auto"/>
              <w:bottom w:val="single" w:sz="4" w:space="0" w:color="auto"/>
              <w:right w:val="single" w:sz="4" w:space="0" w:color="auto"/>
            </w:tcBorders>
          </w:tcPr>
          <w:p w14:paraId="715BC599" w14:textId="7E7737D8" w:rsidR="00F61F58" w:rsidRDefault="00F61F58" w:rsidP="00490F1B">
            <w:r>
              <w:t xml:space="preserve">Stored Video </w:t>
            </w:r>
            <w:r w:rsidR="003C4093">
              <w:t>–</w:t>
            </w:r>
            <w:r>
              <w:t xml:space="preserve"> USB </w:t>
            </w:r>
            <w:r w:rsidR="003C4093">
              <w:t>–</w:t>
            </w:r>
            <w:r>
              <w:t xml:space="preserve"> Capacity</w:t>
            </w:r>
          </w:p>
          <w:p w14:paraId="68B87AB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8497DC1" w14:textId="77777777" w:rsidR="00F61F58" w:rsidRDefault="00F61F58" w:rsidP="00490F1B">
            <w:r>
              <w:t>Manage Storage/Overwrite of Data on USB Memory Device</w:t>
            </w:r>
          </w:p>
        </w:tc>
      </w:tr>
      <w:tr w:rsidR="00F61F58" w14:paraId="1B78E13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CAD3C78" w14:textId="77777777" w:rsidR="00F61F58" w:rsidRDefault="00F61F58" w:rsidP="00490F1B">
            <w:r>
              <w:rPr>
                <w:rFonts w:cs="Arial"/>
              </w:rPr>
              <w:t>ISC_IR_APIM_5</w:t>
            </w:r>
          </w:p>
        </w:tc>
        <w:tc>
          <w:tcPr>
            <w:tcW w:w="3260" w:type="dxa"/>
            <w:tcBorders>
              <w:top w:val="single" w:sz="4" w:space="0" w:color="auto"/>
              <w:left w:val="single" w:sz="4" w:space="0" w:color="auto"/>
              <w:bottom w:val="single" w:sz="4" w:space="0" w:color="auto"/>
              <w:right w:val="single" w:sz="4" w:space="0" w:color="auto"/>
            </w:tcBorders>
          </w:tcPr>
          <w:p w14:paraId="0CF59213" w14:textId="634577DE" w:rsidR="00F61F58" w:rsidRDefault="00F61F58" w:rsidP="00490F1B">
            <w:r>
              <w:t xml:space="preserve">Stored Video </w:t>
            </w:r>
            <w:r w:rsidR="003C4093">
              <w:t>–</w:t>
            </w:r>
            <w:r>
              <w:t xml:space="preserve"> USB </w:t>
            </w:r>
            <w:r w:rsidR="003C4093">
              <w:t>–</w:t>
            </w:r>
            <w:r>
              <w:t xml:space="preserve"> PC Playback</w:t>
            </w:r>
          </w:p>
          <w:p w14:paraId="43F1AB82"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94D7471" w14:textId="77777777" w:rsidR="00F61F58" w:rsidRDefault="00F61F58" w:rsidP="00490F1B">
            <w:r>
              <w:t>Allow USB Video Playback on PC/Computer</w:t>
            </w:r>
          </w:p>
        </w:tc>
      </w:tr>
      <w:tr w:rsidR="00F61F58" w14:paraId="62EDEEAD"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7644CAE" w14:textId="77777777" w:rsidR="00F61F58" w:rsidRDefault="00F61F58" w:rsidP="00490F1B">
            <w:r>
              <w:rPr>
                <w:rFonts w:cs="Arial"/>
              </w:rPr>
              <w:t>ISC_IR_APIM_6</w:t>
            </w:r>
          </w:p>
        </w:tc>
        <w:tc>
          <w:tcPr>
            <w:tcW w:w="3260" w:type="dxa"/>
            <w:tcBorders>
              <w:top w:val="single" w:sz="4" w:space="0" w:color="auto"/>
              <w:left w:val="single" w:sz="4" w:space="0" w:color="auto"/>
              <w:bottom w:val="single" w:sz="4" w:space="0" w:color="auto"/>
              <w:right w:val="single" w:sz="4" w:space="0" w:color="auto"/>
            </w:tcBorders>
          </w:tcPr>
          <w:p w14:paraId="2DDE58F3" w14:textId="0FB75E8C" w:rsidR="00F61F58" w:rsidRDefault="00F61F58" w:rsidP="00490F1B">
            <w:r>
              <w:t xml:space="preserve">Stored Video </w:t>
            </w:r>
            <w:r w:rsidR="003C4093">
              <w:t>–</w:t>
            </w:r>
            <w:r>
              <w:t xml:space="preserve"> USB </w:t>
            </w:r>
            <w:r w:rsidR="003C4093">
              <w:t>–</w:t>
            </w:r>
            <w:r>
              <w:t xml:space="preserve"> Select by Date/Time and/or Threat Event Type</w:t>
            </w:r>
          </w:p>
          <w:p w14:paraId="46071C6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9DA3347" w14:textId="77777777" w:rsidR="00F61F58" w:rsidRDefault="00F61F58" w:rsidP="00490F1B">
            <w:r>
              <w:t>Allow Selection/Play/Pause/Terminate of Videos Stored on USB via SYNC/Phoenix</w:t>
            </w:r>
          </w:p>
        </w:tc>
      </w:tr>
      <w:tr w:rsidR="00F61F58" w14:paraId="2A2EA36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CEA526A" w14:textId="77777777" w:rsidR="00F61F58" w:rsidRDefault="00F61F58" w:rsidP="00490F1B">
            <w:r>
              <w:rPr>
                <w:rFonts w:cs="Arial"/>
              </w:rPr>
              <w:t>ISC_IR_APIM_7</w:t>
            </w:r>
          </w:p>
        </w:tc>
        <w:tc>
          <w:tcPr>
            <w:tcW w:w="3260" w:type="dxa"/>
            <w:tcBorders>
              <w:top w:val="single" w:sz="4" w:space="0" w:color="auto"/>
              <w:left w:val="single" w:sz="4" w:space="0" w:color="auto"/>
              <w:bottom w:val="single" w:sz="4" w:space="0" w:color="auto"/>
              <w:right w:val="single" w:sz="4" w:space="0" w:color="auto"/>
            </w:tcBorders>
          </w:tcPr>
          <w:p w14:paraId="2468981B" w14:textId="23F64EE3" w:rsidR="00F61F58" w:rsidRDefault="00F61F58" w:rsidP="00490F1B">
            <w:r>
              <w:t xml:space="preserve">Stored Video </w:t>
            </w:r>
            <w:r w:rsidR="003C4093">
              <w:t>–</w:t>
            </w:r>
            <w:r>
              <w:t xml:space="preserve"> USB </w:t>
            </w:r>
            <w:r w:rsidR="003C4093">
              <w:t>–</w:t>
            </w:r>
            <w:r>
              <w:t xml:space="preserve"> Play </w:t>
            </w:r>
          </w:p>
          <w:p w14:paraId="5BA0175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7ACC5D7" w14:textId="77777777" w:rsidR="00F61F58" w:rsidRDefault="00F61F58" w:rsidP="00490F1B">
            <w:r>
              <w:t>Allow Selection/Play/Pause/Terminate of Videos Stored on USB via SYNC/Phoenix</w:t>
            </w:r>
          </w:p>
        </w:tc>
      </w:tr>
      <w:tr w:rsidR="00F61F58" w14:paraId="0F14187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A3F2ECF" w14:textId="77777777" w:rsidR="00F61F58" w:rsidRDefault="00F61F58" w:rsidP="00490F1B">
            <w:r>
              <w:rPr>
                <w:rFonts w:cs="Arial"/>
              </w:rPr>
              <w:t>ISC_IR_APIM_8</w:t>
            </w:r>
          </w:p>
        </w:tc>
        <w:tc>
          <w:tcPr>
            <w:tcW w:w="3260" w:type="dxa"/>
            <w:tcBorders>
              <w:top w:val="single" w:sz="4" w:space="0" w:color="auto"/>
              <w:left w:val="single" w:sz="4" w:space="0" w:color="auto"/>
              <w:bottom w:val="single" w:sz="4" w:space="0" w:color="auto"/>
              <w:right w:val="single" w:sz="4" w:space="0" w:color="auto"/>
            </w:tcBorders>
          </w:tcPr>
          <w:p w14:paraId="44F3A23A" w14:textId="0012C13D" w:rsidR="00F61F58" w:rsidRDefault="00F61F58" w:rsidP="00490F1B">
            <w:r>
              <w:t xml:space="preserve">Stored Video </w:t>
            </w:r>
            <w:r w:rsidR="003C4093">
              <w:t>–</w:t>
            </w:r>
            <w:r>
              <w:t xml:space="preserve"> USB </w:t>
            </w:r>
            <w:r w:rsidR="003C4093">
              <w:t>–</w:t>
            </w:r>
            <w:r>
              <w:t xml:space="preserve"> Delete </w:t>
            </w:r>
          </w:p>
          <w:p w14:paraId="51A35B8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2FBC07C" w14:textId="77777777" w:rsidR="00F61F58" w:rsidRDefault="00F61F58" w:rsidP="00490F1B">
            <w:r>
              <w:t>Delete Videos on USB</w:t>
            </w:r>
          </w:p>
        </w:tc>
      </w:tr>
      <w:tr w:rsidR="00F61F58" w14:paraId="0BD81A62"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0FC12D0" w14:textId="77777777" w:rsidR="00F61F58" w:rsidRDefault="00F61F58" w:rsidP="00490F1B">
            <w:r>
              <w:rPr>
                <w:rFonts w:cs="Arial"/>
              </w:rPr>
              <w:t>ISC_IR_APIM_11</w:t>
            </w:r>
          </w:p>
        </w:tc>
        <w:tc>
          <w:tcPr>
            <w:tcW w:w="3260" w:type="dxa"/>
            <w:tcBorders>
              <w:top w:val="single" w:sz="4" w:space="0" w:color="auto"/>
              <w:left w:val="single" w:sz="4" w:space="0" w:color="auto"/>
              <w:bottom w:val="single" w:sz="4" w:space="0" w:color="auto"/>
              <w:right w:val="single" w:sz="4" w:space="0" w:color="auto"/>
            </w:tcBorders>
          </w:tcPr>
          <w:p w14:paraId="316A5DCD" w14:textId="77777777" w:rsidR="00F61F58" w:rsidRDefault="00F61F58" w:rsidP="00490F1B">
            <w:r>
              <w:t>Record Video</w:t>
            </w:r>
          </w:p>
          <w:p w14:paraId="589D49B4"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5215C21" w14:textId="77777777" w:rsidR="00F61F58" w:rsidRDefault="00F61F58" w:rsidP="00490F1B">
            <w:r>
              <w:t>Store Video,Threat,Date/Time Data to USB</w:t>
            </w:r>
          </w:p>
        </w:tc>
      </w:tr>
      <w:tr w:rsidR="00F61F58" w14:paraId="7F95BF3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C78E482" w14:textId="77777777" w:rsidR="00F61F58" w:rsidRDefault="00F61F58" w:rsidP="00490F1B">
            <w:r>
              <w:rPr>
                <w:rFonts w:cs="Arial"/>
              </w:rPr>
              <w:t>ISC_IR_APIM_12</w:t>
            </w:r>
          </w:p>
        </w:tc>
        <w:tc>
          <w:tcPr>
            <w:tcW w:w="3260" w:type="dxa"/>
            <w:tcBorders>
              <w:top w:val="single" w:sz="4" w:space="0" w:color="auto"/>
              <w:left w:val="single" w:sz="4" w:space="0" w:color="auto"/>
              <w:bottom w:val="single" w:sz="4" w:space="0" w:color="auto"/>
              <w:right w:val="single" w:sz="4" w:space="0" w:color="auto"/>
            </w:tcBorders>
          </w:tcPr>
          <w:p w14:paraId="44E3574C" w14:textId="77777777" w:rsidR="00F61F58" w:rsidRDefault="00F61F58" w:rsidP="00490F1B">
            <w:r>
              <w:t>System Request ON</w:t>
            </w:r>
          </w:p>
          <w:p w14:paraId="6098D30D"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1E58EC2" w14:textId="77777777" w:rsidR="00F61F58" w:rsidRDefault="00F61F58" w:rsidP="00490F1B">
            <w:r>
              <w:t>Set ISC to ON via SYNC/Phoenix</w:t>
            </w:r>
          </w:p>
          <w:p w14:paraId="3EA29E0A" w14:textId="77777777" w:rsidR="00F61F58" w:rsidRDefault="00F61F58" w:rsidP="00490F1B">
            <w:r>
              <w:t>Accept Privacy Settings</w:t>
            </w:r>
          </w:p>
        </w:tc>
      </w:tr>
      <w:tr w:rsidR="00F61F58" w14:paraId="7AF85B3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ED6B705" w14:textId="77777777" w:rsidR="00F61F58" w:rsidRDefault="00F61F58" w:rsidP="00490F1B">
            <w:r>
              <w:rPr>
                <w:rFonts w:cs="Arial"/>
              </w:rPr>
              <w:t>ISC_IR_APIM_13</w:t>
            </w:r>
          </w:p>
        </w:tc>
        <w:tc>
          <w:tcPr>
            <w:tcW w:w="3260" w:type="dxa"/>
            <w:tcBorders>
              <w:top w:val="single" w:sz="4" w:space="0" w:color="auto"/>
              <w:left w:val="single" w:sz="4" w:space="0" w:color="auto"/>
              <w:bottom w:val="single" w:sz="4" w:space="0" w:color="auto"/>
              <w:right w:val="single" w:sz="4" w:space="0" w:color="auto"/>
            </w:tcBorders>
          </w:tcPr>
          <w:p w14:paraId="7E37FA47" w14:textId="77777777" w:rsidR="00F61F58" w:rsidRDefault="00F61F58" w:rsidP="00490F1B">
            <w:r>
              <w:t xml:space="preserve"> Confirmation ON Prompt Response = CONTINUE</w:t>
            </w:r>
          </w:p>
          <w:p w14:paraId="4489703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7A3336A" w14:textId="77777777" w:rsidR="00F61F58" w:rsidRDefault="00F61F58" w:rsidP="00490F1B">
            <w:r>
              <w:t>Set ISC to ON via SYNC/Phoenix</w:t>
            </w:r>
          </w:p>
        </w:tc>
      </w:tr>
      <w:tr w:rsidR="00F61F58" w14:paraId="20DF59D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4D175C0" w14:textId="77777777" w:rsidR="00F61F58" w:rsidRDefault="00F61F58" w:rsidP="00490F1B">
            <w:r>
              <w:rPr>
                <w:rFonts w:cs="Arial"/>
              </w:rPr>
              <w:t>ISC_IR_APIM_18</w:t>
            </w:r>
          </w:p>
        </w:tc>
        <w:tc>
          <w:tcPr>
            <w:tcW w:w="3260" w:type="dxa"/>
            <w:tcBorders>
              <w:top w:val="single" w:sz="4" w:space="0" w:color="auto"/>
              <w:left w:val="single" w:sz="4" w:space="0" w:color="auto"/>
              <w:bottom w:val="single" w:sz="4" w:space="0" w:color="auto"/>
              <w:right w:val="single" w:sz="4" w:space="0" w:color="auto"/>
            </w:tcBorders>
          </w:tcPr>
          <w:p w14:paraId="129F15F4" w14:textId="77777777" w:rsidR="00F61F58" w:rsidRDefault="00F61F58" w:rsidP="00490F1B">
            <w:r>
              <w:t>Encrypt Videos on USB</w:t>
            </w:r>
          </w:p>
          <w:p w14:paraId="7C19E4E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86EE1F6" w14:textId="77777777" w:rsidR="00F61F58" w:rsidRDefault="00F61F58" w:rsidP="00490F1B">
            <w:r>
              <w:t>Encrypt Local Video (USB)</w:t>
            </w:r>
          </w:p>
        </w:tc>
      </w:tr>
      <w:tr w:rsidR="00F61F58" w14:paraId="49FB770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3861473" w14:textId="77777777" w:rsidR="00F61F58" w:rsidRDefault="00F61F58" w:rsidP="00490F1B">
            <w:r>
              <w:rPr>
                <w:rFonts w:cs="Arial"/>
              </w:rPr>
              <w:lastRenderedPageBreak/>
              <w:t>ISC_IR_APIM_20</w:t>
            </w:r>
          </w:p>
        </w:tc>
        <w:tc>
          <w:tcPr>
            <w:tcW w:w="3260" w:type="dxa"/>
            <w:tcBorders>
              <w:top w:val="single" w:sz="4" w:space="0" w:color="auto"/>
              <w:left w:val="single" w:sz="4" w:space="0" w:color="auto"/>
              <w:bottom w:val="single" w:sz="4" w:space="0" w:color="auto"/>
              <w:right w:val="single" w:sz="4" w:space="0" w:color="auto"/>
            </w:tcBorders>
          </w:tcPr>
          <w:p w14:paraId="39CB51F9" w14:textId="77777777" w:rsidR="00F61F58" w:rsidRDefault="00F61F58" w:rsidP="00490F1B">
            <w:r>
              <w:t>Suspend to Ram – SYNC Phoenix</w:t>
            </w:r>
          </w:p>
          <w:p w14:paraId="4814A14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A7B5F14" w14:textId="77777777" w:rsidR="00F61F58" w:rsidRDefault="00F61F58" w:rsidP="00490F1B">
            <w:r>
              <w:t>Wake up SYNC/Phoenix</w:t>
            </w:r>
          </w:p>
        </w:tc>
      </w:tr>
      <w:tr w:rsidR="00F61F58" w14:paraId="6F75E18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F113B0D" w14:textId="77777777" w:rsidR="00F61F58" w:rsidRDefault="00F61F58" w:rsidP="00490F1B">
            <w:r>
              <w:rPr>
                <w:rFonts w:cs="Arial"/>
              </w:rPr>
              <w:t>ISC_IR_BCM_1</w:t>
            </w:r>
          </w:p>
        </w:tc>
        <w:tc>
          <w:tcPr>
            <w:tcW w:w="3260" w:type="dxa"/>
            <w:tcBorders>
              <w:top w:val="single" w:sz="4" w:space="0" w:color="auto"/>
              <w:left w:val="single" w:sz="4" w:space="0" w:color="auto"/>
              <w:bottom w:val="single" w:sz="4" w:space="0" w:color="auto"/>
              <w:right w:val="single" w:sz="4" w:space="0" w:color="auto"/>
            </w:tcBorders>
          </w:tcPr>
          <w:p w14:paraId="63134BD2" w14:textId="77777777" w:rsidR="00F61F58" w:rsidRDefault="00F61F58" w:rsidP="00490F1B">
            <w:r>
              <w:t>VarBpwMdeBus_X_RqstID</w:t>
            </w:r>
          </w:p>
          <w:p w14:paraId="765098E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D076337" w14:textId="77777777" w:rsidR="00F61F58" w:rsidRDefault="00F61F58" w:rsidP="00490F1B">
            <w:r>
              <w:t>Enable/Disable ADAS-DAT via iPDB Power Relay during IGN=OFF</w:t>
            </w:r>
          </w:p>
        </w:tc>
      </w:tr>
      <w:tr w:rsidR="00F61F58" w14:paraId="5A9E6A1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85B2E14" w14:textId="77777777" w:rsidR="00F61F58" w:rsidRDefault="00F61F58" w:rsidP="00490F1B">
            <w:r>
              <w:rPr>
                <w:rFonts w:cs="Arial"/>
              </w:rPr>
              <w:t>ISC_IR_BCM_2</w:t>
            </w:r>
          </w:p>
        </w:tc>
        <w:tc>
          <w:tcPr>
            <w:tcW w:w="3260" w:type="dxa"/>
            <w:tcBorders>
              <w:top w:val="single" w:sz="4" w:space="0" w:color="auto"/>
              <w:left w:val="single" w:sz="4" w:space="0" w:color="auto"/>
              <w:bottom w:val="single" w:sz="4" w:space="0" w:color="auto"/>
              <w:right w:val="single" w:sz="4" w:space="0" w:color="auto"/>
            </w:tcBorders>
          </w:tcPr>
          <w:p w14:paraId="7D0363F1" w14:textId="77777777" w:rsidR="00F61F58" w:rsidRDefault="00F61F58" w:rsidP="00490F1B">
            <w:r>
              <w:t>VarBpwMdeBus_X_Type</w:t>
            </w:r>
          </w:p>
          <w:p w14:paraId="061E1AF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BFD9733" w14:textId="77777777" w:rsidR="00F61F58" w:rsidRDefault="00F61F58" w:rsidP="00490F1B">
            <w:r>
              <w:t>Enable/Disable ADAS-DAT via iPDB Power Relay during IGN=OFF</w:t>
            </w:r>
          </w:p>
        </w:tc>
      </w:tr>
      <w:tr w:rsidR="00F61F58" w14:paraId="3890E109"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A583FFC" w14:textId="77777777" w:rsidR="00F61F58" w:rsidRDefault="00F61F58" w:rsidP="00490F1B">
            <w:r>
              <w:rPr>
                <w:rFonts w:cs="Arial"/>
              </w:rPr>
              <w:t>ISC_IR_BCM_3</w:t>
            </w:r>
          </w:p>
        </w:tc>
        <w:tc>
          <w:tcPr>
            <w:tcW w:w="3260" w:type="dxa"/>
            <w:tcBorders>
              <w:top w:val="single" w:sz="4" w:space="0" w:color="auto"/>
              <w:left w:val="single" w:sz="4" w:space="0" w:color="auto"/>
              <w:bottom w:val="single" w:sz="4" w:space="0" w:color="auto"/>
              <w:right w:val="single" w:sz="4" w:space="0" w:color="auto"/>
            </w:tcBorders>
          </w:tcPr>
          <w:p w14:paraId="769B5B4B" w14:textId="77777777" w:rsidR="00F61F58" w:rsidRDefault="00F61F58" w:rsidP="00490F1B">
            <w:r>
              <w:t>VarBpwMdeBusX_D_Rq</w:t>
            </w:r>
          </w:p>
          <w:p w14:paraId="410A47A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26BB1CD" w14:textId="77777777" w:rsidR="00F61F58" w:rsidRDefault="00F61F58" w:rsidP="00490F1B">
            <w:r>
              <w:t>Enable/Disable ADAS-DAT via iPDB Power Relay during IGN=OFF</w:t>
            </w:r>
          </w:p>
        </w:tc>
      </w:tr>
      <w:tr w:rsidR="00F61F58" w14:paraId="390974E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915EEC3" w14:textId="77777777" w:rsidR="00F61F58" w:rsidRDefault="00F61F58" w:rsidP="00490F1B">
            <w:r>
              <w:rPr>
                <w:rFonts w:cs="Arial"/>
              </w:rPr>
              <w:t>ISC_IR_BCM_4</w:t>
            </w:r>
          </w:p>
        </w:tc>
        <w:tc>
          <w:tcPr>
            <w:tcW w:w="3260" w:type="dxa"/>
            <w:tcBorders>
              <w:top w:val="single" w:sz="4" w:space="0" w:color="auto"/>
              <w:left w:val="single" w:sz="4" w:space="0" w:color="auto"/>
              <w:bottom w:val="single" w:sz="4" w:space="0" w:color="auto"/>
              <w:right w:val="single" w:sz="4" w:space="0" w:color="auto"/>
            </w:tcBorders>
          </w:tcPr>
          <w:p w14:paraId="4975762C" w14:textId="77777777" w:rsidR="00F61F58" w:rsidRDefault="00F61F58" w:rsidP="00490F1B">
            <w:r>
              <w:t>VarBpwMdeBus_X_Source</w:t>
            </w:r>
          </w:p>
          <w:p w14:paraId="3A434CD4"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2E7287F" w14:textId="77777777" w:rsidR="00F61F58" w:rsidRDefault="00F61F58" w:rsidP="00490F1B">
            <w:r>
              <w:t>Enable/Disable ADAS-DAT via iPDB Power Relay during IGN=OFF</w:t>
            </w:r>
          </w:p>
        </w:tc>
      </w:tr>
      <w:tr w:rsidR="00F61F58" w14:paraId="6124D1C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AD71A9C" w14:textId="77777777" w:rsidR="00F61F58" w:rsidRDefault="00F61F58" w:rsidP="00490F1B">
            <w:r>
              <w:rPr>
                <w:rFonts w:cs="Arial"/>
              </w:rPr>
              <w:t>ISC_IR_BCM_5</w:t>
            </w:r>
          </w:p>
        </w:tc>
        <w:tc>
          <w:tcPr>
            <w:tcW w:w="3260" w:type="dxa"/>
            <w:tcBorders>
              <w:top w:val="single" w:sz="4" w:space="0" w:color="auto"/>
              <w:left w:val="single" w:sz="4" w:space="0" w:color="auto"/>
              <w:bottom w:val="single" w:sz="4" w:space="0" w:color="auto"/>
              <w:right w:val="single" w:sz="4" w:space="0" w:color="auto"/>
            </w:tcBorders>
          </w:tcPr>
          <w:p w14:paraId="6924B833" w14:textId="77777777" w:rsidR="00F61F58" w:rsidRDefault="00F61F58" w:rsidP="00490F1B">
            <w:r>
              <w:t>VarBpwMdeBus_X_RspID</w:t>
            </w:r>
          </w:p>
          <w:p w14:paraId="40BB5B16"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EA23DAC" w14:textId="77777777" w:rsidR="00F61F58" w:rsidRDefault="00F61F58" w:rsidP="00490F1B">
            <w:r>
              <w:t>Enable/Disable ADAS-DAT via iPDB Power Relay during IGN=OFF</w:t>
            </w:r>
          </w:p>
        </w:tc>
      </w:tr>
      <w:tr w:rsidR="00F61F58" w14:paraId="2ED0D34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C911835" w14:textId="77777777" w:rsidR="00F61F58" w:rsidRDefault="00F61F58" w:rsidP="00490F1B">
            <w:r>
              <w:rPr>
                <w:rFonts w:cs="Arial"/>
              </w:rPr>
              <w:t>ISC_IR_BCM_6</w:t>
            </w:r>
          </w:p>
        </w:tc>
        <w:tc>
          <w:tcPr>
            <w:tcW w:w="3260" w:type="dxa"/>
            <w:tcBorders>
              <w:top w:val="single" w:sz="4" w:space="0" w:color="auto"/>
              <w:left w:val="single" w:sz="4" w:space="0" w:color="auto"/>
              <w:bottom w:val="single" w:sz="4" w:space="0" w:color="auto"/>
              <w:right w:val="single" w:sz="4" w:space="0" w:color="auto"/>
            </w:tcBorders>
          </w:tcPr>
          <w:p w14:paraId="455AA3B0" w14:textId="77777777" w:rsidR="00F61F58" w:rsidRDefault="00F61F58" w:rsidP="00490F1B">
            <w:r>
              <w:t>VarBpwMdeBus_X_Rsp</w:t>
            </w:r>
          </w:p>
          <w:p w14:paraId="41466922"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53C2128" w14:textId="77777777" w:rsidR="00F61F58" w:rsidRDefault="00F61F58" w:rsidP="00490F1B">
            <w:r>
              <w:t>Enable/Disable ADAS-DAT via iPDB Power Relay during IGN=OFF</w:t>
            </w:r>
          </w:p>
        </w:tc>
      </w:tr>
      <w:tr w:rsidR="00F61F58" w14:paraId="4BC5F09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C45F2CF" w14:textId="77777777" w:rsidR="00F61F58" w:rsidRDefault="00F61F58" w:rsidP="00490F1B">
            <w:r>
              <w:rPr>
                <w:rFonts w:cs="Arial"/>
              </w:rPr>
              <w:t>ISC_IR_BCM_7</w:t>
            </w:r>
          </w:p>
        </w:tc>
        <w:tc>
          <w:tcPr>
            <w:tcW w:w="3260" w:type="dxa"/>
            <w:tcBorders>
              <w:top w:val="single" w:sz="4" w:space="0" w:color="auto"/>
              <w:left w:val="single" w:sz="4" w:space="0" w:color="auto"/>
              <w:bottom w:val="single" w:sz="4" w:space="0" w:color="auto"/>
              <w:right w:val="single" w:sz="4" w:space="0" w:color="auto"/>
            </w:tcBorders>
          </w:tcPr>
          <w:p w14:paraId="4280A286" w14:textId="77777777" w:rsidR="00F61F58" w:rsidRDefault="00F61F58" w:rsidP="00490F1B">
            <w:r>
              <w:t>VarBpwMdeBusX_B_Stat</w:t>
            </w:r>
          </w:p>
          <w:p w14:paraId="5BE7D8C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8742BEC" w14:textId="77777777" w:rsidR="00F61F58" w:rsidRDefault="00F61F58" w:rsidP="00490F1B">
            <w:r>
              <w:t>Enable/Disable ADAS-DAT via iPDB Power Relay during IGN=OFF</w:t>
            </w:r>
          </w:p>
        </w:tc>
      </w:tr>
      <w:tr w:rsidR="00F61F58" w14:paraId="1A9E3FA2"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3AB0A34" w14:textId="77777777" w:rsidR="00F61F58" w:rsidRDefault="00F61F58" w:rsidP="00490F1B">
            <w:r>
              <w:rPr>
                <w:rFonts w:cs="Arial"/>
              </w:rPr>
              <w:t>ISC_IR_BCM_8</w:t>
            </w:r>
          </w:p>
        </w:tc>
        <w:tc>
          <w:tcPr>
            <w:tcW w:w="3260" w:type="dxa"/>
            <w:tcBorders>
              <w:top w:val="single" w:sz="4" w:space="0" w:color="auto"/>
              <w:left w:val="single" w:sz="4" w:space="0" w:color="auto"/>
              <w:bottom w:val="single" w:sz="4" w:space="0" w:color="auto"/>
              <w:right w:val="single" w:sz="4" w:space="0" w:color="auto"/>
            </w:tcBorders>
          </w:tcPr>
          <w:p w14:paraId="53B3155A" w14:textId="77777777" w:rsidR="00F61F58" w:rsidRDefault="00F61F58" w:rsidP="00490F1B">
            <w:r>
              <w:t>VarBpwMdeBus_X_Arb</w:t>
            </w:r>
          </w:p>
          <w:p w14:paraId="1846FAD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6118EC0" w14:textId="77777777" w:rsidR="00F61F58" w:rsidRDefault="00F61F58" w:rsidP="00490F1B">
            <w:r>
              <w:t>Enable/Disable ADAS-DAT via iPDB Power Relay during IGN=OFF</w:t>
            </w:r>
          </w:p>
        </w:tc>
      </w:tr>
      <w:tr w:rsidR="00F61F58" w14:paraId="60F852A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3FBE246" w14:textId="77777777" w:rsidR="00F61F58" w:rsidRDefault="00F61F58" w:rsidP="00490F1B">
            <w:r>
              <w:rPr>
                <w:rFonts w:cs="Arial"/>
              </w:rPr>
              <w:t>ISC_IR_BCM_9</w:t>
            </w:r>
          </w:p>
        </w:tc>
        <w:tc>
          <w:tcPr>
            <w:tcW w:w="3260" w:type="dxa"/>
            <w:tcBorders>
              <w:top w:val="single" w:sz="4" w:space="0" w:color="auto"/>
              <w:left w:val="single" w:sz="4" w:space="0" w:color="auto"/>
              <w:bottom w:val="single" w:sz="4" w:space="0" w:color="auto"/>
              <w:right w:val="single" w:sz="4" w:space="0" w:color="auto"/>
            </w:tcBorders>
          </w:tcPr>
          <w:p w14:paraId="312468A7" w14:textId="77777777" w:rsidR="00F61F58" w:rsidRDefault="00F61F58" w:rsidP="00490F1B">
            <w:r>
              <w:t xml:space="preserve">Feature Severity </w:t>
            </w:r>
          </w:p>
          <w:p w14:paraId="5CCFA49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4EADBA0" w14:textId="77777777" w:rsidR="00F61F58" w:rsidRDefault="00F61F58" w:rsidP="00490F1B">
            <w:r>
              <w:t>Enable/Disable ADAS-DAT via iPDB Power Relay during IGN=OFF</w:t>
            </w:r>
          </w:p>
        </w:tc>
      </w:tr>
      <w:tr w:rsidR="00F61F58" w14:paraId="5FC9FE1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186CB99" w14:textId="77777777" w:rsidR="00F61F58" w:rsidRDefault="00F61F58" w:rsidP="00490F1B">
            <w:r>
              <w:rPr>
                <w:rFonts w:cs="Arial"/>
              </w:rPr>
              <w:t>ISC_IR_BCM_10</w:t>
            </w:r>
          </w:p>
        </w:tc>
        <w:tc>
          <w:tcPr>
            <w:tcW w:w="3260" w:type="dxa"/>
            <w:tcBorders>
              <w:top w:val="single" w:sz="4" w:space="0" w:color="auto"/>
              <w:left w:val="single" w:sz="4" w:space="0" w:color="auto"/>
              <w:bottom w:val="single" w:sz="4" w:space="0" w:color="auto"/>
              <w:right w:val="single" w:sz="4" w:space="0" w:color="auto"/>
            </w:tcBorders>
          </w:tcPr>
          <w:p w14:paraId="1B3D6FA5" w14:textId="77777777" w:rsidR="00F61F58" w:rsidRDefault="00F61F58" w:rsidP="00490F1B">
            <w:r>
              <w:t>Engage relay</w:t>
            </w:r>
          </w:p>
          <w:p w14:paraId="1EF0D639"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85714E9" w14:textId="77777777" w:rsidR="00F61F58" w:rsidRDefault="00F61F58" w:rsidP="00490F1B">
            <w:r>
              <w:t>Enable/Disable ADAS-DAT via iPDB Power Relay during IGN=OFF</w:t>
            </w:r>
          </w:p>
        </w:tc>
      </w:tr>
      <w:tr w:rsidR="00F61F58" w14:paraId="5A628BC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324C0B1" w14:textId="77777777" w:rsidR="00F61F58" w:rsidRDefault="00F61F58" w:rsidP="00490F1B">
            <w:r>
              <w:rPr>
                <w:rFonts w:cs="Arial"/>
              </w:rPr>
              <w:t>ISC_IR_BCM_11</w:t>
            </w:r>
          </w:p>
        </w:tc>
        <w:tc>
          <w:tcPr>
            <w:tcW w:w="3260" w:type="dxa"/>
            <w:tcBorders>
              <w:top w:val="single" w:sz="4" w:space="0" w:color="auto"/>
              <w:left w:val="single" w:sz="4" w:space="0" w:color="auto"/>
              <w:bottom w:val="single" w:sz="4" w:space="0" w:color="auto"/>
              <w:right w:val="single" w:sz="4" w:space="0" w:color="auto"/>
            </w:tcBorders>
          </w:tcPr>
          <w:p w14:paraId="1401436F" w14:textId="77777777" w:rsidR="00F61F58" w:rsidRDefault="00F61F58" w:rsidP="00490F1B">
            <w:r>
              <w:t>Disengage Relay</w:t>
            </w:r>
          </w:p>
          <w:p w14:paraId="0F84B9D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1DA2FA4" w14:textId="77777777" w:rsidR="00F61F58" w:rsidRDefault="00F61F58" w:rsidP="00490F1B">
            <w:r>
              <w:t>Enable/Disable ADAS-DAT via iPDB Power Relay during IGN=OFF</w:t>
            </w:r>
          </w:p>
        </w:tc>
      </w:tr>
      <w:tr w:rsidR="00F61F58" w14:paraId="57EDFD3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19A46F7" w14:textId="77777777" w:rsidR="00F61F58" w:rsidRDefault="00F61F58" w:rsidP="00490F1B">
            <w:r>
              <w:rPr>
                <w:rFonts w:cs="Arial"/>
              </w:rPr>
              <w:t>ISC_IR_BCM_12</w:t>
            </w:r>
          </w:p>
        </w:tc>
        <w:tc>
          <w:tcPr>
            <w:tcW w:w="3260" w:type="dxa"/>
            <w:tcBorders>
              <w:top w:val="single" w:sz="4" w:space="0" w:color="auto"/>
              <w:left w:val="single" w:sz="4" w:space="0" w:color="auto"/>
              <w:bottom w:val="single" w:sz="4" w:space="0" w:color="auto"/>
              <w:right w:val="single" w:sz="4" w:space="0" w:color="auto"/>
            </w:tcBorders>
          </w:tcPr>
          <w:p w14:paraId="66A11F23" w14:textId="77777777" w:rsidR="00F61F58" w:rsidRDefault="00F61F58" w:rsidP="00490F1B">
            <w:r>
              <w:t>Relay ON</w:t>
            </w:r>
          </w:p>
          <w:p w14:paraId="4E345E6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A166358" w14:textId="77777777" w:rsidR="00F61F58" w:rsidRDefault="00F61F58" w:rsidP="00490F1B">
            <w:r>
              <w:t xml:space="preserve">PDB to Provide Power to ADAS/DAT </w:t>
            </w:r>
          </w:p>
        </w:tc>
      </w:tr>
      <w:tr w:rsidR="00F61F58" w14:paraId="15D02D2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017DD14" w14:textId="77777777" w:rsidR="00F61F58" w:rsidRDefault="00F61F58" w:rsidP="00490F1B">
            <w:r>
              <w:rPr>
                <w:rFonts w:cs="Arial"/>
              </w:rPr>
              <w:t>ISC_IR_BCM_13</w:t>
            </w:r>
          </w:p>
        </w:tc>
        <w:tc>
          <w:tcPr>
            <w:tcW w:w="3260" w:type="dxa"/>
            <w:tcBorders>
              <w:top w:val="single" w:sz="4" w:space="0" w:color="auto"/>
              <w:left w:val="single" w:sz="4" w:space="0" w:color="auto"/>
              <w:bottom w:val="single" w:sz="4" w:space="0" w:color="auto"/>
              <w:right w:val="single" w:sz="4" w:space="0" w:color="auto"/>
            </w:tcBorders>
          </w:tcPr>
          <w:p w14:paraId="0E8927A7" w14:textId="77777777" w:rsidR="00F61F58" w:rsidRDefault="00F61F58" w:rsidP="00490F1B">
            <w:r>
              <w:t>Relay OFF</w:t>
            </w:r>
          </w:p>
          <w:p w14:paraId="3EC2EDE9"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72DDEFB" w14:textId="77777777" w:rsidR="00F61F58" w:rsidRDefault="00F61F58" w:rsidP="00490F1B">
            <w:r>
              <w:t xml:space="preserve">PDB to Provide Power to ADAS/DAT </w:t>
            </w:r>
          </w:p>
        </w:tc>
      </w:tr>
      <w:tr w:rsidR="00F61F58" w14:paraId="72504C5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E60450B" w14:textId="77777777" w:rsidR="00F61F58" w:rsidRDefault="00F61F58" w:rsidP="00490F1B">
            <w:r>
              <w:rPr>
                <w:rFonts w:cs="Arial"/>
              </w:rPr>
              <w:t>ISC_IR_BCM_14</w:t>
            </w:r>
          </w:p>
        </w:tc>
        <w:tc>
          <w:tcPr>
            <w:tcW w:w="3260" w:type="dxa"/>
            <w:tcBorders>
              <w:top w:val="single" w:sz="4" w:space="0" w:color="auto"/>
              <w:left w:val="single" w:sz="4" w:space="0" w:color="auto"/>
              <w:bottom w:val="single" w:sz="4" w:space="0" w:color="auto"/>
              <w:right w:val="single" w:sz="4" w:space="0" w:color="auto"/>
            </w:tcBorders>
          </w:tcPr>
          <w:p w14:paraId="7E45B313" w14:textId="77777777" w:rsidR="00F61F58" w:rsidRDefault="00F61F58" w:rsidP="00490F1B">
            <w:r>
              <w:t>Disengage Exception</w:t>
            </w:r>
          </w:p>
          <w:p w14:paraId="52F3D85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FBE4B01" w14:textId="77777777" w:rsidR="00F61F58" w:rsidRDefault="00F61F58" w:rsidP="00490F1B">
            <w:r>
              <w:t>Enable/Disable ADAS-DAT via iPDB Power Relay during IGN=OFF</w:t>
            </w:r>
          </w:p>
        </w:tc>
      </w:tr>
      <w:tr w:rsidR="00F61F58" w14:paraId="57DE63B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D8C8915" w14:textId="77777777" w:rsidR="00F61F58" w:rsidRDefault="00F61F58" w:rsidP="00490F1B">
            <w:r>
              <w:rPr>
                <w:rFonts w:cs="Arial"/>
              </w:rPr>
              <w:t>ISC_IR_BCM_15</w:t>
            </w:r>
          </w:p>
        </w:tc>
        <w:tc>
          <w:tcPr>
            <w:tcW w:w="3260" w:type="dxa"/>
            <w:tcBorders>
              <w:top w:val="single" w:sz="4" w:space="0" w:color="auto"/>
              <w:left w:val="single" w:sz="4" w:space="0" w:color="auto"/>
              <w:bottom w:val="single" w:sz="4" w:space="0" w:color="auto"/>
              <w:right w:val="single" w:sz="4" w:space="0" w:color="auto"/>
            </w:tcBorders>
          </w:tcPr>
          <w:p w14:paraId="6373B362" w14:textId="77777777" w:rsidR="00F61F58" w:rsidRDefault="00F61F58" w:rsidP="00490F1B">
            <w:r>
              <w:t>ADAS Relay Termination</w:t>
            </w:r>
          </w:p>
          <w:p w14:paraId="68B59EC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A981806" w14:textId="77777777" w:rsidR="00F61F58" w:rsidRDefault="00F61F58" w:rsidP="00490F1B">
            <w:r>
              <w:t>Enable/Disable ADAS-DAT via iPDB Power Relay during IGN=OFF</w:t>
            </w:r>
          </w:p>
        </w:tc>
      </w:tr>
      <w:tr w:rsidR="00F61F58" w14:paraId="4A9CC9D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9A42C8A" w14:textId="77777777" w:rsidR="00F61F58" w:rsidRDefault="00F61F58" w:rsidP="00490F1B">
            <w:r>
              <w:rPr>
                <w:rFonts w:cs="Arial"/>
              </w:rPr>
              <w:t>ISC_IR_BCM_16</w:t>
            </w:r>
          </w:p>
        </w:tc>
        <w:tc>
          <w:tcPr>
            <w:tcW w:w="3260" w:type="dxa"/>
            <w:tcBorders>
              <w:top w:val="single" w:sz="4" w:space="0" w:color="auto"/>
              <w:left w:val="single" w:sz="4" w:space="0" w:color="auto"/>
              <w:bottom w:val="single" w:sz="4" w:space="0" w:color="auto"/>
              <w:right w:val="single" w:sz="4" w:space="0" w:color="auto"/>
            </w:tcBorders>
          </w:tcPr>
          <w:p w14:paraId="7A4D616D" w14:textId="77777777" w:rsidR="00F61F58" w:rsidRDefault="00F61F58" w:rsidP="00490F1B">
            <w:r>
              <w:t>ADAS Relay during remote start event</w:t>
            </w:r>
          </w:p>
          <w:p w14:paraId="059F94C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61A50DB" w14:textId="77777777" w:rsidR="00F61F58" w:rsidRDefault="00F61F58" w:rsidP="00490F1B">
            <w:r>
              <w:t>Enable/Disable ADAS-DAT via iPDB Power Relay during IGN=OFF</w:t>
            </w:r>
          </w:p>
        </w:tc>
      </w:tr>
      <w:tr w:rsidR="00F61F58" w14:paraId="410D9F4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BF8D0C3" w14:textId="77777777" w:rsidR="00F61F58" w:rsidRDefault="00F61F58" w:rsidP="00490F1B">
            <w:r>
              <w:rPr>
                <w:rFonts w:cs="Arial"/>
              </w:rPr>
              <w:t>ISC_IR_BCM_17</w:t>
            </w:r>
          </w:p>
        </w:tc>
        <w:tc>
          <w:tcPr>
            <w:tcW w:w="3260" w:type="dxa"/>
            <w:tcBorders>
              <w:top w:val="single" w:sz="4" w:space="0" w:color="auto"/>
              <w:left w:val="single" w:sz="4" w:space="0" w:color="auto"/>
              <w:bottom w:val="single" w:sz="4" w:space="0" w:color="auto"/>
              <w:right w:val="single" w:sz="4" w:space="0" w:color="auto"/>
            </w:tcBorders>
          </w:tcPr>
          <w:p w14:paraId="136DD2DC" w14:textId="77777777" w:rsidR="00F61F58" w:rsidRDefault="00F61F58" w:rsidP="00490F1B">
            <w:r>
              <w:t>ADAS Relay after remote start event</w:t>
            </w:r>
          </w:p>
          <w:p w14:paraId="773F0BE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8B774EE" w14:textId="77777777" w:rsidR="00F61F58" w:rsidRDefault="00F61F58" w:rsidP="00490F1B">
            <w:r>
              <w:t>Enable/Disable ADAS-DAT via iPDB Power Relay during IGN=OFF</w:t>
            </w:r>
          </w:p>
        </w:tc>
      </w:tr>
      <w:tr w:rsidR="00F61F58" w14:paraId="1FFFF38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2A5732A" w14:textId="77777777" w:rsidR="00F61F58" w:rsidRDefault="00F61F58" w:rsidP="00490F1B">
            <w:r>
              <w:rPr>
                <w:rFonts w:cs="Arial"/>
              </w:rPr>
              <w:t>ISC_IR_BCM_18</w:t>
            </w:r>
          </w:p>
        </w:tc>
        <w:tc>
          <w:tcPr>
            <w:tcW w:w="3260" w:type="dxa"/>
            <w:tcBorders>
              <w:top w:val="single" w:sz="4" w:space="0" w:color="auto"/>
              <w:left w:val="single" w:sz="4" w:space="0" w:color="auto"/>
              <w:bottom w:val="single" w:sz="4" w:space="0" w:color="auto"/>
              <w:right w:val="single" w:sz="4" w:space="0" w:color="auto"/>
            </w:tcBorders>
          </w:tcPr>
          <w:p w14:paraId="603FE773" w14:textId="77777777" w:rsidR="00F61F58" w:rsidRDefault="00F61F58" w:rsidP="00490F1B">
            <w:r>
              <w:t>Wake-Up CAN</w:t>
            </w:r>
          </w:p>
          <w:p w14:paraId="0E9F14C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7ECBC49" w14:textId="77777777" w:rsidR="00F61F58" w:rsidRDefault="00F61F58" w:rsidP="00490F1B">
            <w:r>
              <w:t>Wake-up required CAN Network</w:t>
            </w:r>
          </w:p>
        </w:tc>
      </w:tr>
      <w:tr w:rsidR="00F61F58" w14:paraId="1AA4B0A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92DF53B" w14:textId="77777777" w:rsidR="00F61F58" w:rsidRDefault="00F61F58" w:rsidP="00490F1B">
            <w:r>
              <w:rPr>
                <w:rFonts w:cs="Arial"/>
              </w:rPr>
              <w:t>ISC_IR_BMS_1</w:t>
            </w:r>
          </w:p>
        </w:tc>
        <w:tc>
          <w:tcPr>
            <w:tcW w:w="3260" w:type="dxa"/>
            <w:tcBorders>
              <w:top w:val="single" w:sz="4" w:space="0" w:color="auto"/>
              <w:left w:val="single" w:sz="4" w:space="0" w:color="auto"/>
              <w:bottom w:val="single" w:sz="4" w:space="0" w:color="auto"/>
              <w:right w:val="single" w:sz="4" w:space="0" w:color="auto"/>
            </w:tcBorders>
          </w:tcPr>
          <w:p w14:paraId="3325AFF3" w14:textId="77777777" w:rsidR="00F61F58" w:rsidRDefault="00F61F58" w:rsidP="00490F1B">
            <w:r>
              <w:t>Provide Battery SOC</w:t>
            </w:r>
          </w:p>
          <w:p w14:paraId="47DBDD1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8BE6139" w14:textId="77777777" w:rsidR="00F61F58" w:rsidRDefault="00F61F58" w:rsidP="00490F1B">
            <w:r>
              <w:t>Monitor Battery SoC</w:t>
            </w:r>
          </w:p>
        </w:tc>
      </w:tr>
      <w:tr w:rsidR="00F61F58" w14:paraId="6EDBD0A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B1AEF68" w14:textId="77777777" w:rsidR="00F61F58" w:rsidRDefault="00F61F58" w:rsidP="00490F1B">
            <w:r>
              <w:rPr>
                <w:rFonts w:cs="Arial"/>
              </w:rPr>
              <w:t>ISC_IR_CSM_1</w:t>
            </w:r>
          </w:p>
        </w:tc>
        <w:tc>
          <w:tcPr>
            <w:tcW w:w="3260" w:type="dxa"/>
            <w:tcBorders>
              <w:top w:val="single" w:sz="4" w:space="0" w:color="auto"/>
              <w:left w:val="single" w:sz="4" w:space="0" w:color="auto"/>
              <w:bottom w:val="single" w:sz="4" w:space="0" w:color="auto"/>
              <w:right w:val="single" w:sz="4" w:space="0" w:color="auto"/>
            </w:tcBorders>
          </w:tcPr>
          <w:p w14:paraId="135F4DB6" w14:textId="77777777" w:rsidR="00F61F58" w:rsidRDefault="00F61F58" w:rsidP="00490F1B">
            <w:r>
              <w:t>Threat Event Signal to BCM</w:t>
            </w:r>
          </w:p>
          <w:p w14:paraId="4A350C4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0257687" w14:textId="77777777" w:rsidR="00F61F58" w:rsidRDefault="00F61F58" w:rsidP="00490F1B">
            <w:r>
              <w:t>Send Perimeter Alarm Status to ECUs</w:t>
            </w:r>
          </w:p>
          <w:p w14:paraId="68411EB7" w14:textId="77777777" w:rsidR="00F61F58" w:rsidRDefault="00F61F58" w:rsidP="00490F1B">
            <w:r>
              <w:t>Create Threat Event Warning Signal</w:t>
            </w:r>
          </w:p>
          <w:p w14:paraId="25442E1F" w14:textId="77777777" w:rsidR="00F61F58" w:rsidRDefault="00F61F58" w:rsidP="00490F1B">
            <w:r>
              <w:t>Create and Send Closure Ajar Signal</w:t>
            </w:r>
          </w:p>
          <w:p w14:paraId="43AA145B" w14:textId="77777777" w:rsidR="00F61F58" w:rsidRDefault="00F61F58" w:rsidP="00490F1B">
            <w:r>
              <w:t xml:space="preserve">Provide Perimeter/CSM Alarm </w:t>
            </w:r>
          </w:p>
        </w:tc>
      </w:tr>
      <w:tr w:rsidR="00F61F58" w14:paraId="4A22AC7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1DFAE12" w14:textId="77777777" w:rsidR="00F61F58" w:rsidRDefault="00F61F58" w:rsidP="00490F1B">
            <w:r>
              <w:rPr>
                <w:rFonts w:cs="Arial"/>
              </w:rPr>
              <w:t>ISC_IR_DAT_24</w:t>
            </w:r>
          </w:p>
        </w:tc>
        <w:tc>
          <w:tcPr>
            <w:tcW w:w="3260" w:type="dxa"/>
            <w:tcBorders>
              <w:top w:val="single" w:sz="4" w:space="0" w:color="auto"/>
              <w:left w:val="single" w:sz="4" w:space="0" w:color="auto"/>
              <w:bottom w:val="single" w:sz="4" w:space="0" w:color="auto"/>
              <w:right w:val="single" w:sz="4" w:space="0" w:color="auto"/>
            </w:tcBorders>
          </w:tcPr>
          <w:p w14:paraId="7D25AC7F" w14:textId="150FB015" w:rsidR="00F61F58" w:rsidRDefault="00F61F58" w:rsidP="00490F1B">
            <w:r>
              <w:t xml:space="preserve">Camera </w:t>
            </w:r>
            <w:r w:rsidR="003C4093">
              <w:t>–</w:t>
            </w:r>
            <w:r>
              <w:t xml:space="preserve"> Start-Up Time</w:t>
            </w:r>
          </w:p>
          <w:p w14:paraId="29577AAD"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C0A170A" w14:textId="77777777" w:rsidR="00F61F58" w:rsidRDefault="00F61F58" w:rsidP="00490F1B">
            <w:r>
              <w:t>Provide Video Stream</w:t>
            </w:r>
          </w:p>
        </w:tc>
      </w:tr>
      <w:tr w:rsidR="00F61F58" w14:paraId="5909A79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F3EC578" w14:textId="77777777" w:rsidR="00F61F58" w:rsidRDefault="00F61F58" w:rsidP="00490F1B">
            <w:r>
              <w:rPr>
                <w:rFonts w:cs="Arial"/>
              </w:rPr>
              <w:t>ISC_IR_DAT_28</w:t>
            </w:r>
          </w:p>
        </w:tc>
        <w:tc>
          <w:tcPr>
            <w:tcW w:w="3260" w:type="dxa"/>
            <w:tcBorders>
              <w:top w:val="single" w:sz="4" w:space="0" w:color="auto"/>
              <w:left w:val="single" w:sz="4" w:space="0" w:color="auto"/>
              <w:bottom w:val="single" w:sz="4" w:space="0" w:color="auto"/>
              <w:right w:val="single" w:sz="4" w:space="0" w:color="auto"/>
            </w:tcBorders>
          </w:tcPr>
          <w:p w14:paraId="162A5294" w14:textId="3A048E91" w:rsidR="00F61F58" w:rsidRDefault="00F61F58" w:rsidP="00490F1B">
            <w:r>
              <w:t xml:space="preserve">Video Streaming </w:t>
            </w:r>
            <w:r w:rsidR="003C4093">
              <w:t>–</w:t>
            </w:r>
            <w:r>
              <w:t xml:space="preserve"> Stitched 360 Degree</w:t>
            </w:r>
          </w:p>
          <w:p w14:paraId="70AEC444"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BAC4FFF" w14:textId="77777777" w:rsidR="00F61F58" w:rsidRDefault="00F61F58" w:rsidP="00490F1B">
            <w:r>
              <w:t>Stitch 4 x 360 Cameras into Single Video Stream</w:t>
            </w:r>
          </w:p>
          <w:p w14:paraId="1C85EE0A" w14:textId="77777777" w:rsidR="00F61F58" w:rsidRDefault="00F61F58" w:rsidP="00490F1B">
            <w:r>
              <w:t>Provide Suitable Video Image over Specified Viewing Area: External 360 Degree Cameras</w:t>
            </w:r>
          </w:p>
        </w:tc>
      </w:tr>
      <w:tr w:rsidR="00F61F58" w14:paraId="4888D9C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26FEB6E" w14:textId="77777777" w:rsidR="00F61F58" w:rsidRDefault="00F61F58" w:rsidP="00490F1B">
            <w:r>
              <w:rPr>
                <w:rFonts w:cs="Arial"/>
              </w:rPr>
              <w:lastRenderedPageBreak/>
              <w:t>ISC_IR_DAT_29</w:t>
            </w:r>
          </w:p>
        </w:tc>
        <w:tc>
          <w:tcPr>
            <w:tcW w:w="3260" w:type="dxa"/>
            <w:tcBorders>
              <w:top w:val="single" w:sz="4" w:space="0" w:color="auto"/>
              <w:left w:val="single" w:sz="4" w:space="0" w:color="auto"/>
              <w:bottom w:val="single" w:sz="4" w:space="0" w:color="auto"/>
              <w:right w:val="single" w:sz="4" w:space="0" w:color="auto"/>
            </w:tcBorders>
          </w:tcPr>
          <w:p w14:paraId="7AA7BA0B" w14:textId="71E1805A" w:rsidR="00F61F58" w:rsidRDefault="00F61F58" w:rsidP="00490F1B">
            <w:r>
              <w:t xml:space="preserve">Video Streaming </w:t>
            </w:r>
            <w:r w:rsidR="003C4093">
              <w:t>–</w:t>
            </w:r>
            <w:r>
              <w:t xml:space="preserve"> Buffer</w:t>
            </w:r>
          </w:p>
          <w:p w14:paraId="0F99251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130CF2E" w14:textId="77777777" w:rsidR="00F61F58" w:rsidRDefault="00F61F58" w:rsidP="00490F1B">
            <w:r>
              <w:t>Manage Video Buffering_Packets and Send to Ethernet</w:t>
            </w:r>
          </w:p>
        </w:tc>
      </w:tr>
      <w:tr w:rsidR="00F61F58" w14:paraId="62583638"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51848E4" w14:textId="77777777" w:rsidR="00F61F58" w:rsidRDefault="00F61F58" w:rsidP="00490F1B">
            <w:r>
              <w:rPr>
                <w:rFonts w:cs="Arial"/>
              </w:rPr>
              <w:t>ISC_IR_DAT_30</w:t>
            </w:r>
          </w:p>
        </w:tc>
        <w:tc>
          <w:tcPr>
            <w:tcW w:w="3260" w:type="dxa"/>
            <w:tcBorders>
              <w:top w:val="single" w:sz="4" w:space="0" w:color="auto"/>
              <w:left w:val="single" w:sz="4" w:space="0" w:color="auto"/>
              <w:bottom w:val="single" w:sz="4" w:space="0" w:color="auto"/>
              <w:right w:val="single" w:sz="4" w:space="0" w:color="auto"/>
            </w:tcBorders>
          </w:tcPr>
          <w:p w14:paraId="4FB139B4" w14:textId="44DE36AB" w:rsidR="00F61F58" w:rsidRDefault="00F61F58" w:rsidP="00490F1B">
            <w:r>
              <w:t xml:space="preserve">Video Streaming </w:t>
            </w:r>
            <w:r w:rsidR="003C4093">
              <w:t>–</w:t>
            </w:r>
            <w:r>
              <w:t xml:space="preserve"> Distortion Correction</w:t>
            </w:r>
          </w:p>
          <w:p w14:paraId="5CFF974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45BD71C" w14:textId="17D1518B" w:rsidR="00F61F58" w:rsidRDefault="00F61F58" w:rsidP="00490F1B">
            <w:r>
              <w:t xml:space="preserve">Distortion Correction </w:t>
            </w:r>
            <w:r w:rsidR="003C4093">
              <w:t>–</w:t>
            </w:r>
            <w:r>
              <w:t xml:space="preserve"> Dewarping for Digital Camera</w:t>
            </w:r>
          </w:p>
        </w:tc>
      </w:tr>
      <w:tr w:rsidR="00F61F58" w14:paraId="55BF54C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D24F582" w14:textId="77777777" w:rsidR="00F61F58" w:rsidRDefault="00F61F58" w:rsidP="00490F1B">
            <w:r>
              <w:rPr>
                <w:rFonts w:cs="Arial"/>
              </w:rPr>
              <w:t>ISC_IR_ECG_2</w:t>
            </w:r>
          </w:p>
        </w:tc>
        <w:tc>
          <w:tcPr>
            <w:tcW w:w="3260" w:type="dxa"/>
            <w:tcBorders>
              <w:top w:val="single" w:sz="4" w:space="0" w:color="auto"/>
              <w:left w:val="single" w:sz="4" w:space="0" w:color="auto"/>
              <w:bottom w:val="single" w:sz="4" w:space="0" w:color="auto"/>
              <w:right w:val="single" w:sz="4" w:space="0" w:color="auto"/>
            </w:tcBorders>
          </w:tcPr>
          <w:p w14:paraId="3DEB5D09" w14:textId="77777777" w:rsidR="00F61F58" w:rsidRDefault="00F61F58" w:rsidP="00490F1B">
            <w:r>
              <w:t>Feature Severity</w:t>
            </w:r>
          </w:p>
          <w:p w14:paraId="095CEFD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D69250D" w14:textId="77777777" w:rsidR="00F61F58" w:rsidRDefault="00F61F58" w:rsidP="00490F1B">
            <w:r>
              <w:t>Provide Low Battery SoC Warning</w:t>
            </w:r>
          </w:p>
        </w:tc>
      </w:tr>
      <w:tr w:rsidR="00F61F58" w14:paraId="4452B85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824A6E5" w14:textId="77777777" w:rsidR="00F61F58" w:rsidRDefault="00F61F58" w:rsidP="00490F1B">
            <w:r>
              <w:rPr>
                <w:rFonts w:cs="Arial"/>
              </w:rPr>
              <w:t>ISC_IR_ECG_3</w:t>
            </w:r>
          </w:p>
        </w:tc>
        <w:tc>
          <w:tcPr>
            <w:tcW w:w="3260" w:type="dxa"/>
            <w:tcBorders>
              <w:top w:val="single" w:sz="4" w:space="0" w:color="auto"/>
              <w:left w:val="single" w:sz="4" w:space="0" w:color="auto"/>
              <w:bottom w:val="single" w:sz="4" w:space="0" w:color="auto"/>
              <w:right w:val="single" w:sz="4" w:space="0" w:color="auto"/>
            </w:tcBorders>
          </w:tcPr>
          <w:p w14:paraId="21236D0B" w14:textId="1CD1B7A6" w:rsidR="00F61F58" w:rsidRDefault="00F61F58" w:rsidP="00490F1B">
            <w:r>
              <w:t xml:space="preserve">Cameras View Status </w:t>
            </w:r>
            <w:r w:rsidR="003C4093">
              <w:t>–</w:t>
            </w:r>
            <w:r>
              <w:t xml:space="preserve"> Save</w:t>
            </w:r>
          </w:p>
          <w:p w14:paraId="671B0E4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3FF4DA7" w14:textId="77777777" w:rsidR="00F61F58" w:rsidRDefault="00F61F58" w:rsidP="00490F1B">
            <w:r>
              <w:t>Save ISC Feature Settings</w:t>
            </w:r>
          </w:p>
        </w:tc>
      </w:tr>
      <w:tr w:rsidR="00F61F58" w14:paraId="053102C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475BB31" w14:textId="77777777" w:rsidR="00F61F58" w:rsidRDefault="00F61F58" w:rsidP="00490F1B">
            <w:r>
              <w:rPr>
                <w:rFonts w:cs="Arial"/>
              </w:rPr>
              <w:t>ISC_IR_ECG_4</w:t>
            </w:r>
          </w:p>
        </w:tc>
        <w:tc>
          <w:tcPr>
            <w:tcW w:w="3260" w:type="dxa"/>
            <w:tcBorders>
              <w:top w:val="single" w:sz="4" w:space="0" w:color="auto"/>
              <w:left w:val="single" w:sz="4" w:space="0" w:color="auto"/>
              <w:bottom w:val="single" w:sz="4" w:space="0" w:color="auto"/>
              <w:right w:val="single" w:sz="4" w:space="0" w:color="auto"/>
            </w:tcBorders>
          </w:tcPr>
          <w:p w14:paraId="239B1062" w14:textId="77777777" w:rsidR="00F61F58" w:rsidRDefault="00F61F58" w:rsidP="00490F1B">
            <w:r>
              <w:t>Generate List of Available Views</w:t>
            </w:r>
          </w:p>
          <w:p w14:paraId="0ED0415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6667F5D" w14:textId="77777777" w:rsidR="00F61F58" w:rsidRDefault="00F61F58" w:rsidP="00490F1B">
            <w:r>
              <w:t>Save ISC Feature Settings</w:t>
            </w:r>
          </w:p>
        </w:tc>
      </w:tr>
      <w:tr w:rsidR="00F61F58" w14:paraId="4469E17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4456184" w14:textId="77777777" w:rsidR="00F61F58" w:rsidRDefault="00F61F58" w:rsidP="00490F1B">
            <w:r>
              <w:rPr>
                <w:rFonts w:cs="Arial"/>
              </w:rPr>
              <w:t>ISC_IR_ECG_5</w:t>
            </w:r>
          </w:p>
        </w:tc>
        <w:tc>
          <w:tcPr>
            <w:tcW w:w="3260" w:type="dxa"/>
            <w:tcBorders>
              <w:top w:val="single" w:sz="4" w:space="0" w:color="auto"/>
              <w:left w:val="single" w:sz="4" w:space="0" w:color="auto"/>
              <w:bottom w:val="single" w:sz="4" w:space="0" w:color="auto"/>
              <w:right w:val="single" w:sz="4" w:space="0" w:color="auto"/>
            </w:tcBorders>
          </w:tcPr>
          <w:p w14:paraId="34BAE623" w14:textId="77777777" w:rsidR="00F61F58" w:rsidRDefault="00F61F58" w:rsidP="00490F1B">
            <w:r>
              <w:t>Battery Temperature</w:t>
            </w:r>
          </w:p>
          <w:p w14:paraId="011B96C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A72E28C" w14:textId="77777777" w:rsidR="00F61F58" w:rsidRDefault="00F61F58" w:rsidP="00490F1B">
            <w:r>
              <w:t>Provide Low Battery SoC Warning</w:t>
            </w:r>
          </w:p>
        </w:tc>
      </w:tr>
      <w:tr w:rsidR="00F61F58" w14:paraId="5BC66D8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CFA5D18" w14:textId="77777777" w:rsidR="00F61F58" w:rsidRDefault="00F61F58" w:rsidP="00490F1B">
            <w:r>
              <w:rPr>
                <w:rFonts w:cs="Arial"/>
              </w:rPr>
              <w:t>ISC_IR_ECG_6</w:t>
            </w:r>
          </w:p>
        </w:tc>
        <w:tc>
          <w:tcPr>
            <w:tcW w:w="3260" w:type="dxa"/>
            <w:tcBorders>
              <w:top w:val="single" w:sz="4" w:space="0" w:color="auto"/>
              <w:left w:val="single" w:sz="4" w:space="0" w:color="auto"/>
              <w:bottom w:val="single" w:sz="4" w:space="0" w:color="auto"/>
              <w:right w:val="single" w:sz="4" w:space="0" w:color="auto"/>
            </w:tcBorders>
          </w:tcPr>
          <w:p w14:paraId="1BD223F5" w14:textId="77777777" w:rsidR="00F61F58" w:rsidRDefault="00F61F58" w:rsidP="00490F1B">
            <w:r>
              <w:t>Battery Size</w:t>
            </w:r>
          </w:p>
          <w:p w14:paraId="67BA375B"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DEA9797" w14:textId="77777777" w:rsidR="00F61F58" w:rsidRDefault="00F61F58" w:rsidP="00490F1B">
            <w:r>
              <w:t>Provide Low Battery SoC Warning</w:t>
            </w:r>
          </w:p>
        </w:tc>
      </w:tr>
      <w:tr w:rsidR="00F61F58" w14:paraId="618BF669"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6647648" w14:textId="77777777" w:rsidR="00F61F58" w:rsidRDefault="00F61F58" w:rsidP="00490F1B">
            <w:r>
              <w:rPr>
                <w:rFonts w:cs="Arial"/>
              </w:rPr>
              <w:t>ISC_IR_ECG_11</w:t>
            </w:r>
          </w:p>
        </w:tc>
        <w:tc>
          <w:tcPr>
            <w:tcW w:w="3260" w:type="dxa"/>
            <w:tcBorders>
              <w:top w:val="single" w:sz="4" w:space="0" w:color="auto"/>
              <w:left w:val="single" w:sz="4" w:space="0" w:color="auto"/>
              <w:bottom w:val="single" w:sz="4" w:space="0" w:color="auto"/>
              <w:right w:val="single" w:sz="4" w:space="0" w:color="auto"/>
            </w:tcBorders>
          </w:tcPr>
          <w:p w14:paraId="371AA8BC" w14:textId="77777777" w:rsidR="00F61F58" w:rsidRDefault="00F61F58" w:rsidP="00490F1B">
            <w:r>
              <w:t>Battery SOC</w:t>
            </w:r>
          </w:p>
          <w:p w14:paraId="14C8027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812BA8F" w14:textId="77777777" w:rsidR="00F61F58" w:rsidRDefault="00F61F58" w:rsidP="00490F1B">
            <w:r>
              <w:t>Provide Low Battery SoC Warning</w:t>
            </w:r>
          </w:p>
        </w:tc>
      </w:tr>
      <w:tr w:rsidR="00F61F58" w14:paraId="39A8C346"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178FAA7" w14:textId="77777777" w:rsidR="00F61F58" w:rsidRDefault="00F61F58" w:rsidP="00490F1B">
            <w:r>
              <w:rPr>
                <w:rFonts w:cs="Arial"/>
              </w:rPr>
              <w:t>ISC_IR_ECG_12</w:t>
            </w:r>
          </w:p>
        </w:tc>
        <w:tc>
          <w:tcPr>
            <w:tcW w:w="3260" w:type="dxa"/>
            <w:tcBorders>
              <w:top w:val="single" w:sz="4" w:space="0" w:color="auto"/>
              <w:left w:val="single" w:sz="4" w:space="0" w:color="auto"/>
              <w:bottom w:val="single" w:sz="4" w:space="0" w:color="auto"/>
              <w:right w:val="single" w:sz="4" w:space="0" w:color="auto"/>
            </w:tcBorders>
          </w:tcPr>
          <w:p w14:paraId="2934B0B6" w14:textId="77777777" w:rsidR="00F61F58" w:rsidRDefault="00F61F58" w:rsidP="00490F1B">
            <w:r>
              <w:t>Shut Down DAT/ADAS</w:t>
            </w:r>
          </w:p>
          <w:p w14:paraId="656BFA0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A62C191" w14:textId="77777777" w:rsidR="00F61F58" w:rsidRDefault="00F61F58" w:rsidP="00490F1B">
            <w:r>
              <w:t>Terminate the Feature</w:t>
            </w:r>
          </w:p>
        </w:tc>
      </w:tr>
      <w:tr w:rsidR="00F61F58" w14:paraId="53492D09"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A5827FA" w14:textId="77777777" w:rsidR="00F61F58" w:rsidRDefault="00F61F58" w:rsidP="00490F1B">
            <w:r>
              <w:rPr>
                <w:rFonts w:cs="Arial"/>
              </w:rPr>
              <w:t>ISC_IR_ECG_14</w:t>
            </w:r>
          </w:p>
        </w:tc>
        <w:tc>
          <w:tcPr>
            <w:tcW w:w="3260" w:type="dxa"/>
            <w:tcBorders>
              <w:top w:val="single" w:sz="4" w:space="0" w:color="auto"/>
              <w:left w:val="single" w:sz="4" w:space="0" w:color="auto"/>
              <w:bottom w:val="single" w:sz="4" w:space="0" w:color="auto"/>
              <w:right w:val="single" w:sz="4" w:space="0" w:color="auto"/>
            </w:tcBorders>
          </w:tcPr>
          <w:p w14:paraId="4302699A" w14:textId="77777777" w:rsidR="00F61F58" w:rsidRDefault="00F61F58" w:rsidP="00490F1B">
            <w:r>
              <w:t>Send Power Request for DAT/ADAS</w:t>
            </w:r>
          </w:p>
          <w:p w14:paraId="4E9A133C"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7E0B9EB" w14:textId="77777777" w:rsidR="00F61F58" w:rsidRDefault="00F61F58" w:rsidP="00490F1B">
            <w:r>
              <w:t>Provide Low Battery SoC Warning</w:t>
            </w:r>
          </w:p>
        </w:tc>
      </w:tr>
      <w:tr w:rsidR="00F61F58" w14:paraId="303DCC6F"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395182BE" w14:textId="77777777" w:rsidR="00F61F58" w:rsidRDefault="00F61F58" w:rsidP="00490F1B">
            <w:r>
              <w:rPr>
                <w:rFonts w:cs="Arial"/>
              </w:rPr>
              <w:t>ISC_IR_ECG_18</w:t>
            </w:r>
          </w:p>
        </w:tc>
        <w:tc>
          <w:tcPr>
            <w:tcW w:w="3260" w:type="dxa"/>
            <w:tcBorders>
              <w:top w:val="single" w:sz="4" w:space="0" w:color="auto"/>
              <w:left w:val="single" w:sz="4" w:space="0" w:color="auto"/>
              <w:bottom w:val="single" w:sz="4" w:space="0" w:color="auto"/>
              <w:right w:val="single" w:sz="4" w:space="0" w:color="auto"/>
            </w:tcBorders>
          </w:tcPr>
          <w:p w14:paraId="07119003" w14:textId="0927A32D" w:rsidR="00F61F58" w:rsidRDefault="00F61F58" w:rsidP="00490F1B">
            <w:r>
              <w:t xml:space="preserve">Verify Battery SoC </w:t>
            </w:r>
            <w:r w:rsidR="003C4093">
              <w:t>–</w:t>
            </w:r>
            <w:r>
              <w:t xml:space="preserve"> Battery Calculation Logic</w:t>
            </w:r>
          </w:p>
          <w:p w14:paraId="47CE8686"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90BAECD" w14:textId="77777777" w:rsidR="00F61F58" w:rsidRDefault="00F61F58" w:rsidP="00490F1B">
            <w:r>
              <w:t>ON/OFF Power Resources for ISC</w:t>
            </w:r>
          </w:p>
        </w:tc>
      </w:tr>
      <w:tr w:rsidR="00F61F58" w14:paraId="6A0186E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DD88F9F" w14:textId="77777777" w:rsidR="00F61F58" w:rsidRDefault="00F61F58" w:rsidP="00490F1B">
            <w:r>
              <w:rPr>
                <w:rFonts w:cs="Arial"/>
              </w:rPr>
              <w:t>ISC_IR_ECG_25</w:t>
            </w:r>
          </w:p>
        </w:tc>
        <w:tc>
          <w:tcPr>
            <w:tcW w:w="3260" w:type="dxa"/>
            <w:tcBorders>
              <w:top w:val="single" w:sz="4" w:space="0" w:color="auto"/>
              <w:left w:val="single" w:sz="4" w:space="0" w:color="auto"/>
              <w:bottom w:val="single" w:sz="4" w:space="0" w:color="auto"/>
              <w:right w:val="single" w:sz="4" w:space="0" w:color="auto"/>
            </w:tcBorders>
          </w:tcPr>
          <w:p w14:paraId="080AA3AD" w14:textId="77777777" w:rsidR="00F61F58" w:rsidRDefault="00F61F58" w:rsidP="00490F1B">
            <w:r>
              <w:t>Connection Authorization</w:t>
            </w:r>
          </w:p>
          <w:p w14:paraId="1B35E05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7CEB4D4D" w14:textId="77777777" w:rsidR="00F61F58" w:rsidRDefault="00F61F58" w:rsidP="00490F1B">
            <w:r>
              <w:t>Communication with Video Stream</w:t>
            </w:r>
          </w:p>
        </w:tc>
      </w:tr>
      <w:tr w:rsidR="00F61F58" w14:paraId="5D4A3A3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7A1E0A1" w14:textId="77777777" w:rsidR="00F61F58" w:rsidRDefault="00F61F58" w:rsidP="00490F1B">
            <w:r>
              <w:rPr>
                <w:rFonts w:cs="Arial"/>
              </w:rPr>
              <w:t>ISC_IR_ECG_26</w:t>
            </w:r>
          </w:p>
        </w:tc>
        <w:tc>
          <w:tcPr>
            <w:tcW w:w="3260" w:type="dxa"/>
            <w:tcBorders>
              <w:top w:val="single" w:sz="4" w:space="0" w:color="auto"/>
              <w:left w:val="single" w:sz="4" w:space="0" w:color="auto"/>
              <w:bottom w:val="single" w:sz="4" w:space="0" w:color="auto"/>
              <w:right w:val="single" w:sz="4" w:space="0" w:color="auto"/>
            </w:tcBorders>
          </w:tcPr>
          <w:p w14:paraId="7833529B" w14:textId="77777777" w:rsidR="00F61F58" w:rsidRDefault="00F61F58" w:rsidP="00490F1B">
            <w:r>
              <w:t>Connection Authorization Failure</w:t>
            </w:r>
          </w:p>
          <w:p w14:paraId="63F50782"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A2DE22A" w14:textId="77777777" w:rsidR="00F61F58" w:rsidRDefault="00F61F58" w:rsidP="00490F1B">
            <w:r>
              <w:t>Communication with Video Stream</w:t>
            </w:r>
          </w:p>
        </w:tc>
      </w:tr>
      <w:tr w:rsidR="00F61F58" w14:paraId="1B789E1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3A89C2A" w14:textId="77777777" w:rsidR="00F61F58" w:rsidRDefault="00F61F58" w:rsidP="00490F1B">
            <w:r>
              <w:rPr>
                <w:rFonts w:cs="Arial"/>
              </w:rPr>
              <w:t>ISC_IR_ECG_27</w:t>
            </w:r>
          </w:p>
        </w:tc>
        <w:tc>
          <w:tcPr>
            <w:tcW w:w="3260" w:type="dxa"/>
            <w:tcBorders>
              <w:top w:val="single" w:sz="4" w:space="0" w:color="auto"/>
              <w:left w:val="single" w:sz="4" w:space="0" w:color="auto"/>
              <w:bottom w:val="single" w:sz="4" w:space="0" w:color="auto"/>
              <w:right w:val="single" w:sz="4" w:space="0" w:color="auto"/>
            </w:tcBorders>
          </w:tcPr>
          <w:p w14:paraId="767BA99B" w14:textId="77777777" w:rsidR="00F61F58" w:rsidRDefault="00F61F58" w:rsidP="00490F1B">
            <w:r>
              <w:t>System Mode = ON</w:t>
            </w:r>
          </w:p>
          <w:p w14:paraId="0126A1E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21E3233" w14:textId="77777777" w:rsidR="00F61F58" w:rsidRDefault="00F61F58" w:rsidP="00490F1B">
            <w:r>
              <w:t>Communication with Video Stream</w:t>
            </w:r>
          </w:p>
        </w:tc>
      </w:tr>
      <w:tr w:rsidR="00F61F58" w14:paraId="5B490F2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D562D00" w14:textId="77777777" w:rsidR="00F61F58" w:rsidRDefault="00F61F58" w:rsidP="00490F1B">
            <w:r>
              <w:rPr>
                <w:rFonts w:cs="Arial"/>
              </w:rPr>
              <w:t>ISC_IR_ECG_29</w:t>
            </w:r>
          </w:p>
        </w:tc>
        <w:tc>
          <w:tcPr>
            <w:tcW w:w="3260" w:type="dxa"/>
            <w:tcBorders>
              <w:top w:val="single" w:sz="4" w:space="0" w:color="auto"/>
              <w:left w:val="single" w:sz="4" w:space="0" w:color="auto"/>
              <w:bottom w:val="single" w:sz="4" w:space="0" w:color="auto"/>
              <w:right w:val="single" w:sz="4" w:space="0" w:color="auto"/>
            </w:tcBorders>
          </w:tcPr>
          <w:p w14:paraId="6E0945DE" w14:textId="77777777" w:rsidR="00F61F58" w:rsidRDefault="00F61F58" w:rsidP="00490F1B">
            <w:r>
              <w:t>Camera Views Status</w:t>
            </w:r>
          </w:p>
          <w:p w14:paraId="74CA5300"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0DF22DC" w14:textId="77777777" w:rsidR="00F61F58" w:rsidRDefault="00F61F58" w:rsidP="00490F1B">
            <w:r>
              <w:t>Save ISC Feature Settings</w:t>
            </w:r>
          </w:p>
        </w:tc>
      </w:tr>
      <w:tr w:rsidR="00F61F58" w14:paraId="5534960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CD69AEB" w14:textId="77777777" w:rsidR="00F61F58" w:rsidRDefault="00F61F58" w:rsidP="00490F1B">
            <w:r>
              <w:rPr>
                <w:rFonts w:cs="Arial"/>
              </w:rPr>
              <w:t>ISC_IR_ECG_31</w:t>
            </w:r>
          </w:p>
        </w:tc>
        <w:tc>
          <w:tcPr>
            <w:tcW w:w="3260" w:type="dxa"/>
            <w:tcBorders>
              <w:top w:val="single" w:sz="4" w:space="0" w:color="auto"/>
              <w:left w:val="single" w:sz="4" w:space="0" w:color="auto"/>
              <w:bottom w:val="single" w:sz="4" w:space="0" w:color="auto"/>
              <w:right w:val="single" w:sz="4" w:space="0" w:color="auto"/>
            </w:tcBorders>
          </w:tcPr>
          <w:p w14:paraId="7001DDBE" w14:textId="77777777" w:rsidR="00F61F58" w:rsidRDefault="00F61F58" w:rsidP="00490F1B">
            <w:r>
              <w:t>Send Cameras Views Status</w:t>
            </w:r>
          </w:p>
          <w:p w14:paraId="12A4C0F4"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58B1F17" w14:textId="77777777" w:rsidR="00F61F58" w:rsidRDefault="00F61F58" w:rsidP="00490F1B">
            <w:r>
              <w:t xml:space="preserve">Process Alerts/Commands between Communication Enabler and Vehicle  </w:t>
            </w:r>
          </w:p>
        </w:tc>
      </w:tr>
      <w:tr w:rsidR="00F61F58" w14:paraId="1A8306C8"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D6BD711" w14:textId="77777777" w:rsidR="00F61F58" w:rsidRDefault="00F61F58" w:rsidP="00490F1B">
            <w:r>
              <w:rPr>
                <w:rFonts w:cs="Arial"/>
              </w:rPr>
              <w:t>ISC_IR_ECG_32</w:t>
            </w:r>
          </w:p>
        </w:tc>
        <w:tc>
          <w:tcPr>
            <w:tcW w:w="3260" w:type="dxa"/>
            <w:tcBorders>
              <w:top w:val="single" w:sz="4" w:space="0" w:color="auto"/>
              <w:left w:val="single" w:sz="4" w:space="0" w:color="auto"/>
              <w:bottom w:val="single" w:sz="4" w:space="0" w:color="auto"/>
              <w:right w:val="single" w:sz="4" w:space="0" w:color="auto"/>
            </w:tcBorders>
          </w:tcPr>
          <w:p w14:paraId="0D26892F" w14:textId="77777777" w:rsidR="00F61F58" w:rsidRDefault="00F61F58" w:rsidP="00490F1B">
            <w:r>
              <w:t>Update List of Available Views and Status</w:t>
            </w:r>
          </w:p>
          <w:p w14:paraId="1A699A0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046E318" w14:textId="77777777" w:rsidR="00F61F58" w:rsidRDefault="00F61F58" w:rsidP="00490F1B">
            <w:r>
              <w:t xml:space="preserve">Process Alerts/Commands between Communication Enabler and Vehicle  </w:t>
            </w:r>
          </w:p>
        </w:tc>
      </w:tr>
      <w:tr w:rsidR="00F61F58" w14:paraId="660F1FE7"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FA7F22F" w14:textId="77777777" w:rsidR="00F61F58" w:rsidRDefault="00F61F58" w:rsidP="00490F1B">
            <w:r>
              <w:rPr>
                <w:rFonts w:cs="Arial"/>
              </w:rPr>
              <w:t>ISC_IR_ECG_33</w:t>
            </w:r>
          </w:p>
        </w:tc>
        <w:tc>
          <w:tcPr>
            <w:tcW w:w="3260" w:type="dxa"/>
            <w:tcBorders>
              <w:top w:val="single" w:sz="4" w:space="0" w:color="auto"/>
              <w:left w:val="single" w:sz="4" w:space="0" w:color="auto"/>
              <w:bottom w:val="single" w:sz="4" w:space="0" w:color="auto"/>
              <w:right w:val="single" w:sz="4" w:space="0" w:color="auto"/>
            </w:tcBorders>
          </w:tcPr>
          <w:p w14:paraId="5902D282" w14:textId="77777777" w:rsidR="00F61F58" w:rsidRDefault="00F61F58" w:rsidP="00490F1B">
            <w:r>
              <w:t>Streaming Information Exchange</w:t>
            </w:r>
          </w:p>
          <w:p w14:paraId="5C52B27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6B959F5A" w14:textId="77777777" w:rsidR="00F61F58" w:rsidRDefault="00F61F58" w:rsidP="00490F1B">
            <w:r>
              <w:t xml:space="preserve">Process Alerts/Commands between Communication Enabler and Vehicle  </w:t>
            </w:r>
          </w:p>
        </w:tc>
      </w:tr>
      <w:tr w:rsidR="00F61F58" w14:paraId="7AB91F88"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D47C372" w14:textId="77777777" w:rsidR="00F61F58" w:rsidRDefault="00F61F58" w:rsidP="00490F1B">
            <w:r>
              <w:rPr>
                <w:rFonts w:cs="Arial"/>
              </w:rPr>
              <w:t>ISC_IR_ECG_34</w:t>
            </w:r>
          </w:p>
        </w:tc>
        <w:tc>
          <w:tcPr>
            <w:tcW w:w="3260" w:type="dxa"/>
            <w:tcBorders>
              <w:top w:val="single" w:sz="4" w:space="0" w:color="auto"/>
              <w:left w:val="single" w:sz="4" w:space="0" w:color="auto"/>
              <w:bottom w:val="single" w:sz="4" w:space="0" w:color="auto"/>
              <w:right w:val="single" w:sz="4" w:space="0" w:color="auto"/>
            </w:tcBorders>
          </w:tcPr>
          <w:p w14:paraId="7521E725" w14:textId="77777777" w:rsidR="00F61F58" w:rsidRDefault="00F61F58" w:rsidP="00490F1B">
            <w:r>
              <w:t>Set ISC Flag = ON</w:t>
            </w:r>
          </w:p>
          <w:p w14:paraId="30AD64A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6FB88BB" w14:textId="77777777" w:rsidR="00F61F58" w:rsidRDefault="00F61F58" w:rsidP="00490F1B">
            <w:r>
              <w:t>Save ISC Feature Settings</w:t>
            </w:r>
          </w:p>
        </w:tc>
      </w:tr>
      <w:tr w:rsidR="00F61F58" w14:paraId="2741F7F1"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AFBAE0D" w14:textId="77777777" w:rsidR="00F61F58" w:rsidRDefault="00F61F58" w:rsidP="00490F1B">
            <w:r>
              <w:rPr>
                <w:rFonts w:cs="Arial"/>
              </w:rPr>
              <w:t>ISC_IR_ECG_35</w:t>
            </w:r>
          </w:p>
        </w:tc>
        <w:tc>
          <w:tcPr>
            <w:tcW w:w="3260" w:type="dxa"/>
            <w:tcBorders>
              <w:top w:val="single" w:sz="4" w:space="0" w:color="auto"/>
              <w:left w:val="single" w:sz="4" w:space="0" w:color="auto"/>
              <w:bottom w:val="single" w:sz="4" w:space="0" w:color="auto"/>
              <w:right w:val="single" w:sz="4" w:space="0" w:color="auto"/>
            </w:tcBorders>
          </w:tcPr>
          <w:p w14:paraId="1450F620" w14:textId="77777777" w:rsidR="00F61F58" w:rsidRDefault="00F61F58" w:rsidP="00490F1B">
            <w:r>
              <w:t>Activity Timer Warning Time Notification</w:t>
            </w:r>
          </w:p>
          <w:p w14:paraId="00FEF57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01B3616" w14:textId="77777777" w:rsidR="00F61F58" w:rsidRDefault="00F61F58" w:rsidP="00490F1B">
            <w:r>
              <w:t xml:space="preserve">Process Alerts/Commands between Communication Enabler and Vehicle  </w:t>
            </w:r>
          </w:p>
          <w:p w14:paraId="3EF6C6C1" w14:textId="77777777" w:rsidR="00F61F58" w:rsidRDefault="00F61F58" w:rsidP="00490F1B">
            <w:r>
              <w:t>Check View/ Active Timer</w:t>
            </w:r>
          </w:p>
          <w:p w14:paraId="1C33BA79" w14:textId="77777777" w:rsidR="00F61F58" w:rsidRDefault="00F61F58" w:rsidP="00490F1B">
            <w:r>
              <w:t>Terminate the Feature</w:t>
            </w:r>
          </w:p>
          <w:p w14:paraId="07857E11" w14:textId="77777777" w:rsidR="00F61F58" w:rsidRDefault="00F61F58" w:rsidP="00490F1B">
            <w:r>
              <w:t>Handle Error Message</w:t>
            </w:r>
          </w:p>
        </w:tc>
      </w:tr>
      <w:tr w:rsidR="00F61F58" w14:paraId="18FBF57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8D1A102" w14:textId="77777777" w:rsidR="00F61F58" w:rsidRDefault="00F61F58" w:rsidP="00490F1B">
            <w:r>
              <w:rPr>
                <w:rFonts w:cs="Arial"/>
              </w:rPr>
              <w:t>ISC_IR_ECG_36</w:t>
            </w:r>
          </w:p>
        </w:tc>
        <w:tc>
          <w:tcPr>
            <w:tcW w:w="3260" w:type="dxa"/>
            <w:tcBorders>
              <w:top w:val="single" w:sz="4" w:space="0" w:color="auto"/>
              <w:left w:val="single" w:sz="4" w:space="0" w:color="auto"/>
              <w:bottom w:val="single" w:sz="4" w:space="0" w:color="auto"/>
              <w:right w:val="single" w:sz="4" w:space="0" w:color="auto"/>
            </w:tcBorders>
          </w:tcPr>
          <w:p w14:paraId="0D1A9602" w14:textId="77777777" w:rsidR="00F61F58" w:rsidRDefault="00F61F58" w:rsidP="00490F1B">
            <w:r>
              <w:t>Inactivity Timer Expired</w:t>
            </w:r>
          </w:p>
          <w:p w14:paraId="4FF97AC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30E72883" w14:textId="77777777" w:rsidR="00F61F58" w:rsidRDefault="00F61F58" w:rsidP="00490F1B">
            <w:r>
              <w:t>Handle Error Message</w:t>
            </w:r>
          </w:p>
          <w:p w14:paraId="2F0A00BC" w14:textId="77777777" w:rsidR="00F61F58" w:rsidRDefault="00F61F58" w:rsidP="00490F1B">
            <w:r>
              <w:t>Terminate the Feature</w:t>
            </w:r>
          </w:p>
          <w:p w14:paraId="2DCAE94A" w14:textId="77777777" w:rsidR="00F61F58" w:rsidRDefault="00F61F58" w:rsidP="00490F1B">
            <w:r>
              <w:t>Check View/ Active Timer</w:t>
            </w:r>
          </w:p>
          <w:p w14:paraId="5C64902D" w14:textId="77777777" w:rsidR="00F61F58" w:rsidRDefault="00F61F58" w:rsidP="00490F1B">
            <w:r>
              <w:t xml:space="preserve">Process Alerts/Commands between Communication Enabler and Vehicle  </w:t>
            </w:r>
          </w:p>
        </w:tc>
      </w:tr>
      <w:tr w:rsidR="00F61F58" w14:paraId="0C696BE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5041439" w14:textId="77777777" w:rsidR="00F61F58" w:rsidRDefault="00F61F58" w:rsidP="00490F1B">
            <w:r>
              <w:rPr>
                <w:rFonts w:cs="Arial"/>
              </w:rPr>
              <w:lastRenderedPageBreak/>
              <w:t>ISC_IR_ECG_37</w:t>
            </w:r>
          </w:p>
        </w:tc>
        <w:tc>
          <w:tcPr>
            <w:tcW w:w="3260" w:type="dxa"/>
            <w:tcBorders>
              <w:top w:val="single" w:sz="4" w:space="0" w:color="auto"/>
              <w:left w:val="single" w:sz="4" w:space="0" w:color="auto"/>
              <w:bottom w:val="single" w:sz="4" w:space="0" w:color="auto"/>
              <w:right w:val="single" w:sz="4" w:space="0" w:color="auto"/>
            </w:tcBorders>
          </w:tcPr>
          <w:p w14:paraId="58888135" w14:textId="77777777" w:rsidR="00F61F58" w:rsidRDefault="00F61F58" w:rsidP="00490F1B">
            <w:r>
              <w:t>ISC Flag = OFF</w:t>
            </w:r>
          </w:p>
          <w:p w14:paraId="07D1B86E"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39D1633" w14:textId="77777777" w:rsidR="00F61F58" w:rsidRDefault="00F61F58" w:rsidP="00490F1B">
            <w:r>
              <w:t>Save ISC Feature Settings</w:t>
            </w:r>
          </w:p>
        </w:tc>
      </w:tr>
      <w:tr w:rsidR="00F61F58" w14:paraId="005BA09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435C9046" w14:textId="77777777" w:rsidR="00F61F58" w:rsidRDefault="00F61F58" w:rsidP="00490F1B">
            <w:r>
              <w:rPr>
                <w:rFonts w:cs="Arial"/>
              </w:rPr>
              <w:t>ISC_IR_ECG_38</w:t>
            </w:r>
          </w:p>
        </w:tc>
        <w:tc>
          <w:tcPr>
            <w:tcW w:w="3260" w:type="dxa"/>
            <w:tcBorders>
              <w:top w:val="single" w:sz="4" w:space="0" w:color="auto"/>
              <w:left w:val="single" w:sz="4" w:space="0" w:color="auto"/>
              <w:bottom w:val="single" w:sz="4" w:space="0" w:color="auto"/>
              <w:right w:val="single" w:sz="4" w:space="0" w:color="auto"/>
            </w:tcBorders>
          </w:tcPr>
          <w:p w14:paraId="511798BB" w14:textId="77777777" w:rsidR="00F61F58" w:rsidRDefault="00F61F58" w:rsidP="00490F1B">
            <w:r>
              <w:t>Video Stream Request before Inactivity Timer expired</w:t>
            </w:r>
          </w:p>
          <w:p w14:paraId="114B2CD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C039444" w14:textId="77777777" w:rsidR="00F61F58" w:rsidRDefault="00F61F58" w:rsidP="00490F1B">
            <w:r>
              <w:t xml:space="preserve">Process Alerts/Commands between Communication Enabler and Vehicle  </w:t>
            </w:r>
          </w:p>
        </w:tc>
      </w:tr>
      <w:tr w:rsidR="00F61F58" w14:paraId="23737533"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62D6B72" w14:textId="77777777" w:rsidR="00F61F58" w:rsidRDefault="00F61F58" w:rsidP="00490F1B">
            <w:r>
              <w:rPr>
                <w:rFonts w:cs="Arial"/>
              </w:rPr>
              <w:t>ISC_IR_ECG_39</w:t>
            </w:r>
          </w:p>
        </w:tc>
        <w:tc>
          <w:tcPr>
            <w:tcW w:w="3260" w:type="dxa"/>
            <w:tcBorders>
              <w:top w:val="single" w:sz="4" w:space="0" w:color="auto"/>
              <w:left w:val="single" w:sz="4" w:space="0" w:color="auto"/>
              <w:bottom w:val="single" w:sz="4" w:space="0" w:color="auto"/>
              <w:right w:val="single" w:sz="4" w:space="0" w:color="auto"/>
            </w:tcBorders>
          </w:tcPr>
          <w:p w14:paraId="277FC80A" w14:textId="77777777" w:rsidR="00F61F58" w:rsidRDefault="00F61F58" w:rsidP="00490F1B">
            <w:r>
              <w:t>Failure to Encode or Camera Not Available</w:t>
            </w:r>
          </w:p>
          <w:p w14:paraId="6C29DE6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D460D28" w14:textId="77777777" w:rsidR="00F61F58" w:rsidRDefault="00F61F58" w:rsidP="00490F1B">
            <w:r>
              <w:t>Handle Error Message</w:t>
            </w:r>
          </w:p>
        </w:tc>
      </w:tr>
      <w:tr w:rsidR="00F61F58" w14:paraId="257B0922"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1F63EBD0" w14:textId="77777777" w:rsidR="00F61F58" w:rsidRDefault="00F61F58" w:rsidP="00490F1B">
            <w:r>
              <w:rPr>
                <w:rFonts w:cs="Arial"/>
              </w:rPr>
              <w:t>ISC_IR_ECG_40</w:t>
            </w:r>
          </w:p>
        </w:tc>
        <w:tc>
          <w:tcPr>
            <w:tcW w:w="3260" w:type="dxa"/>
            <w:tcBorders>
              <w:top w:val="single" w:sz="4" w:space="0" w:color="auto"/>
              <w:left w:val="single" w:sz="4" w:space="0" w:color="auto"/>
              <w:bottom w:val="single" w:sz="4" w:space="0" w:color="auto"/>
              <w:right w:val="single" w:sz="4" w:space="0" w:color="auto"/>
            </w:tcBorders>
          </w:tcPr>
          <w:p w14:paraId="575A4C93" w14:textId="77777777" w:rsidR="00F61F58" w:rsidRDefault="00F61F58" w:rsidP="00490F1B">
            <w:r>
              <w:t>Rewrap Video Stream</w:t>
            </w:r>
          </w:p>
          <w:p w14:paraId="3E387E3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84EE384" w14:textId="77777777" w:rsidR="00F61F58" w:rsidRDefault="00F61F58" w:rsidP="00490F1B">
            <w:r>
              <w:t>Rewrap the Video Stream</w:t>
            </w:r>
          </w:p>
        </w:tc>
      </w:tr>
      <w:tr w:rsidR="00F61F58" w14:paraId="40045DA4"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C1A3072" w14:textId="77777777" w:rsidR="00F61F58" w:rsidRDefault="00F61F58" w:rsidP="00490F1B">
            <w:r>
              <w:rPr>
                <w:rFonts w:cs="Arial"/>
              </w:rPr>
              <w:t>ISC_IR_ECG_41</w:t>
            </w:r>
          </w:p>
        </w:tc>
        <w:tc>
          <w:tcPr>
            <w:tcW w:w="3260" w:type="dxa"/>
            <w:tcBorders>
              <w:top w:val="single" w:sz="4" w:space="0" w:color="auto"/>
              <w:left w:val="single" w:sz="4" w:space="0" w:color="auto"/>
              <w:bottom w:val="single" w:sz="4" w:space="0" w:color="auto"/>
              <w:right w:val="single" w:sz="4" w:space="0" w:color="auto"/>
            </w:tcBorders>
          </w:tcPr>
          <w:p w14:paraId="13C1701D" w14:textId="77777777" w:rsidR="00F61F58" w:rsidRDefault="00F61F58" w:rsidP="00490F1B">
            <w:r>
              <w:t>Key ON Notification when not video streaming</w:t>
            </w:r>
          </w:p>
          <w:p w14:paraId="7EF6D52F"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5E5D654F" w14:textId="77777777" w:rsidR="00F61F58" w:rsidRDefault="00F61F58" w:rsidP="00490F1B">
            <w:r>
              <w:t xml:space="preserve">Process Alerts/Commands between Communication Enabler and Vehicle  </w:t>
            </w:r>
          </w:p>
        </w:tc>
      </w:tr>
      <w:tr w:rsidR="00F61F58" w14:paraId="7D847AEC"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02894389" w14:textId="77777777" w:rsidR="00F61F58" w:rsidRDefault="00F61F58" w:rsidP="00490F1B">
            <w:r>
              <w:rPr>
                <w:rFonts w:cs="Arial"/>
              </w:rPr>
              <w:t>ISC_IR_ECG_42</w:t>
            </w:r>
          </w:p>
        </w:tc>
        <w:tc>
          <w:tcPr>
            <w:tcW w:w="3260" w:type="dxa"/>
            <w:tcBorders>
              <w:top w:val="single" w:sz="4" w:space="0" w:color="auto"/>
              <w:left w:val="single" w:sz="4" w:space="0" w:color="auto"/>
              <w:bottom w:val="single" w:sz="4" w:space="0" w:color="auto"/>
              <w:right w:val="single" w:sz="4" w:space="0" w:color="auto"/>
            </w:tcBorders>
          </w:tcPr>
          <w:p w14:paraId="66F081E9" w14:textId="77777777" w:rsidR="00F61F58" w:rsidRDefault="00F61F58" w:rsidP="00490F1B">
            <w:r>
              <w:t>Key ON Notification when video streaming</w:t>
            </w:r>
          </w:p>
          <w:p w14:paraId="33B4A8C1"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34BACE2E" w14:textId="77777777" w:rsidR="00F61F58" w:rsidRDefault="00F61F58" w:rsidP="00490F1B">
            <w:r>
              <w:t xml:space="preserve">Process Alerts/Commands between Communication Enabler and Vehicle  </w:t>
            </w:r>
          </w:p>
        </w:tc>
      </w:tr>
      <w:tr w:rsidR="00F61F58" w14:paraId="42007C32"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E6CA31F" w14:textId="77777777" w:rsidR="00F61F58" w:rsidRDefault="00F61F58" w:rsidP="00490F1B">
            <w:r>
              <w:rPr>
                <w:rFonts w:cs="Arial"/>
              </w:rPr>
              <w:t>ISC_IR_ECG_43</w:t>
            </w:r>
          </w:p>
        </w:tc>
        <w:tc>
          <w:tcPr>
            <w:tcW w:w="3260" w:type="dxa"/>
            <w:tcBorders>
              <w:top w:val="single" w:sz="4" w:space="0" w:color="auto"/>
              <w:left w:val="single" w:sz="4" w:space="0" w:color="auto"/>
              <w:bottom w:val="single" w:sz="4" w:space="0" w:color="auto"/>
              <w:right w:val="single" w:sz="4" w:space="0" w:color="auto"/>
            </w:tcBorders>
          </w:tcPr>
          <w:p w14:paraId="08BAD1FA" w14:textId="77777777" w:rsidR="00F61F58" w:rsidRDefault="00F61F58" w:rsidP="00490F1B">
            <w:r>
              <w:t>Low Vehicle Battery when ISC Flag = ON</w:t>
            </w:r>
          </w:p>
          <w:p w14:paraId="02162503"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696989E" w14:textId="77777777" w:rsidR="00F61F58" w:rsidRDefault="00F61F58" w:rsidP="00490F1B">
            <w:r>
              <w:t xml:space="preserve">Process Alerts/Commands between Communication Enabler and Vehicle  </w:t>
            </w:r>
          </w:p>
          <w:p w14:paraId="7A69A589" w14:textId="77777777" w:rsidR="00F61F58" w:rsidRDefault="00F61F58" w:rsidP="00490F1B">
            <w:r>
              <w:t>ON/OFF Power Resources for ISC</w:t>
            </w:r>
          </w:p>
        </w:tc>
      </w:tr>
      <w:tr w:rsidR="00F61F58" w14:paraId="02CEF50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7A954B8" w14:textId="77777777" w:rsidR="00F61F58" w:rsidRDefault="00F61F58" w:rsidP="00490F1B">
            <w:r>
              <w:rPr>
                <w:rFonts w:cs="Arial"/>
              </w:rPr>
              <w:t>ISC_IR_ECG_46</w:t>
            </w:r>
          </w:p>
        </w:tc>
        <w:tc>
          <w:tcPr>
            <w:tcW w:w="3260" w:type="dxa"/>
            <w:tcBorders>
              <w:top w:val="single" w:sz="4" w:space="0" w:color="auto"/>
              <w:left w:val="single" w:sz="4" w:space="0" w:color="auto"/>
              <w:bottom w:val="single" w:sz="4" w:space="0" w:color="auto"/>
              <w:right w:val="single" w:sz="4" w:space="0" w:color="auto"/>
            </w:tcBorders>
          </w:tcPr>
          <w:p w14:paraId="2623E66B" w14:textId="77777777" w:rsidR="00F61F58" w:rsidRDefault="00F61F58" w:rsidP="00490F1B">
            <w:r>
              <w:t>Terminate Video Stream by the User</w:t>
            </w:r>
          </w:p>
          <w:p w14:paraId="4A4B6CF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AA00E41" w14:textId="77777777" w:rsidR="00F61F58" w:rsidRDefault="00F61F58" w:rsidP="00490F1B">
            <w:r>
              <w:t xml:space="preserve">Process Alerts/Commands between Communication Enabler and Vehicle  </w:t>
            </w:r>
          </w:p>
          <w:p w14:paraId="794FBB3C" w14:textId="77777777" w:rsidR="00F61F58" w:rsidRDefault="00F61F58" w:rsidP="00490F1B">
            <w:r>
              <w:t>Terminate the Feature</w:t>
            </w:r>
          </w:p>
        </w:tc>
      </w:tr>
      <w:tr w:rsidR="00F61F58" w14:paraId="116A002B"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89A7CFC" w14:textId="77777777" w:rsidR="00F61F58" w:rsidRDefault="00F61F58" w:rsidP="00490F1B">
            <w:r>
              <w:rPr>
                <w:rFonts w:cs="Arial"/>
              </w:rPr>
              <w:t>ISC_IR_ECG_47</w:t>
            </w:r>
          </w:p>
        </w:tc>
        <w:tc>
          <w:tcPr>
            <w:tcW w:w="3260" w:type="dxa"/>
            <w:tcBorders>
              <w:top w:val="single" w:sz="4" w:space="0" w:color="auto"/>
              <w:left w:val="single" w:sz="4" w:space="0" w:color="auto"/>
              <w:bottom w:val="single" w:sz="4" w:space="0" w:color="auto"/>
              <w:right w:val="single" w:sz="4" w:space="0" w:color="auto"/>
            </w:tcBorders>
          </w:tcPr>
          <w:p w14:paraId="39B9A3EB" w14:textId="77777777" w:rsidR="00F61F58" w:rsidRDefault="00F61F58" w:rsidP="00490F1B">
            <w:r>
              <w:t>Terminate ISC Feature Request</w:t>
            </w:r>
          </w:p>
          <w:p w14:paraId="21D24D15"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1BE3E8E3" w14:textId="77777777" w:rsidR="00F61F58" w:rsidRDefault="00F61F58" w:rsidP="00490F1B">
            <w:r>
              <w:t>Terminate the Feature</w:t>
            </w:r>
          </w:p>
        </w:tc>
      </w:tr>
      <w:tr w:rsidR="00F61F58" w14:paraId="7494173E"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2A9531D6" w14:textId="77777777" w:rsidR="00F61F58" w:rsidRDefault="00F61F58" w:rsidP="00490F1B">
            <w:r>
              <w:rPr>
                <w:rFonts w:cs="Arial"/>
              </w:rPr>
              <w:t>ISC_IR_ECG_49</w:t>
            </w:r>
          </w:p>
        </w:tc>
        <w:tc>
          <w:tcPr>
            <w:tcW w:w="3260" w:type="dxa"/>
            <w:tcBorders>
              <w:top w:val="single" w:sz="4" w:space="0" w:color="auto"/>
              <w:left w:val="single" w:sz="4" w:space="0" w:color="auto"/>
              <w:bottom w:val="single" w:sz="4" w:space="0" w:color="auto"/>
              <w:right w:val="single" w:sz="4" w:space="0" w:color="auto"/>
            </w:tcBorders>
          </w:tcPr>
          <w:p w14:paraId="38A5ABC5" w14:textId="77777777" w:rsidR="00F61F58" w:rsidRDefault="00F61F58" w:rsidP="00490F1B">
            <w:r>
              <w:t>Grace Time not expired Expired</w:t>
            </w:r>
          </w:p>
          <w:p w14:paraId="46BB73E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205ABF90" w14:textId="77777777" w:rsidR="00F61F58" w:rsidRDefault="00F61F58" w:rsidP="00490F1B">
            <w:r>
              <w:t>Check View/ Active Timer</w:t>
            </w:r>
          </w:p>
          <w:p w14:paraId="5473ABD6" w14:textId="77777777" w:rsidR="00F61F58" w:rsidRDefault="00F61F58" w:rsidP="00490F1B">
            <w:r>
              <w:t xml:space="preserve">Process Alerts/Commands between Communication Enabler and Vehicle  </w:t>
            </w:r>
          </w:p>
        </w:tc>
      </w:tr>
      <w:tr w:rsidR="00F61F58" w14:paraId="458A123A"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704C91F1" w14:textId="77777777" w:rsidR="00F61F58" w:rsidRDefault="00F61F58" w:rsidP="00490F1B">
            <w:r>
              <w:rPr>
                <w:rFonts w:cs="Arial"/>
              </w:rPr>
              <w:t>ISC_IR_FPA_34</w:t>
            </w:r>
          </w:p>
        </w:tc>
        <w:tc>
          <w:tcPr>
            <w:tcW w:w="3260" w:type="dxa"/>
            <w:tcBorders>
              <w:top w:val="single" w:sz="4" w:space="0" w:color="auto"/>
              <w:left w:val="single" w:sz="4" w:space="0" w:color="auto"/>
              <w:bottom w:val="single" w:sz="4" w:space="0" w:color="auto"/>
              <w:right w:val="single" w:sz="4" w:space="0" w:color="auto"/>
            </w:tcBorders>
          </w:tcPr>
          <w:p w14:paraId="4487C476" w14:textId="667DE10B" w:rsidR="00F61F58" w:rsidRDefault="00F61F58" w:rsidP="00490F1B">
            <w:r>
              <w:t xml:space="preserve">Notification </w:t>
            </w:r>
            <w:r w:rsidR="003C4093">
              <w:t>–</w:t>
            </w:r>
            <w:r>
              <w:t xml:space="preserve"> of Threat in Under 35s</w:t>
            </w:r>
          </w:p>
          <w:p w14:paraId="2788AABA"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10A5C77" w14:textId="77777777" w:rsidR="00F61F58" w:rsidRDefault="00F61F58" w:rsidP="00490F1B">
            <w:r>
              <w:t>Allow Enable/Disable of Threat Event Notifications on Ford Pass App</w:t>
            </w:r>
          </w:p>
        </w:tc>
      </w:tr>
      <w:tr w:rsidR="00F61F58" w14:paraId="433165B5"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5CEA2278" w14:textId="77777777" w:rsidR="00F61F58" w:rsidRDefault="00F61F58" w:rsidP="00490F1B">
            <w:r>
              <w:rPr>
                <w:rFonts w:cs="Arial"/>
              </w:rPr>
              <w:t>ISC_IR_IPDB_1</w:t>
            </w:r>
          </w:p>
        </w:tc>
        <w:tc>
          <w:tcPr>
            <w:tcW w:w="3260" w:type="dxa"/>
            <w:tcBorders>
              <w:top w:val="single" w:sz="4" w:space="0" w:color="auto"/>
              <w:left w:val="single" w:sz="4" w:space="0" w:color="auto"/>
              <w:bottom w:val="single" w:sz="4" w:space="0" w:color="auto"/>
              <w:right w:val="single" w:sz="4" w:space="0" w:color="auto"/>
            </w:tcBorders>
          </w:tcPr>
          <w:p w14:paraId="1D3948E9" w14:textId="77777777" w:rsidR="00F61F58" w:rsidRDefault="00F61F58" w:rsidP="00490F1B">
            <w:r>
              <w:t>Power Supply at Key OFF</w:t>
            </w:r>
          </w:p>
          <w:p w14:paraId="39AEDB07"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041560DB" w14:textId="77777777" w:rsidR="00F61F58" w:rsidRDefault="00F61F58" w:rsidP="00490F1B">
            <w:r>
              <w:t xml:space="preserve">PDB to Provide Power to ADAS/DAT </w:t>
            </w:r>
          </w:p>
        </w:tc>
      </w:tr>
    </w:tbl>
    <w:p w14:paraId="00A60FE1" w14:textId="00991D23"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491" w:name="_Toc35000627"/>
      <w:bookmarkStart w:id="492" w:name="_Toc103766664"/>
      <w:bookmarkStart w:id="493" w:name="_Toc423616456"/>
      <w:r w:rsidRPr="00BB29B2">
        <w:rPr>
          <w:lang w:val="en-GB"/>
        </w:rPr>
        <w:lastRenderedPageBreak/>
        <w:t>Open Concerns</w:t>
      </w:r>
      <w:bookmarkEnd w:id="491"/>
      <w:bookmarkEnd w:id="492"/>
    </w:p>
    <w:p w14:paraId="3269A964" w14:textId="1A942F68" w:rsidR="00910964" w:rsidRPr="00050F45" w:rsidRDefault="00910964" w:rsidP="00050F45">
      <w:pPr>
        <w:rPr>
          <w:highlight w:val="green"/>
        </w:rPr>
      </w:pPr>
      <w:r w:rsidRPr="005067FC">
        <w:rPr>
          <w:i/>
          <w:color w:val="A6A6A6" w:themeColor="background1" w:themeShade="A6"/>
        </w:rPr>
        <w:t>Not supported by MagicDraw report generation.</w:t>
      </w:r>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5342C134" w:rsidR="00072314" w:rsidRDefault="001A4BD3" w:rsidP="001D18E6">
            <w:r>
              <w:t>Technology level signals not aligned with Logical Signals fully</w:t>
            </w:r>
          </w:p>
        </w:tc>
        <w:tc>
          <w:tcPr>
            <w:tcW w:w="1843" w:type="dxa"/>
            <w:tcBorders>
              <w:top w:val="single" w:sz="4" w:space="0" w:color="auto"/>
              <w:left w:val="single" w:sz="4" w:space="0" w:color="auto"/>
              <w:bottom w:val="single" w:sz="4" w:space="0" w:color="auto"/>
              <w:right w:val="single" w:sz="4" w:space="0" w:color="auto"/>
            </w:tcBorders>
          </w:tcPr>
          <w:p w14:paraId="71237E2A" w14:textId="29C0E065" w:rsidR="00072314" w:rsidRDefault="001A4BD3" w:rsidP="001D18E6">
            <w:pPr>
              <w:pStyle w:val="BodyText"/>
            </w:pPr>
            <w:r>
              <w:t>n/a</w:t>
            </w:r>
          </w:p>
        </w:tc>
        <w:tc>
          <w:tcPr>
            <w:tcW w:w="1134" w:type="dxa"/>
            <w:tcBorders>
              <w:top w:val="single" w:sz="4" w:space="0" w:color="auto"/>
              <w:left w:val="single" w:sz="4" w:space="0" w:color="auto"/>
              <w:bottom w:val="single" w:sz="4" w:space="0" w:color="auto"/>
              <w:right w:val="single" w:sz="4" w:space="0" w:color="auto"/>
            </w:tcBorders>
          </w:tcPr>
          <w:p w14:paraId="79AC137B" w14:textId="2794811F" w:rsidR="00072314" w:rsidRDefault="001A4BD3" w:rsidP="001D18E6">
            <w:r>
              <w:t>-</w:t>
            </w:r>
          </w:p>
        </w:tc>
        <w:tc>
          <w:tcPr>
            <w:tcW w:w="2863" w:type="dxa"/>
            <w:tcBorders>
              <w:top w:val="single" w:sz="4" w:space="0" w:color="auto"/>
              <w:left w:val="single" w:sz="4" w:space="0" w:color="auto"/>
              <w:bottom w:val="single" w:sz="4" w:space="0" w:color="auto"/>
              <w:right w:val="single" w:sz="4" w:space="0" w:color="auto"/>
            </w:tcBorders>
          </w:tcPr>
          <w:p w14:paraId="59744A32" w14:textId="09C6FB33" w:rsidR="00072314" w:rsidRDefault="001A4BD3" w:rsidP="001D18E6">
            <w:r>
              <w:t>MBSE/FSE team to rectify.  Excel sheet is available – but status unclear.</w:t>
            </w:r>
          </w:p>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1364F443"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1E1B2B9D"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0BB13766" w:rsidR="00072314" w:rsidRPr="00B36D98" w:rsidRDefault="00072314" w:rsidP="00072314">
      <w:pPr>
        <w:pStyle w:val="Caption"/>
        <w:rPr>
          <w:lang w:val="en-GB"/>
        </w:rPr>
      </w:pPr>
      <w:bookmarkStart w:id="494" w:name="_Toc35000675"/>
      <w:bookmarkStart w:id="495" w:name="_Toc520108491"/>
      <w:bookmarkStart w:id="496" w:name="_Toc471490047"/>
      <w:bookmarkStart w:id="497" w:name="_Toc468813035"/>
      <w:bookmarkStart w:id="498" w:name="_Toc103766820"/>
      <w:r>
        <w:t xml:space="preserve">Table </w:t>
      </w:r>
      <w:r>
        <w:rPr>
          <w:noProof/>
        </w:rPr>
        <w:fldChar w:fldCharType="begin"/>
      </w:r>
      <w:r>
        <w:rPr>
          <w:noProof/>
        </w:rPr>
        <w:instrText xml:space="preserve"> STYLEREF 1 \s </w:instrText>
      </w:r>
      <w:r>
        <w:rPr>
          <w:noProof/>
        </w:rPr>
        <w:fldChar w:fldCharType="separate"/>
      </w:r>
      <w:r w:rsidR="00885201">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85201">
        <w:rPr>
          <w:noProof/>
        </w:rPr>
        <w:t>1</w:t>
      </w:r>
      <w:r>
        <w:rPr>
          <w:noProof/>
        </w:rPr>
        <w:fldChar w:fldCharType="end"/>
      </w:r>
      <w:r>
        <w:t>: Open Concerns</w:t>
      </w:r>
      <w:bookmarkEnd w:id="494"/>
      <w:bookmarkEnd w:id="495"/>
      <w:bookmarkEnd w:id="496"/>
      <w:bookmarkEnd w:id="497"/>
      <w:bookmarkEnd w:id="498"/>
    </w:p>
    <w:p w14:paraId="7D86B263" w14:textId="6C1B7F39"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499" w:name="_Toc35000628"/>
      <w:bookmarkStart w:id="500" w:name="_Toc103766665"/>
      <w:bookmarkStart w:id="501" w:name="_Toc422994348"/>
      <w:r w:rsidRPr="00BB29B2">
        <w:rPr>
          <w:lang w:val="en-GB"/>
        </w:rPr>
        <w:lastRenderedPageBreak/>
        <w:t>Revision History</w:t>
      </w:r>
      <w:bookmarkEnd w:id="499"/>
      <w:bookmarkEnd w:id="500"/>
    </w:p>
    <w:p w14:paraId="6CA3D0E0" w14:textId="63910507" w:rsidR="003C4093" w:rsidRDefault="003C4093" w:rsidP="00CA5666">
      <w:pPr>
        <w:rPr>
          <w:color w:val="808080" w:themeColor="background1" w:themeShade="80"/>
        </w:rPr>
      </w:pPr>
    </w:p>
    <w:tbl>
      <w:tblPr>
        <w:tblStyle w:val="TableGrid"/>
        <w:tblW w:w="10485" w:type="dxa"/>
        <w:tblLayout w:type="fixed"/>
        <w:tblLook w:val="04A0" w:firstRow="1" w:lastRow="0" w:firstColumn="1" w:lastColumn="0" w:noHBand="0" w:noVBand="1"/>
      </w:tblPr>
      <w:tblGrid>
        <w:gridCol w:w="1979"/>
        <w:gridCol w:w="1559"/>
        <w:gridCol w:w="3969"/>
        <w:gridCol w:w="1560"/>
        <w:gridCol w:w="1418"/>
      </w:tblGrid>
      <w:tr w:rsidR="004A4B75" w14:paraId="379EB946" w14:textId="77777777" w:rsidTr="004A4B75">
        <w:tc>
          <w:tcPr>
            <w:tcW w:w="197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E1A9BE" w14:textId="77777777" w:rsidR="004A4B75" w:rsidRDefault="004A4B75">
            <w:pPr>
              <w:pStyle w:val="Caption"/>
            </w:pPr>
            <w:bookmarkStart w:id="502" w:name="_Hlk95393186"/>
            <w:r>
              <w:rPr>
                <w:lang w:val="en-GB"/>
              </w:rPr>
              <w:t>Rev</w:t>
            </w:r>
            <w:r>
              <w:t>ision</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3992D9" w14:textId="77777777" w:rsidR="004A4B75" w:rsidRDefault="004A4B75">
            <w:pPr>
              <w:pStyle w:val="Caption"/>
              <w:rPr>
                <w:lang w:val="en-GB"/>
              </w:rPr>
            </w:pPr>
            <w:r>
              <w:rPr>
                <w:lang w:val="en-GB"/>
              </w:rPr>
              <w:t>Date</w:t>
            </w:r>
          </w:p>
        </w:tc>
        <w:tc>
          <w:tcPr>
            <w:tcW w:w="3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36AD9" w14:textId="77777777" w:rsidR="004A4B75" w:rsidRDefault="004A4B75">
            <w:pPr>
              <w:pStyle w:val="Caption"/>
              <w:rPr>
                <w:lang w:val="en-GB"/>
              </w:rPr>
            </w:pPr>
            <w:r>
              <w:rPr>
                <w:lang w:val="en-GB"/>
              </w:rPr>
              <w:t>Description</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6D369" w14:textId="77777777" w:rsidR="004A4B75" w:rsidRDefault="004A4B75">
            <w:pPr>
              <w:pStyle w:val="Caption"/>
              <w:rPr>
                <w:lang w:val="en-GB"/>
              </w:rPr>
            </w:pPr>
            <w:r>
              <w:rPr>
                <w:lang w:val="en-GB"/>
              </w:rPr>
              <w:t>Approved by</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492F0B" w14:textId="77777777" w:rsidR="004A4B75" w:rsidRDefault="004A4B75">
            <w:pPr>
              <w:pStyle w:val="Caption"/>
              <w:rPr>
                <w:lang w:val="en-GB"/>
              </w:rPr>
            </w:pPr>
            <w:r>
              <w:rPr>
                <w:lang w:val="en-GB"/>
              </w:rPr>
              <w:t>Responsible</w:t>
            </w:r>
          </w:p>
        </w:tc>
      </w:tr>
      <w:tr w:rsidR="004A4B75" w14:paraId="67604E74" w14:textId="77777777" w:rsidTr="004A4B75">
        <w:tc>
          <w:tcPr>
            <w:tcW w:w="1979" w:type="dxa"/>
            <w:tcBorders>
              <w:top w:val="single" w:sz="4" w:space="0" w:color="auto"/>
              <w:left w:val="single" w:sz="4" w:space="0" w:color="auto"/>
              <w:bottom w:val="single" w:sz="4" w:space="0" w:color="auto"/>
              <w:right w:val="single" w:sz="4" w:space="0" w:color="auto"/>
            </w:tcBorders>
            <w:hideMark/>
          </w:tcPr>
          <w:p w14:paraId="5F368B11" w14:textId="77777777" w:rsidR="004A4B75" w:rsidRDefault="004A4B75">
            <w:pPr>
              <w:jc w:val="center"/>
              <w:rPr>
                <w:snapToGrid w:val="0"/>
              </w:rPr>
            </w:pPr>
            <w:r>
              <w:rPr>
                <w:snapToGrid w:val="0"/>
              </w:rPr>
              <w:t>1</w:t>
            </w:r>
          </w:p>
        </w:tc>
        <w:tc>
          <w:tcPr>
            <w:tcW w:w="1559" w:type="dxa"/>
            <w:tcBorders>
              <w:top w:val="single" w:sz="4" w:space="0" w:color="auto"/>
              <w:left w:val="single" w:sz="4" w:space="0" w:color="auto"/>
              <w:bottom w:val="single" w:sz="4" w:space="0" w:color="auto"/>
              <w:right w:val="single" w:sz="4" w:space="0" w:color="auto"/>
            </w:tcBorders>
            <w:hideMark/>
          </w:tcPr>
          <w:p w14:paraId="4A8206CF" w14:textId="77777777" w:rsidR="004A4B75" w:rsidRDefault="004A4B75">
            <w:pPr>
              <w:jc w:val="center"/>
              <w:rPr>
                <w:snapToGrid w:val="0"/>
              </w:rPr>
            </w:pPr>
            <w:r>
              <w:rPr>
                <w:snapToGrid w:val="0"/>
              </w:rPr>
              <w:t>16-Dec-2020</w:t>
            </w:r>
          </w:p>
        </w:tc>
        <w:tc>
          <w:tcPr>
            <w:tcW w:w="3969" w:type="dxa"/>
            <w:tcBorders>
              <w:top w:val="single" w:sz="4" w:space="0" w:color="auto"/>
              <w:left w:val="single" w:sz="4" w:space="0" w:color="auto"/>
              <w:bottom w:val="single" w:sz="4" w:space="0" w:color="auto"/>
              <w:right w:val="single" w:sz="4" w:space="0" w:color="auto"/>
            </w:tcBorders>
            <w:hideMark/>
          </w:tcPr>
          <w:p w14:paraId="794C01CC" w14:textId="77777777" w:rsidR="004A4B75" w:rsidRDefault="004A4B75">
            <w:pPr>
              <w:pStyle w:val="Header"/>
              <w:rPr>
                <w:snapToGrid w:val="0"/>
              </w:rPr>
            </w:pPr>
            <w:r>
              <w:rPr>
                <w:snapToGrid w:val="0"/>
              </w:rPr>
              <w:t>Initial version</w:t>
            </w:r>
          </w:p>
        </w:tc>
        <w:tc>
          <w:tcPr>
            <w:tcW w:w="1560" w:type="dxa"/>
            <w:tcBorders>
              <w:top w:val="single" w:sz="4" w:space="0" w:color="auto"/>
              <w:left w:val="single" w:sz="4" w:space="0" w:color="auto"/>
              <w:bottom w:val="single" w:sz="4" w:space="0" w:color="auto"/>
              <w:right w:val="single" w:sz="4" w:space="0" w:color="auto"/>
            </w:tcBorders>
            <w:hideMark/>
          </w:tcPr>
          <w:p w14:paraId="73EDDDB3"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075F2021" w14:textId="77777777" w:rsidR="004A4B75" w:rsidRDefault="004A4B75">
            <w:pPr>
              <w:rPr>
                <w:snapToGrid w:val="0"/>
              </w:rPr>
            </w:pPr>
          </w:p>
        </w:tc>
      </w:tr>
      <w:tr w:rsidR="004A4B75" w14:paraId="0ACD2D72" w14:textId="77777777" w:rsidTr="004A4B75">
        <w:tc>
          <w:tcPr>
            <w:tcW w:w="1979" w:type="dxa"/>
            <w:tcBorders>
              <w:top w:val="single" w:sz="4" w:space="0" w:color="auto"/>
              <w:left w:val="single" w:sz="4" w:space="0" w:color="auto"/>
              <w:bottom w:val="single" w:sz="4" w:space="0" w:color="auto"/>
              <w:right w:val="single" w:sz="4" w:space="0" w:color="auto"/>
            </w:tcBorders>
            <w:hideMark/>
          </w:tcPr>
          <w:p w14:paraId="74AEA861" w14:textId="77777777" w:rsidR="004A4B75" w:rsidRDefault="004A4B75">
            <w:pPr>
              <w:jc w:val="center"/>
              <w:rPr>
                <w:bCs/>
                <w:snapToGrid w:val="0"/>
              </w:rPr>
            </w:pPr>
            <w:r>
              <w:rPr>
                <w:bCs/>
              </w:rPr>
              <w:t>1.9(V710)</w:t>
            </w:r>
          </w:p>
        </w:tc>
        <w:tc>
          <w:tcPr>
            <w:tcW w:w="1559" w:type="dxa"/>
            <w:tcBorders>
              <w:top w:val="single" w:sz="4" w:space="0" w:color="auto"/>
              <w:left w:val="single" w:sz="4" w:space="0" w:color="auto"/>
              <w:bottom w:val="single" w:sz="4" w:space="0" w:color="auto"/>
              <w:right w:val="single" w:sz="4" w:space="0" w:color="auto"/>
            </w:tcBorders>
            <w:hideMark/>
          </w:tcPr>
          <w:p w14:paraId="6B7E952F" w14:textId="77777777" w:rsidR="004A4B75" w:rsidRDefault="004A4B75">
            <w:pPr>
              <w:jc w:val="center"/>
              <w:rPr>
                <w:snapToGrid w:val="0"/>
              </w:rPr>
            </w:pPr>
            <w:r>
              <w:rPr>
                <w:snapToGrid w:val="0"/>
              </w:rPr>
              <w:t>21-May-2021</w:t>
            </w:r>
          </w:p>
        </w:tc>
        <w:tc>
          <w:tcPr>
            <w:tcW w:w="3969" w:type="dxa"/>
            <w:tcBorders>
              <w:top w:val="single" w:sz="4" w:space="0" w:color="auto"/>
              <w:left w:val="single" w:sz="4" w:space="0" w:color="auto"/>
              <w:bottom w:val="single" w:sz="4" w:space="0" w:color="auto"/>
              <w:right w:val="single" w:sz="4" w:space="0" w:color="auto"/>
            </w:tcBorders>
            <w:hideMark/>
          </w:tcPr>
          <w:p w14:paraId="722E2754" w14:textId="77777777" w:rsidR="004A4B75" w:rsidRDefault="004A4B75">
            <w:pPr>
              <w:pStyle w:val="Header"/>
              <w:rPr>
                <w:snapToGrid w:val="0"/>
              </w:rPr>
            </w:pPr>
            <w:r>
              <w:rPr>
                <w:snapToGrid w:val="0"/>
              </w:rPr>
              <w:t>Updated, especially for Camera Team</w:t>
            </w:r>
          </w:p>
        </w:tc>
        <w:tc>
          <w:tcPr>
            <w:tcW w:w="1560" w:type="dxa"/>
            <w:tcBorders>
              <w:top w:val="single" w:sz="4" w:space="0" w:color="auto"/>
              <w:left w:val="single" w:sz="4" w:space="0" w:color="auto"/>
              <w:bottom w:val="single" w:sz="4" w:space="0" w:color="auto"/>
              <w:right w:val="single" w:sz="4" w:space="0" w:color="auto"/>
            </w:tcBorders>
            <w:hideMark/>
          </w:tcPr>
          <w:p w14:paraId="6FA7BA13"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109A4EC9" w14:textId="77777777" w:rsidR="004A4B75" w:rsidRDefault="004A4B75">
            <w:pPr>
              <w:rPr>
                <w:snapToGrid w:val="0"/>
              </w:rPr>
            </w:pPr>
          </w:p>
        </w:tc>
      </w:tr>
      <w:tr w:rsidR="004A4B75" w14:paraId="67641E0C" w14:textId="77777777" w:rsidTr="004A4B75">
        <w:tc>
          <w:tcPr>
            <w:tcW w:w="1979" w:type="dxa"/>
            <w:tcBorders>
              <w:top w:val="single" w:sz="4" w:space="0" w:color="auto"/>
              <w:left w:val="single" w:sz="4" w:space="0" w:color="auto"/>
              <w:bottom w:val="single" w:sz="4" w:space="0" w:color="auto"/>
              <w:right w:val="single" w:sz="4" w:space="0" w:color="auto"/>
            </w:tcBorders>
            <w:hideMark/>
          </w:tcPr>
          <w:p w14:paraId="7C551945" w14:textId="77777777" w:rsidR="004A4B75" w:rsidRDefault="004A4B75">
            <w:pPr>
              <w:jc w:val="center"/>
              <w:rPr>
                <w:bCs/>
                <w:snapToGrid w:val="0"/>
              </w:rPr>
            </w:pPr>
            <w:r>
              <w:rPr>
                <w:bCs/>
              </w:rPr>
              <w:t>2.3(V710)</w:t>
            </w:r>
          </w:p>
        </w:tc>
        <w:tc>
          <w:tcPr>
            <w:tcW w:w="1559" w:type="dxa"/>
            <w:tcBorders>
              <w:top w:val="single" w:sz="4" w:space="0" w:color="auto"/>
              <w:left w:val="single" w:sz="4" w:space="0" w:color="auto"/>
              <w:bottom w:val="single" w:sz="4" w:space="0" w:color="auto"/>
              <w:right w:val="single" w:sz="4" w:space="0" w:color="auto"/>
            </w:tcBorders>
            <w:hideMark/>
          </w:tcPr>
          <w:p w14:paraId="67B7685F" w14:textId="77777777" w:rsidR="004A4B75" w:rsidRDefault="004A4B75">
            <w:pPr>
              <w:jc w:val="center"/>
              <w:rPr>
                <w:snapToGrid w:val="0"/>
              </w:rPr>
            </w:pPr>
            <w:r>
              <w:rPr>
                <w:snapToGrid w:val="0"/>
              </w:rPr>
              <w:t>13-Aug-2021</w:t>
            </w:r>
          </w:p>
        </w:tc>
        <w:tc>
          <w:tcPr>
            <w:tcW w:w="3969" w:type="dxa"/>
            <w:tcBorders>
              <w:top w:val="single" w:sz="4" w:space="0" w:color="auto"/>
              <w:left w:val="single" w:sz="4" w:space="0" w:color="auto"/>
              <w:bottom w:val="single" w:sz="4" w:space="0" w:color="auto"/>
              <w:right w:val="single" w:sz="4" w:space="0" w:color="auto"/>
            </w:tcBorders>
            <w:hideMark/>
          </w:tcPr>
          <w:p w14:paraId="022BEB8B" w14:textId="77777777" w:rsidR="004A4B75" w:rsidRDefault="004A4B75">
            <w:pPr>
              <w:pStyle w:val="Header"/>
              <w:rPr>
                <w:snapToGrid w:val="0"/>
              </w:rPr>
            </w:pPr>
            <w:r>
              <w:rPr>
                <w:snapToGrid w:val="0"/>
              </w:rPr>
              <w:t>Updated requirements</w:t>
            </w:r>
          </w:p>
        </w:tc>
        <w:tc>
          <w:tcPr>
            <w:tcW w:w="1560" w:type="dxa"/>
            <w:tcBorders>
              <w:top w:val="single" w:sz="4" w:space="0" w:color="auto"/>
              <w:left w:val="single" w:sz="4" w:space="0" w:color="auto"/>
              <w:bottom w:val="single" w:sz="4" w:space="0" w:color="auto"/>
              <w:right w:val="single" w:sz="4" w:space="0" w:color="auto"/>
            </w:tcBorders>
            <w:hideMark/>
          </w:tcPr>
          <w:p w14:paraId="69F7DD9B"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64FD604C" w14:textId="77777777" w:rsidR="004A4B75" w:rsidRDefault="004A4B75">
            <w:pPr>
              <w:rPr>
                <w:snapToGrid w:val="0"/>
              </w:rPr>
            </w:pPr>
          </w:p>
        </w:tc>
      </w:tr>
      <w:tr w:rsidR="004A4B75" w14:paraId="65EC59B6" w14:textId="77777777" w:rsidTr="004A4B75">
        <w:tc>
          <w:tcPr>
            <w:tcW w:w="1979" w:type="dxa"/>
            <w:tcBorders>
              <w:top w:val="single" w:sz="4" w:space="0" w:color="auto"/>
              <w:left w:val="single" w:sz="4" w:space="0" w:color="auto"/>
              <w:bottom w:val="single" w:sz="4" w:space="0" w:color="auto"/>
              <w:right w:val="single" w:sz="4" w:space="0" w:color="auto"/>
            </w:tcBorders>
            <w:hideMark/>
          </w:tcPr>
          <w:p w14:paraId="06E1956B" w14:textId="77777777" w:rsidR="004A4B75" w:rsidRDefault="004A4B75">
            <w:pPr>
              <w:jc w:val="center"/>
              <w:rPr>
                <w:bCs/>
                <w:snapToGrid w:val="0"/>
              </w:rPr>
            </w:pPr>
            <w:r>
              <w:rPr>
                <w:bCs/>
                <w:snapToGrid w:val="0"/>
              </w:rPr>
              <w:t>2.5(V710)</w:t>
            </w:r>
          </w:p>
        </w:tc>
        <w:tc>
          <w:tcPr>
            <w:tcW w:w="1559" w:type="dxa"/>
            <w:tcBorders>
              <w:top w:val="single" w:sz="4" w:space="0" w:color="auto"/>
              <w:left w:val="single" w:sz="4" w:space="0" w:color="auto"/>
              <w:bottom w:val="single" w:sz="4" w:space="0" w:color="auto"/>
              <w:right w:val="single" w:sz="4" w:space="0" w:color="auto"/>
            </w:tcBorders>
            <w:hideMark/>
          </w:tcPr>
          <w:p w14:paraId="172DE24B" w14:textId="77777777" w:rsidR="004A4B75" w:rsidRDefault="004A4B75">
            <w:pPr>
              <w:jc w:val="center"/>
              <w:rPr>
                <w:snapToGrid w:val="0"/>
              </w:rPr>
            </w:pPr>
            <w:r>
              <w:rPr>
                <w:snapToGrid w:val="0"/>
              </w:rPr>
              <w:t>18-Nov-2021</w:t>
            </w:r>
          </w:p>
        </w:tc>
        <w:tc>
          <w:tcPr>
            <w:tcW w:w="3969" w:type="dxa"/>
            <w:tcBorders>
              <w:top w:val="single" w:sz="4" w:space="0" w:color="auto"/>
              <w:left w:val="single" w:sz="4" w:space="0" w:color="auto"/>
              <w:bottom w:val="single" w:sz="4" w:space="0" w:color="auto"/>
              <w:right w:val="single" w:sz="4" w:space="0" w:color="auto"/>
            </w:tcBorders>
            <w:hideMark/>
          </w:tcPr>
          <w:p w14:paraId="564F2878" w14:textId="77777777" w:rsidR="004A4B75" w:rsidRDefault="004A4B75">
            <w:pPr>
              <w:pStyle w:val="Header"/>
              <w:rPr>
                <w:snapToGrid w:val="0"/>
              </w:rPr>
            </w:pPr>
            <w:r>
              <w:rPr>
                <w:snapToGrid w:val="0"/>
              </w:rPr>
              <w:t>Major update for ISC (includes Sentinel/MDVVC &amp; other updates)</w:t>
            </w:r>
          </w:p>
        </w:tc>
        <w:tc>
          <w:tcPr>
            <w:tcW w:w="1560" w:type="dxa"/>
            <w:tcBorders>
              <w:top w:val="single" w:sz="4" w:space="0" w:color="auto"/>
              <w:left w:val="single" w:sz="4" w:space="0" w:color="auto"/>
              <w:bottom w:val="single" w:sz="4" w:space="0" w:color="auto"/>
              <w:right w:val="single" w:sz="4" w:space="0" w:color="auto"/>
            </w:tcBorders>
            <w:hideMark/>
          </w:tcPr>
          <w:p w14:paraId="35D0598A"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1507C3B9" w14:textId="77777777" w:rsidR="004A4B75" w:rsidRDefault="004A4B75">
            <w:pPr>
              <w:rPr>
                <w:snapToGrid w:val="0"/>
              </w:rPr>
            </w:pPr>
          </w:p>
        </w:tc>
      </w:tr>
      <w:tr w:rsidR="004A4B75" w14:paraId="0EA381C0"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373A7C3A" w14:textId="77777777" w:rsidR="004A4B75" w:rsidRDefault="004A4B75">
            <w:pPr>
              <w:jc w:val="center"/>
              <w:rPr>
                <w:snapToGrid w:val="0"/>
              </w:rPr>
            </w:pPr>
            <w:r>
              <w:rPr>
                <w:rFonts w:cs="Arial"/>
                <w:color w:val="000000"/>
              </w:rPr>
              <w:t>2.6(CDX747)</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BC8021" w14:textId="77777777" w:rsidR="004A4B75" w:rsidRDefault="004A4B75">
            <w:pPr>
              <w:jc w:val="center"/>
              <w:rPr>
                <w:snapToGrid w:val="0"/>
              </w:rPr>
            </w:pPr>
            <w:r>
              <w:rPr>
                <w:rFonts w:cs="Arial"/>
                <w:color w:val="000000"/>
              </w:rPr>
              <w:t>18-Nov-21</w:t>
            </w:r>
          </w:p>
        </w:tc>
        <w:tc>
          <w:tcPr>
            <w:tcW w:w="3969" w:type="dxa"/>
            <w:tcBorders>
              <w:top w:val="single" w:sz="4" w:space="0" w:color="auto"/>
              <w:left w:val="single" w:sz="4" w:space="0" w:color="auto"/>
              <w:bottom w:val="single" w:sz="4" w:space="0" w:color="auto"/>
              <w:right w:val="single" w:sz="4" w:space="0" w:color="auto"/>
            </w:tcBorders>
            <w:hideMark/>
          </w:tcPr>
          <w:p w14:paraId="2F8C61A2" w14:textId="77777777" w:rsidR="004A4B75" w:rsidRDefault="004A4B75">
            <w:pPr>
              <w:pStyle w:val="Header"/>
              <w:rPr>
                <w:snapToGrid w:val="0"/>
              </w:rPr>
            </w:pPr>
            <w:r>
              <w:rPr>
                <w:snapToGrid w:val="0"/>
              </w:rPr>
              <w:t>As Revision 2.5, but for Phoenix variants</w:t>
            </w:r>
          </w:p>
        </w:tc>
        <w:tc>
          <w:tcPr>
            <w:tcW w:w="1560" w:type="dxa"/>
            <w:tcBorders>
              <w:top w:val="single" w:sz="4" w:space="0" w:color="auto"/>
              <w:left w:val="single" w:sz="4" w:space="0" w:color="auto"/>
              <w:bottom w:val="single" w:sz="4" w:space="0" w:color="auto"/>
              <w:right w:val="single" w:sz="4" w:space="0" w:color="auto"/>
            </w:tcBorders>
            <w:hideMark/>
          </w:tcPr>
          <w:p w14:paraId="378A500E"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502DF882" w14:textId="77777777" w:rsidR="004A4B75" w:rsidRDefault="004A4B75">
            <w:pPr>
              <w:rPr>
                <w:snapToGrid w:val="0"/>
              </w:rPr>
            </w:pPr>
          </w:p>
        </w:tc>
      </w:tr>
      <w:tr w:rsidR="004A4B75" w14:paraId="4A9AA989"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31B55328" w14:textId="77777777" w:rsidR="004A4B75" w:rsidRDefault="004A4B75">
            <w:pPr>
              <w:jc w:val="center"/>
              <w:rPr>
                <w:snapToGrid w:val="0"/>
              </w:rPr>
            </w:pPr>
            <w:r>
              <w:rPr>
                <w:rFonts w:cs="Arial"/>
                <w:color w:val="000000"/>
              </w:rPr>
              <w:t>2.7(V710)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443E60C" w14:textId="77777777" w:rsidR="004A4B75" w:rsidRDefault="004A4B75">
            <w:pPr>
              <w:jc w:val="center"/>
              <w:rPr>
                <w:snapToGrid w:val="0"/>
              </w:rPr>
            </w:pPr>
            <w:r>
              <w:rPr>
                <w:rFonts w:cs="Arial"/>
                <w:color w:val="000000"/>
              </w:rPr>
              <w:t>09-Feb-22</w:t>
            </w:r>
          </w:p>
        </w:tc>
        <w:tc>
          <w:tcPr>
            <w:tcW w:w="3969" w:type="dxa"/>
            <w:tcBorders>
              <w:top w:val="single" w:sz="4" w:space="0" w:color="auto"/>
              <w:left w:val="single" w:sz="4" w:space="0" w:color="auto"/>
              <w:bottom w:val="single" w:sz="4" w:space="0" w:color="auto"/>
              <w:right w:val="single" w:sz="4" w:space="0" w:color="auto"/>
            </w:tcBorders>
            <w:hideMark/>
          </w:tcPr>
          <w:p w14:paraId="0BDD1CE6" w14:textId="77777777" w:rsidR="004A4B75" w:rsidRDefault="004A4B75">
            <w:pPr>
              <w:pStyle w:val="Header"/>
              <w:rPr>
                <w:snapToGrid w:val="0"/>
              </w:rPr>
            </w:pPr>
            <w:r>
              <w:rPr>
                <w:snapToGrid w:val="0"/>
              </w:rPr>
              <w:t>Minor updates for V710 variants</w:t>
            </w:r>
          </w:p>
        </w:tc>
        <w:tc>
          <w:tcPr>
            <w:tcW w:w="1560" w:type="dxa"/>
            <w:tcBorders>
              <w:top w:val="single" w:sz="4" w:space="0" w:color="auto"/>
              <w:left w:val="single" w:sz="4" w:space="0" w:color="auto"/>
              <w:bottom w:val="single" w:sz="4" w:space="0" w:color="auto"/>
              <w:right w:val="single" w:sz="4" w:space="0" w:color="auto"/>
            </w:tcBorders>
            <w:hideMark/>
          </w:tcPr>
          <w:p w14:paraId="3CAA626C"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6F8E8BEB" w14:textId="77777777" w:rsidR="004A4B75" w:rsidRDefault="004A4B75">
            <w:pPr>
              <w:rPr>
                <w:snapToGrid w:val="0"/>
              </w:rPr>
            </w:pPr>
          </w:p>
        </w:tc>
      </w:tr>
      <w:tr w:rsidR="004A4B75" w14:paraId="47F0F4A2"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2A66CDA7" w14:textId="77777777" w:rsidR="004A4B75" w:rsidRDefault="004A4B75">
            <w:pPr>
              <w:jc w:val="center"/>
              <w:rPr>
                <w:snapToGrid w:val="0"/>
              </w:rPr>
            </w:pPr>
            <w:r>
              <w:rPr>
                <w:rFonts w:cs="Arial"/>
                <w:color w:val="000000"/>
              </w:rPr>
              <w:t>2.8(Phoenix)</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4EC5430" w14:textId="77777777" w:rsidR="004A4B75" w:rsidRDefault="004A4B75">
            <w:pPr>
              <w:jc w:val="center"/>
              <w:rPr>
                <w:snapToGrid w:val="0"/>
              </w:rPr>
            </w:pPr>
            <w:r>
              <w:rPr>
                <w:rFonts w:cs="Arial"/>
                <w:color w:val="000000"/>
              </w:rPr>
              <w:t>09-Feb-22</w:t>
            </w:r>
          </w:p>
        </w:tc>
        <w:tc>
          <w:tcPr>
            <w:tcW w:w="3969" w:type="dxa"/>
            <w:tcBorders>
              <w:top w:val="single" w:sz="4" w:space="0" w:color="auto"/>
              <w:left w:val="single" w:sz="4" w:space="0" w:color="auto"/>
              <w:bottom w:val="single" w:sz="4" w:space="0" w:color="auto"/>
              <w:right w:val="single" w:sz="4" w:space="0" w:color="auto"/>
            </w:tcBorders>
            <w:hideMark/>
          </w:tcPr>
          <w:p w14:paraId="39668B15" w14:textId="77777777" w:rsidR="004A4B75" w:rsidRDefault="004A4B75">
            <w:pPr>
              <w:pStyle w:val="Header"/>
              <w:rPr>
                <w:snapToGrid w:val="0"/>
              </w:rPr>
            </w:pPr>
            <w:r>
              <w:rPr>
                <w:snapToGrid w:val="0"/>
              </w:rPr>
              <w:t>Minor updates for Phoenix variants</w:t>
            </w:r>
          </w:p>
        </w:tc>
        <w:tc>
          <w:tcPr>
            <w:tcW w:w="1560" w:type="dxa"/>
            <w:tcBorders>
              <w:top w:val="single" w:sz="4" w:space="0" w:color="auto"/>
              <w:left w:val="single" w:sz="4" w:space="0" w:color="auto"/>
              <w:bottom w:val="single" w:sz="4" w:space="0" w:color="auto"/>
              <w:right w:val="single" w:sz="4" w:space="0" w:color="auto"/>
            </w:tcBorders>
            <w:hideMark/>
          </w:tcPr>
          <w:p w14:paraId="2DF26FB5"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48B44CBE" w14:textId="77777777" w:rsidR="004A4B75" w:rsidRDefault="004A4B75">
            <w:pPr>
              <w:rPr>
                <w:snapToGrid w:val="0"/>
              </w:rPr>
            </w:pPr>
          </w:p>
        </w:tc>
      </w:tr>
      <w:tr w:rsidR="004A4B75" w14:paraId="6CEDB427"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01E5BC01" w14:textId="77777777" w:rsidR="004A4B75" w:rsidRDefault="004A4B75">
            <w:pPr>
              <w:jc w:val="center"/>
              <w:rPr>
                <w:rFonts w:cs="Arial"/>
                <w:color w:val="000000"/>
              </w:rPr>
            </w:pPr>
            <w:r>
              <w:rPr>
                <w:rFonts w:cs="Arial"/>
                <w:color w:val="000000"/>
              </w:rPr>
              <w:t>2.9(U718 China)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6A1AF9" w14:textId="77777777" w:rsidR="004A4B75" w:rsidRDefault="004A4B75">
            <w:pPr>
              <w:jc w:val="center"/>
              <w:rPr>
                <w:rFonts w:cs="Arial"/>
                <w:color w:val="000000"/>
              </w:rPr>
            </w:pPr>
            <w:r>
              <w:rPr>
                <w:rFonts w:cs="Arial"/>
                <w:color w:val="000000"/>
              </w:rPr>
              <w:t>22-Feb-22</w:t>
            </w:r>
          </w:p>
        </w:tc>
        <w:tc>
          <w:tcPr>
            <w:tcW w:w="3969" w:type="dxa"/>
            <w:tcBorders>
              <w:top w:val="single" w:sz="4" w:space="0" w:color="auto"/>
              <w:left w:val="single" w:sz="4" w:space="0" w:color="auto"/>
              <w:bottom w:val="single" w:sz="4" w:space="0" w:color="auto"/>
              <w:right w:val="single" w:sz="4" w:space="0" w:color="auto"/>
            </w:tcBorders>
            <w:hideMark/>
          </w:tcPr>
          <w:p w14:paraId="3299AD88" w14:textId="77777777" w:rsidR="004A4B75" w:rsidRDefault="004A4B75">
            <w:pPr>
              <w:pStyle w:val="Header"/>
              <w:rPr>
                <w:snapToGrid w:val="0"/>
              </w:rPr>
            </w:pPr>
            <w:r>
              <w:rPr>
                <w:snapToGrid w:val="0"/>
              </w:rPr>
              <w:t>Updates for China variant</w:t>
            </w:r>
          </w:p>
        </w:tc>
        <w:tc>
          <w:tcPr>
            <w:tcW w:w="1560" w:type="dxa"/>
            <w:tcBorders>
              <w:top w:val="single" w:sz="4" w:space="0" w:color="auto"/>
              <w:left w:val="single" w:sz="4" w:space="0" w:color="auto"/>
              <w:bottom w:val="single" w:sz="4" w:space="0" w:color="auto"/>
              <w:right w:val="single" w:sz="4" w:space="0" w:color="auto"/>
            </w:tcBorders>
            <w:hideMark/>
          </w:tcPr>
          <w:p w14:paraId="4CA31A8A"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283DFBB2" w14:textId="77777777" w:rsidR="004A4B75" w:rsidRDefault="004A4B75">
            <w:pPr>
              <w:rPr>
                <w:snapToGrid w:val="0"/>
              </w:rPr>
            </w:pPr>
          </w:p>
        </w:tc>
      </w:tr>
      <w:tr w:rsidR="004A4B75" w14:paraId="665E5F44"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762529DC" w14:textId="77777777" w:rsidR="004A4B75" w:rsidRDefault="004A4B75">
            <w:pPr>
              <w:jc w:val="center"/>
              <w:rPr>
                <w:snapToGrid w:val="0"/>
              </w:rPr>
            </w:pPr>
            <w:r>
              <w:rPr>
                <w:rFonts w:cs="Arial"/>
                <w:color w:val="000000"/>
              </w:rPr>
              <w:t>3.0(V710)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AC3DA21" w14:textId="77777777" w:rsidR="004A4B75" w:rsidRDefault="004A4B75">
            <w:pPr>
              <w:jc w:val="center"/>
              <w:rPr>
                <w:snapToGrid w:val="0"/>
              </w:rPr>
            </w:pPr>
            <w:r>
              <w:rPr>
                <w:rFonts w:cs="Arial"/>
                <w:color w:val="000000"/>
              </w:rPr>
              <w:t>23-Feb-22</w:t>
            </w:r>
          </w:p>
        </w:tc>
        <w:tc>
          <w:tcPr>
            <w:tcW w:w="3969" w:type="dxa"/>
            <w:tcBorders>
              <w:top w:val="single" w:sz="4" w:space="0" w:color="auto"/>
              <w:left w:val="single" w:sz="4" w:space="0" w:color="auto"/>
              <w:bottom w:val="single" w:sz="4" w:space="0" w:color="auto"/>
              <w:right w:val="single" w:sz="4" w:space="0" w:color="auto"/>
            </w:tcBorders>
            <w:hideMark/>
          </w:tcPr>
          <w:p w14:paraId="1693EB8C" w14:textId="77777777" w:rsidR="004A4B75" w:rsidRDefault="004A4B75">
            <w:pPr>
              <w:pStyle w:val="Header"/>
              <w:rPr>
                <w:snapToGrid w:val="0"/>
              </w:rPr>
            </w:pPr>
            <w:r>
              <w:rPr>
                <w:snapToGrid w:val="0"/>
              </w:rPr>
              <w:t>Updates for V710 variants</w:t>
            </w:r>
          </w:p>
        </w:tc>
        <w:tc>
          <w:tcPr>
            <w:tcW w:w="1560" w:type="dxa"/>
            <w:tcBorders>
              <w:top w:val="single" w:sz="4" w:space="0" w:color="auto"/>
              <w:left w:val="single" w:sz="4" w:space="0" w:color="auto"/>
              <w:bottom w:val="single" w:sz="4" w:space="0" w:color="auto"/>
              <w:right w:val="single" w:sz="4" w:space="0" w:color="auto"/>
            </w:tcBorders>
            <w:hideMark/>
          </w:tcPr>
          <w:p w14:paraId="43C01F3E"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3C7B6F01" w14:textId="77777777" w:rsidR="004A4B75" w:rsidRDefault="004A4B75">
            <w:pPr>
              <w:rPr>
                <w:snapToGrid w:val="0"/>
              </w:rPr>
            </w:pPr>
          </w:p>
        </w:tc>
      </w:tr>
      <w:tr w:rsidR="004A4B75" w14:paraId="60B44131"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4D798EBE" w14:textId="77777777" w:rsidR="004A4B75" w:rsidRDefault="004A4B75">
            <w:pPr>
              <w:jc w:val="center"/>
              <w:rPr>
                <w:snapToGrid w:val="0"/>
              </w:rPr>
            </w:pPr>
            <w:r>
              <w:rPr>
                <w:rFonts w:cs="Arial"/>
                <w:color w:val="000000"/>
              </w:rPr>
              <w:t>3.1(Phoenix)</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65DD19" w14:textId="77777777" w:rsidR="004A4B75" w:rsidRDefault="004A4B75">
            <w:pPr>
              <w:jc w:val="center"/>
              <w:rPr>
                <w:snapToGrid w:val="0"/>
              </w:rPr>
            </w:pPr>
            <w:r>
              <w:rPr>
                <w:rFonts w:cs="Arial"/>
                <w:color w:val="000000"/>
              </w:rPr>
              <w:t>23-Feb-22</w:t>
            </w:r>
          </w:p>
        </w:tc>
        <w:tc>
          <w:tcPr>
            <w:tcW w:w="3969" w:type="dxa"/>
            <w:tcBorders>
              <w:top w:val="single" w:sz="4" w:space="0" w:color="auto"/>
              <w:left w:val="single" w:sz="4" w:space="0" w:color="auto"/>
              <w:bottom w:val="single" w:sz="4" w:space="0" w:color="auto"/>
              <w:right w:val="single" w:sz="4" w:space="0" w:color="auto"/>
            </w:tcBorders>
            <w:hideMark/>
          </w:tcPr>
          <w:p w14:paraId="1DDFEC43" w14:textId="77777777" w:rsidR="004A4B75" w:rsidRDefault="004A4B75">
            <w:pPr>
              <w:pStyle w:val="Header"/>
              <w:rPr>
                <w:snapToGrid w:val="0"/>
              </w:rPr>
            </w:pPr>
            <w:r>
              <w:rPr>
                <w:snapToGrid w:val="0"/>
              </w:rPr>
              <w:t>Updates for Phoenix variants</w:t>
            </w:r>
          </w:p>
        </w:tc>
        <w:tc>
          <w:tcPr>
            <w:tcW w:w="1560" w:type="dxa"/>
            <w:tcBorders>
              <w:top w:val="single" w:sz="4" w:space="0" w:color="auto"/>
              <w:left w:val="single" w:sz="4" w:space="0" w:color="auto"/>
              <w:bottom w:val="single" w:sz="4" w:space="0" w:color="auto"/>
              <w:right w:val="single" w:sz="4" w:space="0" w:color="auto"/>
            </w:tcBorders>
            <w:hideMark/>
          </w:tcPr>
          <w:p w14:paraId="32779A8F"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31714015" w14:textId="77777777" w:rsidR="004A4B75" w:rsidRDefault="004A4B75">
            <w:pPr>
              <w:rPr>
                <w:snapToGrid w:val="0"/>
              </w:rPr>
            </w:pPr>
          </w:p>
        </w:tc>
      </w:tr>
      <w:tr w:rsidR="004A4B75" w14:paraId="277A6869"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7E35CD4A" w14:textId="77777777" w:rsidR="004A4B75" w:rsidRDefault="004A4B75">
            <w:pPr>
              <w:jc w:val="center"/>
              <w:rPr>
                <w:rFonts w:cs="Arial"/>
                <w:color w:val="000000"/>
              </w:rPr>
            </w:pPr>
            <w:r>
              <w:rPr>
                <w:rFonts w:cs="Arial"/>
                <w:color w:val="000000"/>
              </w:rPr>
              <w:t>3.2(V710)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117D93" w14:textId="77777777" w:rsidR="004A4B75" w:rsidRDefault="004A4B75">
            <w:pPr>
              <w:jc w:val="center"/>
              <w:rPr>
                <w:rFonts w:cs="Arial"/>
                <w:color w:val="000000"/>
              </w:rPr>
            </w:pPr>
            <w:r>
              <w:rPr>
                <w:rFonts w:cs="Arial"/>
                <w:color w:val="000000"/>
              </w:rPr>
              <w:t>12-Apr-22</w:t>
            </w:r>
          </w:p>
        </w:tc>
        <w:tc>
          <w:tcPr>
            <w:tcW w:w="3969" w:type="dxa"/>
            <w:tcBorders>
              <w:top w:val="single" w:sz="4" w:space="0" w:color="auto"/>
              <w:left w:val="single" w:sz="4" w:space="0" w:color="auto"/>
              <w:bottom w:val="single" w:sz="4" w:space="0" w:color="auto"/>
              <w:right w:val="single" w:sz="4" w:space="0" w:color="auto"/>
            </w:tcBorders>
            <w:hideMark/>
          </w:tcPr>
          <w:p w14:paraId="470B6D9B" w14:textId="77777777" w:rsidR="004A4B75" w:rsidRDefault="004A4B75">
            <w:pPr>
              <w:pStyle w:val="Header"/>
              <w:rPr>
                <w:snapToGrid w:val="0"/>
              </w:rPr>
            </w:pPr>
            <w:r>
              <w:rPr>
                <w:snapToGrid w:val="0"/>
              </w:rPr>
              <w:t>Updates for V710 variants</w:t>
            </w:r>
          </w:p>
        </w:tc>
        <w:tc>
          <w:tcPr>
            <w:tcW w:w="1560" w:type="dxa"/>
            <w:tcBorders>
              <w:top w:val="single" w:sz="4" w:space="0" w:color="auto"/>
              <w:left w:val="single" w:sz="4" w:space="0" w:color="auto"/>
              <w:bottom w:val="single" w:sz="4" w:space="0" w:color="auto"/>
              <w:right w:val="single" w:sz="4" w:space="0" w:color="auto"/>
            </w:tcBorders>
            <w:hideMark/>
          </w:tcPr>
          <w:p w14:paraId="1C78C13B" w14:textId="77777777" w:rsidR="004A4B75" w:rsidRDefault="004A4B75">
            <w:pPr>
              <w:rPr>
                <w:snapToGrid w:val="0"/>
              </w:rPr>
            </w:pPr>
            <w:r>
              <w:rPr>
                <w:snapToGrid w:val="0"/>
              </w:rPr>
              <w:t>M.Wohlfarter</w:t>
            </w:r>
          </w:p>
        </w:tc>
        <w:tc>
          <w:tcPr>
            <w:tcW w:w="1418" w:type="dxa"/>
            <w:tcBorders>
              <w:top w:val="single" w:sz="4" w:space="0" w:color="auto"/>
              <w:left w:val="single" w:sz="4" w:space="0" w:color="auto"/>
              <w:bottom w:val="single" w:sz="4" w:space="0" w:color="auto"/>
              <w:right w:val="single" w:sz="4" w:space="0" w:color="auto"/>
            </w:tcBorders>
          </w:tcPr>
          <w:p w14:paraId="5F99B9D1" w14:textId="77777777" w:rsidR="004A4B75" w:rsidRDefault="004A4B75">
            <w:pPr>
              <w:rPr>
                <w:snapToGrid w:val="0"/>
              </w:rPr>
            </w:pPr>
          </w:p>
        </w:tc>
      </w:tr>
      <w:tr w:rsidR="004A4B75" w14:paraId="75812B02"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1E0443B0" w14:textId="77777777" w:rsidR="004A4B75" w:rsidRDefault="004A4B75">
            <w:pPr>
              <w:jc w:val="center"/>
              <w:rPr>
                <w:rFonts w:cs="Arial"/>
                <w:color w:val="000000"/>
              </w:rPr>
            </w:pPr>
            <w:r>
              <w:rPr>
                <w:rFonts w:cs="Arial"/>
                <w:color w:val="000000"/>
              </w:rPr>
              <w:t>3.3(U71x FNA)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4A56B9D" w14:textId="77777777" w:rsidR="004A4B75" w:rsidRDefault="004A4B75">
            <w:pPr>
              <w:jc w:val="center"/>
              <w:rPr>
                <w:rFonts w:cs="Arial"/>
                <w:color w:val="000000"/>
              </w:rPr>
            </w:pPr>
            <w:r>
              <w:rPr>
                <w:rFonts w:cs="Arial"/>
                <w:color w:val="000000"/>
              </w:rPr>
              <w:t>22-Apr-22</w:t>
            </w:r>
          </w:p>
        </w:tc>
        <w:tc>
          <w:tcPr>
            <w:tcW w:w="3969" w:type="dxa"/>
            <w:tcBorders>
              <w:top w:val="single" w:sz="4" w:space="0" w:color="auto"/>
              <w:left w:val="single" w:sz="4" w:space="0" w:color="auto"/>
              <w:bottom w:val="single" w:sz="4" w:space="0" w:color="auto"/>
              <w:right w:val="single" w:sz="4" w:space="0" w:color="auto"/>
            </w:tcBorders>
            <w:hideMark/>
          </w:tcPr>
          <w:p w14:paraId="791E341B" w14:textId="77777777" w:rsidR="004A4B75" w:rsidRDefault="004A4B75">
            <w:pPr>
              <w:pStyle w:val="Header"/>
              <w:rPr>
                <w:snapToGrid w:val="0"/>
              </w:rPr>
            </w:pPr>
            <w:r>
              <w:rPr>
                <w:snapToGrid w:val="0"/>
              </w:rPr>
              <w:t>Updates for U71x FNA variants</w:t>
            </w:r>
          </w:p>
        </w:tc>
        <w:tc>
          <w:tcPr>
            <w:tcW w:w="1560" w:type="dxa"/>
            <w:tcBorders>
              <w:top w:val="single" w:sz="4" w:space="0" w:color="auto"/>
              <w:left w:val="single" w:sz="4" w:space="0" w:color="auto"/>
              <w:bottom w:val="single" w:sz="4" w:space="0" w:color="auto"/>
              <w:right w:val="single" w:sz="4" w:space="0" w:color="auto"/>
            </w:tcBorders>
            <w:hideMark/>
          </w:tcPr>
          <w:p w14:paraId="16C1FA5B"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2AAE22FE" w14:textId="77777777" w:rsidR="004A4B75" w:rsidRDefault="004A4B75">
            <w:pPr>
              <w:rPr>
                <w:snapToGrid w:val="0"/>
              </w:rPr>
            </w:pPr>
          </w:p>
        </w:tc>
        <w:bookmarkEnd w:id="502"/>
      </w:tr>
      <w:tr w:rsidR="004A4B75" w14:paraId="25A0F2E8" w14:textId="77777777" w:rsidTr="004A4B75">
        <w:tc>
          <w:tcPr>
            <w:tcW w:w="1979" w:type="dxa"/>
            <w:tcBorders>
              <w:top w:val="single" w:sz="4" w:space="0" w:color="auto"/>
              <w:left w:val="single" w:sz="4" w:space="0" w:color="auto"/>
              <w:bottom w:val="single" w:sz="4" w:space="0" w:color="auto"/>
              <w:right w:val="single" w:sz="4" w:space="0" w:color="auto"/>
            </w:tcBorders>
            <w:vAlign w:val="center"/>
            <w:hideMark/>
          </w:tcPr>
          <w:p w14:paraId="775BE987" w14:textId="77777777" w:rsidR="004A4B75" w:rsidRDefault="004A4B75">
            <w:pPr>
              <w:jc w:val="center"/>
              <w:rPr>
                <w:rFonts w:cs="Arial"/>
                <w:color w:val="000000"/>
              </w:rPr>
            </w:pPr>
            <w:r>
              <w:rPr>
                <w:rFonts w:cs="Arial"/>
                <w:color w:val="000000"/>
              </w:rPr>
              <w:t>3.4(U718 China)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C1ADF59" w14:textId="77777777" w:rsidR="004A4B75" w:rsidRDefault="004A4B75">
            <w:pPr>
              <w:jc w:val="center"/>
              <w:rPr>
                <w:rFonts w:cs="Arial"/>
                <w:color w:val="000000"/>
              </w:rPr>
            </w:pPr>
            <w:r>
              <w:rPr>
                <w:rFonts w:cs="Arial"/>
                <w:color w:val="000000"/>
              </w:rPr>
              <w:t>22-Apr-22</w:t>
            </w:r>
          </w:p>
        </w:tc>
        <w:tc>
          <w:tcPr>
            <w:tcW w:w="3969" w:type="dxa"/>
            <w:tcBorders>
              <w:top w:val="single" w:sz="4" w:space="0" w:color="auto"/>
              <w:left w:val="single" w:sz="4" w:space="0" w:color="auto"/>
              <w:bottom w:val="single" w:sz="4" w:space="0" w:color="auto"/>
              <w:right w:val="single" w:sz="4" w:space="0" w:color="auto"/>
            </w:tcBorders>
            <w:hideMark/>
          </w:tcPr>
          <w:p w14:paraId="4DF7242F" w14:textId="77777777" w:rsidR="004A4B75" w:rsidRDefault="004A4B75">
            <w:pPr>
              <w:pStyle w:val="Header"/>
              <w:rPr>
                <w:snapToGrid w:val="0"/>
              </w:rPr>
            </w:pPr>
            <w:r>
              <w:rPr>
                <w:snapToGrid w:val="0"/>
              </w:rPr>
              <w:t>Updates for U718 China variant</w:t>
            </w:r>
          </w:p>
        </w:tc>
        <w:tc>
          <w:tcPr>
            <w:tcW w:w="1560" w:type="dxa"/>
            <w:tcBorders>
              <w:top w:val="single" w:sz="4" w:space="0" w:color="auto"/>
              <w:left w:val="single" w:sz="4" w:space="0" w:color="auto"/>
              <w:bottom w:val="single" w:sz="4" w:space="0" w:color="auto"/>
              <w:right w:val="single" w:sz="4" w:space="0" w:color="auto"/>
            </w:tcBorders>
            <w:hideMark/>
          </w:tcPr>
          <w:p w14:paraId="1D340A86" w14:textId="77777777" w:rsidR="004A4B75" w:rsidRDefault="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70847C49" w14:textId="77777777" w:rsidR="004A4B75" w:rsidRDefault="004A4B75">
            <w:pPr>
              <w:rPr>
                <w:snapToGrid w:val="0"/>
              </w:rPr>
            </w:pPr>
          </w:p>
        </w:tc>
      </w:tr>
      <w:tr w:rsidR="004A4B75" w14:paraId="19E31FF6" w14:textId="77777777" w:rsidTr="004A4B75">
        <w:tc>
          <w:tcPr>
            <w:tcW w:w="1979" w:type="dxa"/>
            <w:tcBorders>
              <w:top w:val="single" w:sz="4" w:space="0" w:color="auto"/>
              <w:left w:val="single" w:sz="4" w:space="0" w:color="auto"/>
              <w:bottom w:val="single" w:sz="4" w:space="0" w:color="auto"/>
              <w:right w:val="single" w:sz="4" w:space="0" w:color="auto"/>
            </w:tcBorders>
            <w:vAlign w:val="center"/>
          </w:tcPr>
          <w:p w14:paraId="6367C7CC" w14:textId="7362A193" w:rsidR="004A4B75" w:rsidRDefault="004A4B75" w:rsidP="004A4B75">
            <w:pPr>
              <w:jc w:val="center"/>
              <w:rPr>
                <w:rFonts w:cs="Arial"/>
                <w:color w:val="000000"/>
              </w:rPr>
            </w:pPr>
            <w:r>
              <w:rPr>
                <w:rFonts w:cs="Arial"/>
                <w:color w:val="000000"/>
              </w:rPr>
              <w:t>3.5(U71x FNA)</w:t>
            </w:r>
          </w:p>
        </w:tc>
        <w:tc>
          <w:tcPr>
            <w:tcW w:w="1559" w:type="dxa"/>
            <w:tcBorders>
              <w:top w:val="single" w:sz="4" w:space="0" w:color="auto"/>
              <w:left w:val="single" w:sz="4" w:space="0" w:color="auto"/>
              <w:bottom w:val="single" w:sz="4" w:space="0" w:color="auto"/>
              <w:right w:val="single" w:sz="4" w:space="0" w:color="auto"/>
            </w:tcBorders>
            <w:vAlign w:val="center"/>
          </w:tcPr>
          <w:p w14:paraId="1F68C9FC" w14:textId="29DD880E" w:rsidR="004A4B75" w:rsidRDefault="004A4B75" w:rsidP="004A4B75">
            <w:pPr>
              <w:jc w:val="center"/>
              <w:rPr>
                <w:rFonts w:cs="Arial"/>
                <w:color w:val="000000"/>
              </w:rPr>
            </w:pPr>
            <w:r>
              <w:rPr>
                <w:rFonts w:cs="Arial"/>
                <w:color w:val="000000"/>
              </w:rPr>
              <w:t>16-May-22</w:t>
            </w:r>
          </w:p>
        </w:tc>
        <w:tc>
          <w:tcPr>
            <w:tcW w:w="3969" w:type="dxa"/>
            <w:tcBorders>
              <w:top w:val="single" w:sz="4" w:space="0" w:color="auto"/>
              <w:left w:val="single" w:sz="4" w:space="0" w:color="auto"/>
              <w:bottom w:val="single" w:sz="4" w:space="0" w:color="auto"/>
              <w:right w:val="single" w:sz="4" w:space="0" w:color="auto"/>
            </w:tcBorders>
          </w:tcPr>
          <w:p w14:paraId="1219791B" w14:textId="7B112FC2" w:rsidR="004A4B75" w:rsidRDefault="004A4B75" w:rsidP="004A4B75">
            <w:pPr>
              <w:pStyle w:val="Header"/>
              <w:rPr>
                <w:snapToGrid w:val="0"/>
              </w:rPr>
            </w:pPr>
            <w:r>
              <w:rPr>
                <w:snapToGrid w:val="0"/>
              </w:rPr>
              <w:t>Updates for U71x FNA variants</w:t>
            </w:r>
          </w:p>
        </w:tc>
        <w:tc>
          <w:tcPr>
            <w:tcW w:w="1560" w:type="dxa"/>
            <w:tcBorders>
              <w:top w:val="single" w:sz="4" w:space="0" w:color="auto"/>
              <w:left w:val="single" w:sz="4" w:space="0" w:color="auto"/>
              <w:bottom w:val="single" w:sz="4" w:space="0" w:color="auto"/>
              <w:right w:val="single" w:sz="4" w:space="0" w:color="auto"/>
            </w:tcBorders>
          </w:tcPr>
          <w:p w14:paraId="7647A8E4" w14:textId="5D622F0B" w:rsidR="004A4B75" w:rsidRDefault="004A4B75" w:rsidP="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362739DA" w14:textId="77777777" w:rsidR="004A4B75" w:rsidRDefault="004A4B75" w:rsidP="004A4B75">
            <w:pPr>
              <w:rPr>
                <w:snapToGrid w:val="0"/>
              </w:rPr>
            </w:pPr>
          </w:p>
        </w:tc>
      </w:tr>
      <w:tr w:rsidR="004A4B75" w14:paraId="1A10C73F" w14:textId="77777777" w:rsidTr="004A4B75">
        <w:tc>
          <w:tcPr>
            <w:tcW w:w="1979" w:type="dxa"/>
            <w:tcBorders>
              <w:top w:val="single" w:sz="4" w:space="0" w:color="auto"/>
              <w:left w:val="single" w:sz="4" w:space="0" w:color="auto"/>
              <w:bottom w:val="single" w:sz="4" w:space="0" w:color="auto"/>
              <w:right w:val="single" w:sz="4" w:space="0" w:color="auto"/>
            </w:tcBorders>
            <w:vAlign w:val="center"/>
          </w:tcPr>
          <w:p w14:paraId="54A2CD5F" w14:textId="32B93A1C" w:rsidR="004A4B75" w:rsidRDefault="004A4B75" w:rsidP="004A4B75">
            <w:pPr>
              <w:jc w:val="center"/>
              <w:rPr>
                <w:rFonts w:cs="Arial"/>
                <w:color w:val="000000"/>
              </w:rPr>
            </w:pPr>
            <w:r>
              <w:rPr>
                <w:rFonts w:cs="Arial"/>
                <w:color w:val="000000"/>
              </w:rPr>
              <w:t>3.6(U718 China)</w:t>
            </w:r>
          </w:p>
        </w:tc>
        <w:tc>
          <w:tcPr>
            <w:tcW w:w="1559" w:type="dxa"/>
            <w:tcBorders>
              <w:top w:val="single" w:sz="4" w:space="0" w:color="auto"/>
              <w:left w:val="single" w:sz="4" w:space="0" w:color="auto"/>
              <w:bottom w:val="single" w:sz="4" w:space="0" w:color="auto"/>
              <w:right w:val="single" w:sz="4" w:space="0" w:color="auto"/>
            </w:tcBorders>
            <w:vAlign w:val="center"/>
          </w:tcPr>
          <w:p w14:paraId="04ADA5E8" w14:textId="06F7006B" w:rsidR="004A4B75" w:rsidRDefault="004A4B75" w:rsidP="004A4B75">
            <w:pPr>
              <w:jc w:val="center"/>
              <w:rPr>
                <w:rFonts w:cs="Arial"/>
                <w:color w:val="000000"/>
              </w:rPr>
            </w:pPr>
            <w:r>
              <w:rPr>
                <w:rFonts w:cs="Arial"/>
                <w:color w:val="000000"/>
              </w:rPr>
              <w:t>16-May-22</w:t>
            </w:r>
          </w:p>
        </w:tc>
        <w:tc>
          <w:tcPr>
            <w:tcW w:w="3969" w:type="dxa"/>
            <w:tcBorders>
              <w:top w:val="single" w:sz="4" w:space="0" w:color="auto"/>
              <w:left w:val="single" w:sz="4" w:space="0" w:color="auto"/>
              <w:bottom w:val="single" w:sz="4" w:space="0" w:color="auto"/>
              <w:right w:val="single" w:sz="4" w:space="0" w:color="auto"/>
            </w:tcBorders>
          </w:tcPr>
          <w:p w14:paraId="14C27A71" w14:textId="1AB3A5B8" w:rsidR="004A4B75" w:rsidRDefault="004A4B75" w:rsidP="004A4B75">
            <w:pPr>
              <w:pStyle w:val="Header"/>
              <w:rPr>
                <w:snapToGrid w:val="0"/>
              </w:rPr>
            </w:pPr>
            <w:r>
              <w:rPr>
                <w:snapToGrid w:val="0"/>
              </w:rPr>
              <w:t>Updates for U718 China variant</w:t>
            </w:r>
          </w:p>
        </w:tc>
        <w:tc>
          <w:tcPr>
            <w:tcW w:w="1560" w:type="dxa"/>
            <w:tcBorders>
              <w:top w:val="single" w:sz="4" w:space="0" w:color="auto"/>
              <w:left w:val="single" w:sz="4" w:space="0" w:color="auto"/>
              <w:bottom w:val="single" w:sz="4" w:space="0" w:color="auto"/>
              <w:right w:val="single" w:sz="4" w:space="0" w:color="auto"/>
            </w:tcBorders>
          </w:tcPr>
          <w:p w14:paraId="03E00DA2" w14:textId="78E94CD2" w:rsidR="004A4B75" w:rsidRDefault="004A4B75" w:rsidP="004A4B75">
            <w:pPr>
              <w:rPr>
                <w:snapToGrid w:val="0"/>
              </w:rPr>
            </w:pPr>
            <w:r>
              <w:rPr>
                <w:snapToGrid w:val="0"/>
              </w:rPr>
              <w:t>I.Gupta</w:t>
            </w:r>
          </w:p>
        </w:tc>
        <w:tc>
          <w:tcPr>
            <w:tcW w:w="1418" w:type="dxa"/>
            <w:tcBorders>
              <w:top w:val="single" w:sz="4" w:space="0" w:color="auto"/>
              <w:left w:val="single" w:sz="4" w:space="0" w:color="auto"/>
              <w:bottom w:val="single" w:sz="4" w:space="0" w:color="auto"/>
              <w:right w:val="single" w:sz="4" w:space="0" w:color="auto"/>
            </w:tcBorders>
          </w:tcPr>
          <w:p w14:paraId="4577A564" w14:textId="77777777" w:rsidR="004A4B75" w:rsidRDefault="004A4B75" w:rsidP="004A4B75">
            <w:pPr>
              <w:rPr>
                <w:snapToGrid w:val="0"/>
              </w:rPr>
            </w:pPr>
          </w:p>
        </w:tc>
      </w:tr>
      <w:tr w:rsidR="004A4B75" w14:paraId="7100AEE1" w14:textId="77777777" w:rsidTr="004A4B75">
        <w:tc>
          <w:tcPr>
            <w:tcW w:w="1979" w:type="dxa"/>
            <w:tcBorders>
              <w:top w:val="single" w:sz="4" w:space="0" w:color="auto"/>
              <w:left w:val="single" w:sz="4" w:space="0" w:color="auto"/>
              <w:bottom w:val="single" w:sz="4" w:space="0" w:color="auto"/>
              <w:right w:val="single" w:sz="4" w:space="0" w:color="auto"/>
            </w:tcBorders>
            <w:vAlign w:val="center"/>
          </w:tcPr>
          <w:p w14:paraId="11B52B9A" w14:textId="77777777" w:rsidR="004A4B75" w:rsidRDefault="004A4B75">
            <w:pPr>
              <w:jc w:val="center"/>
              <w:rPr>
                <w:rFonts w:cs="Arial"/>
                <w:color w:val="000000"/>
              </w:rPr>
            </w:pPr>
          </w:p>
        </w:tc>
        <w:tc>
          <w:tcPr>
            <w:tcW w:w="1559" w:type="dxa"/>
            <w:tcBorders>
              <w:top w:val="single" w:sz="4" w:space="0" w:color="auto"/>
              <w:left w:val="single" w:sz="4" w:space="0" w:color="auto"/>
              <w:bottom w:val="single" w:sz="4" w:space="0" w:color="auto"/>
              <w:right w:val="single" w:sz="4" w:space="0" w:color="auto"/>
            </w:tcBorders>
            <w:vAlign w:val="center"/>
          </w:tcPr>
          <w:p w14:paraId="6E5675DB" w14:textId="77777777" w:rsidR="004A4B75" w:rsidRDefault="004A4B75">
            <w:pPr>
              <w:jc w:val="center"/>
              <w:rPr>
                <w:rFonts w:cs="Arial"/>
                <w:color w:val="000000"/>
              </w:rPr>
            </w:pPr>
          </w:p>
        </w:tc>
        <w:tc>
          <w:tcPr>
            <w:tcW w:w="3969" w:type="dxa"/>
            <w:tcBorders>
              <w:top w:val="single" w:sz="4" w:space="0" w:color="auto"/>
              <w:left w:val="single" w:sz="4" w:space="0" w:color="auto"/>
              <w:bottom w:val="single" w:sz="4" w:space="0" w:color="auto"/>
              <w:right w:val="single" w:sz="4" w:space="0" w:color="auto"/>
            </w:tcBorders>
          </w:tcPr>
          <w:p w14:paraId="05F43445" w14:textId="77777777" w:rsidR="004A4B75" w:rsidRDefault="004A4B75">
            <w:pPr>
              <w:pStyle w:val="Header"/>
              <w:rPr>
                <w:snapToGrid w:val="0"/>
              </w:rPr>
            </w:pPr>
          </w:p>
        </w:tc>
        <w:tc>
          <w:tcPr>
            <w:tcW w:w="1560" w:type="dxa"/>
            <w:tcBorders>
              <w:top w:val="single" w:sz="4" w:space="0" w:color="auto"/>
              <w:left w:val="single" w:sz="4" w:space="0" w:color="auto"/>
              <w:bottom w:val="single" w:sz="4" w:space="0" w:color="auto"/>
              <w:right w:val="single" w:sz="4" w:space="0" w:color="auto"/>
            </w:tcBorders>
          </w:tcPr>
          <w:p w14:paraId="0485E927" w14:textId="77777777" w:rsidR="004A4B75" w:rsidRDefault="004A4B75">
            <w:pPr>
              <w:rPr>
                <w:snapToGrid w:val="0"/>
              </w:rPr>
            </w:pPr>
          </w:p>
        </w:tc>
        <w:tc>
          <w:tcPr>
            <w:tcW w:w="1418" w:type="dxa"/>
            <w:tcBorders>
              <w:top w:val="single" w:sz="4" w:space="0" w:color="auto"/>
              <w:left w:val="single" w:sz="4" w:space="0" w:color="auto"/>
              <w:bottom w:val="single" w:sz="4" w:space="0" w:color="auto"/>
              <w:right w:val="single" w:sz="4" w:space="0" w:color="auto"/>
            </w:tcBorders>
          </w:tcPr>
          <w:p w14:paraId="204E257B" w14:textId="77777777" w:rsidR="004A4B75" w:rsidRDefault="004A4B75">
            <w:pPr>
              <w:rPr>
                <w:snapToGrid w:val="0"/>
              </w:rPr>
            </w:pPr>
          </w:p>
        </w:tc>
      </w:tr>
      <w:tr w:rsidR="004A4B75" w14:paraId="41BED251" w14:textId="77777777" w:rsidTr="004A4B75">
        <w:tc>
          <w:tcPr>
            <w:tcW w:w="1979" w:type="dxa"/>
            <w:tcBorders>
              <w:top w:val="single" w:sz="4" w:space="0" w:color="auto"/>
              <w:left w:val="single" w:sz="4" w:space="0" w:color="auto"/>
              <w:bottom w:val="single" w:sz="4" w:space="0" w:color="auto"/>
              <w:right w:val="single" w:sz="4" w:space="0" w:color="auto"/>
            </w:tcBorders>
            <w:vAlign w:val="center"/>
          </w:tcPr>
          <w:p w14:paraId="0D4D240E" w14:textId="77777777" w:rsidR="004A4B75" w:rsidRDefault="004A4B75">
            <w:pPr>
              <w:jc w:val="center"/>
              <w:rPr>
                <w:rFonts w:cs="Arial"/>
                <w:color w:val="000000"/>
              </w:rPr>
            </w:pPr>
          </w:p>
        </w:tc>
        <w:tc>
          <w:tcPr>
            <w:tcW w:w="1559" w:type="dxa"/>
            <w:tcBorders>
              <w:top w:val="single" w:sz="4" w:space="0" w:color="auto"/>
              <w:left w:val="single" w:sz="4" w:space="0" w:color="auto"/>
              <w:bottom w:val="single" w:sz="4" w:space="0" w:color="auto"/>
              <w:right w:val="single" w:sz="4" w:space="0" w:color="auto"/>
            </w:tcBorders>
            <w:vAlign w:val="center"/>
          </w:tcPr>
          <w:p w14:paraId="636CF5B1" w14:textId="77777777" w:rsidR="004A4B75" w:rsidRDefault="004A4B75">
            <w:pPr>
              <w:jc w:val="center"/>
              <w:rPr>
                <w:rFonts w:cs="Arial"/>
                <w:color w:val="000000"/>
              </w:rPr>
            </w:pPr>
          </w:p>
        </w:tc>
        <w:tc>
          <w:tcPr>
            <w:tcW w:w="3969" w:type="dxa"/>
            <w:tcBorders>
              <w:top w:val="single" w:sz="4" w:space="0" w:color="auto"/>
              <w:left w:val="single" w:sz="4" w:space="0" w:color="auto"/>
              <w:bottom w:val="single" w:sz="4" w:space="0" w:color="auto"/>
              <w:right w:val="single" w:sz="4" w:space="0" w:color="auto"/>
            </w:tcBorders>
          </w:tcPr>
          <w:p w14:paraId="661A6183" w14:textId="77777777" w:rsidR="004A4B75" w:rsidRDefault="004A4B75">
            <w:pPr>
              <w:pStyle w:val="Header"/>
              <w:rPr>
                <w:snapToGrid w:val="0"/>
              </w:rPr>
            </w:pPr>
          </w:p>
        </w:tc>
        <w:tc>
          <w:tcPr>
            <w:tcW w:w="1560" w:type="dxa"/>
            <w:tcBorders>
              <w:top w:val="single" w:sz="4" w:space="0" w:color="auto"/>
              <w:left w:val="single" w:sz="4" w:space="0" w:color="auto"/>
              <w:bottom w:val="single" w:sz="4" w:space="0" w:color="auto"/>
              <w:right w:val="single" w:sz="4" w:space="0" w:color="auto"/>
            </w:tcBorders>
          </w:tcPr>
          <w:p w14:paraId="1D1BD31B" w14:textId="77777777" w:rsidR="004A4B75" w:rsidRDefault="004A4B75">
            <w:pPr>
              <w:rPr>
                <w:snapToGrid w:val="0"/>
              </w:rPr>
            </w:pPr>
          </w:p>
        </w:tc>
        <w:tc>
          <w:tcPr>
            <w:tcW w:w="1418" w:type="dxa"/>
            <w:tcBorders>
              <w:top w:val="single" w:sz="4" w:space="0" w:color="auto"/>
              <w:left w:val="single" w:sz="4" w:space="0" w:color="auto"/>
              <w:bottom w:val="single" w:sz="4" w:space="0" w:color="auto"/>
              <w:right w:val="single" w:sz="4" w:space="0" w:color="auto"/>
            </w:tcBorders>
          </w:tcPr>
          <w:p w14:paraId="4F7E7798" w14:textId="77777777" w:rsidR="004A4B75" w:rsidRDefault="004A4B75">
            <w:pPr>
              <w:rPr>
                <w:snapToGrid w:val="0"/>
              </w:rPr>
            </w:pPr>
          </w:p>
        </w:tc>
      </w:tr>
      <w:tr w:rsidR="004A4B75" w14:paraId="76A5EB9D" w14:textId="77777777" w:rsidTr="004A4B75">
        <w:tc>
          <w:tcPr>
            <w:tcW w:w="1979" w:type="dxa"/>
            <w:tcBorders>
              <w:top w:val="single" w:sz="4" w:space="0" w:color="auto"/>
              <w:left w:val="single" w:sz="4" w:space="0" w:color="auto"/>
              <w:bottom w:val="single" w:sz="4" w:space="0" w:color="auto"/>
              <w:right w:val="single" w:sz="4" w:space="0" w:color="auto"/>
            </w:tcBorders>
            <w:vAlign w:val="center"/>
          </w:tcPr>
          <w:p w14:paraId="718421A1" w14:textId="77777777" w:rsidR="004A4B75" w:rsidRDefault="004A4B75">
            <w:pPr>
              <w:jc w:val="center"/>
              <w:rPr>
                <w:rFonts w:cs="Arial"/>
                <w:color w:val="000000"/>
              </w:rPr>
            </w:pPr>
          </w:p>
        </w:tc>
        <w:tc>
          <w:tcPr>
            <w:tcW w:w="1559" w:type="dxa"/>
            <w:tcBorders>
              <w:top w:val="single" w:sz="4" w:space="0" w:color="auto"/>
              <w:left w:val="single" w:sz="4" w:space="0" w:color="auto"/>
              <w:bottom w:val="single" w:sz="4" w:space="0" w:color="auto"/>
              <w:right w:val="single" w:sz="4" w:space="0" w:color="auto"/>
            </w:tcBorders>
            <w:vAlign w:val="center"/>
          </w:tcPr>
          <w:p w14:paraId="750B0BA2" w14:textId="77777777" w:rsidR="004A4B75" w:rsidRDefault="004A4B75">
            <w:pPr>
              <w:jc w:val="center"/>
              <w:rPr>
                <w:rFonts w:cs="Arial"/>
                <w:color w:val="000000"/>
              </w:rPr>
            </w:pPr>
          </w:p>
        </w:tc>
        <w:tc>
          <w:tcPr>
            <w:tcW w:w="3969" w:type="dxa"/>
            <w:tcBorders>
              <w:top w:val="single" w:sz="4" w:space="0" w:color="auto"/>
              <w:left w:val="single" w:sz="4" w:space="0" w:color="auto"/>
              <w:bottom w:val="single" w:sz="4" w:space="0" w:color="auto"/>
              <w:right w:val="single" w:sz="4" w:space="0" w:color="auto"/>
            </w:tcBorders>
          </w:tcPr>
          <w:p w14:paraId="43CA3738" w14:textId="77777777" w:rsidR="004A4B75" w:rsidRDefault="004A4B75">
            <w:pPr>
              <w:pStyle w:val="Header"/>
              <w:rPr>
                <w:snapToGrid w:val="0"/>
              </w:rPr>
            </w:pPr>
          </w:p>
        </w:tc>
        <w:tc>
          <w:tcPr>
            <w:tcW w:w="1560" w:type="dxa"/>
            <w:tcBorders>
              <w:top w:val="single" w:sz="4" w:space="0" w:color="auto"/>
              <w:left w:val="single" w:sz="4" w:space="0" w:color="auto"/>
              <w:bottom w:val="single" w:sz="4" w:space="0" w:color="auto"/>
              <w:right w:val="single" w:sz="4" w:space="0" w:color="auto"/>
            </w:tcBorders>
          </w:tcPr>
          <w:p w14:paraId="3FB53271" w14:textId="77777777" w:rsidR="004A4B75" w:rsidRDefault="004A4B75">
            <w:pPr>
              <w:rPr>
                <w:snapToGrid w:val="0"/>
              </w:rPr>
            </w:pPr>
          </w:p>
        </w:tc>
        <w:tc>
          <w:tcPr>
            <w:tcW w:w="1418" w:type="dxa"/>
            <w:tcBorders>
              <w:top w:val="single" w:sz="4" w:space="0" w:color="auto"/>
              <w:left w:val="single" w:sz="4" w:space="0" w:color="auto"/>
              <w:bottom w:val="single" w:sz="4" w:space="0" w:color="auto"/>
              <w:right w:val="single" w:sz="4" w:space="0" w:color="auto"/>
            </w:tcBorders>
          </w:tcPr>
          <w:p w14:paraId="255CDD63" w14:textId="77777777" w:rsidR="004A4B75" w:rsidRDefault="004A4B75">
            <w:pPr>
              <w:rPr>
                <w:snapToGrid w:val="0"/>
              </w:rPr>
            </w:pPr>
          </w:p>
        </w:tc>
      </w:tr>
    </w:tbl>
    <w:p w14:paraId="4D7ACDDC" w14:textId="7B385579" w:rsidR="003C4093" w:rsidRDefault="003C4093" w:rsidP="00CA5666">
      <w:pPr>
        <w:rPr>
          <w:color w:val="808080" w:themeColor="background1" w:themeShade="80"/>
        </w:rPr>
      </w:pPr>
    </w:p>
    <w:p w14:paraId="3B33FA05" w14:textId="540B5D6B" w:rsidR="003C4093" w:rsidRDefault="003C4093" w:rsidP="00CA5666">
      <w:pPr>
        <w:rPr>
          <w:color w:val="808080" w:themeColor="background1" w:themeShade="80"/>
        </w:rPr>
      </w:pPr>
    </w:p>
    <w:p w14:paraId="530BB646" w14:textId="035C848F" w:rsidR="003C4093" w:rsidRDefault="003C4093" w:rsidP="00CA5666">
      <w:pPr>
        <w:rPr>
          <w:color w:val="808080" w:themeColor="background1" w:themeShade="80"/>
        </w:rPr>
      </w:pPr>
    </w:p>
    <w:p w14:paraId="0F560F5C" w14:textId="77777777" w:rsidR="003C4093" w:rsidRPr="00CA5666" w:rsidRDefault="003C4093" w:rsidP="00CA5666">
      <w:pPr>
        <w:rPr>
          <w:color w:val="808080" w:themeColor="background1" w:themeShade="80"/>
        </w:rPr>
      </w:pPr>
    </w:p>
    <w:p w14:paraId="0685D3E1" w14:textId="0E33621F" w:rsidR="00072314" w:rsidRPr="00F4766E" w:rsidRDefault="00072314" w:rsidP="00072314">
      <w:pPr>
        <w:pStyle w:val="Heading2"/>
        <w:spacing w:before="240"/>
        <w:rPr>
          <w:vanish/>
        </w:rPr>
      </w:pPr>
      <w:r w:rsidRPr="00F4766E">
        <w:rPr>
          <w:vanish/>
        </w:rPr>
        <w:t>Template Revisions</w:t>
      </w:r>
      <w:bookmarkStart w:id="503" w:name="_Toc426532436"/>
      <w:bookmarkStart w:id="504" w:name="_Toc446402368"/>
      <w:bookmarkStart w:id="505" w:name="_Toc446425676"/>
      <w:bookmarkStart w:id="506" w:name="_Toc451775260"/>
      <w:bookmarkStart w:id="507" w:name="_Toc455752516"/>
      <w:bookmarkStart w:id="508" w:name="_Toc456346098"/>
      <w:bookmarkStart w:id="509" w:name="_Toc460940913"/>
      <w:bookmarkStart w:id="510" w:name="_Toc462743835"/>
      <w:bookmarkStart w:id="511" w:name="_Toc462744059"/>
      <w:bookmarkStart w:id="512" w:name="_Toc462744254"/>
      <w:bookmarkStart w:id="513" w:name="_Toc471489767"/>
      <w:bookmarkStart w:id="514" w:name="_Toc471489845"/>
      <w:bookmarkStart w:id="515" w:name="_Toc471490161"/>
      <w:bookmarkStart w:id="516" w:name="_Toc472077557"/>
      <w:bookmarkStart w:id="517" w:name="_Toc472077929"/>
      <w:bookmarkStart w:id="518" w:name="_Toc472080300"/>
      <w:bookmarkStart w:id="519" w:name="_Toc472490846"/>
      <w:bookmarkStart w:id="520" w:name="_Toc472695880"/>
      <w:bookmarkStart w:id="521" w:name="_Toc472696449"/>
      <w:bookmarkStart w:id="522" w:name="_Toc473705155"/>
      <w:bookmarkStart w:id="523" w:name="_Toc481143834"/>
      <w:bookmarkStart w:id="524" w:name="_Toc473894793"/>
      <w:bookmarkStart w:id="525" w:name="_Toc473895357"/>
      <w:bookmarkStart w:id="526" w:name="_Toc482085285"/>
      <w:bookmarkStart w:id="527" w:name="_Toc482085343"/>
      <w:bookmarkStart w:id="528" w:name="_Toc488828527"/>
      <w:bookmarkStart w:id="529" w:name="_Toc488828585"/>
      <w:bookmarkStart w:id="530" w:name="_Toc488842677"/>
      <w:bookmarkStart w:id="531" w:name="_Toc488842868"/>
      <w:bookmarkStart w:id="532" w:name="_Toc488842996"/>
      <w:bookmarkStart w:id="533" w:name="_Toc492467814"/>
      <w:bookmarkStart w:id="534" w:name="_Toc492467906"/>
      <w:bookmarkStart w:id="535" w:name="_Toc495419623"/>
      <w:bookmarkStart w:id="536" w:name="_Toc495419793"/>
      <w:bookmarkStart w:id="537" w:name="_Toc495501362"/>
      <w:bookmarkStart w:id="538" w:name="_Toc495501740"/>
      <w:bookmarkStart w:id="539" w:name="_Toc495501837"/>
      <w:bookmarkStart w:id="540" w:name="_Toc495570271"/>
      <w:bookmarkStart w:id="541" w:name="_Toc495575622"/>
      <w:bookmarkStart w:id="542" w:name="_Toc498099617"/>
      <w:bookmarkStart w:id="543" w:name="_Toc498341580"/>
      <w:bookmarkStart w:id="544" w:name="_Toc498414151"/>
      <w:bookmarkStart w:id="545" w:name="_Toc499221208"/>
      <w:bookmarkStart w:id="546" w:name="_Toc499554719"/>
      <w:bookmarkStart w:id="547" w:name="_Toc499656451"/>
      <w:bookmarkStart w:id="548" w:name="_Toc518288164"/>
      <w:bookmarkStart w:id="549" w:name="_Toc518288312"/>
      <w:bookmarkStart w:id="550" w:name="_Toc520106256"/>
      <w:bookmarkStart w:id="551" w:name="_Toc520108456"/>
      <w:bookmarkStart w:id="552" w:name="_Toc520201040"/>
      <w:bookmarkStart w:id="553" w:name="_Toc520203506"/>
      <w:bookmarkStart w:id="554" w:name="_Toc520203718"/>
      <w:bookmarkStart w:id="555" w:name="_Toc520204233"/>
      <w:bookmarkStart w:id="556" w:name="_Toc521190452"/>
      <w:bookmarkStart w:id="557" w:name="_Toc534371528"/>
      <w:bookmarkStart w:id="558" w:name="_Toc534373706"/>
      <w:bookmarkStart w:id="559" w:name="_Toc536013176"/>
      <w:bookmarkStart w:id="560" w:name="_Toc536016076"/>
      <w:bookmarkStart w:id="561" w:name="_Toc536800583"/>
      <w:bookmarkStart w:id="562" w:name="_Toc258763"/>
      <w:bookmarkStart w:id="563" w:name="_Toc259756"/>
      <w:bookmarkStart w:id="564" w:name="_Toc1128357"/>
      <w:bookmarkStart w:id="565" w:name="_Toc3562956"/>
      <w:bookmarkStart w:id="566" w:name="_Toc5830375"/>
      <w:bookmarkStart w:id="567" w:name="_Toc5869713"/>
      <w:bookmarkStart w:id="568" w:name="_Toc10186525"/>
      <w:bookmarkStart w:id="569" w:name="_Toc10204809"/>
      <w:bookmarkStart w:id="570" w:name="_Toc10206190"/>
      <w:bookmarkStart w:id="571" w:name="_Toc10215745"/>
      <w:bookmarkStart w:id="572" w:name="_Toc12638433"/>
      <w:bookmarkStart w:id="573" w:name="_Toc12639481"/>
      <w:bookmarkStart w:id="574" w:name="_Toc12868707"/>
      <w:bookmarkStart w:id="575" w:name="_Toc12959293"/>
      <w:bookmarkStart w:id="576" w:name="_Toc12962660"/>
      <w:bookmarkStart w:id="577" w:name="_Toc19091536"/>
      <w:bookmarkStart w:id="578" w:name="_Toc21524595"/>
      <w:bookmarkStart w:id="579" w:name="_Toc21531625"/>
      <w:bookmarkStart w:id="580" w:name="_Toc22917805"/>
      <w:bookmarkStart w:id="581" w:name="_Toc22917932"/>
      <w:bookmarkStart w:id="582" w:name="_Toc23857197"/>
      <w:bookmarkStart w:id="583" w:name="_Toc23857323"/>
      <w:bookmarkStart w:id="584" w:name="_Toc23857736"/>
      <w:bookmarkStart w:id="585" w:name="_Toc23858554"/>
      <w:bookmarkStart w:id="586" w:name="_Toc23863524"/>
      <w:bookmarkStart w:id="587" w:name="_Toc23967856"/>
      <w:bookmarkStart w:id="588" w:name="_Toc26362094"/>
      <w:bookmarkStart w:id="589" w:name="_Toc26371778"/>
      <w:bookmarkStart w:id="590" w:name="_Toc26437961"/>
      <w:bookmarkStart w:id="591" w:name="_Toc29286885"/>
      <w:bookmarkStart w:id="592" w:name="_Toc29293079"/>
      <w:bookmarkStart w:id="593" w:name="_Toc29294596"/>
      <w:bookmarkStart w:id="594" w:name="_Toc32412031"/>
      <w:bookmarkStart w:id="595" w:name="_Toc32419149"/>
      <w:bookmarkStart w:id="596" w:name="_Toc34409275"/>
      <w:bookmarkStart w:id="597" w:name="_Toc34638479"/>
      <w:bookmarkStart w:id="598" w:name="_Toc34641783"/>
      <w:bookmarkStart w:id="599" w:name="_Toc34668754"/>
      <w:bookmarkStart w:id="600" w:name="_Toc34913822"/>
      <w:bookmarkStart w:id="601" w:name="_Toc34990598"/>
      <w:bookmarkStart w:id="602" w:name="_Toc35000629"/>
      <w:bookmarkStart w:id="603" w:name="_Toc83795852"/>
      <w:bookmarkStart w:id="604" w:name="_Toc83796010"/>
      <w:bookmarkStart w:id="605" w:name="_Toc83796168"/>
      <w:bookmarkStart w:id="606" w:name="_Toc83796287"/>
      <w:bookmarkStart w:id="607" w:name="_Toc84407132"/>
      <w:bookmarkStart w:id="608" w:name="_Toc85702300"/>
      <w:bookmarkStart w:id="609" w:name="_Toc103765844"/>
      <w:bookmarkStart w:id="610" w:name="_Toc103766212"/>
      <w:bookmarkStart w:id="611" w:name="_Toc103766666"/>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lastRenderedPageBreak/>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lastRenderedPageBreak/>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lastRenderedPageBreak/>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lastRenderedPageBreak/>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8775AD">
            <w:pPr>
              <w:pStyle w:val="Header"/>
              <w:numPr>
                <w:ilvl w:val="0"/>
                <w:numId w:val="1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8775AD">
            <w:pPr>
              <w:pStyle w:val="Header"/>
              <w:numPr>
                <w:ilvl w:val="0"/>
                <w:numId w:val="1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lastRenderedPageBreak/>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8775AD">
            <w:pPr>
              <w:pStyle w:val="Header"/>
              <w:numPr>
                <w:ilvl w:val="0"/>
                <w:numId w:val="1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8775AD">
            <w:pPr>
              <w:pStyle w:val="Header"/>
              <w:numPr>
                <w:ilvl w:val="0"/>
                <w:numId w:val="19"/>
              </w:numPr>
              <w:rPr>
                <w:vanish/>
              </w:rPr>
            </w:pPr>
            <w:r w:rsidRPr="005D5B0A">
              <w:rPr>
                <w:vanish/>
              </w:rPr>
              <w:t>“Input Requirement” section reworked (symmetrically to all other templates).</w:t>
            </w:r>
          </w:p>
          <w:p w14:paraId="4CF88AB7" w14:textId="77777777" w:rsidR="00072314" w:rsidRPr="005D5B0A" w:rsidRDefault="00072314" w:rsidP="008775AD">
            <w:pPr>
              <w:pStyle w:val="Header"/>
              <w:numPr>
                <w:ilvl w:val="0"/>
                <w:numId w:val="1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8775AD">
            <w:pPr>
              <w:pStyle w:val="Header"/>
              <w:numPr>
                <w:ilvl w:val="0"/>
                <w:numId w:val="1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8775AD">
            <w:pPr>
              <w:pStyle w:val="Header"/>
              <w:numPr>
                <w:ilvl w:val="0"/>
                <w:numId w:val="1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660186CB"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183"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lastRenderedPageBreak/>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639D06FD"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184"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501"/>
          </w:p>
        </w:tc>
      </w:tr>
    </w:tbl>
    <w:p w14:paraId="37DB5D49" w14:textId="77777777" w:rsidR="00072314" w:rsidRDefault="00072314" w:rsidP="00072314"/>
    <w:p w14:paraId="7596789B" w14:textId="2FAEB379"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612" w:name="_Toc35000630"/>
      <w:bookmarkStart w:id="613" w:name="_Toc103766667"/>
      <w:r w:rsidRPr="00BC3C56">
        <w:rPr>
          <w:lang w:val="en-GB"/>
        </w:rPr>
        <w:lastRenderedPageBreak/>
        <w:t>Appendix</w:t>
      </w:r>
      <w:bookmarkEnd w:id="612"/>
      <w:bookmarkEnd w:id="493"/>
      <w:bookmarkEnd w:id="613"/>
    </w:p>
    <w:p w14:paraId="289DD044" w14:textId="155553F3" w:rsidR="00072314" w:rsidRDefault="00072314" w:rsidP="00072314">
      <w:pPr>
        <w:pStyle w:val="Heading2"/>
        <w:tabs>
          <w:tab w:val="clear" w:pos="709"/>
        </w:tabs>
        <w:spacing w:before="240"/>
        <w:rPr>
          <w:lang w:val="en-GB"/>
        </w:rPr>
      </w:pPr>
      <w:bookmarkStart w:id="614" w:name="_Toc35000631"/>
      <w:bookmarkStart w:id="615" w:name="_Toc103766668"/>
      <w:r w:rsidRPr="00BC3C56">
        <w:rPr>
          <w:lang w:val="en-GB"/>
        </w:rPr>
        <w:t>Data Dictionary</w:t>
      </w:r>
      <w:bookmarkEnd w:id="614"/>
      <w:bookmarkEnd w:id="615"/>
    </w:p>
    <w:p w14:paraId="494B8137" w14:textId="47D3E8CA" w:rsidR="00072314" w:rsidRDefault="00072314" w:rsidP="00072314">
      <w:pPr>
        <w:pStyle w:val="Heading3"/>
        <w:keepNext w:val="0"/>
        <w:tabs>
          <w:tab w:val="clear" w:pos="900"/>
          <w:tab w:val="left" w:pos="709"/>
          <w:tab w:val="left" w:pos="851"/>
        </w:tabs>
        <w:spacing w:before="240"/>
        <w:rPr>
          <w:lang w:val="en-GB"/>
        </w:rPr>
      </w:pPr>
      <w:bookmarkStart w:id="616" w:name="_Toc35000632"/>
      <w:bookmarkStart w:id="617" w:name="_Toc103766669"/>
      <w:r w:rsidRPr="00BC3C56">
        <w:rPr>
          <w:lang w:val="en-GB"/>
        </w:rPr>
        <w:t>Logical Signals</w:t>
      </w:r>
      <w:bookmarkEnd w:id="616"/>
      <w:bookmarkEnd w:id="617"/>
    </w:p>
    <w:p w14:paraId="6A942F33" w14:textId="0B253FCC" w:rsidR="00072314" w:rsidRDefault="00072314" w:rsidP="00072314">
      <w:pPr>
        <w:pStyle w:val="Heading3"/>
        <w:keepNext w:val="0"/>
        <w:tabs>
          <w:tab w:val="clear" w:pos="900"/>
          <w:tab w:val="left" w:pos="709"/>
          <w:tab w:val="left" w:pos="851"/>
        </w:tabs>
        <w:spacing w:before="240"/>
        <w:rPr>
          <w:lang w:val="en-GB"/>
        </w:rPr>
      </w:pPr>
      <w:bookmarkStart w:id="618" w:name="_Toc35000633"/>
      <w:bookmarkStart w:id="619" w:name="_Toc103766670"/>
      <w:r w:rsidRPr="00BC3C56">
        <w:rPr>
          <w:lang w:val="en-GB"/>
        </w:rPr>
        <w:t>Logical Parameters</w:t>
      </w:r>
      <w:bookmarkEnd w:id="618"/>
      <w:bookmarkEnd w:id="619"/>
    </w:p>
    <w:p w14:paraId="5923C7C5" w14:textId="624F3E50" w:rsidR="00072314" w:rsidRDefault="00072314" w:rsidP="00072314">
      <w:pPr>
        <w:pStyle w:val="Heading3"/>
        <w:keepNext w:val="0"/>
        <w:tabs>
          <w:tab w:val="clear" w:pos="900"/>
          <w:tab w:val="left" w:pos="709"/>
          <w:tab w:val="left" w:pos="851"/>
        </w:tabs>
        <w:spacing w:before="240"/>
        <w:rPr>
          <w:szCs w:val="24"/>
        </w:rPr>
      </w:pPr>
      <w:bookmarkStart w:id="620" w:name="_Toc35000634"/>
      <w:bookmarkStart w:id="621" w:name="_Toc103766671"/>
      <w:r w:rsidRPr="00BC3C56">
        <w:rPr>
          <w:szCs w:val="24"/>
        </w:rPr>
        <w:t>Technical Signals</w:t>
      </w:r>
      <w:bookmarkEnd w:id="620"/>
      <w:bookmarkEnd w:id="621"/>
    </w:p>
    <w:p w14:paraId="2670340B" w14:textId="77777777" w:rsidR="0022423B" w:rsidRPr="00F03856" w:rsidRDefault="0022423B" w:rsidP="0022423B">
      <w:pPr>
        <w:pStyle w:val="RERequirement"/>
      </w:pPr>
      <w:r>
        <w:t xml:space="preserve"> </w:t>
      </w:r>
    </w:p>
    <w:p w14:paraId="0BD6FE9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52338A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FDE2D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17BAC7" w14:textId="77777777" w:rsidR="00EB1D44" w:rsidRDefault="00EB1D44"/>
        </w:tc>
      </w:tr>
      <w:tr w:rsidR="0022423B" w:rsidRPr="00981CB3" w14:paraId="461F688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4225E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B40B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E4A9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F9C7E4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8EFC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4B4F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B5DA7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783358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A4519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DBD15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653EF4" w14:textId="77777777" w:rsidR="00EB1D44" w:rsidRDefault="00EB1D44"/>
        </w:tc>
      </w:tr>
      <w:tr w:rsidR="0022423B" w:rsidRPr="00981CB3" w14:paraId="64BDED2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A2A1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1D228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2D0E9B" w14:textId="77777777" w:rsidR="00EB1D44" w:rsidRDefault="00EB1D44"/>
        </w:tc>
      </w:tr>
    </w:tbl>
    <w:p w14:paraId="7A88C721" w14:textId="77777777" w:rsidR="0022423B" w:rsidRDefault="0022423B" w:rsidP="0022423B">
      <w:pPr>
        <w:rPr>
          <w:lang w:val="en-GB"/>
        </w:rPr>
      </w:pPr>
      <w:r w:rsidRPr="00702453">
        <w:t xml:space="preserve">Table: </w:t>
      </w:r>
      <w:r>
        <w:t xml:space="preserve">Signal Details of </w:t>
      </w:r>
    </w:p>
    <w:p w14:paraId="7A935A4B" w14:textId="01FBEBDB" w:rsidR="0022423B" w:rsidRPr="0022423B" w:rsidRDefault="0022423B" w:rsidP="008B02A5">
      <w:pPr>
        <w:pStyle w:val="Header"/>
        <w:tabs>
          <w:tab w:val="clear" w:pos="4320"/>
          <w:tab w:val="clear" w:pos="8640"/>
          <w:tab w:val="center" w:pos="4680"/>
          <w:tab w:val="right" w:pos="9000"/>
        </w:tabs>
        <w:rPr>
          <w:bCs/>
          <w:sz w:val="16"/>
          <w:szCs w:val="16"/>
          <w:lang w:val="en-GB"/>
        </w:rPr>
      </w:pPr>
    </w:p>
    <w:p w14:paraId="1495FC72" w14:textId="77777777" w:rsidR="0022423B" w:rsidRPr="00F03856" w:rsidRDefault="0022423B" w:rsidP="0022423B">
      <w:pPr>
        <w:pStyle w:val="RERequirement"/>
      </w:pPr>
      <w:r>
        <w:rPr>
          <w:noProof/>
        </w:rPr>
        <w:drawing>
          <wp:inline distT="0" distB="0" distL="0" distR="0" wp14:anchorId="6578439A" wp14:editId="51C6466F">
            <wp:extent cx="203200" cy="203200"/>
            <wp:effectExtent l="0" t="0" r="0" b="0"/>
            <wp:docPr id="172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BSBattSOC</w:t>
      </w:r>
    </w:p>
    <w:p w14:paraId="62FC4620" w14:textId="77777777" w:rsidR="0022423B" w:rsidRDefault="0022423B" w:rsidP="0022423B">
      <w:pPr>
        <w:rPr>
          <w:rFonts w:cs="Arial"/>
        </w:rPr>
      </w:pPr>
      <w:r>
        <w:rPr>
          <w:rFonts w:cs="Arial"/>
        </w:rPr>
        <w:t>Battery SoC (State of Charge)</w:t>
      </w:r>
    </w:p>
    <w:p w14:paraId="5902545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660D2A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6B616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84A2A8" w14:textId="77777777" w:rsidR="00EB1D44" w:rsidRDefault="00EB1D44"/>
        </w:tc>
      </w:tr>
      <w:tr w:rsidR="0022423B" w:rsidRPr="00981CB3" w14:paraId="47E8A58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7D754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0827B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9518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0AF0DF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2A91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BEE0E2"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C5F0A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82294C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B8878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3490C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3DB57" w14:textId="77777777" w:rsidR="00EB1D44" w:rsidRDefault="00EB1D44"/>
        </w:tc>
      </w:tr>
      <w:tr w:rsidR="0022423B" w:rsidRPr="00981CB3" w14:paraId="000961E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B1E45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90CB5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5D998" w14:textId="77777777" w:rsidR="00EB1D44" w:rsidRDefault="00EB1D44"/>
        </w:tc>
      </w:tr>
    </w:tbl>
    <w:p w14:paraId="02FDB1EA" w14:textId="77777777" w:rsidR="0022423B" w:rsidRDefault="0022423B" w:rsidP="0022423B">
      <w:pPr>
        <w:rPr>
          <w:lang w:val="en-GB"/>
        </w:rPr>
      </w:pPr>
      <w:r w:rsidRPr="00702453">
        <w:t xml:space="preserve">Table: </w:t>
      </w:r>
      <w:r>
        <w:t xml:space="preserve">Signal Details of </w:t>
      </w:r>
      <w:r>
        <w:rPr>
          <w:lang w:val="en-GB"/>
        </w:rPr>
        <w:t>BSBattSOC</w:t>
      </w:r>
    </w:p>
    <w:p w14:paraId="599F0D1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5C50901" w14:textId="77777777" w:rsidR="0022423B" w:rsidRPr="00F03856" w:rsidRDefault="0022423B" w:rsidP="0022423B">
      <w:pPr>
        <w:pStyle w:val="RERequirement"/>
      </w:pPr>
      <w:r>
        <w:rPr>
          <w:noProof/>
        </w:rPr>
        <w:drawing>
          <wp:inline distT="0" distB="0" distL="0" distR="0" wp14:anchorId="3E88E1D9" wp14:editId="244D0D49">
            <wp:extent cx="203200" cy="203200"/>
            <wp:effectExtent l="0" t="0" r="0" b="0"/>
            <wp:docPr id="172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LSG_ISC_APIMWakeUp</w:t>
      </w:r>
    </w:p>
    <w:p w14:paraId="32F74C19" w14:textId="77777777" w:rsidR="0022423B" w:rsidRDefault="0022423B" w:rsidP="0022423B">
      <w:pPr>
        <w:rPr>
          <w:rFonts w:cs="Arial"/>
        </w:rPr>
      </w:pPr>
      <w:r>
        <w:rPr>
          <w:rFonts w:cs="Arial"/>
        </w:rPr>
        <w:t>To wake-up the APIM (SYNC/Phoenix)</w:t>
      </w:r>
    </w:p>
    <w:p w14:paraId="542F21A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B59201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2B54A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5B0846" w14:textId="77777777" w:rsidR="00EB1D44" w:rsidRDefault="00EB1D44"/>
        </w:tc>
      </w:tr>
      <w:tr w:rsidR="0022423B" w:rsidRPr="00981CB3" w14:paraId="3A67BF8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31418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AC188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360B99"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1955AE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2B7AC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1305BB"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FA90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A2F692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CDEBA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D6FA7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530D3C" w14:textId="77777777" w:rsidR="00EB1D44" w:rsidRDefault="00EB1D44"/>
        </w:tc>
      </w:tr>
      <w:tr w:rsidR="0022423B" w:rsidRPr="00981CB3" w14:paraId="1D1F9D5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E1B30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9E777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5A4BED" w14:textId="77777777" w:rsidR="00EB1D44" w:rsidRDefault="00EB1D44"/>
        </w:tc>
      </w:tr>
    </w:tbl>
    <w:p w14:paraId="60E2D436" w14:textId="77777777" w:rsidR="0022423B" w:rsidRDefault="0022423B" w:rsidP="0022423B">
      <w:pPr>
        <w:rPr>
          <w:lang w:val="en-GB"/>
        </w:rPr>
      </w:pPr>
      <w:r w:rsidRPr="00702453">
        <w:t xml:space="preserve">Table: </w:t>
      </w:r>
      <w:r>
        <w:t xml:space="preserve">Signal Details of </w:t>
      </w:r>
      <w:r>
        <w:rPr>
          <w:lang w:val="en-GB"/>
        </w:rPr>
        <w:t>LSG_ISC_APIMWakeUp</w:t>
      </w:r>
    </w:p>
    <w:p w14:paraId="78F406C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4B45D4D" w14:textId="77777777" w:rsidR="0022423B" w:rsidRPr="00F03856" w:rsidRDefault="0022423B" w:rsidP="0022423B">
      <w:pPr>
        <w:pStyle w:val="RERequirement"/>
      </w:pPr>
      <w:r>
        <w:rPr>
          <w:noProof/>
        </w:rPr>
        <w:drawing>
          <wp:inline distT="0" distB="0" distL="0" distR="0" wp14:anchorId="3B037FFD" wp14:editId="1051D7EB">
            <wp:extent cx="203200" cy="203200"/>
            <wp:effectExtent l="0" t="0" r="0" b="0"/>
            <wp:docPr id="172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LSG_ISC_BatterySize</w:t>
      </w:r>
    </w:p>
    <w:p w14:paraId="566C338E" w14:textId="77777777" w:rsidR="0022423B" w:rsidRDefault="0022423B" w:rsidP="0022423B">
      <w:pPr>
        <w:rPr>
          <w:rFonts w:cs="Arial"/>
        </w:rPr>
      </w:pPr>
      <w:r>
        <w:rPr>
          <w:rFonts w:cs="Arial"/>
        </w:rPr>
        <w:t>Used to provide the vehicle Battery Size.</w:t>
      </w:r>
    </w:p>
    <w:p w14:paraId="1002AD9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B384BB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CA865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90CDE9" w14:textId="77777777" w:rsidR="00EB1D44" w:rsidRDefault="00EB1D44"/>
        </w:tc>
      </w:tr>
      <w:tr w:rsidR="0022423B" w:rsidRPr="00981CB3" w14:paraId="62DB3D0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BDB72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27F67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26D58C"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CA4ED3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C1991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1B4693"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6F3DDB"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457A0F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2C93E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3388D8"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15A494" w14:textId="77777777" w:rsidR="00EB1D44" w:rsidRDefault="00EB1D44"/>
        </w:tc>
      </w:tr>
      <w:tr w:rsidR="0022423B" w:rsidRPr="00981CB3" w14:paraId="5E1F1BB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851A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F1F0D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B1ABF7" w14:textId="77777777" w:rsidR="00EB1D44" w:rsidRDefault="00EB1D44"/>
        </w:tc>
      </w:tr>
    </w:tbl>
    <w:p w14:paraId="6A7808FC" w14:textId="77777777" w:rsidR="0022423B" w:rsidRDefault="0022423B" w:rsidP="0022423B">
      <w:pPr>
        <w:rPr>
          <w:lang w:val="en-GB"/>
        </w:rPr>
      </w:pPr>
      <w:r w:rsidRPr="00702453">
        <w:t xml:space="preserve">Table: </w:t>
      </w:r>
      <w:r>
        <w:t xml:space="preserve">Signal Details of </w:t>
      </w:r>
      <w:r>
        <w:rPr>
          <w:lang w:val="en-GB"/>
        </w:rPr>
        <w:t>LSG_ISC_BatterySize</w:t>
      </w:r>
    </w:p>
    <w:p w14:paraId="19FD97E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0B8F8B2" w14:textId="77777777" w:rsidR="0022423B" w:rsidRPr="00F03856" w:rsidRDefault="0022423B" w:rsidP="0022423B">
      <w:pPr>
        <w:pStyle w:val="RERequirement"/>
      </w:pPr>
      <w:r>
        <w:rPr>
          <w:noProof/>
        </w:rPr>
        <w:drawing>
          <wp:inline distT="0" distB="0" distL="0" distR="0" wp14:anchorId="2ED4FF08" wp14:editId="3C489346">
            <wp:extent cx="203200" cy="203200"/>
            <wp:effectExtent l="0" t="0" r="0" b="0"/>
            <wp:docPr id="172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LSG_ISC_BatterySoC</w:t>
      </w:r>
    </w:p>
    <w:p w14:paraId="43298999" w14:textId="77777777" w:rsidR="0022423B" w:rsidRDefault="0022423B" w:rsidP="0022423B">
      <w:pPr>
        <w:rPr>
          <w:rFonts w:cs="Arial"/>
        </w:rPr>
      </w:pPr>
      <w:r>
        <w:rPr>
          <w:rFonts w:cs="Arial"/>
        </w:rPr>
        <w:t>Used to provide the Battery SoC</w:t>
      </w:r>
    </w:p>
    <w:p w14:paraId="2B90909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369E51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08D5A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F9B38C" w14:textId="77777777" w:rsidR="00EB1D44" w:rsidRDefault="00EB1D44"/>
        </w:tc>
      </w:tr>
      <w:tr w:rsidR="0022423B" w:rsidRPr="00981CB3" w14:paraId="758ED9F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85838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13E7C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AE877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6DA969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4C790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CBC01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95BF5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666BC8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D10AB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949D63"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66E4DD" w14:textId="77777777" w:rsidR="00EB1D44" w:rsidRDefault="00EB1D44"/>
        </w:tc>
      </w:tr>
      <w:tr w:rsidR="0022423B" w:rsidRPr="00981CB3" w14:paraId="37B2D81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5BD43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E868B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070E0C" w14:textId="77777777" w:rsidR="00EB1D44" w:rsidRDefault="00EB1D44"/>
        </w:tc>
      </w:tr>
    </w:tbl>
    <w:p w14:paraId="63181217" w14:textId="77777777" w:rsidR="0022423B" w:rsidRDefault="0022423B" w:rsidP="0022423B">
      <w:pPr>
        <w:rPr>
          <w:lang w:val="en-GB"/>
        </w:rPr>
      </w:pPr>
      <w:r w:rsidRPr="00702453">
        <w:t xml:space="preserve">Table: </w:t>
      </w:r>
      <w:r>
        <w:t xml:space="preserve">Signal Details of </w:t>
      </w:r>
      <w:r>
        <w:rPr>
          <w:lang w:val="en-GB"/>
        </w:rPr>
        <w:t>LSG_ISC_BatterySoC</w:t>
      </w:r>
    </w:p>
    <w:p w14:paraId="2D7AD73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CA04C06" w14:textId="77777777" w:rsidR="0022423B" w:rsidRPr="00F03856" w:rsidRDefault="0022423B" w:rsidP="0022423B">
      <w:pPr>
        <w:pStyle w:val="RERequirement"/>
      </w:pPr>
      <w:r>
        <w:rPr>
          <w:noProof/>
        </w:rPr>
        <w:drawing>
          <wp:inline distT="0" distB="0" distL="0" distR="0" wp14:anchorId="4746B534" wp14:editId="7EA25E62">
            <wp:extent cx="203200" cy="203200"/>
            <wp:effectExtent l="0" t="0" r="0" b="0"/>
            <wp:docPr id="173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LSG_ISC_BatterySoCQualityFactor</w:t>
      </w:r>
    </w:p>
    <w:p w14:paraId="0C916E9B" w14:textId="77777777" w:rsidR="0022423B" w:rsidRDefault="0022423B" w:rsidP="0022423B">
      <w:pPr>
        <w:rPr>
          <w:rFonts w:cs="Arial"/>
        </w:rPr>
      </w:pPr>
      <w:r>
        <w:rPr>
          <w:rFonts w:cs="Arial"/>
        </w:rPr>
        <w:t>Used to provide the vehicle Battery SoC QF (State of Charge Quality Factor).</w:t>
      </w:r>
    </w:p>
    <w:p w14:paraId="424CDD6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5F7154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D712B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F4A1FB" w14:textId="77777777" w:rsidR="00EB1D44" w:rsidRDefault="00EB1D44"/>
        </w:tc>
      </w:tr>
      <w:tr w:rsidR="0022423B" w:rsidRPr="00981CB3" w14:paraId="3121C9A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F8A28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7F1AE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3833A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889472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1286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B74450"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C4B60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C5DA24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7C483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EB28AB"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83F513" w14:textId="77777777" w:rsidR="00EB1D44" w:rsidRDefault="00EB1D44"/>
        </w:tc>
      </w:tr>
      <w:tr w:rsidR="0022423B" w:rsidRPr="00981CB3" w14:paraId="2A8179D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278FD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C5928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932F10" w14:textId="77777777" w:rsidR="00EB1D44" w:rsidRDefault="00EB1D44"/>
        </w:tc>
      </w:tr>
    </w:tbl>
    <w:p w14:paraId="442BFEDA" w14:textId="77777777" w:rsidR="0022423B" w:rsidRDefault="0022423B" w:rsidP="0022423B">
      <w:pPr>
        <w:rPr>
          <w:lang w:val="en-GB"/>
        </w:rPr>
      </w:pPr>
      <w:r w:rsidRPr="00702453">
        <w:t xml:space="preserve">Table: </w:t>
      </w:r>
      <w:r>
        <w:t xml:space="preserve">Signal Details of </w:t>
      </w:r>
      <w:r>
        <w:rPr>
          <w:lang w:val="en-GB"/>
        </w:rPr>
        <w:t>LSG_ISC_BatterySoCQualityFactor</w:t>
      </w:r>
    </w:p>
    <w:p w14:paraId="66DCD18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05FFEB1" w14:textId="77777777" w:rsidR="0022423B" w:rsidRPr="00F03856" w:rsidRDefault="0022423B" w:rsidP="0022423B">
      <w:pPr>
        <w:pStyle w:val="RERequirement"/>
      </w:pPr>
      <w:r>
        <w:rPr>
          <w:noProof/>
        </w:rPr>
        <w:drawing>
          <wp:inline distT="0" distB="0" distL="0" distR="0" wp14:anchorId="360BD548" wp14:editId="7F01F269">
            <wp:extent cx="203200" cy="203200"/>
            <wp:effectExtent l="0" t="0" r="0" b="0"/>
            <wp:docPr id="173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LSG_ISC_BatteryStateFault</w:t>
      </w:r>
    </w:p>
    <w:p w14:paraId="3DBA986E" w14:textId="77777777" w:rsidR="0022423B" w:rsidRDefault="0022423B" w:rsidP="0022423B">
      <w:pPr>
        <w:rPr>
          <w:rFonts w:cs="Arial"/>
        </w:rPr>
      </w:pPr>
      <w:r>
        <w:rPr>
          <w:rFonts w:cs="Arial"/>
        </w:rPr>
        <w:t>Used to provide the vehicle Battery State Fault.</w:t>
      </w:r>
    </w:p>
    <w:p w14:paraId="3A767C6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81479A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8FE12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BD4533" w14:textId="77777777" w:rsidR="00EB1D44" w:rsidRDefault="00EB1D44"/>
        </w:tc>
      </w:tr>
      <w:tr w:rsidR="0022423B" w:rsidRPr="00981CB3" w14:paraId="7758336E"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8B405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2F8F6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9C9DA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C61ED2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B9EC2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A5BBA2"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1C0E6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C60067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D483B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CD7E9D"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7F07EE" w14:textId="77777777" w:rsidR="00EB1D44" w:rsidRDefault="00EB1D44"/>
        </w:tc>
      </w:tr>
      <w:tr w:rsidR="0022423B" w:rsidRPr="00981CB3" w14:paraId="3AE861E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E49DE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8A9A3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4BB840" w14:textId="77777777" w:rsidR="00EB1D44" w:rsidRDefault="00EB1D44"/>
        </w:tc>
      </w:tr>
    </w:tbl>
    <w:p w14:paraId="00003E60" w14:textId="77777777" w:rsidR="0022423B" w:rsidRDefault="0022423B" w:rsidP="0022423B">
      <w:pPr>
        <w:rPr>
          <w:lang w:val="en-GB"/>
        </w:rPr>
      </w:pPr>
      <w:r w:rsidRPr="00702453">
        <w:t xml:space="preserve">Table: </w:t>
      </w:r>
      <w:r>
        <w:t xml:space="preserve">Signal Details of </w:t>
      </w:r>
      <w:r>
        <w:rPr>
          <w:lang w:val="en-GB"/>
        </w:rPr>
        <w:t>LSG_ISC_BatteryStateFault</w:t>
      </w:r>
    </w:p>
    <w:p w14:paraId="2465947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7FE27F2" w14:textId="77777777" w:rsidR="0022423B" w:rsidRPr="00F03856" w:rsidRDefault="0022423B" w:rsidP="0022423B">
      <w:pPr>
        <w:pStyle w:val="RERequirement"/>
      </w:pPr>
      <w:r>
        <w:rPr>
          <w:noProof/>
        </w:rPr>
        <w:drawing>
          <wp:inline distT="0" distB="0" distL="0" distR="0" wp14:anchorId="08BD9C63" wp14:editId="6D25275A">
            <wp:extent cx="203200" cy="203200"/>
            <wp:effectExtent l="0" t="0" r="0" b="0"/>
            <wp:docPr id="173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LSG_ISC_BatteryTemperature</w:t>
      </w:r>
    </w:p>
    <w:p w14:paraId="1C4F60CF" w14:textId="77777777" w:rsidR="0022423B" w:rsidRDefault="0022423B" w:rsidP="0022423B">
      <w:pPr>
        <w:rPr>
          <w:rFonts w:cs="Arial"/>
        </w:rPr>
      </w:pPr>
      <w:r>
        <w:rPr>
          <w:rFonts w:cs="Arial"/>
        </w:rPr>
        <w:t>Used to provide the vehicle battery temperature.</w:t>
      </w:r>
    </w:p>
    <w:p w14:paraId="2C419C4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3A268C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14F04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540074" w14:textId="77777777" w:rsidR="00EB1D44" w:rsidRDefault="00EB1D44"/>
        </w:tc>
      </w:tr>
      <w:tr w:rsidR="0022423B" w:rsidRPr="00981CB3" w14:paraId="61CCAA7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9AD09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412E7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9F42A5"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39A5DB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B4F1F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B2B2C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8111F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2F3D5A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09DF1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BF61C0"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15BCAC" w14:textId="77777777" w:rsidR="00EB1D44" w:rsidRDefault="00EB1D44"/>
        </w:tc>
      </w:tr>
      <w:tr w:rsidR="0022423B" w:rsidRPr="00981CB3" w14:paraId="610EBAA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57050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80C2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A7C3C9" w14:textId="77777777" w:rsidR="00EB1D44" w:rsidRDefault="00EB1D44"/>
        </w:tc>
      </w:tr>
    </w:tbl>
    <w:p w14:paraId="0D1B8132" w14:textId="77777777" w:rsidR="0022423B" w:rsidRDefault="0022423B" w:rsidP="0022423B">
      <w:pPr>
        <w:rPr>
          <w:lang w:val="en-GB"/>
        </w:rPr>
      </w:pPr>
      <w:r w:rsidRPr="00702453">
        <w:t xml:space="preserve">Table: </w:t>
      </w:r>
      <w:r>
        <w:t xml:space="preserve">Signal Details of </w:t>
      </w:r>
      <w:r>
        <w:rPr>
          <w:lang w:val="en-GB"/>
        </w:rPr>
        <w:t>LSG_ISC_BatteryTemperature</w:t>
      </w:r>
    </w:p>
    <w:p w14:paraId="73381D8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AD28184" w14:textId="77777777" w:rsidR="0022423B" w:rsidRPr="00F03856" w:rsidRDefault="0022423B" w:rsidP="0022423B">
      <w:pPr>
        <w:pStyle w:val="RERequirement"/>
      </w:pPr>
      <w:r>
        <w:rPr>
          <w:noProof/>
        </w:rPr>
        <w:drawing>
          <wp:inline distT="0" distB="0" distL="0" distR="0" wp14:anchorId="45639A09" wp14:editId="19192C4E">
            <wp:extent cx="203200" cy="203200"/>
            <wp:effectExtent l="0" t="0" r="0" b="0"/>
            <wp:docPr id="173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LSG_ISC_CamerasViewsStatus</w:t>
      </w:r>
    </w:p>
    <w:p w14:paraId="08BF6FF6" w14:textId="77777777" w:rsidR="0022423B" w:rsidRDefault="0022423B" w:rsidP="0022423B">
      <w:pPr>
        <w:rPr>
          <w:rFonts w:cs="Arial"/>
        </w:rPr>
      </w:pPr>
      <w:r>
        <w:rPr>
          <w:rFonts w:cs="Arial"/>
        </w:rPr>
        <w:t>Used to provide information on the status of the camera views</w:t>
      </w:r>
    </w:p>
    <w:p w14:paraId="3336DD0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727EC5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CA12E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44456C" w14:textId="77777777" w:rsidR="00EB1D44" w:rsidRDefault="00EB1D44"/>
        </w:tc>
      </w:tr>
      <w:tr w:rsidR="0022423B" w:rsidRPr="00981CB3" w14:paraId="532E0E1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A3AB7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F5BB7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267A4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482A1B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E09FA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5A25E2"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6C22D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101ACD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821DF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C3EFE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D68D91" w14:textId="77777777" w:rsidR="00EB1D44" w:rsidRDefault="00EB1D44"/>
        </w:tc>
      </w:tr>
      <w:tr w:rsidR="0022423B" w:rsidRPr="00981CB3" w14:paraId="450E669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0CB0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890530"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98C6C7" w14:textId="77777777" w:rsidR="00EB1D44" w:rsidRDefault="00EB1D44"/>
        </w:tc>
      </w:tr>
    </w:tbl>
    <w:p w14:paraId="54823500" w14:textId="77777777" w:rsidR="0022423B" w:rsidRDefault="0022423B" w:rsidP="0022423B">
      <w:pPr>
        <w:rPr>
          <w:lang w:val="en-GB"/>
        </w:rPr>
      </w:pPr>
      <w:r w:rsidRPr="00702453">
        <w:t xml:space="preserve">Table: </w:t>
      </w:r>
      <w:r>
        <w:t xml:space="preserve">Signal Details of </w:t>
      </w:r>
      <w:r>
        <w:rPr>
          <w:lang w:val="en-GB"/>
        </w:rPr>
        <w:t>LSG_ISC_CamerasViewsStatus</w:t>
      </w:r>
    </w:p>
    <w:p w14:paraId="223816C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CCF42C2" w14:textId="77777777" w:rsidR="0022423B" w:rsidRPr="00F03856" w:rsidRDefault="0022423B" w:rsidP="0022423B">
      <w:pPr>
        <w:pStyle w:val="RERequirement"/>
      </w:pPr>
      <w:r>
        <w:rPr>
          <w:noProof/>
        </w:rPr>
        <w:drawing>
          <wp:inline distT="0" distB="0" distL="0" distR="0" wp14:anchorId="75C5686D" wp14:editId="3144115D">
            <wp:extent cx="203200" cy="203200"/>
            <wp:effectExtent l="0" t="0" r="0" b="0"/>
            <wp:docPr id="173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LSG_ISC_EncodedVideoStream</w:t>
      </w:r>
    </w:p>
    <w:p w14:paraId="16410497" w14:textId="77777777" w:rsidR="0022423B" w:rsidRDefault="0022423B" w:rsidP="0022423B">
      <w:pPr>
        <w:rPr>
          <w:rFonts w:cs="Arial"/>
        </w:rPr>
      </w:pPr>
      <w:r>
        <w:rPr>
          <w:rFonts w:cs="Arial"/>
        </w:rPr>
        <w:t>Used to provide the encoded video stream.</w:t>
      </w:r>
    </w:p>
    <w:p w14:paraId="5759CED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86ECEE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614B4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929519" w14:textId="77777777" w:rsidR="00EB1D44" w:rsidRDefault="00EB1D44"/>
        </w:tc>
      </w:tr>
      <w:tr w:rsidR="0022423B" w:rsidRPr="00981CB3" w14:paraId="02F67B90"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04403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1F948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92F60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10CE47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EEFC2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4D6BB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2B529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109F0E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A49EB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68A56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9DFD44" w14:textId="77777777" w:rsidR="00EB1D44" w:rsidRDefault="00EB1D44"/>
        </w:tc>
      </w:tr>
      <w:tr w:rsidR="0022423B" w:rsidRPr="00981CB3" w14:paraId="2F9A082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6C51B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86E9EA"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C87E17" w14:textId="77777777" w:rsidR="00EB1D44" w:rsidRDefault="00EB1D44"/>
        </w:tc>
      </w:tr>
    </w:tbl>
    <w:p w14:paraId="4337AB2A" w14:textId="77777777" w:rsidR="0022423B" w:rsidRDefault="0022423B" w:rsidP="0022423B">
      <w:pPr>
        <w:rPr>
          <w:lang w:val="en-GB"/>
        </w:rPr>
      </w:pPr>
      <w:r w:rsidRPr="00702453">
        <w:t xml:space="preserve">Table: </w:t>
      </w:r>
      <w:r>
        <w:t xml:space="preserve">Signal Details of </w:t>
      </w:r>
      <w:r>
        <w:rPr>
          <w:lang w:val="en-GB"/>
        </w:rPr>
        <w:t>LSG_ISC_EncodedVideoStream</w:t>
      </w:r>
    </w:p>
    <w:p w14:paraId="49AE52C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FAAAB68" w14:textId="77777777" w:rsidR="0022423B" w:rsidRPr="00F03856" w:rsidRDefault="0022423B" w:rsidP="0022423B">
      <w:pPr>
        <w:pStyle w:val="RERequirement"/>
      </w:pPr>
      <w:r>
        <w:rPr>
          <w:noProof/>
        </w:rPr>
        <w:drawing>
          <wp:inline distT="0" distB="0" distL="0" distR="0" wp14:anchorId="1B5AE8B1" wp14:editId="099D81DB">
            <wp:extent cx="203200" cy="203200"/>
            <wp:effectExtent l="0" t="0" r="0" b="0"/>
            <wp:docPr id="174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LSG_ISC_ListofAvailableViews</w:t>
      </w:r>
    </w:p>
    <w:p w14:paraId="117E8C13" w14:textId="77777777" w:rsidR="0022423B" w:rsidRDefault="0022423B" w:rsidP="0022423B">
      <w:pPr>
        <w:rPr>
          <w:rFonts w:cs="Arial"/>
        </w:rPr>
      </w:pPr>
      <w:r>
        <w:rPr>
          <w:rFonts w:cs="Arial"/>
        </w:rPr>
        <w:t>Used to provide a list of the available camera views</w:t>
      </w:r>
    </w:p>
    <w:p w14:paraId="3ED07FD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E0C1CF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C4DA6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FC95D0" w14:textId="77777777" w:rsidR="00EB1D44" w:rsidRDefault="00EB1D44"/>
        </w:tc>
      </w:tr>
      <w:tr w:rsidR="0022423B" w:rsidRPr="00981CB3" w14:paraId="50E9194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BFDF6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E9A08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BFFA1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92BB8A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7C382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2E4D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2008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89655D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58991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F5014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400F42" w14:textId="77777777" w:rsidR="00EB1D44" w:rsidRDefault="00EB1D44"/>
        </w:tc>
      </w:tr>
      <w:tr w:rsidR="0022423B" w:rsidRPr="00981CB3" w14:paraId="7595D89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6793B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9A83F6"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53BD9" w14:textId="77777777" w:rsidR="00EB1D44" w:rsidRDefault="00EB1D44"/>
        </w:tc>
      </w:tr>
    </w:tbl>
    <w:p w14:paraId="10A3BE47" w14:textId="77777777" w:rsidR="0022423B" w:rsidRDefault="0022423B" w:rsidP="0022423B">
      <w:pPr>
        <w:rPr>
          <w:lang w:val="en-GB"/>
        </w:rPr>
      </w:pPr>
      <w:r w:rsidRPr="00702453">
        <w:t xml:space="preserve">Table: </w:t>
      </w:r>
      <w:r>
        <w:t xml:space="preserve">Signal Details of </w:t>
      </w:r>
      <w:r>
        <w:rPr>
          <w:lang w:val="en-GB"/>
        </w:rPr>
        <w:t>LSG_ISC_ListofAvailableViews</w:t>
      </w:r>
    </w:p>
    <w:p w14:paraId="74C768F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1125D91" w14:textId="77777777" w:rsidR="0022423B" w:rsidRPr="00F03856" w:rsidRDefault="0022423B" w:rsidP="0022423B">
      <w:pPr>
        <w:pStyle w:val="RERequirement"/>
      </w:pPr>
      <w:r>
        <w:rPr>
          <w:noProof/>
        </w:rPr>
        <w:drawing>
          <wp:inline distT="0" distB="0" distL="0" distR="0" wp14:anchorId="7A8B60D5" wp14:editId="500EC703">
            <wp:extent cx="203200" cy="203200"/>
            <wp:effectExtent l="0" t="0" r="0" b="0"/>
            <wp:docPr id="174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LSG_ISC_ListofAvailableViewsRequest</w:t>
      </w:r>
    </w:p>
    <w:p w14:paraId="589C4024" w14:textId="77777777" w:rsidR="0022423B" w:rsidRDefault="0022423B" w:rsidP="0022423B">
      <w:pPr>
        <w:rPr>
          <w:rFonts w:cs="Arial"/>
        </w:rPr>
      </w:pPr>
      <w:r>
        <w:rPr>
          <w:rFonts w:cs="Arial"/>
        </w:rPr>
        <w:t>Used to request the list of available camera views.</w:t>
      </w:r>
    </w:p>
    <w:p w14:paraId="7D55955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DD5DAB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4E486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3B5FC4" w14:textId="77777777" w:rsidR="00EB1D44" w:rsidRDefault="00EB1D44"/>
        </w:tc>
      </w:tr>
      <w:tr w:rsidR="0022423B" w:rsidRPr="00981CB3" w14:paraId="1053569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336EC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2D7DC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3FA2B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95D72A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2E03E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59547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B44D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E2970C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045C7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5D0FDD"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364CB5" w14:textId="77777777" w:rsidR="00EB1D44" w:rsidRDefault="00EB1D44"/>
        </w:tc>
      </w:tr>
      <w:tr w:rsidR="0022423B" w:rsidRPr="00981CB3" w14:paraId="58C9F0B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D9596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472F4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DFB2F" w14:textId="77777777" w:rsidR="00EB1D44" w:rsidRDefault="00EB1D44"/>
        </w:tc>
      </w:tr>
    </w:tbl>
    <w:p w14:paraId="5623C676" w14:textId="77777777" w:rsidR="0022423B" w:rsidRDefault="0022423B" w:rsidP="0022423B">
      <w:pPr>
        <w:rPr>
          <w:lang w:val="en-GB"/>
        </w:rPr>
      </w:pPr>
      <w:r w:rsidRPr="00702453">
        <w:t xml:space="preserve">Table: </w:t>
      </w:r>
      <w:r>
        <w:t xml:space="preserve">Signal Details of </w:t>
      </w:r>
      <w:r>
        <w:rPr>
          <w:lang w:val="en-GB"/>
        </w:rPr>
        <w:t>LSG_ISC_ListofAvailableViewsRequest</w:t>
      </w:r>
    </w:p>
    <w:p w14:paraId="358188F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5712FDF" w14:textId="77777777" w:rsidR="0022423B" w:rsidRPr="00F03856" w:rsidRDefault="0022423B" w:rsidP="0022423B">
      <w:pPr>
        <w:pStyle w:val="RERequirement"/>
      </w:pPr>
      <w:r>
        <w:rPr>
          <w:noProof/>
        </w:rPr>
        <w:drawing>
          <wp:inline distT="0" distB="0" distL="0" distR="0" wp14:anchorId="61F58CD6" wp14:editId="2428EA46">
            <wp:extent cx="203200" cy="203200"/>
            <wp:effectExtent l="0" t="0" r="0" b="0"/>
            <wp:docPr id="174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LSG_ISC_ListofPossibleViews</w:t>
      </w:r>
    </w:p>
    <w:p w14:paraId="22464F50" w14:textId="77777777" w:rsidR="0022423B" w:rsidRDefault="0022423B" w:rsidP="0022423B">
      <w:pPr>
        <w:rPr>
          <w:rFonts w:cs="Arial"/>
        </w:rPr>
      </w:pPr>
      <w:r>
        <w:rPr>
          <w:rFonts w:cs="Arial"/>
        </w:rPr>
        <w:t>Used to provide a list of possible camera views</w:t>
      </w:r>
    </w:p>
    <w:p w14:paraId="7E5D669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DBDB57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36518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E18BD2" w14:textId="77777777" w:rsidR="00EB1D44" w:rsidRDefault="00EB1D44"/>
        </w:tc>
      </w:tr>
      <w:tr w:rsidR="0022423B" w:rsidRPr="00981CB3" w14:paraId="3639F97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E8006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637B2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77E6D"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3532D1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4D46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F447E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7771B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A8F913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48AA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77888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BD7072" w14:textId="77777777" w:rsidR="00EB1D44" w:rsidRDefault="00EB1D44"/>
        </w:tc>
      </w:tr>
      <w:tr w:rsidR="0022423B" w:rsidRPr="00981CB3" w14:paraId="3014718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C3CA7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3B3A6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3D69E6" w14:textId="77777777" w:rsidR="00EB1D44" w:rsidRDefault="00EB1D44"/>
        </w:tc>
      </w:tr>
    </w:tbl>
    <w:p w14:paraId="1B53FAC6" w14:textId="77777777" w:rsidR="0022423B" w:rsidRDefault="0022423B" w:rsidP="0022423B">
      <w:pPr>
        <w:rPr>
          <w:lang w:val="en-GB"/>
        </w:rPr>
      </w:pPr>
      <w:r w:rsidRPr="00702453">
        <w:t xml:space="preserve">Table: </w:t>
      </w:r>
      <w:r>
        <w:t xml:space="preserve">Signal Details of </w:t>
      </w:r>
      <w:r>
        <w:rPr>
          <w:lang w:val="en-GB"/>
        </w:rPr>
        <w:t>LSG_ISC_ListofPossibleViews</w:t>
      </w:r>
    </w:p>
    <w:p w14:paraId="7FC8304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F11665" w14:textId="77777777" w:rsidR="0022423B" w:rsidRPr="00F03856" w:rsidRDefault="0022423B" w:rsidP="0022423B">
      <w:pPr>
        <w:pStyle w:val="RERequirement"/>
      </w:pPr>
      <w:r>
        <w:rPr>
          <w:noProof/>
        </w:rPr>
        <w:drawing>
          <wp:inline distT="0" distB="0" distL="0" distR="0" wp14:anchorId="50B054EC" wp14:editId="17B6C53E">
            <wp:extent cx="203200" cy="203200"/>
            <wp:effectExtent l="0" t="0" r="0" b="0"/>
            <wp:docPr id="174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LSG_ISC_PublishRecordingStatus</w:t>
      </w:r>
    </w:p>
    <w:p w14:paraId="64F4EB3E" w14:textId="77777777" w:rsidR="0022423B" w:rsidRDefault="0022423B" w:rsidP="0022423B">
      <w:pPr>
        <w:rPr>
          <w:rFonts w:cs="Arial"/>
        </w:rPr>
      </w:pPr>
      <w:r>
        <w:rPr>
          <w:rFonts w:cs="Arial"/>
        </w:rPr>
        <w:t>Used to provide the VRP status when recording is in progress</w:t>
      </w:r>
    </w:p>
    <w:p w14:paraId="22F19F7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9F5F07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7F47F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F876E4" w14:textId="77777777" w:rsidR="00EB1D44" w:rsidRDefault="00EB1D44"/>
        </w:tc>
      </w:tr>
      <w:tr w:rsidR="0022423B" w:rsidRPr="00981CB3" w14:paraId="4A0C456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16741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6FBFE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21502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93671B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CF4F7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287A4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E79470"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0FBADE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4677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F1599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066274" w14:textId="77777777" w:rsidR="00EB1D44" w:rsidRDefault="00EB1D44"/>
        </w:tc>
      </w:tr>
      <w:tr w:rsidR="0022423B" w:rsidRPr="00981CB3" w14:paraId="5BC3E73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AF50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A7927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A9E506" w14:textId="77777777" w:rsidR="00EB1D44" w:rsidRDefault="00EB1D44"/>
        </w:tc>
      </w:tr>
    </w:tbl>
    <w:p w14:paraId="05898F6F" w14:textId="77777777" w:rsidR="0022423B" w:rsidRDefault="0022423B" w:rsidP="0022423B">
      <w:pPr>
        <w:rPr>
          <w:lang w:val="en-GB"/>
        </w:rPr>
      </w:pPr>
      <w:r w:rsidRPr="00702453">
        <w:t xml:space="preserve">Table: </w:t>
      </w:r>
      <w:r>
        <w:t xml:space="preserve">Signal Details of </w:t>
      </w:r>
      <w:r>
        <w:rPr>
          <w:lang w:val="en-GB"/>
        </w:rPr>
        <w:t>LSG_ISC_PublishRecordingStatus</w:t>
      </w:r>
    </w:p>
    <w:p w14:paraId="09504B2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85ECE22" w14:textId="77777777" w:rsidR="0022423B" w:rsidRPr="00F03856" w:rsidRDefault="0022423B" w:rsidP="0022423B">
      <w:pPr>
        <w:pStyle w:val="RERequirement"/>
      </w:pPr>
      <w:r>
        <w:rPr>
          <w:noProof/>
        </w:rPr>
        <w:drawing>
          <wp:inline distT="0" distB="0" distL="0" distR="0" wp14:anchorId="59B99764" wp14:editId="3FF1B630">
            <wp:extent cx="203200" cy="203200"/>
            <wp:effectExtent l="0" t="0" r="0" b="0"/>
            <wp:docPr id="174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LSG_ISC_PublishStreamStatus</w:t>
      </w:r>
    </w:p>
    <w:p w14:paraId="1816E172" w14:textId="77777777" w:rsidR="0022423B" w:rsidRDefault="0022423B" w:rsidP="0022423B">
      <w:pPr>
        <w:rPr>
          <w:rFonts w:cs="Arial"/>
        </w:rPr>
      </w:pPr>
      <w:r>
        <w:rPr>
          <w:rFonts w:cs="Arial"/>
        </w:rPr>
        <w:t>Used to provide the information about the ongoing streams</w:t>
      </w:r>
    </w:p>
    <w:p w14:paraId="40D385E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D4F90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C44D8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DE00E4" w14:textId="77777777" w:rsidR="00EB1D44" w:rsidRDefault="00EB1D44"/>
        </w:tc>
      </w:tr>
      <w:tr w:rsidR="0022423B" w:rsidRPr="00981CB3" w14:paraId="679B851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6359D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7A591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B85B8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926D94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4E58D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B2150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DCA15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429A7B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6B567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E1A20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11850A" w14:textId="77777777" w:rsidR="00EB1D44" w:rsidRDefault="00EB1D44"/>
        </w:tc>
      </w:tr>
      <w:tr w:rsidR="0022423B" w:rsidRPr="00981CB3" w14:paraId="385009E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35A6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806CE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DF8076" w14:textId="77777777" w:rsidR="00EB1D44" w:rsidRDefault="00EB1D44"/>
        </w:tc>
      </w:tr>
    </w:tbl>
    <w:p w14:paraId="7198D75B" w14:textId="77777777" w:rsidR="0022423B" w:rsidRDefault="0022423B" w:rsidP="0022423B">
      <w:pPr>
        <w:rPr>
          <w:lang w:val="en-GB"/>
        </w:rPr>
      </w:pPr>
      <w:r w:rsidRPr="00702453">
        <w:t xml:space="preserve">Table: </w:t>
      </w:r>
      <w:r>
        <w:t xml:space="preserve">Signal Details of </w:t>
      </w:r>
      <w:r>
        <w:rPr>
          <w:lang w:val="en-GB"/>
        </w:rPr>
        <w:t>LSG_ISC_PublishStreamStatus</w:t>
      </w:r>
    </w:p>
    <w:p w14:paraId="0F8AA23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47ED274" w14:textId="77777777" w:rsidR="0022423B" w:rsidRPr="00F03856" w:rsidRDefault="0022423B" w:rsidP="0022423B">
      <w:pPr>
        <w:pStyle w:val="RERequirement"/>
      </w:pPr>
      <w:r>
        <w:rPr>
          <w:noProof/>
        </w:rPr>
        <w:drawing>
          <wp:inline distT="0" distB="0" distL="0" distR="0" wp14:anchorId="36E727A1" wp14:editId="5CE81D4F">
            <wp:extent cx="203200" cy="203200"/>
            <wp:effectExtent l="0" t="0" r="0" b="0"/>
            <wp:docPr id="175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LSG_ISC_PublishStreamStatusReq</w:t>
      </w:r>
    </w:p>
    <w:p w14:paraId="205C933F" w14:textId="77777777" w:rsidR="0022423B" w:rsidRDefault="0022423B" w:rsidP="0022423B">
      <w:pPr>
        <w:rPr>
          <w:rFonts w:cs="Arial"/>
        </w:rPr>
      </w:pPr>
      <w:r>
        <w:rPr>
          <w:rFonts w:cs="Arial"/>
        </w:rPr>
        <w:t>Used to request the information about the ongoing streams</w:t>
      </w:r>
    </w:p>
    <w:p w14:paraId="1A8988F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FDA95E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58449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4C6565" w14:textId="77777777" w:rsidR="00EB1D44" w:rsidRDefault="00EB1D44"/>
        </w:tc>
      </w:tr>
      <w:tr w:rsidR="0022423B" w:rsidRPr="00981CB3" w14:paraId="2AC4B17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B694D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77E91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362F6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AF5E4A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DA286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4C09E0"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239AC9"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7F1BCA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51365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9E0AB0"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CB111" w14:textId="77777777" w:rsidR="00EB1D44" w:rsidRDefault="00EB1D44"/>
        </w:tc>
      </w:tr>
      <w:tr w:rsidR="0022423B" w:rsidRPr="00981CB3" w14:paraId="753A979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0417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3B6AE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8144D6" w14:textId="77777777" w:rsidR="00EB1D44" w:rsidRDefault="00EB1D44"/>
        </w:tc>
      </w:tr>
    </w:tbl>
    <w:p w14:paraId="63D556A3" w14:textId="77777777" w:rsidR="0022423B" w:rsidRDefault="0022423B" w:rsidP="0022423B">
      <w:pPr>
        <w:rPr>
          <w:lang w:val="en-GB"/>
        </w:rPr>
      </w:pPr>
      <w:r w:rsidRPr="00702453">
        <w:t xml:space="preserve">Table: </w:t>
      </w:r>
      <w:r>
        <w:t xml:space="preserve">Signal Details of </w:t>
      </w:r>
      <w:r>
        <w:rPr>
          <w:lang w:val="en-GB"/>
        </w:rPr>
        <w:t>LSG_ISC_PublishStreamStatusReq</w:t>
      </w:r>
    </w:p>
    <w:p w14:paraId="0A6997A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FEB1BB0" w14:textId="77777777" w:rsidR="0022423B" w:rsidRPr="00F03856" w:rsidRDefault="0022423B" w:rsidP="0022423B">
      <w:pPr>
        <w:pStyle w:val="RERequirement"/>
      </w:pPr>
      <w:r>
        <w:rPr>
          <w:noProof/>
        </w:rPr>
        <w:drawing>
          <wp:inline distT="0" distB="0" distL="0" distR="0" wp14:anchorId="4FB94706" wp14:editId="11E69D87">
            <wp:extent cx="203200" cy="203200"/>
            <wp:effectExtent l="0" t="0" r="0" b="0"/>
            <wp:docPr id="175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LSG_ISC_QualitySettings</w:t>
      </w:r>
    </w:p>
    <w:p w14:paraId="4991EFC0" w14:textId="77777777" w:rsidR="0022423B" w:rsidRDefault="0022423B" w:rsidP="0022423B">
      <w:pPr>
        <w:rPr>
          <w:rFonts w:cs="Arial"/>
        </w:rPr>
      </w:pPr>
      <w:r>
        <w:rPr>
          <w:rFonts w:cs="Arial"/>
        </w:rPr>
        <w:t>Used to provide the quality settings of the video stream.</w:t>
      </w:r>
    </w:p>
    <w:p w14:paraId="7EA7772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09F6CD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9334A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573BD7" w14:textId="77777777" w:rsidR="00EB1D44" w:rsidRDefault="00EB1D44"/>
        </w:tc>
      </w:tr>
      <w:tr w:rsidR="0022423B" w:rsidRPr="00981CB3" w14:paraId="72D94F28"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20383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1A9A5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9F99B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0FC934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BEB98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E03D9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A7C9F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EE0C5F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A9DBC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6095B2"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5B7694" w14:textId="77777777" w:rsidR="00EB1D44" w:rsidRDefault="00EB1D44"/>
        </w:tc>
      </w:tr>
      <w:tr w:rsidR="0022423B" w:rsidRPr="00981CB3" w14:paraId="3E0E19A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18338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7EB4B6"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E79A0F" w14:textId="77777777" w:rsidR="00EB1D44" w:rsidRDefault="00EB1D44"/>
        </w:tc>
      </w:tr>
    </w:tbl>
    <w:p w14:paraId="3DFBCEB9" w14:textId="77777777" w:rsidR="0022423B" w:rsidRDefault="0022423B" w:rsidP="0022423B">
      <w:pPr>
        <w:rPr>
          <w:lang w:val="en-GB"/>
        </w:rPr>
      </w:pPr>
      <w:r w:rsidRPr="00702453">
        <w:t xml:space="preserve">Table: </w:t>
      </w:r>
      <w:r>
        <w:t xml:space="preserve">Signal Details of </w:t>
      </w:r>
      <w:r>
        <w:rPr>
          <w:lang w:val="en-GB"/>
        </w:rPr>
        <w:t>LSG_ISC_QualitySettings</w:t>
      </w:r>
    </w:p>
    <w:p w14:paraId="003676F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47F6AFA" w14:textId="77777777" w:rsidR="0022423B" w:rsidRPr="00F03856" w:rsidRDefault="0022423B" w:rsidP="0022423B">
      <w:pPr>
        <w:pStyle w:val="RERequirement"/>
      </w:pPr>
      <w:r>
        <w:rPr>
          <w:noProof/>
        </w:rPr>
        <w:drawing>
          <wp:inline distT="0" distB="0" distL="0" distR="0" wp14:anchorId="5736108B" wp14:editId="50258FCB">
            <wp:extent cx="203200" cy="203200"/>
            <wp:effectExtent l="0" t="0" r="0" b="0"/>
            <wp:docPr id="175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LSG_ISC_Relay Switch</w:t>
      </w:r>
    </w:p>
    <w:p w14:paraId="6737D2F5" w14:textId="77777777" w:rsidR="0022423B" w:rsidRDefault="0022423B" w:rsidP="0022423B">
      <w:pPr>
        <w:rPr>
          <w:rFonts w:cs="Arial"/>
        </w:rPr>
      </w:pPr>
      <w:r>
        <w:rPr>
          <w:rFonts w:cs="Arial"/>
        </w:rPr>
        <w:t>Used to control the power to the ADAS/DAT</w:t>
      </w:r>
    </w:p>
    <w:p w14:paraId="63A4FCE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008CE1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88474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240CB8" w14:textId="77777777" w:rsidR="00EB1D44" w:rsidRDefault="00EB1D44"/>
        </w:tc>
      </w:tr>
      <w:tr w:rsidR="0022423B" w:rsidRPr="00981CB3" w14:paraId="2F67F51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D6A9F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42198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DB2D5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393C34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31748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4F3ED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2AD75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A712A2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B6534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A4B8C2"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0C3B8" w14:textId="77777777" w:rsidR="00EB1D44" w:rsidRDefault="00EB1D44"/>
        </w:tc>
      </w:tr>
      <w:tr w:rsidR="0022423B" w:rsidRPr="00981CB3" w14:paraId="786F82A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6A2E5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80D7A3"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DD50BF" w14:textId="77777777" w:rsidR="00EB1D44" w:rsidRDefault="00EB1D44"/>
        </w:tc>
      </w:tr>
    </w:tbl>
    <w:p w14:paraId="68F3531F" w14:textId="77777777" w:rsidR="0022423B" w:rsidRDefault="0022423B" w:rsidP="0022423B">
      <w:pPr>
        <w:rPr>
          <w:lang w:val="en-GB"/>
        </w:rPr>
      </w:pPr>
      <w:r w:rsidRPr="00702453">
        <w:t xml:space="preserve">Table: </w:t>
      </w:r>
      <w:r>
        <w:t xml:space="preserve">Signal Details of </w:t>
      </w:r>
      <w:r>
        <w:rPr>
          <w:lang w:val="en-GB"/>
        </w:rPr>
        <w:t>LSG_ISC_Relay Switch</w:t>
      </w:r>
    </w:p>
    <w:p w14:paraId="59C8B72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42867A3" w14:textId="77777777" w:rsidR="0022423B" w:rsidRPr="00F03856" w:rsidRDefault="0022423B" w:rsidP="0022423B">
      <w:pPr>
        <w:pStyle w:val="RERequirement"/>
      </w:pPr>
      <w:r>
        <w:rPr>
          <w:noProof/>
        </w:rPr>
        <w:drawing>
          <wp:inline distT="0" distB="0" distL="0" distR="0" wp14:anchorId="4C0A3CC8" wp14:editId="3FCA9CEC">
            <wp:extent cx="203200" cy="203200"/>
            <wp:effectExtent l="0" t="0" r="0" b="0"/>
            <wp:docPr id="175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LSG_ISC_RemoteViewMode</w:t>
      </w:r>
    </w:p>
    <w:p w14:paraId="1D1C785D" w14:textId="77777777" w:rsidR="0022423B" w:rsidRDefault="0022423B" w:rsidP="0022423B">
      <w:pPr>
        <w:rPr>
          <w:rFonts w:cs="Arial"/>
        </w:rPr>
      </w:pPr>
      <w:r>
        <w:rPr>
          <w:rFonts w:cs="Arial"/>
        </w:rPr>
        <w:t>Used to notify that the vehicle is in a remote viewing mode while in a key of state</w:t>
      </w:r>
    </w:p>
    <w:p w14:paraId="6842385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95D840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78300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D869BE" w14:textId="77777777" w:rsidR="00EB1D44" w:rsidRDefault="00EB1D44"/>
        </w:tc>
      </w:tr>
      <w:tr w:rsidR="0022423B" w:rsidRPr="00981CB3" w14:paraId="44C55EE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9DD60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27D4A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16FBC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89409A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D68F7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49E5D9"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03A31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2880F1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43789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768E79"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44B2B1" w14:textId="77777777" w:rsidR="00EB1D44" w:rsidRDefault="00EB1D44"/>
        </w:tc>
      </w:tr>
      <w:tr w:rsidR="0022423B" w:rsidRPr="00981CB3" w14:paraId="7CBCE8A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7904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2743C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0A594" w14:textId="77777777" w:rsidR="00EB1D44" w:rsidRDefault="00EB1D44"/>
        </w:tc>
      </w:tr>
    </w:tbl>
    <w:p w14:paraId="7635DF86" w14:textId="77777777" w:rsidR="0022423B" w:rsidRDefault="0022423B" w:rsidP="0022423B">
      <w:pPr>
        <w:rPr>
          <w:lang w:val="en-GB"/>
        </w:rPr>
      </w:pPr>
      <w:r w:rsidRPr="00702453">
        <w:t xml:space="preserve">Table: </w:t>
      </w:r>
      <w:r>
        <w:t xml:space="preserve">Signal Details of </w:t>
      </w:r>
      <w:r>
        <w:rPr>
          <w:lang w:val="en-GB"/>
        </w:rPr>
        <w:t>LSG_ISC_RemoteViewMode</w:t>
      </w:r>
    </w:p>
    <w:p w14:paraId="0BCD12F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55C5362" w14:textId="77777777" w:rsidR="0022423B" w:rsidRPr="00F03856" w:rsidRDefault="0022423B" w:rsidP="0022423B">
      <w:pPr>
        <w:pStyle w:val="RERequirement"/>
      </w:pPr>
      <w:r>
        <w:rPr>
          <w:noProof/>
        </w:rPr>
        <w:drawing>
          <wp:inline distT="0" distB="0" distL="0" distR="0" wp14:anchorId="5AF2E286" wp14:editId="32E911E3">
            <wp:extent cx="203200" cy="203200"/>
            <wp:effectExtent l="0" t="0" r="0" b="0"/>
            <wp:docPr id="175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LSG_ISC_RewrappedVideoStream</w:t>
      </w:r>
    </w:p>
    <w:p w14:paraId="51F7BA68" w14:textId="77777777" w:rsidR="0022423B" w:rsidRDefault="0022423B" w:rsidP="0022423B">
      <w:pPr>
        <w:rPr>
          <w:rFonts w:cs="Arial"/>
        </w:rPr>
      </w:pPr>
      <w:r>
        <w:rPr>
          <w:rFonts w:cs="Arial"/>
        </w:rPr>
        <w:t>Used for the rewrapped video stream from the ADAS/DAT</w:t>
      </w:r>
    </w:p>
    <w:p w14:paraId="27B6FF8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3B8B60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75860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A4A0C6" w14:textId="77777777" w:rsidR="00EB1D44" w:rsidRDefault="00EB1D44"/>
        </w:tc>
      </w:tr>
      <w:tr w:rsidR="0022423B" w:rsidRPr="00981CB3" w14:paraId="263C769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2C0C2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DBE7D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595C7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44AC74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ECF1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7B29F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72608"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37901B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B44A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16C44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74449D" w14:textId="77777777" w:rsidR="00EB1D44" w:rsidRDefault="00EB1D44"/>
        </w:tc>
      </w:tr>
      <w:tr w:rsidR="0022423B" w:rsidRPr="00981CB3" w14:paraId="68BD1B1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42C82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056CB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297010" w14:textId="77777777" w:rsidR="00EB1D44" w:rsidRDefault="00EB1D44"/>
        </w:tc>
      </w:tr>
    </w:tbl>
    <w:p w14:paraId="39C5E068" w14:textId="77777777" w:rsidR="0022423B" w:rsidRDefault="0022423B" w:rsidP="0022423B">
      <w:pPr>
        <w:rPr>
          <w:lang w:val="en-GB"/>
        </w:rPr>
      </w:pPr>
      <w:r w:rsidRPr="00702453">
        <w:t xml:space="preserve">Table: </w:t>
      </w:r>
      <w:r>
        <w:t xml:space="preserve">Signal Details of </w:t>
      </w:r>
      <w:r>
        <w:rPr>
          <w:lang w:val="en-GB"/>
        </w:rPr>
        <w:t>LSG_ISC_RewrappedVideoStream</w:t>
      </w:r>
    </w:p>
    <w:p w14:paraId="773ECA7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EE9815C" w14:textId="77777777" w:rsidR="0022423B" w:rsidRPr="00F03856" w:rsidRDefault="0022423B" w:rsidP="0022423B">
      <w:pPr>
        <w:pStyle w:val="RERequirement"/>
      </w:pPr>
      <w:r>
        <w:rPr>
          <w:noProof/>
        </w:rPr>
        <w:drawing>
          <wp:inline distT="0" distB="0" distL="0" distR="0" wp14:anchorId="325FF7D3" wp14:editId="26B322A2">
            <wp:extent cx="203200" cy="203200"/>
            <wp:effectExtent l="0" t="0" r="0" b="0"/>
            <wp:docPr id="176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LSG_ISC_SourceStatus</w:t>
      </w:r>
    </w:p>
    <w:p w14:paraId="1F146956" w14:textId="77777777" w:rsidR="0022423B" w:rsidRDefault="0022423B" w:rsidP="0022423B">
      <w:pPr>
        <w:rPr>
          <w:rFonts w:cs="Arial"/>
        </w:rPr>
      </w:pPr>
      <w:r>
        <w:rPr>
          <w:rFonts w:cs="Arial"/>
        </w:rPr>
        <w:t>Used to provide status of ADAS/DAT module</w:t>
      </w:r>
    </w:p>
    <w:p w14:paraId="6D19C39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54D6B5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7125F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C936EF" w14:textId="77777777" w:rsidR="00EB1D44" w:rsidRDefault="00EB1D44"/>
        </w:tc>
      </w:tr>
      <w:tr w:rsidR="0022423B" w:rsidRPr="00981CB3" w14:paraId="23CE8B5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1C578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579FB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9784CD"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21283B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C4141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42C85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D58C0"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660E13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548FC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1D7068"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6E23D2" w14:textId="77777777" w:rsidR="00EB1D44" w:rsidRDefault="00EB1D44"/>
        </w:tc>
      </w:tr>
      <w:tr w:rsidR="0022423B" w:rsidRPr="00981CB3" w14:paraId="3E41EBB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ABED9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C69D23"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7151E" w14:textId="77777777" w:rsidR="00EB1D44" w:rsidRDefault="00EB1D44"/>
        </w:tc>
      </w:tr>
    </w:tbl>
    <w:p w14:paraId="01FD1185" w14:textId="77777777" w:rsidR="0022423B" w:rsidRDefault="0022423B" w:rsidP="0022423B">
      <w:pPr>
        <w:rPr>
          <w:lang w:val="en-GB"/>
        </w:rPr>
      </w:pPr>
      <w:r w:rsidRPr="00702453">
        <w:t xml:space="preserve">Table: </w:t>
      </w:r>
      <w:r>
        <w:t xml:space="preserve">Signal Details of </w:t>
      </w:r>
      <w:r>
        <w:rPr>
          <w:lang w:val="en-GB"/>
        </w:rPr>
        <w:t>LSG_ISC_SourceStatus</w:t>
      </w:r>
    </w:p>
    <w:p w14:paraId="6495D1B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29B2E60" w14:textId="77777777" w:rsidR="0022423B" w:rsidRPr="00F03856" w:rsidRDefault="0022423B" w:rsidP="0022423B">
      <w:pPr>
        <w:pStyle w:val="RERequirement"/>
      </w:pPr>
      <w:r>
        <w:rPr>
          <w:noProof/>
        </w:rPr>
        <w:drawing>
          <wp:inline distT="0" distB="0" distL="0" distR="0" wp14:anchorId="4144778B" wp14:editId="7AAAEF67">
            <wp:extent cx="203200" cy="203200"/>
            <wp:effectExtent l="0" t="0" r="0" b="0"/>
            <wp:docPr id="176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LSG_ISC_StartRecordingReq</w:t>
      </w:r>
    </w:p>
    <w:p w14:paraId="764F01FF" w14:textId="77777777" w:rsidR="0022423B" w:rsidRDefault="0022423B" w:rsidP="0022423B">
      <w:pPr>
        <w:rPr>
          <w:rFonts w:cs="Arial"/>
        </w:rPr>
      </w:pPr>
      <w:r>
        <w:rPr>
          <w:rFonts w:cs="Arial"/>
        </w:rPr>
        <w:t>Used to send a start recording request to VRP</w:t>
      </w:r>
    </w:p>
    <w:p w14:paraId="500C8DC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888A2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A79B6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019A48" w14:textId="77777777" w:rsidR="00EB1D44" w:rsidRDefault="00EB1D44"/>
        </w:tc>
      </w:tr>
      <w:tr w:rsidR="0022423B" w:rsidRPr="00981CB3" w14:paraId="5D4B70B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28FDB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9B3A5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1AE18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95F6CA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08AA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44F966"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207CC4"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D2023E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D9244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50B1AC"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BCE814" w14:textId="77777777" w:rsidR="00EB1D44" w:rsidRDefault="00EB1D44"/>
        </w:tc>
      </w:tr>
      <w:tr w:rsidR="0022423B" w:rsidRPr="00981CB3" w14:paraId="0306132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0D35B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D1C80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F390C9" w14:textId="77777777" w:rsidR="00EB1D44" w:rsidRDefault="00EB1D44"/>
        </w:tc>
      </w:tr>
    </w:tbl>
    <w:p w14:paraId="1B18EE53" w14:textId="77777777" w:rsidR="0022423B" w:rsidRDefault="0022423B" w:rsidP="0022423B">
      <w:pPr>
        <w:rPr>
          <w:lang w:val="en-GB"/>
        </w:rPr>
      </w:pPr>
      <w:r w:rsidRPr="00702453">
        <w:t xml:space="preserve">Table: </w:t>
      </w:r>
      <w:r>
        <w:t xml:space="preserve">Signal Details of </w:t>
      </w:r>
      <w:r>
        <w:rPr>
          <w:lang w:val="en-GB"/>
        </w:rPr>
        <w:t>LSG_ISC_StartRecordingReq</w:t>
      </w:r>
    </w:p>
    <w:p w14:paraId="267B9A0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ECFFD84" w14:textId="77777777" w:rsidR="0022423B" w:rsidRPr="00F03856" w:rsidRDefault="0022423B" w:rsidP="0022423B">
      <w:pPr>
        <w:pStyle w:val="RERequirement"/>
      </w:pPr>
      <w:r>
        <w:rPr>
          <w:noProof/>
        </w:rPr>
        <w:drawing>
          <wp:inline distT="0" distB="0" distL="0" distR="0" wp14:anchorId="0AAF2F71" wp14:editId="7DBBC09D">
            <wp:extent cx="203200" cy="203200"/>
            <wp:effectExtent l="0" t="0" r="0" b="0"/>
            <wp:docPr id="176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LSG_ISC_Status ofAvailableViews</w:t>
      </w:r>
    </w:p>
    <w:p w14:paraId="3C3D9309" w14:textId="77777777" w:rsidR="0022423B" w:rsidRDefault="0022423B" w:rsidP="0022423B">
      <w:pPr>
        <w:rPr>
          <w:rFonts w:cs="Arial"/>
        </w:rPr>
      </w:pPr>
      <w:r>
        <w:rPr>
          <w:rFonts w:cs="Arial"/>
        </w:rPr>
        <w:t>Used to provide the status of the available camera views</w:t>
      </w:r>
    </w:p>
    <w:p w14:paraId="213E914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4B3264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57C51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3169C2" w14:textId="77777777" w:rsidR="00EB1D44" w:rsidRDefault="00EB1D44"/>
        </w:tc>
      </w:tr>
      <w:tr w:rsidR="0022423B" w:rsidRPr="00981CB3" w14:paraId="5D08982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D0FDE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A8C3D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6E92F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655A80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C1A6D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2B944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4246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4D299D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1C3D9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734E9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9A4841" w14:textId="77777777" w:rsidR="00EB1D44" w:rsidRDefault="00EB1D44"/>
        </w:tc>
      </w:tr>
      <w:tr w:rsidR="0022423B" w:rsidRPr="00981CB3" w14:paraId="7486D50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6497B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1DDDD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45327" w14:textId="77777777" w:rsidR="00EB1D44" w:rsidRDefault="00EB1D44"/>
        </w:tc>
      </w:tr>
    </w:tbl>
    <w:p w14:paraId="73A79A40" w14:textId="77777777" w:rsidR="0022423B" w:rsidRDefault="0022423B" w:rsidP="0022423B">
      <w:pPr>
        <w:rPr>
          <w:lang w:val="en-GB"/>
        </w:rPr>
      </w:pPr>
      <w:r w:rsidRPr="00702453">
        <w:t xml:space="preserve">Table: </w:t>
      </w:r>
      <w:r>
        <w:t xml:space="preserve">Signal Details of </w:t>
      </w:r>
      <w:r>
        <w:rPr>
          <w:lang w:val="en-GB"/>
        </w:rPr>
        <w:t>LSG_ISC_Status ofAvailableViews</w:t>
      </w:r>
    </w:p>
    <w:p w14:paraId="7FD57D4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C354DD7" w14:textId="77777777" w:rsidR="0022423B" w:rsidRPr="00F03856" w:rsidRDefault="0022423B" w:rsidP="0022423B">
      <w:pPr>
        <w:pStyle w:val="RERequirement"/>
      </w:pPr>
      <w:r>
        <w:rPr>
          <w:noProof/>
        </w:rPr>
        <w:drawing>
          <wp:inline distT="0" distB="0" distL="0" distR="0" wp14:anchorId="26D93A94" wp14:editId="76A8F6D6">
            <wp:extent cx="203200" cy="203200"/>
            <wp:effectExtent l="0" t="0" r="0" b="0"/>
            <wp:docPr id="176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LSG_ISC_StopRecordingReq</w:t>
      </w:r>
    </w:p>
    <w:p w14:paraId="63F7FA9C" w14:textId="77777777" w:rsidR="0022423B" w:rsidRDefault="0022423B" w:rsidP="0022423B">
      <w:pPr>
        <w:rPr>
          <w:rFonts w:cs="Arial"/>
        </w:rPr>
      </w:pPr>
      <w:r>
        <w:rPr>
          <w:rFonts w:cs="Arial"/>
        </w:rPr>
        <w:t>Used to send a stop recording request to VRP</w:t>
      </w:r>
    </w:p>
    <w:p w14:paraId="3B5613C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C8535F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41A2B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0C3620" w14:textId="77777777" w:rsidR="00EB1D44" w:rsidRDefault="00EB1D44"/>
        </w:tc>
      </w:tr>
      <w:tr w:rsidR="0022423B" w:rsidRPr="00981CB3" w14:paraId="5D1AA93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74952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8BEC2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EE02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449D73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DA637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27C1A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3DC8B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94FBFF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D3394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49CEE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9474C1" w14:textId="77777777" w:rsidR="00EB1D44" w:rsidRDefault="00EB1D44"/>
        </w:tc>
      </w:tr>
      <w:tr w:rsidR="0022423B" w:rsidRPr="00981CB3" w14:paraId="4A5C5C4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854FB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50BEA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FFBD2" w14:textId="77777777" w:rsidR="00EB1D44" w:rsidRDefault="00EB1D44"/>
        </w:tc>
      </w:tr>
    </w:tbl>
    <w:p w14:paraId="544C604A" w14:textId="77777777" w:rsidR="0022423B" w:rsidRDefault="0022423B" w:rsidP="0022423B">
      <w:pPr>
        <w:rPr>
          <w:lang w:val="en-GB"/>
        </w:rPr>
      </w:pPr>
      <w:r w:rsidRPr="00702453">
        <w:t xml:space="preserve">Table: </w:t>
      </w:r>
      <w:r>
        <w:t xml:space="preserve">Signal Details of </w:t>
      </w:r>
      <w:r>
        <w:rPr>
          <w:lang w:val="en-GB"/>
        </w:rPr>
        <w:t>LSG_ISC_StopRecordingReq</w:t>
      </w:r>
    </w:p>
    <w:p w14:paraId="1116CA9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266657C" w14:textId="77777777" w:rsidR="0022423B" w:rsidRPr="00F03856" w:rsidRDefault="0022423B" w:rsidP="0022423B">
      <w:pPr>
        <w:pStyle w:val="RERequirement"/>
      </w:pPr>
      <w:r>
        <w:rPr>
          <w:noProof/>
        </w:rPr>
        <w:drawing>
          <wp:inline distT="0" distB="0" distL="0" distR="0" wp14:anchorId="4B125CFD" wp14:editId="1A862975">
            <wp:extent cx="203200" cy="203200"/>
            <wp:effectExtent l="0" t="0" r="0" b="0"/>
            <wp:docPr id="176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LSG_ISC_StopStreamReq</w:t>
      </w:r>
    </w:p>
    <w:p w14:paraId="1D501819" w14:textId="77777777" w:rsidR="0022423B" w:rsidRDefault="0022423B" w:rsidP="0022423B">
      <w:pPr>
        <w:rPr>
          <w:rFonts w:cs="Arial"/>
        </w:rPr>
      </w:pPr>
      <w:r>
        <w:rPr>
          <w:rFonts w:cs="Arial"/>
        </w:rPr>
        <w:t>Used to stop the ongoing stream</w:t>
      </w:r>
    </w:p>
    <w:p w14:paraId="24B9269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01B2DA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0A287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BF9DF3" w14:textId="77777777" w:rsidR="00EB1D44" w:rsidRDefault="00EB1D44"/>
        </w:tc>
      </w:tr>
      <w:tr w:rsidR="0022423B" w:rsidRPr="00981CB3" w14:paraId="2583FF3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B2FFE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0F855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7B9806"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14C913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E29D1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B0AF4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420F2B"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6E12FA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6B54A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9B5F9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ADE970" w14:textId="77777777" w:rsidR="00EB1D44" w:rsidRDefault="00EB1D44"/>
        </w:tc>
      </w:tr>
      <w:tr w:rsidR="0022423B" w:rsidRPr="00981CB3" w14:paraId="1827DCF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EE50E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2A2A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46E0B8" w14:textId="77777777" w:rsidR="00EB1D44" w:rsidRDefault="00EB1D44"/>
        </w:tc>
      </w:tr>
    </w:tbl>
    <w:p w14:paraId="4C53EB2F" w14:textId="77777777" w:rsidR="0022423B" w:rsidRDefault="0022423B" w:rsidP="0022423B">
      <w:pPr>
        <w:rPr>
          <w:lang w:val="en-GB"/>
        </w:rPr>
      </w:pPr>
      <w:r w:rsidRPr="00702453">
        <w:t xml:space="preserve">Table: </w:t>
      </w:r>
      <w:r>
        <w:t xml:space="preserve">Signal Details of </w:t>
      </w:r>
      <w:r>
        <w:rPr>
          <w:lang w:val="en-GB"/>
        </w:rPr>
        <w:t>LSG_ISC_StopStreamReq</w:t>
      </w:r>
    </w:p>
    <w:p w14:paraId="4A72378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AC9EF05" w14:textId="77777777" w:rsidR="0022423B" w:rsidRPr="00F03856" w:rsidRDefault="0022423B" w:rsidP="0022423B">
      <w:pPr>
        <w:pStyle w:val="RERequirement"/>
      </w:pPr>
      <w:r>
        <w:rPr>
          <w:noProof/>
        </w:rPr>
        <w:drawing>
          <wp:inline distT="0" distB="0" distL="0" distR="0" wp14:anchorId="27F13549" wp14:editId="6B960BCE">
            <wp:extent cx="203200" cy="203200"/>
            <wp:effectExtent l="0" t="0" r="0" b="0"/>
            <wp:docPr id="177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LSG_ISC_StreamingInformation</w:t>
      </w:r>
    </w:p>
    <w:p w14:paraId="4FE361A4" w14:textId="77777777" w:rsidR="0022423B" w:rsidRDefault="0022423B" w:rsidP="0022423B">
      <w:pPr>
        <w:rPr>
          <w:rFonts w:cs="Arial"/>
        </w:rPr>
      </w:pPr>
      <w:r>
        <w:rPr>
          <w:rFonts w:cs="Arial"/>
        </w:rPr>
        <w:t>Used to provide the streaming credential information to ECG</w:t>
      </w:r>
    </w:p>
    <w:p w14:paraId="6125ADB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45BF0B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8616D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278D14" w14:textId="77777777" w:rsidR="00EB1D44" w:rsidRDefault="00EB1D44"/>
        </w:tc>
      </w:tr>
      <w:tr w:rsidR="0022423B" w:rsidRPr="00981CB3" w14:paraId="3770BD2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2D612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F537D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6BF3B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9C6757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15FBB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66F7F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44BAF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3846D8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9461B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75986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636E1F" w14:textId="77777777" w:rsidR="00EB1D44" w:rsidRDefault="00EB1D44"/>
        </w:tc>
      </w:tr>
      <w:tr w:rsidR="0022423B" w:rsidRPr="00981CB3" w14:paraId="55FC55A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6AF0A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9EB58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A779E7" w14:textId="77777777" w:rsidR="00EB1D44" w:rsidRDefault="00EB1D44"/>
        </w:tc>
      </w:tr>
    </w:tbl>
    <w:p w14:paraId="4C6FC7FB" w14:textId="77777777" w:rsidR="0022423B" w:rsidRDefault="0022423B" w:rsidP="0022423B">
      <w:pPr>
        <w:rPr>
          <w:lang w:val="en-GB"/>
        </w:rPr>
      </w:pPr>
      <w:r w:rsidRPr="00702453">
        <w:t xml:space="preserve">Table: </w:t>
      </w:r>
      <w:r>
        <w:t xml:space="preserve">Signal Details of </w:t>
      </w:r>
      <w:r>
        <w:rPr>
          <w:lang w:val="en-GB"/>
        </w:rPr>
        <w:t>LSG_ISC_StreamingInformation</w:t>
      </w:r>
    </w:p>
    <w:p w14:paraId="7757C4D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D286CEF" w14:textId="77777777" w:rsidR="0022423B" w:rsidRPr="00F03856" w:rsidRDefault="0022423B" w:rsidP="0022423B">
      <w:pPr>
        <w:pStyle w:val="RERequirement"/>
      </w:pPr>
      <w:r>
        <w:rPr>
          <w:noProof/>
        </w:rPr>
        <w:drawing>
          <wp:inline distT="0" distB="0" distL="0" distR="0" wp14:anchorId="764FD951" wp14:editId="7050DF73">
            <wp:extent cx="203200" cy="203200"/>
            <wp:effectExtent l="0" t="0" r="0" b="0"/>
            <wp:docPr id="177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LSG_ISC_StreamingInformation_Resp</w:t>
      </w:r>
    </w:p>
    <w:p w14:paraId="12E8096F" w14:textId="77777777" w:rsidR="0022423B" w:rsidRDefault="0022423B" w:rsidP="0022423B">
      <w:pPr>
        <w:rPr>
          <w:rFonts w:cs="Arial"/>
        </w:rPr>
      </w:pPr>
      <w:r>
        <w:rPr>
          <w:rFonts w:cs="Arial"/>
        </w:rPr>
        <w:t>Used to provide the streaming credential information to Cloud</w:t>
      </w:r>
    </w:p>
    <w:p w14:paraId="6ABE9D7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E88B0E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ACF77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9F54E5" w14:textId="77777777" w:rsidR="00EB1D44" w:rsidRDefault="00EB1D44"/>
        </w:tc>
      </w:tr>
      <w:tr w:rsidR="0022423B" w:rsidRPr="00981CB3" w14:paraId="2552DE5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F7745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37398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A59BB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3A1A98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8B84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323B4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8271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DFCC8D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F07A2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8AFE2B"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55C91" w14:textId="77777777" w:rsidR="00EB1D44" w:rsidRDefault="00EB1D44"/>
        </w:tc>
      </w:tr>
      <w:tr w:rsidR="0022423B" w:rsidRPr="00981CB3" w14:paraId="6CC5C34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B1D9B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FA13C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49785" w14:textId="77777777" w:rsidR="00EB1D44" w:rsidRDefault="00EB1D44"/>
        </w:tc>
      </w:tr>
    </w:tbl>
    <w:p w14:paraId="79E22FB8" w14:textId="77777777" w:rsidR="0022423B" w:rsidRDefault="0022423B" w:rsidP="0022423B">
      <w:pPr>
        <w:rPr>
          <w:lang w:val="en-GB"/>
        </w:rPr>
      </w:pPr>
      <w:r w:rsidRPr="00702453">
        <w:t xml:space="preserve">Table: </w:t>
      </w:r>
      <w:r>
        <w:t xml:space="preserve">Signal Details of </w:t>
      </w:r>
      <w:r>
        <w:rPr>
          <w:lang w:val="en-GB"/>
        </w:rPr>
        <w:t>LSG_ISC_StreamingInformation_Resp</w:t>
      </w:r>
    </w:p>
    <w:p w14:paraId="754DA27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E5DF250" w14:textId="77777777" w:rsidR="0022423B" w:rsidRPr="00F03856" w:rsidRDefault="0022423B" w:rsidP="0022423B">
      <w:pPr>
        <w:pStyle w:val="RERequirement"/>
      </w:pPr>
      <w:r>
        <w:rPr>
          <w:noProof/>
        </w:rPr>
        <w:drawing>
          <wp:inline distT="0" distB="0" distL="0" distR="0" wp14:anchorId="699935B0" wp14:editId="35AD84F8">
            <wp:extent cx="203200" cy="203200"/>
            <wp:effectExtent l="0" t="0" r="0" b="0"/>
            <wp:docPr id="177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LSG_ISC_SubscriptionServices</w:t>
      </w:r>
    </w:p>
    <w:p w14:paraId="3525CD7E" w14:textId="77777777" w:rsidR="0022423B" w:rsidRDefault="0022423B" w:rsidP="0022423B">
      <w:pPr>
        <w:rPr>
          <w:rFonts w:cs="Arial"/>
        </w:rPr>
      </w:pPr>
      <w:r>
        <w:rPr>
          <w:rFonts w:cs="Arial"/>
        </w:rPr>
        <w:t>Used to provide the status of subscription details</w:t>
      </w:r>
    </w:p>
    <w:p w14:paraId="064919D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6B1124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720AE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181A2D" w14:textId="77777777" w:rsidR="00EB1D44" w:rsidRDefault="00EB1D44"/>
        </w:tc>
      </w:tr>
      <w:tr w:rsidR="0022423B" w:rsidRPr="00981CB3" w14:paraId="3BD1CBB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17172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DFA8C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59C47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5DE7EA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81DD5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15179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37C71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C18975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AD7B5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61E56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AA01EC" w14:textId="77777777" w:rsidR="00EB1D44" w:rsidRDefault="00EB1D44"/>
        </w:tc>
      </w:tr>
      <w:tr w:rsidR="0022423B" w:rsidRPr="00981CB3" w14:paraId="0D51A01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72F84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AC093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EB921F" w14:textId="77777777" w:rsidR="00EB1D44" w:rsidRDefault="00EB1D44"/>
        </w:tc>
      </w:tr>
    </w:tbl>
    <w:p w14:paraId="0F77F46B" w14:textId="77777777" w:rsidR="0022423B" w:rsidRDefault="0022423B" w:rsidP="0022423B">
      <w:pPr>
        <w:rPr>
          <w:lang w:val="en-GB"/>
        </w:rPr>
      </w:pPr>
      <w:r w:rsidRPr="00702453">
        <w:t xml:space="preserve">Table: </w:t>
      </w:r>
      <w:r>
        <w:t xml:space="preserve">Signal Details of </w:t>
      </w:r>
      <w:r>
        <w:rPr>
          <w:lang w:val="en-GB"/>
        </w:rPr>
        <w:t>LSG_ISC_SubscriptionServices</w:t>
      </w:r>
    </w:p>
    <w:p w14:paraId="07E860B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8D3675B" w14:textId="77777777" w:rsidR="0022423B" w:rsidRPr="00F03856" w:rsidRDefault="0022423B" w:rsidP="0022423B">
      <w:pPr>
        <w:pStyle w:val="RERequirement"/>
      </w:pPr>
      <w:r>
        <w:rPr>
          <w:noProof/>
        </w:rPr>
        <w:drawing>
          <wp:inline distT="0" distB="0" distL="0" distR="0" wp14:anchorId="5CD2E460" wp14:editId="21901F41">
            <wp:extent cx="203200" cy="203200"/>
            <wp:effectExtent l="0" t="0" r="0" b="0"/>
            <wp:docPr id="177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LSG_ISC_SystemMode</w:t>
      </w:r>
    </w:p>
    <w:p w14:paraId="6130F934" w14:textId="77777777" w:rsidR="0022423B" w:rsidRDefault="0022423B" w:rsidP="0022423B">
      <w:pPr>
        <w:rPr>
          <w:rFonts w:cs="Arial"/>
        </w:rPr>
      </w:pPr>
      <w:r>
        <w:rPr>
          <w:rFonts w:cs="Arial"/>
        </w:rPr>
        <w:t>Used to provide the status of ISC feature ON/OFF</w:t>
      </w:r>
    </w:p>
    <w:p w14:paraId="2ED5368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80A221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98BAF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48A5B7" w14:textId="77777777" w:rsidR="00EB1D44" w:rsidRDefault="00EB1D44"/>
        </w:tc>
      </w:tr>
      <w:tr w:rsidR="0022423B" w:rsidRPr="00981CB3" w14:paraId="5C5F613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CB9B1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0877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D1B6D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5F4B63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216D6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6EA38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84DBE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534E94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EFD2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436CC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B20349" w14:textId="77777777" w:rsidR="00EB1D44" w:rsidRDefault="00EB1D44"/>
        </w:tc>
      </w:tr>
      <w:tr w:rsidR="0022423B" w:rsidRPr="00981CB3" w14:paraId="5F457BE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E70A6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864286"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B2B7E4" w14:textId="77777777" w:rsidR="00EB1D44" w:rsidRDefault="00EB1D44"/>
        </w:tc>
      </w:tr>
    </w:tbl>
    <w:p w14:paraId="07AFDB43" w14:textId="77777777" w:rsidR="0022423B" w:rsidRDefault="0022423B" w:rsidP="0022423B">
      <w:pPr>
        <w:rPr>
          <w:lang w:val="en-GB"/>
        </w:rPr>
      </w:pPr>
      <w:r w:rsidRPr="00702453">
        <w:t xml:space="preserve">Table: </w:t>
      </w:r>
      <w:r>
        <w:t xml:space="preserve">Signal Details of </w:t>
      </w:r>
      <w:r>
        <w:rPr>
          <w:lang w:val="en-GB"/>
        </w:rPr>
        <w:t>LSG_ISC_SystemMode</w:t>
      </w:r>
    </w:p>
    <w:p w14:paraId="007B5A9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74FA7CE" w14:textId="77777777" w:rsidR="0022423B" w:rsidRPr="00F03856" w:rsidRDefault="0022423B" w:rsidP="0022423B">
      <w:pPr>
        <w:pStyle w:val="RERequirement"/>
      </w:pPr>
      <w:r>
        <w:rPr>
          <w:noProof/>
        </w:rPr>
        <w:drawing>
          <wp:inline distT="0" distB="0" distL="0" distR="0" wp14:anchorId="310BB510" wp14:editId="292E0659">
            <wp:extent cx="203200" cy="203200"/>
            <wp:effectExtent l="0" t="0" r="0" b="0"/>
            <wp:docPr id="177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LSG_ISC_SystemNotifications</w:t>
      </w:r>
    </w:p>
    <w:p w14:paraId="65E545DA" w14:textId="77777777" w:rsidR="0022423B" w:rsidRDefault="0022423B" w:rsidP="0022423B">
      <w:pPr>
        <w:rPr>
          <w:rFonts w:cs="Arial"/>
        </w:rPr>
      </w:pPr>
      <w:r>
        <w:rPr>
          <w:rFonts w:cs="Arial"/>
        </w:rPr>
        <w:t>Used to provide the vehicle status (e.g. battery, ignition or connectivity etc..) when feature is in use</w:t>
      </w:r>
    </w:p>
    <w:p w14:paraId="27B5B47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4E5574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DA245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B0B38F" w14:textId="77777777" w:rsidR="00EB1D44" w:rsidRDefault="00EB1D44"/>
        </w:tc>
      </w:tr>
      <w:tr w:rsidR="0022423B" w:rsidRPr="00981CB3" w14:paraId="461AC73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5149E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8D155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845CD"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CBBCCC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58E7C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C0F850"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2FD4B"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B38F2E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AB164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81850C"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D9D123" w14:textId="77777777" w:rsidR="00EB1D44" w:rsidRDefault="00EB1D44"/>
        </w:tc>
      </w:tr>
      <w:tr w:rsidR="0022423B" w:rsidRPr="00981CB3" w14:paraId="116C7EC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CB2A7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28C09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7144E3" w14:textId="77777777" w:rsidR="00EB1D44" w:rsidRDefault="00EB1D44"/>
        </w:tc>
      </w:tr>
    </w:tbl>
    <w:p w14:paraId="0A474DC4" w14:textId="77777777" w:rsidR="0022423B" w:rsidRDefault="0022423B" w:rsidP="0022423B">
      <w:pPr>
        <w:rPr>
          <w:lang w:val="en-GB"/>
        </w:rPr>
      </w:pPr>
      <w:r w:rsidRPr="00702453">
        <w:t xml:space="preserve">Table: </w:t>
      </w:r>
      <w:r>
        <w:t xml:space="preserve">Signal Details of </w:t>
      </w:r>
      <w:r>
        <w:rPr>
          <w:lang w:val="en-GB"/>
        </w:rPr>
        <w:t>LSG_ISC_SystemNotifications</w:t>
      </w:r>
    </w:p>
    <w:p w14:paraId="6C7F0CA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1154233" w14:textId="77777777" w:rsidR="0022423B" w:rsidRPr="00F03856" w:rsidRDefault="0022423B" w:rsidP="0022423B">
      <w:pPr>
        <w:pStyle w:val="RERequirement"/>
      </w:pPr>
      <w:r>
        <w:rPr>
          <w:noProof/>
        </w:rPr>
        <w:drawing>
          <wp:inline distT="0" distB="0" distL="0" distR="0" wp14:anchorId="65B64E82" wp14:editId="1DEECAB0">
            <wp:extent cx="203200" cy="203200"/>
            <wp:effectExtent l="0" t="0" r="0" b="0"/>
            <wp:docPr id="178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LSG_ISC_SystemNotificationsRequest</w:t>
      </w:r>
    </w:p>
    <w:p w14:paraId="07998F26" w14:textId="77777777" w:rsidR="0022423B" w:rsidRDefault="0022423B" w:rsidP="0022423B">
      <w:pPr>
        <w:rPr>
          <w:rFonts w:cs="Arial"/>
        </w:rPr>
      </w:pPr>
      <w:r>
        <w:rPr>
          <w:rFonts w:cs="Arial"/>
        </w:rPr>
        <w:t>Used to request the vehicle status from ECG when the feature is in use</w:t>
      </w:r>
    </w:p>
    <w:p w14:paraId="2915588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DCD259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F1337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4F4313" w14:textId="77777777" w:rsidR="00EB1D44" w:rsidRDefault="00EB1D44"/>
        </w:tc>
      </w:tr>
      <w:tr w:rsidR="0022423B" w:rsidRPr="00981CB3" w14:paraId="38AA7DD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28DF9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16588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4F277C"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E6E81F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AB5B8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E243F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57694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767818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7CAAE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B57FBD"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F2605C" w14:textId="77777777" w:rsidR="00EB1D44" w:rsidRDefault="00EB1D44"/>
        </w:tc>
      </w:tr>
      <w:tr w:rsidR="0022423B" w:rsidRPr="00981CB3" w14:paraId="3B1313E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E155F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AC8FF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CEF3F" w14:textId="77777777" w:rsidR="00EB1D44" w:rsidRDefault="00EB1D44"/>
        </w:tc>
      </w:tr>
    </w:tbl>
    <w:p w14:paraId="65EFAB2F" w14:textId="77777777" w:rsidR="0022423B" w:rsidRDefault="0022423B" w:rsidP="0022423B">
      <w:pPr>
        <w:rPr>
          <w:lang w:val="en-GB"/>
        </w:rPr>
      </w:pPr>
      <w:r w:rsidRPr="00702453">
        <w:t xml:space="preserve">Table: </w:t>
      </w:r>
      <w:r>
        <w:t xml:space="preserve">Signal Details of </w:t>
      </w:r>
      <w:r>
        <w:rPr>
          <w:lang w:val="en-GB"/>
        </w:rPr>
        <w:t>LSG_ISC_SystemNotificationsRequest</w:t>
      </w:r>
    </w:p>
    <w:p w14:paraId="3687063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50715AB" w14:textId="77777777" w:rsidR="0022423B" w:rsidRPr="00F03856" w:rsidRDefault="0022423B" w:rsidP="0022423B">
      <w:pPr>
        <w:pStyle w:val="RERequirement"/>
      </w:pPr>
      <w:r>
        <w:rPr>
          <w:noProof/>
        </w:rPr>
        <w:drawing>
          <wp:inline distT="0" distB="0" distL="0" distR="0" wp14:anchorId="6CE28645" wp14:editId="4945F815">
            <wp:extent cx="203200" cy="203200"/>
            <wp:effectExtent l="0" t="0" r="0" b="0"/>
            <wp:docPr id="178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LSG_ISC_SystemStatus</w:t>
      </w:r>
    </w:p>
    <w:p w14:paraId="2BD73436" w14:textId="77777777" w:rsidR="0022423B" w:rsidRDefault="0022423B" w:rsidP="0022423B">
      <w:pPr>
        <w:rPr>
          <w:rFonts w:cs="Arial"/>
        </w:rPr>
      </w:pPr>
      <w:r>
        <w:rPr>
          <w:rFonts w:cs="Arial"/>
        </w:rPr>
        <w:t>Used to provide the system status of ISC feature ON/OFF</w:t>
      </w:r>
    </w:p>
    <w:p w14:paraId="79FAD57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A4B8EA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DBBB2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A886E3" w14:textId="77777777" w:rsidR="00EB1D44" w:rsidRDefault="00EB1D44"/>
        </w:tc>
      </w:tr>
      <w:tr w:rsidR="0022423B" w:rsidRPr="00981CB3" w14:paraId="4BAF50D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AB79F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741EB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B9F6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24DA53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C3B5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3C60A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54B26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E7482F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7E98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55A80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1B9D76" w14:textId="77777777" w:rsidR="00EB1D44" w:rsidRDefault="00EB1D44"/>
        </w:tc>
      </w:tr>
      <w:tr w:rsidR="0022423B" w:rsidRPr="00981CB3" w14:paraId="43795AC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D057E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C9188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BEC431" w14:textId="77777777" w:rsidR="00EB1D44" w:rsidRDefault="00EB1D44"/>
        </w:tc>
      </w:tr>
    </w:tbl>
    <w:p w14:paraId="219C4901" w14:textId="77777777" w:rsidR="0022423B" w:rsidRDefault="0022423B" w:rsidP="0022423B">
      <w:pPr>
        <w:rPr>
          <w:lang w:val="en-GB"/>
        </w:rPr>
      </w:pPr>
      <w:r w:rsidRPr="00702453">
        <w:t xml:space="preserve">Table: </w:t>
      </w:r>
      <w:r>
        <w:t xml:space="preserve">Signal Details of </w:t>
      </w:r>
      <w:r>
        <w:rPr>
          <w:lang w:val="en-GB"/>
        </w:rPr>
        <w:t>LSG_ISC_SystemStatus</w:t>
      </w:r>
    </w:p>
    <w:p w14:paraId="03A9747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E6EA68" w14:textId="77777777" w:rsidR="0022423B" w:rsidRPr="00F03856" w:rsidRDefault="0022423B" w:rsidP="0022423B">
      <w:pPr>
        <w:pStyle w:val="RERequirement"/>
      </w:pPr>
      <w:r>
        <w:rPr>
          <w:noProof/>
        </w:rPr>
        <w:drawing>
          <wp:inline distT="0" distB="0" distL="0" distR="0" wp14:anchorId="1C4B1094" wp14:editId="06C7B42B">
            <wp:extent cx="203200" cy="203200"/>
            <wp:effectExtent l="0" t="0" r="0" b="0"/>
            <wp:docPr id="178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LSG_ISC_SystemStatusRequest</w:t>
      </w:r>
    </w:p>
    <w:p w14:paraId="33BB4916" w14:textId="77777777" w:rsidR="0022423B" w:rsidRDefault="0022423B" w:rsidP="0022423B">
      <w:pPr>
        <w:rPr>
          <w:rFonts w:cs="Arial"/>
        </w:rPr>
      </w:pPr>
      <w:r>
        <w:rPr>
          <w:rFonts w:cs="Arial"/>
        </w:rPr>
        <w:t>Used to request the system status of ISC feature ON/OFF when feature in use</w:t>
      </w:r>
    </w:p>
    <w:p w14:paraId="32EF986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08BE7E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B65ED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622E02" w14:textId="77777777" w:rsidR="00EB1D44" w:rsidRDefault="00EB1D44"/>
        </w:tc>
      </w:tr>
      <w:tr w:rsidR="0022423B" w:rsidRPr="00981CB3" w14:paraId="6A59783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4B84F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38FCF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4CF4D5"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09D4F6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65413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841BD9"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2D1C24"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128653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FC9A8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C03082"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11EFC6" w14:textId="77777777" w:rsidR="00EB1D44" w:rsidRDefault="00EB1D44"/>
        </w:tc>
      </w:tr>
      <w:tr w:rsidR="0022423B" w:rsidRPr="00981CB3" w14:paraId="7D67B1C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BF79C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AF5A6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2BE11C" w14:textId="77777777" w:rsidR="00EB1D44" w:rsidRDefault="00EB1D44"/>
        </w:tc>
      </w:tr>
    </w:tbl>
    <w:p w14:paraId="0E1C31DB" w14:textId="77777777" w:rsidR="0022423B" w:rsidRDefault="0022423B" w:rsidP="0022423B">
      <w:pPr>
        <w:rPr>
          <w:lang w:val="en-GB"/>
        </w:rPr>
      </w:pPr>
      <w:r w:rsidRPr="00702453">
        <w:t xml:space="preserve">Table: </w:t>
      </w:r>
      <w:r>
        <w:t xml:space="preserve">Signal Details of </w:t>
      </w:r>
      <w:r>
        <w:rPr>
          <w:lang w:val="en-GB"/>
        </w:rPr>
        <w:t>LSG_ISC_SystemStatusRequest</w:t>
      </w:r>
    </w:p>
    <w:p w14:paraId="6AB15D1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14E61CD" w14:textId="77777777" w:rsidR="0022423B" w:rsidRPr="00F03856" w:rsidRDefault="0022423B" w:rsidP="0022423B">
      <w:pPr>
        <w:pStyle w:val="RERequirement"/>
      </w:pPr>
      <w:r>
        <w:rPr>
          <w:noProof/>
        </w:rPr>
        <w:drawing>
          <wp:inline distT="0" distB="0" distL="0" distR="0" wp14:anchorId="36578427" wp14:editId="56759E4A">
            <wp:extent cx="203200" cy="203200"/>
            <wp:effectExtent l="0" t="0" r="0" b="0"/>
            <wp:docPr id="178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LSG_ISC_TerminateISCFeatureRequest</w:t>
      </w:r>
    </w:p>
    <w:p w14:paraId="270AD2C3" w14:textId="77777777" w:rsidR="0022423B" w:rsidRDefault="0022423B" w:rsidP="0022423B">
      <w:pPr>
        <w:rPr>
          <w:rFonts w:cs="Arial"/>
        </w:rPr>
      </w:pPr>
      <w:r>
        <w:rPr>
          <w:rFonts w:cs="Arial"/>
        </w:rPr>
        <w:t>Used to request the termination of the feature</w:t>
      </w:r>
    </w:p>
    <w:p w14:paraId="65443BC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C7771F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B669A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00317D" w14:textId="77777777" w:rsidR="00EB1D44" w:rsidRDefault="00EB1D44"/>
        </w:tc>
      </w:tr>
      <w:tr w:rsidR="0022423B" w:rsidRPr="00981CB3" w14:paraId="3E43F070"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5CA7C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9CCE2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9DF16E"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47A105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BCC9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9540E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E8D681"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B3E278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D2C99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8C0E1A"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05E564" w14:textId="77777777" w:rsidR="00EB1D44" w:rsidRDefault="00EB1D44"/>
        </w:tc>
      </w:tr>
      <w:tr w:rsidR="0022423B" w:rsidRPr="00981CB3" w14:paraId="4877F52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F967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BD7D4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BB912" w14:textId="77777777" w:rsidR="00EB1D44" w:rsidRDefault="00EB1D44"/>
        </w:tc>
      </w:tr>
    </w:tbl>
    <w:p w14:paraId="3D04BEB2" w14:textId="77777777" w:rsidR="0022423B" w:rsidRDefault="0022423B" w:rsidP="0022423B">
      <w:pPr>
        <w:rPr>
          <w:lang w:val="en-GB"/>
        </w:rPr>
      </w:pPr>
      <w:r w:rsidRPr="00702453">
        <w:t xml:space="preserve">Table: </w:t>
      </w:r>
      <w:r>
        <w:t xml:space="preserve">Signal Details of </w:t>
      </w:r>
      <w:r>
        <w:rPr>
          <w:lang w:val="en-GB"/>
        </w:rPr>
        <w:t>LSG_ISC_TerminateISCFeatureRequest</w:t>
      </w:r>
    </w:p>
    <w:p w14:paraId="7A14913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2141A64" w14:textId="77777777" w:rsidR="0022423B" w:rsidRPr="00F03856" w:rsidRDefault="0022423B" w:rsidP="0022423B">
      <w:pPr>
        <w:pStyle w:val="RERequirement"/>
      </w:pPr>
      <w:r>
        <w:rPr>
          <w:noProof/>
        </w:rPr>
        <w:drawing>
          <wp:inline distT="0" distB="0" distL="0" distR="0" wp14:anchorId="794659B7" wp14:editId="1AECC3B5">
            <wp:extent cx="203200" cy="203200"/>
            <wp:effectExtent l="0" t="0" r="0" b="0"/>
            <wp:docPr id="178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LSG_ISC_TerminateVideoStream</w:t>
      </w:r>
    </w:p>
    <w:p w14:paraId="58452A58" w14:textId="77777777" w:rsidR="0022423B" w:rsidRDefault="0022423B" w:rsidP="0022423B">
      <w:pPr>
        <w:rPr>
          <w:rFonts w:cs="Arial"/>
        </w:rPr>
      </w:pPr>
      <w:r>
        <w:rPr>
          <w:rFonts w:cs="Arial"/>
        </w:rPr>
        <w:t>Used to terminate the video stream</w:t>
      </w:r>
    </w:p>
    <w:p w14:paraId="70765EC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4356E1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1E6C2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280430" w14:textId="77777777" w:rsidR="00EB1D44" w:rsidRDefault="00EB1D44"/>
        </w:tc>
      </w:tr>
      <w:tr w:rsidR="0022423B" w:rsidRPr="00981CB3" w14:paraId="7CB6213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CE561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C92DA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E9718E"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7D9B36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25F40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0FACD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66E7D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960B5C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C406A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4104A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C1A0F" w14:textId="77777777" w:rsidR="00EB1D44" w:rsidRDefault="00EB1D44"/>
        </w:tc>
      </w:tr>
      <w:tr w:rsidR="0022423B" w:rsidRPr="00981CB3" w14:paraId="33466ED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2A3E6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A7D3B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723ACC" w14:textId="77777777" w:rsidR="00EB1D44" w:rsidRDefault="00EB1D44"/>
        </w:tc>
      </w:tr>
    </w:tbl>
    <w:p w14:paraId="3015FF13" w14:textId="77777777" w:rsidR="0022423B" w:rsidRDefault="0022423B" w:rsidP="0022423B">
      <w:pPr>
        <w:rPr>
          <w:lang w:val="en-GB"/>
        </w:rPr>
      </w:pPr>
      <w:r w:rsidRPr="00702453">
        <w:t xml:space="preserve">Table: </w:t>
      </w:r>
      <w:r>
        <w:t xml:space="preserve">Signal Details of </w:t>
      </w:r>
      <w:r>
        <w:rPr>
          <w:lang w:val="en-GB"/>
        </w:rPr>
        <w:t>LSG_ISC_TerminateVideoStream</w:t>
      </w:r>
    </w:p>
    <w:p w14:paraId="56E749C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2054064" w14:textId="77777777" w:rsidR="0022423B" w:rsidRPr="00F03856" w:rsidRDefault="0022423B" w:rsidP="0022423B">
      <w:pPr>
        <w:pStyle w:val="RERequirement"/>
      </w:pPr>
      <w:r>
        <w:rPr>
          <w:noProof/>
        </w:rPr>
        <w:drawing>
          <wp:inline distT="0" distB="0" distL="0" distR="0" wp14:anchorId="081CC4E8" wp14:editId="52BABD11">
            <wp:extent cx="203200" cy="203200"/>
            <wp:effectExtent l="0" t="0" r="0" b="0"/>
            <wp:docPr id="179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LSG_ISC_TerminateVideoStreamRequest</w:t>
      </w:r>
    </w:p>
    <w:p w14:paraId="1E83F68D" w14:textId="77777777" w:rsidR="0022423B" w:rsidRDefault="0022423B" w:rsidP="0022423B">
      <w:pPr>
        <w:rPr>
          <w:rFonts w:cs="Arial"/>
        </w:rPr>
      </w:pPr>
      <w:r>
        <w:rPr>
          <w:rFonts w:cs="Arial"/>
        </w:rPr>
        <w:t>Used to request termination of the video stream</w:t>
      </w:r>
    </w:p>
    <w:p w14:paraId="479637D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343AB8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EA3CC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2A852B" w14:textId="77777777" w:rsidR="00EB1D44" w:rsidRDefault="00EB1D44"/>
        </w:tc>
      </w:tr>
      <w:tr w:rsidR="0022423B" w:rsidRPr="00981CB3" w14:paraId="6C839E33"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17F28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C0A78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E872A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5D091E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58FE7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260EE4"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16127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4640CB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79A62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E712B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597FA" w14:textId="77777777" w:rsidR="00EB1D44" w:rsidRDefault="00EB1D44"/>
        </w:tc>
      </w:tr>
      <w:tr w:rsidR="0022423B" w:rsidRPr="00981CB3" w14:paraId="53D17F4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48997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34C4B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6BBA29" w14:textId="77777777" w:rsidR="00EB1D44" w:rsidRDefault="00EB1D44"/>
        </w:tc>
      </w:tr>
    </w:tbl>
    <w:p w14:paraId="270C8C1A" w14:textId="77777777" w:rsidR="0022423B" w:rsidRDefault="0022423B" w:rsidP="0022423B">
      <w:pPr>
        <w:rPr>
          <w:lang w:val="en-GB"/>
        </w:rPr>
      </w:pPr>
      <w:r w:rsidRPr="00702453">
        <w:t xml:space="preserve">Table: </w:t>
      </w:r>
      <w:r>
        <w:t xml:space="preserve">Signal Details of </w:t>
      </w:r>
      <w:r>
        <w:rPr>
          <w:lang w:val="en-GB"/>
        </w:rPr>
        <w:t>LSG_ISC_TerminateVideoStreamRequest</w:t>
      </w:r>
    </w:p>
    <w:p w14:paraId="27679BF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CD6F007" w14:textId="77777777" w:rsidR="0022423B" w:rsidRPr="00F03856" w:rsidRDefault="0022423B" w:rsidP="0022423B">
      <w:pPr>
        <w:pStyle w:val="RERequirement"/>
      </w:pPr>
      <w:r>
        <w:rPr>
          <w:noProof/>
        </w:rPr>
        <w:drawing>
          <wp:inline distT="0" distB="0" distL="0" distR="0" wp14:anchorId="60F40546" wp14:editId="0C7B2EF1">
            <wp:extent cx="203200" cy="203200"/>
            <wp:effectExtent l="0" t="0" r="0" b="0"/>
            <wp:docPr id="179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LSG_ISC_ThreatEvent</w:t>
      </w:r>
    </w:p>
    <w:p w14:paraId="6CC31734" w14:textId="77777777" w:rsidR="0022423B" w:rsidRDefault="0022423B" w:rsidP="0022423B">
      <w:pPr>
        <w:rPr>
          <w:rFonts w:cs="Arial"/>
        </w:rPr>
      </w:pPr>
      <w:r>
        <w:rPr>
          <w:rFonts w:cs="Arial"/>
        </w:rPr>
        <w:t>Signal indicating that a threat event has occurred at the vehicle</w:t>
      </w:r>
    </w:p>
    <w:p w14:paraId="135E1DD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E0AADA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AC06B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898D9E" w14:textId="77777777" w:rsidR="00EB1D44" w:rsidRDefault="00EB1D44"/>
        </w:tc>
      </w:tr>
      <w:tr w:rsidR="0022423B" w:rsidRPr="00981CB3" w14:paraId="1CC327F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B4D5E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7EF0E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EBF28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33784E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E1E8A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A837E6"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75407B"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E332C4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F3548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FFD15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E8C8F" w14:textId="77777777" w:rsidR="00EB1D44" w:rsidRDefault="00EB1D44"/>
        </w:tc>
      </w:tr>
      <w:tr w:rsidR="0022423B" w:rsidRPr="00981CB3" w14:paraId="5500475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59F7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32863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530554" w14:textId="77777777" w:rsidR="00EB1D44" w:rsidRDefault="00EB1D44"/>
        </w:tc>
      </w:tr>
    </w:tbl>
    <w:p w14:paraId="06BE0763" w14:textId="77777777" w:rsidR="0022423B" w:rsidRDefault="0022423B" w:rsidP="0022423B">
      <w:pPr>
        <w:rPr>
          <w:lang w:val="en-GB"/>
        </w:rPr>
      </w:pPr>
      <w:r w:rsidRPr="00702453">
        <w:t xml:space="preserve">Table: </w:t>
      </w:r>
      <w:r>
        <w:t xml:space="preserve">Signal Details of </w:t>
      </w:r>
      <w:r>
        <w:rPr>
          <w:lang w:val="en-GB"/>
        </w:rPr>
        <w:t>LSG_ISC_ThreatEvent</w:t>
      </w:r>
    </w:p>
    <w:p w14:paraId="432E239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C17AA99" w14:textId="77777777" w:rsidR="0022423B" w:rsidRPr="00F03856" w:rsidRDefault="0022423B" w:rsidP="0022423B">
      <w:pPr>
        <w:pStyle w:val="RERequirement"/>
      </w:pPr>
      <w:r>
        <w:rPr>
          <w:noProof/>
        </w:rPr>
        <w:drawing>
          <wp:inline distT="0" distB="0" distL="0" distR="0" wp14:anchorId="6CC4853A" wp14:editId="4A37EC51">
            <wp:extent cx="203200" cy="203200"/>
            <wp:effectExtent l="0" t="0" r="0" b="0"/>
            <wp:docPr id="179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LSG_ISC_VehicleCapability</w:t>
      </w:r>
    </w:p>
    <w:p w14:paraId="12F89483" w14:textId="77777777" w:rsidR="0022423B" w:rsidRDefault="0022423B" w:rsidP="0022423B">
      <w:pPr>
        <w:rPr>
          <w:rFonts w:cs="Arial"/>
        </w:rPr>
      </w:pPr>
      <w:r>
        <w:rPr>
          <w:rFonts w:cs="Arial"/>
        </w:rPr>
        <w:t>Used to provide the capability status of the VIN for ISC feature</w:t>
      </w:r>
    </w:p>
    <w:p w14:paraId="656632C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503767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B6667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86A8B9" w14:textId="77777777" w:rsidR="00EB1D44" w:rsidRDefault="00EB1D44"/>
        </w:tc>
      </w:tr>
      <w:tr w:rsidR="0022423B" w:rsidRPr="00981CB3" w14:paraId="5D19FF3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E52C2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DB4AC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17FA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ED1D66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60652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666C9"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71F508"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9A2B93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19E9A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24B92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F6E99" w14:textId="77777777" w:rsidR="00EB1D44" w:rsidRDefault="00EB1D44"/>
        </w:tc>
      </w:tr>
      <w:tr w:rsidR="0022423B" w:rsidRPr="00981CB3" w14:paraId="58B84B3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8B12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0D8C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A9C35B" w14:textId="77777777" w:rsidR="00EB1D44" w:rsidRDefault="00EB1D44"/>
        </w:tc>
      </w:tr>
    </w:tbl>
    <w:p w14:paraId="3129FF3B" w14:textId="77777777" w:rsidR="0022423B" w:rsidRDefault="0022423B" w:rsidP="0022423B">
      <w:pPr>
        <w:rPr>
          <w:lang w:val="en-GB"/>
        </w:rPr>
      </w:pPr>
      <w:r w:rsidRPr="00702453">
        <w:t xml:space="preserve">Table: </w:t>
      </w:r>
      <w:r>
        <w:t xml:space="preserve">Signal Details of </w:t>
      </w:r>
      <w:r>
        <w:rPr>
          <w:lang w:val="en-GB"/>
        </w:rPr>
        <w:t>LSG_ISC_VehicleCapability</w:t>
      </w:r>
    </w:p>
    <w:p w14:paraId="33313F2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3503793" w14:textId="77777777" w:rsidR="0022423B" w:rsidRPr="00F03856" w:rsidRDefault="0022423B" w:rsidP="0022423B">
      <w:pPr>
        <w:pStyle w:val="RERequirement"/>
      </w:pPr>
      <w:r>
        <w:rPr>
          <w:noProof/>
        </w:rPr>
        <w:drawing>
          <wp:inline distT="0" distB="0" distL="0" distR="0" wp14:anchorId="5E71CF24" wp14:editId="4F24919C">
            <wp:extent cx="203200" cy="203200"/>
            <wp:effectExtent l="0" t="0" r="0" b="0"/>
            <wp:docPr id="179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LSG_ISC_VehicleCapabilityRequest</w:t>
      </w:r>
    </w:p>
    <w:p w14:paraId="3770C0AB" w14:textId="77777777" w:rsidR="0022423B" w:rsidRDefault="0022423B" w:rsidP="0022423B">
      <w:pPr>
        <w:rPr>
          <w:rFonts w:cs="Arial"/>
        </w:rPr>
      </w:pPr>
      <w:r>
        <w:rPr>
          <w:rFonts w:cs="Arial"/>
        </w:rPr>
        <w:t>Used to request the capability status of the VIN for ISC feature</w:t>
      </w:r>
    </w:p>
    <w:p w14:paraId="7B9C37C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A1073F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151EC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4B267D" w14:textId="77777777" w:rsidR="00EB1D44" w:rsidRDefault="00EB1D44"/>
        </w:tc>
      </w:tr>
      <w:tr w:rsidR="0022423B" w:rsidRPr="00981CB3" w14:paraId="1C061B2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3D631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0EF7D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5E8F0"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B581CB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4B6F9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04F34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F6F669"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B2C262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5395F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AC0E33"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A997AA" w14:textId="77777777" w:rsidR="00EB1D44" w:rsidRDefault="00EB1D44"/>
        </w:tc>
      </w:tr>
      <w:tr w:rsidR="0022423B" w:rsidRPr="00981CB3" w14:paraId="60C6D7E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FA3D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FE5A5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D45AD" w14:textId="77777777" w:rsidR="00EB1D44" w:rsidRDefault="00EB1D44"/>
        </w:tc>
      </w:tr>
    </w:tbl>
    <w:p w14:paraId="4755EC39" w14:textId="77777777" w:rsidR="0022423B" w:rsidRDefault="0022423B" w:rsidP="0022423B">
      <w:pPr>
        <w:rPr>
          <w:lang w:val="en-GB"/>
        </w:rPr>
      </w:pPr>
      <w:r w:rsidRPr="00702453">
        <w:t xml:space="preserve">Table: </w:t>
      </w:r>
      <w:r>
        <w:t xml:space="preserve">Signal Details of </w:t>
      </w:r>
      <w:r>
        <w:rPr>
          <w:lang w:val="en-GB"/>
        </w:rPr>
        <w:t>LSG_ISC_VehicleCapabilityRequest</w:t>
      </w:r>
    </w:p>
    <w:p w14:paraId="465413B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285E2A6" w14:textId="77777777" w:rsidR="0022423B" w:rsidRPr="00F03856" w:rsidRDefault="0022423B" w:rsidP="0022423B">
      <w:pPr>
        <w:pStyle w:val="RERequirement"/>
      </w:pPr>
      <w:r>
        <w:rPr>
          <w:noProof/>
        </w:rPr>
        <w:drawing>
          <wp:inline distT="0" distB="0" distL="0" distR="0" wp14:anchorId="48F2FF56" wp14:editId="2D3A7523">
            <wp:extent cx="203200" cy="203200"/>
            <wp:effectExtent l="0" t="0" r="0" b="0"/>
            <wp:docPr id="1798"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LSG_ISC_VehicleWakeUp</w:t>
      </w:r>
    </w:p>
    <w:p w14:paraId="0554BB7F" w14:textId="77777777" w:rsidR="0022423B" w:rsidRDefault="0022423B" w:rsidP="0022423B">
      <w:pPr>
        <w:rPr>
          <w:rFonts w:cs="Arial"/>
        </w:rPr>
      </w:pPr>
      <w:r>
        <w:rPr>
          <w:rFonts w:cs="Arial"/>
        </w:rPr>
        <w:t>Used to wake-up the vehicle by using wake-up SMS</w:t>
      </w:r>
    </w:p>
    <w:p w14:paraId="1EA9ABA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65B9B9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2B58E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FE359E" w14:textId="77777777" w:rsidR="00EB1D44" w:rsidRDefault="00EB1D44"/>
        </w:tc>
      </w:tr>
      <w:tr w:rsidR="0022423B" w:rsidRPr="00981CB3" w14:paraId="4E7DEB9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6C6AE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4E46F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0413F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51627B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C35D3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DCE12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64F89"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BF50D8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E758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EF213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A3A23" w14:textId="77777777" w:rsidR="00EB1D44" w:rsidRDefault="00EB1D44"/>
        </w:tc>
      </w:tr>
      <w:tr w:rsidR="0022423B" w:rsidRPr="00981CB3" w14:paraId="2B359AD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15ED4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3DB8AE"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2C1E8" w14:textId="77777777" w:rsidR="00EB1D44" w:rsidRDefault="00EB1D44"/>
        </w:tc>
      </w:tr>
    </w:tbl>
    <w:p w14:paraId="42817DAC" w14:textId="77777777" w:rsidR="0022423B" w:rsidRDefault="0022423B" w:rsidP="0022423B">
      <w:pPr>
        <w:rPr>
          <w:lang w:val="en-GB"/>
        </w:rPr>
      </w:pPr>
      <w:r w:rsidRPr="00702453">
        <w:t xml:space="preserve">Table: </w:t>
      </w:r>
      <w:r>
        <w:t xml:space="preserve">Signal Details of </w:t>
      </w:r>
      <w:r>
        <w:rPr>
          <w:lang w:val="en-GB"/>
        </w:rPr>
        <w:t>LSG_ISC_VehicleWakeUp</w:t>
      </w:r>
    </w:p>
    <w:p w14:paraId="7CBF145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97C13D0" w14:textId="77777777" w:rsidR="0022423B" w:rsidRPr="00F03856" w:rsidRDefault="0022423B" w:rsidP="0022423B">
      <w:pPr>
        <w:pStyle w:val="RERequirement"/>
      </w:pPr>
      <w:r>
        <w:rPr>
          <w:noProof/>
        </w:rPr>
        <w:drawing>
          <wp:inline distT="0" distB="0" distL="0" distR="0" wp14:anchorId="36AC92F6" wp14:editId="158EB9A4">
            <wp:extent cx="203200" cy="203200"/>
            <wp:effectExtent l="0" t="0" r="0" b="0"/>
            <wp:docPr id="1800"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LSG_ISC_VehicleWakeUpRequest</w:t>
      </w:r>
    </w:p>
    <w:p w14:paraId="3810F40C" w14:textId="77777777" w:rsidR="0022423B" w:rsidRDefault="0022423B" w:rsidP="0022423B">
      <w:pPr>
        <w:rPr>
          <w:rFonts w:cs="Arial"/>
        </w:rPr>
      </w:pPr>
      <w:r>
        <w:rPr>
          <w:rFonts w:cs="Arial"/>
        </w:rPr>
        <w:t>Used to request the wake-up of the vehicle by using wake-up SMS</w:t>
      </w:r>
    </w:p>
    <w:p w14:paraId="7D6F2FE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1BB6F4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8D659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7F465F" w14:textId="77777777" w:rsidR="00EB1D44" w:rsidRDefault="00EB1D44"/>
        </w:tc>
      </w:tr>
      <w:tr w:rsidR="0022423B" w:rsidRPr="00981CB3" w14:paraId="1E5F2B7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A986B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A1AE4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7186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7F6B3D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14239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A729A2"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F4FF6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42041B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5DF30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414F0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818035" w14:textId="77777777" w:rsidR="00EB1D44" w:rsidRDefault="00EB1D44"/>
        </w:tc>
      </w:tr>
      <w:tr w:rsidR="0022423B" w:rsidRPr="00981CB3" w14:paraId="4DA5860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86598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26867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12998" w14:textId="77777777" w:rsidR="00EB1D44" w:rsidRDefault="00EB1D44"/>
        </w:tc>
      </w:tr>
    </w:tbl>
    <w:p w14:paraId="6214CA95" w14:textId="77777777" w:rsidR="0022423B" w:rsidRDefault="0022423B" w:rsidP="0022423B">
      <w:pPr>
        <w:rPr>
          <w:lang w:val="en-GB"/>
        </w:rPr>
      </w:pPr>
      <w:r w:rsidRPr="00702453">
        <w:t xml:space="preserve">Table: </w:t>
      </w:r>
      <w:r>
        <w:t xml:space="preserve">Signal Details of </w:t>
      </w:r>
      <w:r>
        <w:rPr>
          <w:lang w:val="en-GB"/>
        </w:rPr>
        <w:t>LSG_ISC_VehicleWakeUpRequest</w:t>
      </w:r>
    </w:p>
    <w:p w14:paraId="52ACADD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596DB2A" w14:textId="77777777" w:rsidR="0022423B" w:rsidRPr="00F03856" w:rsidRDefault="0022423B" w:rsidP="0022423B">
      <w:pPr>
        <w:pStyle w:val="RERequirement"/>
      </w:pPr>
      <w:r>
        <w:rPr>
          <w:noProof/>
        </w:rPr>
        <w:drawing>
          <wp:inline distT="0" distB="0" distL="0" distR="0" wp14:anchorId="1F748CFD" wp14:editId="55519987">
            <wp:extent cx="203200" cy="203200"/>
            <wp:effectExtent l="0" t="0" r="0" b="0"/>
            <wp:docPr id="1802"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LSG_ISC_VideoStreamRequest</w:t>
      </w:r>
    </w:p>
    <w:p w14:paraId="4762B8F8" w14:textId="77777777" w:rsidR="0022423B" w:rsidRDefault="0022423B" w:rsidP="0022423B">
      <w:pPr>
        <w:rPr>
          <w:rFonts w:cs="Arial"/>
        </w:rPr>
      </w:pPr>
      <w:r>
        <w:rPr>
          <w:rFonts w:cs="Arial"/>
        </w:rPr>
        <w:t>Used to request the video stream</w:t>
      </w:r>
    </w:p>
    <w:p w14:paraId="315ECC5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4D6151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D24C6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C9A545" w14:textId="77777777" w:rsidR="00EB1D44" w:rsidRDefault="00EB1D44"/>
        </w:tc>
      </w:tr>
      <w:tr w:rsidR="0022423B" w:rsidRPr="00981CB3" w14:paraId="6E5A790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F4091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0CB8B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179275"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F32C1C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E107C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F47D9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81EB7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3539BC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415DD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BACE50"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89A389" w14:textId="77777777" w:rsidR="00EB1D44" w:rsidRDefault="00EB1D44"/>
        </w:tc>
      </w:tr>
      <w:tr w:rsidR="0022423B" w:rsidRPr="00981CB3" w14:paraId="155077D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8B24E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13EAC5"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2562A" w14:textId="77777777" w:rsidR="00EB1D44" w:rsidRDefault="00EB1D44"/>
        </w:tc>
      </w:tr>
    </w:tbl>
    <w:p w14:paraId="4B12C3EE" w14:textId="77777777" w:rsidR="0022423B" w:rsidRDefault="0022423B" w:rsidP="0022423B">
      <w:pPr>
        <w:rPr>
          <w:lang w:val="en-GB"/>
        </w:rPr>
      </w:pPr>
      <w:r w:rsidRPr="00702453">
        <w:t xml:space="preserve">Table: </w:t>
      </w:r>
      <w:r>
        <w:t xml:space="preserve">Signal Details of </w:t>
      </w:r>
      <w:r>
        <w:rPr>
          <w:lang w:val="en-GB"/>
        </w:rPr>
        <w:t>LSG_ISC_VideoStreamRequest</w:t>
      </w:r>
    </w:p>
    <w:p w14:paraId="29F3643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9587B40" w14:textId="77777777" w:rsidR="0022423B" w:rsidRPr="00F03856" w:rsidRDefault="0022423B" w:rsidP="0022423B">
      <w:pPr>
        <w:pStyle w:val="RERequirement"/>
      </w:pPr>
      <w:r>
        <w:rPr>
          <w:noProof/>
        </w:rPr>
        <w:drawing>
          <wp:inline distT="0" distB="0" distL="0" distR="0" wp14:anchorId="367BC528" wp14:editId="454765B3">
            <wp:extent cx="203200" cy="203200"/>
            <wp:effectExtent l="0" t="0" r="0" b="0"/>
            <wp:docPr id="1804"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LSG_ISC_VideoStreamRequestStatus</w:t>
      </w:r>
    </w:p>
    <w:p w14:paraId="527D4E52" w14:textId="77777777" w:rsidR="0022423B" w:rsidRDefault="0022423B" w:rsidP="0022423B">
      <w:pPr>
        <w:rPr>
          <w:rFonts w:cs="Arial"/>
        </w:rPr>
      </w:pPr>
      <w:r>
        <w:rPr>
          <w:rFonts w:cs="Arial"/>
        </w:rPr>
        <w:t>Used to provide the status of the video stream request</w:t>
      </w:r>
    </w:p>
    <w:p w14:paraId="2C32743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06BD52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A1F07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932128" w14:textId="77777777" w:rsidR="00EB1D44" w:rsidRDefault="00EB1D44"/>
        </w:tc>
      </w:tr>
      <w:tr w:rsidR="0022423B" w:rsidRPr="00981CB3" w14:paraId="0C6C005E"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DCCF9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13F9C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62B94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8F2687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56C28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70BD1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2AFE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C75EBD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9E5E4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934A0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8B6A34" w14:textId="77777777" w:rsidR="00EB1D44" w:rsidRDefault="00EB1D44"/>
        </w:tc>
      </w:tr>
      <w:tr w:rsidR="0022423B" w:rsidRPr="00981CB3" w14:paraId="717F339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E54B4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84F21A"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8A218" w14:textId="77777777" w:rsidR="00EB1D44" w:rsidRDefault="00EB1D44"/>
        </w:tc>
      </w:tr>
    </w:tbl>
    <w:p w14:paraId="37EBA6B0" w14:textId="77777777" w:rsidR="0022423B" w:rsidRDefault="0022423B" w:rsidP="0022423B">
      <w:pPr>
        <w:rPr>
          <w:lang w:val="en-GB"/>
        </w:rPr>
      </w:pPr>
      <w:r w:rsidRPr="00702453">
        <w:t xml:space="preserve">Table: </w:t>
      </w:r>
      <w:r>
        <w:t xml:space="preserve">Signal Details of </w:t>
      </w:r>
      <w:r>
        <w:rPr>
          <w:lang w:val="en-GB"/>
        </w:rPr>
        <w:t>LSG_ISC_VideoStreamRequestStatus</w:t>
      </w:r>
    </w:p>
    <w:p w14:paraId="66667EA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514FEBF" w14:textId="77777777" w:rsidR="0022423B" w:rsidRPr="00F03856" w:rsidRDefault="0022423B" w:rsidP="0022423B">
      <w:pPr>
        <w:pStyle w:val="RERequirement"/>
      </w:pPr>
      <w:r>
        <w:rPr>
          <w:noProof/>
        </w:rPr>
        <w:drawing>
          <wp:inline distT="0" distB="0" distL="0" distR="0" wp14:anchorId="5F155985" wp14:editId="511826D2">
            <wp:extent cx="203200" cy="203200"/>
            <wp:effectExtent l="0" t="0" r="0" b="0"/>
            <wp:docPr id="1806" name="Picture -307256063.jpg" descr="-307256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307256063.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LSG_ISC_WakeUpNetwork</w:t>
      </w:r>
    </w:p>
    <w:p w14:paraId="117D9C76" w14:textId="77777777" w:rsidR="0022423B" w:rsidRDefault="0022423B" w:rsidP="0022423B">
      <w:pPr>
        <w:rPr>
          <w:rFonts w:cs="Arial"/>
        </w:rPr>
      </w:pPr>
      <w:r>
        <w:rPr>
          <w:rFonts w:cs="Arial"/>
        </w:rPr>
        <w:t>Used to wake-up the required CAN network</w:t>
      </w:r>
    </w:p>
    <w:p w14:paraId="1AE821C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0A767D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63962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83E9A6" w14:textId="77777777" w:rsidR="00EB1D44" w:rsidRDefault="00EB1D44"/>
        </w:tc>
      </w:tr>
      <w:tr w:rsidR="0022423B" w:rsidRPr="00981CB3" w14:paraId="3CCF497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47511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FF8D6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E01695"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1FFC3C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327E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5E0362"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B4B13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4B004A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059A1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F5D33B"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B5349A" w14:textId="77777777" w:rsidR="00EB1D44" w:rsidRDefault="00EB1D44"/>
        </w:tc>
      </w:tr>
      <w:tr w:rsidR="0022423B" w:rsidRPr="00981CB3" w14:paraId="521A4EC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AFA60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81443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1E9FD" w14:textId="77777777" w:rsidR="00EB1D44" w:rsidRDefault="00EB1D44"/>
        </w:tc>
      </w:tr>
    </w:tbl>
    <w:p w14:paraId="564BEC4C" w14:textId="77777777" w:rsidR="0022423B" w:rsidRDefault="0022423B" w:rsidP="0022423B">
      <w:pPr>
        <w:rPr>
          <w:lang w:val="en-GB"/>
        </w:rPr>
      </w:pPr>
      <w:r w:rsidRPr="00702453">
        <w:t xml:space="preserve">Table: </w:t>
      </w:r>
      <w:r>
        <w:t xml:space="preserve">Signal Details of </w:t>
      </w:r>
      <w:r>
        <w:rPr>
          <w:lang w:val="en-GB"/>
        </w:rPr>
        <w:t>LSG_ISC_WakeUpNetwork</w:t>
      </w:r>
    </w:p>
    <w:p w14:paraId="39B5039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05690FD" w14:textId="77777777" w:rsidR="0022423B" w:rsidRPr="00F03856" w:rsidRDefault="0022423B" w:rsidP="0022423B">
      <w:pPr>
        <w:pStyle w:val="RERequirement"/>
      </w:pPr>
      <w:r>
        <w:rPr>
          <w:noProof/>
        </w:rPr>
        <w:drawing>
          <wp:inline distT="0" distB="0" distL="0" distR="0" wp14:anchorId="26962886" wp14:editId="699D552C">
            <wp:extent cx="203200" cy="203200"/>
            <wp:effectExtent l="0" t="0" r="0" b="0"/>
            <wp:docPr id="180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RmtViewMde_B_Rq</w:t>
      </w:r>
    </w:p>
    <w:p w14:paraId="44052668" w14:textId="77777777" w:rsidR="0022423B" w:rsidRDefault="0022423B" w:rsidP="0022423B">
      <w:pPr>
        <w:rPr>
          <w:rFonts w:cs="Arial"/>
        </w:rPr>
      </w:pPr>
      <w:r>
        <w:rPr>
          <w:rFonts w:cs="Arial"/>
        </w:rPr>
        <w:t>TBE</w:t>
      </w:r>
    </w:p>
    <w:p w14:paraId="149F3E3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DDD295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22CD6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2EA0D7" w14:textId="77777777" w:rsidR="00EB1D44" w:rsidRDefault="00EB1D44"/>
        </w:tc>
      </w:tr>
      <w:tr w:rsidR="0022423B" w:rsidRPr="00981CB3" w14:paraId="3C481DB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87517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4CDC8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B51DE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CC6E30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A92C0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0A0E7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DA890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6820F0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003A1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C16730"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A06651" w14:textId="77777777" w:rsidR="00EB1D44" w:rsidRDefault="00EB1D44"/>
        </w:tc>
      </w:tr>
      <w:tr w:rsidR="0022423B" w:rsidRPr="00981CB3" w14:paraId="48F1EDA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86BAE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BD47C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783E11" w14:textId="77777777" w:rsidR="00EB1D44" w:rsidRDefault="00EB1D44"/>
        </w:tc>
      </w:tr>
    </w:tbl>
    <w:p w14:paraId="04376449" w14:textId="77777777" w:rsidR="0022423B" w:rsidRDefault="0022423B" w:rsidP="0022423B">
      <w:pPr>
        <w:rPr>
          <w:lang w:val="en-GB"/>
        </w:rPr>
      </w:pPr>
      <w:r w:rsidRPr="00702453">
        <w:t xml:space="preserve">Table: </w:t>
      </w:r>
      <w:r>
        <w:t xml:space="preserve">Signal Details of </w:t>
      </w:r>
      <w:r>
        <w:rPr>
          <w:lang w:val="en-GB"/>
        </w:rPr>
        <w:t>RmtViewMde_B_Rq</w:t>
      </w:r>
    </w:p>
    <w:p w14:paraId="5C0EE99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24DC24" w14:textId="77777777" w:rsidR="0022423B" w:rsidRPr="00F03856" w:rsidRDefault="0022423B" w:rsidP="0022423B">
      <w:pPr>
        <w:pStyle w:val="RERequirement"/>
      </w:pPr>
      <w:r>
        <w:rPr>
          <w:noProof/>
        </w:rPr>
        <w:drawing>
          <wp:inline distT="0" distB="0" distL="0" distR="0" wp14:anchorId="53D9778A" wp14:editId="58CBBAF4">
            <wp:extent cx="203200" cy="203200"/>
            <wp:effectExtent l="0" t="0" r="0" b="0"/>
            <wp:docPr id="181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SNT_12V Power_SLI_Batt</w:t>
      </w:r>
    </w:p>
    <w:p w14:paraId="781E1C14" w14:textId="77777777" w:rsidR="0022423B" w:rsidRDefault="0022423B" w:rsidP="0022423B">
      <w:pPr>
        <w:rPr>
          <w:rFonts w:cs="Arial"/>
        </w:rPr>
      </w:pPr>
      <w:r>
        <w:rPr>
          <w:rFonts w:cs="Arial"/>
        </w:rPr>
        <w:t>12V Power</w:t>
      </w:r>
    </w:p>
    <w:p w14:paraId="362824A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643"/>
        <w:gridCol w:w="772"/>
        <w:gridCol w:w="6017"/>
      </w:tblGrid>
      <w:tr w:rsidR="0022423B" w:rsidRPr="00981CB3" w14:paraId="0EB3527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12D80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F6A20C" w14:textId="77777777" w:rsidR="00EB1D44" w:rsidRDefault="00EB1D44"/>
        </w:tc>
      </w:tr>
      <w:tr w:rsidR="0022423B" w:rsidRPr="00981CB3" w14:paraId="76134E3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70851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AE8A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0878E9"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278DBD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ADAB4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911F0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5F637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C6A0C5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95FB9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E1330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EB030" w14:textId="77777777" w:rsidR="00EB1D44" w:rsidRDefault="00EB1D44"/>
        </w:tc>
      </w:tr>
      <w:tr w:rsidR="0022423B" w:rsidRPr="00981CB3" w14:paraId="100B0A3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6906F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3D91B0"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11B740"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com.nomagic.uml2.ext.magicdraw.classes.mdkernel.impl.DataTypeImpl@dacc69f _18_0beta_903028d_1388650193114_85607_135836/40a49c1b-9d42-47f4-9d94-54185e600795</w:t>
            </w:r>
          </w:p>
        </w:tc>
      </w:tr>
    </w:tbl>
    <w:p w14:paraId="1293D4CC" w14:textId="77777777" w:rsidR="0022423B" w:rsidRDefault="0022423B" w:rsidP="0022423B">
      <w:pPr>
        <w:rPr>
          <w:lang w:val="en-GB"/>
        </w:rPr>
      </w:pPr>
      <w:r w:rsidRPr="00702453">
        <w:t xml:space="preserve">Table: </w:t>
      </w:r>
      <w:r>
        <w:t xml:space="preserve">Signal Details of </w:t>
      </w:r>
      <w:r>
        <w:rPr>
          <w:lang w:val="en-GB"/>
        </w:rPr>
        <w:t>SNT_12V Power_SLI_Batt</w:t>
      </w:r>
    </w:p>
    <w:p w14:paraId="4C57506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CB46565" w14:textId="77777777" w:rsidR="0022423B" w:rsidRPr="00F03856" w:rsidRDefault="0022423B" w:rsidP="0022423B">
      <w:pPr>
        <w:pStyle w:val="RERequirement"/>
      </w:pPr>
      <w:r>
        <w:rPr>
          <w:noProof/>
        </w:rPr>
        <w:drawing>
          <wp:inline distT="0" distB="0" distL="0" distR="0" wp14:anchorId="1AD009F8" wp14:editId="3A1B3514">
            <wp:extent cx="203200" cy="203200"/>
            <wp:effectExtent l="0" t="0" r="0" b="0"/>
            <wp:docPr id="181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SNT_12V_Camera_to_Light_Cabin</w:t>
      </w:r>
    </w:p>
    <w:p w14:paraId="3FA2B5B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A83055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215DF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1F4ABC" w14:textId="77777777" w:rsidR="00EB1D44" w:rsidRDefault="00EB1D44"/>
        </w:tc>
      </w:tr>
      <w:tr w:rsidR="0022423B" w:rsidRPr="00981CB3" w14:paraId="3914BC4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71660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63D8A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7B951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663DC9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87A69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0DDA0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72E26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E71293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13350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E6E82B"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65BF84" w14:textId="77777777" w:rsidR="00EB1D44" w:rsidRDefault="00EB1D44"/>
        </w:tc>
      </w:tr>
      <w:tr w:rsidR="0022423B" w:rsidRPr="00981CB3" w14:paraId="1FBFC2C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6B29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3D3620"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522E1C" w14:textId="77777777" w:rsidR="00EB1D44" w:rsidRDefault="00EB1D44"/>
        </w:tc>
      </w:tr>
    </w:tbl>
    <w:p w14:paraId="1A9F7D79" w14:textId="77777777" w:rsidR="0022423B" w:rsidRDefault="0022423B" w:rsidP="0022423B">
      <w:pPr>
        <w:rPr>
          <w:lang w:val="en-GB"/>
        </w:rPr>
      </w:pPr>
      <w:r w:rsidRPr="00702453">
        <w:lastRenderedPageBreak/>
        <w:t xml:space="preserve">Table: </w:t>
      </w:r>
      <w:r>
        <w:t xml:space="preserve">Signal Details of </w:t>
      </w:r>
      <w:r>
        <w:rPr>
          <w:lang w:val="en-GB"/>
        </w:rPr>
        <w:t>SNT_12V_Camera_to_Light_Cabin</w:t>
      </w:r>
    </w:p>
    <w:p w14:paraId="739D3B2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1F27FAF" w14:textId="77777777" w:rsidR="0022423B" w:rsidRPr="00F03856" w:rsidRDefault="0022423B" w:rsidP="0022423B">
      <w:pPr>
        <w:pStyle w:val="RERequirement"/>
      </w:pPr>
      <w:r>
        <w:rPr>
          <w:noProof/>
        </w:rPr>
        <w:drawing>
          <wp:inline distT="0" distB="0" distL="0" distR="0" wp14:anchorId="40D00CC5" wp14:editId="0886A681">
            <wp:extent cx="203200" cy="203200"/>
            <wp:effectExtent l="0" t="0" r="0" b="0"/>
            <wp:docPr id="181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SNT_12V_Camera_to_Light_Cargo</w:t>
      </w:r>
    </w:p>
    <w:p w14:paraId="7F1951F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188B00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6B22A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1D9FCF" w14:textId="77777777" w:rsidR="00EB1D44" w:rsidRDefault="00EB1D44"/>
        </w:tc>
      </w:tr>
      <w:tr w:rsidR="0022423B" w:rsidRPr="00981CB3" w14:paraId="70233D5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D6B34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A8420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F9AB08"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6F0FC3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F591A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E21D3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87CDDB"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FD5223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09740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B5B99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9CB4EA" w14:textId="77777777" w:rsidR="00EB1D44" w:rsidRDefault="00EB1D44"/>
        </w:tc>
      </w:tr>
      <w:tr w:rsidR="0022423B" w:rsidRPr="00981CB3" w14:paraId="515D94F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8D799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7E236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2194FE" w14:textId="77777777" w:rsidR="00EB1D44" w:rsidRDefault="00EB1D44"/>
        </w:tc>
      </w:tr>
    </w:tbl>
    <w:p w14:paraId="0E278BAA" w14:textId="77777777" w:rsidR="0022423B" w:rsidRDefault="0022423B" w:rsidP="0022423B">
      <w:pPr>
        <w:rPr>
          <w:lang w:val="en-GB"/>
        </w:rPr>
      </w:pPr>
      <w:r w:rsidRPr="00702453">
        <w:t xml:space="preserve">Table: </w:t>
      </w:r>
      <w:r>
        <w:t xml:space="preserve">Signal Details of </w:t>
      </w:r>
      <w:r>
        <w:rPr>
          <w:lang w:val="en-GB"/>
        </w:rPr>
        <w:t>SNT_12V_Camera_to_Light_Cargo</w:t>
      </w:r>
    </w:p>
    <w:p w14:paraId="1E25AF6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6C6060A" w14:textId="77777777" w:rsidR="0022423B" w:rsidRPr="00F03856" w:rsidRDefault="0022423B" w:rsidP="0022423B">
      <w:pPr>
        <w:pStyle w:val="RERequirement"/>
      </w:pPr>
      <w:r>
        <w:rPr>
          <w:noProof/>
        </w:rPr>
        <w:drawing>
          <wp:inline distT="0" distB="0" distL="0" distR="0" wp14:anchorId="30AE5A89" wp14:editId="2BD41209">
            <wp:extent cx="203200" cy="203200"/>
            <wp:effectExtent l="0" t="0" r="0" b="0"/>
            <wp:docPr id="181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SNT_360CameraDewarped1</w:t>
      </w:r>
    </w:p>
    <w:p w14:paraId="15E2736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E4772A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71A14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45652E" w14:textId="77777777" w:rsidR="00EB1D44" w:rsidRDefault="00EB1D44"/>
        </w:tc>
      </w:tr>
      <w:tr w:rsidR="0022423B" w:rsidRPr="00981CB3" w14:paraId="166A9A0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05209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C0311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869A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79D892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A35D9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49AD3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87D90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2CB0E7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A486E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D8E413"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B28CAA" w14:textId="77777777" w:rsidR="00EB1D44" w:rsidRDefault="00EB1D44"/>
        </w:tc>
      </w:tr>
      <w:tr w:rsidR="0022423B" w:rsidRPr="00981CB3" w14:paraId="0E48F78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F74B6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150D5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AD37F9" w14:textId="77777777" w:rsidR="00EB1D44" w:rsidRDefault="00EB1D44"/>
        </w:tc>
      </w:tr>
    </w:tbl>
    <w:p w14:paraId="204C554D" w14:textId="77777777" w:rsidR="0022423B" w:rsidRDefault="0022423B" w:rsidP="0022423B">
      <w:pPr>
        <w:rPr>
          <w:lang w:val="en-GB"/>
        </w:rPr>
      </w:pPr>
      <w:r w:rsidRPr="00702453">
        <w:t xml:space="preserve">Table: </w:t>
      </w:r>
      <w:r>
        <w:t xml:space="preserve">Signal Details of </w:t>
      </w:r>
      <w:r>
        <w:rPr>
          <w:lang w:val="en-GB"/>
        </w:rPr>
        <w:t>SNT_360CameraDewarped1</w:t>
      </w:r>
    </w:p>
    <w:p w14:paraId="2B71365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13EEA32" w14:textId="77777777" w:rsidR="0022423B" w:rsidRPr="00F03856" w:rsidRDefault="0022423B" w:rsidP="0022423B">
      <w:pPr>
        <w:pStyle w:val="RERequirement"/>
      </w:pPr>
      <w:r>
        <w:rPr>
          <w:noProof/>
        </w:rPr>
        <w:drawing>
          <wp:inline distT="0" distB="0" distL="0" distR="0" wp14:anchorId="01C4BC10" wp14:editId="736F6EA7">
            <wp:extent cx="203200" cy="203200"/>
            <wp:effectExtent l="0" t="0" r="0" b="0"/>
            <wp:docPr id="181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SNT_360CameraDewarped2</w:t>
      </w:r>
    </w:p>
    <w:p w14:paraId="55AB4F4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408F8A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0D9C8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3ACE4C" w14:textId="77777777" w:rsidR="00EB1D44" w:rsidRDefault="00EB1D44"/>
        </w:tc>
      </w:tr>
      <w:tr w:rsidR="0022423B" w:rsidRPr="00981CB3" w14:paraId="7D8346A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36E2C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A5A44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9D4C4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8092EA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3999B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CA7B1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1D08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6A79D2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F4FE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BA04B9"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40DF0" w14:textId="77777777" w:rsidR="00EB1D44" w:rsidRDefault="00EB1D44"/>
        </w:tc>
      </w:tr>
      <w:tr w:rsidR="0022423B" w:rsidRPr="00981CB3" w14:paraId="54D9B6A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3FF6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A9513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9E1D60" w14:textId="77777777" w:rsidR="00EB1D44" w:rsidRDefault="00EB1D44"/>
        </w:tc>
      </w:tr>
    </w:tbl>
    <w:p w14:paraId="3F410926" w14:textId="77777777" w:rsidR="0022423B" w:rsidRDefault="0022423B" w:rsidP="0022423B">
      <w:pPr>
        <w:rPr>
          <w:lang w:val="en-GB"/>
        </w:rPr>
      </w:pPr>
      <w:r w:rsidRPr="00702453">
        <w:t xml:space="preserve">Table: </w:t>
      </w:r>
      <w:r>
        <w:t xml:space="preserve">Signal Details of </w:t>
      </w:r>
      <w:r>
        <w:rPr>
          <w:lang w:val="en-GB"/>
        </w:rPr>
        <w:t>SNT_360CameraDewarped2</w:t>
      </w:r>
    </w:p>
    <w:p w14:paraId="3D08C08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3CF176C" w14:textId="77777777" w:rsidR="0022423B" w:rsidRPr="00F03856" w:rsidRDefault="0022423B" w:rsidP="0022423B">
      <w:pPr>
        <w:pStyle w:val="RERequirement"/>
      </w:pPr>
      <w:r>
        <w:rPr>
          <w:noProof/>
        </w:rPr>
        <w:drawing>
          <wp:inline distT="0" distB="0" distL="0" distR="0" wp14:anchorId="14F4E965" wp14:editId="12AA8150">
            <wp:extent cx="203200" cy="203200"/>
            <wp:effectExtent l="0" t="0" r="0" b="0"/>
            <wp:docPr id="182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SNT_360CameraDewarped3</w:t>
      </w:r>
    </w:p>
    <w:p w14:paraId="0AC240F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F0218E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41DB3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842812" w14:textId="77777777" w:rsidR="00EB1D44" w:rsidRDefault="00EB1D44"/>
        </w:tc>
      </w:tr>
      <w:tr w:rsidR="0022423B" w:rsidRPr="00981CB3" w14:paraId="498C730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81172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61FB7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F935A9"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A0A494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5BD3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D7DEF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24FB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DC07B6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AACCA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7975DC"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AB614D" w14:textId="77777777" w:rsidR="00EB1D44" w:rsidRDefault="00EB1D44"/>
        </w:tc>
      </w:tr>
      <w:tr w:rsidR="0022423B" w:rsidRPr="00981CB3" w14:paraId="41C77B6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4BBDC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BBF8B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28A7C" w14:textId="77777777" w:rsidR="00EB1D44" w:rsidRDefault="00EB1D44"/>
        </w:tc>
      </w:tr>
    </w:tbl>
    <w:p w14:paraId="1CD52B41" w14:textId="77777777" w:rsidR="0022423B" w:rsidRDefault="0022423B" w:rsidP="0022423B">
      <w:pPr>
        <w:rPr>
          <w:lang w:val="en-GB"/>
        </w:rPr>
      </w:pPr>
      <w:r w:rsidRPr="00702453">
        <w:t xml:space="preserve">Table: </w:t>
      </w:r>
      <w:r>
        <w:t xml:space="preserve">Signal Details of </w:t>
      </w:r>
      <w:r>
        <w:rPr>
          <w:lang w:val="en-GB"/>
        </w:rPr>
        <w:t>SNT_360CameraDewarped3</w:t>
      </w:r>
    </w:p>
    <w:p w14:paraId="38E92F7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4CF7DD6" w14:textId="77777777" w:rsidR="0022423B" w:rsidRPr="00F03856" w:rsidRDefault="0022423B" w:rsidP="0022423B">
      <w:pPr>
        <w:pStyle w:val="RERequirement"/>
      </w:pPr>
      <w:r>
        <w:rPr>
          <w:noProof/>
        </w:rPr>
        <w:drawing>
          <wp:inline distT="0" distB="0" distL="0" distR="0" wp14:anchorId="322FA7B0" wp14:editId="6940EBAB">
            <wp:extent cx="203200" cy="203200"/>
            <wp:effectExtent l="0" t="0" r="0" b="0"/>
            <wp:docPr id="182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SNT_360CameraDewarped4</w:t>
      </w:r>
    </w:p>
    <w:p w14:paraId="071B7A2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AF2401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28C90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B43215" w14:textId="77777777" w:rsidR="00EB1D44" w:rsidRDefault="00EB1D44"/>
        </w:tc>
      </w:tr>
      <w:tr w:rsidR="0022423B" w:rsidRPr="00981CB3" w14:paraId="5D083D3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91CB4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307F0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85B1F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9C79CE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208E6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045DE3"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29E1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D2C4AE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DB9EA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61C70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E36E3" w14:textId="77777777" w:rsidR="00EB1D44" w:rsidRDefault="00EB1D44"/>
        </w:tc>
      </w:tr>
      <w:tr w:rsidR="0022423B" w:rsidRPr="00981CB3" w14:paraId="585EC43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43433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77262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002381" w14:textId="77777777" w:rsidR="00EB1D44" w:rsidRDefault="00EB1D44"/>
        </w:tc>
      </w:tr>
    </w:tbl>
    <w:p w14:paraId="469A15DF" w14:textId="77777777" w:rsidR="0022423B" w:rsidRDefault="0022423B" w:rsidP="0022423B">
      <w:pPr>
        <w:rPr>
          <w:lang w:val="en-GB"/>
        </w:rPr>
      </w:pPr>
      <w:r w:rsidRPr="00702453">
        <w:t xml:space="preserve">Table: </w:t>
      </w:r>
      <w:r>
        <w:t xml:space="preserve">Signal Details of </w:t>
      </w:r>
      <w:r>
        <w:rPr>
          <w:lang w:val="en-GB"/>
        </w:rPr>
        <w:t>SNT_360CameraDewarped4</w:t>
      </w:r>
    </w:p>
    <w:p w14:paraId="2045E61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4984D7B" w14:textId="77777777" w:rsidR="0022423B" w:rsidRPr="00F03856" w:rsidRDefault="0022423B" w:rsidP="0022423B">
      <w:pPr>
        <w:pStyle w:val="RERequirement"/>
      </w:pPr>
      <w:r>
        <w:rPr>
          <w:noProof/>
        </w:rPr>
        <w:drawing>
          <wp:inline distT="0" distB="0" distL="0" distR="0" wp14:anchorId="7A9DEC10" wp14:editId="17762610">
            <wp:extent cx="203200" cy="203200"/>
            <wp:effectExtent l="0" t="0" r="0" b="0"/>
            <wp:docPr id="182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SNT_360CameraOutput1</w:t>
      </w:r>
    </w:p>
    <w:p w14:paraId="51E134B6" w14:textId="77777777" w:rsidR="0022423B" w:rsidRDefault="0022423B" w:rsidP="0022423B">
      <w:pPr>
        <w:rPr>
          <w:rFonts w:cs="Arial"/>
        </w:rPr>
      </w:pPr>
      <w:r>
        <w:rPr>
          <w:rFonts w:cs="Arial"/>
        </w:rPr>
        <w:t>360 degree camera output (camera 1 of 4)</w:t>
      </w:r>
    </w:p>
    <w:p w14:paraId="47AFF97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0E7DB0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0231C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3CA08C" w14:textId="77777777" w:rsidR="00EB1D44" w:rsidRDefault="00EB1D44"/>
        </w:tc>
      </w:tr>
      <w:tr w:rsidR="0022423B" w:rsidRPr="00981CB3" w14:paraId="6C55F54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C9550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D1024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524CB8"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EFC53E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AF74B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1E6FAB"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AEDA60"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26C04D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B227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D580B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B734A8" w14:textId="77777777" w:rsidR="00EB1D44" w:rsidRDefault="00EB1D44"/>
        </w:tc>
      </w:tr>
      <w:tr w:rsidR="0022423B" w:rsidRPr="00981CB3" w14:paraId="6BF114F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03B1F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CEE0C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19440" w14:textId="77777777" w:rsidR="00EB1D44" w:rsidRDefault="00EB1D44"/>
        </w:tc>
      </w:tr>
    </w:tbl>
    <w:p w14:paraId="1ABD5C83" w14:textId="77777777" w:rsidR="0022423B" w:rsidRDefault="0022423B" w:rsidP="0022423B">
      <w:pPr>
        <w:rPr>
          <w:lang w:val="en-GB"/>
        </w:rPr>
      </w:pPr>
      <w:r w:rsidRPr="00702453">
        <w:t xml:space="preserve">Table: </w:t>
      </w:r>
      <w:r>
        <w:t xml:space="preserve">Signal Details of </w:t>
      </w:r>
      <w:r>
        <w:rPr>
          <w:lang w:val="en-GB"/>
        </w:rPr>
        <w:t>SNT_360CameraOutput1</w:t>
      </w:r>
    </w:p>
    <w:p w14:paraId="6D92CF7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42D6205" w14:textId="77777777" w:rsidR="0022423B" w:rsidRPr="00F03856" w:rsidRDefault="0022423B" w:rsidP="0022423B">
      <w:pPr>
        <w:pStyle w:val="RERequirement"/>
      </w:pPr>
      <w:r>
        <w:rPr>
          <w:noProof/>
        </w:rPr>
        <w:drawing>
          <wp:inline distT="0" distB="0" distL="0" distR="0" wp14:anchorId="2A9EFE38" wp14:editId="308B6BFB">
            <wp:extent cx="203200" cy="203200"/>
            <wp:effectExtent l="0" t="0" r="0" b="0"/>
            <wp:docPr id="182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SNT_360CameraOutput2</w:t>
      </w:r>
    </w:p>
    <w:p w14:paraId="4C161B61" w14:textId="77777777" w:rsidR="0022423B" w:rsidRDefault="0022423B" w:rsidP="0022423B">
      <w:pPr>
        <w:rPr>
          <w:rFonts w:cs="Arial"/>
        </w:rPr>
      </w:pPr>
      <w:r>
        <w:rPr>
          <w:rFonts w:cs="Arial"/>
        </w:rPr>
        <w:t>360 degree camera output (camera 2 of 4)</w:t>
      </w:r>
    </w:p>
    <w:p w14:paraId="07252F9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2AC7F4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A01F3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D9FC2F" w14:textId="77777777" w:rsidR="00EB1D44" w:rsidRDefault="00EB1D44"/>
        </w:tc>
      </w:tr>
      <w:tr w:rsidR="0022423B" w:rsidRPr="00981CB3" w14:paraId="7EB87AC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9C79E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FE417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22D0F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21FA79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4B5B0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F08FB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C6F7D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7F8554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6CF83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7B1DD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349300" w14:textId="77777777" w:rsidR="00EB1D44" w:rsidRDefault="00EB1D44"/>
        </w:tc>
      </w:tr>
      <w:tr w:rsidR="0022423B" w:rsidRPr="00981CB3" w14:paraId="53FD6AF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D067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1E1CD6"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44FF27" w14:textId="77777777" w:rsidR="00EB1D44" w:rsidRDefault="00EB1D44"/>
        </w:tc>
      </w:tr>
    </w:tbl>
    <w:p w14:paraId="3BFD3982" w14:textId="77777777" w:rsidR="0022423B" w:rsidRDefault="0022423B" w:rsidP="0022423B">
      <w:pPr>
        <w:rPr>
          <w:lang w:val="en-GB"/>
        </w:rPr>
      </w:pPr>
      <w:r w:rsidRPr="00702453">
        <w:t xml:space="preserve">Table: </w:t>
      </w:r>
      <w:r>
        <w:t xml:space="preserve">Signal Details of </w:t>
      </w:r>
      <w:r>
        <w:rPr>
          <w:lang w:val="en-GB"/>
        </w:rPr>
        <w:t>SNT_360CameraOutput2</w:t>
      </w:r>
    </w:p>
    <w:p w14:paraId="7C93F76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387400D" w14:textId="77777777" w:rsidR="0022423B" w:rsidRPr="00F03856" w:rsidRDefault="0022423B" w:rsidP="0022423B">
      <w:pPr>
        <w:pStyle w:val="RERequirement"/>
      </w:pPr>
      <w:r>
        <w:rPr>
          <w:noProof/>
        </w:rPr>
        <w:drawing>
          <wp:inline distT="0" distB="0" distL="0" distR="0" wp14:anchorId="6FBA5A84" wp14:editId="5B2F6E17">
            <wp:extent cx="203200" cy="203200"/>
            <wp:effectExtent l="0" t="0" r="0" b="0"/>
            <wp:docPr id="182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SNT_360CameraOutput3</w:t>
      </w:r>
    </w:p>
    <w:p w14:paraId="06B10286" w14:textId="77777777" w:rsidR="0022423B" w:rsidRDefault="0022423B" w:rsidP="0022423B">
      <w:pPr>
        <w:rPr>
          <w:rFonts w:cs="Arial"/>
        </w:rPr>
      </w:pPr>
      <w:r>
        <w:rPr>
          <w:rFonts w:cs="Arial"/>
        </w:rPr>
        <w:t>360 degree camera output (camera 3 of 4)</w:t>
      </w:r>
    </w:p>
    <w:p w14:paraId="4FBA935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4BCC4D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B24C9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30FF3E" w14:textId="77777777" w:rsidR="00EB1D44" w:rsidRDefault="00EB1D44"/>
        </w:tc>
      </w:tr>
      <w:tr w:rsidR="0022423B" w:rsidRPr="00981CB3" w14:paraId="136CE21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D750D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45AD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22186"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6F918C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9EF4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CD8B14"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5D43A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AC7008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38BCE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B484C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566E02" w14:textId="77777777" w:rsidR="00EB1D44" w:rsidRDefault="00EB1D44"/>
        </w:tc>
      </w:tr>
      <w:tr w:rsidR="0022423B" w:rsidRPr="00981CB3" w14:paraId="4D06541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6CA8B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91549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67E69A" w14:textId="77777777" w:rsidR="00EB1D44" w:rsidRDefault="00EB1D44"/>
        </w:tc>
      </w:tr>
    </w:tbl>
    <w:p w14:paraId="06D4243D" w14:textId="77777777" w:rsidR="0022423B" w:rsidRDefault="0022423B" w:rsidP="0022423B">
      <w:pPr>
        <w:rPr>
          <w:lang w:val="en-GB"/>
        </w:rPr>
      </w:pPr>
      <w:r w:rsidRPr="00702453">
        <w:t xml:space="preserve">Table: </w:t>
      </w:r>
      <w:r>
        <w:t xml:space="preserve">Signal Details of </w:t>
      </w:r>
      <w:r>
        <w:rPr>
          <w:lang w:val="en-GB"/>
        </w:rPr>
        <w:t>SNT_360CameraOutput3</w:t>
      </w:r>
    </w:p>
    <w:p w14:paraId="137EE8A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6AFA310" w14:textId="77777777" w:rsidR="0022423B" w:rsidRPr="00F03856" w:rsidRDefault="0022423B" w:rsidP="0022423B">
      <w:pPr>
        <w:pStyle w:val="RERequirement"/>
      </w:pPr>
      <w:r>
        <w:rPr>
          <w:noProof/>
        </w:rPr>
        <w:drawing>
          <wp:inline distT="0" distB="0" distL="0" distR="0" wp14:anchorId="459F572D" wp14:editId="0CE025A1">
            <wp:extent cx="203200" cy="203200"/>
            <wp:effectExtent l="0" t="0" r="0" b="0"/>
            <wp:docPr id="183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SNT_360CameraOutput4</w:t>
      </w:r>
    </w:p>
    <w:p w14:paraId="1B0F5B3B" w14:textId="77777777" w:rsidR="0022423B" w:rsidRDefault="0022423B" w:rsidP="0022423B">
      <w:pPr>
        <w:rPr>
          <w:rFonts w:cs="Arial"/>
        </w:rPr>
      </w:pPr>
      <w:r>
        <w:rPr>
          <w:rFonts w:cs="Arial"/>
        </w:rPr>
        <w:t>360 degree camera output (camera 4 of 4)</w:t>
      </w:r>
    </w:p>
    <w:p w14:paraId="372BA5A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71D74F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7F9D0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B75AA6" w14:textId="77777777" w:rsidR="00EB1D44" w:rsidRDefault="00EB1D44"/>
        </w:tc>
      </w:tr>
      <w:tr w:rsidR="0022423B" w:rsidRPr="00981CB3" w14:paraId="231FC173"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1DC9D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D5960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93840"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979EBF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4D163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5A3A1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32C5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0F0C33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5F1A9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8B9F8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37F8A" w14:textId="77777777" w:rsidR="00EB1D44" w:rsidRDefault="00EB1D44"/>
        </w:tc>
      </w:tr>
      <w:tr w:rsidR="0022423B" w:rsidRPr="00981CB3" w14:paraId="30CAA68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7F3A3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E9A3F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39C2A" w14:textId="77777777" w:rsidR="00EB1D44" w:rsidRDefault="00EB1D44"/>
        </w:tc>
      </w:tr>
    </w:tbl>
    <w:p w14:paraId="6963C735" w14:textId="77777777" w:rsidR="0022423B" w:rsidRDefault="0022423B" w:rsidP="0022423B">
      <w:pPr>
        <w:rPr>
          <w:lang w:val="en-GB"/>
        </w:rPr>
      </w:pPr>
      <w:r w:rsidRPr="00702453">
        <w:t xml:space="preserve">Table: </w:t>
      </w:r>
      <w:r>
        <w:t xml:space="preserve">Signal Details of </w:t>
      </w:r>
      <w:r>
        <w:rPr>
          <w:lang w:val="en-GB"/>
        </w:rPr>
        <w:t>SNT_360CameraOutput4</w:t>
      </w:r>
    </w:p>
    <w:p w14:paraId="33DE3C9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FC7E5EA" w14:textId="77777777" w:rsidR="0022423B" w:rsidRPr="00F03856" w:rsidRDefault="0022423B" w:rsidP="0022423B">
      <w:pPr>
        <w:pStyle w:val="RERequirement"/>
      </w:pPr>
      <w:r>
        <w:rPr>
          <w:noProof/>
        </w:rPr>
        <w:drawing>
          <wp:inline distT="0" distB="0" distL="0" distR="0" wp14:anchorId="0E104185" wp14:editId="20AE4F5B">
            <wp:extent cx="203200" cy="203200"/>
            <wp:effectExtent l="0" t="0" r="0" b="0"/>
            <wp:docPr id="183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SNT_BCM_12V_trigger_iPDB</w:t>
      </w:r>
    </w:p>
    <w:p w14:paraId="62CC398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218C90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C7725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7B4BD4" w14:textId="77777777" w:rsidR="00EB1D44" w:rsidRDefault="00EB1D44"/>
        </w:tc>
      </w:tr>
      <w:tr w:rsidR="0022423B" w:rsidRPr="00981CB3" w14:paraId="361D8AC8"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E4D02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136F3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9E9096"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486CA4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61EEA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0D47E6"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8C041F"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225BCD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A649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C22FE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B38C9A" w14:textId="77777777" w:rsidR="00EB1D44" w:rsidRDefault="00EB1D44"/>
        </w:tc>
      </w:tr>
      <w:tr w:rsidR="0022423B" w:rsidRPr="00981CB3" w14:paraId="6E92C9D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C9AC1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DAD1AE"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AAE152" w14:textId="77777777" w:rsidR="00EB1D44" w:rsidRDefault="00EB1D44"/>
        </w:tc>
      </w:tr>
    </w:tbl>
    <w:p w14:paraId="1056797A" w14:textId="77777777" w:rsidR="0022423B" w:rsidRDefault="0022423B" w:rsidP="0022423B">
      <w:pPr>
        <w:rPr>
          <w:lang w:val="en-GB"/>
        </w:rPr>
      </w:pPr>
      <w:r w:rsidRPr="00702453">
        <w:t xml:space="preserve">Table: </w:t>
      </w:r>
      <w:r>
        <w:t xml:space="preserve">Signal Details of </w:t>
      </w:r>
      <w:r>
        <w:rPr>
          <w:lang w:val="en-GB"/>
        </w:rPr>
        <w:t>SNT_BCM_12V_trigger_iPDB</w:t>
      </w:r>
    </w:p>
    <w:p w14:paraId="607F09A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4A2E8D9" w14:textId="77777777" w:rsidR="0022423B" w:rsidRPr="00F03856" w:rsidRDefault="0022423B" w:rsidP="0022423B">
      <w:pPr>
        <w:pStyle w:val="RERequirement"/>
      </w:pPr>
      <w:r>
        <w:rPr>
          <w:noProof/>
        </w:rPr>
        <w:drawing>
          <wp:inline distT="0" distB="0" distL="0" distR="0" wp14:anchorId="5A2706D6" wp14:editId="263E2319">
            <wp:extent cx="203200" cy="203200"/>
            <wp:effectExtent l="0" t="0" r="0" b="0"/>
            <wp:docPr id="183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SNT_BCM_PerimAlarm</w:t>
      </w:r>
    </w:p>
    <w:p w14:paraId="78CB8CB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6FD76C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E352E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F047C1" w14:textId="77777777" w:rsidR="00EB1D44" w:rsidRDefault="00EB1D44"/>
        </w:tc>
      </w:tr>
      <w:tr w:rsidR="0022423B" w:rsidRPr="00981CB3" w14:paraId="09E43620"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C37F7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FD249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72599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FFF866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FD208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D67A2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199F4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87FA90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D539E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1B03C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6C86E4" w14:textId="77777777" w:rsidR="00EB1D44" w:rsidRDefault="00EB1D44"/>
        </w:tc>
      </w:tr>
      <w:tr w:rsidR="0022423B" w:rsidRPr="00981CB3" w14:paraId="7D4B72B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834C7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19B83E"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BDE6C8" w14:textId="77777777" w:rsidR="00EB1D44" w:rsidRDefault="00EB1D44"/>
        </w:tc>
      </w:tr>
    </w:tbl>
    <w:p w14:paraId="527C3A62" w14:textId="77777777" w:rsidR="0022423B" w:rsidRDefault="0022423B" w:rsidP="0022423B">
      <w:pPr>
        <w:rPr>
          <w:lang w:val="en-GB"/>
        </w:rPr>
      </w:pPr>
      <w:r w:rsidRPr="00702453">
        <w:t xml:space="preserve">Table: </w:t>
      </w:r>
      <w:r>
        <w:t xml:space="preserve">Signal Details of </w:t>
      </w:r>
      <w:r>
        <w:rPr>
          <w:lang w:val="en-GB"/>
        </w:rPr>
        <w:t>SNT_BCM_PerimAlarm</w:t>
      </w:r>
    </w:p>
    <w:p w14:paraId="02D8971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A295739" w14:textId="77777777" w:rsidR="0022423B" w:rsidRPr="00F03856" w:rsidRDefault="0022423B" w:rsidP="0022423B">
      <w:pPr>
        <w:pStyle w:val="RERequirement"/>
      </w:pPr>
      <w:r>
        <w:rPr>
          <w:noProof/>
        </w:rPr>
        <w:drawing>
          <wp:inline distT="0" distB="0" distL="0" distR="0" wp14:anchorId="38D54A61" wp14:editId="69932BF9">
            <wp:extent cx="203200" cy="203200"/>
            <wp:effectExtent l="0" t="0" r="0" b="0"/>
            <wp:docPr id="183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SNT_BCM_Trigger_DAT_via_CAN</w:t>
      </w:r>
    </w:p>
    <w:p w14:paraId="2F0407F1" w14:textId="77777777" w:rsidR="0022423B" w:rsidRDefault="0022423B" w:rsidP="0022423B">
      <w:pPr>
        <w:rPr>
          <w:rFonts w:cs="Arial"/>
        </w:rPr>
      </w:pPr>
      <w:r>
        <w:rPr>
          <w:rFonts w:cs="Arial"/>
        </w:rPr>
        <w:t>Trigger DAT</w:t>
      </w:r>
    </w:p>
    <w:p w14:paraId="48B1780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0CBAB9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5759D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1EAC7A" w14:textId="77777777" w:rsidR="00EB1D44" w:rsidRDefault="00EB1D44"/>
        </w:tc>
      </w:tr>
      <w:tr w:rsidR="0022423B" w:rsidRPr="00981CB3" w14:paraId="5749843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81E56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4B0A7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DE6EB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C45B04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625C3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789E3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59B371"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D54BE2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8261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298D08"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14357C" w14:textId="77777777" w:rsidR="00EB1D44" w:rsidRDefault="00EB1D44"/>
        </w:tc>
      </w:tr>
      <w:tr w:rsidR="0022423B" w:rsidRPr="00981CB3" w14:paraId="367C142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0E909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CCD45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FA898F" w14:textId="77777777" w:rsidR="00EB1D44" w:rsidRDefault="00EB1D44"/>
        </w:tc>
      </w:tr>
    </w:tbl>
    <w:p w14:paraId="511D2661" w14:textId="77777777" w:rsidR="0022423B" w:rsidRDefault="0022423B" w:rsidP="0022423B">
      <w:pPr>
        <w:rPr>
          <w:lang w:val="en-GB"/>
        </w:rPr>
      </w:pPr>
      <w:r w:rsidRPr="00702453">
        <w:t xml:space="preserve">Table: </w:t>
      </w:r>
      <w:r>
        <w:t xml:space="preserve">Signal Details of </w:t>
      </w:r>
      <w:r>
        <w:rPr>
          <w:lang w:val="en-GB"/>
        </w:rPr>
        <w:t>SNT_BCM_Trigger_DAT_via_CAN</w:t>
      </w:r>
    </w:p>
    <w:p w14:paraId="665642C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4BFF6B" w14:textId="77777777" w:rsidR="0022423B" w:rsidRPr="00F03856" w:rsidRDefault="0022423B" w:rsidP="0022423B">
      <w:pPr>
        <w:pStyle w:val="RERequirement"/>
      </w:pPr>
      <w:r>
        <w:rPr>
          <w:noProof/>
        </w:rPr>
        <w:drawing>
          <wp:inline distT="0" distB="0" distL="0" distR="0" wp14:anchorId="4E0AED43" wp14:editId="143CFC35">
            <wp:extent cx="203200" cy="203200"/>
            <wp:effectExtent l="0" t="0" r="0" b="0"/>
            <wp:docPr id="183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SNT_BCMWakeCAN</w:t>
      </w:r>
    </w:p>
    <w:p w14:paraId="7C9277C5" w14:textId="77777777" w:rsidR="0022423B" w:rsidRDefault="0022423B" w:rsidP="0022423B">
      <w:pPr>
        <w:rPr>
          <w:rFonts w:cs="Arial"/>
        </w:rPr>
      </w:pPr>
      <w:r>
        <w:rPr>
          <w:rFonts w:cs="Arial"/>
        </w:rPr>
        <w:t>Message from BCM to wake the CAN network.</w:t>
      </w:r>
    </w:p>
    <w:p w14:paraId="1A09C0D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8A337A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37F71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0FC271" w14:textId="77777777" w:rsidR="00EB1D44" w:rsidRDefault="00EB1D44"/>
        </w:tc>
      </w:tr>
      <w:tr w:rsidR="0022423B" w:rsidRPr="00981CB3" w14:paraId="2E4DA3D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9AE0E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B2D29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45A81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1B7171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92445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54BF6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3EDD28"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C9084C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FE3CE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73387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92EAE" w14:textId="77777777" w:rsidR="00EB1D44" w:rsidRDefault="00EB1D44"/>
        </w:tc>
      </w:tr>
      <w:tr w:rsidR="0022423B" w:rsidRPr="00981CB3" w14:paraId="6E4FC63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42AFA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590F42"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AB00F0" w14:textId="77777777" w:rsidR="00EB1D44" w:rsidRDefault="00EB1D44"/>
        </w:tc>
      </w:tr>
    </w:tbl>
    <w:p w14:paraId="0574DDD7" w14:textId="77777777" w:rsidR="0022423B" w:rsidRDefault="0022423B" w:rsidP="0022423B">
      <w:pPr>
        <w:rPr>
          <w:lang w:val="en-GB"/>
        </w:rPr>
      </w:pPr>
      <w:r w:rsidRPr="00702453">
        <w:t xml:space="preserve">Table: </w:t>
      </w:r>
      <w:r>
        <w:t xml:space="preserve">Signal Details of </w:t>
      </w:r>
      <w:r>
        <w:rPr>
          <w:lang w:val="en-GB"/>
        </w:rPr>
        <w:t>SNT_BCMWakeCAN</w:t>
      </w:r>
    </w:p>
    <w:p w14:paraId="6F6F464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AE76B48" w14:textId="77777777" w:rsidR="0022423B" w:rsidRPr="00F03856" w:rsidRDefault="0022423B" w:rsidP="0022423B">
      <w:pPr>
        <w:pStyle w:val="RERequirement"/>
      </w:pPr>
      <w:r>
        <w:rPr>
          <w:noProof/>
        </w:rPr>
        <w:drawing>
          <wp:inline distT="0" distB="0" distL="0" distR="0" wp14:anchorId="02A44111" wp14:editId="7260EB69">
            <wp:extent cx="203200" cy="203200"/>
            <wp:effectExtent l="0" t="0" r="0" b="0"/>
            <wp:docPr id="184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SNT_CombinedStream</w:t>
      </w:r>
    </w:p>
    <w:p w14:paraId="3B0B7536" w14:textId="77777777" w:rsidR="0022423B" w:rsidRDefault="0022423B" w:rsidP="0022423B">
      <w:pPr>
        <w:rPr>
          <w:rFonts w:cs="Arial"/>
        </w:rPr>
      </w:pPr>
      <w:r>
        <w:rPr>
          <w:rFonts w:cs="Arial"/>
        </w:rPr>
        <w:t>Stream of data from all detectors to the cloud from the vehicle TCU.  Also same information as sent to the SYNC/Phoenix ESB memory device.</w:t>
      </w:r>
    </w:p>
    <w:p w14:paraId="419C5A1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A340DF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398E3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115D46" w14:textId="77777777" w:rsidR="00EB1D44" w:rsidRDefault="00EB1D44"/>
        </w:tc>
      </w:tr>
      <w:tr w:rsidR="0022423B" w:rsidRPr="00981CB3" w14:paraId="0C3DF7C8"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09684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F2E6E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901337"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4A8C19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575C1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75C80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87D2A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030843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1843F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F3D00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800443" w14:textId="77777777" w:rsidR="00EB1D44" w:rsidRDefault="00EB1D44"/>
        </w:tc>
      </w:tr>
      <w:tr w:rsidR="0022423B" w:rsidRPr="00981CB3" w14:paraId="74C1CB6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DE26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F3D693"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B859E" w14:textId="77777777" w:rsidR="00EB1D44" w:rsidRDefault="00EB1D44"/>
        </w:tc>
      </w:tr>
    </w:tbl>
    <w:p w14:paraId="49A5E3F2" w14:textId="77777777" w:rsidR="0022423B" w:rsidRDefault="0022423B" w:rsidP="0022423B">
      <w:pPr>
        <w:rPr>
          <w:lang w:val="en-GB"/>
        </w:rPr>
      </w:pPr>
      <w:r w:rsidRPr="00702453">
        <w:t xml:space="preserve">Table: </w:t>
      </w:r>
      <w:r>
        <w:t xml:space="preserve">Signal Details of </w:t>
      </w:r>
      <w:r>
        <w:rPr>
          <w:lang w:val="en-GB"/>
        </w:rPr>
        <w:t>SNT_CombinedStream</w:t>
      </w:r>
    </w:p>
    <w:p w14:paraId="7C26A28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13669FD" w14:textId="77777777" w:rsidR="0022423B" w:rsidRPr="00F03856" w:rsidRDefault="0022423B" w:rsidP="0022423B">
      <w:pPr>
        <w:pStyle w:val="RERequirement"/>
      </w:pPr>
      <w:r>
        <w:rPr>
          <w:noProof/>
        </w:rPr>
        <w:drawing>
          <wp:inline distT="0" distB="0" distL="0" distR="0" wp14:anchorId="0B340ADE" wp14:editId="6691AA75">
            <wp:extent cx="203200" cy="203200"/>
            <wp:effectExtent l="0" t="0" r="0" b="0"/>
            <wp:docPr id="184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SNT_DAT_Req_Cameras_via_LIN</w:t>
      </w:r>
    </w:p>
    <w:p w14:paraId="4F8CF171" w14:textId="77777777" w:rsidR="0022423B" w:rsidRDefault="0022423B" w:rsidP="0022423B">
      <w:pPr>
        <w:rPr>
          <w:rFonts w:cs="Arial"/>
        </w:rPr>
      </w:pPr>
      <w:r>
        <w:rPr>
          <w:rFonts w:cs="Arial"/>
        </w:rPr>
        <w:t>Request camera.</w:t>
      </w:r>
    </w:p>
    <w:p w14:paraId="6D17507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0373A3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77E6D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DE88E9" w14:textId="77777777" w:rsidR="00EB1D44" w:rsidRDefault="00EB1D44"/>
        </w:tc>
      </w:tr>
      <w:tr w:rsidR="0022423B" w:rsidRPr="00981CB3" w14:paraId="6ABF7888"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C06B0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D7B83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C34F2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A6B7AC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FE78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E2E684"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204B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8B500B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521B2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E79DFA"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A44341" w14:textId="77777777" w:rsidR="00EB1D44" w:rsidRDefault="00EB1D44"/>
        </w:tc>
      </w:tr>
      <w:tr w:rsidR="0022423B" w:rsidRPr="00981CB3" w14:paraId="251554A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EA0A5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9B372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9F5F3C" w14:textId="77777777" w:rsidR="00EB1D44" w:rsidRDefault="00EB1D44"/>
        </w:tc>
      </w:tr>
    </w:tbl>
    <w:p w14:paraId="3E5CFB3C" w14:textId="77777777" w:rsidR="0022423B" w:rsidRDefault="0022423B" w:rsidP="0022423B">
      <w:pPr>
        <w:rPr>
          <w:lang w:val="en-GB"/>
        </w:rPr>
      </w:pPr>
      <w:r w:rsidRPr="00702453">
        <w:t xml:space="preserve">Table: </w:t>
      </w:r>
      <w:r>
        <w:t xml:space="preserve">Signal Details of </w:t>
      </w:r>
      <w:r>
        <w:rPr>
          <w:lang w:val="en-GB"/>
        </w:rPr>
        <w:t>SNT_DAT_Req_Cameras_via_LIN</w:t>
      </w:r>
    </w:p>
    <w:p w14:paraId="101EF69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EE74891" w14:textId="77777777" w:rsidR="0022423B" w:rsidRPr="00F03856" w:rsidRDefault="0022423B" w:rsidP="0022423B">
      <w:pPr>
        <w:pStyle w:val="RERequirement"/>
      </w:pPr>
      <w:r>
        <w:rPr>
          <w:noProof/>
        </w:rPr>
        <w:drawing>
          <wp:inline distT="0" distB="0" distL="0" distR="0" wp14:anchorId="7D45331A" wp14:editId="62C65C29">
            <wp:extent cx="203200" cy="203200"/>
            <wp:effectExtent l="0" t="0" r="0" b="0"/>
            <wp:docPr id="184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SNT_DAT_Req_Lights_via_LIN</w:t>
      </w:r>
    </w:p>
    <w:p w14:paraId="59D79540" w14:textId="77777777" w:rsidR="0022423B" w:rsidRDefault="0022423B" w:rsidP="0022423B">
      <w:pPr>
        <w:rPr>
          <w:rFonts w:cs="Arial"/>
        </w:rPr>
      </w:pPr>
      <w:r>
        <w:rPr>
          <w:rFonts w:cs="Arial"/>
        </w:rPr>
        <w:t>Request lights.</w:t>
      </w:r>
    </w:p>
    <w:p w14:paraId="3E85A96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7957D1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C045C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42DFED" w14:textId="77777777" w:rsidR="00EB1D44" w:rsidRDefault="00EB1D44"/>
        </w:tc>
      </w:tr>
      <w:tr w:rsidR="0022423B" w:rsidRPr="00981CB3" w14:paraId="20D7656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ED784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2D401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FFD69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E7230A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59C31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9EE6D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A552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85D31B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C1754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BDBD6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17D543" w14:textId="77777777" w:rsidR="00EB1D44" w:rsidRDefault="00EB1D44"/>
        </w:tc>
      </w:tr>
      <w:tr w:rsidR="0022423B" w:rsidRPr="00981CB3" w14:paraId="6CB48F5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48690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F1486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7410C7" w14:textId="77777777" w:rsidR="00EB1D44" w:rsidRDefault="00EB1D44"/>
        </w:tc>
      </w:tr>
    </w:tbl>
    <w:p w14:paraId="65EAD4EA" w14:textId="77777777" w:rsidR="0022423B" w:rsidRDefault="0022423B" w:rsidP="0022423B">
      <w:pPr>
        <w:rPr>
          <w:lang w:val="en-GB"/>
        </w:rPr>
      </w:pPr>
      <w:r w:rsidRPr="00702453">
        <w:t xml:space="preserve">Table: </w:t>
      </w:r>
      <w:r>
        <w:t xml:space="preserve">Signal Details of </w:t>
      </w:r>
      <w:r>
        <w:rPr>
          <w:lang w:val="en-GB"/>
        </w:rPr>
        <w:t>SNT_DAT_Req_Lights_via_LIN</w:t>
      </w:r>
    </w:p>
    <w:p w14:paraId="7CF701B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B0A2BEA" w14:textId="77777777" w:rsidR="0022423B" w:rsidRPr="00F03856" w:rsidRDefault="0022423B" w:rsidP="0022423B">
      <w:pPr>
        <w:pStyle w:val="RERequirement"/>
      </w:pPr>
      <w:r>
        <w:rPr>
          <w:noProof/>
        </w:rPr>
        <w:drawing>
          <wp:inline distT="0" distB="0" distL="0" distR="0" wp14:anchorId="6ECA8A80" wp14:editId="6B304922">
            <wp:extent cx="203200" cy="203200"/>
            <wp:effectExtent l="0" t="0" r="0" b="0"/>
            <wp:docPr id="184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SNT_ECGSendPortDAT</w:t>
      </w:r>
    </w:p>
    <w:p w14:paraId="404386D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11EECC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9920A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8771A1" w14:textId="77777777" w:rsidR="00EB1D44" w:rsidRDefault="00EB1D44"/>
        </w:tc>
      </w:tr>
      <w:tr w:rsidR="0022423B" w:rsidRPr="00981CB3" w14:paraId="2F23421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6F60F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E7FB8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A990C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263AAF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B172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A38F0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3D0F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9FEAF9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A33B9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31287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E9D0DE" w14:textId="77777777" w:rsidR="00EB1D44" w:rsidRDefault="00EB1D44"/>
        </w:tc>
      </w:tr>
      <w:tr w:rsidR="0022423B" w:rsidRPr="00981CB3" w14:paraId="4948162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A3E12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010A7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ADEF5" w14:textId="77777777" w:rsidR="00EB1D44" w:rsidRDefault="00EB1D44"/>
        </w:tc>
      </w:tr>
    </w:tbl>
    <w:p w14:paraId="6D878686" w14:textId="77777777" w:rsidR="0022423B" w:rsidRDefault="0022423B" w:rsidP="0022423B">
      <w:pPr>
        <w:rPr>
          <w:lang w:val="en-GB"/>
        </w:rPr>
      </w:pPr>
      <w:r w:rsidRPr="00702453">
        <w:t xml:space="preserve">Table: </w:t>
      </w:r>
      <w:r>
        <w:t xml:space="preserve">Signal Details of </w:t>
      </w:r>
      <w:r>
        <w:rPr>
          <w:lang w:val="en-GB"/>
        </w:rPr>
        <w:t>SNT_ECGSendPortDAT</w:t>
      </w:r>
    </w:p>
    <w:p w14:paraId="0340BC2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57E757C" w14:textId="77777777" w:rsidR="0022423B" w:rsidRPr="00F03856" w:rsidRDefault="0022423B" w:rsidP="0022423B">
      <w:pPr>
        <w:pStyle w:val="RERequirement"/>
      </w:pPr>
      <w:r>
        <w:rPr>
          <w:noProof/>
        </w:rPr>
        <w:drawing>
          <wp:inline distT="0" distB="0" distL="0" distR="0" wp14:anchorId="36728846" wp14:editId="62E2C70F">
            <wp:extent cx="203200" cy="203200"/>
            <wp:effectExtent l="0" t="0" r="0" b="0"/>
            <wp:docPr id="184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SNT_IgnitionStatus</w:t>
      </w:r>
    </w:p>
    <w:p w14:paraId="3F6E1008" w14:textId="77777777" w:rsidR="0022423B" w:rsidRDefault="0022423B" w:rsidP="0022423B">
      <w:pPr>
        <w:rPr>
          <w:rFonts w:cs="Arial"/>
        </w:rPr>
      </w:pPr>
      <w:r>
        <w:rPr>
          <w:rFonts w:cs="Arial"/>
        </w:rPr>
        <w:t>Vehicle powertrain status regarding motive state/ignition</w:t>
      </w:r>
    </w:p>
    <w:p w14:paraId="7C69E8A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A89737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0F688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28A688" w14:textId="77777777" w:rsidR="00EB1D44" w:rsidRDefault="00EB1D44"/>
        </w:tc>
      </w:tr>
      <w:tr w:rsidR="0022423B" w:rsidRPr="00981CB3" w14:paraId="1760E3C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1E8D3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1B742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43F6D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0AAC5B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0E3A8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E93273"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415019"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DAE894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6F05D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3F200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D9FF6" w14:textId="77777777" w:rsidR="00EB1D44" w:rsidRDefault="00EB1D44"/>
        </w:tc>
      </w:tr>
      <w:tr w:rsidR="0022423B" w:rsidRPr="00981CB3" w14:paraId="1C5A802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D4DAE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DFC583"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8FF65" w14:textId="77777777" w:rsidR="00EB1D44" w:rsidRDefault="00EB1D44"/>
        </w:tc>
      </w:tr>
    </w:tbl>
    <w:p w14:paraId="56F28C44" w14:textId="77777777" w:rsidR="0022423B" w:rsidRDefault="0022423B" w:rsidP="0022423B">
      <w:pPr>
        <w:rPr>
          <w:lang w:val="en-GB"/>
        </w:rPr>
      </w:pPr>
      <w:r w:rsidRPr="00702453">
        <w:t xml:space="preserve">Table: </w:t>
      </w:r>
      <w:r>
        <w:t xml:space="preserve">Signal Details of </w:t>
      </w:r>
      <w:r>
        <w:rPr>
          <w:lang w:val="en-GB"/>
        </w:rPr>
        <w:t>SNT_IgnitionStatus</w:t>
      </w:r>
    </w:p>
    <w:p w14:paraId="31FBE67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7C5544D" w14:textId="77777777" w:rsidR="0022423B" w:rsidRPr="00F03856" w:rsidRDefault="0022423B" w:rsidP="0022423B">
      <w:pPr>
        <w:pStyle w:val="RERequirement"/>
      </w:pPr>
      <w:r>
        <w:rPr>
          <w:noProof/>
        </w:rPr>
        <w:drawing>
          <wp:inline distT="0" distB="0" distL="0" distR="0" wp14:anchorId="30FB7E4A" wp14:editId="3B28AFAE">
            <wp:extent cx="203200" cy="203200"/>
            <wp:effectExtent l="0" t="0" r="0" b="0"/>
            <wp:docPr id="185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SNT_InformUserUSBNeeded</w:t>
      </w:r>
    </w:p>
    <w:p w14:paraId="583FC51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5F234C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7A041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FC9BCF" w14:textId="77777777" w:rsidR="00EB1D44" w:rsidRDefault="00EB1D44"/>
        </w:tc>
      </w:tr>
      <w:tr w:rsidR="0022423B" w:rsidRPr="00981CB3" w14:paraId="465DA23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DFBBA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2F4EE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F2240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796A14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25319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EC08E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1E75B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8B3A73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5282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D275CD"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E0931" w14:textId="77777777" w:rsidR="00EB1D44" w:rsidRDefault="00EB1D44"/>
        </w:tc>
      </w:tr>
      <w:tr w:rsidR="0022423B" w:rsidRPr="00981CB3" w14:paraId="70819DE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1EF8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EEB0A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C1A16" w14:textId="77777777" w:rsidR="00EB1D44" w:rsidRDefault="00EB1D44"/>
        </w:tc>
      </w:tr>
    </w:tbl>
    <w:p w14:paraId="37936D94" w14:textId="77777777" w:rsidR="0022423B" w:rsidRDefault="0022423B" w:rsidP="0022423B">
      <w:pPr>
        <w:rPr>
          <w:lang w:val="en-GB"/>
        </w:rPr>
      </w:pPr>
      <w:r w:rsidRPr="00702453">
        <w:t xml:space="preserve">Table: </w:t>
      </w:r>
      <w:r>
        <w:t xml:space="preserve">Signal Details of </w:t>
      </w:r>
      <w:r>
        <w:rPr>
          <w:lang w:val="en-GB"/>
        </w:rPr>
        <w:t>SNT_InformUserUSBNeeded</w:t>
      </w:r>
    </w:p>
    <w:p w14:paraId="2DDF855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30ADB0D" w14:textId="77777777" w:rsidR="0022423B" w:rsidRPr="00F03856" w:rsidRDefault="0022423B" w:rsidP="0022423B">
      <w:pPr>
        <w:pStyle w:val="RERequirement"/>
      </w:pPr>
      <w:r>
        <w:rPr>
          <w:noProof/>
        </w:rPr>
        <w:drawing>
          <wp:inline distT="0" distB="0" distL="0" distR="0" wp14:anchorId="22E8750A" wp14:editId="4ADEB768">
            <wp:extent cx="203200" cy="203200"/>
            <wp:effectExtent l="0" t="0" r="0" b="0"/>
            <wp:docPr id="185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SNT_IntCameraNTSC</w:t>
      </w:r>
    </w:p>
    <w:p w14:paraId="0282856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08ED77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436CE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B56FCE" w14:textId="77777777" w:rsidR="00EB1D44" w:rsidRDefault="00EB1D44"/>
        </w:tc>
      </w:tr>
      <w:tr w:rsidR="0022423B" w:rsidRPr="00981CB3" w14:paraId="2B0511B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EC37A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2022E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E840A7"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7126B2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6A65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A9907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8B63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B67100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A508C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4EF683"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3E438" w14:textId="77777777" w:rsidR="00EB1D44" w:rsidRDefault="00EB1D44"/>
        </w:tc>
      </w:tr>
      <w:tr w:rsidR="0022423B" w:rsidRPr="00981CB3" w14:paraId="7CF2AA7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DE0A7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4587F2"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7D38A4" w14:textId="77777777" w:rsidR="00EB1D44" w:rsidRDefault="00EB1D44"/>
        </w:tc>
      </w:tr>
    </w:tbl>
    <w:p w14:paraId="04819A1B" w14:textId="77777777" w:rsidR="0022423B" w:rsidRDefault="0022423B" w:rsidP="0022423B">
      <w:pPr>
        <w:rPr>
          <w:lang w:val="en-GB"/>
        </w:rPr>
      </w:pPr>
      <w:r w:rsidRPr="00702453">
        <w:t xml:space="preserve">Table: </w:t>
      </w:r>
      <w:r>
        <w:t xml:space="preserve">Signal Details of </w:t>
      </w:r>
      <w:r>
        <w:rPr>
          <w:lang w:val="en-GB"/>
        </w:rPr>
        <w:t>SNT_IntCameraNTSC</w:t>
      </w:r>
    </w:p>
    <w:p w14:paraId="7B01A46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90CA570" w14:textId="77777777" w:rsidR="0022423B" w:rsidRPr="00F03856" w:rsidRDefault="0022423B" w:rsidP="0022423B">
      <w:pPr>
        <w:pStyle w:val="RERequirement"/>
      </w:pPr>
      <w:r>
        <w:rPr>
          <w:noProof/>
        </w:rPr>
        <w:drawing>
          <wp:inline distT="0" distB="0" distL="0" distR="0" wp14:anchorId="5D2EE227" wp14:editId="6AA6D60C">
            <wp:extent cx="203200" cy="203200"/>
            <wp:effectExtent l="0" t="0" r="0" b="0"/>
            <wp:docPr id="185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SNT_IntCameraViewSettingCabin_LIN</w:t>
      </w:r>
    </w:p>
    <w:p w14:paraId="45337F25" w14:textId="77777777" w:rsidR="0022423B" w:rsidRDefault="0022423B" w:rsidP="0022423B">
      <w:pPr>
        <w:rPr>
          <w:rFonts w:cs="Arial"/>
        </w:rPr>
      </w:pPr>
      <w:r>
        <w:rPr>
          <w:rFonts w:cs="Arial"/>
        </w:rPr>
        <w:t>Request interior camera view setting in cabin.</w:t>
      </w:r>
    </w:p>
    <w:p w14:paraId="63A196E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1463C8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268A9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A05E15" w14:textId="77777777" w:rsidR="00EB1D44" w:rsidRDefault="00EB1D44"/>
        </w:tc>
      </w:tr>
      <w:tr w:rsidR="0022423B" w:rsidRPr="00981CB3" w14:paraId="38322B30"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8D966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D0F66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A3579"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1AE114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FAE2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B9B0B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BE2C1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360B40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D976A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A8F44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B00FF3" w14:textId="77777777" w:rsidR="00EB1D44" w:rsidRDefault="00EB1D44"/>
        </w:tc>
      </w:tr>
      <w:tr w:rsidR="0022423B" w:rsidRPr="00981CB3" w14:paraId="2EF4621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E7F0E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1083EA"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166E0" w14:textId="77777777" w:rsidR="00EB1D44" w:rsidRDefault="00EB1D44"/>
        </w:tc>
      </w:tr>
    </w:tbl>
    <w:p w14:paraId="7062CC9D" w14:textId="77777777" w:rsidR="0022423B" w:rsidRDefault="0022423B" w:rsidP="0022423B">
      <w:pPr>
        <w:rPr>
          <w:lang w:val="en-GB"/>
        </w:rPr>
      </w:pPr>
      <w:r w:rsidRPr="00702453">
        <w:t xml:space="preserve">Table: </w:t>
      </w:r>
      <w:r>
        <w:t xml:space="preserve">Signal Details of </w:t>
      </w:r>
      <w:r>
        <w:rPr>
          <w:lang w:val="en-GB"/>
        </w:rPr>
        <w:t>SNT_IntCameraViewSettingCabin_LIN</w:t>
      </w:r>
    </w:p>
    <w:p w14:paraId="195083D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0DEC305" w14:textId="77777777" w:rsidR="0022423B" w:rsidRPr="00F03856" w:rsidRDefault="0022423B" w:rsidP="0022423B">
      <w:pPr>
        <w:pStyle w:val="RERequirement"/>
      </w:pPr>
      <w:r>
        <w:rPr>
          <w:noProof/>
        </w:rPr>
        <w:drawing>
          <wp:inline distT="0" distB="0" distL="0" distR="0" wp14:anchorId="1D6E6912" wp14:editId="2FC1A1CB">
            <wp:extent cx="203200" cy="203200"/>
            <wp:effectExtent l="0" t="0" r="0" b="0"/>
            <wp:docPr id="185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SNT_IntCameraViewSettingCargo_LIN</w:t>
      </w:r>
    </w:p>
    <w:p w14:paraId="3CEC7095" w14:textId="77777777" w:rsidR="0022423B" w:rsidRDefault="0022423B" w:rsidP="0022423B">
      <w:pPr>
        <w:rPr>
          <w:rFonts w:cs="Arial"/>
        </w:rPr>
      </w:pPr>
      <w:r>
        <w:rPr>
          <w:rFonts w:cs="Arial"/>
        </w:rPr>
        <w:t>Request interior camera view setting in cargo.</w:t>
      </w:r>
    </w:p>
    <w:p w14:paraId="55A7CED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10F087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B69EE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FA5EAD" w14:textId="77777777" w:rsidR="00EB1D44" w:rsidRDefault="00EB1D44"/>
        </w:tc>
      </w:tr>
      <w:tr w:rsidR="0022423B" w:rsidRPr="00981CB3" w14:paraId="2E6F18B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C55DC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AB883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966A0C"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E183FB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12F8F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E6248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1502C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6E06A9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505A8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AD656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17E606" w14:textId="77777777" w:rsidR="00EB1D44" w:rsidRDefault="00EB1D44"/>
        </w:tc>
      </w:tr>
      <w:tr w:rsidR="0022423B" w:rsidRPr="00981CB3" w14:paraId="739EF54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5163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12183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37E6D2" w14:textId="77777777" w:rsidR="00EB1D44" w:rsidRDefault="00EB1D44"/>
        </w:tc>
      </w:tr>
    </w:tbl>
    <w:p w14:paraId="3433BF31" w14:textId="77777777" w:rsidR="0022423B" w:rsidRDefault="0022423B" w:rsidP="0022423B">
      <w:pPr>
        <w:rPr>
          <w:lang w:val="en-GB"/>
        </w:rPr>
      </w:pPr>
      <w:r w:rsidRPr="00702453">
        <w:t xml:space="preserve">Table: </w:t>
      </w:r>
      <w:r>
        <w:t xml:space="preserve">Signal Details of </w:t>
      </w:r>
      <w:r>
        <w:rPr>
          <w:lang w:val="en-GB"/>
        </w:rPr>
        <w:t>SNT_IntCameraViewSettingCargo_LIN</w:t>
      </w:r>
    </w:p>
    <w:p w14:paraId="403A88F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0A4BD6D" w14:textId="77777777" w:rsidR="0022423B" w:rsidRPr="00F03856" w:rsidRDefault="0022423B" w:rsidP="0022423B">
      <w:pPr>
        <w:pStyle w:val="RERequirement"/>
      </w:pPr>
      <w:r>
        <w:rPr>
          <w:noProof/>
        </w:rPr>
        <w:drawing>
          <wp:inline distT="0" distB="0" distL="0" distR="0" wp14:anchorId="3268C2D0" wp14:editId="780665C6">
            <wp:extent cx="203200" cy="203200"/>
            <wp:effectExtent l="0" t="0" r="0" b="0"/>
            <wp:docPr id="185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SNT_InternalCamera1Output</w:t>
      </w:r>
    </w:p>
    <w:p w14:paraId="6B03CEB2" w14:textId="77777777" w:rsidR="0022423B" w:rsidRDefault="0022423B" w:rsidP="0022423B">
      <w:pPr>
        <w:rPr>
          <w:rFonts w:cs="Arial"/>
        </w:rPr>
      </w:pPr>
      <w:r>
        <w:rPr>
          <w:rFonts w:cs="Arial"/>
        </w:rPr>
        <w:t>Internal camera output (camera 1 of 2max)</w:t>
      </w:r>
    </w:p>
    <w:p w14:paraId="0C1D632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2DFB42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72670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E73B6D" w14:textId="77777777" w:rsidR="00EB1D44" w:rsidRDefault="00EB1D44"/>
        </w:tc>
      </w:tr>
      <w:tr w:rsidR="0022423B" w:rsidRPr="00981CB3" w14:paraId="69D7B14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0F9AD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B4971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15AE97"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5C9E8F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B96D4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A301C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8740B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DDC92F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FB591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96CABC"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C6B49" w14:textId="77777777" w:rsidR="00EB1D44" w:rsidRDefault="00EB1D44"/>
        </w:tc>
      </w:tr>
      <w:tr w:rsidR="0022423B" w:rsidRPr="00981CB3" w14:paraId="25430B7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FE86C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84C4C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7EBDC4" w14:textId="77777777" w:rsidR="00EB1D44" w:rsidRDefault="00EB1D44"/>
        </w:tc>
      </w:tr>
    </w:tbl>
    <w:p w14:paraId="181C2A27" w14:textId="77777777" w:rsidR="0022423B" w:rsidRDefault="0022423B" w:rsidP="0022423B">
      <w:pPr>
        <w:rPr>
          <w:lang w:val="en-GB"/>
        </w:rPr>
      </w:pPr>
      <w:r w:rsidRPr="00702453">
        <w:t xml:space="preserve">Table: </w:t>
      </w:r>
      <w:r>
        <w:t xml:space="preserve">Signal Details of </w:t>
      </w:r>
      <w:r>
        <w:rPr>
          <w:lang w:val="en-GB"/>
        </w:rPr>
        <w:t>SNT_InternalCamera1Output</w:t>
      </w:r>
    </w:p>
    <w:p w14:paraId="0B89E40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FE7DF2" w14:textId="77777777" w:rsidR="0022423B" w:rsidRPr="00F03856" w:rsidRDefault="0022423B" w:rsidP="0022423B">
      <w:pPr>
        <w:pStyle w:val="RERequirement"/>
      </w:pPr>
      <w:r>
        <w:rPr>
          <w:noProof/>
        </w:rPr>
        <w:drawing>
          <wp:inline distT="0" distB="0" distL="0" distR="0" wp14:anchorId="287B5052" wp14:editId="1DC52924">
            <wp:extent cx="203200" cy="203200"/>
            <wp:effectExtent l="0" t="0" r="0" b="0"/>
            <wp:docPr id="186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SNT_InternalCamera2Output</w:t>
      </w:r>
    </w:p>
    <w:p w14:paraId="153281BC" w14:textId="77777777" w:rsidR="0022423B" w:rsidRDefault="0022423B" w:rsidP="0022423B">
      <w:pPr>
        <w:rPr>
          <w:rFonts w:cs="Arial"/>
        </w:rPr>
      </w:pPr>
      <w:r>
        <w:rPr>
          <w:rFonts w:cs="Arial"/>
        </w:rPr>
        <w:t>Internal camera output (camera 2 of 2)</w:t>
      </w:r>
    </w:p>
    <w:p w14:paraId="4DA7D47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7539B8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8E20B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8AA7C8" w14:textId="77777777" w:rsidR="00EB1D44" w:rsidRDefault="00EB1D44"/>
        </w:tc>
      </w:tr>
      <w:tr w:rsidR="0022423B" w:rsidRPr="00981CB3" w14:paraId="3C4D375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82EEF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15B6B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10886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7208DF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51350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6D7796"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1882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5AC05F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F3224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761C9D"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347652" w14:textId="77777777" w:rsidR="00EB1D44" w:rsidRDefault="00EB1D44"/>
        </w:tc>
      </w:tr>
      <w:tr w:rsidR="0022423B" w:rsidRPr="00981CB3" w14:paraId="437A358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E07A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28AEF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CC3781" w14:textId="77777777" w:rsidR="00EB1D44" w:rsidRDefault="00EB1D44"/>
        </w:tc>
      </w:tr>
    </w:tbl>
    <w:p w14:paraId="4264DBA1" w14:textId="77777777" w:rsidR="0022423B" w:rsidRDefault="0022423B" w:rsidP="0022423B">
      <w:pPr>
        <w:rPr>
          <w:lang w:val="en-GB"/>
        </w:rPr>
      </w:pPr>
      <w:r w:rsidRPr="00702453">
        <w:t xml:space="preserve">Table: </w:t>
      </w:r>
      <w:r>
        <w:t xml:space="preserve">Signal Details of </w:t>
      </w:r>
      <w:r>
        <w:rPr>
          <w:lang w:val="en-GB"/>
        </w:rPr>
        <w:t>SNT_InternalCamera2Output</w:t>
      </w:r>
    </w:p>
    <w:p w14:paraId="324A89E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09A2C26" w14:textId="77777777" w:rsidR="0022423B" w:rsidRPr="00F03856" w:rsidRDefault="0022423B" w:rsidP="0022423B">
      <w:pPr>
        <w:pStyle w:val="RERequirement"/>
      </w:pPr>
      <w:r>
        <w:rPr>
          <w:noProof/>
        </w:rPr>
        <w:drawing>
          <wp:inline distT="0" distB="0" distL="0" distR="0" wp14:anchorId="2FC80B44" wp14:editId="28650A98">
            <wp:extent cx="203200" cy="203200"/>
            <wp:effectExtent l="0" t="0" r="0" b="0"/>
            <wp:docPr id="186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SNT_InternalCameraDewarped1</w:t>
      </w:r>
    </w:p>
    <w:p w14:paraId="659CB2F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5C748E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8A0BF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F8D31A" w14:textId="77777777" w:rsidR="00EB1D44" w:rsidRDefault="00EB1D44"/>
        </w:tc>
      </w:tr>
      <w:tr w:rsidR="0022423B" w:rsidRPr="00981CB3" w14:paraId="319C66A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4502E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8C9C0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4B738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6E0CF9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1ACF4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8E18D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B4E8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2372F2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8883F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3B3F5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FAF289" w14:textId="77777777" w:rsidR="00EB1D44" w:rsidRDefault="00EB1D44"/>
        </w:tc>
      </w:tr>
      <w:tr w:rsidR="0022423B" w:rsidRPr="00981CB3" w14:paraId="69A51CD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18227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EFE7E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A08899" w14:textId="77777777" w:rsidR="00EB1D44" w:rsidRDefault="00EB1D44"/>
        </w:tc>
      </w:tr>
    </w:tbl>
    <w:p w14:paraId="7E5033FA" w14:textId="77777777" w:rsidR="0022423B" w:rsidRDefault="0022423B" w:rsidP="0022423B">
      <w:pPr>
        <w:rPr>
          <w:lang w:val="en-GB"/>
        </w:rPr>
      </w:pPr>
      <w:r w:rsidRPr="00702453">
        <w:t xml:space="preserve">Table: </w:t>
      </w:r>
      <w:r>
        <w:t xml:space="preserve">Signal Details of </w:t>
      </w:r>
      <w:r>
        <w:rPr>
          <w:lang w:val="en-GB"/>
        </w:rPr>
        <w:t>SNT_InternalCameraDewarped1</w:t>
      </w:r>
    </w:p>
    <w:p w14:paraId="65E6EFC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789D67F" w14:textId="77777777" w:rsidR="0022423B" w:rsidRPr="00F03856" w:rsidRDefault="0022423B" w:rsidP="0022423B">
      <w:pPr>
        <w:pStyle w:val="RERequirement"/>
      </w:pPr>
      <w:r>
        <w:rPr>
          <w:noProof/>
        </w:rPr>
        <w:drawing>
          <wp:inline distT="0" distB="0" distL="0" distR="0" wp14:anchorId="4754295B" wp14:editId="02C3747C">
            <wp:extent cx="203200" cy="203200"/>
            <wp:effectExtent l="0" t="0" r="0" b="0"/>
            <wp:docPr id="186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SNT_InternalCameraDewarped2</w:t>
      </w:r>
    </w:p>
    <w:p w14:paraId="2DF6B63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F90B7D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B9C51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CA93B1" w14:textId="77777777" w:rsidR="00EB1D44" w:rsidRDefault="00EB1D44"/>
        </w:tc>
      </w:tr>
      <w:tr w:rsidR="0022423B" w:rsidRPr="00981CB3" w14:paraId="63FD9FA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EA1C2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461A7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71560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601863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E3DA5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3AEB75"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67AA6B"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8FA9A2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6C06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90E44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9220A2" w14:textId="77777777" w:rsidR="00EB1D44" w:rsidRDefault="00EB1D44"/>
        </w:tc>
      </w:tr>
      <w:tr w:rsidR="0022423B" w:rsidRPr="00981CB3" w14:paraId="4042760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F99A7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A6E90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473ED6" w14:textId="77777777" w:rsidR="00EB1D44" w:rsidRDefault="00EB1D44"/>
        </w:tc>
      </w:tr>
    </w:tbl>
    <w:p w14:paraId="50B72424" w14:textId="77777777" w:rsidR="0022423B" w:rsidRDefault="0022423B" w:rsidP="0022423B">
      <w:pPr>
        <w:rPr>
          <w:lang w:val="en-GB"/>
        </w:rPr>
      </w:pPr>
      <w:r w:rsidRPr="00702453">
        <w:t xml:space="preserve">Table: </w:t>
      </w:r>
      <w:r>
        <w:t xml:space="preserve">Signal Details of </w:t>
      </w:r>
      <w:r>
        <w:rPr>
          <w:lang w:val="en-GB"/>
        </w:rPr>
        <w:t>SNT_InternalCameraDewarped2</w:t>
      </w:r>
    </w:p>
    <w:p w14:paraId="1CF24FF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F3B817" w14:textId="77777777" w:rsidR="0022423B" w:rsidRPr="00F03856" w:rsidRDefault="0022423B" w:rsidP="0022423B">
      <w:pPr>
        <w:pStyle w:val="RERequirement"/>
      </w:pPr>
      <w:r>
        <w:rPr>
          <w:noProof/>
        </w:rPr>
        <w:drawing>
          <wp:inline distT="0" distB="0" distL="0" distR="0" wp14:anchorId="1F586628" wp14:editId="1D53CD59">
            <wp:extent cx="203200" cy="203200"/>
            <wp:effectExtent l="0" t="0" r="0" b="0"/>
            <wp:docPr id="186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SNT_IntruderPhysicalInput</w:t>
      </w:r>
    </w:p>
    <w:p w14:paraId="1EEA04A7" w14:textId="77777777" w:rsidR="0022423B" w:rsidRDefault="0022423B" w:rsidP="0022423B">
      <w:pPr>
        <w:rPr>
          <w:rFonts w:cs="Arial"/>
        </w:rPr>
      </w:pPr>
      <w:r>
        <w:rPr>
          <w:rFonts w:cs="Arial"/>
        </w:rPr>
        <w:t>Physical input to the vehicle from an intruder of from a threat event, eg vehicle collision</w:t>
      </w:r>
    </w:p>
    <w:p w14:paraId="12C13A4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AC9CB2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E5BE2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BD1B37" w14:textId="77777777" w:rsidR="00EB1D44" w:rsidRDefault="00EB1D44"/>
        </w:tc>
      </w:tr>
      <w:tr w:rsidR="0022423B" w:rsidRPr="00981CB3" w14:paraId="6EB838D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8427A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F3302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8C12C0"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882770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6ABD2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E7114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8EACA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1A6D35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1D4B1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D7963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AB81FF" w14:textId="77777777" w:rsidR="00EB1D44" w:rsidRDefault="00EB1D44"/>
        </w:tc>
      </w:tr>
      <w:tr w:rsidR="0022423B" w:rsidRPr="00981CB3" w14:paraId="0622A98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06002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3FB7D3"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7BD839" w14:textId="77777777" w:rsidR="00EB1D44" w:rsidRDefault="00EB1D44"/>
        </w:tc>
      </w:tr>
    </w:tbl>
    <w:p w14:paraId="7ACE3099" w14:textId="77777777" w:rsidR="0022423B" w:rsidRDefault="0022423B" w:rsidP="0022423B">
      <w:pPr>
        <w:rPr>
          <w:lang w:val="en-GB"/>
        </w:rPr>
      </w:pPr>
      <w:r w:rsidRPr="00702453">
        <w:t xml:space="preserve">Table: </w:t>
      </w:r>
      <w:r>
        <w:t xml:space="preserve">Signal Details of </w:t>
      </w:r>
      <w:r>
        <w:rPr>
          <w:lang w:val="en-GB"/>
        </w:rPr>
        <w:t>SNT_IntruderPhysicalInput</w:t>
      </w:r>
    </w:p>
    <w:p w14:paraId="532B634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28B9040" w14:textId="77777777" w:rsidR="0022423B" w:rsidRPr="00F03856" w:rsidRDefault="0022423B" w:rsidP="0022423B">
      <w:pPr>
        <w:pStyle w:val="RERequirement"/>
      </w:pPr>
      <w:r>
        <w:rPr>
          <w:noProof/>
        </w:rPr>
        <w:drawing>
          <wp:inline distT="0" distB="0" distL="0" distR="0" wp14:anchorId="32F99E62" wp14:editId="2D3DE148">
            <wp:extent cx="203200" cy="203200"/>
            <wp:effectExtent l="0" t="0" r="0" b="0"/>
            <wp:docPr id="186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SNT_IR_LightOutput: Cabin</w:t>
      </w:r>
    </w:p>
    <w:p w14:paraId="7F29C6B5" w14:textId="77777777" w:rsidR="0022423B" w:rsidRDefault="0022423B" w:rsidP="0022423B">
      <w:pPr>
        <w:rPr>
          <w:rFonts w:cs="Arial"/>
        </w:rPr>
      </w:pPr>
      <w:r>
        <w:rPr>
          <w:rFonts w:cs="Arial"/>
        </w:rPr>
        <w:t>EM light output from IR light in cabin</w:t>
      </w:r>
    </w:p>
    <w:p w14:paraId="00B8F75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3E0C18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F528C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2B5821" w14:textId="77777777" w:rsidR="00EB1D44" w:rsidRDefault="00EB1D44"/>
        </w:tc>
      </w:tr>
      <w:tr w:rsidR="0022423B" w:rsidRPr="00981CB3" w14:paraId="0EEAD03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6C51B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86FFC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0FD85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C29B92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3265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23FA8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4EFC1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B9DA2C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1BD6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BAF76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B1D0A1" w14:textId="77777777" w:rsidR="00EB1D44" w:rsidRDefault="00EB1D44"/>
        </w:tc>
      </w:tr>
      <w:tr w:rsidR="0022423B" w:rsidRPr="00981CB3" w14:paraId="63EC4B9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79A00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FD052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CB157" w14:textId="77777777" w:rsidR="00EB1D44" w:rsidRDefault="00EB1D44"/>
        </w:tc>
      </w:tr>
    </w:tbl>
    <w:p w14:paraId="7B1BE844" w14:textId="77777777" w:rsidR="0022423B" w:rsidRDefault="0022423B" w:rsidP="0022423B">
      <w:pPr>
        <w:rPr>
          <w:lang w:val="en-GB"/>
        </w:rPr>
      </w:pPr>
      <w:r w:rsidRPr="00702453">
        <w:t xml:space="preserve">Table: </w:t>
      </w:r>
      <w:r>
        <w:t xml:space="preserve">Signal Details of </w:t>
      </w:r>
      <w:r>
        <w:rPr>
          <w:lang w:val="en-GB"/>
        </w:rPr>
        <w:t>SNT_IR_LightOutput: Cabin</w:t>
      </w:r>
    </w:p>
    <w:p w14:paraId="78AA7CC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F82A74E" w14:textId="77777777" w:rsidR="0022423B" w:rsidRPr="00F03856" w:rsidRDefault="0022423B" w:rsidP="0022423B">
      <w:pPr>
        <w:pStyle w:val="RERequirement"/>
      </w:pPr>
      <w:r>
        <w:rPr>
          <w:noProof/>
        </w:rPr>
        <w:drawing>
          <wp:inline distT="0" distB="0" distL="0" distR="0" wp14:anchorId="39F84C2A" wp14:editId="058ECC44">
            <wp:extent cx="203200" cy="203200"/>
            <wp:effectExtent l="0" t="0" r="0" b="0"/>
            <wp:docPr id="187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SNT_IR_LightOutput: Cargo</w:t>
      </w:r>
    </w:p>
    <w:p w14:paraId="1259254B" w14:textId="77777777" w:rsidR="0022423B" w:rsidRDefault="0022423B" w:rsidP="0022423B">
      <w:pPr>
        <w:rPr>
          <w:rFonts w:cs="Arial"/>
        </w:rPr>
      </w:pPr>
      <w:r>
        <w:rPr>
          <w:rFonts w:cs="Arial"/>
        </w:rPr>
        <w:t>EM light output from IR light in cargo area/2nd row/ pick-up cargo bed area</w:t>
      </w:r>
    </w:p>
    <w:p w14:paraId="00F86C7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67B84A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64D56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5B027F" w14:textId="77777777" w:rsidR="00EB1D44" w:rsidRDefault="00EB1D44"/>
        </w:tc>
      </w:tr>
      <w:tr w:rsidR="0022423B" w:rsidRPr="00981CB3" w14:paraId="6423E1C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9D9FB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04F23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CE085D"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E85451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9A65C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3FDAE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EF9E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511DB4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7819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F2F3E3"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83459A" w14:textId="77777777" w:rsidR="00EB1D44" w:rsidRDefault="00EB1D44"/>
        </w:tc>
      </w:tr>
      <w:tr w:rsidR="0022423B" w:rsidRPr="00981CB3" w14:paraId="41596AE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15B3F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A6ED8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2BD69" w14:textId="77777777" w:rsidR="00EB1D44" w:rsidRDefault="00EB1D44"/>
        </w:tc>
      </w:tr>
    </w:tbl>
    <w:p w14:paraId="1E668F83" w14:textId="77777777" w:rsidR="0022423B" w:rsidRDefault="0022423B" w:rsidP="0022423B">
      <w:pPr>
        <w:rPr>
          <w:lang w:val="en-GB"/>
        </w:rPr>
      </w:pPr>
      <w:r w:rsidRPr="00702453">
        <w:t xml:space="preserve">Table: </w:t>
      </w:r>
      <w:r>
        <w:t xml:space="preserve">Signal Details of </w:t>
      </w:r>
      <w:r>
        <w:rPr>
          <w:lang w:val="en-GB"/>
        </w:rPr>
        <w:t>SNT_IR_LightOutput: Cargo</w:t>
      </w:r>
    </w:p>
    <w:p w14:paraId="5F9C508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ACA573D" w14:textId="77777777" w:rsidR="0022423B" w:rsidRPr="00F03856" w:rsidRDefault="0022423B" w:rsidP="0022423B">
      <w:pPr>
        <w:pStyle w:val="RERequirement"/>
      </w:pPr>
      <w:r>
        <w:rPr>
          <w:noProof/>
        </w:rPr>
        <w:drawing>
          <wp:inline distT="0" distB="0" distL="0" distR="0" wp14:anchorId="523EFA7C" wp14:editId="551C4036">
            <wp:extent cx="203200" cy="203200"/>
            <wp:effectExtent l="0" t="0" r="0" b="0"/>
            <wp:docPr id="187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SNT_IRLight1_Diagnostics</w:t>
      </w:r>
    </w:p>
    <w:p w14:paraId="0F816CDF" w14:textId="77777777" w:rsidR="0022423B" w:rsidRDefault="0022423B" w:rsidP="0022423B">
      <w:pPr>
        <w:rPr>
          <w:rFonts w:cs="Arial"/>
        </w:rPr>
      </w:pPr>
      <w:r>
        <w:rPr>
          <w:rFonts w:cs="Arial"/>
        </w:rPr>
        <w:t>Diagnostic information for IR light 1</w:t>
      </w:r>
    </w:p>
    <w:p w14:paraId="733A52D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DA1B35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890C4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A8B12B" w14:textId="77777777" w:rsidR="00EB1D44" w:rsidRDefault="00EB1D44"/>
        </w:tc>
      </w:tr>
      <w:tr w:rsidR="0022423B" w:rsidRPr="00981CB3" w14:paraId="2AE7468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6AAA1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0CDE4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7DEB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E9B780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8895A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E2433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39987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B5D75A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59951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BA662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EDB3D" w14:textId="77777777" w:rsidR="00EB1D44" w:rsidRDefault="00EB1D44"/>
        </w:tc>
      </w:tr>
      <w:tr w:rsidR="0022423B" w:rsidRPr="00981CB3" w14:paraId="276BD07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6330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9033FD"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273D6A" w14:textId="77777777" w:rsidR="00EB1D44" w:rsidRDefault="00EB1D44"/>
        </w:tc>
      </w:tr>
    </w:tbl>
    <w:p w14:paraId="6E285D15" w14:textId="77777777" w:rsidR="0022423B" w:rsidRDefault="0022423B" w:rsidP="0022423B">
      <w:pPr>
        <w:rPr>
          <w:lang w:val="en-GB"/>
        </w:rPr>
      </w:pPr>
      <w:r w:rsidRPr="00702453">
        <w:t xml:space="preserve">Table: </w:t>
      </w:r>
      <w:r>
        <w:t xml:space="preserve">Signal Details of </w:t>
      </w:r>
      <w:r>
        <w:rPr>
          <w:lang w:val="en-GB"/>
        </w:rPr>
        <w:t>SNT_IRLight1_Diagnostics</w:t>
      </w:r>
    </w:p>
    <w:p w14:paraId="1D87ED4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2A5D5EC" w14:textId="77777777" w:rsidR="0022423B" w:rsidRPr="00F03856" w:rsidRDefault="0022423B" w:rsidP="0022423B">
      <w:pPr>
        <w:pStyle w:val="RERequirement"/>
      </w:pPr>
      <w:r>
        <w:rPr>
          <w:noProof/>
        </w:rPr>
        <w:drawing>
          <wp:inline distT="0" distB="0" distL="0" distR="0" wp14:anchorId="37D8374D" wp14:editId="7CCE5D16">
            <wp:extent cx="203200" cy="203200"/>
            <wp:effectExtent l="0" t="0" r="0" b="0"/>
            <wp:docPr id="187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SNT_IRLight2_Diagnotics</w:t>
      </w:r>
    </w:p>
    <w:p w14:paraId="2F0C6327" w14:textId="77777777" w:rsidR="0022423B" w:rsidRDefault="0022423B" w:rsidP="0022423B">
      <w:pPr>
        <w:rPr>
          <w:rFonts w:cs="Arial"/>
        </w:rPr>
      </w:pPr>
      <w:r>
        <w:rPr>
          <w:rFonts w:cs="Arial"/>
        </w:rPr>
        <w:t>Diagnostic information for IR light 2</w:t>
      </w:r>
    </w:p>
    <w:p w14:paraId="09448D4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7592A0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ED0A4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AF2633" w14:textId="77777777" w:rsidR="00EB1D44" w:rsidRDefault="00EB1D44"/>
        </w:tc>
      </w:tr>
      <w:tr w:rsidR="0022423B" w:rsidRPr="00981CB3" w14:paraId="3CF4417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AEFF0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7B76C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87AC9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1004DE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7F752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BF131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4D429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8208C5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BA153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CD184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293D47" w14:textId="77777777" w:rsidR="00EB1D44" w:rsidRDefault="00EB1D44"/>
        </w:tc>
      </w:tr>
      <w:tr w:rsidR="0022423B" w:rsidRPr="00981CB3" w14:paraId="64C03C7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B473E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CFCC72"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E31598" w14:textId="77777777" w:rsidR="00EB1D44" w:rsidRDefault="00EB1D44"/>
        </w:tc>
      </w:tr>
    </w:tbl>
    <w:p w14:paraId="3DDB74D2" w14:textId="77777777" w:rsidR="0022423B" w:rsidRDefault="0022423B" w:rsidP="0022423B">
      <w:pPr>
        <w:rPr>
          <w:lang w:val="en-GB"/>
        </w:rPr>
      </w:pPr>
      <w:r w:rsidRPr="00702453">
        <w:t xml:space="preserve">Table: </w:t>
      </w:r>
      <w:r>
        <w:t xml:space="preserve">Signal Details of </w:t>
      </w:r>
      <w:r>
        <w:rPr>
          <w:lang w:val="en-GB"/>
        </w:rPr>
        <w:t>SNT_IRLight2_Diagnotics</w:t>
      </w:r>
    </w:p>
    <w:p w14:paraId="271D77D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08BBEB0" w14:textId="77777777" w:rsidR="0022423B" w:rsidRPr="00F03856" w:rsidRDefault="0022423B" w:rsidP="0022423B">
      <w:pPr>
        <w:pStyle w:val="RERequirement"/>
      </w:pPr>
      <w:r>
        <w:rPr>
          <w:noProof/>
        </w:rPr>
        <w:lastRenderedPageBreak/>
        <w:drawing>
          <wp:inline distT="0" distB="0" distL="0" distR="0" wp14:anchorId="13D60636" wp14:editId="14B90AC7">
            <wp:extent cx="203200" cy="203200"/>
            <wp:effectExtent l="0" t="0" r="0" b="0"/>
            <wp:docPr id="187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SNT_LiveStreamingReqStop</w:t>
      </w:r>
    </w:p>
    <w:p w14:paraId="7C1F2D4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303704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1886E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FC6033" w14:textId="77777777" w:rsidR="00EB1D44" w:rsidRDefault="00EB1D44"/>
        </w:tc>
      </w:tr>
      <w:tr w:rsidR="0022423B" w:rsidRPr="00981CB3" w14:paraId="528DDD0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F70F1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09A64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D37A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050512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657F6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D58A26"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21DE0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DE56F8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45C9A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5654B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FC3E0D" w14:textId="77777777" w:rsidR="00EB1D44" w:rsidRDefault="00EB1D44"/>
        </w:tc>
      </w:tr>
      <w:tr w:rsidR="0022423B" w:rsidRPr="00981CB3" w14:paraId="3282DA8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F59E1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BE835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C26AA9" w14:textId="77777777" w:rsidR="00EB1D44" w:rsidRDefault="00EB1D44"/>
        </w:tc>
      </w:tr>
    </w:tbl>
    <w:p w14:paraId="6106D7CB" w14:textId="77777777" w:rsidR="0022423B" w:rsidRDefault="0022423B" w:rsidP="0022423B">
      <w:pPr>
        <w:rPr>
          <w:lang w:val="en-GB"/>
        </w:rPr>
      </w:pPr>
      <w:r w:rsidRPr="00702453">
        <w:t xml:space="preserve">Table: </w:t>
      </w:r>
      <w:r>
        <w:t xml:space="preserve">Signal Details of </w:t>
      </w:r>
      <w:r>
        <w:rPr>
          <w:lang w:val="en-GB"/>
        </w:rPr>
        <w:t>SNT_LiveStreamingReqStop</w:t>
      </w:r>
    </w:p>
    <w:p w14:paraId="5E9163A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AA906DE" w14:textId="77777777" w:rsidR="0022423B" w:rsidRPr="00F03856" w:rsidRDefault="0022423B" w:rsidP="0022423B">
      <w:pPr>
        <w:pStyle w:val="RERequirement"/>
      </w:pPr>
      <w:r>
        <w:rPr>
          <w:noProof/>
        </w:rPr>
        <w:drawing>
          <wp:inline distT="0" distB="0" distL="0" distR="0" wp14:anchorId="19DF40DF" wp14:editId="24C876EB">
            <wp:extent cx="203200" cy="203200"/>
            <wp:effectExtent l="0" t="0" r="0" b="0"/>
            <wp:docPr id="187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SNT_NotificationToUser</w:t>
      </w:r>
    </w:p>
    <w:p w14:paraId="1179162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1353F0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5426D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630149" w14:textId="77777777" w:rsidR="00EB1D44" w:rsidRDefault="00EB1D44"/>
        </w:tc>
      </w:tr>
      <w:tr w:rsidR="0022423B" w:rsidRPr="00981CB3" w14:paraId="6956D95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C01D3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2E158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DEC16"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5404FE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DDA8A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9C6078"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2DA5D8"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FDEB4A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45EAE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52145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E2EE5A" w14:textId="77777777" w:rsidR="00EB1D44" w:rsidRDefault="00EB1D44"/>
        </w:tc>
      </w:tr>
      <w:tr w:rsidR="0022423B" w:rsidRPr="00981CB3" w14:paraId="24BDCA9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C47EB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3D5652"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2551BF" w14:textId="77777777" w:rsidR="00EB1D44" w:rsidRDefault="00EB1D44"/>
        </w:tc>
      </w:tr>
    </w:tbl>
    <w:p w14:paraId="20116077" w14:textId="77777777" w:rsidR="0022423B" w:rsidRDefault="0022423B" w:rsidP="0022423B">
      <w:pPr>
        <w:rPr>
          <w:lang w:val="en-GB"/>
        </w:rPr>
      </w:pPr>
      <w:r w:rsidRPr="00702453">
        <w:t xml:space="preserve">Table: </w:t>
      </w:r>
      <w:r>
        <w:t xml:space="preserve">Signal Details of </w:t>
      </w:r>
      <w:r>
        <w:rPr>
          <w:lang w:val="en-GB"/>
        </w:rPr>
        <w:t>SNT_NotificationToUser</w:t>
      </w:r>
    </w:p>
    <w:p w14:paraId="55AE80C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28E6FEA" w14:textId="77777777" w:rsidR="0022423B" w:rsidRPr="00F03856" w:rsidRDefault="0022423B" w:rsidP="0022423B">
      <w:pPr>
        <w:pStyle w:val="RERequirement"/>
      </w:pPr>
      <w:r>
        <w:rPr>
          <w:noProof/>
        </w:rPr>
        <w:drawing>
          <wp:inline distT="0" distB="0" distL="0" distR="0" wp14:anchorId="3986C8EC" wp14:editId="02D6DE61">
            <wp:extent cx="203200" cy="203200"/>
            <wp:effectExtent l="0" t="0" r="0" b="0"/>
            <wp:docPr id="188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SNT_ParkDetected</w:t>
      </w:r>
    </w:p>
    <w:p w14:paraId="4D682AE4" w14:textId="77777777" w:rsidR="0022423B" w:rsidRDefault="0022423B" w:rsidP="0022423B">
      <w:pPr>
        <w:rPr>
          <w:rFonts w:cs="Arial"/>
        </w:rPr>
      </w:pPr>
      <w:r>
        <w:rPr>
          <w:rFonts w:cs="Arial"/>
        </w:rPr>
        <w:t>Signal denoting that vehicle park event has been detected</w:t>
      </w:r>
    </w:p>
    <w:p w14:paraId="3042403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5FC439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A6AAE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F7B58A" w14:textId="77777777" w:rsidR="00EB1D44" w:rsidRDefault="00EB1D44"/>
        </w:tc>
      </w:tr>
      <w:tr w:rsidR="0022423B" w:rsidRPr="00981CB3" w14:paraId="4B0B7E6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B9537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C2E54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E1A1DD"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AB71F9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FD8E4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476D7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3E5E5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031BC7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434C0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C88B8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9D6B80" w14:textId="77777777" w:rsidR="00EB1D44" w:rsidRDefault="00EB1D44"/>
        </w:tc>
      </w:tr>
      <w:tr w:rsidR="0022423B" w:rsidRPr="00981CB3" w14:paraId="7C27D69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18904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62D1B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148465" w14:textId="77777777" w:rsidR="00EB1D44" w:rsidRDefault="00EB1D44"/>
        </w:tc>
      </w:tr>
    </w:tbl>
    <w:p w14:paraId="1F60CFD4" w14:textId="77777777" w:rsidR="0022423B" w:rsidRDefault="0022423B" w:rsidP="0022423B">
      <w:pPr>
        <w:rPr>
          <w:lang w:val="en-GB"/>
        </w:rPr>
      </w:pPr>
      <w:r w:rsidRPr="00702453">
        <w:t xml:space="preserve">Table: </w:t>
      </w:r>
      <w:r>
        <w:t xml:space="preserve">Signal Details of </w:t>
      </w:r>
      <w:r>
        <w:rPr>
          <w:lang w:val="en-GB"/>
        </w:rPr>
        <w:t>SNT_ParkDetected</w:t>
      </w:r>
    </w:p>
    <w:p w14:paraId="6011B17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1D2C81A" w14:textId="77777777" w:rsidR="0022423B" w:rsidRPr="00F03856" w:rsidRDefault="0022423B" w:rsidP="0022423B">
      <w:pPr>
        <w:pStyle w:val="RERequirement"/>
      </w:pPr>
      <w:r>
        <w:rPr>
          <w:noProof/>
        </w:rPr>
        <w:drawing>
          <wp:inline distT="0" distB="0" distL="0" distR="0" wp14:anchorId="081DDE26" wp14:editId="7CE0000A">
            <wp:extent cx="203200" cy="203200"/>
            <wp:effectExtent l="0" t="0" r="0" b="0"/>
            <wp:docPr id="188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SNT_PoorSignalMsgToDriver</w:t>
      </w:r>
    </w:p>
    <w:p w14:paraId="2E53500F" w14:textId="77777777" w:rsidR="0022423B" w:rsidRDefault="0022423B" w:rsidP="0022423B">
      <w:pPr>
        <w:rPr>
          <w:rFonts w:cs="Arial"/>
        </w:rPr>
      </w:pPr>
      <w:r>
        <w:rPr>
          <w:rFonts w:cs="Arial"/>
        </w:rPr>
        <w:t>Message to driver informing of poor connectivity signal quality.  "Poor Signal Quality - Please Ensure USB Memory Stick Installed"</w:t>
      </w:r>
    </w:p>
    <w:p w14:paraId="4D33154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FD533E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C4501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41292A" w14:textId="77777777" w:rsidR="00EB1D44" w:rsidRDefault="00EB1D44"/>
        </w:tc>
      </w:tr>
      <w:tr w:rsidR="0022423B" w:rsidRPr="00981CB3" w14:paraId="31D35C3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352AA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B29E5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72311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2C8C64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85575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736DC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4763B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D328F5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6AB1F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39F7F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EBAC01" w14:textId="77777777" w:rsidR="00EB1D44" w:rsidRDefault="00EB1D44"/>
        </w:tc>
      </w:tr>
      <w:tr w:rsidR="0022423B" w:rsidRPr="00981CB3" w14:paraId="613B283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B0A79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19EFD3"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122C52" w14:textId="77777777" w:rsidR="00EB1D44" w:rsidRDefault="00EB1D44"/>
        </w:tc>
      </w:tr>
    </w:tbl>
    <w:p w14:paraId="3583C670" w14:textId="77777777" w:rsidR="0022423B" w:rsidRDefault="0022423B" w:rsidP="0022423B">
      <w:pPr>
        <w:rPr>
          <w:lang w:val="en-GB"/>
        </w:rPr>
      </w:pPr>
      <w:r w:rsidRPr="00702453">
        <w:t xml:space="preserve">Table: </w:t>
      </w:r>
      <w:r>
        <w:t xml:space="preserve">Signal Details of </w:t>
      </w:r>
      <w:r>
        <w:rPr>
          <w:lang w:val="en-GB"/>
        </w:rPr>
        <w:t>SNT_PoorSignalMsgToDriver</w:t>
      </w:r>
    </w:p>
    <w:p w14:paraId="1B60907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2927CD8" w14:textId="77777777" w:rsidR="0022423B" w:rsidRPr="00F03856" w:rsidRDefault="0022423B" w:rsidP="0022423B">
      <w:pPr>
        <w:pStyle w:val="RERequirement"/>
      </w:pPr>
      <w:r>
        <w:rPr>
          <w:noProof/>
        </w:rPr>
        <w:drawing>
          <wp:inline distT="0" distB="0" distL="0" distR="0" wp14:anchorId="386E8539" wp14:editId="02F9A12B">
            <wp:extent cx="203200" cy="203200"/>
            <wp:effectExtent l="0" t="0" r="0" b="0"/>
            <wp:docPr id="188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SNT_SentinelSetToOFF</w:t>
      </w:r>
    </w:p>
    <w:p w14:paraId="28CC47FB" w14:textId="77777777" w:rsidR="0022423B" w:rsidRDefault="0022423B" w:rsidP="0022423B">
      <w:pPr>
        <w:rPr>
          <w:rFonts w:cs="Arial"/>
        </w:rPr>
      </w:pPr>
      <w:r>
        <w:rPr>
          <w:rFonts w:cs="Arial"/>
        </w:rPr>
        <w:t>Sentinel set to OFF</w:t>
      </w:r>
    </w:p>
    <w:p w14:paraId="3FF2360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CBD154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FC68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40A314" w14:textId="77777777" w:rsidR="00EB1D44" w:rsidRDefault="00EB1D44"/>
        </w:tc>
      </w:tr>
      <w:tr w:rsidR="0022423B" w:rsidRPr="00981CB3" w14:paraId="58ACA7F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E6048E" w14:textId="77777777" w:rsidR="0022423B" w:rsidRPr="00217262" w:rsidRDefault="0022423B" w:rsidP="00767670">
            <w:pPr>
              <w:rPr>
                <w:rFonts w:cs="Arial"/>
                <w:b/>
                <w:bCs/>
                <w:sz w:val="16"/>
                <w:szCs w:val="16"/>
                <w:lang w:val="en-GB"/>
              </w:rPr>
            </w:pPr>
            <w:r w:rsidRPr="00981CB3">
              <w:rPr>
                <w:rFonts w:cs="Arial"/>
                <w:b/>
                <w:bCs/>
                <w:sz w:val="16"/>
                <w:szCs w:val="16"/>
                <w:lang w:val="en-GB"/>
              </w:rPr>
              <w:lastRenderedPageBreak/>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49AB9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492210"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970A08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B474A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EB7D1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2B8A9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59AC1D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CAC3B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C4170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5556A" w14:textId="77777777" w:rsidR="00EB1D44" w:rsidRDefault="00EB1D44"/>
        </w:tc>
      </w:tr>
      <w:tr w:rsidR="0022423B" w:rsidRPr="00981CB3" w14:paraId="5B0FE88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0B122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C4FD3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343CDE" w14:textId="77777777" w:rsidR="00EB1D44" w:rsidRDefault="00EB1D44"/>
        </w:tc>
      </w:tr>
    </w:tbl>
    <w:p w14:paraId="0C58D273" w14:textId="77777777" w:rsidR="0022423B" w:rsidRDefault="0022423B" w:rsidP="0022423B">
      <w:pPr>
        <w:rPr>
          <w:lang w:val="en-GB"/>
        </w:rPr>
      </w:pPr>
      <w:r w:rsidRPr="00702453">
        <w:t xml:space="preserve">Table: </w:t>
      </w:r>
      <w:r>
        <w:t xml:space="preserve">Signal Details of </w:t>
      </w:r>
      <w:r>
        <w:rPr>
          <w:lang w:val="en-GB"/>
        </w:rPr>
        <w:t>SNT_SentinelSetToOFF</w:t>
      </w:r>
    </w:p>
    <w:p w14:paraId="468E30D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7F552C5" w14:textId="77777777" w:rsidR="0022423B" w:rsidRPr="00F03856" w:rsidRDefault="0022423B" w:rsidP="0022423B">
      <w:pPr>
        <w:pStyle w:val="RERequirement"/>
      </w:pPr>
      <w:r>
        <w:rPr>
          <w:noProof/>
        </w:rPr>
        <w:drawing>
          <wp:inline distT="0" distB="0" distL="0" distR="0" wp14:anchorId="3DA8B0B5" wp14:editId="0B8FF18B">
            <wp:extent cx="203200" cy="203200"/>
            <wp:effectExtent l="0" t="0" r="0" b="0"/>
            <wp:docPr id="188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SNT_SentinelSetToON</w:t>
      </w:r>
    </w:p>
    <w:p w14:paraId="79752A27" w14:textId="77777777" w:rsidR="0022423B" w:rsidRDefault="0022423B" w:rsidP="0022423B">
      <w:pPr>
        <w:rPr>
          <w:rFonts w:cs="Arial"/>
        </w:rPr>
      </w:pPr>
      <w:r>
        <w:rPr>
          <w:rFonts w:cs="Arial"/>
        </w:rPr>
        <w:t>Sentinel set to ON</w:t>
      </w:r>
    </w:p>
    <w:p w14:paraId="1EDF0B2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FEC5E7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BBFA6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836CA8" w14:textId="77777777" w:rsidR="00EB1D44" w:rsidRDefault="00EB1D44"/>
        </w:tc>
      </w:tr>
      <w:tr w:rsidR="0022423B" w:rsidRPr="00981CB3" w14:paraId="29B4378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F0071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4CE8B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890C9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01E674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C3CF0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E9F8D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FD0E6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FEDA61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6CCAD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AD53F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C2D96" w14:textId="77777777" w:rsidR="00EB1D44" w:rsidRDefault="00EB1D44"/>
        </w:tc>
      </w:tr>
      <w:tr w:rsidR="0022423B" w:rsidRPr="00981CB3" w14:paraId="3C4A694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8941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26463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60A297" w14:textId="77777777" w:rsidR="00EB1D44" w:rsidRDefault="00EB1D44"/>
        </w:tc>
      </w:tr>
    </w:tbl>
    <w:p w14:paraId="0DB67EC6" w14:textId="77777777" w:rsidR="0022423B" w:rsidRDefault="0022423B" w:rsidP="0022423B">
      <w:pPr>
        <w:rPr>
          <w:lang w:val="en-GB"/>
        </w:rPr>
      </w:pPr>
      <w:r w:rsidRPr="00702453">
        <w:t xml:space="preserve">Table: </w:t>
      </w:r>
      <w:r>
        <w:t xml:space="preserve">Signal Details of </w:t>
      </w:r>
      <w:r>
        <w:rPr>
          <w:lang w:val="en-GB"/>
        </w:rPr>
        <w:t>SNT_SentinelSetToON</w:t>
      </w:r>
    </w:p>
    <w:p w14:paraId="2D2A369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77C1AD6" w14:textId="77777777" w:rsidR="0022423B" w:rsidRPr="00F03856" w:rsidRDefault="0022423B" w:rsidP="0022423B">
      <w:pPr>
        <w:pStyle w:val="RERequirement"/>
      </w:pPr>
      <w:r>
        <w:rPr>
          <w:noProof/>
        </w:rPr>
        <w:drawing>
          <wp:inline distT="0" distB="0" distL="0" distR="0" wp14:anchorId="2C320730" wp14:editId="164A7DED">
            <wp:extent cx="203200" cy="203200"/>
            <wp:effectExtent l="0" t="0" r="0" b="0"/>
            <wp:docPr id="188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SNT_Signal_at_Park</w:t>
      </w:r>
    </w:p>
    <w:p w14:paraId="7F1E6C7D" w14:textId="77777777" w:rsidR="0022423B" w:rsidRDefault="0022423B" w:rsidP="0022423B">
      <w:pPr>
        <w:rPr>
          <w:rFonts w:cs="Arial"/>
        </w:rPr>
      </w:pPr>
      <w:r>
        <w:rPr>
          <w:rFonts w:cs="Arial"/>
        </w:rPr>
        <w:t>Signal defining the quality of the internet connectivity when a vehicle park event has been detected</w:t>
      </w:r>
    </w:p>
    <w:p w14:paraId="4D34F51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A337CA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AA582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05AFBB" w14:textId="77777777" w:rsidR="00EB1D44" w:rsidRDefault="00EB1D44"/>
        </w:tc>
      </w:tr>
      <w:tr w:rsidR="0022423B" w:rsidRPr="00981CB3" w14:paraId="7E31B90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42568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FE71E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843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38C3A8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951E0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AE11E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F2254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491EBD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AD457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5002CA"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87B75A" w14:textId="77777777" w:rsidR="00EB1D44" w:rsidRDefault="00EB1D44"/>
        </w:tc>
      </w:tr>
      <w:tr w:rsidR="0022423B" w:rsidRPr="00981CB3" w14:paraId="016E697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1393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CC25CE"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D3263B" w14:textId="77777777" w:rsidR="00EB1D44" w:rsidRDefault="00EB1D44"/>
        </w:tc>
      </w:tr>
    </w:tbl>
    <w:p w14:paraId="03D0F7BD" w14:textId="77777777" w:rsidR="0022423B" w:rsidRDefault="0022423B" w:rsidP="0022423B">
      <w:pPr>
        <w:rPr>
          <w:lang w:val="en-GB"/>
        </w:rPr>
      </w:pPr>
      <w:r w:rsidRPr="00702453">
        <w:t xml:space="preserve">Table: </w:t>
      </w:r>
      <w:r>
        <w:t xml:space="preserve">Signal Details of </w:t>
      </w:r>
      <w:r>
        <w:rPr>
          <w:lang w:val="en-GB"/>
        </w:rPr>
        <w:t>SNT_Signal_at_Park</w:t>
      </w:r>
    </w:p>
    <w:p w14:paraId="02BCCAA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FB74876" w14:textId="77777777" w:rsidR="0022423B" w:rsidRPr="00F03856" w:rsidRDefault="0022423B" w:rsidP="0022423B">
      <w:pPr>
        <w:pStyle w:val="RERequirement"/>
      </w:pPr>
      <w:r>
        <w:rPr>
          <w:noProof/>
        </w:rPr>
        <w:drawing>
          <wp:inline distT="0" distB="0" distL="0" distR="0" wp14:anchorId="42CDBD7F" wp14:editId="69EB8727">
            <wp:extent cx="203200" cy="203200"/>
            <wp:effectExtent l="0" t="0" r="0" b="0"/>
            <wp:docPr id="189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SNT_SwitchOnIRLightsCabin_LIN</w:t>
      </w:r>
    </w:p>
    <w:p w14:paraId="55639EA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5D2204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C951A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4DE188" w14:textId="77777777" w:rsidR="00EB1D44" w:rsidRDefault="00EB1D44"/>
        </w:tc>
      </w:tr>
      <w:tr w:rsidR="0022423B" w:rsidRPr="00981CB3" w14:paraId="61CEE260"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2C559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DBBAD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9B02F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2E3B16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CF72E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774B8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99447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681286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A0DD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91E552"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174A0F" w14:textId="77777777" w:rsidR="00EB1D44" w:rsidRDefault="00EB1D44"/>
        </w:tc>
      </w:tr>
      <w:tr w:rsidR="0022423B" w:rsidRPr="00981CB3" w14:paraId="4AC96A5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F789C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6D5E1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BFD7E0" w14:textId="77777777" w:rsidR="00EB1D44" w:rsidRDefault="00EB1D44"/>
        </w:tc>
      </w:tr>
    </w:tbl>
    <w:p w14:paraId="2C016DC3" w14:textId="77777777" w:rsidR="0022423B" w:rsidRDefault="0022423B" w:rsidP="0022423B">
      <w:pPr>
        <w:rPr>
          <w:lang w:val="en-GB"/>
        </w:rPr>
      </w:pPr>
      <w:r w:rsidRPr="00702453">
        <w:t xml:space="preserve">Table: </w:t>
      </w:r>
      <w:r>
        <w:t xml:space="preserve">Signal Details of </w:t>
      </w:r>
      <w:r>
        <w:rPr>
          <w:lang w:val="en-GB"/>
        </w:rPr>
        <w:t>SNT_SwitchOnIRLightsCabin_LIN</w:t>
      </w:r>
    </w:p>
    <w:p w14:paraId="4DDCA9B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568473F" w14:textId="77777777" w:rsidR="0022423B" w:rsidRPr="00F03856" w:rsidRDefault="0022423B" w:rsidP="0022423B">
      <w:pPr>
        <w:pStyle w:val="RERequirement"/>
      </w:pPr>
      <w:r>
        <w:rPr>
          <w:noProof/>
        </w:rPr>
        <w:drawing>
          <wp:inline distT="0" distB="0" distL="0" distR="0" wp14:anchorId="0BACD117" wp14:editId="7FDE24BC">
            <wp:extent cx="203200" cy="203200"/>
            <wp:effectExtent l="0" t="0" r="0" b="0"/>
            <wp:docPr id="189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SNT_SwitchOnIRLightsCargo_LIN</w:t>
      </w:r>
    </w:p>
    <w:p w14:paraId="2C820D5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49BE18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4660B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F99A28" w14:textId="77777777" w:rsidR="00EB1D44" w:rsidRDefault="00EB1D44"/>
        </w:tc>
      </w:tr>
      <w:tr w:rsidR="0022423B" w:rsidRPr="00981CB3" w14:paraId="757A741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27A83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6D64A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BC364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EEAA28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C488B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BCF5B3"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2A9031"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A88DE7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6A297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C600B8"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164CB0" w14:textId="77777777" w:rsidR="00EB1D44" w:rsidRDefault="00EB1D44"/>
        </w:tc>
      </w:tr>
      <w:tr w:rsidR="0022423B" w:rsidRPr="00981CB3" w14:paraId="4D525DD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CB75F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794C70"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763815" w14:textId="77777777" w:rsidR="00EB1D44" w:rsidRDefault="00EB1D44"/>
        </w:tc>
      </w:tr>
    </w:tbl>
    <w:p w14:paraId="6BE6BD45" w14:textId="77777777" w:rsidR="0022423B" w:rsidRDefault="0022423B" w:rsidP="0022423B">
      <w:pPr>
        <w:rPr>
          <w:lang w:val="en-GB"/>
        </w:rPr>
      </w:pPr>
      <w:r w:rsidRPr="00702453">
        <w:t xml:space="preserve">Table: </w:t>
      </w:r>
      <w:r>
        <w:t xml:space="preserve">Signal Details of </w:t>
      </w:r>
      <w:r>
        <w:rPr>
          <w:lang w:val="en-GB"/>
        </w:rPr>
        <w:t>SNT_SwitchOnIRLightsCargo_LIN</w:t>
      </w:r>
    </w:p>
    <w:p w14:paraId="0DF7FAC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D5D5253" w14:textId="77777777" w:rsidR="0022423B" w:rsidRPr="00F03856" w:rsidRDefault="0022423B" w:rsidP="0022423B">
      <w:pPr>
        <w:pStyle w:val="RERequirement"/>
      </w:pPr>
      <w:r>
        <w:rPr>
          <w:noProof/>
        </w:rPr>
        <w:lastRenderedPageBreak/>
        <w:drawing>
          <wp:inline distT="0" distB="0" distL="0" distR="0" wp14:anchorId="08344825" wp14:editId="58C0730E">
            <wp:extent cx="203200" cy="203200"/>
            <wp:effectExtent l="0" t="0" r="0" b="0"/>
            <wp:docPr id="189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SNT_SYNC_SelectedVideo</w:t>
      </w:r>
    </w:p>
    <w:p w14:paraId="002C41C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4B25D9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E41A1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C9403F" w14:textId="77777777" w:rsidR="00EB1D44" w:rsidRDefault="00EB1D44"/>
        </w:tc>
      </w:tr>
      <w:tr w:rsidR="0022423B" w:rsidRPr="00981CB3" w14:paraId="39EDF26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BE611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9FC8B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4A72C"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D99710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79A58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CFD76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88510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91AF5D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92F50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D02B8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227CCF" w14:textId="77777777" w:rsidR="00EB1D44" w:rsidRDefault="00EB1D44"/>
        </w:tc>
      </w:tr>
      <w:tr w:rsidR="0022423B" w:rsidRPr="00981CB3" w14:paraId="34985D0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559DA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8F09F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7EBFFE" w14:textId="77777777" w:rsidR="00EB1D44" w:rsidRDefault="00EB1D44"/>
        </w:tc>
      </w:tr>
    </w:tbl>
    <w:p w14:paraId="543487CA" w14:textId="77777777" w:rsidR="0022423B" w:rsidRDefault="0022423B" w:rsidP="0022423B">
      <w:pPr>
        <w:rPr>
          <w:lang w:val="en-GB"/>
        </w:rPr>
      </w:pPr>
      <w:r w:rsidRPr="00702453">
        <w:t xml:space="preserve">Table: </w:t>
      </w:r>
      <w:r>
        <w:t xml:space="preserve">Signal Details of </w:t>
      </w:r>
      <w:r>
        <w:rPr>
          <w:lang w:val="en-GB"/>
        </w:rPr>
        <w:t>SNT_SYNC_SelectedVideo</w:t>
      </w:r>
    </w:p>
    <w:p w14:paraId="7E4A327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F7ED026" w14:textId="77777777" w:rsidR="0022423B" w:rsidRPr="00F03856" w:rsidRDefault="0022423B" w:rsidP="0022423B">
      <w:pPr>
        <w:pStyle w:val="RERequirement"/>
      </w:pPr>
      <w:r>
        <w:rPr>
          <w:noProof/>
        </w:rPr>
        <w:drawing>
          <wp:inline distT="0" distB="0" distL="0" distR="0" wp14:anchorId="6A0AC217" wp14:editId="39C4DCAC">
            <wp:extent cx="203200" cy="203200"/>
            <wp:effectExtent l="0" t="0" r="0" b="0"/>
            <wp:docPr id="189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SNT_SYNC_SoftButtonOFF</w:t>
      </w:r>
    </w:p>
    <w:p w14:paraId="3F04489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4FC115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620D1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9D20B2" w14:textId="77777777" w:rsidR="00EB1D44" w:rsidRDefault="00EB1D44"/>
        </w:tc>
      </w:tr>
      <w:tr w:rsidR="0022423B" w:rsidRPr="00981CB3" w14:paraId="712066F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33590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EA5FF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16AF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C9FC79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AA2D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E4EF4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BCA8A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18B5A3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B7F3E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147986"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86E1A6" w14:textId="77777777" w:rsidR="00EB1D44" w:rsidRDefault="00EB1D44"/>
        </w:tc>
      </w:tr>
      <w:tr w:rsidR="0022423B" w:rsidRPr="00981CB3" w14:paraId="30BBBA7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110A0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BAC022"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69890F" w14:textId="77777777" w:rsidR="00EB1D44" w:rsidRDefault="00EB1D44"/>
        </w:tc>
      </w:tr>
    </w:tbl>
    <w:p w14:paraId="2CED8C60" w14:textId="77777777" w:rsidR="0022423B" w:rsidRDefault="0022423B" w:rsidP="0022423B">
      <w:pPr>
        <w:rPr>
          <w:lang w:val="en-GB"/>
        </w:rPr>
      </w:pPr>
      <w:r w:rsidRPr="00702453">
        <w:t xml:space="preserve">Table: </w:t>
      </w:r>
      <w:r>
        <w:t xml:space="preserve">Signal Details of </w:t>
      </w:r>
      <w:r>
        <w:rPr>
          <w:lang w:val="en-GB"/>
        </w:rPr>
        <w:t>SNT_SYNC_SoftButtonOFF</w:t>
      </w:r>
    </w:p>
    <w:p w14:paraId="302EFF3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02A220" w14:textId="77777777" w:rsidR="0022423B" w:rsidRPr="00F03856" w:rsidRDefault="0022423B" w:rsidP="0022423B">
      <w:pPr>
        <w:pStyle w:val="RERequirement"/>
      </w:pPr>
      <w:r>
        <w:rPr>
          <w:noProof/>
        </w:rPr>
        <w:drawing>
          <wp:inline distT="0" distB="0" distL="0" distR="0" wp14:anchorId="5052970A" wp14:editId="0B792B56">
            <wp:extent cx="203200" cy="203200"/>
            <wp:effectExtent l="0" t="0" r="0" b="0"/>
            <wp:docPr id="1898"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SNT_SYNC_SoftButtonON</w:t>
      </w:r>
    </w:p>
    <w:p w14:paraId="7E126CBA" w14:textId="77777777" w:rsidR="0022423B" w:rsidRDefault="0022423B" w:rsidP="0022423B">
      <w:pPr>
        <w:rPr>
          <w:rFonts w:cs="Arial"/>
        </w:rPr>
      </w:pPr>
      <w:r>
        <w:rPr>
          <w:rFonts w:cs="Arial"/>
        </w:rPr>
        <w:t>User input via softbuttons on the SYNC/Phoenix unit</w:t>
      </w:r>
    </w:p>
    <w:p w14:paraId="23E22A3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804ED9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7B13A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AD5E3C" w14:textId="77777777" w:rsidR="00EB1D44" w:rsidRDefault="00EB1D44"/>
        </w:tc>
      </w:tr>
      <w:tr w:rsidR="0022423B" w:rsidRPr="00981CB3" w14:paraId="41DFECCF"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1C039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C1844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FB7C6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C32B73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8C8AE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BA9C1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03BB3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C26C0C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AB078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4CA462"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4AEB03" w14:textId="77777777" w:rsidR="00EB1D44" w:rsidRDefault="00EB1D44"/>
        </w:tc>
      </w:tr>
      <w:tr w:rsidR="0022423B" w:rsidRPr="00981CB3" w14:paraId="25C99EC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BDB74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2C1E38"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900981" w14:textId="77777777" w:rsidR="00EB1D44" w:rsidRDefault="00EB1D44"/>
        </w:tc>
      </w:tr>
    </w:tbl>
    <w:p w14:paraId="42DD67DA" w14:textId="77777777" w:rsidR="0022423B" w:rsidRDefault="0022423B" w:rsidP="0022423B">
      <w:pPr>
        <w:rPr>
          <w:lang w:val="en-GB"/>
        </w:rPr>
      </w:pPr>
      <w:r w:rsidRPr="00702453">
        <w:t xml:space="preserve">Table: </w:t>
      </w:r>
      <w:r>
        <w:t xml:space="preserve">Signal Details of </w:t>
      </w:r>
      <w:r>
        <w:rPr>
          <w:lang w:val="en-GB"/>
        </w:rPr>
        <w:t>SNT_SYNC_SoftButtonON</w:t>
      </w:r>
    </w:p>
    <w:p w14:paraId="42E5E01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7D2167E" w14:textId="77777777" w:rsidR="0022423B" w:rsidRPr="00F03856" w:rsidRDefault="0022423B" w:rsidP="0022423B">
      <w:pPr>
        <w:pStyle w:val="RERequirement"/>
      </w:pPr>
      <w:r>
        <w:rPr>
          <w:noProof/>
        </w:rPr>
        <w:drawing>
          <wp:inline distT="0" distB="0" distL="0" distR="0" wp14:anchorId="42802768" wp14:editId="49749E37">
            <wp:extent cx="203200" cy="203200"/>
            <wp:effectExtent l="0" t="0" r="0" b="0"/>
            <wp:docPr id="1900"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SNT_TCUAccelEventDetected</w:t>
      </w:r>
    </w:p>
    <w:p w14:paraId="21B58E3B" w14:textId="77777777" w:rsidR="0022423B" w:rsidRDefault="0022423B" w:rsidP="0022423B">
      <w:pPr>
        <w:rPr>
          <w:rFonts w:cs="Arial"/>
        </w:rPr>
      </w:pPr>
      <w:r>
        <w:rPr>
          <w:rFonts w:cs="Arial"/>
        </w:rPr>
        <w:t>Signal from the TCU defining a threat event.  The input data is from one or more accelerometers on the vehicle (there is potential to use CSM accelerometers as well to improve the processing).</w:t>
      </w:r>
    </w:p>
    <w:p w14:paraId="4D1E389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FB7E83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6DB37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8A1E43" w14:textId="77777777" w:rsidR="00EB1D44" w:rsidRDefault="00EB1D44"/>
        </w:tc>
      </w:tr>
      <w:tr w:rsidR="0022423B" w:rsidRPr="00981CB3" w14:paraId="54B0A51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54C48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041F3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2E9FAD"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3CE709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BB074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12FC0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5C1640"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58014D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2147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9706B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EAA31B" w14:textId="77777777" w:rsidR="00EB1D44" w:rsidRDefault="00EB1D44"/>
        </w:tc>
      </w:tr>
      <w:tr w:rsidR="0022423B" w:rsidRPr="00981CB3" w14:paraId="1FDAFDD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ACEB6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09495"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0E5C2" w14:textId="77777777" w:rsidR="00EB1D44" w:rsidRDefault="00EB1D44"/>
        </w:tc>
      </w:tr>
    </w:tbl>
    <w:p w14:paraId="2F49346A" w14:textId="77777777" w:rsidR="0022423B" w:rsidRDefault="0022423B" w:rsidP="0022423B">
      <w:pPr>
        <w:rPr>
          <w:lang w:val="en-GB"/>
        </w:rPr>
      </w:pPr>
      <w:r w:rsidRPr="00702453">
        <w:t xml:space="preserve">Table: </w:t>
      </w:r>
      <w:r>
        <w:t xml:space="preserve">Signal Details of </w:t>
      </w:r>
      <w:r>
        <w:rPr>
          <w:lang w:val="en-GB"/>
        </w:rPr>
        <w:t>SNT_TCUAccelEventDetected</w:t>
      </w:r>
    </w:p>
    <w:p w14:paraId="266CA46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0EB8106" w14:textId="77777777" w:rsidR="0022423B" w:rsidRPr="00F03856" w:rsidRDefault="0022423B" w:rsidP="0022423B">
      <w:pPr>
        <w:pStyle w:val="RERequirement"/>
      </w:pPr>
      <w:r>
        <w:rPr>
          <w:noProof/>
        </w:rPr>
        <w:drawing>
          <wp:inline distT="0" distB="0" distL="0" distR="0" wp14:anchorId="19E6913B" wp14:editId="3D5E3177">
            <wp:extent cx="203200" cy="203200"/>
            <wp:effectExtent l="0" t="0" r="0" b="0"/>
            <wp:docPr id="1902"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SNT_UserDemoSoftButton</w:t>
      </w:r>
    </w:p>
    <w:p w14:paraId="55C17DD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0BDE06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05D04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147449" w14:textId="77777777" w:rsidR="00EB1D44" w:rsidRDefault="00EB1D44"/>
        </w:tc>
      </w:tr>
      <w:tr w:rsidR="0022423B" w:rsidRPr="00981CB3" w14:paraId="7EEE712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576926" w14:textId="77777777" w:rsidR="0022423B" w:rsidRPr="00217262" w:rsidRDefault="0022423B" w:rsidP="00767670">
            <w:pPr>
              <w:rPr>
                <w:rFonts w:cs="Arial"/>
                <w:b/>
                <w:bCs/>
                <w:sz w:val="16"/>
                <w:szCs w:val="16"/>
                <w:lang w:val="en-GB"/>
              </w:rPr>
            </w:pPr>
            <w:r w:rsidRPr="00981CB3">
              <w:rPr>
                <w:rFonts w:cs="Arial"/>
                <w:b/>
                <w:bCs/>
                <w:sz w:val="16"/>
                <w:szCs w:val="16"/>
                <w:lang w:val="en-GB"/>
              </w:rPr>
              <w:lastRenderedPageBreak/>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69AF7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7C7DAE"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6AB0FF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893A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C55272"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F8C50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E1D0E4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90EEB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23D1DB"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368870" w14:textId="77777777" w:rsidR="00EB1D44" w:rsidRDefault="00EB1D44"/>
        </w:tc>
      </w:tr>
      <w:tr w:rsidR="0022423B" w:rsidRPr="00981CB3" w14:paraId="3D13283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B9683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E12A6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249273" w14:textId="77777777" w:rsidR="00EB1D44" w:rsidRDefault="00EB1D44"/>
        </w:tc>
      </w:tr>
    </w:tbl>
    <w:p w14:paraId="22FB5333" w14:textId="77777777" w:rsidR="0022423B" w:rsidRDefault="0022423B" w:rsidP="0022423B">
      <w:pPr>
        <w:rPr>
          <w:lang w:val="en-GB"/>
        </w:rPr>
      </w:pPr>
      <w:r w:rsidRPr="00702453">
        <w:t xml:space="preserve">Table: </w:t>
      </w:r>
      <w:r>
        <w:t xml:space="preserve">Signal Details of </w:t>
      </w:r>
      <w:r>
        <w:rPr>
          <w:lang w:val="en-GB"/>
        </w:rPr>
        <w:t>SNT_UserDemoSoftButton</w:t>
      </w:r>
    </w:p>
    <w:p w14:paraId="1EB3975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AC25100" w14:textId="77777777" w:rsidR="0022423B" w:rsidRPr="00F03856" w:rsidRDefault="0022423B" w:rsidP="0022423B">
      <w:pPr>
        <w:pStyle w:val="RERequirement"/>
      </w:pPr>
      <w:r>
        <w:rPr>
          <w:noProof/>
        </w:rPr>
        <w:drawing>
          <wp:inline distT="0" distB="0" distL="0" distR="0" wp14:anchorId="619C8270" wp14:editId="4C44E538">
            <wp:extent cx="203200" cy="203200"/>
            <wp:effectExtent l="0" t="0" r="0" b="0"/>
            <wp:docPr id="1904"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SNT_UserReqStoredVideoApp</w:t>
      </w:r>
    </w:p>
    <w:p w14:paraId="3BAA702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84E358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9C508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C9D070" w14:textId="77777777" w:rsidR="00EB1D44" w:rsidRDefault="00EB1D44"/>
        </w:tc>
      </w:tr>
      <w:tr w:rsidR="0022423B" w:rsidRPr="00981CB3" w14:paraId="340186A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68318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416F7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5F3858"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A4D5B3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8543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E4AD9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E50068"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1F0942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B21B9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DA117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DC6A8D" w14:textId="77777777" w:rsidR="00EB1D44" w:rsidRDefault="00EB1D44"/>
        </w:tc>
      </w:tr>
      <w:tr w:rsidR="0022423B" w:rsidRPr="00981CB3" w14:paraId="4B81D64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6FF8A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A2F4C2"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94AB70" w14:textId="77777777" w:rsidR="00EB1D44" w:rsidRDefault="00EB1D44"/>
        </w:tc>
      </w:tr>
    </w:tbl>
    <w:p w14:paraId="4F0665E4" w14:textId="77777777" w:rsidR="0022423B" w:rsidRDefault="0022423B" w:rsidP="0022423B">
      <w:pPr>
        <w:rPr>
          <w:lang w:val="en-GB"/>
        </w:rPr>
      </w:pPr>
      <w:r w:rsidRPr="00702453">
        <w:t xml:space="preserve">Table: </w:t>
      </w:r>
      <w:r>
        <w:t xml:space="preserve">Signal Details of </w:t>
      </w:r>
      <w:r>
        <w:rPr>
          <w:lang w:val="en-GB"/>
        </w:rPr>
        <w:t>SNT_UserReqStoredVideoApp</w:t>
      </w:r>
    </w:p>
    <w:p w14:paraId="437FBE9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BF4368" w14:textId="77777777" w:rsidR="0022423B" w:rsidRPr="00F03856" w:rsidRDefault="0022423B" w:rsidP="0022423B">
      <w:pPr>
        <w:pStyle w:val="RERequirement"/>
      </w:pPr>
      <w:r>
        <w:rPr>
          <w:noProof/>
        </w:rPr>
        <w:drawing>
          <wp:inline distT="0" distB="0" distL="0" distR="0" wp14:anchorId="0A1A69B7" wp14:editId="32565930">
            <wp:extent cx="203200" cy="203200"/>
            <wp:effectExtent l="0" t="0" r="0" b="0"/>
            <wp:docPr id="1906" name="Picture 1905649852.jpg" descr="190564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1905649852.jpg"/>
                    <pic:cNvPicPr/>
                  </pic:nvPicPr>
                  <pic:blipFill>
                    <a:blip r:embed="rId37" cstate="print"/>
                    <a:stretch>
                      <a:fillRect/>
                    </a:stretch>
                  </pic:blipFill>
                  <pic:spPr>
                    <a:xfrm>
                      <a:off x="0" y="0"/>
                      <a:ext cx="203200" cy="203200"/>
                    </a:xfrm>
                    <a:prstGeom prst="rect">
                      <a:avLst/>
                    </a:prstGeom>
                  </pic:spPr>
                </pic:pic>
              </a:graphicData>
            </a:graphic>
          </wp:inline>
        </w:drawing>
      </w:r>
      <w:r>
        <w:t xml:space="preserve"> </w:t>
      </w:r>
      <w:r>
        <w:rPr>
          <w:bCs/>
        </w:rPr>
        <w:t>SNT_UserSoftButtonPress</w:t>
      </w:r>
    </w:p>
    <w:p w14:paraId="4289A820" w14:textId="77777777" w:rsidR="0022423B" w:rsidRDefault="0022423B" w:rsidP="0022423B">
      <w:pPr>
        <w:rPr>
          <w:rFonts w:cs="Arial"/>
        </w:rPr>
      </w:pPr>
      <w:r>
        <w:rPr>
          <w:rFonts w:cs="Arial"/>
        </w:rPr>
        <w:t>User enters information via FPA</w:t>
      </w:r>
    </w:p>
    <w:p w14:paraId="3603A81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363085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53893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C3D22E" w14:textId="77777777" w:rsidR="00EB1D44" w:rsidRDefault="00EB1D44"/>
        </w:tc>
      </w:tr>
      <w:tr w:rsidR="0022423B" w:rsidRPr="00981CB3" w14:paraId="18DC7EB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433B4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461EE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1C9DBF"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1786BB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F5A2D2"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742D8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45D35"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1B56A6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C8D41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7D98A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5602C8" w14:textId="77777777" w:rsidR="00EB1D44" w:rsidRDefault="00EB1D44"/>
        </w:tc>
      </w:tr>
      <w:tr w:rsidR="0022423B" w:rsidRPr="00981CB3" w14:paraId="5EDABC8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BFD0A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B46B6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8985B1" w14:textId="77777777" w:rsidR="00EB1D44" w:rsidRDefault="00EB1D44"/>
        </w:tc>
      </w:tr>
    </w:tbl>
    <w:p w14:paraId="087F7019" w14:textId="77777777" w:rsidR="0022423B" w:rsidRDefault="0022423B" w:rsidP="0022423B">
      <w:pPr>
        <w:rPr>
          <w:lang w:val="en-GB"/>
        </w:rPr>
      </w:pPr>
      <w:r w:rsidRPr="00702453">
        <w:t xml:space="preserve">Table: </w:t>
      </w:r>
      <w:r>
        <w:t xml:space="preserve">Signal Details of </w:t>
      </w:r>
      <w:r>
        <w:rPr>
          <w:lang w:val="en-GB"/>
        </w:rPr>
        <w:t>SNT_UserSoftButtonPress</w:t>
      </w:r>
    </w:p>
    <w:p w14:paraId="1BFC158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322DD2" w14:textId="77777777" w:rsidR="00072314" w:rsidRPr="009E3B7C" w:rsidRDefault="00072314" w:rsidP="00072314">
      <w:pPr>
        <w:pStyle w:val="Heading4"/>
        <w:keepNext w:val="0"/>
        <w:tabs>
          <w:tab w:val="clear" w:pos="900"/>
          <w:tab w:val="left" w:pos="709"/>
        </w:tabs>
        <w:spacing w:before="240"/>
      </w:pPr>
      <w:bookmarkStart w:id="622" w:name="_Toc35000635"/>
      <w:bookmarkStart w:id="623" w:name="_Toc103766672"/>
      <w:r>
        <w:t>GSDB Signals</w:t>
      </w:r>
      <w:bookmarkEnd w:id="622"/>
      <w:bookmarkEnd w:id="623"/>
    </w:p>
    <w:p w14:paraId="37A871AA" w14:textId="6962D4F2" w:rsidR="00072314" w:rsidRPr="009E3B7C" w:rsidRDefault="00910964" w:rsidP="00072314">
      <w:pPr>
        <w:rPr>
          <w:rFonts w:cs="Arial"/>
        </w:rPr>
      </w:pPr>
      <w:r w:rsidRPr="005067FC">
        <w:rPr>
          <w:i/>
          <w:color w:val="A6A6A6" w:themeColor="background1" w:themeShade="A6"/>
        </w:rPr>
        <w:t>Not supported by MagicDraw report generation.</w:t>
      </w:r>
    </w:p>
    <w:p w14:paraId="5222C292" w14:textId="2E9AE1EF" w:rsidR="00050F45" w:rsidRPr="00050F45" w:rsidRDefault="00072314" w:rsidP="00050F45">
      <w:pPr>
        <w:pStyle w:val="Heading4"/>
        <w:keepNext w:val="0"/>
        <w:tabs>
          <w:tab w:val="clear" w:pos="900"/>
          <w:tab w:val="left" w:pos="709"/>
        </w:tabs>
        <w:spacing w:before="240"/>
      </w:pPr>
      <w:bookmarkStart w:id="624" w:name="_Toc35000636"/>
      <w:bookmarkStart w:id="625" w:name="_Toc103766673"/>
      <w:r>
        <w:t>HW I/Os</w:t>
      </w:r>
      <w:bookmarkEnd w:id="624"/>
      <w:bookmarkEnd w:id="625"/>
    </w:p>
    <w:p w14:paraId="7ECBCFCC" w14:textId="6BEFCB9A" w:rsidR="00910964" w:rsidRPr="00050F45" w:rsidRDefault="00910964" w:rsidP="00050F45">
      <w:pPr>
        <w:rPr>
          <w:highlight w:val="green"/>
        </w:rPr>
      </w:pPr>
      <w:r w:rsidRPr="005067FC">
        <w:rPr>
          <w:i/>
          <w:color w:val="A6A6A6" w:themeColor="background1" w:themeShade="A6"/>
        </w:rPr>
        <w:t>Not supported by MagicDraw report generation.</w:t>
      </w:r>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626" w:name="_Toc35000637"/>
      <w:bookmarkStart w:id="627" w:name="_Toc103766674"/>
      <w:r>
        <w:t>Diagnostic Interfaces</w:t>
      </w:r>
      <w:bookmarkEnd w:id="626"/>
      <w:bookmarkEnd w:id="627"/>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628" w:name="_Toc35000638"/>
      <w:r>
        <w:t>DTCs</w:t>
      </w:r>
      <w:bookmarkEnd w:id="628"/>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1A2211AC"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lastRenderedPageBreak/>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629" w:name="_Toc35000639"/>
      <w:r>
        <w:t>DIDs</w:t>
      </w:r>
      <w:bookmarkEnd w:id="629"/>
    </w:p>
    <w:p w14:paraId="73ED60DD" w14:textId="284630F5" w:rsidR="00072314" w:rsidRDefault="00910964" w:rsidP="00072314">
      <w:pPr>
        <w:overflowPunct/>
        <w:autoSpaceDE/>
        <w:autoSpaceDN/>
        <w:adjustRightInd/>
        <w:textAlignment w:val="auto"/>
      </w:pPr>
      <w:r w:rsidRPr="005067FC">
        <w:rPr>
          <w:i/>
          <w:color w:val="A6A6A6" w:themeColor="background1" w:themeShade="A6"/>
        </w:rPr>
        <w:t>Not supported by MagicDraw report generation.</w:t>
      </w:r>
    </w:p>
    <w:p w14:paraId="74A9ECCD" w14:textId="73ADAF31" w:rsidR="00072314" w:rsidRDefault="00072314" w:rsidP="00072314">
      <w:pPr>
        <w:pStyle w:val="Heading3"/>
        <w:keepNext w:val="0"/>
        <w:tabs>
          <w:tab w:val="clear" w:pos="900"/>
          <w:tab w:val="left" w:pos="709"/>
          <w:tab w:val="left" w:pos="851"/>
        </w:tabs>
        <w:spacing w:before="240"/>
      </w:pPr>
      <w:bookmarkStart w:id="630" w:name="_Toc35000640"/>
      <w:bookmarkStart w:id="631" w:name="_Toc103766675"/>
      <w:r w:rsidRPr="00BC3C56">
        <w:t>Technical Parameters</w:t>
      </w:r>
      <w:bookmarkEnd w:id="630"/>
      <w:bookmarkEnd w:id="631"/>
    </w:p>
    <w:p w14:paraId="373DD474" w14:textId="2FED8433" w:rsidR="00072314" w:rsidRDefault="00072314" w:rsidP="00072314">
      <w:pPr>
        <w:pStyle w:val="Heading3"/>
        <w:keepNext w:val="0"/>
        <w:tabs>
          <w:tab w:val="clear" w:pos="900"/>
          <w:tab w:val="left" w:pos="709"/>
          <w:tab w:val="left" w:pos="851"/>
        </w:tabs>
        <w:spacing w:before="240"/>
      </w:pPr>
      <w:bookmarkStart w:id="632" w:name="_Toc35000641"/>
      <w:bookmarkStart w:id="633" w:name="_Toc103766676"/>
      <w:r>
        <w:t>Mappings</w:t>
      </w:r>
      <w:bookmarkEnd w:id="632"/>
      <w:bookmarkEnd w:id="633"/>
    </w:p>
    <w:p w14:paraId="44D4012E" w14:textId="2002CC40" w:rsidR="00072314" w:rsidRDefault="00072314" w:rsidP="00072314">
      <w:pPr>
        <w:pStyle w:val="Heading3"/>
        <w:keepNext w:val="0"/>
        <w:tabs>
          <w:tab w:val="clear" w:pos="900"/>
          <w:tab w:val="left" w:pos="709"/>
          <w:tab w:val="left" w:pos="851"/>
        </w:tabs>
        <w:spacing w:before="240"/>
        <w:rPr>
          <w:szCs w:val="20"/>
        </w:rPr>
      </w:pPr>
      <w:bookmarkStart w:id="634" w:name="_Toc103766677"/>
      <w:r w:rsidRPr="00BC3C56">
        <w:rPr>
          <w:szCs w:val="20"/>
        </w:rPr>
        <w:t>Technical Interfaces</w:t>
      </w:r>
      <w:bookmarkEnd w:id="634"/>
    </w:p>
    <w:p w14:paraId="4CC6D330" w14:textId="6DDAB1BB" w:rsidR="006E060A" w:rsidRPr="006E060A" w:rsidRDefault="006E060A" w:rsidP="00050F45">
      <w:r w:rsidRPr="005067FC">
        <w:rPr>
          <w:i/>
          <w:color w:val="A6A6A6" w:themeColor="background1" w:themeShade="A6"/>
        </w:rPr>
        <w:t>Not supported by MagicDraw report generation.</w:t>
      </w:r>
    </w:p>
    <w:p w14:paraId="4FB5AA0E" w14:textId="77777777" w:rsidR="00072314" w:rsidRDefault="00072314" w:rsidP="00072314">
      <w:pPr>
        <w:pStyle w:val="Heading4"/>
        <w:keepNext w:val="0"/>
        <w:tabs>
          <w:tab w:val="clear" w:pos="900"/>
          <w:tab w:val="left" w:pos="709"/>
        </w:tabs>
        <w:spacing w:before="240"/>
      </w:pPr>
      <w:bookmarkStart w:id="635" w:name="_Toc35000643"/>
      <w:bookmarkStart w:id="636" w:name="_Toc103766678"/>
      <w:r>
        <w:t>AIS Interfaces</w:t>
      </w:r>
      <w:bookmarkEnd w:id="635"/>
      <w:bookmarkEnd w:id="636"/>
    </w:p>
    <w:p w14:paraId="279496C4" w14:textId="438B9440" w:rsidR="00D42EF4" w:rsidRDefault="00072314" w:rsidP="00D42EF4">
      <w:pPr>
        <w:pStyle w:val="Heading5"/>
        <w:keepNext w:val="0"/>
        <w:tabs>
          <w:tab w:val="clear" w:pos="900"/>
          <w:tab w:val="left" w:pos="709"/>
        </w:tabs>
        <w:spacing w:before="240"/>
      </w:pPr>
      <w:bookmarkStart w:id="637" w:name="_Toc35000644"/>
      <w:r w:rsidRPr="00532AF2">
        <w:t>Publisher Interfaces</w:t>
      </w:r>
      <w:bookmarkEnd w:id="637"/>
    </w:p>
    <w:p w14:paraId="676F71BD" w14:textId="4953C9D9" w:rsidR="00D42EF4" w:rsidRDefault="00072314" w:rsidP="00D42EF4">
      <w:pPr>
        <w:pStyle w:val="Heading5"/>
        <w:keepNext w:val="0"/>
        <w:tabs>
          <w:tab w:val="clear" w:pos="900"/>
          <w:tab w:val="left" w:pos="709"/>
        </w:tabs>
        <w:spacing w:before="240"/>
      </w:pPr>
      <w:bookmarkStart w:id="638" w:name="_Toc35000645"/>
      <w:r w:rsidRPr="00BC3C56">
        <w:t>Subscriber Interfaces</w:t>
      </w:r>
      <w:bookmarkEnd w:id="638"/>
    </w:p>
    <w:p w14:paraId="7AAF1598" w14:textId="77777777" w:rsidR="00072314" w:rsidRDefault="00072314" w:rsidP="00072314">
      <w:pPr>
        <w:pStyle w:val="Heading4"/>
        <w:keepNext w:val="0"/>
        <w:tabs>
          <w:tab w:val="clear" w:pos="900"/>
          <w:tab w:val="left" w:pos="709"/>
        </w:tabs>
        <w:spacing w:before="240"/>
      </w:pPr>
      <w:bookmarkStart w:id="639" w:name="_Toc35000646"/>
      <w:bookmarkStart w:id="640" w:name="_Toc103766679"/>
      <w:r>
        <w:t>AUTOSAR Ports</w:t>
      </w:r>
      <w:bookmarkEnd w:id="639"/>
      <w:bookmarkEnd w:id="640"/>
    </w:p>
    <w:p w14:paraId="0406F25F" w14:textId="7AF4744E" w:rsidR="00072314" w:rsidRDefault="00910964" w:rsidP="00072314">
      <w:pPr>
        <w:pStyle w:val="BlockText"/>
        <w:ind w:left="0" w:firstLine="0"/>
      </w:pPr>
      <w:r w:rsidRPr="005067FC">
        <w:rPr>
          <w:i/>
          <w:color w:val="A6A6A6" w:themeColor="background1" w:themeShade="A6"/>
        </w:rPr>
        <w:t>Not supported by MagicDraw report generation.</w:t>
      </w:r>
    </w:p>
    <w:p w14:paraId="198CC888" w14:textId="2555B10F" w:rsidR="00072314" w:rsidRDefault="00072314" w:rsidP="00072314">
      <w:pPr>
        <w:pStyle w:val="Heading3"/>
        <w:keepNext w:val="0"/>
        <w:tabs>
          <w:tab w:val="clear" w:pos="900"/>
          <w:tab w:val="left" w:pos="709"/>
          <w:tab w:val="left" w:pos="851"/>
        </w:tabs>
        <w:spacing w:before="240"/>
      </w:pPr>
      <w:bookmarkStart w:id="641" w:name="_Toc35000647"/>
      <w:bookmarkStart w:id="642" w:name="_Toc103766680"/>
      <w:r>
        <w:t>Messages/APIs</w:t>
      </w:r>
      <w:bookmarkEnd w:id="641"/>
      <w:bookmarkEnd w:id="642"/>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643" w:name="_Toc35000648"/>
      <w:bookmarkStart w:id="644" w:name="_Toc103766681"/>
      <w:r>
        <w:t>CAN Bus “&lt;Bus Name&gt;”</w:t>
      </w:r>
      <w:bookmarkEnd w:id="643"/>
      <w:bookmarkEnd w:id="644"/>
    </w:p>
    <w:p w14:paraId="674D264B" w14:textId="77777777" w:rsidR="00072314" w:rsidRDefault="00072314" w:rsidP="00072314"/>
    <w:p w14:paraId="06840A73" w14:textId="0764E339" w:rsidR="00072314" w:rsidRPr="00427709" w:rsidRDefault="00910964" w:rsidP="00072314">
      <w:r w:rsidRPr="005067FC">
        <w:rPr>
          <w:i/>
          <w:color w:val="A6A6A6" w:themeColor="background1" w:themeShade="A6"/>
        </w:rPr>
        <w:t>Not supported by MagicDraw report generation.</w:t>
      </w:r>
    </w:p>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645" w:name="_Toc35000649"/>
      <w:bookmarkStart w:id="646" w:name="_Toc103766682"/>
      <w:r>
        <w:t>LIN Bus “&lt;Bus Name&gt;”</w:t>
      </w:r>
      <w:bookmarkEnd w:id="645"/>
      <w:bookmarkEnd w:id="646"/>
    </w:p>
    <w:p w14:paraId="75D47867" w14:textId="0F1ECD93" w:rsidR="00072314" w:rsidRDefault="00910964" w:rsidP="00072314">
      <w:r w:rsidRPr="005067FC">
        <w:rPr>
          <w:i/>
          <w:color w:val="A6A6A6" w:themeColor="background1" w:themeShade="A6"/>
        </w:rPr>
        <w:t>Not supported by MagicDraw report generation.</w:t>
      </w:r>
    </w:p>
    <w:p w14:paraId="731BFEA0" w14:textId="77777777" w:rsidR="00072314" w:rsidRDefault="00072314" w:rsidP="00072314">
      <w:pPr>
        <w:pStyle w:val="Heading4"/>
        <w:keepNext w:val="0"/>
        <w:tabs>
          <w:tab w:val="clear" w:pos="900"/>
          <w:tab w:val="left" w:pos="709"/>
        </w:tabs>
        <w:spacing w:before="240"/>
      </w:pPr>
      <w:bookmarkStart w:id="647" w:name="_Toc35000650"/>
      <w:bookmarkStart w:id="648" w:name="_Toc103766683"/>
      <w:bookmarkStart w:id="649" w:name="_Ref22737477"/>
      <w:bookmarkStart w:id="650" w:name="_Ref21531676"/>
      <w:bookmarkStart w:id="651" w:name="_Ref21531342"/>
      <w:bookmarkStart w:id="652" w:name="_Hlk25066769"/>
      <w:r>
        <w:t>AUTOSAR Interfaces</w:t>
      </w:r>
      <w:bookmarkEnd w:id="647"/>
      <w:bookmarkEnd w:id="648"/>
    </w:p>
    <w:p w14:paraId="021928C9" w14:textId="2BC12FFC" w:rsidR="00072314" w:rsidRPr="00B71712" w:rsidRDefault="00910964" w:rsidP="00072314">
      <w:r w:rsidRPr="005067FC">
        <w:rPr>
          <w:i/>
          <w:color w:val="A6A6A6" w:themeColor="background1" w:themeShade="A6"/>
        </w:rPr>
        <w:t>Not supported by MagicDraw report generation.</w:t>
      </w:r>
    </w:p>
    <w:p w14:paraId="1A3E4B23" w14:textId="77777777" w:rsidR="00072314" w:rsidRDefault="00072314" w:rsidP="00072314">
      <w:pPr>
        <w:pStyle w:val="Heading4"/>
        <w:keepNext w:val="0"/>
        <w:tabs>
          <w:tab w:val="clear" w:pos="900"/>
          <w:tab w:val="left" w:pos="709"/>
        </w:tabs>
        <w:spacing w:before="240"/>
      </w:pPr>
      <w:bookmarkStart w:id="653" w:name="_Toc35000651"/>
      <w:bookmarkStart w:id="654" w:name="_Toc103766684"/>
      <w:r>
        <w:t xml:space="preserve">SOA Service </w:t>
      </w:r>
      <w:bookmarkEnd w:id="649"/>
      <w:bookmarkEnd w:id="650"/>
      <w:bookmarkEnd w:id="651"/>
      <w:r>
        <w:t>Contracts</w:t>
      </w:r>
      <w:bookmarkEnd w:id="653"/>
      <w:bookmarkEnd w:id="652"/>
      <w:bookmarkEnd w:id="654"/>
    </w:p>
    <w:p w14:paraId="7AD5F7C1" w14:textId="77777777" w:rsidR="00072314" w:rsidRDefault="00072314" w:rsidP="00072314">
      <w:pPr>
        <w:rPr>
          <w:rFonts w:cs="Arial"/>
        </w:rPr>
      </w:pPr>
    </w:p>
    <w:p w14:paraId="7E106E40" w14:textId="2D5A9723" w:rsidR="00072314" w:rsidRPr="00016962" w:rsidRDefault="00910964" w:rsidP="00072314">
      <w:bookmarkStart w:id="655" w:name="_Hlk25061720"/>
      <w:r w:rsidRPr="005067FC">
        <w:rPr>
          <w:i/>
          <w:color w:val="A6A6A6" w:themeColor="background1" w:themeShade="A6"/>
        </w:rPr>
        <w:t>Not supported by MagicDraw report generation.</w:t>
      </w:r>
      <w:bookmarkEnd w:id="655"/>
    </w:p>
    <w:p w14:paraId="57627938" w14:textId="1AFA29FE" w:rsidR="00072314" w:rsidRDefault="00072314" w:rsidP="00072314">
      <w:pPr>
        <w:pStyle w:val="Heading3"/>
        <w:keepNext w:val="0"/>
        <w:tabs>
          <w:tab w:val="clear" w:pos="900"/>
          <w:tab w:val="left" w:pos="709"/>
          <w:tab w:val="left" w:pos="851"/>
        </w:tabs>
        <w:spacing w:before="240"/>
      </w:pPr>
      <w:bookmarkStart w:id="656" w:name="_Toc35000652"/>
      <w:bookmarkStart w:id="657" w:name="_Toc103766685"/>
      <w:r>
        <w:t>Encoding</w:t>
      </w:r>
      <w:r w:rsidRPr="00BC3C56">
        <w:t xml:space="preserve"> Types</w:t>
      </w:r>
      <w:bookmarkEnd w:id="656"/>
      <w:bookmarkEnd w:id="657"/>
    </w:p>
    <w:p w14:paraId="60FA7428" w14:textId="160EA58D" w:rsidR="00FC0BDC" w:rsidRDefault="00FC0BDC" w:rsidP="00FC0BDC">
      <w:pPr>
        <w:pStyle w:val="Heading4"/>
      </w:pPr>
      <w:bookmarkStart w:id="658" w:name="_Toc103766686"/>
      <w:r>
        <w:t>Logical Encoding</w:t>
      </w:r>
      <w:r w:rsidRPr="00BC3C56">
        <w:t xml:space="preserve"> Types</w:t>
      </w:r>
      <w:bookmarkEnd w:id="658"/>
    </w:p>
    <w:p w14:paraId="480B4C2E" w14:textId="01DFCFCF" w:rsidR="00FC0BDC" w:rsidRPr="00FC0BDC" w:rsidRDefault="00FC0BDC" w:rsidP="00FC0BDC">
      <w:pPr>
        <w:pStyle w:val="Heading4"/>
      </w:pPr>
      <w:bookmarkStart w:id="659" w:name="_Toc103766687"/>
      <w:r>
        <w:t>Technology Encoding Types</w:t>
      </w:r>
      <w:bookmarkEnd w:id="659"/>
    </w:p>
    <w:p w14:paraId="6CDCA0F9" w14:textId="397D09E6" w:rsidR="00072314" w:rsidRDefault="00072314" w:rsidP="00072314">
      <w:pPr>
        <w:overflowPunct/>
        <w:autoSpaceDE/>
        <w:autoSpaceDN/>
        <w:adjustRightInd/>
        <w:textAlignment w:val="auto"/>
        <w:rPr>
          <w:rFonts w:cs="Arial"/>
        </w:rPr>
      </w:pPr>
      <w:r>
        <w:rPr>
          <w:rFonts w:cs="Arial"/>
        </w:rPr>
        <w:br w:type="page"/>
      </w:r>
    </w:p>
    <w:p w14:paraId="48B20FDE" w14:textId="24F80632" w:rsidR="000B5CA1" w:rsidRPr="00BC3C56" w:rsidRDefault="002A7D5B" w:rsidP="000B5CA1">
      <w:pPr>
        <w:pStyle w:val="Heading3"/>
        <w:keepNext w:val="0"/>
        <w:tabs>
          <w:tab w:val="clear" w:pos="900"/>
          <w:tab w:val="left" w:pos="709"/>
          <w:tab w:val="left" w:pos="851"/>
        </w:tabs>
        <w:spacing w:before="240"/>
      </w:pPr>
      <w:bookmarkStart w:id="660" w:name="_Toc103766688"/>
      <w:r>
        <w:lastRenderedPageBreak/>
        <w:t xml:space="preserve">Technology </w:t>
      </w:r>
      <w:r w:rsidR="000B5CA1">
        <w:t>State Machines</w:t>
      </w:r>
      <w:bookmarkEnd w:id="660"/>
    </w:p>
    <w:p w14:paraId="729BB664" w14:textId="77777777" w:rsidR="00B90C8A" w:rsidRDefault="00B90C8A">
      <w:pPr>
        <w:overflowPunct/>
        <w:autoSpaceDE/>
        <w:autoSpaceDN/>
        <w:adjustRightInd/>
        <w:textAlignment w:val="auto"/>
      </w:pPr>
      <w:r>
        <w:br w:type="page"/>
      </w:r>
    </w:p>
    <w:p w14:paraId="1C846A7A" w14:textId="77777777" w:rsidR="00B90C8A" w:rsidRDefault="00B90C8A" w:rsidP="00072314">
      <w:pPr>
        <w:spacing w:before="1440"/>
        <w:jc w:val="center"/>
        <w:rPr>
          <w:sz w:val="32"/>
        </w:rPr>
      </w:pPr>
    </w:p>
    <w:p w14:paraId="2D28B1DA" w14:textId="56EB50B7" w:rsidR="00072314" w:rsidRDefault="00072314" w:rsidP="00072314">
      <w:pPr>
        <w:spacing w:before="1440"/>
        <w:jc w:val="center"/>
        <w:rPr>
          <w:sz w:val="32"/>
        </w:rPr>
      </w:pPr>
      <w:r w:rsidRPr="00A56C52">
        <w:rPr>
          <w:sz w:val="32"/>
        </w:rPr>
        <w:t>Document ends here.</w:t>
      </w:r>
    </w:p>
    <w:sectPr w:rsidR="00072314" w:rsidSect="004F45BF">
      <w:headerReference w:type="default" r:id="rId185"/>
      <w:footerReference w:type="default" r:id="rId186"/>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ejia, Federico (F.)" w:date="2021-09-29T08:28:00Z" w:initials="MF(">
    <w:p w14:paraId="0E11A8A6" w14:textId="6655052A" w:rsidR="00767670" w:rsidRDefault="00767670">
      <w:pPr>
        <w:pStyle w:val="CommentText"/>
      </w:pPr>
      <w:r>
        <w:rPr>
          <w:rStyle w:val="CommentReference"/>
        </w:rPr>
        <w:annotationRef/>
      </w:r>
      <w:r w:rsidRPr="0031736D">
        <w:t>Not supported by MagicDraw report generation.</w:t>
      </w:r>
    </w:p>
  </w:comment>
  <w:comment w:id="71" w:author="Mejia, Federico (F.)" w:date="2021-09-29T08:28:00Z" w:initials="MF(">
    <w:p w14:paraId="66B4030F" w14:textId="3653D578" w:rsidR="00767670" w:rsidRDefault="00767670">
      <w:pPr>
        <w:pStyle w:val="CommentText"/>
      </w:pPr>
      <w:r>
        <w:rPr>
          <w:rStyle w:val="CommentReference"/>
        </w:rPr>
        <w:annotationRef/>
      </w:r>
      <w:r w:rsidRPr="0031736D">
        <w:t>Not supported by MagicDraw report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1A8A6" w15:done="0"/>
  <w15:commentEx w15:paraId="66B403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EA211" w16cex:dateUtc="2021-09-29T13:28:00Z"/>
  <w16cex:commentExtensible w16cex:durableId="24FEA216" w16cex:dateUtc="2021-09-29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1A8A6" w16cid:durableId="24FEA211"/>
  <w16cid:commentId w16cid:paraId="66B4030F" w16cid:durableId="24FEA2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0B244" w14:textId="77777777" w:rsidR="00063D55" w:rsidRDefault="00063D55">
      <w:r>
        <w:separator/>
      </w:r>
    </w:p>
    <w:p w14:paraId="0B03C33B" w14:textId="77777777" w:rsidR="00063D55" w:rsidRDefault="00063D55"/>
  </w:endnote>
  <w:endnote w:type="continuationSeparator" w:id="0">
    <w:p w14:paraId="10A5FF95" w14:textId="77777777" w:rsidR="00063D55" w:rsidRDefault="00063D55">
      <w:r>
        <w:continuationSeparator/>
      </w:r>
    </w:p>
    <w:p w14:paraId="4B4AC20F" w14:textId="77777777" w:rsidR="00063D55" w:rsidRDefault="00063D55"/>
  </w:endnote>
  <w:endnote w:type="continuationNotice" w:id="1">
    <w:p w14:paraId="3825675A" w14:textId="77777777" w:rsidR="00063D55" w:rsidRDefault="00063D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EBAE" w14:textId="77777777" w:rsidR="00A3133C" w:rsidRDefault="00A3133C" w:rsidP="00A3133C">
    <w:pPr>
      <w:jc w:val="center"/>
      <w:rPr>
        <w:rFonts w:cs="Arial"/>
        <w:i/>
        <w:sz w:val="16"/>
        <w:szCs w:val="16"/>
      </w:rPr>
    </w:pPr>
    <w:r>
      <w:rPr>
        <w:rFonts w:cs="Arial"/>
        <w:i/>
        <w:sz w:val="16"/>
        <w:szCs w:val="16"/>
      </w:rPr>
      <w:t xml:space="preserve">Page </w:t>
    </w:r>
    <w:r>
      <w:rPr>
        <w:rFonts w:cs="Arial"/>
        <w:i/>
        <w:sz w:val="16"/>
        <w:szCs w:val="16"/>
        <w:lang w:val="de-DE"/>
      </w:rPr>
      <w:fldChar w:fldCharType="begin"/>
    </w:r>
    <w:r>
      <w:rPr>
        <w:rFonts w:cs="Arial"/>
        <w:i/>
        <w:sz w:val="16"/>
        <w:szCs w:val="16"/>
      </w:rPr>
      <w:instrText xml:space="preserve"> PAGE </w:instrText>
    </w:r>
    <w:r>
      <w:rPr>
        <w:rFonts w:cs="Arial"/>
        <w:i/>
        <w:sz w:val="16"/>
        <w:szCs w:val="16"/>
        <w:lang w:val="de-DE"/>
      </w:rPr>
      <w:fldChar w:fldCharType="separate"/>
    </w:r>
    <w:r>
      <w:rPr>
        <w:rFonts w:cs="Arial"/>
        <w:i/>
        <w:sz w:val="16"/>
        <w:szCs w:val="16"/>
        <w:lang w:val="de-DE"/>
      </w:rPr>
      <w:t>2</w:t>
    </w:r>
    <w:r>
      <w:rPr>
        <w:rFonts w:cs="Arial"/>
        <w:i/>
        <w:sz w:val="16"/>
        <w:szCs w:val="16"/>
        <w:lang w:val="de-DE"/>
      </w:rPr>
      <w:fldChar w:fldCharType="end"/>
    </w:r>
    <w:r>
      <w:rPr>
        <w:rFonts w:cs="Arial"/>
        <w:i/>
        <w:sz w:val="16"/>
        <w:szCs w:val="16"/>
      </w:rPr>
      <w:t xml:space="preserve"> of </w:t>
    </w:r>
    <w:r>
      <w:rPr>
        <w:rFonts w:cs="Arial"/>
        <w:i/>
        <w:sz w:val="16"/>
        <w:szCs w:val="16"/>
        <w:lang w:val="de-DE"/>
      </w:rPr>
      <w:fldChar w:fldCharType="begin"/>
    </w:r>
    <w:r>
      <w:rPr>
        <w:rFonts w:cs="Arial"/>
        <w:i/>
        <w:sz w:val="16"/>
        <w:szCs w:val="16"/>
      </w:rPr>
      <w:instrText xml:space="preserve"> NUMPAGES </w:instrText>
    </w:r>
    <w:r>
      <w:rPr>
        <w:rFonts w:cs="Arial"/>
        <w:i/>
        <w:sz w:val="16"/>
        <w:szCs w:val="16"/>
        <w:lang w:val="de-DE"/>
      </w:rPr>
      <w:fldChar w:fldCharType="separate"/>
    </w:r>
    <w:r>
      <w:rPr>
        <w:rFonts w:cs="Arial"/>
        <w:i/>
        <w:sz w:val="16"/>
        <w:szCs w:val="16"/>
        <w:lang w:val="de-DE"/>
      </w:rPr>
      <w:t>221</w:t>
    </w:r>
    <w:r>
      <w:rPr>
        <w:rFonts w:cs="Arial"/>
        <w:i/>
        <w:sz w:val="16"/>
        <w:szCs w:val="16"/>
        <w:lang w:val="de-DE"/>
      </w:rPr>
      <w:fldChar w:fldCharType="end"/>
    </w:r>
  </w:p>
  <w:p w14:paraId="4C4A2F47" w14:textId="4AB8840C" w:rsidR="00A3133C" w:rsidRDefault="00A3133C" w:rsidP="00A3133C">
    <w:pPr>
      <w:rPr>
        <w:rFonts w:cs="Arial"/>
        <w:i/>
        <w:noProof/>
        <w:sz w:val="16"/>
        <w:szCs w:val="16"/>
      </w:rPr>
    </w:pPr>
    <w:r>
      <w:rPr>
        <w:rFonts w:cs="Arial"/>
        <w:i/>
        <w:sz w:val="16"/>
        <w:szCs w:val="16"/>
      </w:rPr>
      <w:t>Document Owner:</w:t>
    </w:r>
    <w:r>
      <w:rPr>
        <w:rFonts w:cs="Arial"/>
        <w:i/>
        <w:sz w:val="12"/>
        <w:szCs w:val="12"/>
      </w:rPr>
      <w:t xml:space="preserve"> </w:t>
    </w:r>
    <w:r>
      <w:rPr>
        <w:rFonts w:cs="Arial"/>
        <w:i/>
        <w:sz w:val="16"/>
        <w:szCs w:val="16"/>
      </w:rPr>
      <w:t xml:space="preserve">I Gupta/ M Wohlfarter/C Minous/D Fuller/S Dogiparthi/A Moreno </w:t>
    </w:r>
    <w:r>
      <w:rPr>
        <w:rFonts w:cs="Arial"/>
        <w:i/>
        <w:sz w:val="16"/>
        <w:szCs w:val="16"/>
      </w:rPr>
      <w:ptab w:relativeTo="margin" w:alignment="right" w:leader="none"/>
    </w:r>
    <w:r>
      <w:rPr>
        <w:rFonts w:cs="Arial"/>
        <w:i/>
        <w:sz w:val="16"/>
        <w:szCs w:val="16"/>
      </w:rPr>
      <w:t>Document ID: ISC_FIS_20220516a_U71x_FNA.docx</w:t>
    </w:r>
  </w:p>
  <w:p w14:paraId="5504920E" w14:textId="21F65B8A" w:rsidR="00A3133C" w:rsidRDefault="00A3133C" w:rsidP="00A3133C">
    <w:pPr>
      <w:rPr>
        <w:rFonts w:cs="Arial"/>
        <w:i/>
        <w:sz w:val="16"/>
        <w:szCs w:val="16"/>
      </w:rPr>
    </w:pPr>
    <w:r>
      <w:rPr>
        <w:rFonts w:cs="Arial"/>
        <w:i/>
        <w:sz w:val="16"/>
        <w:szCs w:val="16"/>
      </w:rPr>
      <w:t xml:space="preserve">GIS1 Item Number: </w:t>
    </w:r>
    <w:r>
      <w:rPr>
        <w:rFonts w:cs="Arial"/>
        <w:i/>
        <w:sz w:val="16"/>
        <w:szCs w:val="16"/>
      </w:rPr>
      <w:fldChar w:fldCharType="begin"/>
    </w:r>
    <w:r>
      <w:rPr>
        <w:rFonts w:cs="Arial"/>
        <w:i/>
        <w:sz w:val="16"/>
        <w:szCs w:val="16"/>
      </w:rPr>
      <w:instrText xml:space="preserve"> DOCPROPERTY  DocGis1ItemNumber  \* MERGEFORMAT </w:instrText>
    </w:r>
    <w:r>
      <w:rPr>
        <w:rFonts w:cs="Arial"/>
        <w:i/>
        <w:sz w:val="16"/>
        <w:szCs w:val="16"/>
      </w:rPr>
      <w:fldChar w:fldCharType="separate"/>
    </w:r>
    <w:r>
      <w:rPr>
        <w:rFonts w:cs="Arial"/>
        <w:i/>
        <w:sz w:val="16"/>
        <w:szCs w:val="16"/>
      </w:rPr>
      <w:t>27.60/35</w:t>
    </w:r>
    <w:r>
      <w:rPr>
        <w:rFonts w:cs="Arial"/>
        <w:i/>
        <w:sz w:val="16"/>
        <w:szCs w:val="16"/>
      </w:rPr>
      <w:fldChar w:fldCharType="end"/>
    </w:r>
    <w:r>
      <w:rPr>
        <w:rFonts w:cs="Arial"/>
        <w:i/>
        <w:sz w:val="16"/>
        <w:szCs w:val="16"/>
      </w:rPr>
      <w:tab/>
    </w:r>
    <w:r>
      <w:rPr>
        <w:rFonts w:cs="Arial"/>
        <w:i/>
        <w:sz w:val="16"/>
        <w:szCs w:val="16"/>
      </w:rPr>
      <w:ptab w:relativeTo="margin" w:alignment="right" w:leader="none"/>
    </w:r>
    <w:r>
      <w:rPr>
        <w:rFonts w:cs="Arial"/>
        <w:i/>
        <w:sz w:val="16"/>
        <w:szCs w:val="16"/>
      </w:rPr>
      <w:t>Date Issued: 2022/16/05</w:t>
    </w:r>
  </w:p>
  <w:p w14:paraId="404830B2" w14:textId="57C0C479" w:rsidR="00ED7EB9" w:rsidRDefault="00A3133C" w:rsidP="00A3133C">
    <w:pPr>
      <w:pStyle w:val="FAPfooter"/>
      <w:tabs>
        <w:tab w:val="left" w:pos="3686"/>
        <w:tab w:val="left" w:pos="4536"/>
        <w:tab w:val="right" w:pos="9923"/>
      </w:tabs>
    </w:pPr>
    <w:r>
      <w:rPr>
        <w:rFonts w:ascii="Arial" w:hAnsi="Arial" w:cs="Arial"/>
        <w:i/>
        <w:color w:val="auto"/>
        <w:szCs w:val="16"/>
      </w:rPr>
      <w:t xml:space="preserve">GIS2 Classification: </w:t>
    </w:r>
    <w:r>
      <w:rPr>
        <w:rFonts w:ascii="Arial" w:hAnsi="Arial" w:cs="Arial"/>
        <w:i/>
        <w:color w:val="auto"/>
        <w:szCs w:val="16"/>
      </w:rPr>
      <w:fldChar w:fldCharType="begin"/>
    </w:r>
    <w:r>
      <w:rPr>
        <w:rFonts w:ascii="Arial" w:hAnsi="Arial" w:cs="Arial"/>
        <w:i/>
        <w:color w:val="auto"/>
        <w:szCs w:val="16"/>
      </w:rPr>
      <w:instrText xml:space="preserve"> DOCPROPERTY  DocGis2Classification  \* MERGEFORMAT </w:instrText>
    </w:r>
    <w:r>
      <w:rPr>
        <w:rFonts w:ascii="Arial" w:hAnsi="Arial" w:cs="Arial"/>
        <w:i/>
        <w:color w:val="auto"/>
        <w:szCs w:val="16"/>
      </w:rPr>
      <w:fldChar w:fldCharType="separate"/>
    </w:r>
    <w:r>
      <w:rPr>
        <w:rFonts w:ascii="Arial" w:hAnsi="Arial" w:cs="Arial"/>
        <w:i/>
        <w:color w:val="auto"/>
        <w:szCs w:val="16"/>
      </w:rPr>
      <w:t>Confidential</w:t>
    </w:r>
    <w:r>
      <w:rPr>
        <w:rFonts w:ascii="Arial" w:hAnsi="Arial" w:cs="Arial"/>
        <w:i/>
        <w:color w:val="auto"/>
        <w:szCs w:val="16"/>
      </w:rPr>
      <w:fldChar w:fldCharType="end"/>
    </w:r>
    <w:r>
      <w:rPr>
        <w:rFonts w:ascii="Arial" w:hAnsi="Arial" w:cs="Arial"/>
        <w:i/>
        <w:color w:val="auto"/>
        <w:szCs w:val="16"/>
      </w:rPr>
      <w:tab/>
    </w:r>
    <w:r>
      <w:rPr>
        <w:rFonts w:ascii="Arial" w:hAnsi="Arial" w:cs="Arial"/>
        <w:i/>
        <w:color w:val="auto"/>
      </w:rPr>
      <w:t>Copyright ©2022,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Pr>
        <w:rFonts w:ascii="Arial" w:hAnsi="Arial" w:cs="Arial"/>
        <w:i/>
        <w:color w:val="auto"/>
        <w:szCs w:val="16"/>
      </w:rPr>
      <w:t>Date Revised</w:t>
    </w:r>
    <w:r>
      <w:rPr>
        <w:rFonts w:ascii="Arial" w:hAnsi="Arial" w:cs="Arial"/>
        <w:i/>
        <w:color w:val="auto"/>
      </w:rPr>
      <w:t>: 2022/16/05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D46B6" w14:textId="77777777" w:rsidR="00992738" w:rsidRDefault="00992738" w:rsidP="00992738">
    <w:pPr>
      <w:jc w:val="center"/>
      <w:rPr>
        <w:rFonts w:cs="Arial"/>
        <w:i/>
        <w:sz w:val="16"/>
        <w:szCs w:val="16"/>
      </w:rPr>
    </w:pPr>
    <w:r>
      <w:rPr>
        <w:rFonts w:cs="Arial"/>
        <w:i/>
        <w:sz w:val="16"/>
        <w:szCs w:val="16"/>
      </w:rPr>
      <w:t xml:space="preserve">Page </w:t>
    </w:r>
    <w:r>
      <w:rPr>
        <w:rFonts w:cs="Arial"/>
        <w:i/>
        <w:sz w:val="16"/>
        <w:szCs w:val="16"/>
        <w:lang w:val="de-DE"/>
      </w:rPr>
      <w:fldChar w:fldCharType="begin"/>
    </w:r>
    <w:r>
      <w:rPr>
        <w:rFonts w:cs="Arial"/>
        <w:i/>
        <w:sz w:val="16"/>
        <w:szCs w:val="16"/>
      </w:rPr>
      <w:instrText xml:space="preserve"> PAGE </w:instrText>
    </w:r>
    <w:r>
      <w:rPr>
        <w:rFonts w:cs="Arial"/>
        <w:i/>
        <w:sz w:val="16"/>
        <w:szCs w:val="16"/>
        <w:lang w:val="de-DE"/>
      </w:rPr>
      <w:fldChar w:fldCharType="separate"/>
    </w:r>
    <w:r>
      <w:rPr>
        <w:rFonts w:cs="Arial"/>
        <w:i/>
        <w:sz w:val="16"/>
        <w:szCs w:val="16"/>
        <w:lang w:val="de-DE"/>
      </w:rPr>
      <w:t>2</w:t>
    </w:r>
    <w:r>
      <w:rPr>
        <w:rFonts w:cs="Arial"/>
        <w:i/>
        <w:sz w:val="16"/>
        <w:szCs w:val="16"/>
        <w:lang w:val="de-DE"/>
      </w:rPr>
      <w:fldChar w:fldCharType="end"/>
    </w:r>
    <w:r>
      <w:rPr>
        <w:rFonts w:cs="Arial"/>
        <w:i/>
        <w:sz w:val="16"/>
        <w:szCs w:val="16"/>
      </w:rPr>
      <w:t xml:space="preserve"> of </w:t>
    </w:r>
    <w:r>
      <w:rPr>
        <w:rFonts w:cs="Arial"/>
        <w:i/>
        <w:sz w:val="16"/>
        <w:szCs w:val="16"/>
        <w:lang w:val="de-DE"/>
      </w:rPr>
      <w:fldChar w:fldCharType="begin"/>
    </w:r>
    <w:r>
      <w:rPr>
        <w:rFonts w:cs="Arial"/>
        <w:i/>
        <w:sz w:val="16"/>
        <w:szCs w:val="16"/>
      </w:rPr>
      <w:instrText xml:space="preserve"> NUMPAGES </w:instrText>
    </w:r>
    <w:r>
      <w:rPr>
        <w:rFonts w:cs="Arial"/>
        <w:i/>
        <w:sz w:val="16"/>
        <w:szCs w:val="16"/>
        <w:lang w:val="de-DE"/>
      </w:rPr>
      <w:fldChar w:fldCharType="separate"/>
    </w:r>
    <w:r>
      <w:rPr>
        <w:rFonts w:cs="Arial"/>
        <w:i/>
        <w:sz w:val="16"/>
        <w:szCs w:val="16"/>
        <w:lang w:val="de-DE"/>
      </w:rPr>
      <w:t>221</w:t>
    </w:r>
    <w:r>
      <w:rPr>
        <w:rFonts w:cs="Arial"/>
        <w:i/>
        <w:sz w:val="16"/>
        <w:szCs w:val="16"/>
        <w:lang w:val="de-DE"/>
      </w:rPr>
      <w:fldChar w:fldCharType="end"/>
    </w:r>
  </w:p>
  <w:p w14:paraId="194E66EC" w14:textId="12F3ADAB" w:rsidR="00992738" w:rsidRDefault="00992738" w:rsidP="00992738">
    <w:pPr>
      <w:rPr>
        <w:rFonts w:cs="Arial"/>
        <w:i/>
        <w:noProof/>
        <w:sz w:val="16"/>
        <w:szCs w:val="16"/>
      </w:rPr>
    </w:pPr>
    <w:r>
      <w:rPr>
        <w:rFonts w:cs="Arial"/>
        <w:i/>
        <w:sz w:val="16"/>
        <w:szCs w:val="16"/>
      </w:rPr>
      <w:t>Document Owner:</w:t>
    </w:r>
    <w:r>
      <w:rPr>
        <w:rFonts w:cs="Arial"/>
        <w:i/>
        <w:sz w:val="12"/>
        <w:szCs w:val="12"/>
      </w:rPr>
      <w:t xml:space="preserve"> </w:t>
    </w:r>
    <w:r>
      <w:rPr>
        <w:rFonts w:cs="Arial"/>
        <w:i/>
        <w:sz w:val="16"/>
        <w:szCs w:val="16"/>
      </w:rPr>
      <w:t xml:space="preserve">I Gupta/ M Wohlfarter/C Minous/D Fuller/S Dogiparthi/A Moreno </w:t>
    </w:r>
    <w:r>
      <w:rPr>
        <w:rFonts w:cs="Arial"/>
        <w:i/>
        <w:sz w:val="16"/>
        <w:szCs w:val="16"/>
      </w:rPr>
      <w:ptab w:relativeTo="margin" w:alignment="right" w:leader="none"/>
    </w:r>
    <w:r>
      <w:rPr>
        <w:rFonts w:cs="Arial"/>
        <w:i/>
        <w:sz w:val="16"/>
        <w:szCs w:val="16"/>
      </w:rPr>
      <w:t>Document ID: ISC_FIS_20220516b_U71</w:t>
    </w:r>
    <w:r w:rsidR="00EC45A2">
      <w:rPr>
        <w:rFonts w:cs="Arial"/>
        <w:i/>
        <w:sz w:val="16"/>
        <w:szCs w:val="16"/>
      </w:rPr>
      <w:t>8</w:t>
    </w:r>
    <w:r>
      <w:rPr>
        <w:rFonts w:cs="Arial"/>
        <w:i/>
        <w:sz w:val="16"/>
        <w:szCs w:val="16"/>
      </w:rPr>
      <w:t>_</w:t>
    </w:r>
    <w:r w:rsidR="00EC45A2">
      <w:rPr>
        <w:rFonts w:cs="Arial"/>
        <w:i/>
        <w:sz w:val="16"/>
        <w:szCs w:val="16"/>
      </w:rPr>
      <w:t>China</w:t>
    </w:r>
    <w:r>
      <w:rPr>
        <w:rFonts w:cs="Arial"/>
        <w:i/>
        <w:sz w:val="16"/>
        <w:szCs w:val="16"/>
      </w:rPr>
      <w:t>.docx</w:t>
    </w:r>
  </w:p>
  <w:p w14:paraId="6FCF250D" w14:textId="3F89AF70" w:rsidR="00992738" w:rsidRDefault="00992738" w:rsidP="00992738">
    <w:pPr>
      <w:rPr>
        <w:rFonts w:cs="Arial"/>
        <w:i/>
        <w:sz w:val="16"/>
        <w:szCs w:val="16"/>
      </w:rPr>
    </w:pPr>
    <w:r>
      <w:rPr>
        <w:rFonts w:cs="Arial"/>
        <w:i/>
        <w:sz w:val="16"/>
        <w:szCs w:val="16"/>
      </w:rPr>
      <w:t xml:space="preserve">GIS1 Item Number: </w:t>
    </w:r>
    <w:r>
      <w:rPr>
        <w:rFonts w:cs="Arial"/>
        <w:i/>
        <w:sz w:val="16"/>
        <w:szCs w:val="16"/>
      </w:rPr>
      <w:fldChar w:fldCharType="begin"/>
    </w:r>
    <w:r>
      <w:rPr>
        <w:rFonts w:cs="Arial"/>
        <w:i/>
        <w:sz w:val="16"/>
        <w:szCs w:val="16"/>
      </w:rPr>
      <w:instrText xml:space="preserve"> DOCPROPERTY  DocGis1ItemNumber  \* MERGEFORMAT </w:instrText>
    </w:r>
    <w:r>
      <w:rPr>
        <w:rFonts w:cs="Arial"/>
        <w:i/>
        <w:sz w:val="16"/>
        <w:szCs w:val="16"/>
      </w:rPr>
      <w:fldChar w:fldCharType="separate"/>
    </w:r>
    <w:r>
      <w:rPr>
        <w:rFonts w:cs="Arial"/>
        <w:i/>
        <w:sz w:val="16"/>
        <w:szCs w:val="16"/>
      </w:rPr>
      <w:t>27.60/35</w:t>
    </w:r>
    <w:r>
      <w:rPr>
        <w:rFonts w:cs="Arial"/>
        <w:i/>
        <w:sz w:val="16"/>
        <w:szCs w:val="16"/>
      </w:rPr>
      <w:fldChar w:fldCharType="end"/>
    </w:r>
    <w:r>
      <w:rPr>
        <w:rFonts w:cs="Arial"/>
        <w:i/>
        <w:sz w:val="16"/>
        <w:szCs w:val="16"/>
      </w:rPr>
      <w:tab/>
    </w:r>
    <w:r>
      <w:rPr>
        <w:rFonts w:cs="Arial"/>
        <w:i/>
        <w:sz w:val="16"/>
        <w:szCs w:val="16"/>
      </w:rPr>
      <w:ptab w:relativeTo="margin" w:alignment="right" w:leader="none"/>
    </w:r>
    <w:r>
      <w:rPr>
        <w:rFonts w:cs="Arial"/>
        <w:i/>
        <w:sz w:val="16"/>
        <w:szCs w:val="16"/>
      </w:rPr>
      <w:t>Date Issued: 2022/16/05</w:t>
    </w:r>
  </w:p>
  <w:p w14:paraId="27AF32E1" w14:textId="0684BBDA" w:rsidR="00767670" w:rsidRPr="00A3133C" w:rsidRDefault="00992738" w:rsidP="00992738">
    <w:pPr>
      <w:pStyle w:val="FAPfooter"/>
      <w:tabs>
        <w:tab w:val="left" w:pos="3686"/>
        <w:tab w:val="left" w:pos="4536"/>
        <w:tab w:val="right" w:pos="9923"/>
      </w:tabs>
    </w:pPr>
    <w:r>
      <w:rPr>
        <w:rFonts w:ascii="Arial" w:hAnsi="Arial" w:cs="Arial"/>
        <w:i/>
        <w:color w:val="auto"/>
        <w:szCs w:val="16"/>
      </w:rPr>
      <w:t xml:space="preserve">GIS2 Classification: </w:t>
    </w:r>
    <w:r>
      <w:rPr>
        <w:rFonts w:ascii="Arial" w:hAnsi="Arial" w:cs="Arial"/>
        <w:i/>
        <w:color w:val="auto"/>
        <w:szCs w:val="16"/>
      </w:rPr>
      <w:fldChar w:fldCharType="begin"/>
    </w:r>
    <w:r>
      <w:rPr>
        <w:rFonts w:ascii="Arial" w:hAnsi="Arial" w:cs="Arial"/>
        <w:i/>
        <w:color w:val="auto"/>
        <w:szCs w:val="16"/>
      </w:rPr>
      <w:instrText xml:space="preserve"> DOCPROPERTY  DocGis2Classification  \* MERGEFORMAT </w:instrText>
    </w:r>
    <w:r>
      <w:rPr>
        <w:rFonts w:ascii="Arial" w:hAnsi="Arial" w:cs="Arial"/>
        <w:i/>
        <w:color w:val="auto"/>
        <w:szCs w:val="16"/>
      </w:rPr>
      <w:fldChar w:fldCharType="separate"/>
    </w:r>
    <w:r>
      <w:rPr>
        <w:rFonts w:ascii="Arial" w:hAnsi="Arial" w:cs="Arial"/>
        <w:i/>
        <w:color w:val="auto"/>
        <w:szCs w:val="16"/>
      </w:rPr>
      <w:t>Confidential</w:t>
    </w:r>
    <w:r>
      <w:rPr>
        <w:rFonts w:ascii="Arial" w:hAnsi="Arial" w:cs="Arial"/>
        <w:i/>
        <w:color w:val="auto"/>
        <w:szCs w:val="16"/>
      </w:rPr>
      <w:fldChar w:fldCharType="end"/>
    </w:r>
    <w:r>
      <w:rPr>
        <w:rFonts w:ascii="Arial" w:hAnsi="Arial" w:cs="Arial"/>
        <w:i/>
        <w:color w:val="auto"/>
        <w:szCs w:val="16"/>
      </w:rPr>
      <w:tab/>
    </w:r>
    <w:r>
      <w:rPr>
        <w:rFonts w:ascii="Arial" w:hAnsi="Arial" w:cs="Arial"/>
        <w:i/>
        <w:color w:val="auto"/>
      </w:rPr>
      <w:t>Copyright ©2022,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Pr>
        <w:rFonts w:ascii="Arial" w:hAnsi="Arial" w:cs="Arial"/>
        <w:i/>
        <w:color w:val="auto"/>
        <w:szCs w:val="16"/>
      </w:rPr>
      <w:t>Date Revised</w:t>
    </w:r>
    <w:r>
      <w:rPr>
        <w:rFonts w:ascii="Arial" w:hAnsi="Arial" w:cs="Arial"/>
        <w:i/>
        <w:color w:val="auto"/>
      </w:rPr>
      <w:t>: 2022/16/05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AEF33" w14:textId="77777777" w:rsidR="00063D55" w:rsidRDefault="00063D55">
      <w:r>
        <w:separator/>
      </w:r>
    </w:p>
    <w:p w14:paraId="19F7477A" w14:textId="77777777" w:rsidR="00063D55" w:rsidRDefault="00063D55"/>
  </w:footnote>
  <w:footnote w:type="continuationSeparator" w:id="0">
    <w:p w14:paraId="7EE93C1C" w14:textId="77777777" w:rsidR="00063D55" w:rsidRDefault="00063D55">
      <w:r>
        <w:continuationSeparator/>
      </w:r>
    </w:p>
    <w:p w14:paraId="54B3E7AC" w14:textId="77777777" w:rsidR="00063D55" w:rsidRDefault="00063D55"/>
  </w:footnote>
  <w:footnote w:type="continuationNotice" w:id="1">
    <w:p w14:paraId="5E3CD160" w14:textId="77777777" w:rsidR="00063D55" w:rsidRDefault="00063D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42138" w14:textId="403A3238" w:rsidR="00767670" w:rsidRDefault="00767670"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13A5536E" w14:textId="7760261F" w:rsidR="00A3133C" w:rsidRDefault="00A3133C" w:rsidP="00A3133C">
    <w:pPr>
      <w:jc w:val="center"/>
      <w:rPr>
        <w:rFonts w:cs="Arial"/>
        <w:b/>
        <w:sz w:val="32"/>
        <w:szCs w:val="32"/>
      </w:rPr>
    </w:pPr>
    <w:r w:rsidRPr="00A3133C">
      <w:rPr>
        <w:rFonts w:cs="Arial"/>
        <w:sz w:val="26"/>
        <w:szCs w:val="26"/>
      </w:rPr>
      <w:t>Integrated Security Cameras (ISC) – U71X FNA Variant</w:t>
    </w:r>
  </w:p>
  <w:p w14:paraId="066B3A36" w14:textId="77777777" w:rsidR="00767670" w:rsidRDefault="00767670"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3DD3" w14:textId="54D97064" w:rsidR="00767670" w:rsidRDefault="00767670" w:rsidP="003971E6">
    <w:pPr>
      <w:pStyle w:val="Header"/>
      <w:tabs>
        <w:tab w:val="clear" w:pos="4320"/>
        <w:tab w:val="clear" w:pos="8640"/>
        <w:tab w:val="center" w:pos="4680"/>
        <w:tab w:val="right" w:pos="9000"/>
      </w:tabs>
      <w:jc w:val="center"/>
      <w:rPr>
        <w:rFonts w:cs="Arial"/>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3CF02" w14:textId="730DCFF5" w:rsidR="00767670" w:rsidRPr="00F0286B" w:rsidRDefault="00767670"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5D3764E9" w14:textId="0661E8A1" w:rsidR="00767670" w:rsidRPr="00F0286B" w:rsidRDefault="00767670" w:rsidP="00F0286B">
    <w:pPr>
      <w:jc w:val="center"/>
      <w:rPr>
        <w:rFonts w:cs="Arial"/>
        <w:b/>
        <w:sz w:val="28"/>
        <w:szCs w:val="28"/>
      </w:rPr>
    </w:pPr>
    <w:r>
      <w:rPr>
        <w:rFonts w:cs="Arial"/>
        <w:sz w:val="28"/>
        <w:szCs w:val="28"/>
      </w:rPr>
      <w:t>Integrated Security Cameras (ISC</w:t>
    </w:r>
    <w:r w:rsidR="001A4BD3">
      <w:rPr>
        <w:rFonts w:cs="Arial"/>
        <w:sz w:val="28"/>
        <w:szCs w:val="28"/>
      </w:rPr>
      <w:t>)</w:t>
    </w:r>
    <w:r w:rsidR="00F46D80">
      <w:rPr>
        <w:rFonts w:cs="Arial"/>
        <w:sz w:val="28"/>
        <w:szCs w:val="28"/>
      </w:rPr>
      <w:t xml:space="preserve"> – U718 China Variant</w:t>
    </w:r>
  </w:p>
  <w:p w14:paraId="0CEE378C" w14:textId="77777777" w:rsidR="00767670" w:rsidRPr="001F16A4" w:rsidRDefault="00767670" w:rsidP="0008696C">
    <w:pPr>
      <w:pBdr>
        <w:bottom w:val="single" w:sz="4" w:space="1" w:color="auto"/>
      </w:pBdr>
      <w:rPr>
        <w:rFonts w:cs="Arial"/>
      </w:rPr>
    </w:pPr>
  </w:p>
  <w:p w14:paraId="31272CCA" w14:textId="77777777" w:rsidR="00767670" w:rsidRPr="00F96466" w:rsidRDefault="00767670"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CA0E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6"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6583D"/>
    <w:multiLevelType w:val="hybridMultilevel"/>
    <w:tmpl w:val="DCF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E7424"/>
    <w:multiLevelType w:val="hybridMultilevel"/>
    <w:tmpl w:val="3E084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21"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20"/>
  </w:num>
  <w:num w:numId="6">
    <w:abstractNumId w:val="17"/>
  </w:num>
  <w:num w:numId="7">
    <w:abstractNumId w:val="23"/>
  </w:num>
  <w:num w:numId="8">
    <w:abstractNumId w:val="6"/>
  </w:num>
  <w:num w:numId="9">
    <w:abstractNumId w:val="15"/>
  </w:num>
  <w:num w:numId="10">
    <w:abstractNumId w:val="2"/>
  </w:num>
  <w:num w:numId="11">
    <w:abstractNumId w:val="16"/>
  </w:num>
  <w:num w:numId="12">
    <w:abstractNumId w:val="22"/>
  </w:num>
  <w:num w:numId="13">
    <w:abstractNumId w:val="5"/>
  </w:num>
  <w:num w:numId="14">
    <w:abstractNumId w:val="1"/>
  </w:num>
  <w:num w:numId="15">
    <w:abstractNumId w:val="3"/>
  </w:num>
  <w:num w:numId="16">
    <w:abstractNumId w:val="21"/>
  </w:num>
  <w:num w:numId="17">
    <w:abstractNumId w:val="12"/>
  </w:num>
  <w:num w:numId="18">
    <w:abstractNumId w:val="9"/>
  </w:num>
  <w:num w:numId="19">
    <w:abstractNumId w:val="11"/>
  </w:num>
  <w:num w:numId="20">
    <w:abstractNumId w:val="0"/>
  </w:num>
  <w:num w:numId="21">
    <w:abstractNumId w:val="13"/>
  </w:num>
  <w:num w:numId="22">
    <w:abstractNumId w:val="18"/>
  </w:num>
  <w:num w:numId="23">
    <w:abstractNumId w:val="19"/>
  </w:num>
  <w:num w:numId="24">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jia, Federico (F.)">
    <w15:presenceInfo w15:providerId="AD" w15:userId="S::fmejia5@ford.com::07e63487-17f9-4ecb-8803-aa570a3c76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9E2"/>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635"/>
    <w:rsid w:val="00005646"/>
    <w:rsid w:val="00005A92"/>
    <w:rsid w:val="00005BD3"/>
    <w:rsid w:val="0000612E"/>
    <w:rsid w:val="00006D1E"/>
    <w:rsid w:val="00007111"/>
    <w:rsid w:val="0000714C"/>
    <w:rsid w:val="00007345"/>
    <w:rsid w:val="00007E89"/>
    <w:rsid w:val="00007F1D"/>
    <w:rsid w:val="0001035C"/>
    <w:rsid w:val="000104BD"/>
    <w:rsid w:val="00010743"/>
    <w:rsid w:val="0001135F"/>
    <w:rsid w:val="000114C2"/>
    <w:rsid w:val="00011592"/>
    <w:rsid w:val="00011A72"/>
    <w:rsid w:val="00012F75"/>
    <w:rsid w:val="0001306F"/>
    <w:rsid w:val="0001368C"/>
    <w:rsid w:val="00013CD7"/>
    <w:rsid w:val="00013D12"/>
    <w:rsid w:val="00014199"/>
    <w:rsid w:val="00014948"/>
    <w:rsid w:val="00014EE7"/>
    <w:rsid w:val="00015750"/>
    <w:rsid w:val="00015E16"/>
    <w:rsid w:val="000161D0"/>
    <w:rsid w:val="0001637E"/>
    <w:rsid w:val="00017054"/>
    <w:rsid w:val="00017175"/>
    <w:rsid w:val="00017ADB"/>
    <w:rsid w:val="000208C7"/>
    <w:rsid w:val="00020934"/>
    <w:rsid w:val="00020B93"/>
    <w:rsid w:val="00020F0C"/>
    <w:rsid w:val="0002114C"/>
    <w:rsid w:val="0002192A"/>
    <w:rsid w:val="00021C59"/>
    <w:rsid w:val="00021D27"/>
    <w:rsid w:val="0002294D"/>
    <w:rsid w:val="00022B0A"/>
    <w:rsid w:val="00022B0B"/>
    <w:rsid w:val="000234C5"/>
    <w:rsid w:val="000238DC"/>
    <w:rsid w:val="00024221"/>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047"/>
    <w:rsid w:val="00030914"/>
    <w:rsid w:val="0003098F"/>
    <w:rsid w:val="00031CE6"/>
    <w:rsid w:val="00032160"/>
    <w:rsid w:val="000326EC"/>
    <w:rsid w:val="00033278"/>
    <w:rsid w:val="00034268"/>
    <w:rsid w:val="0003446D"/>
    <w:rsid w:val="000346B5"/>
    <w:rsid w:val="00034BE4"/>
    <w:rsid w:val="00034CC8"/>
    <w:rsid w:val="00035148"/>
    <w:rsid w:val="0003564B"/>
    <w:rsid w:val="00035C57"/>
    <w:rsid w:val="00035CBA"/>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BA6"/>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6E66"/>
    <w:rsid w:val="00057AD3"/>
    <w:rsid w:val="00057D40"/>
    <w:rsid w:val="00060AC1"/>
    <w:rsid w:val="00061059"/>
    <w:rsid w:val="00061331"/>
    <w:rsid w:val="00062055"/>
    <w:rsid w:val="0006245B"/>
    <w:rsid w:val="00062620"/>
    <w:rsid w:val="000627AC"/>
    <w:rsid w:val="00063A20"/>
    <w:rsid w:val="00063D55"/>
    <w:rsid w:val="00064DBE"/>
    <w:rsid w:val="00065410"/>
    <w:rsid w:val="0006543D"/>
    <w:rsid w:val="000666A0"/>
    <w:rsid w:val="00066ACD"/>
    <w:rsid w:val="00066E54"/>
    <w:rsid w:val="000670B8"/>
    <w:rsid w:val="00067768"/>
    <w:rsid w:val="000679B4"/>
    <w:rsid w:val="000702C6"/>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2FF"/>
    <w:rsid w:val="00076338"/>
    <w:rsid w:val="00076352"/>
    <w:rsid w:val="00076749"/>
    <w:rsid w:val="00076753"/>
    <w:rsid w:val="00076A10"/>
    <w:rsid w:val="000770D0"/>
    <w:rsid w:val="000771B5"/>
    <w:rsid w:val="0007751C"/>
    <w:rsid w:val="00077687"/>
    <w:rsid w:val="000808AA"/>
    <w:rsid w:val="00080A32"/>
    <w:rsid w:val="000811B3"/>
    <w:rsid w:val="0008126F"/>
    <w:rsid w:val="000812FD"/>
    <w:rsid w:val="000821C4"/>
    <w:rsid w:val="00082212"/>
    <w:rsid w:val="0008238D"/>
    <w:rsid w:val="0008281D"/>
    <w:rsid w:val="00082B37"/>
    <w:rsid w:val="00082C1D"/>
    <w:rsid w:val="00082EB3"/>
    <w:rsid w:val="0008379F"/>
    <w:rsid w:val="00084934"/>
    <w:rsid w:val="00084BD1"/>
    <w:rsid w:val="00084E40"/>
    <w:rsid w:val="00085638"/>
    <w:rsid w:val="000857B5"/>
    <w:rsid w:val="00085C80"/>
    <w:rsid w:val="00085F59"/>
    <w:rsid w:val="0008696C"/>
    <w:rsid w:val="00086989"/>
    <w:rsid w:val="00086B39"/>
    <w:rsid w:val="00087325"/>
    <w:rsid w:val="000878D0"/>
    <w:rsid w:val="000879A1"/>
    <w:rsid w:val="00087C75"/>
    <w:rsid w:val="00087DE5"/>
    <w:rsid w:val="0009007D"/>
    <w:rsid w:val="00090300"/>
    <w:rsid w:val="00090538"/>
    <w:rsid w:val="00090710"/>
    <w:rsid w:val="00090C70"/>
    <w:rsid w:val="00090D79"/>
    <w:rsid w:val="00090D80"/>
    <w:rsid w:val="00090DA5"/>
    <w:rsid w:val="00091113"/>
    <w:rsid w:val="00091508"/>
    <w:rsid w:val="000918A5"/>
    <w:rsid w:val="00091D98"/>
    <w:rsid w:val="00092119"/>
    <w:rsid w:val="00092F60"/>
    <w:rsid w:val="0009327C"/>
    <w:rsid w:val="000947F5"/>
    <w:rsid w:val="00095AD3"/>
    <w:rsid w:val="00095D20"/>
    <w:rsid w:val="000963DA"/>
    <w:rsid w:val="000963EE"/>
    <w:rsid w:val="0009650C"/>
    <w:rsid w:val="00096B27"/>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58BA"/>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B7309"/>
    <w:rsid w:val="000C061E"/>
    <w:rsid w:val="000C06E1"/>
    <w:rsid w:val="000C0876"/>
    <w:rsid w:val="000C0934"/>
    <w:rsid w:val="000C0E6D"/>
    <w:rsid w:val="000C0EB9"/>
    <w:rsid w:val="000C11E9"/>
    <w:rsid w:val="000C13B7"/>
    <w:rsid w:val="000C1483"/>
    <w:rsid w:val="000C1714"/>
    <w:rsid w:val="000C1EE1"/>
    <w:rsid w:val="000C259C"/>
    <w:rsid w:val="000C27F8"/>
    <w:rsid w:val="000C35A4"/>
    <w:rsid w:val="000C3622"/>
    <w:rsid w:val="000C375C"/>
    <w:rsid w:val="000C3941"/>
    <w:rsid w:val="000C412A"/>
    <w:rsid w:val="000C4443"/>
    <w:rsid w:val="000C46DE"/>
    <w:rsid w:val="000C4AE7"/>
    <w:rsid w:val="000C5593"/>
    <w:rsid w:val="000C59CC"/>
    <w:rsid w:val="000C5A8F"/>
    <w:rsid w:val="000C5F27"/>
    <w:rsid w:val="000C6042"/>
    <w:rsid w:val="000C6CAC"/>
    <w:rsid w:val="000C6D56"/>
    <w:rsid w:val="000C6EE8"/>
    <w:rsid w:val="000C76E5"/>
    <w:rsid w:val="000D08B7"/>
    <w:rsid w:val="000D0B87"/>
    <w:rsid w:val="000D13EA"/>
    <w:rsid w:val="000D159F"/>
    <w:rsid w:val="000D1DCF"/>
    <w:rsid w:val="000D2B16"/>
    <w:rsid w:val="000D2B5F"/>
    <w:rsid w:val="000D3193"/>
    <w:rsid w:val="000D38BD"/>
    <w:rsid w:val="000D3A84"/>
    <w:rsid w:val="000D3CD1"/>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4999"/>
    <w:rsid w:val="000E52A5"/>
    <w:rsid w:val="000E5530"/>
    <w:rsid w:val="000E57F4"/>
    <w:rsid w:val="000E5ABB"/>
    <w:rsid w:val="000E618E"/>
    <w:rsid w:val="000E65C2"/>
    <w:rsid w:val="000E6DBF"/>
    <w:rsid w:val="000E7015"/>
    <w:rsid w:val="000E710F"/>
    <w:rsid w:val="000E7334"/>
    <w:rsid w:val="000E75AB"/>
    <w:rsid w:val="000E78AF"/>
    <w:rsid w:val="000E7E2E"/>
    <w:rsid w:val="000F0757"/>
    <w:rsid w:val="000F0B0F"/>
    <w:rsid w:val="000F0B10"/>
    <w:rsid w:val="000F0EB3"/>
    <w:rsid w:val="000F0EB5"/>
    <w:rsid w:val="000F13FF"/>
    <w:rsid w:val="000F142F"/>
    <w:rsid w:val="000F16BC"/>
    <w:rsid w:val="000F3582"/>
    <w:rsid w:val="000F3714"/>
    <w:rsid w:val="000F3D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49F"/>
    <w:rsid w:val="001027B7"/>
    <w:rsid w:val="00102802"/>
    <w:rsid w:val="00102947"/>
    <w:rsid w:val="00103139"/>
    <w:rsid w:val="00103333"/>
    <w:rsid w:val="00103770"/>
    <w:rsid w:val="00103CA6"/>
    <w:rsid w:val="00103D06"/>
    <w:rsid w:val="00103FAD"/>
    <w:rsid w:val="00104854"/>
    <w:rsid w:val="00104878"/>
    <w:rsid w:val="00104ACD"/>
    <w:rsid w:val="00104D8F"/>
    <w:rsid w:val="00105143"/>
    <w:rsid w:val="00105F7F"/>
    <w:rsid w:val="00106287"/>
    <w:rsid w:val="001062E7"/>
    <w:rsid w:val="00107861"/>
    <w:rsid w:val="00107A36"/>
    <w:rsid w:val="00107C25"/>
    <w:rsid w:val="00107E35"/>
    <w:rsid w:val="00110C4B"/>
    <w:rsid w:val="00110F05"/>
    <w:rsid w:val="00111116"/>
    <w:rsid w:val="001118C1"/>
    <w:rsid w:val="00111972"/>
    <w:rsid w:val="00112455"/>
    <w:rsid w:val="001128C3"/>
    <w:rsid w:val="00112B42"/>
    <w:rsid w:val="0011356F"/>
    <w:rsid w:val="001137BC"/>
    <w:rsid w:val="001137F1"/>
    <w:rsid w:val="00113A70"/>
    <w:rsid w:val="00113C79"/>
    <w:rsid w:val="00113FC0"/>
    <w:rsid w:val="00114114"/>
    <w:rsid w:val="00114598"/>
    <w:rsid w:val="00114719"/>
    <w:rsid w:val="0011497E"/>
    <w:rsid w:val="0011526C"/>
    <w:rsid w:val="001154F1"/>
    <w:rsid w:val="001159F7"/>
    <w:rsid w:val="001162EE"/>
    <w:rsid w:val="0011650E"/>
    <w:rsid w:val="001165CE"/>
    <w:rsid w:val="001171E7"/>
    <w:rsid w:val="0011794C"/>
    <w:rsid w:val="001202FE"/>
    <w:rsid w:val="001214CE"/>
    <w:rsid w:val="001214E1"/>
    <w:rsid w:val="00121C0E"/>
    <w:rsid w:val="00122417"/>
    <w:rsid w:val="001226DE"/>
    <w:rsid w:val="001226FA"/>
    <w:rsid w:val="00123421"/>
    <w:rsid w:val="00123812"/>
    <w:rsid w:val="00124257"/>
    <w:rsid w:val="00124268"/>
    <w:rsid w:val="001245FA"/>
    <w:rsid w:val="0012526A"/>
    <w:rsid w:val="00125551"/>
    <w:rsid w:val="00125E59"/>
    <w:rsid w:val="00126248"/>
    <w:rsid w:val="001264F4"/>
    <w:rsid w:val="00126922"/>
    <w:rsid w:val="00126E7B"/>
    <w:rsid w:val="00127754"/>
    <w:rsid w:val="0013053E"/>
    <w:rsid w:val="00130BA5"/>
    <w:rsid w:val="00130FA3"/>
    <w:rsid w:val="00131638"/>
    <w:rsid w:val="001319B8"/>
    <w:rsid w:val="001321BD"/>
    <w:rsid w:val="0013224B"/>
    <w:rsid w:val="0013236C"/>
    <w:rsid w:val="0013392B"/>
    <w:rsid w:val="00135071"/>
    <w:rsid w:val="00135115"/>
    <w:rsid w:val="00135152"/>
    <w:rsid w:val="001358C9"/>
    <w:rsid w:val="00135BD3"/>
    <w:rsid w:val="00135DB5"/>
    <w:rsid w:val="0013656E"/>
    <w:rsid w:val="00136B37"/>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45F"/>
    <w:rsid w:val="00144939"/>
    <w:rsid w:val="001449FA"/>
    <w:rsid w:val="00144A76"/>
    <w:rsid w:val="001459FB"/>
    <w:rsid w:val="0014610C"/>
    <w:rsid w:val="001462D9"/>
    <w:rsid w:val="001467C0"/>
    <w:rsid w:val="00146953"/>
    <w:rsid w:val="00146CA1"/>
    <w:rsid w:val="00146EE7"/>
    <w:rsid w:val="001476FF"/>
    <w:rsid w:val="00147A10"/>
    <w:rsid w:val="00147C9B"/>
    <w:rsid w:val="00147ED0"/>
    <w:rsid w:val="00150061"/>
    <w:rsid w:val="00150125"/>
    <w:rsid w:val="00150750"/>
    <w:rsid w:val="001519CE"/>
    <w:rsid w:val="00151D6D"/>
    <w:rsid w:val="00152185"/>
    <w:rsid w:val="001521D5"/>
    <w:rsid w:val="001523D3"/>
    <w:rsid w:val="00152D69"/>
    <w:rsid w:val="00153B15"/>
    <w:rsid w:val="00153C45"/>
    <w:rsid w:val="00153E40"/>
    <w:rsid w:val="00154140"/>
    <w:rsid w:val="00154567"/>
    <w:rsid w:val="00154898"/>
    <w:rsid w:val="00154E46"/>
    <w:rsid w:val="001555C7"/>
    <w:rsid w:val="0015583B"/>
    <w:rsid w:val="00155B6A"/>
    <w:rsid w:val="00155F75"/>
    <w:rsid w:val="00156067"/>
    <w:rsid w:val="0015607B"/>
    <w:rsid w:val="00156239"/>
    <w:rsid w:val="00156326"/>
    <w:rsid w:val="0015641A"/>
    <w:rsid w:val="00156801"/>
    <w:rsid w:val="001577A5"/>
    <w:rsid w:val="001579A6"/>
    <w:rsid w:val="0016049B"/>
    <w:rsid w:val="001605AB"/>
    <w:rsid w:val="0016133B"/>
    <w:rsid w:val="00161364"/>
    <w:rsid w:val="00161523"/>
    <w:rsid w:val="00161D89"/>
    <w:rsid w:val="00161DE0"/>
    <w:rsid w:val="00161E29"/>
    <w:rsid w:val="00161E36"/>
    <w:rsid w:val="00162B37"/>
    <w:rsid w:val="00162C12"/>
    <w:rsid w:val="0016335F"/>
    <w:rsid w:val="0016342A"/>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1F1B"/>
    <w:rsid w:val="001722A3"/>
    <w:rsid w:val="00172807"/>
    <w:rsid w:val="001728A6"/>
    <w:rsid w:val="001728BF"/>
    <w:rsid w:val="001728E0"/>
    <w:rsid w:val="00173325"/>
    <w:rsid w:val="00173661"/>
    <w:rsid w:val="0017372E"/>
    <w:rsid w:val="00173B15"/>
    <w:rsid w:val="00173C96"/>
    <w:rsid w:val="0017478C"/>
    <w:rsid w:val="00174AEE"/>
    <w:rsid w:val="00174DFC"/>
    <w:rsid w:val="00174E2E"/>
    <w:rsid w:val="0017513E"/>
    <w:rsid w:val="00175B99"/>
    <w:rsid w:val="001768A2"/>
    <w:rsid w:val="00176970"/>
    <w:rsid w:val="00176E7A"/>
    <w:rsid w:val="00177CC1"/>
    <w:rsid w:val="00177EBD"/>
    <w:rsid w:val="00180DEB"/>
    <w:rsid w:val="00181848"/>
    <w:rsid w:val="00181963"/>
    <w:rsid w:val="00181970"/>
    <w:rsid w:val="00181EA0"/>
    <w:rsid w:val="001821A6"/>
    <w:rsid w:val="00182E23"/>
    <w:rsid w:val="00182EF8"/>
    <w:rsid w:val="0018357A"/>
    <w:rsid w:val="00183640"/>
    <w:rsid w:val="00183657"/>
    <w:rsid w:val="00183977"/>
    <w:rsid w:val="00184575"/>
    <w:rsid w:val="001846FF"/>
    <w:rsid w:val="00184F76"/>
    <w:rsid w:val="0018532F"/>
    <w:rsid w:val="00185A35"/>
    <w:rsid w:val="00186073"/>
    <w:rsid w:val="0018623E"/>
    <w:rsid w:val="001865D2"/>
    <w:rsid w:val="001867AA"/>
    <w:rsid w:val="00186928"/>
    <w:rsid w:val="00186D1C"/>
    <w:rsid w:val="00186FE4"/>
    <w:rsid w:val="001871A7"/>
    <w:rsid w:val="00187B69"/>
    <w:rsid w:val="0019011A"/>
    <w:rsid w:val="0019040C"/>
    <w:rsid w:val="00190C0D"/>
    <w:rsid w:val="00190FF2"/>
    <w:rsid w:val="0019128E"/>
    <w:rsid w:val="001912EC"/>
    <w:rsid w:val="00191718"/>
    <w:rsid w:val="0019173C"/>
    <w:rsid w:val="00191CCA"/>
    <w:rsid w:val="00191F34"/>
    <w:rsid w:val="001925E5"/>
    <w:rsid w:val="00192915"/>
    <w:rsid w:val="00193CCC"/>
    <w:rsid w:val="00194186"/>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21C"/>
    <w:rsid w:val="001A2473"/>
    <w:rsid w:val="001A25FB"/>
    <w:rsid w:val="001A271D"/>
    <w:rsid w:val="001A3059"/>
    <w:rsid w:val="001A351A"/>
    <w:rsid w:val="001A3E07"/>
    <w:rsid w:val="001A3E7A"/>
    <w:rsid w:val="001A40B0"/>
    <w:rsid w:val="001A40E4"/>
    <w:rsid w:val="001A44BD"/>
    <w:rsid w:val="001A4BD3"/>
    <w:rsid w:val="001A50C8"/>
    <w:rsid w:val="001A5A71"/>
    <w:rsid w:val="001A6310"/>
    <w:rsid w:val="001A67FF"/>
    <w:rsid w:val="001A6D3B"/>
    <w:rsid w:val="001A6F03"/>
    <w:rsid w:val="001A7665"/>
    <w:rsid w:val="001B0323"/>
    <w:rsid w:val="001B058C"/>
    <w:rsid w:val="001B0835"/>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2F"/>
    <w:rsid w:val="001B368F"/>
    <w:rsid w:val="001B3BA3"/>
    <w:rsid w:val="001B46D8"/>
    <w:rsid w:val="001B49D2"/>
    <w:rsid w:val="001B4EA5"/>
    <w:rsid w:val="001B58F1"/>
    <w:rsid w:val="001B5BE2"/>
    <w:rsid w:val="001B605E"/>
    <w:rsid w:val="001B6155"/>
    <w:rsid w:val="001B61A1"/>
    <w:rsid w:val="001B61AD"/>
    <w:rsid w:val="001B6238"/>
    <w:rsid w:val="001B6F78"/>
    <w:rsid w:val="001B700E"/>
    <w:rsid w:val="001B79E2"/>
    <w:rsid w:val="001B7B14"/>
    <w:rsid w:val="001C00A0"/>
    <w:rsid w:val="001C0248"/>
    <w:rsid w:val="001C028B"/>
    <w:rsid w:val="001C05BA"/>
    <w:rsid w:val="001C0636"/>
    <w:rsid w:val="001C0F8F"/>
    <w:rsid w:val="001C1397"/>
    <w:rsid w:val="001C17FF"/>
    <w:rsid w:val="001C18EC"/>
    <w:rsid w:val="001C19DD"/>
    <w:rsid w:val="001C1E1F"/>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698D"/>
    <w:rsid w:val="001C710F"/>
    <w:rsid w:val="001C72FE"/>
    <w:rsid w:val="001C750C"/>
    <w:rsid w:val="001C7523"/>
    <w:rsid w:val="001D0070"/>
    <w:rsid w:val="001D0250"/>
    <w:rsid w:val="001D0C09"/>
    <w:rsid w:val="001D0FBA"/>
    <w:rsid w:val="001D119F"/>
    <w:rsid w:val="001D156D"/>
    <w:rsid w:val="001D18E6"/>
    <w:rsid w:val="001D2071"/>
    <w:rsid w:val="001D2105"/>
    <w:rsid w:val="001D24F7"/>
    <w:rsid w:val="001D264C"/>
    <w:rsid w:val="001D28C1"/>
    <w:rsid w:val="001D356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9F3"/>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54"/>
    <w:rsid w:val="001E6392"/>
    <w:rsid w:val="001E66D2"/>
    <w:rsid w:val="001E6D52"/>
    <w:rsid w:val="001E6FF5"/>
    <w:rsid w:val="001E74E8"/>
    <w:rsid w:val="001E7A59"/>
    <w:rsid w:val="001E7A73"/>
    <w:rsid w:val="001E7EDA"/>
    <w:rsid w:val="001F02A2"/>
    <w:rsid w:val="001F02C2"/>
    <w:rsid w:val="001F0A8B"/>
    <w:rsid w:val="001F1327"/>
    <w:rsid w:val="001F16A4"/>
    <w:rsid w:val="001F198C"/>
    <w:rsid w:val="001F1F4B"/>
    <w:rsid w:val="001F2101"/>
    <w:rsid w:val="001F23B5"/>
    <w:rsid w:val="001F2891"/>
    <w:rsid w:val="001F2983"/>
    <w:rsid w:val="001F2E49"/>
    <w:rsid w:val="001F3758"/>
    <w:rsid w:val="001F39C6"/>
    <w:rsid w:val="001F4184"/>
    <w:rsid w:val="001F4218"/>
    <w:rsid w:val="001F4D88"/>
    <w:rsid w:val="001F5825"/>
    <w:rsid w:val="001F5A05"/>
    <w:rsid w:val="001F5A6A"/>
    <w:rsid w:val="001F621A"/>
    <w:rsid w:val="001F6565"/>
    <w:rsid w:val="001F6A1D"/>
    <w:rsid w:val="001F6A5C"/>
    <w:rsid w:val="001F6FEF"/>
    <w:rsid w:val="001F713C"/>
    <w:rsid w:val="001F717F"/>
    <w:rsid w:val="001F74E7"/>
    <w:rsid w:val="001F7BB0"/>
    <w:rsid w:val="0020015A"/>
    <w:rsid w:val="0020065C"/>
    <w:rsid w:val="002006A0"/>
    <w:rsid w:val="00200817"/>
    <w:rsid w:val="00200CDE"/>
    <w:rsid w:val="00201246"/>
    <w:rsid w:val="0020180D"/>
    <w:rsid w:val="002018FE"/>
    <w:rsid w:val="00201C03"/>
    <w:rsid w:val="00201C30"/>
    <w:rsid w:val="0020214E"/>
    <w:rsid w:val="0020227D"/>
    <w:rsid w:val="002028B7"/>
    <w:rsid w:val="00202DA3"/>
    <w:rsid w:val="00202E63"/>
    <w:rsid w:val="0020338E"/>
    <w:rsid w:val="00203920"/>
    <w:rsid w:val="002039C6"/>
    <w:rsid w:val="00203E78"/>
    <w:rsid w:val="00204120"/>
    <w:rsid w:val="00204446"/>
    <w:rsid w:val="00204C82"/>
    <w:rsid w:val="00204EE5"/>
    <w:rsid w:val="002050F0"/>
    <w:rsid w:val="00205103"/>
    <w:rsid w:val="0020555C"/>
    <w:rsid w:val="00205D5D"/>
    <w:rsid w:val="00205FD9"/>
    <w:rsid w:val="00206DCE"/>
    <w:rsid w:val="00207487"/>
    <w:rsid w:val="00207838"/>
    <w:rsid w:val="00207BF7"/>
    <w:rsid w:val="0021035C"/>
    <w:rsid w:val="0021094D"/>
    <w:rsid w:val="00210E01"/>
    <w:rsid w:val="002113A7"/>
    <w:rsid w:val="00211473"/>
    <w:rsid w:val="00211749"/>
    <w:rsid w:val="0021183C"/>
    <w:rsid w:val="00211CF6"/>
    <w:rsid w:val="00212A62"/>
    <w:rsid w:val="00212EC6"/>
    <w:rsid w:val="00212F4E"/>
    <w:rsid w:val="00213236"/>
    <w:rsid w:val="002132ED"/>
    <w:rsid w:val="00213590"/>
    <w:rsid w:val="00213904"/>
    <w:rsid w:val="002139A3"/>
    <w:rsid w:val="00213B58"/>
    <w:rsid w:val="00213BCE"/>
    <w:rsid w:val="00213E83"/>
    <w:rsid w:val="00214318"/>
    <w:rsid w:val="002159E8"/>
    <w:rsid w:val="00216013"/>
    <w:rsid w:val="00216C0E"/>
    <w:rsid w:val="00216DEC"/>
    <w:rsid w:val="00216EB5"/>
    <w:rsid w:val="00216F02"/>
    <w:rsid w:val="00216FAA"/>
    <w:rsid w:val="00217262"/>
    <w:rsid w:val="0021782D"/>
    <w:rsid w:val="00217E4B"/>
    <w:rsid w:val="002206E1"/>
    <w:rsid w:val="00220710"/>
    <w:rsid w:val="00220EF4"/>
    <w:rsid w:val="0022140F"/>
    <w:rsid w:val="0022147D"/>
    <w:rsid w:val="00221483"/>
    <w:rsid w:val="00221832"/>
    <w:rsid w:val="00222B3D"/>
    <w:rsid w:val="00222BAA"/>
    <w:rsid w:val="00223F5F"/>
    <w:rsid w:val="002241DF"/>
    <w:rsid w:val="00224200"/>
    <w:rsid w:val="0022423B"/>
    <w:rsid w:val="00224551"/>
    <w:rsid w:val="0022488A"/>
    <w:rsid w:val="00224B90"/>
    <w:rsid w:val="002252B5"/>
    <w:rsid w:val="00226C9B"/>
    <w:rsid w:val="00226CB7"/>
    <w:rsid w:val="00227116"/>
    <w:rsid w:val="00227286"/>
    <w:rsid w:val="00227418"/>
    <w:rsid w:val="00227BB0"/>
    <w:rsid w:val="00227C58"/>
    <w:rsid w:val="0023011A"/>
    <w:rsid w:val="0023030E"/>
    <w:rsid w:val="00230533"/>
    <w:rsid w:val="00230600"/>
    <w:rsid w:val="00230620"/>
    <w:rsid w:val="0023080D"/>
    <w:rsid w:val="00230828"/>
    <w:rsid w:val="00230CA0"/>
    <w:rsid w:val="002321C0"/>
    <w:rsid w:val="002326D9"/>
    <w:rsid w:val="00232E46"/>
    <w:rsid w:val="00233029"/>
    <w:rsid w:val="00233437"/>
    <w:rsid w:val="002335EE"/>
    <w:rsid w:val="00233630"/>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13F"/>
    <w:rsid w:val="002418B5"/>
    <w:rsid w:val="00241E9E"/>
    <w:rsid w:val="00242004"/>
    <w:rsid w:val="00242654"/>
    <w:rsid w:val="00242E8A"/>
    <w:rsid w:val="00242EB1"/>
    <w:rsid w:val="00242F50"/>
    <w:rsid w:val="00243203"/>
    <w:rsid w:val="00243A1F"/>
    <w:rsid w:val="002442EB"/>
    <w:rsid w:val="002446C0"/>
    <w:rsid w:val="00244FB4"/>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57E69"/>
    <w:rsid w:val="002604DD"/>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EA7"/>
    <w:rsid w:val="00265F1B"/>
    <w:rsid w:val="0026616D"/>
    <w:rsid w:val="00267232"/>
    <w:rsid w:val="0026726F"/>
    <w:rsid w:val="00267598"/>
    <w:rsid w:val="0026773B"/>
    <w:rsid w:val="00270014"/>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1BF"/>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3E33"/>
    <w:rsid w:val="00284176"/>
    <w:rsid w:val="00284607"/>
    <w:rsid w:val="00284B78"/>
    <w:rsid w:val="00284C38"/>
    <w:rsid w:val="00284C90"/>
    <w:rsid w:val="002851DB"/>
    <w:rsid w:val="002853BC"/>
    <w:rsid w:val="002861F5"/>
    <w:rsid w:val="00286714"/>
    <w:rsid w:val="002868F1"/>
    <w:rsid w:val="00286AA3"/>
    <w:rsid w:val="00287764"/>
    <w:rsid w:val="00287B80"/>
    <w:rsid w:val="00287E6F"/>
    <w:rsid w:val="00287F6F"/>
    <w:rsid w:val="00290016"/>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8D4"/>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31B"/>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0A"/>
    <w:rsid w:val="002A6CE8"/>
    <w:rsid w:val="002A6E11"/>
    <w:rsid w:val="002A7642"/>
    <w:rsid w:val="002A7B73"/>
    <w:rsid w:val="002A7D5B"/>
    <w:rsid w:val="002A7F3E"/>
    <w:rsid w:val="002B02B5"/>
    <w:rsid w:val="002B0985"/>
    <w:rsid w:val="002B0D09"/>
    <w:rsid w:val="002B10FA"/>
    <w:rsid w:val="002B1564"/>
    <w:rsid w:val="002B1670"/>
    <w:rsid w:val="002B2ADA"/>
    <w:rsid w:val="002B2CD9"/>
    <w:rsid w:val="002B300B"/>
    <w:rsid w:val="002B35B3"/>
    <w:rsid w:val="002B3DF1"/>
    <w:rsid w:val="002B40B3"/>
    <w:rsid w:val="002B42D1"/>
    <w:rsid w:val="002B4445"/>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2FE5"/>
    <w:rsid w:val="002D33F9"/>
    <w:rsid w:val="002D359F"/>
    <w:rsid w:val="002D3783"/>
    <w:rsid w:val="002D3A27"/>
    <w:rsid w:val="002D4106"/>
    <w:rsid w:val="002D484C"/>
    <w:rsid w:val="002D5025"/>
    <w:rsid w:val="002D59C1"/>
    <w:rsid w:val="002D5AF4"/>
    <w:rsid w:val="002D5BD9"/>
    <w:rsid w:val="002D5F24"/>
    <w:rsid w:val="002D5F96"/>
    <w:rsid w:val="002D6834"/>
    <w:rsid w:val="002D68B7"/>
    <w:rsid w:val="002D6C74"/>
    <w:rsid w:val="002D6E8F"/>
    <w:rsid w:val="002D72BD"/>
    <w:rsid w:val="002D7583"/>
    <w:rsid w:val="002D7D3E"/>
    <w:rsid w:val="002D7F05"/>
    <w:rsid w:val="002E011B"/>
    <w:rsid w:val="002E0945"/>
    <w:rsid w:val="002E0BBF"/>
    <w:rsid w:val="002E1021"/>
    <w:rsid w:val="002E16EF"/>
    <w:rsid w:val="002E2909"/>
    <w:rsid w:val="002E321D"/>
    <w:rsid w:val="002E3FFA"/>
    <w:rsid w:val="002E4040"/>
    <w:rsid w:val="002E42C6"/>
    <w:rsid w:val="002E4EE1"/>
    <w:rsid w:val="002E5218"/>
    <w:rsid w:val="002E5247"/>
    <w:rsid w:val="002E5AD0"/>
    <w:rsid w:val="002E6483"/>
    <w:rsid w:val="002E6792"/>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2F748D"/>
    <w:rsid w:val="002F7F0B"/>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37F"/>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36D"/>
    <w:rsid w:val="003176AA"/>
    <w:rsid w:val="003178AF"/>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7B6"/>
    <w:rsid w:val="00324932"/>
    <w:rsid w:val="003249A2"/>
    <w:rsid w:val="00324BBB"/>
    <w:rsid w:val="00324D83"/>
    <w:rsid w:val="00324E07"/>
    <w:rsid w:val="00324FB8"/>
    <w:rsid w:val="0032529D"/>
    <w:rsid w:val="0032570C"/>
    <w:rsid w:val="00325C97"/>
    <w:rsid w:val="0032629A"/>
    <w:rsid w:val="00327003"/>
    <w:rsid w:val="00327397"/>
    <w:rsid w:val="003279A5"/>
    <w:rsid w:val="00327A0B"/>
    <w:rsid w:val="00327E2F"/>
    <w:rsid w:val="003305ED"/>
    <w:rsid w:val="00330838"/>
    <w:rsid w:val="00331203"/>
    <w:rsid w:val="00331330"/>
    <w:rsid w:val="003317B1"/>
    <w:rsid w:val="003319EF"/>
    <w:rsid w:val="00331E71"/>
    <w:rsid w:val="00332587"/>
    <w:rsid w:val="003325A2"/>
    <w:rsid w:val="00332805"/>
    <w:rsid w:val="00332CC5"/>
    <w:rsid w:val="00333677"/>
    <w:rsid w:val="0033391A"/>
    <w:rsid w:val="00333ABB"/>
    <w:rsid w:val="00333CC5"/>
    <w:rsid w:val="003349B4"/>
    <w:rsid w:val="00334AC9"/>
    <w:rsid w:val="00334B09"/>
    <w:rsid w:val="00334E99"/>
    <w:rsid w:val="00335181"/>
    <w:rsid w:val="00335C10"/>
    <w:rsid w:val="00335EB8"/>
    <w:rsid w:val="0033671E"/>
    <w:rsid w:val="00336D4E"/>
    <w:rsid w:val="003374B8"/>
    <w:rsid w:val="00337974"/>
    <w:rsid w:val="00337E3F"/>
    <w:rsid w:val="00337E89"/>
    <w:rsid w:val="00340800"/>
    <w:rsid w:val="003408EC"/>
    <w:rsid w:val="00340F0C"/>
    <w:rsid w:val="003410B2"/>
    <w:rsid w:val="00341569"/>
    <w:rsid w:val="003419F1"/>
    <w:rsid w:val="003419F6"/>
    <w:rsid w:val="00341AFD"/>
    <w:rsid w:val="00341B1E"/>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E83"/>
    <w:rsid w:val="00344F18"/>
    <w:rsid w:val="00345215"/>
    <w:rsid w:val="003459C6"/>
    <w:rsid w:val="00345C60"/>
    <w:rsid w:val="00345D37"/>
    <w:rsid w:val="0034717C"/>
    <w:rsid w:val="0034764E"/>
    <w:rsid w:val="0035020D"/>
    <w:rsid w:val="00350417"/>
    <w:rsid w:val="0035047A"/>
    <w:rsid w:val="00350593"/>
    <w:rsid w:val="00350D6A"/>
    <w:rsid w:val="00350E7C"/>
    <w:rsid w:val="00350F76"/>
    <w:rsid w:val="0035101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5330"/>
    <w:rsid w:val="00355E0B"/>
    <w:rsid w:val="00356938"/>
    <w:rsid w:val="00356BBA"/>
    <w:rsid w:val="00357325"/>
    <w:rsid w:val="00357384"/>
    <w:rsid w:val="00357CED"/>
    <w:rsid w:val="00357F22"/>
    <w:rsid w:val="00360D8A"/>
    <w:rsid w:val="00361CC0"/>
    <w:rsid w:val="003621B8"/>
    <w:rsid w:val="00362A43"/>
    <w:rsid w:val="00362E9D"/>
    <w:rsid w:val="00362F1A"/>
    <w:rsid w:val="00363268"/>
    <w:rsid w:val="00363851"/>
    <w:rsid w:val="00363BC5"/>
    <w:rsid w:val="00363CE8"/>
    <w:rsid w:val="00363E23"/>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0D3A"/>
    <w:rsid w:val="003713F1"/>
    <w:rsid w:val="003714B5"/>
    <w:rsid w:val="003715FD"/>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0C93"/>
    <w:rsid w:val="0038101E"/>
    <w:rsid w:val="0038148F"/>
    <w:rsid w:val="003815DC"/>
    <w:rsid w:val="003817C8"/>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156"/>
    <w:rsid w:val="003854BB"/>
    <w:rsid w:val="00385CA7"/>
    <w:rsid w:val="003860AE"/>
    <w:rsid w:val="00386273"/>
    <w:rsid w:val="00386584"/>
    <w:rsid w:val="003874DF"/>
    <w:rsid w:val="003875BC"/>
    <w:rsid w:val="0038760F"/>
    <w:rsid w:val="003879B5"/>
    <w:rsid w:val="00390306"/>
    <w:rsid w:val="00390A83"/>
    <w:rsid w:val="0039118D"/>
    <w:rsid w:val="003911B4"/>
    <w:rsid w:val="00391862"/>
    <w:rsid w:val="003921AB"/>
    <w:rsid w:val="00392216"/>
    <w:rsid w:val="0039280E"/>
    <w:rsid w:val="0039297C"/>
    <w:rsid w:val="00392F3F"/>
    <w:rsid w:val="003930E5"/>
    <w:rsid w:val="00393A70"/>
    <w:rsid w:val="00393C42"/>
    <w:rsid w:val="00393C8A"/>
    <w:rsid w:val="00393FD6"/>
    <w:rsid w:val="00395301"/>
    <w:rsid w:val="003954AE"/>
    <w:rsid w:val="00395A76"/>
    <w:rsid w:val="00395AAD"/>
    <w:rsid w:val="00395BA3"/>
    <w:rsid w:val="00395F31"/>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630"/>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06C"/>
    <w:rsid w:val="003B13D0"/>
    <w:rsid w:val="003B165E"/>
    <w:rsid w:val="003B1EB8"/>
    <w:rsid w:val="003B1F27"/>
    <w:rsid w:val="003B225A"/>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23F0"/>
    <w:rsid w:val="003C30A0"/>
    <w:rsid w:val="003C4093"/>
    <w:rsid w:val="003C49F0"/>
    <w:rsid w:val="003C4C22"/>
    <w:rsid w:val="003C5335"/>
    <w:rsid w:val="003C5554"/>
    <w:rsid w:val="003C5821"/>
    <w:rsid w:val="003C58EE"/>
    <w:rsid w:val="003C5A48"/>
    <w:rsid w:val="003C5B86"/>
    <w:rsid w:val="003C5D56"/>
    <w:rsid w:val="003C5DCB"/>
    <w:rsid w:val="003C5DE5"/>
    <w:rsid w:val="003C6C5E"/>
    <w:rsid w:val="003C6F08"/>
    <w:rsid w:val="003C757C"/>
    <w:rsid w:val="003C75B1"/>
    <w:rsid w:val="003C787A"/>
    <w:rsid w:val="003C7F44"/>
    <w:rsid w:val="003C7FE3"/>
    <w:rsid w:val="003D0D6A"/>
    <w:rsid w:val="003D17AC"/>
    <w:rsid w:val="003D1947"/>
    <w:rsid w:val="003D227C"/>
    <w:rsid w:val="003D27E9"/>
    <w:rsid w:val="003D281D"/>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810"/>
    <w:rsid w:val="003D792A"/>
    <w:rsid w:val="003D7945"/>
    <w:rsid w:val="003E040A"/>
    <w:rsid w:val="003E06CC"/>
    <w:rsid w:val="003E0BFD"/>
    <w:rsid w:val="003E1083"/>
    <w:rsid w:val="003E19F3"/>
    <w:rsid w:val="003E1A84"/>
    <w:rsid w:val="003E2363"/>
    <w:rsid w:val="003E2A98"/>
    <w:rsid w:val="003E2E6D"/>
    <w:rsid w:val="003E331B"/>
    <w:rsid w:val="003E3495"/>
    <w:rsid w:val="003E3597"/>
    <w:rsid w:val="003E3741"/>
    <w:rsid w:val="003E37B0"/>
    <w:rsid w:val="003E3897"/>
    <w:rsid w:val="003E3D51"/>
    <w:rsid w:val="003E420F"/>
    <w:rsid w:val="003E4531"/>
    <w:rsid w:val="003E45BD"/>
    <w:rsid w:val="003E4A2E"/>
    <w:rsid w:val="003E4BF6"/>
    <w:rsid w:val="003E5E1F"/>
    <w:rsid w:val="003E65C2"/>
    <w:rsid w:val="003E65FA"/>
    <w:rsid w:val="003E686A"/>
    <w:rsid w:val="003E6A80"/>
    <w:rsid w:val="003E6C87"/>
    <w:rsid w:val="003E7518"/>
    <w:rsid w:val="003F03E5"/>
    <w:rsid w:val="003F0CE4"/>
    <w:rsid w:val="003F0D57"/>
    <w:rsid w:val="003F0DB7"/>
    <w:rsid w:val="003F0DC8"/>
    <w:rsid w:val="003F0E33"/>
    <w:rsid w:val="003F1091"/>
    <w:rsid w:val="003F1196"/>
    <w:rsid w:val="003F2521"/>
    <w:rsid w:val="003F2596"/>
    <w:rsid w:val="003F28F4"/>
    <w:rsid w:val="003F2A6C"/>
    <w:rsid w:val="003F2C7A"/>
    <w:rsid w:val="003F3172"/>
    <w:rsid w:val="003F34A8"/>
    <w:rsid w:val="003F4154"/>
    <w:rsid w:val="003F42DC"/>
    <w:rsid w:val="003F4409"/>
    <w:rsid w:val="003F471D"/>
    <w:rsid w:val="003F4EA4"/>
    <w:rsid w:val="003F51FD"/>
    <w:rsid w:val="003F54D8"/>
    <w:rsid w:val="003F58CF"/>
    <w:rsid w:val="003F58DF"/>
    <w:rsid w:val="003F5D04"/>
    <w:rsid w:val="003F6782"/>
    <w:rsid w:val="003F6BD3"/>
    <w:rsid w:val="003F7794"/>
    <w:rsid w:val="00400186"/>
    <w:rsid w:val="00400551"/>
    <w:rsid w:val="004005C1"/>
    <w:rsid w:val="00400D5F"/>
    <w:rsid w:val="0040129F"/>
    <w:rsid w:val="00401FE8"/>
    <w:rsid w:val="00402420"/>
    <w:rsid w:val="00402B08"/>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913"/>
    <w:rsid w:val="00410AA8"/>
    <w:rsid w:val="00410ABF"/>
    <w:rsid w:val="00410D2B"/>
    <w:rsid w:val="00412501"/>
    <w:rsid w:val="00414C45"/>
    <w:rsid w:val="0041518D"/>
    <w:rsid w:val="004152F3"/>
    <w:rsid w:val="004153E0"/>
    <w:rsid w:val="004158BE"/>
    <w:rsid w:val="00415ACA"/>
    <w:rsid w:val="00415AD4"/>
    <w:rsid w:val="00416954"/>
    <w:rsid w:val="004169D6"/>
    <w:rsid w:val="004173BA"/>
    <w:rsid w:val="00417416"/>
    <w:rsid w:val="00417724"/>
    <w:rsid w:val="00417746"/>
    <w:rsid w:val="00417811"/>
    <w:rsid w:val="00417F8B"/>
    <w:rsid w:val="004200A7"/>
    <w:rsid w:val="0042048C"/>
    <w:rsid w:val="004204E5"/>
    <w:rsid w:val="004209C2"/>
    <w:rsid w:val="0042163E"/>
    <w:rsid w:val="004219FC"/>
    <w:rsid w:val="00421B17"/>
    <w:rsid w:val="00421DD0"/>
    <w:rsid w:val="00421FEC"/>
    <w:rsid w:val="00422210"/>
    <w:rsid w:val="00422F86"/>
    <w:rsid w:val="0042353F"/>
    <w:rsid w:val="00423FB5"/>
    <w:rsid w:val="0042486B"/>
    <w:rsid w:val="0042486E"/>
    <w:rsid w:val="00424A00"/>
    <w:rsid w:val="00424A51"/>
    <w:rsid w:val="004251AD"/>
    <w:rsid w:val="004251B8"/>
    <w:rsid w:val="004257E1"/>
    <w:rsid w:val="0042596C"/>
    <w:rsid w:val="00425BE8"/>
    <w:rsid w:val="004260D0"/>
    <w:rsid w:val="004264E1"/>
    <w:rsid w:val="00426A17"/>
    <w:rsid w:val="00427017"/>
    <w:rsid w:val="00427105"/>
    <w:rsid w:val="00427783"/>
    <w:rsid w:val="00430761"/>
    <w:rsid w:val="0043136D"/>
    <w:rsid w:val="004313A0"/>
    <w:rsid w:val="004315F1"/>
    <w:rsid w:val="00431EC0"/>
    <w:rsid w:val="004329F8"/>
    <w:rsid w:val="00433218"/>
    <w:rsid w:val="0043404A"/>
    <w:rsid w:val="00434407"/>
    <w:rsid w:val="0043517E"/>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2EBC"/>
    <w:rsid w:val="00443544"/>
    <w:rsid w:val="00443B60"/>
    <w:rsid w:val="00443BFF"/>
    <w:rsid w:val="00443F91"/>
    <w:rsid w:val="004441C5"/>
    <w:rsid w:val="00444333"/>
    <w:rsid w:val="0044468A"/>
    <w:rsid w:val="00444AE7"/>
    <w:rsid w:val="00444B78"/>
    <w:rsid w:val="00444B8C"/>
    <w:rsid w:val="00444C22"/>
    <w:rsid w:val="00444C62"/>
    <w:rsid w:val="00444CE4"/>
    <w:rsid w:val="00444FCE"/>
    <w:rsid w:val="0044538B"/>
    <w:rsid w:val="004456B6"/>
    <w:rsid w:val="00445D48"/>
    <w:rsid w:val="0044609B"/>
    <w:rsid w:val="00446C53"/>
    <w:rsid w:val="00447480"/>
    <w:rsid w:val="00450124"/>
    <w:rsid w:val="0045021E"/>
    <w:rsid w:val="004502B3"/>
    <w:rsid w:val="00450B15"/>
    <w:rsid w:val="00451659"/>
    <w:rsid w:val="004521EB"/>
    <w:rsid w:val="0045225F"/>
    <w:rsid w:val="004524D0"/>
    <w:rsid w:val="00454169"/>
    <w:rsid w:val="00454268"/>
    <w:rsid w:val="00454453"/>
    <w:rsid w:val="004545A0"/>
    <w:rsid w:val="00454C2B"/>
    <w:rsid w:val="00456101"/>
    <w:rsid w:val="00456128"/>
    <w:rsid w:val="004561CF"/>
    <w:rsid w:val="004569C2"/>
    <w:rsid w:val="00456C67"/>
    <w:rsid w:val="004571F5"/>
    <w:rsid w:val="0045792E"/>
    <w:rsid w:val="00457F20"/>
    <w:rsid w:val="00457FA4"/>
    <w:rsid w:val="00460012"/>
    <w:rsid w:val="0046036D"/>
    <w:rsid w:val="004609DD"/>
    <w:rsid w:val="00460C17"/>
    <w:rsid w:val="00460CFB"/>
    <w:rsid w:val="0046113F"/>
    <w:rsid w:val="00461476"/>
    <w:rsid w:val="004615EE"/>
    <w:rsid w:val="00461825"/>
    <w:rsid w:val="00461DD3"/>
    <w:rsid w:val="00461E03"/>
    <w:rsid w:val="00461FF2"/>
    <w:rsid w:val="00462352"/>
    <w:rsid w:val="0046323D"/>
    <w:rsid w:val="004632F8"/>
    <w:rsid w:val="00463347"/>
    <w:rsid w:val="00463D61"/>
    <w:rsid w:val="00463FC3"/>
    <w:rsid w:val="0046411D"/>
    <w:rsid w:val="0046438F"/>
    <w:rsid w:val="004643A4"/>
    <w:rsid w:val="004644D0"/>
    <w:rsid w:val="004645B1"/>
    <w:rsid w:val="004645D4"/>
    <w:rsid w:val="00464F91"/>
    <w:rsid w:val="00465077"/>
    <w:rsid w:val="00465C26"/>
    <w:rsid w:val="00465CE2"/>
    <w:rsid w:val="00465D97"/>
    <w:rsid w:val="00465ED8"/>
    <w:rsid w:val="0046605E"/>
    <w:rsid w:val="00466305"/>
    <w:rsid w:val="00466587"/>
    <w:rsid w:val="00466D18"/>
    <w:rsid w:val="00467206"/>
    <w:rsid w:val="00467637"/>
    <w:rsid w:val="00467664"/>
    <w:rsid w:val="00467E7F"/>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7DB"/>
    <w:rsid w:val="00482A77"/>
    <w:rsid w:val="004833B1"/>
    <w:rsid w:val="004834C6"/>
    <w:rsid w:val="00483A0D"/>
    <w:rsid w:val="00483B31"/>
    <w:rsid w:val="004840F3"/>
    <w:rsid w:val="00484506"/>
    <w:rsid w:val="00484966"/>
    <w:rsid w:val="004855F8"/>
    <w:rsid w:val="00485DE9"/>
    <w:rsid w:val="00485E2B"/>
    <w:rsid w:val="0048635D"/>
    <w:rsid w:val="00486986"/>
    <w:rsid w:val="00487235"/>
    <w:rsid w:val="0048745D"/>
    <w:rsid w:val="00487AAE"/>
    <w:rsid w:val="00487B6A"/>
    <w:rsid w:val="00487ED6"/>
    <w:rsid w:val="00490508"/>
    <w:rsid w:val="00490F1B"/>
    <w:rsid w:val="0049195A"/>
    <w:rsid w:val="00491BEE"/>
    <w:rsid w:val="00491C1E"/>
    <w:rsid w:val="004928FD"/>
    <w:rsid w:val="00492C69"/>
    <w:rsid w:val="00492F21"/>
    <w:rsid w:val="004932F6"/>
    <w:rsid w:val="00493565"/>
    <w:rsid w:val="00493FBD"/>
    <w:rsid w:val="0049427E"/>
    <w:rsid w:val="004943BE"/>
    <w:rsid w:val="00494AAD"/>
    <w:rsid w:val="00494E0F"/>
    <w:rsid w:val="00495157"/>
    <w:rsid w:val="00495373"/>
    <w:rsid w:val="00495415"/>
    <w:rsid w:val="0049541E"/>
    <w:rsid w:val="00495663"/>
    <w:rsid w:val="0049566C"/>
    <w:rsid w:val="00495854"/>
    <w:rsid w:val="00495DD0"/>
    <w:rsid w:val="004960C0"/>
    <w:rsid w:val="004962C2"/>
    <w:rsid w:val="00496876"/>
    <w:rsid w:val="004976E4"/>
    <w:rsid w:val="00497C77"/>
    <w:rsid w:val="004A0E6E"/>
    <w:rsid w:val="004A1594"/>
    <w:rsid w:val="004A23C9"/>
    <w:rsid w:val="004A24CF"/>
    <w:rsid w:val="004A2709"/>
    <w:rsid w:val="004A2E8E"/>
    <w:rsid w:val="004A2F10"/>
    <w:rsid w:val="004A3B69"/>
    <w:rsid w:val="004A442C"/>
    <w:rsid w:val="004A4841"/>
    <w:rsid w:val="004A4B75"/>
    <w:rsid w:val="004A4C66"/>
    <w:rsid w:val="004A50B8"/>
    <w:rsid w:val="004A53FC"/>
    <w:rsid w:val="004A5FA9"/>
    <w:rsid w:val="004A6075"/>
    <w:rsid w:val="004A6B48"/>
    <w:rsid w:val="004A6CE6"/>
    <w:rsid w:val="004A735C"/>
    <w:rsid w:val="004A747E"/>
    <w:rsid w:val="004A7E6E"/>
    <w:rsid w:val="004B0406"/>
    <w:rsid w:val="004B065A"/>
    <w:rsid w:val="004B0700"/>
    <w:rsid w:val="004B09AD"/>
    <w:rsid w:val="004B09E4"/>
    <w:rsid w:val="004B0E95"/>
    <w:rsid w:val="004B0EDB"/>
    <w:rsid w:val="004B159C"/>
    <w:rsid w:val="004B1816"/>
    <w:rsid w:val="004B1AFB"/>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1B"/>
    <w:rsid w:val="004B7B2E"/>
    <w:rsid w:val="004C002D"/>
    <w:rsid w:val="004C05C2"/>
    <w:rsid w:val="004C0655"/>
    <w:rsid w:val="004C0796"/>
    <w:rsid w:val="004C0AD5"/>
    <w:rsid w:val="004C0B41"/>
    <w:rsid w:val="004C0F17"/>
    <w:rsid w:val="004C1269"/>
    <w:rsid w:val="004C161F"/>
    <w:rsid w:val="004C1C62"/>
    <w:rsid w:val="004C1EA6"/>
    <w:rsid w:val="004C1EE1"/>
    <w:rsid w:val="004C2562"/>
    <w:rsid w:val="004C2615"/>
    <w:rsid w:val="004C298D"/>
    <w:rsid w:val="004C2C0A"/>
    <w:rsid w:val="004C2EB9"/>
    <w:rsid w:val="004C30A1"/>
    <w:rsid w:val="004C3458"/>
    <w:rsid w:val="004C3703"/>
    <w:rsid w:val="004C3736"/>
    <w:rsid w:val="004C439A"/>
    <w:rsid w:val="004C43C4"/>
    <w:rsid w:val="004C46EB"/>
    <w:rsid w:val="004C471C"/>
    <w:rsid w:val="004C4C9C"/>
    <w:rsid w:val="004C5091"/>
    <w:rsid w:val="004C5134"/>
    <w:rsid w:val="004C52A2"/>
    <w:rsid w:val="004C5FC2"/>
    <w:rsid w:val="004C607F"/>
    <w:rsid w:val="004C6416"/>
    <w:rsid w:val="004C6428"/>
    <w:rsid w:val="004C6611"/>
    <w:rsid w:val="004C6A50"/>
    <w:rsid w:val="004C6B86"/>
    <w:rsid w:val="004C78B9"/>
    <w:rsid w:val="004C7EC0"/>
    <w:rsid w:val="004D00C1"/>
    <w:rsid w:val="004D04AF"/>
    <w:rsid w:val="004D0563"/>
    <w:rsid w:val="004D07B8"/>
    <w:rsid w:val="004D0BB7"/>
    <w:rsid w:val="004D0E0F"/>
    <w:rsid w:val="004D10C3"/>
    <w:rsid w:val="004D1123"/>
    <w:rsid w:val="004D1746"/>
    <w:rsid w:val="004D1AF8"/>
    <w:rsid w:val="004D2FC5"/>
    <w:rsid w:val="004D3589"/>
    <w:rsid w:val="004D363A"/>
    <w:rsid w:val="004D3AA8"/>
    <w:rsid w:val="004D3ABC"/>
    <w:rsid w:val="004D4507"/>
    <w:rsid w:val="004D493C"/>
    <w:rsid w:val="004D4C3B"/>
    <w:rsid w:val="004D4D62"/>
    <w:rsid w:val="004D4E4D"/>
    <w:rsid w:val="004D5060"/>
    <w:rsid w:val="004D558E"/>
    <w:rsid w:val="004D602D"/>
    <w:rsid w:val="004D6162"/>
    <w:rsid w:val="004D7254"/>
    <w:rsid w:val="004E17BC"/>
    <w:rsid w:val="004E1A6D"/>
    <w:rsid w:val="004E1B6E"/>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5BF"/>
    <w:rsid w:val="004F4A45"/>
    <w:rsid w:val="004F5156"/>
    <w:rsid w:val="004F58CA"/>
    <w:rsid w:val="004F5ABE"/>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4D67"/>
    <w:rsid w:val="00505150"/>
    <w:rsid w:val="00505D80"/>
    <w:rsid w:val="005062DF"/>
    <w:rsid w:val="00506A95"/>
    <w:rsid w:val="00506DAF"/>
    <w:rsid w:val="00507429"/>
    <w:rsid w:val="0051041F"/>
    <w:rsid w:val="00510F8C"/>
    <w:rsid w:val="00511857"/>
    <w:rsid w:val="00511990"/>
    <w:rsid w:val="005120AD"/>
    <w:rsid w:val="00512534"/>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05A9"/>
    <w:rsid w:val="00521598"/>
    <w:rsid w:val="00521B6D"/>
    <w:rsid w:val="00521C4E"/>
    <w:rsid w:val="00521E4B"/>
    <w:rsid w:val="005222A0"/>
    <w:rsid w:val="0052268B"/>
    <w:rsid w:val="00522982"/>
    <w:rsid w:val="005230A1"/>
    <w:rsid w:val="005230F3"/>
    <w:rsid w:val="00523745"/>
    <w:rsid w:val="00523956"/>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0F6"/>
    <w:rsid w:val="00530320"/>
    <w:rsid w:val="00530659"/>
    <w:rsid w:val="00530E0E"/>
    <w:rsid w:val="00531017"/>
    <w:rsid w:val="0053113A"/>
    <w:rsid w:val="005317E2"/>
    <w:rsid w:val="00531B92"/>
    <w:rsid w:val="00531C2B"/>
    <w:rsid w:val="00532B0A"/>
    <w:rsid w:val="00533324"/>
    <w:rsid w:val="00533842"/>
    <w:rsid w:val="00533B81"/>
    <w:rsid w:val="00533CBF"/>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5CB"/>
    <w:rsid w:val="0054180C"/>
    <w:rsid w:val="0054182C"/>
    <w:rsid w:val="00541894"/>
    <w:rsid w:val="00541EDD"/>
    <w:rsid w:val="00542200"/>
    <w:rsid w:val="00542456"/>
    <w:rsid w:val="00542AB5"/>
    <w:rsid w:val="00542E30"/>
    <w:rsid w:val="0054313D"/>
    <w:rsid w:val="005437C7"/>
    <w:rsid w:val="0054411B"/>
    <w:rsid w:val="00544244"/>
    <w:rsid w:val="0054429D"/>
    <w:rsid w:val="0054436F"/>
    <w:rsid w:val="00544562"/>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768"/>
    <w:rsid w:val="0055189D"/>
    <w:rsid w:val="00551A12"/>
    <w:rsid w:val="00551F6E"/>
    <w:rsid w:val="00552282"/>
    <w:rsid w:val="0055234F"/>
    <w:rsid w:val="00552A54"/>
    <w:rsid w:val="00552CD6"/>
    <w:rsid w:val="005530F9"/>
    <w:rsid w:val="0055372C"/>
    <w:rsid w:val="005540FF"/>
    <w:rsid w:val="005546A0"/>
    <w:rsid w:val="0055487D"/>
    <w:rsid w:val="00554E46"/>
    <w:rsid w:val="00554F3D"/>
    <w:rsid w:val="00555153"/>
    <w:rsid w:val="005552C6"/>
    <w:rsid w:val="00555CA7"/>
    <w:rsid w:val="00555D91"/>
    <w:rsid w:val="00556159"/>
    <w:rsid w:val="005561CF"/>
    <w:rsid w:val="005571BD"/>
    <w:rsid w:val="00557209"/>
    <w:rsid w:val="00557AE1"/>
    <w:rsid w:val="00557CBB"/>
    <w:rsid w:val="00557D28"/>
    <w:rsid w:val="00557F53"/>
    <w:rsid w:val="005606C1"/>
    <w:rsid w:val="00560A13"/>
    <w:rsid w:val="00561582"/>
    <w:rsid w:val="00561869"/>
    <w:rsid w:val="00561DA4"/>
    <w:rsid w:val="0056251F"/>
    <w:rsid w:val="00562547"/>
    <w:rsid w:val="00563007"/>
    <w:rsid w:val="005630BC"/>
    <w:rsid w:val="0056383E"/>
    <w:rsid w:val="0056394E"/>
    <w:rsid w:val="00563D1C"/>
    <w:rsid w:val="00564506"/>
    <w:rsid w:val="00565E27"/>
    <w:rsid w:val="00565FE0"/>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2E86"/>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6587"/>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9E4"/>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7D0"/>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C2E"/>
    <w:rsid w:val="005B0DAB"/>
    <w:rsid w:val="005B0F67"/>
    <w:rsid w:val="005B12A4"/>
    <w:rsid w:val="005B136E"/>
    <w:rsid w:val="005B161D"/>
    <w:rsid w:val="005B16E1"/>
    <w:rsid w:val="005B2948"/>
    <w:rsid w:val="005B2DA7"/>
    <w:rsid w:val="005B312F"/>
    <w:rsid w:val="005B383A"/>
    <w:rsid w:val="005B3C0B"/>
    <w:rsid w:val="005B3CFB"/>
    <w:rsid w:val="005B3F37"/>
    <w:rsid w:val="005B4089"/>
    <w:rsid w:val="005B4158"/>
    <w:rsid w:val="005B4377"/>
    <w:rsid w:val="005B4603"/>
    <w:rsid w:val="005B4BCD"/>
    <w:rsid w:val="005B56A8"/>
    <w:rsid w:val="005B5A6F"/>
    <w:rsid w:val="005B6347"/>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33C"/>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2FB5"/>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3682"/>
    <w:rsid w:val="005E374C"/>
    <w:rsid w:val="005E42E9"/>
    <w:rsid w:val="005E4345"/>
    <w:rsid w:val="005E495A"/>
    <w:rsid w:val="005E4A27"/>
    <w:rsid w:val="005E4AA0"/>
    <w:rsid w:val="005E5605"/>
    <w:rsid w:val="005E56E0"/>
    <w:rsid w:val="005E63FD"/>
    <w:rsid w:val="005E642E"/>
    <w:rsid w:val="005E6913"/>
    <w:rsid w:val="005E7C4D"/>
    <w:rsid w:val="005F0802"/>
    <w:rsid w:val="005F0A33"/>
    <w:rsid w:val="005F0C81"/>
    <w:rsid w:val="005F0CE2"/>
    <w:rsid w:val="005F0FE6"/>
    <w:rsid w:val="005F138F"/>
    <w:rsid w:val="005F1501"/>
    <w:rsid w:val="005F155D"/>
    <w:rsid w:val="005F1631"/>
    <w:rsid w:val="005F1916"/>
    <w:rsid w:val="005F1A83"/>
    <w:rsid w:val="005F1C83"/>
    <w:rsid w:val="005F23C6"/>
    <w:rsid w:val="005F3A49"/>
    <w:rsid w:val="005F3DB9"/>
    <w:rsid w:val="005F43D1"/>
    <w:rsid w:val="005F4652"/>
    <w:rsid w:val="005F4933"/>
    <w:rsid w:val="005F4CD7"/>
    <w:rsid w:val="005F4CF3"/>
    <w:rsid w:val="005F4E20"/>
    <w:rsid w:val="005F511A"/>
    <w:rsid w:val="005F55C7"/>
    <w:rsid w:val="005F5764"/>
    <w:rsid w:val="005F5B10"/>
    <w:rsid w:val="005F5D4B"/>
    <w:rsid w:val="005F60C1"/>
    <w:rsid w:val="005F620B"/>
    <w:rsid w:val="005F65F3"/>
    <w:rsid w:val="005F68F1"/>
    <w:rsid w:val="005F6974"/>
    <w:rsid w:val="005F6AD5"/>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D4A"/>
    <w:rsid w:val="00625420"/>
    <w:rsid w:val="0062558C"/>
    <w:rsid w:val="00625BED"/>
    <w:rsid w:val="00626DED"/>
    <w:rsid w:val="00626DF0"/>
    <w:rsid w:val="00626F61"/>
    <w:rsid w:val="0062710E"/>
    <w:rsid w:val="00627359"/>
    <w:rsid w:val="0062736E"/>
    <w:rsid w:val="006275C7"/>
    <w:rsid w:val="00627813"/>
    <w:rsid w:val="00627B78"/>
    <w:rsid w:val="006301A2"/>
    <w:rsid w:val="0063024A"/>
    <w:rsid w:val="006308CF"/>
    <w:rsid w:val="0063120E"/>
    <w:rsid w:val="00631318"/>
    <w:rsid w:val="00631AC5"/>
    <w:rsid w:val="006320DA"/>
    <w:rsid w:val="00632174"/>
    <w:rsid w:val="0063231F"/>
    <w:rsid w:val="00632531"/>
    <w:rsid w:val="00632840"/>
    <w:rsid w:val="0063300E"/>
    <w:rsid w:val="006330A1"/>
    <w:rsid w:val="006336E5"/>
    <w:rsid w:val="006338BD"/>
    <w:rsid w:val="00633F99"/>
    <w:rsid w:val="00634470"/>
    <w:rsid w:val="006350FD"/>
    <w:rsid w:val="0063525E"/>
    <w:rsid w:val="006356FB"/>
    <w:rsid w:val="00635A1A"/>
    <w:rsid w:val="00635FA9"/>
    <w:rsid w:val="0063680B"/>
    <w:rsid w:val="006368DD"/>
    <w:rsid w:val="00637B90"/>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C86"/>
    <w:rsid w:val="00643EE2"/>
    <w:rsid w:val="0064492C"/>
    <w:rsid w:val="0064509D"/>
    <w:rsid w:val="0064522B"/>
    <w:rsid w:val="00646473"/>
    <w:rsid w:val="006464F5"/>
    <w:rsid w:val="006465F6"/>
    <w:rsid w:val="00646636"/>
    <w:rsid w:val="00646D56"/>
    <w:rsid w:val="00647115"/>
    <w:rsid w:val="006473F9"/>
    <w:rsid w:val="00647553"/>
    <w:rsid w:val="006477B9"/>
    <w:rsid w:val="00647941"/>
    <w:rsid w:val="00647ACB"/>
    <w:rsid w:val="00650115"/>
    <w:rsid w:val="006503FD"/>
    <w:rsid w:val="0065055C"/>
    <w:rsid w:val="006508B8"/>
    <w:rsid w:val="006515B6"/>
    <w:rsid w:val="00651AAD"/>
    <w:rsid w:val="00651D85"/>
    <w:rsid w:val="006520B1"/>
    <w:rsid w:val="0065217A"/>
    <w:rsid w:val="00652747"/>
    <w:rsid w:val="006527BA"/>
    <w:rsid w:val="00653365"/>
    <w:rsid w:val="00653379"/>
    <w:rsid w:val="006534F0"/>
    <w:rsid w:val="006537D3"/>
    <w:rsid w:val="00653DAE"/>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FA1"/>
    <w:rsid w:val="0066214F"/>
    <w:rsid w:val="006622AE"/>
    <w:rsid w:val="00662CB0"/>
    <w:rsid w:val="00662EBE"/>
    <w:rsid w:val="00662F79"/>
    <w:rsid w:val="00663063"/>
    <w:rsid w:val="0066311C"/>
    <w:rsid w:val="006631E5"/>
    <w:rsid w:val="0066320D"/>
    <w:rsid w:val="00663661"/>
    <w:rsid w:val="006637BD"/>
    <w:rsid w:val="006639F3"/>
    <w:rsid w:val="00663D40"/>
    <w:rsid w:val="00663F48"/>
    <w:rsid w:val="00663FAD"/>
    <w:rsid w:val="0066402F"/>
    <w:rsid w:val="0066411F"/>
    <w:rsid w:val="0066414E"/>
    <w:rsid w:val="00664632"/>
    <w:rsid w:val="00664647"/>
    <w:rsid w:val="00664970"/>
    <w:rsid w:val="00664A73"/>
    <w:rsid w:val="00664CE1"/>
    <w:rsid w:val="00665598"/>
    <w:rsid w:val="00665692"/>
    <w:rsid w:val="006658AA"/>
    <w:rsid w:val="006658AF"/>
    <w:rsid w:val="0066607E"/>
    <w:rsid w:val="00666686"/>
    <w:rsid w:val="006667A1"/>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47"/>
    <w:rsid w:val="00674883"/>
    <w:rsid w:val="00674B76"/>
    <w:rsid w:val="006751AD"/>
    <w:rsid w:val="00675CF6"/>
    <w:rsid w:val="00675DDC"/>
    <w:rsid w:val="0067628A"/>
    <w:rsid w:val="0067679C"/>
    <w:rsid w:val="00676864"/>
    <w:rsid w:val="00676A72"/>
    <w:rsid w:val="006773FF"/>
    <w:rsid w:val="006777C3"/>
    <w:rsid w:val="00677879"/>
    <w:rsid w:val="00677B2C"/>
    <w:rsid w:val="00680198"/>
    <w:rsid w:val="00680425"/>
    <w:rsid w:val="006804FD"/>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2B2"/>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5DAD"/>
    <w:rsid w:val="00696108"/>
    <w:rsid w:val="00696396"/>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32"/>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13D"/>
    <w:rsid w:val="006B7581"/>
    <w:rsid w:val="006B7EA1"/>
    <w:rsid w:val="006C0963"/>
    <w:rsid w:val="006C0FD0"/>
    <w:rsid w:val="006C172D"/>
    <w:rsid w:val="006C1938"/>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2AB"/>
    <w:rsid w:val="006D262F"/>
    <w:rsid w:val="006D2E3E"/>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60A"/>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253"/>
    <w:rsid w:val="006F18A8"/>
    <w:rsid w:val="006F18EF"/>
    <w:rsid w:val="006F1B68"/>
    <w:rsid w:val="006F2508"/>
    <w:rsid w:val="006F2744"/>
    <w:rsid w:val="006F2E14"/>
    <w:rsid w:val="006F30AF"/>
    <w:rsid w:val="006F3857"/>
    <w:rsid w:val="006F399B"/>
    <w:rsid w:val="006F3A84"/>
    <w:rsid w:val="006F4500"/>
    <w:rsid w:val="006F488B"/>
    <w:rsid w:val="006F48E1"/>
    <w:rsid w:val="006F508A"/>
    <w:rsid w:val="006F574A"/>
    <w:rsid w:val="006F5C94"/>
    <w:rsid w:val="006F642F"/>
    <w:rsid w:val="006F689F"/>
    <w:rsid w:val="006F7853"/>
    <w:rsid w:val="006F785E"/>
    <w:rsid w:val="006F79A0"/>
    <w:rsid w:val="006F79D7"/>
    <w:rsid w:val="006F7DB0"/>
    <w:rsid w:val="006F7EFF"/>
    <w:rsid w:val="007007B5"/>
    <w:rsid w:val="00701AD2"/>
    <w:rsid w:val="00701B80"/>
    <w:rsid w:val="00701C9F"/>
    <w:rsid w:val="00701CC5"/>
    <w:rsid w:val="00701E25"/>
    <w:rsid w:val="007022F5"/>
    <w:rsid w:val="00702B57"/>
    <w:rsid w:val="00702F62"/>
    <w:rsid w:val="007032D6"/>
    <w:rsid w:val="00703A6D"/>
    <w:rsid w:val="00703D57"/>
    <w:rsid w:val="00703DB2"/>
    <w:rsid w:val="00704140"/>
    <w:rsid w:val="0070422C"/>
    <w:rsid w:val="00704237"/>
    <w:rsid w:val="00704C79"/>
    <w:rsid w:val="00704D45"/>
    <w:rsid w:val="00704D56"/>
    <w:rsid w:val="00704EFC"/>
    <w:rsid w:val="00704FC6"/>
    <w:rsid w:val="00705279"/>
    <w:rsid w:val="0070544D"/>
    <w:rsid w:val="00705467"/>
    <w:rsid w:val="00705B75"/>
    <w:rsid w:val="00706141"/>
    <w:rsid w:val="0070659C"/>
    <w:rsid w:val="00706991"/>
    <w:rsid w:val="007069F2"/>
    <w:rsid w:val="00707358"/>
    <w:rsid w:val="00707649"/>
    <w:rsid w:val="0070790C"/>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4D9A"/>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E87"/>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884"/>
    <w:rsid w:val="00737A13"/>
    <w:rsid w:val="00737A6F"/>
    <w:rsid w:val="00740049"/>
    <w:rsid w:val="0074090E"/>
    <w:rsid w:val="00740AF8"/>
    <w:rsid w:val="00740CDD"/>
    <w:rsid w:val="00740F76"/>
    <w:rsid w:val="007413DF"/>
    <w:rsid w:val="0074193A"/>
    <w:rsid w:val="00741C72"/>
    <w:rsid w:val="00741E55"/>
    <w:rsid w:val="00742288"/>
    <w:rsid w:val="007422B4"/>
    <w:rsid w:val="00742B9B"/>
    <w:rsid w:val="0074357E"/>
    <w:rsid w:val="0074393D"/>
    <w:rsid w:val="00743DE4"/>
    <w:rsid w:val="00743F67"/>
    <w:rsid w:val="007442AA"/>
    <w:rsid w:val="00744384"/>
    <w:rsid w:val="00744D1F"/>
    <w:rsid w:val="00745B77"/>
    <w:rsid w:val="00745ED1"/>
    <w:rsid w:val="0074664E"/>
    <w:rsid w:val="0074667D"/>
    <w:rsid w:val="00746848"/>
    <w:rsid w:val="00746A3D"/>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699"/>
    <w:rsid w:val="00755A90"/>
    <w:rsid w:val="0075617B"/>
    <w:rsid w:val="00756360"/>
    <w:rsid w:val="00756768"/>
    <w:rsid w:val="00756F2D"/>
    <w:rsid w:val="00757440"/>
    <w:rsid w:val="00757510"/>
    <w:rsid w:val="0075784F"/>
    <w:rsid w:val="007579CB"/>
    <w:rsid w:val="00757FDF"/>
    <w:rsid w:val="0076063B"/>
    <w:rsid w:val="00760971"/>
    <w:rsid w:val="00760D90"/>
    <w:rsid w:val="00761501"/>
    <w:rsid w:val="007616F2"/>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622"/>
    <w:rsid w:val="00766860"/>
    <w:rsid w:val="00766DDC"/>
    <w:rsid w:val="00766F14"/>
    <w:rsid w:val="00767670"/>
    <w:rsid w:val="0077038B"/>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2F"/>
    <w:rsid w:val="00784045"/>
    <w:rsid w:val="007840F9"/>
    <w:rsid w:val="00784376"/>
    <w:rsid w:val="007848CC"/>
    <w:rsid w:val="00784B5B"/>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A2D"/>
    <w:rsid w:val="00791CA8"/>
    <w:rsid w:val="00791F2B"/>
    <w:rsid w:val="007920F6"/>
    <w:rsid w:val="007922F9"/>
    <w:rsid w:val="00792332"/>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B62"/>
    <w:rsid w:val="007A4CB2"/>
    <w:rsid w:val="007A5326"/>
    <w:rsid w:val="007A54C5"/>
    <w:rsid w:val="007A57E0"/>
    <w:rsid w:val="007A682C"/>
    <w:rsid w:val="007A68C8"/>
    <w:rsid w:val="007A6C8C"/>
    <w:rsid w:val="007B0565"/>
    <w:rsid w:val="007B09A7"/>
    <w:rsid w:val="007B142B"/>
    <w:rsid w:val="007B1DCB"/>
    <w:rsid w:val="007B1F9C"/>
    <w:rsid w:val="007B2916"/>
    <w:rsid w:val="007B2B77"/>
    <w:rsid w:val="007B2CCE"/>
    <w:rsid w:val="007B3842"/>
    <w:rsid w:val="007B3CDD"/>
    <w:rsid w:val="007B4215"/>
    <w:rsid w:val="007B4C27"/>
    <w:rsid w:val="007B4E9A"/>
    <w:rsid w:val="007B50D3"/>
    <w:rsid w:val="007B54C4"/>
    <w:rsid w:val="007B55E3"/>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7FA"/>
    <w:rsid w:val="007C085E"/>
    <w:rsid w:val="007C0A7C"/>
    <w:rsid w:val="007C0ACC"/>
    <w:rsid w:val="007C120F"/>
    <w:rsid w:val="007C17DB"/>
    <w:rsid w:val="007C192E"/>
    <w:rsid w:val="007C262E"/>
    <w:rsid w:val="007C2AFD"/>
    <w:rsid w:val="007C2BA8"/>
    <w:rsid w:val="007C2FEB"/>
    <w:rsid w:val="007C3041"/>
    <w:rsid w:val="007C353C"/>
    <w:rsid w:val="007C3D1D"/>
    <w:rsid w:val="007C3E36"/>
    <w:rsid w:val="007C4467"/>
    <w:rsid w:val="007C495D"/>
    <w:rsid w:val="007C5296"/>
    <w:rsid w:val="007C54C9"/>
    <w:rsid w:val="007C55BD"/>
    <w:rsid w:val="007C5792"/>
    <w:rsid w:val="007C5A14"/>
    <w:rsid w:val="007C5BA7"/>
    <w:rsid w:val="007C5CAC"/>
    <w:rsid w:val="007C5EED"/>
    <w:rsid w:val="007C6565"/>
    <w:rsid w:val="007C6D78"/>
    <w:rsid w:val="007C710C"/>
    <w:rsid w:val="007C7F45"/>
    <w:rsid w:val="007D0089"/>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81A"/>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3F1C"/>
    <w:rsid w:val="007F45D7"/>
    <w:rsid w:val="007F46B2"/>
    <w:rsid w:val="007F4A91"/>
    <w:rsid w:val="007F4EAE"/>
    <w:rsid w:val="007F5085"/>
    <w:rsid w:val="007F50D6"/>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87B"/>
    <w:rsid w:val="00804DF6"/>
    <w:rsid w:val="0080518B"/>
    <w:rsid w:val="0080529A"/>
    <w:rsid w:val="00805F9D"/>
    <w:rsid w:val="008069D9"/>
    <w:rsid w:val="00806C3F"/>
    <w:rsid w:val="008071CD"/>
    <w:rsid w:val="00807356"/>
    <w:rsid w:val="00807ACA"/>
    <w:rsid w:val="00807D12"/>
    <w:rsid w:val="00807D2B"/>
    <w:rsid w:val="00810136"/>
    <w:rsid w:val="0081048C"/>
    <w:rsid w:val="00810BE2"/>
    <w:rsid w:val="008111BA"/>
    <w:rsid w:val="00811D4D"/>
    <w:rsid w:val="008122D2"/>
    <w:rsid w:val="00812336"/>
    <w:rsid w:val="00812B3C"/>
    <w:rsid w:val="008133D0"/>
    <w:rsid w:val="00813A3B"/>
    <w:rsid w:val="008143E9"/>
    <w:rsid w:val="0081446D"/>
    <w:rsid w:val="00814702"/>
    <w:rsid w:val="00814743"/>
    <w:rsid w:val="00814A9D"/>
    <w:rsid w:val="008152A3"/>
    <w:rsid w:val="00815357"/>
    <w:rsid w:val="0081554E"/>
    <w:rsid w:val="0081561B"/>
    <w:rsid w:val="00815F73"/>
    <w:rsid w:val="008168A2"/>
    <w:rsid w:val="00816B03"/>
    <w:rsid w:val="00816C7C"/>
    <w:rsid w:val="00817954"/>
    <w:rsid w:val="00817C46"/>
    <w:rsid w:val="00817E3C"/>
    <w:rsid w:val="0082004F"/>
    <w:rsid w:val="008207B9"/>
    <w:rsid w:val="00821175"/>
    <w:rsid w:val="008219C5"/>
    <w:rsid w:val="00821CC9"/>
    <w:rsid w:val="00821F42"/>
    <w:rsid w:val="00822F4B"/>
    <w:rsid w:val="0082321F"/>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D5A"/>
    <w:rsid w:val="00834DB7"/>
    <w:rsid w:val="008351B1"/>
    <w:rsid w:val="00835252"/>
    <w:rsid w:val="00835480"/>
    <w:rsid w:val="00835AF1"/>
    <w:rsid w:val="00835F43"/>
    <w:rsid w:val="00835FAF"/>
    <w:rsid w:val="00836541"/>
    <w:rsid w:val="008367DF"/>
    <w:rsid w:val="008368A6"/>
    <w:rsid w:val="008370B0"/>
    <w:rsid w:val="00837AD3"/>
    <w:rsid w:val="00837B3F"/>
    <w:rsid w:val="00837C3D"/>
    <w:rsid w:val="00837DDC"/>
    <w:rsid w:val="0084071F"/>
    <w:rsid w:val="0084093B"/>
    <w:rsid w:val="00840B91"/>
    <w:rsid w:val="008414FB"/>
    <w:rsid w:val="00841664"/>
    <w:rsid w:val="00841885"/>
    <w:rsid w:val="008418B1"/>
    <w:rsid w:val="008423AE"/>
    <w:rsid w:val="0084291E"/>
    <w:rsid w:val="00842B51"/>
    <w:rsid w:val="00842B73"/>
    <w:rsid w:val="00842C9A"/>
    <w:rsid w:val="00843139"/>
    <w:rsid w:val="008441C0"/>
    <w:rsid w:val="00844210"/>
    <w:rsid w:val="0084435D"/>
    <w:rsid w:val="00844928"/>
    <w:rsid w:val="008452C9"/>
    <w:rsid w:val="00845577"/>
    <w:rsid w:val="008459A5"/>
    <w:rsid w:val="00846E04"/>
    <w:rsid w:val="0084724E"/>
    <w:rsid w:val="008473B1"/>
    <w:rsid w:val="00847C05"/>
    <w:rsid w:val="00847C07"/>
    <w:rsid w:val="00847C87"/>
    <w:rsid w:val="00850458"/>
    <w:rsid w:val="0085084E"/>
    <w:rsid w:val="008516B5"/>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5BD8"/>
    <w:rsid w:val="008573CC"/>
    <w:rsid w:val="00857403"/>
    <w:rsid w:val="00857436"/>
    <w:rsid w:val="008574AE"/>
    <w:rsid w:val="008575A6"/>
    <w:rsid w:val="008575EE"/>
    <w:rsid w:val="00857759"/>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2B11"/>
    <w:rsid w:val="008633AC"/>
    <w:rsid w:val="00863866"/>
    <w:rsid w:val="008639A2"/>
    <w:rsid w:val="00863F76"/>
    <w:rsid w:val="00864091"/>
    <w:rsid w:val="008644C9"/>
    <w:rsid w:val="00864EF2"/>
    <w:rsid w:val="008653AD"/>
    <w:rsid w:val="0086550D"/>
    <w:rsid w:val="00865A14"/>
    <w:rsid w:val="00866055"/>
    <w:rsid w:val="00866114"/>
    <w:rsid w:val="00866614"/>
    <w:rsid w:val="008668AF"/>
    <w:rsid w:val="00867000"/>
    <w:rsid w:val="00867978"/>
    <w:rsid w:val="00870720"/>
    <w:rsid w:val="0087084B"/>
    <w:rsid w:val="00870E7A"/>
    <w:rsid w:val="00870EFD"/>
    <w:rsid w:val="008727F4"/>
    <w:rsid w:val="00872CB3"/>
    <w:rsid w:val="00872ED1"/>
    <w:rsid w:val="00873CEB"/>
    <w:rsid w:val="00873DA2"/>
    <w:rsid w:val="008741E3"/>
    <w:rsid w:val="00874314"/>
    <w:rsid w:val="00874B0D"/>
    <w:rsid w:val="00874E46"/>
    <w:rsid w:val="00875952"/>
    <w:rsid w:val="008759C8"/>
    <w:rsid w:val="00875A02"/>
    <w:rsid w:val="00875C1A"/>
    <w:rsid w:val="00875C4E"/>
    <w:rsid w:val="00875C74"/>
    <w:rsid w:val="00875EB3"/>
    <w:rsid w:val="008761D1"/>
    <w:rsid w:val="00876323"/>
    <w:rsid w:val="0087653D"/>
    <w:rsid w:val="00876B2C"/>
    <w:rsid w:val="00876D6B"/>
    <w:rsid w:val="00876E0B"/>
    <w:rsid w:val="008770F3"/>
    <w:rsid w:val="008775AD"/>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201"/>
    <w:rsid w:val="00885747"/>
    <w:rsid w:val="0088585E"/>
    <w:rsid w:val="008859B1"/>
    <w:rsid w:val="00885E4A"/>
    <w:rsid w:val="00886938"/>
    <w:rsid w:val="0088704C"/>
    <w:rsid w:val="0088749A"/>
    <w:rsid w:val="00887800"/>
    <w:rsid w:val="00887DA9"/>
    <w:rsid w:val="00890099"/>
    <w:rsid w:val="00890A2E"/>
    <w:rsid w:val="00890F91"/>
    <w:rsid w:val="00891099"/>
    <w:rsid w:val="008918CD"/>
    <w:rsid w:val="00891A93"/>
    <w:rsid w:val="00891BC9"/>
    <w:rsid w:val="00891CCB"/>
    <w:rsid w:val="00891DFB"/>
    <w:rsid w:val="00891F3A"/>
    <w:rsid w:val="008920F2"/>
    <w:rsid w:val="00892B35"/>
    <w:rsid w:val="008938DF"/>
    <w:rsid w:val="0089397F"/>
    <w:rsid w:val="00893BFD"/>
    <w:rsid w:val="00893E0F"/>
    <w:rsid w:val="00894BB1"/>
    <w:rsid w:val="00895223"/>
    <w:rsid w:val="00895363"/>
    <w:rsid w:val="008955F6"/>
    <w:rsid w:val="0089605A"/>
    <w:rsid w:val="00896205"/>
    <w:rsid w:val="0089649A"/>
    <w:rsid w:val="00896559"/>
    <w:rsid w:val="00897567"/>
    <w:rsid w:val="008976EA"/>
    <w:rsid w:val="00897A16"/>
    <w:rsid w:val="00897B6D"/>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4536"/>
    <w:rsid w:val="008A4DF2"/>
    <w:rsid w:val="008A54BB"/>
    <w:rsid w:val="008A5DA9"/>
    <w:rsid w:val="008A5F45"/>
    <w:rsid w:val="008A60D5"/>
    <w:rsid w:val="008A6204"/>
    <w:rsid w:val="008A6222"/>
    <w:rsid w:val="008A6417"/>
    <w:rsid w:val="008A658C"/>
    <w:rsid w:val="008A674A"/>
    <w:rsid w:val="008A689D"/>
    <w:rsid w:val="008A6CCC"/>
    <w:rsid w:val="008A720C"/>
    <w:rsid w:val="008B02A5"/>
    <w:rsid w:val="008B03BB"/>
    <w:rsid w:val="008B0741"/>
    <w:rsid w:val="008B0950"/>
    <w:rsid w:val="008B09F9"/>
    <w:rsid w:val="008B0AFE"/>
    <w:rsid w:val="008B0E56"/>
    <w:rsid w:val="008B124B"/>
    <w:rsid w:val="008B1501"/>
    <w:rsid w:val="008B1591"/>
    <w:rsid w:val="008B1FE5"/>
    <w:rsid w:val="008B2279"/>
    <w:rsid w:val="008B260A"/>
    <w:rsid w:val="008B27B7"/>
    <w:rsid w:val="008B3017"/>
    <w:rsid w:val="008B32C2"/>
    <w:rsid w:val="008B32F3"/>
    <w:rsid w:val="008B368E"/>
    <w:rsid w:val="008B3DA9"/>
    <w:rsid w:val="008B45C9"/>
    <w:rsid w:val="008B4880"/>
    <w:rsid w:val="008B4B45"/>
    <w:rsid w:val="008B61F6"/>
    <w:rsid w:val="008B688F"/>
    <w:rsid w:val="008B6D05"/>
    <w:rsid w:val="008B6E2E"/>
    <w:rsid w:val="008B72B8"/>
    <w:rsid w:val="008B7331"/>
    <w:rsid w:val="008B733A"/>
    <w:rsid w:val="008B73F4"/>
    <w:rsid w:val="008B77E9"/>
    <w:rsid w:val="008B79AC"/>
    <w:rsid w:val="008B79C4"/>
    <w:rsid w:val="008B7E6E"/>
    <w:rsid w:val="008B7EF6"/>
    <w:rsid w:val="008B7F3C"/>
    <w:rsid w:val="008C0987"/>
    <w:rsid w:val="008C0A86"/>
    <w:rsid w:val="008C0B8C"/>
    <w:rsid w:val="008C18D8"/>
    <w:rsid w:val="008C19E9"/>
    <w:rsid w:val="008C2023"/>
    <w:rsid w:val="008C20B0"/>
    <w:rsid w:val="008C257D"/>
    <w:rsid w:val="008C25DC"/>
    <w:rsid w:val="008C298E"/>
    <w:rsid w:val="008C338D"/>
    <w:rsid w:val="008C34B4"/>
    <w:rsid w:val="008C363E"/>
    <w:rsid w:val="008C3C98"/>
    <w:rsid w:val="008C3DF6"/>
    <w:rsid w:val="008C4480"/>
    <w:rsid w:val="008C45A8"/>
    <w:rsid w:val="008C4956"/>
    <w:rsid w:val="008C4A15"/>
    <w:rsid w:val="008C50D1"/>
    <w:rsid w:val="008C5991"/>
    <w:rsid w:val="008C5B50"/>
    <w:rsid w:val="008C5B7D"/>
    <w:rsid w:val="008C5E2E"/>
    <w:rsid w:val="008C6E16"/>
    <w:rsid w:val="008C70DE"/>
    <w:rsid w:val="008C7940"/>
    <w:rsid w:val="008C7A2B"/>
    <w:rsid w:val="008C7C75"/>
    <w:rsid w:val="008C7CA4"/>
    <w:rsid w:val="008D0269"/>
    <w:rsid w:val="008D0C3F"/>
    <w:rsid w:val="008D113B"/>
    <w:rsid w:val="008D115F"/>
    <w:rsid w:val="008D1319"/>
    <w:rsid w:val="008D14F7"/>
    <w:rsid w:val="008D1783"/>
    <w:rsid w:val="008D1B0F"/>
    <w:rsid w:val="008D1DE8"/>
    <w:rsid w:val="008D2137"/>
    <w:rsid w:val="008D2393"/>
    <w:rsid w:val="008D2929"/>
    <w:rsid w:val="008D31C7"/>
    <w:rsid w:val="008D32A7"/>
    <w:rsid w:val="008D3A0C"/>
    <w:rsid w:val="008D3AB3"/>
    <w:rsid w:val="008D3BF9"/>
    <w:rsid w:val="008D3EF8"/>
    <w:rsid w:val="008D411E"/>
    <w:rsid w:val="008D412A"/>
    <w:rsid w:val="008D44F1"/>
    <w:rsid w:val="008D450B"/>
    <w:rsid w:val="008D482B"/>
    <w:rsid w:val="008D4EE1"/>
    <w:rsid w:val="008D586A"/>
    <w:rsid w:val="008D6522"/>
    <w:rsid w:val="008D683E"/>
    <w:rsid w:val="008D6DF3"/>
    <w:rsid w:val="008D788E"/>
    <w:rsid w:val="008D79E2"/>
    <w:rsid w:val="008D7DBF"/>
    <w:rsid w:val="008D7FDF"/>
    <w:rsid w:val="008E00CD"/>
    <w:rsid w:val="008E0390"/>
    <w:rsid w:val="008E0640"/>
    <w:rsid w:val="008E08B9"/>
    <w:rsid w:val="008E0D0E"/>
    <w:rsid w:val="008E0E18"/>
    <w:rsid w:val="008E1379"/>
    <w:rsid w:val="008E155B"/>
    <w:rsid w:val="008E191E"/>
    <w:rsid w:val="008E3433"/>
    <w:rsid w:val="008E3903"/>
    <w:rsid w:val="008E3949"/>
    <w:rsid w:val="008E39B1"/>
    <w:rsid w:val="008E3D7A"/>
    <w:rsid w:val="008E3E34"/>
    <w:rsid w:val="008E473B"/>
    <w:rsid w:val="008E4B19"/>
    <w:rsid w:val="008E4DB8"/>
    <w:rsid w:val="008E4ECE"/>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A77"/>
    <w:rsid w:val="008F1E76"/>
    <w:rsid w:val="008F2078"/>
    <w:rsid w:val="008F20C3"/>
    <w:rsid w:val="008F242C"/>
    <w:rsid w:val="008F247B"/>
    <w:rsid w:val="008F2957"/>
    <w:rsid w:val="008F2B07"/>
    <w:rsid w:val="008F304F"/>
    <w:rsid w:val="008F3055"/>
    <w:rsid w:val="008F377F"/>
    <w:rsid w:val="008F3A2C"/>
    <w:rsid w:val="008F3CA0"/>
    <w:rsid w:val="008F40F4"/>
    <w:rsid w:val="008F416C"/>
    <w:rsid w:val="008F4AFD"/>
    <w:rsid w:val="008F4DA8"/>
    <w:rsid w:val="008F4F89"/>
    <w:rsid w:val="008F522E"/>
    <w:rsid w:val="008F5501"/>
    <w:rsid w:val="008F5A70"/>
    <w:rsid w:val="008F5B67"/>
    <w:rsid w:val="008F652C"/>
    <w:rsid w:val="008F6A89"/>
    <w:rsid w:val="008F6C29"/>
    <w:rsid w:val="008F7079"/>
    <w:rsid w:val="008F7552"/>
    <w:rsid w:val="008F761F"/>
    <w:rsid w:val="008F76CC"/>
    <w:rsid w:val="008F77B9"/>
    <w:rsid w:val="008F788D"/>
    <w:rsid w:val="00900721"/>
    <w:rsid w:val="0090093C"/>
    <w:rsid w:val="009009F3"/>
    <w:rsid w:val="0090150F"/>
    <w:rsid w:val="00901547"/>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68D6"/>
    <w:rsid w:val="00906C1F"/>
    <w:rsid w:val="009075E0"/>
    <w:rsid w:val="00910287"/>
    <w:rsid w:val="009102BC"/>
    <w:rsid w:val="0091088D"/>
    <w:rsid w:val="00910964"/>
    <w:rsid w:val="00910C35"/>
    <w:rsid w:val="00911F2C"/>
    <w:rsid w:val="00912342"/>
    <w:rsid w:val="00912B73"/>
    <w:rsid w:val="00912C60"/>
    <w:rsid w:val="00912E8A"/>
    <w:rsid w:val="00913008"/>
    <w:rsid w:val="009134DB"/>
    <w:rsid w:val="00913CFC"/>
    <w:rsid w:val="009145A3"/>
    <w:rsid w:val="0091470E"/>
    <w:rsid w:val="0091508D"/>
    <w:rsid w:val="00915843"/>
    <w:rsid w:val="0091597E"/>
    <w:rsid w:val="00915A5B"/>
    <w:rsid w:val="009162CB"/>
    <w:rsid w:val="00916635"/>
    <w:rsid w:val="00917CFD"/>
    <w:rsid w:val="00917F65"/>
    <w:rsid w:val="009208F7"/>
    <w:rsid w:val="009218CA"/>
    <w:rsid w:val="009219DB"/>
    <w:rsid w:val="0092242F"/>
    <w:rsid w:val="009224DF"/>
    <w:rsid w:val="00922826"/>
    <w:rsid w:val="00922A9F"/>
    <w:rsid w:val="00922BF9"/>
    <w:rsid w:val="00922DFA"/>
    <w:rsid w:val="00922F05"/>
    <w:rsid w:val="0092360D"/>
    <w:rsid w:val="00923BFD"/>
    <w:rsid w:val="00923F46"/>
    <w:rsid w:val="00923F8C"/>
    <w:rsid w:val="009245D7"/>
    <w:rsid w:val="00924A6F"/>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291"/>
    <w:rsid w:val="00937409"/>
    <w:rsid w:val="0093757A"/>
    <w:rsid w:val="009378A2"/>
    <w:rsid w:val="009402E9"/>
    <w:rsid w:val="0094042F"/>
    <w:rsid w:val="0094091B"/>
    <w:rsid w:val="009410BD"/>
    <w:rsid w:val="00941273"/>
    <w:rsid w:val="00941314"/>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AC1"/>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29C3"/>
    <w:rsid w:val="0095302C"/>
    <w:rsid w:val="009535AD"/>
    <w:rsid w:val="009542B3"/>
    <w:rsid w:val="00954E48"/>
    <w:rsid w:val="00954EAA"/>
    <w:rsid w:val="009550B4"/>
    <w:rsid w:val="0095572A"/>
    <w:rsid w:val="00956652"/>
    <w:rsid w:val="009569D1"/>
    <w:rsid w:val="00956AF9"/>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9D0"/>
    <w:rsid w:val="00963A52"/>
    <w:rsid w:val="00963A70"/>
    <w:rsid w:val="0096467D"/>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1C42"/>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809"/>
    <w:rsid w:val="00980935"/>
    <w:rsid w:val="00980B63"/>
    <w:rsid w:val="00980B9B"/>
    <w:rsid w:val="00981058"/>
    <w:rsid w:val="00981260"/>
    <w:rsid w:val="0098141B"/>
    <w:rsid w:val="0098184C"/>
    <w:rsid w:val="00981856"/>
    <w:rsid w:val="0098198A"/>
    <w:rsid w:val="00981C69"/>
    <w:rsid w:val="00982282"/>
    <w:rsid w:val="00982AD3"/>
    <w:rsid w:val="00983263"/>
    <w:rsid w:val="00983A08"/>
    <w:rsid w:val="009843B9"/>
    <w:rsid w:val="009844ED"/>
    <w:rsid w:val="00984813"/>
    <w:rsid w:val="00984906"/>
    <w:rsid w:val="00985328"/>
    <w:rsid w:val="0098537B"/>
    <w:rsid w:val="009858E2"/>
    <w:rsid w:val="00985962"/>
    <w:rsid w:val="00986006"/>
    <w:rsid w:val="00986A52"/>
    <w:rsid w:val="00986A98"/>
    <w:rsid w:val="00986E7B"/>
    <w:rsid w:val="00987105"/>
    <w:rsid w:val="00987881"/>
    <w:rsid w:val="009878BF"/>
    <w:rsid w:val="00987C1C"/>
    <w:rsid w:val="009911E9"/>
    <w:rsid w:val="00991E4C"/>
    <w:rsid w:val="009922D5"/>
    <w:rsid w:val="00992738"/>
    <w:rsid w:val="00992F12"/>
    <w:rsid w:val="00993353"/>
    <w:rsid w:val="009939F0"/>
    <w:rsid w:val="00993E99"/>
    <w:rsid w:val="00993F6D"/>
    <w:rsid w:val="00994188"/>
    <w:rsid w:val="00994191"/>
    <w:rsid w:val="009949DD"/>
    <w:rsid w:val="00994BB9"/>
    <w:rsid w:val="00994EDF"/>
    <w:rsid w:val="00994EFA"/>
    <w:rsid w:val="00995C76"/>
    <w:rsid w:val="009967EB"/>
    <w:rsid w:val="009967FB"/>
    <w:rsid w:val="0099735C"/>
    <w:rsid w:val="00997988"/>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DF7"/>
    <w:rsid w:val="009A5F2F"/>
    <w:rsid w:val="009A6201"/>
    <w:rsid w:val="009A63CD"/>
    <w:rsid w:val="009A6BA2"/>
    <w:rsid w:val="009A6C58"/>
    <w:rsid w:val="009A6C63"/>
    <w:rsid w:val="009A6E97"/>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20D"/>
    <w:rsid w:val="009B34B2"/>
    <w:rsid w:val="009B376B"/>
    <w:rsid w:val="009B3B02"/>
    <w:rsid w:val="009B3F11"/>
    <w:rsid w:val="009B456E"/>
    <w:rsid w:val="009B47EF"/>
    <w:rsid w:val="009B4A1A"/>
    <w:rsid w:val="009B5718"/>
    <w:rsid w:val="009B629B"/>
    <w:rsid w:val="009B6725"/>
    <w:rsid w:val="009B6F5A"/>
    <w:rsid w:val="009B726E"/>
    <w:rsid w:val="009B73DA"/>
    <w:rsid w:val="009B7477"/>
    <w:rsid w:val="009B7832"/>
    <w:rsid w:val="009B7C87"/>
    <w:rsid w:val="009C046F"/>
    <w:rsid w:val="009C0A55"/>
    <w:rsid w:val="009C1439"/>
    <w:rsid w:val="009C1582"/>
    <w:rsid w:val="009C1FC4"/>
    <w:rsid w:val="009C20C5"/>
    <w:rsid w:val="009C2442"/>
    <w:rsid w:val="009C2D6E"/>
    <w:rsid w:val="009C2EBF"/>
    <w:rsid w:val="009C3010"/>
    <w:rsid w:val="009C30D4"/>
    <w:rsid w:val="009C3237"/>
    <w:rsid w:val="009C32A1"/>
    <w:rsid w:val="009C3C48"/>
    <w:rsid w:val="009C430E"/>
    <w:rsid w:val="009C43D2"/>
    <w:rsid w:val="009C49A1"/>
    <w:rsid w:val="009C5CB9"/>
    <w:rsid w:val="009C5CE5"/>
    <w:rsid w:val="009C5ED4"/>
    <w:rsid w:val="009C60F9"/>
    <w:rsid w:val="009C64E7"/>
    <w:rsid w:val="009C6C77"/>
    <w:rsid w:val="009C6D8B"/>
    <w:rsid w:val="009C7244"/>
    <w:rsid w:val="009C72BC"/>
    <w:rsid w:val="009C7440"/>
    <w:rsid w:val="009C7E6C"/>
    <w:rsid w:val="009D0004"/>
    <w:rsid w:val="009D05DE"/>
    <w:rsid w:val="009D075A"/>
    <w:rsid w:val="009D0FD2"/>
    <w:rsid w:val="009D127E"/>
    <w:rsid w:val="009D15A1"/>
    <w:rsid w:val="009D169A"/>
    <w:rsid w:val="009D18DF"/>
    <w:rsid w:val="009D1CC0"/>
    <w:rsid w:val="009D271A"/>
    <w:rsid w:val="009D28E5"/>
    <w:rsid w:val="009D2D3B"/>
    <w:rsid w:val="009D300E"/>
    <w:rsid w:val="009D345A"/>
    <w:rsid w:val="009D3B42"/>
    <w:rsid w:val="009D3D3A"/>
    <w:rsid w:val="009D40B7"/>
    <w:rsid w:val="009D418C"/>
    <w:rsid w:val="009D46A7"/>
    <w:rsid w:val="009D4816"/>
    <w:rsid w:val="009D4A08"/>
    <w:rsid w:val="009D540D"/>
    <w:rsid w:val="009D5B57"/>
    <w:rsid w:val="009D5DD6"/>
    <w:rsid w:val="009D6534"/>
    <w:rsid w:val="009D67F8"/>
    <w:rsid w:val="009D6C50"/>
    <w:rsid w:val="009D71BE"/>
    <w:rsid w:val="009D71D4"/>
    <w:rsid w:val="009D74A6"/>
    <w:rsid w:val="009D7FB7"/>
    <w:rsid w:val="009E019D"/>
    <w:rsid w:val="009E02ED"/>
    <w:rsid w:val="009E1016"/>
    <w:rsid w:val="009E11EE"/>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5DEA"/>
    <w:rsid w:val="009E62E6"/>
    <w:rsid w:val="009E6384"/>
    <w:rsid w:val="009E64DA"/>
    <w:rsid w:val="009E68F5"/>
    <w:rsid w:val="009E6C69"/>
    <w:rsid w:val="009E76EC"/>
    <w:rsid w:val="009E7780"/>
    <w:rsid w:val="009E7858"/>
    <w:rsid w:val="009E7A0E"/>
    <w:rsid w:val="009E7D7F"/>
    <w:rsid w:val="009E7D94"/>
    <w:rsid w:val="009F075D"/>
    <w:rsid w:val="009F1019"/>
    <w:rsid w:val="009F1336"/>
    <w:rsid w:val="009F1352"/>
    <w:rsid w:val="009F14FA"/>
    <w:rsid w:val="009F15EB"/>
    <w:rsid w:val="009F1E39"/>
    <w:rsid w:val="009F1EF1"/>
    <w:rsid w:val="009F2231"/>
    <w:rsid w:val="009F2557"/>
    <w:rsid w:val="009F2728"/>
    <w:rsid w:val="009F2EFB"/>
    <w:rsid w:val="009F2F8C"/>
    <w:rsid w:val="009F3450"/>
    <w:rsid w:val="009F3786"/>
    <w:rsid w:val="009F4D13"/>
    <w:rsid w:val="009F5187"/>
    <w:rsid w:val="009F53DE"/>
    <w:rsid w:val="009F563B"/>
    <w:rsid w:val="009F56D1"/>
    <w:rsid w:val="009F5A3E"/>
    <w:rsid w:val="009F5DD0"/>
    <w:rsid w:val="009F749E"/>
    <w:rsid w:val="009F7B85"/>
    <w:rsid w:val="009F7CCA"/>
    <w:rsid w:val="00A00814"/>
    <w:rsid w:val="00A0088E"/>
    <w:rsid w:val="00A00C42"/>
    <w:rsid w:val="00A010BE"/>
    <w:rsid w:val="00A01585"/>
    <w:rsid w:val="00A01AF1"/>
    <w:rsid w:val="00A01BC5"/>
    <w:rsid w:val="00A01D9D"/>
    <w:rsid w:val="00A021C6"/>
    <w:rsid w:val="00A021F8"/>
    <w:rsid w:val="00A02FA9"/>
    <w:rsid w:val="00A031C1"/>
    <w:rsid w:val="00A037BF"/>
    <w:rsid w:val="00A03B18"/>
    <w:rsid w:val="00A03EA5"/>
    <w:rsid w:val="00A0407A"/>
    <w:rsid w:val="00A04627"/>
    <w:rsid w:val="00A047B6"/>
    <w:rsid w:val="00A04BAF"/>
    <w:rsid w:val="00A061C2"/>
    <w:rsid w:val="00A06695"/>
    <w:rsid w:val="00A06ABB"/>
    <w:rsid w:val="00A06B3F"/>
    <w:rsid w:val="00A06F91"/>
    <w:rsid w:val="00A0710E"/>
    <w:rsid w:val="00A073BA"/>
    <w:rsid w:val="00A07DB7"/>
    <w:rsid w:val="00A101CD"/>
    <w:rsid w:val="00A10504"/>
    <w:rsid w:val="00A10611"/>
    <w:rsid w:val="00A107D7"/>
    <w:rsid w:val="00A10832"/>
    <w:rsid w:val="00A110EA"/>
    <w:rsid w:val="00A112F9"/>
    <w:rsid w:val="00A11422"/>
    <w:rsid w:val="00A1159C"/>
    <w:rsid w:val="00A115BE"/>
    <w:rsid w:val="00A11DA5"/>
    <w:rsid w:val="00A1271B"/>
    <w:rsid w:val="00A12D5F"/>
    <w:rsid w:val="00A130C9"/>
    <w:rsid w:val="00A13631"/>
    <w:rsid w:val="00A13E0C"/>
    <w:rsid w:val="00A1407E"/>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27C3B"/>
    <w:rsid w:val="00A302D5"/>
    <w:rsid w:val="00A30467"/>
    <w:rsid w:val="00A30716"/>
    <w:rsid w:val="00A30E62"/>
    <w:rsid w:val="00A30ECC"/>
    <w:rsid w:val="00A3133C"/>
    <w:rsid w:val="00A31796"/>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716"/>
    <w:rsid w:val="00A3782E"/>
    <w:rsid w:val="00A37950"/>
    <w:rsid w:val="00A37E2F"/>
    <w:rsid w:val="00A37EA6"/>
    <w:rsid w:val="00A37FBA"/>
    <w:rsid w:val="00A40076"/>
    <w:rsid w:val="00A40C08"/>
    <w:rsid w:val="00A412C0"/>
    <w:rsid w:val="00A418C9"/>
    <w:rsid w:val="00A41B3A"/>
    <w:rsid w:val="00A41C85"/>
    <w:rsid w:val="00A41E20"/>
    <w:rsid w:val="00A422DC"/>
    <w:rsid w:val="00A4257D"/>
    <w:rsid w:val="00A42DDB"/>
    <w:rsid w:val="00A43B54"/>
    <w:rsid w:val="00A43CC6"/>
    <w:rsid w:val="00A44635"/>
    <w:rsid w:val="00A44743"/>
    <w:rsid w:val="00A44841"/>
    <w:rsid w:val="00A44A83"/>
    <w:rsid w:val="00A45EF0"/>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0E8"/>
    <w:rsid w:val="00A52710"/>
    <w:rsid w:val="00A5286D"/>
    <w:rsid w:val="00A52C27"/>
    <w:rsid w:val="00A5308F"/>
    <w:rsid w:val="00A5419B"/>
    <w:rsid w:val="00A544B4"/>
    <w:rsid w:val="00A5483D"/>
    <w:rsid w:val="00A54A80"/>
    <w:rsid w:val="00A54CDD"/>
    <w:rsid w:val="00A54DC1"/>
    <w:rsid w:val="00A5503A"/>
    <w:rsid w:val="00A550CE"/>
    <w:rsid w:val="00A55449"/>
    <w:rsid w:val="00A556F7"/>
    <w:rsid w:val="00A55BFE"/>
    <w:rsid w:val="00A564E8"/>
    <w:rsid w:val="00A5653D"/>
    <w:rsid w:val="00A56553"/>
    <w:rsid w:val="00A56C52"/>
    <w:rsid w:val="00A57AF5"/>
    <w:rsid w:val="00A57BC0"/>
    <w:rsid w:val="00A57C5D"/>
    <w:rsid w:val="00A57F42"/>
    <w:rsid w:val="00A60379"/>
    <w:rsid w:val="00A603C2"/>
    <w:rsid w:val="00A60813"/>
    <w:rsid w:val="00A60EFA"/>
    <w:rsid w:val="00A61111"/>
    <w:rsid w:val="00A61534"/>
    <w:rsid w:val="00A61C69"/>
    <w:rsid w:val="00A620D8"/>
    <w:rsid w:val="00A6257D"/>
    <w:rsid w:val="00A6269E"/>
    <w:rsid w:val="00A62A27"/>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66"/>
    <w:rsid w:val="00A701DA"/>
    <w:rsid w:val="00A706D8"/>
    <w:rsid w:val="00A719B1"/>
    <w:rsid w:val="00A720BC"/>
    <w:rsid w:val="00A723D9"/>
    <w:rsid w:val="00A72A81"/>
    <w:rsid w:val="00A72C26"/>
    <w:rsid w:val="00A72F2D"/>
    <w:rsid w:val="00A731D4"/>
    <w:rsid w:val="00A734C8"/>
    <w:rsid w:val="00A738A9"/>
    <w:rsid w:val="00A73A7A"/>
    <w:rsid w:val="00A73AEA"/>
    <w:rsid w:val="00A73D2F"/>
    <w:rsid w:val="00A7431B"/>
    <w:rsid w:val="00A744E4"/>
    <w:rsid w:val="00A74B18"/>
    <w:rsid w:val="00A74BCC"/>
    <w:rsid w:val="00A7501D"/>
    <w:rsid w:val="00A75178"/>
    <w:rsid w:val="00A7627B"/>
    <w:rsid w:val="00A76BDE"/>
    <w:rsid w:val="00A76CD6"/>
    <w:rsid w:val="00A76FF6"/>
    <w:rsid w:val="00A7763C"/>
    <w:rsid w:val="00A778D1"/>
    <w:rsid w:val="00A77951"/>
    <w:rsid w:val="00A81527"/>
    <w:rsid w:val="00A81C74"/>
    <w:rsid w:val="00A81CC6"/>
    <w:rsid w:val="00A820B9"/>
    <w:rsid w:val="00A82371"/>
    <w:rsid w:val="00A82BF4"/>
    <w:rsid w:val="00A83353"/>
    <w:rsid w:val="00A83AEF"/>
    <w:rsid w:val="00A83D36"/>
    <w:rsid w:val="00A8412F"/>
    <w:rsid w:val="00A8418F"/>
    <w:rsid w:val="00A841EB"/>
    <w:rsid w:val="00A844FA"/>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AF6"/>
    <w:rsid w:val="00A96C30"/>
    <w:rsid w:val="00A96D07"/>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6C5"/>
    <w:rsid w:val="00AA2846"/>
    <w:rsid w:val="00AA2A03"/>
    <w:rsid w:val="00AA2CD3"/>
    <w:rsid w:val="00AA310E"/>
    <w:rsid w:val="00AA34FF"/>
    <w:rsid w:val="00AA3576"/>
    <w:rsid w:val="00AA361A"/>
    <w:rsid w:val="00AA4C6A"/>
    <w:rsid w:val="00AA4EBD"/>
    <w:rsid w:val="00AA4EFB"/>
    <w:rsid w:val="00AA5656"/>
    <w:rsid w:val="00AA64DE"/>
    <w:rsid w:val="00AA6775"/>
    <w:rsid w:val="00AA6C89"/>
    <w:rsid w:val="00AA7228"/>
    <w:rsid w:val="00AA7289"/>
    <w:rsid w:val="00AA7854"/>
    <w:rsid w:val="00AB016F"/>
    <w:rsid w:val="00AB01D5"/>
    <w:rsid w:val="00AB024B"/>
    <w:rsid w:val="00AB02F8"/>
    <w:rsid w:val="00AB14CF"/>
    <w:rsid w:val="00AB1AD6"/>
    <w:rsid w:val="00AB1BA0"/>
    <w:rsid w:val="00AB272F"/>
    <w:rsid w:val="00AB33D8"/>
    <w:rsid w:val="00AB3742"/>
    <w:rsid w:val="00AB3844"/>
    <w:rsid w:val="00AB3DED"/>
    <w:rsid w:val="00AB4042"/>
    <w:rsid w:val="00AB40F8"/>
    <w:rsid w:val="00AB4694"/>
    <w:rsid w:val="00AB46B4"/>
    <w:rsid w:val="00AB4C5C"/>
    <w:rsid w:val="00AB4C8E"/>
    <w:rsid w:val="00AB5012"/>
    <w:rsid w:val="00AB536B"/>
    <w:rsid w:val="00AB5C23"/>
    <w:rsid w:val="00AB5CEE"/>
    <w:rsid w:val="00AB6112"/>
    <w:rsid w:val="00AB6396"/>
    <w:rsid w:val="00AB6C69"/>
    <w:rsid w:val="00AB6CCA"/>
    <w:rsid w:val="00AB6E7C"/>
    <w:rsid w:val="00AB79F7"/>
    <w:rsid w:val="00AB7A6E"/>
    <w:rsid w:val="00AB7DEF"/>
    <w:rsid w:val="00AB7E39"/>
    <w:rsid w:val="00AC00A0"/>
    <w:rsid w:val="00AC0E6E"/>
    <w:rsid w:val="00AC1366"/>
    <w:rsid w:val="00AC143A"/>
    <w:rsid w:val="00AC1663"/>
    <w:rsid w:val="00AC1735"/>
    <w:rsid w:val="00AC189E"/>
    <w:rsid w:val="00AC1C40"/>
    <w:rsid w:val="00AC1CD8"/>
    <w:rsid w:val="00AC1D51"/>
    <w:rsid w:val="00AC2614"/>
    <w:rsid w:val="00AC27CA"/>
    <w:rsid w:val="00AC2AD0"/>
    <w:rsid w:val="00AC2BFA"/>
    <w:rsid w:val="00AC30BF"/>
    <w:rsid w:val="00AC3186"/>
    <w:rsid w:val="00AC4501"/>
    <w:rsid w:val="00AC49D0"/>
    <w:rsid w:val="00AC4BBA"/>
    <w:rsid w:val="00AC4F43"/>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1AE"/>
    <w:rsid w:val="00AD139C"/>
    <w:rsid w:val="00AD13BC"/>
    <w:rsid w:val="00AD14CF"/>
    <w:rsid w:val="00AD1AC6"/>
    <w:rsid w:val="00AD1C52"/>
    <w:rsid w:val="00AD1E6F"/>
    <w:rsid w:val="00AD1FD4"/>
    <w:rsid w:val="00AD200C"/>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D7C5C"/>
    <w:rsid w:val="00AE02E7"/>
    <w:rsid w:val="00AE0305"/>
    <w:rsid w:val="00AE056C"/>
    <w:rsid w:val="00AE086E"/>
    <w:rsid w:val="00AE13D2"/>
    <w:rsid w:val="00AE17BA"/>
    <w:rsid w:val="00AE1EE3"/>
    <w:rsid w:val="00AE241E"/>
    <w:rsid w:val="00AE2682"/>
    <w:rsid w:val="00AE2AC5"/>
    <w:rsid w:val="00AE2C9B"/>
    <w:rsid w:val="00AE2E94"/>
    <w:rsid w:val="00AE31D9"/>
    <w:rsid w:val="00AE35DC"/>
    <w:rsid w:val="00AE40C7"/>
    <w:rsid w:val="00AE40D5"/>
    <w:rsid w:val="00AE40F8"/>
    <w:rsid w:val="00AE4478"/>
    <w:rsid w:val="00AE47D0"/>
    <w:rsid w:val="00AE480E"/>
    <w:rsid w:val="00AE4B13"/>
    <w:rsid w:val="00AE4C32"/>
    <w:rsid w:val="00AE4EFE"/>
    <w:rsid w:val="00AE55BD"/>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72"/>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B64"/>
    <w:rsid w:val="00B04DE6"/>
    <w:rsid w:val="00B06229"/>
    <w:rsid w:val="00B06DA3"/>
    <w:rsid w:val="00B06E35"/>
    <w:rsid w:val="00B06EA1"/>
    <w:rsid w:val="00B075F9"/>
    <w:rsid w:val="00B07A89"/>
    <w:rsid w:val="00B101FF"/>
    <w:rsid w:val="00B106BC"/>
    <w:rsid w:val="00B1096D"/>
    <w:rsid w:val="00B10BC8"/>
    <w:rsid w:val="00B10C92"/>
    <w:rsid w:val="00B111A7"/>
    <w:rsid w:val="00B11250"/>
    <w:rsid w:val="00B1142A"/>
    <w:rsid w:val="00B116E3"/>
    <w:rsid w:val="00B11971"/>
    <w:rsid w:val="00B11E8A"/>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9CF"/>
    <w:rsid w:val="00B15C75"/>
    <w:rsid w:val="00B15C79"/>
    <w:rsid w:val="00B15E74"/>
    <w:rsid w:val="00B16199"/>
    <w:rsid w:val="00B16542"/>
    <w:rsid w:val="00B17073"/>
    <w:rsid w:val="00B172FE"/>
    <w:rsid w:val="00B1737C"/>
    <w:rsid w:val="00B17FAD"/>
    <w:rsid w:val="00B206CA"/>
    <w:rsid w:val="00B20760"/>
    <w:rsid w:val="00B207AA"/>
    <w:rsid w:val="00B20BA2"/>
    <w:rsid w:val="00B20D94"/>
    <w:rsid w:val="00B21463"/>
    <w:rsid w:val="00B21DA6"/>
    <w:rsid w:val="00B21DEC"/>
    <w:rsid w:val="00B21E69"/>
    <w:rsid w:val="00B2208C"/>
    <w:rsid w:val="00B223DD"/>
    <w:rsid w:val="00B2260B"/>
    <w:rsid w:val="00B2260D"/>
    <w:rsid w:val="00B22854"/>
    <w:rsid w:val="00B22C8B"/>
    <w:rsid w:val="00B22F58"/>
    <w:rsid w:val="00B23373"/>
    <w:rsid w:val="00B23584"/>
    <w:rsid w:val="00B236CE"/>
    <w:rsid w:val="00B23FEC"/>
    <w:rsid w:val="00B24154"/>
    <w:rsid w:val="00B25123"/>
    <w:rsid w:val="00B257B1"/>
    <w:rsid w:val="00B25977"/>
    <w:rsid w:val="00B26332"/>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5A6B"/>
    <w:rsid w:val="00B3612C"/>
    <w:rsid w:val="00B3620F"/>
    <w:rsid w:val="00B36D98"/>
    <w:rsid w:val="00B36F63"/>
    <w:rsid w:val="00B37197"/>
    <w:rsid w:val="00B3720C"/>
    <w:rsid w:val="00B375A7"/>
    <w:rsid w:val="00B3794B"/>
    <w:rsid w:val="00B4014C"/>
    <w:rsid w:val="00B40277"/>
    <w:rsid w:val="00B415EC"/>
    <w:rsid w:val="00B418B2"/>
    <w:rsid w:val="00B41ACB"/>
    <w:rsid w:val="00B41D61"/>
    <w:rsid w:val="00B43195"/>
    <w:rsid w:val="00B436D3"/>
    <w:rsid w:val="00B43768"/>
    <w:rsid w:val="00B442FD"/>
    <w:rsid w:val="00B4442B"/>
    <w:rsid w:val="00B4663B"/>
    <w:rsid w:val="00B47094"/>
    <w:rsid w:val="00B47B83"/>
    <w:rsid w:val="00B47C28"/>
    <w:rsid w:val="00B47C78"/>
    <w:rsid w:val="00B47D61"/>
    <w:rsid w:val="00B47D89"/>
    <w:rsid w:val="00B50189"/>
    <w:rsid w:val="00B503A3"/>
    <w:rsid w:val="00B51266"/>
    <w:rsid w:val="00B51387"/>
    <w:rsid w:val="00B51497"/>
    <w:rsid w:val="00B517EC"/>
    <w:rsid w:val="00B51A69"/>
    <w:rsid w:val="00B51ABA"/>
    <w:rsid w:val="00B53042"/>
    <w:rsid w:val="00B535AE"/>
    <w:rsid w:val="00B53612"/>
    <w:rsid w:val="00B5366A"/>
    <w:rsid w:val="00B53696"/>
    <w:rsid w:val="00B54490"/>
    <w:rsid w:val="00B5493F"/>
    <w:rsid w:val="00B54BC4"/>
    <w:rsid w:val="00B556D1"/>
    <w:rsid w:val="00B55984"/>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5A5"/>
    <w:rsid w:val="00B77674"/>
    <w:rsid w:val="00B777AA"/>
    <w:rsid w:val="00B777FA"/>
    <w:rsid w:val="00B77A4D"/>
    <w:rsid w:val="00B77DE2"/>
    <w:rsid w:val="00B80ABD"/>
    <w:rsid w:val="00B80D50"/>
    <w:rsid w:val="00B81482"/>
    <w:rsid w:val="00B8178B"/>
    <w:rsid w:val="00B819C0"/>
    <w:rsid w:val="00B82334"/>
    <w:rsid w:val="00B823AF"/>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0C8A"/>
    <w:rsid w:val="00B91885"/>
    <w:rsid w:val="00B91910"/>
    <w:rsid w:val="00B91F24"/>
    <w:rsid w:val="00B91F89"/>
    <w:rsid w:val="00B92165"/>
    <w:rsid w:val="00B921BE"/>
    <w:rsid w:val="00B92835"/>
    <w:rsid w:val="00B92D16"/>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3185"/>
    <w:rsid w:val="00BA4189"/>
    <w:rsid w:val="00BA41B1"/>
    <w:rsid w:val="00BA45DC"/>
    <w:rsid w:val="00BA4793"/>
    <w:rsid w:val="00BA47AD"/>
    <w:rsid w:val="00BA4C87"/>
    <w:rsid w:val="00BA5362"/>
    <w:rsid w:val="00BA5810"/>
    <w:rsid w:val="00BA6C29"/>
    <w:rsid w:val="00BA6CFE"/>
    <w:rsid w:val="00BA6D69"/>
    <w:rsid w:val="00BA6E0B"/>
    <w:rsid w:val="00BA74C5"/>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C3A"/>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7B"/>
    <w:rsid w:val="00BD449A"/>
    <w:rsid w:val="00BD5342"/>
    <w:rsid w:val="00BD5379"/>
    <w:rsid w:val="00BD5A73"/>
    <w:rsid w:val="00BD5D81"/>
    <w:rsid w:val="00BD64D8"/>
    <w:rsid w:val="00BD6698"/>
    <w:rsid w:val="00BD6CEB"/>
    <w:rsid w:val="00BD711D"/>
    <w:rsid w:val="00BD79BE"/>
    <w:rsid w:val="00BD7A16"/>
    <w:rsid w:val="00BD7F3B"/>
    <w:rsid w:val="00BE0350"/>
    <w:rsid w:val="00BE0FE8"/>
    <w:rsid w:val="00BE1223"/>
    <w:rsid w:val="00BE1702"/>
    <w:rsid w:val="00BE17E0"/>
    <w:rsid w:val="00BE1BE3"/>
    <w:rsid w:val="00BE1C51"/>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887"/>
    <w:rsid w:val="00BF191B"/>
    <w:rsid w:val="00BF22A8"/>
    <w:rsid w:val="00BF2827"/>
    <w:rsid w:val="00BF2B77"/>
    <w:rsid w:val="00BF2BF6"/>
    <w:rsid w:val="00BF3888"/>
    <w:rsid w:val="00BF3A49"/>
    <w:rsid w:val="00BF3B08"/>
    <w:rsid w:val="00BF3B40"/>
    <w:rsid w:val="00BF44DC"/>
    <w:rsid w:val="00BF4EB2"/>
    <w:rsid w:val="00BF5410"/>
    <w:rsid w:val="00BF5622"/>
    <w:rsid w:val="00BF5A02"/>
    <w:rsid w:val="00BF5AF4"/>
    <w:rsid w:val="00BF5C29"/>
    <w:rsid w:val="00BF5E7B"/>
    <w:rsid w:val="00BF65D3"/>
    <w:rsid w:val="00BF705B"/>
    <w:rsid w:val="00BF7D0C"/>
    <w:rsid w:val="00C000B2"/>
    <w:rsid w:val="00C00235"/>
    <w:rsid w:val="00C00809"/>
    <w:rsid w:val="00C00C04"/>
    <w:rsid w:val="00C00C52"/>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4DA9"/>
    <w:rsid w:val="00C053C1"/>
    <w:rsid w:val="00C05407"/>
    <w:rsid w:val="00C0541A"/>
    <w:rsid w:val="00C054EE"/>
    <w:rsid w:val="00C05E5F"/>
    <w:rsid w:val="00C0602E"/>
    <w:rsid w:val="00C060AF"/>
    <w:rsid w:val="00C06A3E"/>
    <w:rsid w:val="00C06BC2"/>
    <w:rsid w:val="00C072F4"/>
    <w:rsid w:val="00C07573"/>
    <w:rsid w:val="00C079A5"/>
    <w:rsid w:val="00C07C94"/>
    <w:rsid w:val="00C07F03"/>
    <w:rsid w:val="00C1059C"/>
    <w:rsid w:val="00C1064F"/>
    <w:rsid w:val="00C10746"/>
    <w:rsid w:val="00C10B92"/>
    <w:rsid w:val="00C10D3D"/>
    <w:rsid w:val="00C10D9C"/>
    <w:rsid w:val="00C110F5"/>
    <w:rsid w:val="00C112AC"/>
    <w:rsid w:val="00C11406"/>
    <w:rsid w:val="00C11CFC"/>
    <w:rsid w:val="00C11D29"/>
    <w:rsid w:val="00C12058"/>
    <w:rsid w:val="00C12350"/>
    <w:rsid w:val="00C1270C"/>
    <w:rsid w:val="00C128DD"/>
    <w:rsid w:val="00C12965"/>
    <w:rsid w:val="00C12B46"/>
    <w:rsid w:val="00C12E5C"/>
    <w:rsid w:val="00C131EE"/>
    <w:rsid w:val="00C136AC"/>
    <w:rsid w:val="00C1395B"/>
    <w:rsid w:val="00C13C57"/>
    <w:rsid w:val="00C13EAA"/>
    <w:rsid w:val="00C14146"/>
    <w:rsid w:val="00C14170"/>
    <w:rsid w:val="00C145F6"/>
    <w:rsid w:val="00C147BF"/>
    <w:rsid w:val="00C14CA8"/>
    <w:rsid w:val="00C14CE8"/>
    <w:rsid w:val="00C15836"/>
    <w:rsid w:val="00C1593D"/>
    <w:rsid w:val="00C16146"/>
    <w:rsid w:val="00C1653D"/>
    <w:rsid w:val="00C17222"/>
    <w:rsid w:val="00C17387"/>
    <w:rsid w:val="00C17FCF"/>
    <w:rsid w:val="00C20EAB"/>
    <w:rsid w:val="00C2131B"/>
    <w:rsid w:val="00C213F2"/>
    <w:rsid w:val="00C21463"/>
    <w:rsid w:val="00C21C4D"/>
    <w:rsid w:val="00C22037"/>
    <w:rsid w:val="00C223C5"/>
    <w:rsid w:val="00C22A1D"/>
    <w:rsid w:val="00C23170"/>
    <w:rsid w:val="00C23428"/>
    <w:rsid w:val="00C240AB"/>
    <w:rsid w:val="00C2429A"/>
    <w:rsid w:val="00C24421"/>
    <w:rsid w:val="00C24779"/>
    <w:rsid w:val="00C247D6"/>
    <w:rsid w:val="00C248C6"/>
    <w:rsid w:val="00C24B6F"/>
    <w:rsid w:val="00C24D9D"/>
    <w:rsid w:val="00C25C8F"/>
    <w:rsid w:val="00C261D0"/>
    <w:rsid w:val="00C27329"/>
    <w:rsid w:val="00C273ED"/>
    <w:rsid w:val="00C27EB0"/>
    <w:rsid w:val="00C3010E"/>
    <w:rsid w:val="00C30A56"/>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937"/>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7F"/>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57BE8"/>
    <w:rsid w:val="00C60B8B"/>
    <w:rsid w:val="00C61267"/>
    <w:rsid w:val="00C612C0"/>
    <w:rsid w:val="00C612C3"/>
    <w:rsid w:val="00C617CD"/>
    <w:rsid w:val="00C61D2E"/>
    <w:rsid w:val="00C62283"/>
    <w:rsid w:val="00C624BA"/>
    <w:rsid w:val="00C62F66"/>
    <w:rsid w:val="00C638AB"/>
    <w:rsid w:val="00C63931"/>
    <w:rsid w:val="00C64E49"/>
    <w:rsid w:val="00C64E5A"/>
    <w:rsid w:val="00C64FBC"/>
    <w:rsid w:val="00C64FF5"/>
    <w:rsid w:val="00C65A4B"/>
    <w:rsid w:val="00C65ABF"/>
    <w:rsid w:val="00C65DA0"/>
    <w:rsid w:val="00C662D9"/>
    <w:rsid w:val="00C66679"/>
    <w:rsid w:val="00C66BF4"/>
    <w:rsid w:val="00C67001"/>
    <w:rsid w:val="00C671B1"/>
    <w:rsid w:val="00C6735D"/>
    <w:rsid w:val="00C67587"/>
    <w:rsid w:val="00C677C7"/>
    <w:rsid w:val="00C67A8E"/>
    <w:rsid w:val="00C67EB6"/>
    <w:rsid w:val="00C705C1"/>
    <w:rsid w:val="00C715C7"/>
    <w:rsid w:val="00C71768"/>
    <w:rsid w:val="00C71A36"/>
    <w:rsid w:val="00C71DD1"/>
    <w:rsid w:val="00C72099"/>
    <w:rsid w:val="00C7214D"/>
    <w:rsid w:val="00C7217C"/>
    <w:rsid w:val="00C724A1"/>
    <w:rsid w:val="00C729BA"/>
    <w:rsid w:val="00C72E1D"/>
    <w:rsid w:val="00C72EE1"/>
    <w:rsid w:val="00C736E4"/>
    <w:rsid w:val="00C736E6"/>
    <w:rsid w:val="00C73A26"/>
    <w:rsid w:val="00C73B93"/>
    <w:rsid w:val="00C73EE4"/>
    <w:rsid w:val="00C74640"/>
    <w:rsid w:val="00C74A5A"/>
    <w:rsid w:val="00C7539F"/>
    <w:rsid w:val="00C75614"/>
    <w:rsid w:val="00C76D91"/>
    <w:rsid w:val="00C77234"/>
    <w:rsid w:val="00C77809"/>
    <w:rsid w:val="00C779DB"/>
    <w:rsid w:val="00C80729"/>
    <w:rsid w:val="00C80813"/>
    <w:rsid w:val="00C808A1"/>
    <w:rsid w:val="00C81276"/>
    <w:rsid w:val="00C817B3"/>
    <w:rsid w:val="00C81F57"/>
    <w:rsid w:val="00C82588"/>
    <w:rsid w:val="00C82906"/>
    <w:rsid w:val="00C83459"/>
    <w:rsid w:val="00C838F6"/>
    <w:rsid w:val="00C83FF2"/>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40E"/>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547"/>
    <w:rsid w:val="00C978A2"/>
    <w:rsid w:val="00C979E0"/>
    <w:rsid w:val="00C97AFC"/>
    <w:rsid w:val="00C97FF9"/>
    <w:rsid w:val="00CA03B7"/>
    <w:rsid w:val="00CA03DB"/>
    <w:rsid w:val="00CA065E"/>
    <w:rsid w:val="00CA082B"/>
    <w:rsid w:val="00CA09FF"/>
    <w:rsid w:val="00CA0C1D"/>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6C4"/>
    <w:rsid w:val="00CA4F61"/>
    <w:rsid w:val="00CA5446"/>
    <w:rsid w:val="00CA5625"/>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820"/>
    <w:rsid w:val="00CB5AC7"/>
    <w:rsid w:val="00CB5CB1"/>
    <w:rsid w:val="00CB5DD7"/>
    <w:rsid w:val="00CB600E"/>
    <w:rsid w:val="00CB62DD"/>
    <w:rsid w:val="00CB6EAD"/>
    <w:rsid w:val="00CB70B6"/>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6A8E"/>
    <w:rsid w:val="00CC741F"/>
    <w:rsid w:val="00CC745B"/>
    <w:rsid w:val="00CD048C"/>
    <w:rsid w:val="00CD04B9"/>
    <w:rsid w:val="00CD06C7"/>
    <w:rsid w:val="00CD0E8E"/>
    <w:rsid w:val="00CD12B3"/>
    <w:rsid w:val="00CD1430"/>
    <w:rsid w:val="00CD1DFE"/>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6C5D"/>
    <w:rsid w:val="00CD759C"/>
    <w:rsid w:val="00CE04EA"/>
    <w:rsid w:val="00CE058A"/>
    <w:rsid w:val="00CE071F"/>
    <w:rsid w:val="00CE0ED1"/>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6ECB"/>
    <w:rsid w:val="00CE7509"/>
    <w:rsid w:val="00CE787D"/>
    <w:rsid w:val="00CE7939"/>
    <w:rsid w:val="00CE7AB9"/>
    <w:rsid w:val="00CE7B33"/>
    <w:rsid w:val="00CE7DA5"/>
    <w:rsid w:val="00CF020B"/>
    <w:rsid w:val="00CF0B66"/>
    <w:rsid w:val="00CF142D"/>
    <w:rsid w:val="00CF2860"/>
    <w:rsid w:val="00CF319E"/>
    <w:rsid w:val="00CF3669"/>
    <w:rsid w:val="00CF37A9"/>
    <w:rsid w:val="00CF401C"/>
    <w:rsid w:val="00CF4141"/>
    <w:rsid w:val="00CF42B0"/>
    <w:rsid w:val="00CF449B"/>
    <w:rsid w:val="00CF465E"/>
    <w:rsid w:val="00CF4E4C"/>
    <w:rsid w:val="00CF4E74"/>
    <w:rsid w:val="00CF55B9"/>
    <w:rsid w:val="00CF5664"/>
    <w:rsid w:val="00CF59AC"/>
    <w:rsid w:val="00CF5AE5"/>
    <w:rsid w:val="00CF5E9A"/>
    <w:rsid w:val="00CF5F10"/>
    <w:rsid w:val="00CF6649"/>
    <w:rsid w:val="00CF6AB9"/>
    <w:rsid w:val="00CF7546"/>
    <w:rsid w:val="00CF75D1"/>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55BD"/>
    <w:rsid w:val="00D06267"/>
    <w:rsid w:val="00D06846"/>
    <w:rsid w:val="00D06BA4"/>
    <w:rsid w:val="00D06D5D"/>
    <w:rsid w:val="00D071E8"/>
    <w:rsid w:val="00D075E1"/>
    <w:rsid w:val="00D10ECF"/>
    <w:rsid w:val="00D116A4"/>
    <w:rsid w:val="00D11ABF"/>
    <w:rsid w:val="00D12CFD"/>
    <w:rsid w:val="00D13039"/>
    <w:rsid w:val="00D13585"/>
    <w:rsid w:val="00D14831"/>
    <w:rsid w:val="00D15D4B"/>
    <w:rsid w:val="00D16668"/>
    <w:rsid w:val="00D170F1"/>
    <w:rsid w:val="00D1731D"/>
    <w:rsid w:val="00D17360"/>
    <w:rsid w:val="00D17BB6"/>
    <w:rsid w:val="00D17D99"/>
    <w:rsid w:val="00D17F65"/>
    <w:rsid w:val="00D20BE7"/>
    <w:rsid w:val="00D20CBC"/>
    <w:rsid w:val="00D20D07"/>
    <w:rsid w:val="00D20EC2"/>
    <w:rsid w:val="00D21456"/>
    <w:rsid w:val="00D21D8C"/>
    <w:rsid w:val="00D222EF"/>
    <w:rsid w:val="00D22474"/>
    <w:rsid w:val="00D23190"/>
    <w:rsid w:val="00D23539"/>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7EF"/>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B4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5964"/>
    <w:rsid w:val="00D460AA"/>
    <w:rsid w:val="00D46372"/>
    <w:rsid w:val="00D46D8D"/>
    <w:rsid w:val="00D4719B"/>
    <w:rsid w:val="00D47D98"/>
    <w:rsid w:val="00D47FE9"/>
    <w:rsid w:val="00D50023"/>
    <w:rsid w:val="00D508BF"/>
    <w:rsid w:val="00D50986"/>
    <w:rsid w:val="00D51028"/>
    <w:rsid w:val="00D514A5"/>
    <w:rsid w:val="00D51ADA"/>
    <w:rsid w:val="00D51C95"/>
    <w:rsid w:val="00D51F9A"/>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3D"/>
    <w:rsid w:val="00D63BBF"/>
    <w:rsid w:val="00D63CA8"/>
    <w:rsid w:val="00D6427E"/>
    <w:rsid w:val="00D64806"/>
    <w:rsid w:val="00D64ADF"/>
    <w:rsid w:val="00D64B12"/>
    <w:rsid w:val="00D6517D"/>
    <w:rsid w:val="00D6593A"/>
    <w:rsid w:val="00D65E64"/>
    <w:rsid w:val="00D6603F"/>
    <w:rsid w:val="00D66362"/>
    <w:rsid w:val="00D66D33"/>
    <w:rsid w:val="00D6755F"/>
    <w:rsid w:val="00D675E0"/>
    <w:rsid w:val="00D70354"/>
    <w:rsid w:val="00D71080"/>
    <w:rsid w:val="00D7147B"/>
    <w:rsid w:val="00D71C1A"/>
    <w:rsid w:val="00D71FE9"/>
    <w:rsid w:val="00D723E8"/>
    <w:rsid w:val="00D72465"/>
    <w:rsid w:val="00D72475"/>
    <w:rsid w:val="00D726B4"/>
    <w:rsid w:val="00D73EEB"/>
    <w:rsid w:val="00D74641"/>
    <w:rsid w:val="00D74751"/>
    <w:rsid w:val="00D753E8"/>
    <w:rsid w:val="00D76CF3"/>
    <w:rsid w:val="00D77043"/>
    <w:rsid w:val="00D77370"/>
    <w:rsid w:val="00D77ED0"/>
    <w:rsid w:val="00D802A9"/>
    <w:rsid w:val="00D80A57"/>
    <w:rsid w:val="00D80A96"/>
    <w:rsid w:val="00D817EC"/>
    <w:rsid w:val="00D81A50"/>
    <w:rsid w:val="00D82868"/>
    <w:rsid w:val="00D83768"/>
    <w:rsid w:val="00D841A0"/>
    <w:rsid w:val="00D841C4"/>
    <w:rsid w:val="00D845B5"/>
    <w:rsid w:val="00D84757"/>
    <w:rsid w:val="00D8505B"/>
    <w:rsid w:val="00D85120"/>
    <w:rsid w:val="00D853F4"/>
    <w:rsid w:val="00D8599A"/>
    <w:rsid w:val="00D8599B"/>
    <w:rsid w:val="00D859AD"/>
    <w:rsid w:val="00D864DF"/>
    <w:rsid w:val="00D86553"/>
    <w:rsid w:val="00D8698C"/>
    <w:rsid w:val="00D87CC5"/>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5C5"/>
    <w:rsid w:val="00D94725"/>
    <w:rsid w:val="00D94B96"/>
    <w:rsid w:val="00D96372"/>
    <w:rsid w:val="00D96BB7"/>
    <w:rsid w:val="00D97D38"/>
    <w:rsid w:val="00DA0494"/>
    <w:rsid w:val="00DA0B3F"/>
    <w:rsid w:val="00DA15F4"/>
    <w:rsid w:val="00DA1768"/>
    <w:rsid w:val="00DA1EE5"/>
    <w:rsid w:val="00DA267F"/>
    <w:rsid w:val="00DA2D25"/>
    <w:rsid w:val="00DA2D79"/>
    <w:rsid w:val="00DA2DE5"/>
    <w:rsid w:val="00DA328E"/>
    <w:rsid w:val="00DA3897"/>
    <w:rsid w:val="00DA3961"/>
    <w:rsid w:val="00DA423C"/>
    <w:rsid w:val="00DA4620"/>
    <w:rsid w:val="00DA52AC"/>
    <w:rsid w:val="00DA52C1"/>
    <w:rsid w:val="00DA542D"/>
    <w:rsid w:val="00DA5430"/>
    <w:rsid w:val="00DA5599"/>
    <w:rsid w:val="00DA5958"/>
    <w:rsid w:val="00DA652A"/>
    <w:rsid w:val="00DA6561"/>
    <w:rsid w:val="00DA65E0"/>
    <w:rsid w:val="00DA6A85"/>
    <w:rsid w:val="00DA6AC2"/>
    <w:rsid w:val="00DA74F4"/>
    <w:rsid w:val="00DA7892"/>
    <w:rsid w:val="00DA78F5"/>
    <w:rsid w:val="00DA7D1C"/>
    <w:rsid w:val="00DB09E6"/>
    <w:rsid w:val="00DB2785"/>
    <w:rsid w:val="00DB28D3"/>
    <w:rsid w:val="00DB28F8"/>
    <w:rsid w:val="00DB3494"/>
    <w:rsid w:val="00DB372D"/>
    <w:rsid w:val="00DB44AB"/>
    <w:rsid w:val="00DB51D2"/>
    <w:rsid w:val="00DB58CA"/>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8A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570"/>
    <w:rsid w:val="00DD6BC6"/>
    <w:rsid w:val="00DD6D25"/>
    <w:rsid w:val="00DD6FB4"/>
    <w:rsid w:val="00DD721B"/>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6E"/>
    <w:rsid w:val="00DE3EA4"/>
    <w:rsid w:val="00DE4551"/>
    <w:rsid w:val="00DE4665"/>
    <w:rsid w:val="00DE4BCD"/>
    <w:rsid w:val="00DE5E08"/>
    <w:rsid w:val="00DE703E"/>
    <w:rsid w:val="00DE7262"/>
    <w:rsid w:val="00DE7C3C"/>
    <w:rsid w:val="00DE7EB6"/>
    <w:rsid w:val="00DF0397"/>
    <w:rsid w:val="00DF043B"/>
    <w:rsid w:val="00DF0533"/>
    <w:rsid w:val="00DF060F"/>
    <w:rsid w:val="00DF1718"/>
    <w:rsid w:val="00DF1F1F"/>
    <w:rsid w:val="00DF23C9"/>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A79"/>
    <w:rsid w:val="00E01B4C"/>
    <w:rsid w:val="00E01C63"/>
    <w:rsid w:val="00E0259C"/>
    <w:rsid w:val="00E0284C"/>
    <w:rsid w:val="00E02889"/>
    <w:rsid w:val="00E02ABB"/>
    <w:rsid w:val="00E03B7E"/>
    <w:rsid w:val="00E03EEC"/>
    <w:rsid w:val="00E0429B"/>
    <w:rsid w:val="00E0458F"/>
    <w:rsid w:val="00E055B0"/>
    <w:rsid w:val="00E05985"/>
    <w:rsid w:val="00E05B5B"/>
    <w:rsid w:val="00E05F71"/>
    <w:rsid w:val="00E06DB4"/>
    <w:rsid w:val="00E0738E"/>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B8E"/>
    <w:rsid w:val="00E22C0D"/>
    <w:rsid w:val="00E22F3C"/>
    <w:rsid w:val="00E23664"/>
    <w:rsid w:val="00E237FF"/>
    <w:rsid w:val="00E2415F"/>
    <w:rsid w:val="00E2443B"/>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58B"/>
    <w:rsid w:val="00E3287C"/>
    <w:rsid w:val="00E32AF8"/>
    <w:rsid w:val="00E32BCE"/>
    <w:rsid w:val="00E3315E"/>
    <w:rsid w:val="00E3362E"/>
    <w:rsid w:val="00E33670"/>
    <w:rsid w:val="00E33D7F"/>
    <w:rsid w:val="00E34C0A"/>
    <w:rsid w:val="00E34FFB"/>
    <w:rsid w:val="00E350BD"/>
    <w:rsid w:val="00E3526E"/>
    <w:rsid w:val="00E354D9"/>
    <w:rsid w:val="00E356C8"/>
    <w:rsid w:val="00E35940"/>
    <w:rsid w:val="00E36498"/>
    <w:rsid w:val="00E36794"/>
    <w:rsid w:val="00E368D4"/>
    <w:rsid w:val="00E36B31"/>
    <w:rsid w:val="00E3745A"/>
    <w:rsid w:val="00E400C4"/>
    <w:rsid w:val="00E40977"/>
    <w:rsid w:val="00E41097"/>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1DAF"/>
    <w:rsid w:val="00E5200C"/>
    <w:rsid w:val="00E529B8"/>
    <w:rsid w:val="00E52DBB"/>
    <w:rsid w:val="00E533B6"/>
    <w:rsid w:val="00E5426C"/>
    <w:rsid w:val="00E5430F"/>
    <w:rsid w:val="00E5450C"/>
    <w:rsid w:val="00E546D9"/>
    <w:rsid w:val="00E550AA"/>
    <w:rsid w:val="00E55D44"/>
    <w:rsid w:val="00E55E0A"/>
    <w:rsid w:val="00E55EBF"/>
    <w:rsid w:val="00E55F58"/>
    <w:rsid w:val="00E560B3"/>
    <w:rsid w:val="00E56ABA"/>
    <w:rsid w:val="00E56CA3"/>
    <w:rsid w:val="00E56E86"/>
    <w:rsid w:val="00E570A0"/>
    <w:rsid w:val="00E572FB"/>
    <w:rsid w:val="00E57390"/>
    <w:rsid w:val="00E57654"/>
    <w:rsid w:val="00E5781B"/>
    <w:rsid w:val="00E5782A"/>
    <w:rsid w:val="00E57842"/>
    <w:rsid w:val="00E57EBD"/>
    <w:rsid w:val="00E60165"/>
    <w:rsid w:val="00E60380"/>
    <w:rsid w:val="00E60773"/>
    <w:rsid w:val="00E60AEA"/>
    <w:rsid w:val="00E60F8D"/>
    <w:rsid w:val="00E6176B"/>
    <w:rsid w:val="00E62846"/>
    <w:rsid w:val="00E62BBB"/>
    <w:rsid w:val="00E62C97"/>
    <w:rsid w:val="00E631C5"/>
    <w:rsid w:val="00E633E1"/>
    <w:rsid w:val="00E63432"/>
    <w:rsid w:val="00E63E47"/>
    <w:rsid w:val="00E63F54"/>
    <w:rsid w:val="00E6413C"/>
    <w:rsid w:val="00E64488"/>
    <w:rsid w:val="00E64597"/>
    <w:rsid w:val="00E64DB1"/>
    <w:rsid w:val="00E654DC"/>
    <w:rsid w:val="00E655DE"/>
    <w:rsid w:val="00E65AC5"/>
    <w:rsid w:val="00E6624F"/>
    <w:rsid w:val="00E6645D"/>
    <w:rsid w:val="00E67984"/>
    <w:rsid w:val="00E67E21"/>
    <w:rsid w:val="00E70280"/>
    <w:rsid w:val="00E70309"/>
    <w:rsid w:val="00E704F2"/>
    <w:rsid w:val="00E70662"/>
    <w:rsid w:val="00E707B1"/>
    <w:rsid w:val="00E70815"/>
    <w:rsid w:val="00E71255"/>
    <w:rsid w:val="00E714D5"/>
    <w:rsid w:val="00E7177F"/>
    <w:rsid w:val="00E71B65"/>
    <w:rsid w:val="00E723A9"/>
    <w:rsid w:val="00E72484"/>
    <w:rsid w:val="00E7260B"/>
    <w:rsid w:val="00E72AAC"/>
    <w:rsid w:val="00E73BAB"/>
    <w:rsid w:val="00E743AB"/>
    <w:rsid w:val="00E751C7"/>
    <w:rsid w:val="00E7557C"/>
    <w:rsid w:val="00E75B0C"/>
    <w:rsid w:val="00E7636E"/>
    <w:rsid w:val="00E76885"/>
    <w:rsid w:val="00E76995"/>
    <w:rsid w:val="00E76C38"/>
    <w:rsid w:val="00E773AA"/>
    <w:rsid w:val="00E77B03"/>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07"/>
    <w:rsid w:val="00E856EE"/>
    <w:rsid w:val="00E8579F"/>
    <w:rsid w:val="00E859F4"/>
    <w:rsid w:val="00E85EC0"/>
    <w:rsid w:val="00E861D7"/>
    <w:rsid w:val="00E86ED4"/>
    <w:rsid w:val="00E87531"/>
    <w:rsid w:val="00E87C31"/>
    <w:rsid w:val="00E902D7"/>
    <w:rsid w:val="00E9041E"/>
    <w:rsid w:val="00E906D3"/>
    <w:rsid w:val="00E90786"/>
    <w:rsid w:val="00E9127B"/>
    <w:rsid w:val="00E91555"/>
    <w:rsid w:val="00E91C17"/>
    <w:rsid w:val="00E92055"/>
    <w:rsid w:val="00E923B4"/>
    <w:rsid w:val="00E925A4"/>
    <w:rsid w:val="00E925DA"/>
    <w:rsid w:val="00E92965"/>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8CE"/>
    <w:rsid w:val="00EA0A92"/>
    <w:rsid w:val="00EA1102"/>
    <w:rsid w:val="00EA1205"/>
    <w:rsid w:val="00EA1239"/>
    <w:rsid w:val="00EA1578"/>
    <w:rsid w:val="00EA19E1"/>
    <w:rsid w:val="00EA1E27"/>
    <w:rsid w:val="00EA21F6"/>
    <w:rsid w:val="00EA2C2C"/>
    <w:rsid w:val="00EA30D9"/>
    <w:rsid w:val="00EA3124"/>
    <w:rsid w:val="00EA4041"/>
    <w:rsid w:val="00EA442E"/>
    <w:rsid w:val="00EA5059"/>
    <w:rsid w:val="00EA672B"/>
    <w:rsid w:val="00EA67C8"/>
    <w:rsid w:val="00EA694E"/>
    <w:rsid w:val="00EA7648"/>
    <w:rsid w:val="00EA79D4"/>
    <w:rsid w:val="00EA7A72"/>
    <w:rsid w:val="00EA7E8E"/>
    <w:rsid w:val="00EB04EF"/>
    <w:rsid w:val="00EB0F1F"/>
    <w:rsid w:val="00EB117F"/>
    <w:rsid w:val="00EB171C"/>
    <w:rsid w:val="00EB1809"/>
    <w:rsid w:val="00EB1B0A"/>
    <w:rsid w:val="00EB1D44"/>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6D3A"/>
    <w:rsid w:val="00EB72D7"/>
    <w:rsid w:val="00EB79C2"/>
    <w:rsid w:val="00EB7CC1"/>
    <w:rsid w:val="00EB7E43"/>
    <w:rsid w:val="00EC0EE3"/>
    <w:rsid w:val="00EC10F7"/>
    <w:rsid w:val="00EC11F9"/>
    <w:rsid w:val="00EC16C2"/>
    <w:rsid w:val="00EC1823"/>
    <w:rsid w:val="00EC1B36"/>
    <w:rsid w:val="00EC1B6B"/>
    <w:rsid w:val="00EC1C56"/>
    <w:rsid w:val="00EC21A6"/>
    <w:rsid w:val="00EC2213"/>
    <w:rsid w:val="00EC2CC4"/>
    <w:rsid w:val="00EC2D66"/>
    <w:rsid w:val="00EC33B1"/>
    <w:rsid w:val="00EC36AA"/>
    <w:rsid w:val="00EC4026"/>
    <w:rsid w:val="00EC4274"/>
    <w:rsid w:val="00EC45A2"/>
    <w:rsid w:val="00EC4768"/>
    <w:rsid w:val="00EC4EF8"/>
    <w:rsid w:val="00EC521B"/>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18F"/>
    <w:rsid w:val="00ED321B"/>
    <w:rsid w:val="00ED3635"/>
    <w:rsid w:val="00ED3CDB"/>
    <w:rsid w:val="00ED411A"/>
    <w:rsid w:val="00ED4508"/>
    <w:rsid w:val="00ED51E9"/>
    <w:rsid w:val="00ED53DE"/>
    <w:rsid w:val="00ED55E1"/>
    <w:rsid w:val="00ED5AA2"/>
    <w:rsid w:val="00ED6435"/>
    <w:rsid w:val="00ED77D6"/>
    <w:rsid w:val="00ED7B31"/>
    <w:rsid w:val="00ED7EB9"/>
    <w:rsid w:val="00EE00C2"/>
    <w:rsid w:val="00EE06CE"/>
    <w:rsid w:val="00EE06FA"/>
    <w:rsid w:val="00EE0754"/>
    <w:rsid w:val="00EE09F6"/>
    <w:rsid w:val="00EE1105"/>
    <w:rsid w:val="00EE112F"/>
    <w:rsid w:val="00EE1432"/>
    <w:rsid w:val="00EE222C"/>
    <w:rsid w:val="00EE2257"/>
    <w:rsid w:val="00EE2391"/>
    <w:rsid w:val="00EE264D"/>
    <w:rsid w:val="00EE28E1"/>
    <w:rsid w:val="00EE32EC"/>
    <w:rsid w:val="00EE3332"/>
    <w:rsid w:val="00EE3E99"/>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236"/>
    <w:rsid w:val="00EF04DD"/>
    <w:rsid w:val="00EF0C85"/>
    <w:rsid w:val="00EF0CCE"/>
    <w:rsid w:val="00EF0FA3"/>
    <w:rsid w:val="00EF16EB"/>
    <w:rsid w:val="00EF1973"/>
    <w:rsid w:val="00EF1B7D"/>
    <w:rsid w:val="00EF1C29"/>
    <w:rsid w:val="00EF1CF1"/>
    <w:rsid w:val="00EF2095"/>
    <w:rsid w:val="00EF25C7"/>
    <w:rsid w:val="00EF2E51"/>
    <w:rsid w:val="00EF3184"/>
    <w:rsid w:val="00EF3AC1"/>
    <w:rsid w:val="00EF3D36"/>
    <w:rsid w:val="00EF3DF0"/>
    <w:rsid w:val="00EF4E99"/>
    <w:rsid w:val="00EF5CBC"/>
    <w:rsid w:val="00EF6099"/>
    <w:rsid w:val="00EF6981"/>
    <w:rsid w:val="00EF6CED"/>
    <w:rsid w:val="00EF7169"/>
    <w:rsid w:val="00EF7380"/>
    <w:rsid w:val="00EF7CD3"/>
    <w:rsid w:val="00F00236"/>
    <w:rsid w:val="00F01062"/>
    <w:rsid w:val="00F0123E"/>
    <w:rsid w:val="00F0130B"/>
    <w:rsid w:val="00F01500"/>
    <w:rsid w:val="00F015D5"/>
    <w:rsid w:val="00F01C64"/>
    <w:rsid w:val="00F01EAE"/>
    <w:rsid w:val="00F02104"/>
    <w:rsid w:val="00F0263E"/>
    <w:rsid w:val="00F0286B"/>
    <w:rsid w:val="00F03256"/>
    <w:rsid w:val="00F03A7A"/>
    <w:rsid w:val="00F0497D"/>
    <w:rsid w:val="00F04CC0"/>
    <w:rsid w:val="00F0506F"/>
    <w:rsid w:val="00F05525"/>
    <w:rsid w:val="00F05ABE"/>
    <w:rsid w:val="00F066A5"/>
    <w:rsid w:val="00F06717"/>
    <w:rsid w:val="00F068E7"/>
    <w:rsid w:val="00F06BF6"/>
    <w:rsid w:val="00F06C50"/>
    <w:rsid w:val="00F071EA"/>
    <w:rsid w:val="00F074A3"/>
    <w:rsid w:val="00F07913"/>
    <w:rsid w:val="00F11346"/>
    <w:rsid w:val="00F11357"/>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8C2"/>
    <w:rsid w:val="00F16ED5"/>
    <w:rsid w:val="00F170A0"/>
    <w:rsid w:val="00F17962"/>
    <w:rsid w:val="00F2000C"/>
    <w:rsid w:val="00F20090"/>
    <w:rsid w:val="00F20707"/>
    <w:rsid w:val="00F20709"/>
    <w:rsid w:val="00F20FEC"/>
    <w:rsid w:val="00F211D6"/>
    <w:rsid w:val="00F21280"/>
    <w:rsid w:val="00F21534"/>
    <w:rsid w:val="00F21B66"/>
    <w:rsid w:val="00F21C8A"/>
    <w:rsid w:val="00F21D7A"/>
    <w:rsid w:val="00F22516"/>
    <w:rsid w:val="00F225BE"/>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0D7"/>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6D80"/>
    <w:rsid w:val="00F47102"/>
    <w:rsid w:val="00F4766E"/>
    <w:rsid w:val="00F477FC"/>
    <w:rsid w:val="00F47ED8"/>
    <w:rsid w:val="00F47F25"/>
    <w:rsid w:val="00F47F84"/>
    <w:rsid w:val="00F506A4"/>
    <w:rsid w:val="00F50AA1"/>
    <w:rsid w:val="00F50F54"/>
    <w:rsid w:val="00F51088"/>
    <w:rsid w:val="00F514C5"/>
    <w:rsid w:val="00F51CB2"/>
    <w:rsid w:val="00F52213"/>
    <w:rsid w:val="00F52744"/>
    <w:rsid w:val="00F536C3"/>
    <w:rsid w:val="00F5376C"/>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1F58"/>
    <w:rsid w:val="00F621A8"/>
    <w:rsid w:val="00F62290"/>
    <w:rsid w:val="00F6346E"/>
    <w:rsid w:val="00F63596"/>
    <w:rsid w:val="00F63714"/>
    <w:rsid w:val="00F63C2C"/>
    <w:rsid w:val="00F641C7"/>
    <w:rsid w:val="00F6423A"/>
    <w:rsid w:val="00F64267"/>
    <w:rsid w:val="00F64B77"/>
    <w:rsid w:val="00F64C78"/>
    <w:rsid w:val="00F6503A"/>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5E3"/>
    <w:rsid w:val="00F679E2"/>
    <w:rsid w:val="00F7024D"/>
    <w:rsid w:val="00F70396"/>
    <w:rsid w:val="00F7057D"/>
    <w:rsid w:val="00F70A82"/>
    <w:rsid w:val="00F70D11"/>
    <w:rsid w:val="00F70D52"/>
    <w:rsid w:val="00F71235"/>
    <w:rsid w:val="00F71879"/>
    <w:rsid w:val="00F71C78"/>
    <w:rsid w:val="00F71C8D"/>
    <w:rsid w:val="00F72095"/>
    <w:rsid w:val="00F72141"/>
    <w:rsid w:val="00F72912"/>
    <w:rsid w:val="00F7297F"/>
    <w:rsid w:val="00F72B51"/>
    <w:rsid w:val="00F72E55"/>
    <w:rsid w:val="00F73092"/>
    <w:rsid w:val="00F731B8"/>
    <w:rsid w:val="00F73367"/>
    <w:rsid w:val="00F73672"/>
    <w:rsid w:val="00F73799"/>
    <w:rsid w:val="00F73A5A"/>
    <w:rsid w:val="00F73C8D"/>
    <w:rsid w:val="00F73E11"/>
    <w:rsid w:val="00F759D8"/>
    <w:rsid w:val="00F7658E"/>
    <w:rsid w:val="00F7693E"/>
    <w:rsid w:val="00F76D54"/>
    <w:rsid w:val="00F76FC3"/>
    <w:rsid w:val="00F77321"/>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237"/>
    <w:rsid w:val="00F85343"/>
    <w:rsid w:val="00F85AA9"/>
    <w:rsid w:val="00F86097"/>
    <w:rsid w:val="00F86340"/>
    <w:rsid w:val="00F86B45"/>
    <w:rsid w:val="00F87490"/>
    <w:rsid w:val="00F87831"/>
    <w:rsid w:val="00F9038E"/>
    <w:rsid w:val="00F90453"/>
    <w:rsid w:val="00F92321"/>
    <w:rsid w:val="00F9243F"/>
    <w:rsid w:val="00F927B7"/>
    <w:rsid w:val="00F92B7F"/>
    <w:rsid w:val="00F92C0A"/>
    <w:rsid w:val="00F93523"/>
    <w:rsid w:val="00F93A07"/>
    <w:rsid w:val="00F93B95"/>
    <w:rsid w:val="00F93C60"/>
    <w:rsid w:val="00F94249"/>
    <w:rsid w:val="00F94273"/>
    <w:rsid w:val="00F94535"/>
    <w:rsid w:val="00F94543"/>
    <w:rsid w:val="00F94821"/>
    <w:rsid w:val="00F94A99"/>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AB"/>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887"/>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74C"/>
    <w:rsid w:val="00FB6960"/>
    <w:rsid w:val="00FB6C8B"/>
    <w:rsid w:val="00FB6F19"/>
    <w:rsid w:val="00FB6F3B"/>
    <w:rsid w:val="00FB74AC"/>
    <w:rsid w:val="00FB7B3D"/>
    <w:rsid w:val="00FC036D"/>
    <w:rsid w:val="00FC0738"/>
    <w:rsid w:val="00FC07CB"/>
    <w:rsid w:val="00FC08CB"/>
    <w:rsid w:val="00FC0BDC"/>
    <w:rsid w:val="00FC0D7C"/>
    <w:rsid w:val="00FC12EB"/>
    <w:rsid w:val="00FC199C"/>
    <w:rsid w:val="00FC1A1E"/>
    <w:rsid w:val="00FC1DFC"/>
    <w:rsid w:val="00FC28AC"/>
    <w:rsid w:val="00FC29E1"/>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2A6"/>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D9C"/>
    <w:rsid w:val="00FD2F9C"/>
    <w:rsid w:val="00FD347A"/>
    <w:rsid w:val="00FD3A4B"/>
    <w:rsid w:val="00FD3B17"/>
    <w:rsid w:val="00FD401A"/>
    <w:rsid w:val="00FD4888"/>
    <w:rsid w:val="00FD4E79"/>
    <w:rsid w:val="00FD522A"/>
    <w:rsid w:val="00FD5AE0"/>
    <w:rsid w:val="00FD5D73"/>
    <w:rsid w:val="00FD5DFF"/>
    <w:rsid w:val="00FD6572"/>
    <w:rsid w:val="00FD66EC"/>
    <w:rsid w:val="00FD6B71"/>
    <w:rsid w:val="00FD6E45"/>
    <w:rsid w:val="00FD729E"/>
    <w:rsid w:val="00FD764A"/>
    <w:rsid w:val="00FD7763"/>
    <w:rsid w:val="00FE004A"/>
    <w:rsid w:val="00FE00C1"/>
    <w:rsid w:val="00FE0281"/>
    <w:rsid w:val="00FE1374"/>
    <w:rsid w:val="00FE14A5"/>
    <w:rsid w:val="00FE1810"/>
    <w:rsid w:val="00FE20BA"/>
    <w:rsid w:val="00FE2220"/>
    <w:rsid w:val="00FE253A"/>
    <w:rsid w:val="00FE2A92"/>
    <w:rsid w:val="00FE2AC2"/>
    <w:rsid w:val="00FE351F"/>
    <w:rsid w:val="00FE3A24"/>
    <w:rsid w:val="00FE4412"/>
    <w:rsid w:val="00FE4444"/>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799"/>
    <w:rsid w:val="00FF1819"/>
    <w:rsid w:val="00FF1922"/>
    <w:rsid w:val="00FF1CA5"/>
    <w:rsid w:val="00FF22D6"/>
    <w:rsid w:val="00FF26B6"/>
    <w:rsid w:val="00FF27DC"/>
    <w:rsid w:val="00FF2C8B"/>
    <w:rsid w:val="00FF385A"/>
    <w:rsid w:val="00FF3B3B"/>
    <w:rsid w:val="00FF4B9A"/>
    <w:rsid w:val="00FF4DAF"/>
    <w:rsid w:val="00FF51DA"/>
    <w:rsid w:val="00FF5262"/>
    <w:rsid w:val="00FF5304"/>
    <w:rsid w:val="00FF550B"/>
    <w:rsid w:val="00FF5D36"/>
    <w:rsid w:val="00FF5FCC"/>
    <w:rsid w:val="00FF60DA"/>
    <w:rsid w:val="00FF6601"/>
    <w:rsid w:val="00FF6BA5"/>
    <w:rsid w:val="00FF74C8"/>
    <w:rsid w:val="00FF763D"/>
    <w:rsid w:val="00FF7926"/>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uiPriority w:val="99"/>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uiPriority w:val="99"/>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 w:type="paragraph" w:customStyle="1" w:styleId="ReferenceLine">
    <w:name w:val="Reference Line"/>
    <w:basedOn w:val="BodyText"/>
    <w:rsid w:val="00CA46C4"/>
  </w:style>
  <w:style w:type="paragraph" w:customStyle="1" w:styleId="STANDARD-Bullets">
    <w:name w:val="STANDARD - Bullets"/>
    <w:basedOn w:val="Normal"/>
    <w:rsid w:val="00DA267F"/>
    <w:pPr>
      <w:widowControl w:val="0"/>
      <w:numPr>
        <w:numId w:val="24"/>
      </w:numPr>
      <w:tabs>
        <w:tab w:val="left" w:pos="567"/>
      </w:tabs>
      <w:overflowPunct/>
      <w:autoSpaceDE/>
      <w:autoSpaceDN/>
      <w:adjustRightInd/>
      <w:spacing w:before="120" w:after="120"/>
      <w:contextualSpacing/>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091">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47079325">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299724711">
      <w:bodyDiv w:val="1"/>
      <w:marLeft w:val="0"/>
      <w:marRight w:val="0"/>
      <w:marTop w:val="0"/>
      <w:marBottom w:val="0"/>
      <w:divBdr>
        <w:top w:val="none" w:sz="0" w:space="0" w:color="auto"/>
        <w:left w:val="none" w:sz="0" w:space="0" w:color="auto"/>
        <w:bottom w:val="none" w:sz="0" w:space="0" w:color="auto"/>
        <w:right w:val="none" w:sz="0" w:space="0" w:color="auto"/>
      </w:divBdr>
    </w:div>
    <w:div w:id="331876480">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57238064">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3261030">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30203233">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00504905">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4868779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0850681">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31251955">
      <w:bodyDiv w:val="1"/>
      <w:marLeft w:val="0"/>
      <w:marRight w:val="0"/>
      <w:marTop w:val="0"/>
      <w:marBottom w:val="0"/>
      <w:divBdr>
        <w:top w:val="none" w:sz="0" w:space="0" w:color="auto"/>
        <w:left w:val="none" w:sz="0" w:space="0" w:color="auto"/>
        <w:bottom w:val="none" w:sz="0" w:space="0" w:color="auto"/>
        <w:right w:val="none" w:sz="0" w:space="0" w:color="auto"/>
      </w:divBdr>
    </w:div>
    <w:div w:id="65892376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0154048">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32779378">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06645668">
      <w:bodyDiv w:val="1"/>
      <w:marLeft w:val="0"/>
      <w:marRight w:val="0"/>
      <w:marTop w:val="0"/>
      <w:marBottom w:val="0"/>
      <w:divBdr>
        <w:top w:val="none" w:sz="0" w:space="0" w:color="auto"/>
        <w:left w:val="none" w:sz="0" w:space="0" w:color="auto"/>
        <w:bottom w:val="none" w:sz="0" w:space="0" w:color="auto"/>
        <w:right w:val="none" w:sz="0" w:space="0" w:color="auto"/>
      </w:divBdr>
    </w:div>
    <w:div w:id="916594815">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64718247">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4267074">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0249476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64670313">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392733764">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598054866">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2859282">
      <w:bodyDiv w:val="1"/>
      <w:marLeft w:val="0"/>
      <w:marRight w:val="0"/>
      <w:marTop w:val="0"/>
      <w:marBottom w:val="0"/>
      <w:divBdr>
        <w:top w:val="none" w:sz="0" w:space="0" w:color="auto"/>
        <w:left w:val="none" w:sz="0" w:space="0" w:color="auto"/>
        <w:bottom w:val="none" w:sz="0" w:space="0" w:color="auto"/>
        <w:right w:val="none" w:sz="0" w:space="0" w:color="auto"/>
      </w:divBdr>
    </w:div>
    <w:div w:id="165151784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0546679">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691878744">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4646593">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515551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50368669">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29073277">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73829691">
      <w:bodyDiv w:val="1"/>
      <w:marLeft w:val="0"/>
      <w:marRight w:val="0"/>
      <w:marTop w:val="0"/>
      <w:marBottom w:val="0"/>
      <w:divBdr>
        <w:top w:val="none" w:sz="0" w:space="0" w:color="auto"/>
        <w:left w:val="none" w:sz="0" w:space="0" w:color="auto"/>
        <w:bottom w:val="none" w:sz="0" w:space="0" w:color="auto"/>
        <w:right w:val="none" w:sz="0" w:space="0" w:color="auto"/>
      </w:divBdr>
    </w:div>
    <w:div w:id="197984333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64712380">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1198496">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Requirements+Attributes?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Engineering+for+SW+Enabled+Featur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yperlink" Target="https://azureford.sharepoint.com/sites/Features/feature%20owner%20checklist/forms/allitems.aspx?RootFolder=%2Fsites%2FFeatures%2FFeature%20Owner%20Checklist%2FTZuraw%20Features%20Section%2FSentinel%2FModeling%20and%20Feature%20Documents%2FPhoenix%20Version&amp;FolderCTID=0x010100B5B7227975DBC342A8A1D286C57FF1B1&amp;View=%7B4E9E1ADB%2D10DD%2D4ADD%2D96C6%2D73B67AC0FB11%7D" TargetMode="External"/><Relationship Id="rId32" Type="http://schemas.openxmlformats.org/officeDocument/2006/relationships/image" Target="media/image8.png"/><Relationship Id="rId37" Type="http://schemas.openxmlformats.org/officeDocument/2006/relationships/image" Target="media/image13.jp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186" Type="http://schemas.openxmlformats.org/officeDocument/2006/relationships/footer" Target="footer2.xml"/><Relationship Id="rId22" Type="http://schemas.openxmlformats.org/officeDocument/2006/relationships/comments" Target="comments.xml"/><Relationship Id="rId27" Type="http://schemas.openxmlformats.org/officeDocument/2006/relationships/image" Target="media/image4.pn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2" Type="http://schemas.openxmlformats.org/officeDocument/2006/relationships/header" Target="header1.xml"/><Relationship Id="rId17" Type="http://schemas.openxmlformats.org/officeDocument/2006/relationships/hyperlink" Target="http://wiki.ford.com/display/RequirementsEngineering/Specification+templates" TargetMode="External"/><Relationship Id="rId33" Type="http://schemas.openxmlformats.org/officeDocument/2006/relationships/image" Target="media/image9.png"/><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11/relationships/commentsExtended" Target="commentsExtended.xml"/><Relationship Id="rId28" Type="http://schemas.openxmlformats.org/officeDocument/2006/relationships/image" Target="media/image5.jp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image" Target="media/image14.jpg"/><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3" Type="http://schemas.openxmlformats.org/officeDocument/2006/relationships/footer" Target="footer1.xml"/><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image" Target="media/image10.pn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ww.fgti.ford.com/client/NewFGTI/CopyrightNotice.html" TargetMode="External"/><Relationship Id="rId2" Type="http://schemas.openxmlformats.org/officeDocument/2006/relationships/customXml" Target="../customXml/item2.xml"/><Relationship Id="rId29" Type="http://schemas.openxmlformats.org/officeDocument/2006/relationships/hyperlink" Target="https://www.vsemweb.ford.com:443/tc/launchapp?-attach=true&amp;-s=226TCSession&amp;-o=ZmZNi0JHx3NrTDAAAAAAAAAAAAA" TargetMode="External"/><Relationship Id="rId24" Type="http://schemas.microsoft.com/office/2016/09/relationships/commentsIds" Target="commentsIds.xml"/><Relationship Id="rId40" Type="http://schemas.openxmlformats.org/officeDocument/2006/relationships/hyperlink" Target="http://wiki.ford.com/display/RequirementsEngineering/Requirements+Attributes" TargetMode="External"/><Relationship Id="rId45" Type="http://schemas.openxmlformats.org/officeDocument/2006/relationships/image" Target="media/image15.jpg"/><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How+to+use+the+Specification+Templates?src=contextnavpagetreemode" TargetMode="External"/><Relationship Id="rId14" Type="http://schemas.openxmlformats.org/officeDocument/2006/relationships/header" Target="header2.xml"/><Relationship Id="rId30" Type="http://schemas.openxmlformats.org/officeDocument/2006/relationships/image" Target="media/image6.jpg"/><Relationship Id="rId35" Type="http://schemas.openxmlformats.org/officeDocument/2006/relationships/image" Target="media/image11.png"/><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189" Type="http://schemas.openxmlformats.org/officeDocument/2006/relationships/theme" Target="theme/theme1.xml"/><Relationship Id="rId3" Type="http://schemas.openxmlformats.org/officeDocument/2006/relationships/customXml" Target="../customXml/item3.xml"/><Relationship Id="rId25" Type="http://schemas.microsoft.com/office/2018/08/relationships/commentsExtensible" Target="commentsExtensible.xm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pages/viewpage.action?pageId=104991616&amp;src=contextnavpagetreemode"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5" Type="http://schemas.openxmlformats.org/officeDocument/2006/relationships/image" Target="media/image2.jpg"/><Relationship Id="rId36" Type="http://schemas.openxmlformats.org/officeDocument/2006/relationships/image" Target="media/image12.jpg"/><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7.emf"/><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19240da-6ec0-421e-91b0-6e688d5f7f71">
      <Terms xmlns="http://schemas.microsoft.com/office/infopath/2007/PartnerControls"/>
    </lcf76f155ced4ddcb4097134ff3c332f>
    <TaxCatchAll xmlns="8f6364e4-d71b-4480-b87b-ed0e0466629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B7227975DBC342A8A1D286C57FF1B1" ma:contentTypeVersion="18" ma:contentTypeDescription="Create a new document." ma:contentTypeScope="" ma:versionID="95e480bddba48dc32665f62251738b96">
  <xsd:schema xmlns:xsd="http://www.w3.org/2001/XMLSchema" xmlns:xs="http://www.w3.org/2001/XMLSchema" xmlns:p="http://schemas.microsoft.com/office/2006/metadata/properties" xmlns:ns2="8f6364e4-d71b-4480-b87b-ed0e0466629c" xmlns:ns3="119240da-6ec0-421e-91b0-6e688d5f7f71" targetNamespace="http://schemas.microsoft.com/office/2006/metadata/properties" ma:root="true" ma:fieldsID="df2843510480cb85adab91e645a23226" ns2:_="" ns3:_="">
    <xsd:import namespace="8f6364e4-d71b-4480-b87b-ed0e0466629c"/>
    <xsd:import namespace="119240da-6ec0-421e-91b0-6e688d5f7f71"/>
    <xsd:element name="properties">
      <xsd:complexType>
        <xsd:sequence>
          <xsd:element name="documentManagement">
            <xsd:complexType>
              <xsd:all>
                <xsd:element ref="ns2:SharedWithUsers" minOccurs="0"/>
                <xsd:element ref="ns3:MediaServiceMetadata" minOccurs="0"/>
                <xsd:element ref="ns3:MediaServiceFastMetadata" minOccurs="0"/>
                <xsd:element ref="ns3:MediaServiceAutoKeyPoints" minOccurs="0"/>
                <xsd:element ref="ns3:MediaServiceKeyPoints" minOccurs="0"/>
                <xsd:element ref="ns2:SharedWithDetail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364e4-d71b-4480-b87b-ed0e0466629c"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07d5b0b-2bd6-468b-a7a0-bbd709967eb5}" ma:internalName="TaxCatchAll" ma:showField="CatchAllData" ma:web="8f6364e4-d71b-4480-b87b-ed0e0466629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19240da-6ec0-421e-91b0-6e688d5f7f71"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 ds:uri="119240da-6ec0-421e-91b0-6e688d5f7f71"/>
    <ds:schemaRef ds:uri="8f6364e4-d71b-4480-b87b-ed0e0466629c"/>
  </ds:schemaRefs>
</ds:datastoreItem>
</file>

<file path=customXml/itemProps2.xml><?xml version="1.0" encoding="utf-8"?>
<ds:datastoreItem xmlns:ds="http://schemas.openxmlformats.org/officeDocument/2006/customXml" ds:itemID="{0FCA133D-9B36-4566-B8A9-26A72CFDE3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364e4-d71b-4480-b87b-ed0e0466629c"/>
    <ds:schemaRef ds:uri="119240da-6ec0-421e-91b0-6e688d5f7f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A7172D0F-652B-45B4-A654-C64D54AD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TotalTime>
  <Pages>194</Pages>
  <Words>45540</Words>
  <Characters>259581</Characters>
  <Application>Microsoft Office Word</Application>
  <DocSecurity>0</DocSecurity>
  <Lines>2163</Lines>
  <Paragraphs>609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304512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Yan, Haifeng (H.)</cp:lastModifiedBy>
  <cp:revision>2</cp:revision>
  <cp:lastPrinted>2006-07-11T11:32:00Z</cp:lastPrinted>
  <dcterms:created xsi:type="dcterms:W3CDTF">2022-09-05T05:14:00Z</dcterms:created>
  <dcterms:modified xsi:type="dcterms:W3CDTF">2022-09-05T05:14:00Z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0x010100B5B7227975DBC342A8A1D286C57FF1B1</vt:lpwstr>
  </property>
</Properties>
</file>