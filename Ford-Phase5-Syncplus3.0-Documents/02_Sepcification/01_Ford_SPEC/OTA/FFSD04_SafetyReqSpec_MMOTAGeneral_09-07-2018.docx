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431"/>
        <w:gridCol w:w="3304"/>
        <w:gridCol w:w="3801"/>
        <w:gridCol w:w="1102"/>
      </w:tblGrid>
      <w:tr w:rsidR="00AA5767" w:rsidRPr="006462E0" w14:paraId="465F5999" w14:textId="77777777" w:rsidTr="00F375CA">
        <w:trPr>
          <w:cantSplit/>
          <w:trHeight w:hRule="exact" w:val="567"/>
          <w:tblHeader/>
          <w:jc w:val="center"/>
        </w:trPr>
        <w:tc>
          <w:tcPr>
            <w:tcW w:w="1435" w:type="dxa"/>
            <w:tcBorders>
              <w:top w:val="nil"/>
              <w:left w:val="nil"/>
              <w:bottom w:val="nil"/>
              <w:right w:val="nil"/>
            </w:tcBorders>
            <w:vAlign w:val="center"/>
          </w:tcPr>
          <w:p w14:paraId="465F5996" w14:textId="77777777" w:rsidR="00AA5767" w:rsidRPr="006462E0" w:rsidRDefault="00AA5767" w:rsidP="00BC0911">
            <w:pPr>
              <w:spacing w:line="480" w:lineRule="auto"/>
              <w:jc w:val="left"/>
              <w:rPr>
                <w:sz w:val="16"/>
                <w:szCs w:val="16"/>
              </w:rPr>
            </w:pPr>
          </w:p>
        </w:tc>
        <w:tc>
          <w:tcPr>
            <w:tcW w:w="7191" w:type="dxa"/>
            <w:gridSpan w:val="2"/>
            <w:tcBorders>
              <w:top w:val="nil"/>
              <w:left w:val="nil"/>
              <w:bottom w:val="nil"/>
              <w:right w:val="nil"/>
            </w:tcBorders>
            <w:vAlign w:val="center"/>
          </w:tcPr>
          <w:p w14:paraId="465F5997" w14:textId="77777777" w:rsidR="00AA5767" w:rsidRPr="006462E0" w:rsidRDefault="00AA5767" w:rsidP="00BC0911">
            <w:pPr>
              <w:pStyle w:val="CoverpageSubtitle"/>
              <w:spacing w:line="480" w:lineRule="auto"/>
              <w:rPr>
                <w:b w:val="0"/>
                <w:sz w:val="16"/>
                <w:szCs w:val="16"/>
              </w:rPr>
            </w:pPr>
          </w:p>
        </w:tc>
        <w:tc>
          <w:tcPr>
            <w:tcW w:w="1126" w:type="dxa"/>
            <w:tcBorders>
              <w:top w:val="nil"/>
              <w:left w:val="nil"/>
              <w:bottom w:val="nil"/>
              <w:right w:val="nil"/>
            </w:tcBorders>
            <w:vAlign w:val="center"/>
          </w:tcPr>
          <w:p w14:paraId="465F5998" w14:textId="77777777" w:rsidR="00AA5767" w:rsidRPr="006462E0" w:rsidRDefault="00AA5767" w:rsidP="00BC0911">
            <w:pPr>
              <w:spacing w:line="480" w:lineRule="auto"/>
              <w:jc w:val="left"/>
              <w:rPr>
                <w:sz w:val="16"/>
                <w:szCs w:val="16"/>
              </w:rPr>
            </w:pPr>
          </w:p>
        </w:tc>
      </w:tr>
      <w:tr w:rsidR="00AA5767" w:rsidRPr="006462E0" w14:paraId="465F599D" w14:textId="77777777" w:rsidTr="00F375CA">
        <w:trPr>
          <w:cantSplit/>
          <w:trHeight w:hRule="exact" w:val="567"/>
          <w:tblHeader/>
          <w:jc w:val="center"/>
        </w:trPr>
        <w:tc>
          <w:tcPr>
            <w:tcW w:w="1435" w:type="dxa"/>
            <w:tcBorders>
              <w:top w:val="nil"/>
              <w:left w:val="nil"/>
              <w:bottom w:val="nil"/>
              <w:right w:val="nil"/>
            </w:tcBorders>
            <w:vAlign w:val="center"/>
          </w:tcPr>
          <w:p w14:paraId="465F599A" w14:textId="77777777" w:rsidR="00AA5767" w:rsidRPr="006462E0" w:rsidRDefault="00AA5767" w:rsidP="00BC0911">
            <w:pPr>
              <w:spacing w:line="480" w:lineRule="auto"/>
              <w:jc w:val="left"/>
              <w:rPr>
                <w:sz w:val="16"/>
                <w:szCs w:val="16"/>
              </w:rPr>
            </w:pPr>
          </w:p>
        </w:tc>
        <w:tc>
          <w:tcPr>
            <w:tcW w:w="7191" w:type="dxa"/>
            <w:gridSpan w:val="2"/>
            <w:tcBorders>
              <w:top w:val="nil"/>
              <w:left w:val="nil"/>
              <w:bottom w:val="nil"/>
              <w:right w:val="nil"/>
            </w:tcBorders>
            <w:vAlign w:val="center"/>
          </w:tcPr>
          <w:p w14:paraId="465F599B" w14:textId="77777777" w:rsidR="00AA5767" w:rsidRPr="006462E0" w:rsidRDefault="00AA5767" w:rsidP="00BC0911">
            <w:pPr>
              <w:pStyle w:val="CoverpageSubtitle"/>
              <w:spacing w:line="480" w:lineRule="auto"/>
              <w:rPr>
                <w:b w:val="0"/>
                <w:sz w:val="16"/>
                <w:szCs w:val="16"/>
              </w:rPr>
            </w:pPr>
          </w:p>
        </w:tc>
        <w:tc>
          <w:tcPr>
            <w:tcW w:w="1126" w:type="dxa"/>
            <w:tcBorders>
              <w:top w:val="nil"/>
              <w:left w:val="nil"/>
              <w:bottom w:val="nil"/>
              <w:right w:val="nil"/>
            </w:tcBorders>
            <w:vAlign w:val="center"/>
          </w:tcPr>
          <w:p w14:paraId="465F599C" w14:textId="77777777" w:rsidR="00AA5767" w:rsidRPr="006462E0" w:rsidRDefault="00AA5767" w:rsidP="00BC0911">
            <w:pPr>
              <w:spacing w:line="480" w:lineRule="auto"/>
              <w:jc w:val="left"/>
              <w:rPr>
                <w:sz w:val="16"/>
                <w:szCs w:val="16"/>
              </w:rPr>
            </w:pPr>
          </w:p>
        </w:tc>
      </w:tr>
      <w:tr w:rsidR="00AA5767" w:rsidRPr="006462E0" w14:paraId="465F59A1" w14:textId="77777777" w:rsidTr="00F3103C">
        <w:trPr>
          <w:cantSplit/>
          <w:trHeight w:hRule="exact" w:val="137"/>
          <w:tblHeader/>
          <w:jc w:val="center"/>
        </w:trPr>
        <w:tc>
          <w:tcPr>
            <w:tcW w:w="1435" w:type="dxa"/>
            <w:tcBorders>
              <w:top w:val="nil"/>
              <w:left w:val="nil"/>
              <w:bottom w:val="nil"/>
              <w:right w:val="nil"/>
            </w:tcBorders>
            <w:vAlign w:val="center"/>
          </w:tcPr>
          <w:p w14:paraId="465F599E" w14:textId="77777777" w:rsidR="00AA5767" w:rsidRPr="006462E0" w:rsidRDefault="00AA5767" w:rsidP="00BC0911">
            <w:pPr>
              <w:spacing w:line="480" w:lineRule="auto"/>
              <w:jc w:val="left"/>
              <w:rPr>
                <w:sz w:val="16"/>
                <w:szCs w:val="16"/>
              </w:rPr>
            </w:pPr>
          </w:p>
        </w:tc>
        <w:tc>
          <w:tcPr>
            <w:tcW w:w="7191" w:type="dxa"/>
            <w:gridSpan w:val="2"/>
            <w:tcBorders>
              <w:top w:val="nil"/>
              <w:left w:val="nil"/>
              <w:bottom w:val="nil"/>
              <w:right w:val="nil"/>
            </w:tcBorders>
            <w:vAlign w:val="center"/>
          </w:tcPr>
          <w:p w14:paraId="465F599F" w14:textId="77777777" w:rsidR="00AA5767" w:rsidRPr="006462E0" w:rsidRDefault="00AA5767" w:rsidP="00BC0911">
            <w:pPr>
              <w:spacing w:line="480" w:lineRule="auto"/>
              <w:jc w:val="left"/>
              <w:rPr>
                <w:sz w:val="16"/>
                <w:szCs w:val="16"/>
              </w:rPr>
            </w:pPr>
          </w:p>
        </w:tc>
        <w:tc>
          <w:tcPr>
            <w:tcW w:w="1126" w:type="dxa"/>
            <w:tcBorders>
              <w:top w:val="nil"/>
              <w:left w:val="nil"/>
              <w:bottom w:val="nil"/>
              <w:right w:val="nil"/>
            </w:tcBorders>
            <w:vAlign w:val="center"/>
          </w:tcPr>
          <w:p w14:paraId="465F59A0" w14:textId="77777777" w:rsidR="00AA5767" w:rsidRPr="006462E0" w:rsidRDefault="00AA5767" w:rsidP="00BC0911">
            <w:pPr>
              <w:spacing w:line="480" w:lineRule="auto"/>
              <w:jc w:val="left"/>
              <w:rPr>
                <w:sz w:val="16"/>
                <w:szCs w:val="16"/>
              </w:rPr>
            </w:pPr>
          </w:p>
        </w:tc>
      </w:tr>
      <w:tr w:rsidR="00F375CA" w:rsidRPr="006462E0" w14:paraId="465F59A5" w14:textId="77777777" w:rsidTr="006A6031">
        <w:trPr>
          <w:cantSplit/>
          <w:trHeight w:hRule="exact" w:val="462"/>
          <w:tblHeader/>
          <w:jc w:val="center"/>
        </w:trPr>
        <w:tc>
          <w:tcPr>
            <w:tcW w:w="1435" w:type="dxa"/>
            <w:tcBorders>
              <w:top w:val="nil"/>
              <w:left w:val="nil"/>
              <w:bottom w:val="nil"/>
              <w:right w:val="nil"/>
            </w:tcBorders>
            <w:vAlign w:val="center"/>
          </w:tcPr>
          <w:p w14:paraId="465F59A2" w14:textId="77777777" w:rsidR="00F375CA" w:rsidRPr="006462E0" w:rsidRDefault="00F375CA" w:rsidP="00F375CA">
            <w:pPr>
              <w:pStyle w:val="CoverpageTitle"/>
              <w:spacing w:before="0" w:after="0"/>
            </w:pPr>
          </w:p>
        </w:tc>
        <w:tc>
          <w:tcPr>
            <w:tcW w:w="7191" w:type="dxa"/>
            <w:gridSpan w:val="2"/>
            <w:tcBorders>
              <w:top w:val="nil"/>
              <w:left w:val="nil"/>
              <w:bottom w:val="nil"/>
              <w:right w:val="nil"/>
            </w:tcBorders>
            <w:vAlign w:val="center"/>
          </w:tcPr>
          <w:p w14:paraId="11426D7C" w14:textId="77777777" w:rsidR="00F375CA" w:rsidRPr="00C676F1" w:rsidRDefault="00F375CA" w:rsidP="00F375CA">
            <w:pPr>
              <w:pStyle w:val="CoverpageTitle"/>
              <w:rPr>
                <w:color w:val="0000FF"/>
              </w:rPr>
            </w:pPr>
            <w:r w:rsidRPr="00C676F1">
              <w:rPr>
                <w:color w:val="0000FF"/>
              </w:rPr>
              <w:t>#findFSRVV($element)</w:t>
            </w:r>
          </w:p>
          <w:p w14:paraId="0ACEB1EA" w14:textId="77777777" w:rsidR="00F375CA" w:rsidRPr="00C676F1" w:rsidRDefault="00F375CA" w:rsidP="00F375CA">
            <w:pPr>
              <w:pStyle w:val="CoverpageTitle"/>
              <w:rPr>
                <w:color w:val="0000FF"/>
              </w:rPr>
            </w:pPr>
            <w:r w:rsidRPr="00C676F1">
              <w:rPr>
                <w:color w:val="0000FF"/>
              </w:rPr>
              <w:t>#findFSRVV($element)</w:t>
            </w:r>
          </w:p>
          <w:p w14:paraId="368C12C2" w14:textId="77777777" w:rsidR="00F375CA" w:rsidRPr="00C676F1" w:rsidRDefault="00F375CA" w:rsidP="00F375CA">
            <w:pPr>
              <w:pStyle w:val="CoverpageTitle"/>
              <w:rPr>
                <w:color w:val="0000FF"/>
              </w:rPr>
            </w:pPr>
            <w:r w:rsidRPr="00C676F1">
              <w:rPr>
                <w:color w:val="0000FF"/>
              </w:rPr>
              <w:t>#findFSRVV($element)</w:t>
            </w:r>
          </w:p>
          <w:p w14:paraId="36B87185" w14:textId="77777777" w:rsidR="00F375CA" w:rsidRPr="00C676F1" w:rsidRDefault="00F375CA" w:rsidP="00F375CA">
            <w:pPr>
              <w:pStyle w:val="CoverpageTitle"/>
              <w:rPr>
                <w:color w:val="0000FF"/>
              </w:rPr>
            </w:pPr>
            <w:r w:rsidRPr="00C676F1">
              <w:rPr>
                <w:color w:val="0000FF"/>
              </w:rPr>
              <w:t>#findFSRVV($element)</w:t>
            </w:r>
          </w:p>
          <w:p w14:paraId="5CE7DB5F" w14:textId="77777777" w:rsidR="00F375CA" w:rsidRPr="00C676F1" w:rsidRDefault="00F375CA" w:rsidP="00F375CA">
            <w:pPr>
              <w:pStyle w:val="CoverpageTitle"/>
              <w:rPr>
                <w:color w:val="0000FF"/>
              </w:rPr>
            </w:pPr>
            <w:r w:rsidRPr="00C676F1">
              <w:rPr>
                <w:color w:val="0000FF"/>
              </w:rPr>
              <w:t>#findFSRVV($element)</w:t>
            </w:r>
          </w:p>
          <w:p w14:paraId="45D7C678" w14:textId="77777777" w:rsidR="00F375CA" w:rsidRPr="00C676F1" w:rsidRDefault="00F375CA" w:rsidP="00F375CA">
            <w:pPr>
              <w:pStyle w:val="CoverpageTitle"/>
              <w:rPr>
                <w:color w:val="0000FF"/>
              </w:rPr>
            </w:pPr>
            <w:r w:rsidRPr="00C676F1">
              <w:rPr>
                <w:color w:val="0000FF"/>
              </w:rPr>
              <w:t>#findFSRVV($element)</w:t>
            </w:r>
          </w:p>
          <w:p w14:paraId="01E5C636" w14:textId="77777777" w:rsidR="00F375CA" w:rsidRPr="00C676F1" w:rsidRDefault="00F375CA" w:rsidP="00F375CA">
            <w:pPr>
              <w:pStyle w:val="CoverpageTitle"/>
              <w:rPr>
                <w:color w:val="0000FF"/>
              </w:rPr>
            </w:pPr>
            <w:r w:rsidRPr="00C676F1">
              <w:rPr>
                <w:color w:val="0000FF"/>
              </w:rPr>
              <w:t>#findFSRVV($element)</w:t>
            </w:r>
          </w:p>
          <w:p w14:paraId="66F1A635" w14:textId="77777777" w:rsidR="00F375CA" w:rsidRPr="00C676F1" w:rsidRDefault="00F375CA" w:rsidP="00F375CA">
            <w:pPr>
              <w:pStyle w:val="CoverpageTitle"/>
              <w:rPr>
                <w:color w:val="0000FF"/>
              </w:rPr>
            </w:pPr>
            <w:r w:rsidRPr="00C676F1">
              <w:rPr>
                <w:color w:val="0000FF"/>
              </w:rPr>
              <w:t>#findFSRVV($element)</w:t>
            </w:r>
          </w:p>
          <w:p w14:paraId="5F823FFB" w14:textId="77777777" w:rsidR="00F375CA" w:rsidRPr="00C676F1" w:rsidRDefault="00F375CA" w:rsidP="00F375CA">
            <w:pPr>
              <w:pStyle w:val="CoverpageTitle"/>
              <w:rPr>
                <w:color w:val="0000FF"/>
              </w:rPr>
            </w:pPr>
            <w:r w:rsidRPr="00C676F1">
              <w:rPr>
                <w:color w:val="0000FF"/>
              </w:rPr>
              <w:t>#findFSRVV($element)</w:t>
            </w:r>
          </w:p>
          <w:p w14:paraId="22DD7347" w14:textId="77777777" w:rsidR="00F375CA" w:rsidRPr="00C676F1" w:rsidRDefault="00F375CA" w:rsidP="00F375CA">
            <w:pPr>
              <w:pStyle w:val="CoverpageTitle"/>
              <w:rPr>
                <w:color w:val="0000FF"/>
              </w:rPr>
            </w:pPr>
            <w:r w:rsidRPr="00C676F1">
              <w:rPr>
                <w:color w:val="0000FF"/>
              </w:rPr>
              <w:t>#findFSRVV($element)</w:t>
            </w:r>
          </w:p>
          <w:p w14:paraId="249C1E45" w14:textId="77777777" w:rsidR="00F375CA" w:rsidRPr="00C676F1" w:rsidRDefault="00F375CA" w:rsidP="00F375CA">
            <w:pPr>
              <w:pStyle w:val="CoverpageTitle"/>
              <w:rPr>
                <w:color w:val="0000FF"/>
              </w:rPr>
            </w:pPr>
            <w:r w:rsidRPr="00C676F1">
              <w:rPr>
                <w:color w:val="0000FF"/>
              </w:rPr>
              <w:t>#findFSRVV($element)</w:t>
            </w:r>
          </w:p>
          <w:p w14:paraId="14420EBE" w14:textId="77777777" w:rsidR="00F375CA" w:rsidRPr="00C676F1" w:rsidRDefault="00F375CA" w:rsidP="00F375CA">
            <w:pPr>
              <w:pStyle w:val="CoverpageTitle"/>
              <w:rPr>
                <w:color w:val="0000FF"/>
              </w:rPr>
            </w:pPr>
            <w:r w:rsidRPr="00C676F1">
              <w:rPr>
                <w:color w:val="0000FF"/>
              </w:rPr>
              <w:t>#findFSRVV($element)</w:t>
            </w:r>
          </w:p>
          <w:p w14:paraId="453C420D" w14:textId="77777777" w:rsidR="00F375CA" w:rsidRPr="00C676F1" w:rsidRDefault="00F375CA" w:rsidP="00F375CA">
            <w:pPr>
              <w:pStyle w:val="CoverpageTitle"/>
              <w:rPr>
                <w:color w:val="0000FF"/>
              </w:rPr>
            </w:pPr>
            <w:r w:rsidRPr="00C676F1">
              <w:rPr>
                <w:color w:val="0000FF"/>
              </w:rPr>
              <w:t>#findFSRVV($element)</w:t>
            </w:r>
          </w:p>
          <w:p w14:paraId="33BEBAF3" w14:textId="77777777" w:rsidR="00F375CA" w:rsidRPr="00C676F1" w:rsidRDefault="00F375CA" w:rsidP="00F375CA">
            <w:pPr>
              <w:pStyle w:val="CoverpageTitle"/>
              <w:rPr>
                <w:color w:val="0000FF"/>
              </w:rPr>
            </w:pPr>
            <w:r w:rsidRPr="00C676F1">
              <w:rPr>
                <w:color w:val="0000FF"/>
              </w:rPr>
              <w:t>#findFSRVV($element)</w:t>
            </w:r>
          </w:p>
          <w:p w14:paraId="3716C808" w14:textId="77777777" w:rsidR="00F375CA" w:rsidRPr="00C676F1" w:rsidRDefault="00F375CA" w:rsidP="00F375CA">
            <w:pPr>
              <w:pStyle w:val="CoverpageTitle"/>
              <w:rPr>
                <w:color w:val="0000FF"/>
              </w:rPr>
            </w:pPr>
            <w:r w:rsidRPr="00C676F1">
              <w:rPr>
                <w:color w:val="0000FF"/>
              </w:rPr>
              <w:t>#findFSRVV($element)</w:t>
            </w:r>
          </w:p>
          <w:p w14:paraId="0004A6E3" w14:textId="77777777" w:rsidR="00F375CA" w:rsidRPr="00C676F1" w:rsidRDefault="00F375CA" w:rsidP="00F375CA">
            <w:pPr>
              <w:pStyle w:val="CoverpageTitle"/>
              <w:rPr>
                <w:color w:val="0000FF"/>
              </w:rPr>
            </w:pPr>
            <w:r w:rsidRPr="00C676F1">
              <w:rPr>
                <w:color w:val="0000FF"/>
              </w:rPr>
              <w:t>#findFSRVV($element)</w:t>
            </w:r>
          </w:p>
          <w:p w14:paraId="4D830CFC" w14:textId="77777777" w:rsidR="00F375CA" w:rsidRPr="00C676F1" w:rsidRDefault="00F375CA" w:rsidP="00F375CA">
            <w:pPr>
              <w:pStyle w:val="CoverpageTitle"/>
              <w:rPr>
                <w:color w:val="0000FF"/>
              </w:rPr>
            </w:pPr>
            <w:r w:rsidRPr="00C676F1">
              <w:rPr>
                <w:color w:val="0000FF"/>
              </w:rPr>
              <w:t>#findFSRVV($element)</w:t>
            </w:r>
          </w:p>
          <w:p w14:paraId="3795F411" w14:textId="77777777" w:rsidR="00F375CA" w:rsidRPr="00C676F1" w:rsidRDefault="00F375CA" w:rsidP="00F375CA">
            <w:pPr>
              <w:pStyle w:val="CoverpageTitle"/>
              <w:rPr>
                <w:color w:val="0000FF"/>
              </w:rPr>
            </w:pPr>
            <w:r w:rsidRPr="00C676F1">
              <w:rPr>
                <w:color w:val="0000FF"/>
              </w:rPr>
              <w:t>#findFSRVV($element)</w:t>
            </w:r>
          </w:p>
          <w:p w14:paraId="0EC113AF" w14:textId="77777777" w:rsidR="00F375CA" w:rsidRPr="00C676F1" w:rsidRDefault="00F375CA" w:rsidP="00F375CA">
            <w:pPr>
              <w:pStyle w:val="CoverpageTitle"/>
              <w:rPr>
                <w:color w:val="0000FF"/>
              </w:rPr>
            </w:pPr>
            <w:r w:rsidRPr="00C676F1">
              <w:rPr>
                <w:color w:val="0000FF"/>
              </w:rPr>
              <w:t>#findFSRVV($element)</w:t>
            </w:r>
          </w:p>
          <w:p w14:paraId="201CDC72" w14:textId="77777777" w:rsidR="00F375CA" w:rsidRPr="00C676F1" w:rsidRDefault="00F375CA" w:rsidP="00F375CA">
            <w:pPr>
              <w:pStyle w:val="CoverpageTitle"/>
              <w:rPr>
                <w:color w:val="0000FF"/>
              </w:rPr>
            </w:pPr>
            <w:r w:rsidRPr="00C676F1">
              <w:rPr>
                <w:color w:val="0000FF"/>
              </w:rPr>
              <w:t>#findFSRVV($element)</w:t>
            </w:r>
          </w:p>
          <w:p w14:paraId="0E41B9EA" w14:textId="77777777" w:rsidR="00F375CA" w:rsidRPr="00C676F1" w:rsidRDefault="00F375CA" w:rsidP="00F375CA">
            <w:pPr>
              <w:pStyle w:val="CoverpageTitle"/>
              <w:rPr>
                <w:color w:val="0000FF"/>
              </w:rPr>
            </w:pPr>
            <w:r w:rsidRPr="00C676F1">
              <w:rPr>
                <w:color w:val="0000FF"/>
              </w:rPr>
              <w:t>#findFSRVV($element)</w:t>
            </w:r>
          </w:p>
          <w:p w14:paraId="0A85F7D7" w14:textId="77777777" w:rsidR="00F375CA" w:rsidRPr="00C676F1" w:rsidRDefault="00F375CA" w:rsidP="00F375CA">
            <w:pPr>
              <w:pStyle w:val="CoverpageTitle"/>
              <w:rPr>
                <w:color w:val="0000FF"/>
              </w:rPr>
            </w:pPr>
            <w:r w:rsidRPr="00C676F1">
              <w:rPr>
                <w:color w:val="0000FF"/>
              </w:rPr>
              <w:t>#findFSRVV($element)</w:t>
            </w:r>
          </w:p>
          <w:p w14:paraId="50819E90" w14:textId="77777777" w:rsidR="00F375CA" w:rsidRPr="00C676F1" w:rsidRDefault="00F375CA" w:rsidP="00F375CA">
            <w:pPr>
              <w:pStyle w:val="CoverpageTitle"/>
              <w:rPr>
                <w:color w:val="0000FF"/>
              </w:rPr>
            </w:pPr>
            <w:r w:rsidRPr="00C676F1">
              <w:rPr>
                <w:color w:val="0000FF"/>
              </w:rPr>
              <w:t>#findFSRVV($element)</w:t>
            </w:r>
          </w:p>
          <w:p w14:paraId="17ACE1A4" w14:textId="77777777" w:rsidR="00F375CA" w:rsidRPr="00C676F1" w:rsidRDefault="00F375CA" w:rsidP="00F375CA">
            <w:pPr>
              <w:pStyle w:val="CoverpageTitle"/>
              <w:rPr>
                <w:color w:val="0000FF"/>
              </w:rPr>
            </w:pPr>
            <w:r w:rsidRPr="00C676F1">
              <w:rPr>
                <w:color w:val="0000FF"/>
              </w:rPr>
              <w:t>#findFSRVV($element)</w:t>
            </w:r>
          </w:p>
          <w:p w14:paraId="5E59168F" w14:textId="77777777" w:rsidR="00F375CA" w:rsidRPr="00C676F1" w:rsidRDefault="00F375CA" w:rsidP="00F375CA">
            <w:pPr>
              <w:pStyle w:val="CoverpageTitle"/>
              <w:rPr>
                <w:color w:val="0000FF"/>
              </w:rPr>
            </w:pPr>
            <w:r w:rsidRPr="00C676F1">
              <w:rPr>
                <w:color w:val="0000FF"/>
              </w:rPr>
              <w:t>#findFSRVV($element)</w:t>
            </w:r>
          </w:p>
          <w:p w14:paraId="1AC35ED1" w14:textId="77777777" w:rsidR="00F375CA" w:rsidRPr="00C676F1" w:rsidRDefault="00F375CA" w:rsidP="00F375CA">
            <w:pPr>
              <w:pStyle w:val="CoverpageTitle"/>
              <w:rPr>
                <w:color w:val="0000FF"/>
              </w:rPr>
            </w:pPr>
            <w:r w:rsidRPr="00C676F1">
              <w:rPr>
                <w:color w:val="0000FF"/>
              </w:rPr>
              <w:t>#findFSRVV($element)</w:t>
            </w:r>
          </w:p>
          <w:p w14:paraId="54193CDC" w14:textId="77777777" w:rsidR="00F375CA" w:rsidRPr="00C676F1" w:rsidRDefault="00F375CA" w:rsidP="00F375CA">
            <w:pPr>
              <w:pStyle w:val="CoverpageTitle"/>
              <w:rPr>
                <w:color w:val="0000FF"/>
              </w:rPr>
            </w:pPr>
            <w:r w:rsidRPr="00C676F1">
              <w:rPr>
                <w:color w:val="0000FF"/>
              </w:rPr>
              <w:t>#findFSRVV($element)</w:t>
            </w:r>
          </w:p>
          <w:p w14:paraId="6740A1F4" w14:textId="77777777" w:rsidR="00F375CA" w:rsidRPr="00C676F1" w:rsidRDefault="00F375CA" w:rsidP="00F375CA">
            <w:pPr>
              <w:pStyle w:val="CoverpageTitle"/>
              <w:rPr>
                <w:color w:val="0000FF"/>
              </w:rPr>
            </w:pPr>
            <w:r w:rsidRPr="00C676F1">
              <w:rPr>
                <w:color w:val="0000FF"/>
              </w:rPr>
              <w:t>#findFSRVV($element)</w:t>
            </w:r>
          </w:p>
          <w:p w14:paraId="35920C45" w14:textId="77777777" w:rsidR="00F375CA" w:rsidRPr="00C676F1" w:rsidRDefault="00F375CA" w:rsidP="00F375CA">
            <w:pPr>
              <w:pStyle w:val="CoverpageTitle"/>
              <w:rPr>
                <w:color w:val="0000FF"/>
              </w:rPr>
            </w:pPr>
            <w:r w:rsidRPr="00C676F1">
              <w:rPr>
                <w:color w:val="0000FF"/>
              </w:rPr>
              <w:t>#findFSRVV($element)</w:t>
            </w:r>
          </w:p>
          <w:p w14:paraId="3EED8BDB" w14:textId="77777777" w:rsidR="00F375CA" w:rsidRPr="00C676F1" w:rsidRDefault="00F375CA" w:rsidP="00F375CA">
            <w:pPr>
              <w:pStyle w:val="CoverpageTitle"/>
              <w:rPr>
                <w:color w:val="0000FF"/>
              </w:rPr>
            </w:pPr>
            <w:r w:rsidRPr="00C676F1">
              <w:rPr>
                <w:color w:val="0000FF"/>
              </w:rPr>
              <w:t>#findFSRVV($element)</w:t>
            </w:r>
          </w:p>
          <w:p w14:paraId="3A1B33C4" w14:textId="77777777" w:rsidR="00F375CA" w:rsidRPr="00C676F1" w:rsidRDefault="00F375CA" w:rsidP="00F375CA">
            <w:pPr>
              <w:pStyle w:val="CoverpageTitle"/>
              <w:rPr>
                <w:color w:val="0000FF"/>
              </w:rPr>
            </w:pPr>
            <w:r w:rsidRPr="00C676F1">
              <w:rPr>
                <w:color w:val="0000FF"/>
              </w:rPr>
              <w:t>#findFSRVV($element)</w:t>
            </w:r>
          </w:p>
          <w:p w14:paraId="409DAC90" w14:textId="77777777" w:rsidR="00F375CA" w:rsidRPr="00C676F1" w:rsidRDefault="00F375CA" w:rsidP="00F375CA">
            <w:pPr>
              <w:pStyle w:val="CoverpageTitle"/>
              <w:rPr>
                <w:color w:val="0000FF"/>
              </w:rPr>
            </w:pPr>
            <w:r w:rsidRPr="00C676F1">
              <w:rPr>
                <w:color w:val="0000FF"/>
              </w:rPr>
              <w:t>#findFSRVV($element)</w:t>
            </w:r>
          </w:p>
          <w:p w14:paraId="7BF1D94A" w14:textId="77777777" w:rsidR="00F375CA" w:rsidRPr="00C676F1" w:rsidRDefault="00F375CA" w:rsidP="00F375CA">
            <w:pPr>
              <w:pStyle w:val="CoverpageTitle"/>
              <w:rPr>
                <w:color w:val="0000FF"/>
              </w:rPr>
            </w:pPr>
            <w:r w:rsidRPr="00C676F1">
              <w:rPr>
                <w:color w:val="0000FF"/>
              </w:rPr>
              <w:t>#findFSRVV($element)</w:t>
            </w:r>
          </w:p>
          <w:p w14:paraId="0829E8F1" w14:textId="77777777" w:rsidR="00F375CA" w:rsidRPr="00C676F1" w:rsidRDefault="00F375CA" w:rsidP="00F375CA">
            <w:pPr>
              <w:pStyle w:val="CoverpageTitle"/>
              <w:rPr>
                <w:color w:val="0000FF"/>
              </w:rPr>
            </w:pPr>
            <w:r w:rsidRPr="00C676F1">
              <w:rPr>
                <w:color w:val="0000FF"/>
              </w:rPr>
              <w:t>#findFSRVV($element)</w:t>
            </w:r>
          </w:p>
          <w:p w14:paraId="4ADA1F2C" w14:textId="77777777" w:rsidR="00F375CA" w:rsidRPr="00C676F1" w:rsidRDefault="00F375CA" w:rsidP="00F375CA">
            <w:pPr>
              <w:pStyle w:val="CoverpageTitle"/>
              <w:rPr>
                <w:color w:val="0000FF"/>
              </w:rPr>
            </w:pPr>
            <w:r w:rsidRPr="00C676F1">
              <w:rPr>
                <w:color w:val="0000FF"/>
              </w:rPr>
              <w:t>#findFSRVV($element)</w:t>
            </w:r>
          </w:p>
          <w:p w14:paraId="2CEAA89D" w14:textId="77777777" w:rsidR="00F375CA" w:rsidRPr="00C676F1" w:rsidRDefault="00F375CA" w:rsidP="00F375CA">
            <w:pPr>
              <w:pStyle w:val="CoverpageTitle"/>
              <w:rPr>
                <w:color w:val="0000FF"/>
              </w:rPr>
            </w:pPr>
            <w:r w:rsidRPr="00C676F1">
              <w:rPr>
                <w:color w:val="0000FF"/>
              </w:rPr>
              <w:t>#findFSRVV($element)</w:t>
            </w:r>
          </w:p>
          <w:p w14:paraId="41534968" w14:textId="77777777" w:rsidR="00F375CA" w:rsidRPr="00C676F1" w:rsidRDefault="00F375CA" w:rsidP="00F375CA">
            <w:pPr>
              <w:pStyle w:val="CoverpageTitle"/>
              <w:rPr>
                <w:color w:val="0000FF"/>
              </w:rPr>
            </w:pPr>
            <w:r w:rsidRPr="00C676F1">
              <w:rPr>
                <w:color w:val="0000FF"/>
              </w:rPr>
              <w:t>#findFSRVV($element)</w:t>
            </w:r>
          </w:p>
          <w:p w14:paraId="3333E15D" w14:textId="77777777" w:rsidR="00F375CA" w:rsidRPr="00C676F1" w:rsidRDefault="00F375CA" w:rsidP="00F375CA">
            <w:pPr>
              <w:pStyle w:val="CoverpageTitle"/>
              <w:rPr>
                <w:color w:val="0000FF"/>
              </w:rPr>
            </w:pPr>
            <w:r w:rsidRPr="00C676F1">
              <w:rPr>
                <w:color w:val="0000FF"/>
              </w:rPr>
              <w:t>#findFSRVV($element)</w:t>
            </w:r>
          </w:p>
          <w:p w14:paraId="68598AAB" w14:textId="77777777" w:rsidR="00F375CA" w:rsidRPr="00C676F1" w:rsidRDefault="00F375CA" w:rsidP="00F375CA">
            <w:pPr>
              <w:pStyle w:val="CoverpageTitle"/>
              <w:rPr>
                <w:color w:val="0000FF"/>
              </w:rPr>
            </w:pPr>
            <w:r w:rsidRPr="00C676F1">
              <w:rPr>
                <w:color w:val="0000FF"/>
              </w:rPr>
              <w:t>#findFSRVV($element)</w:t>
            </w:r>
          </w:p>
          <w:p w14:paraId="4E29B2D0" w14:textId="77777777" w:rsidR="00F375CA" w:rsidRPr="00C676F1" w:rsidRDefault="00F375CA" w:rsidP="00F375CA">
            <w:pPr>
              <w:pStyle w:val="CoverpageTitle"/>
              <w:rPr>
                <w:color w:val="0000FF"/>
              </w:rPr>
            </w:pPr>
            <w:r w:rsidRPr="00C676F1">
              <w:rPr>
                <w:color w:val="0000FF"/>
              </w:rPr>
              <w:t>#findFSRVV($element)</w:t>
            </w:r>
          </w:p>
          <w:p w14:paraId="30BDB699" w14:textId="77777777" w:rsidR="00F375CA" w:rsidRPr="00C676F1" w:rsidRDefault="00F375CA" w:rsidP="00F375CA">
            <w:pPr>
              <w:pStyle w:val="CoverpageTitle"/>
              <w:rPr>
                <w:color w:val="0000FF"/>
              </w:rPr>
            </w:pPr>
            <w:r w:rsidRPr="00C676F1">
              <w:rPr>
                <w:color w:val="0000FF"/>
              </w:rPr>
              <w:t>#findFSRVV($element)</w:t>
            </w:r>
          </w:p>
          <w:p w14:paraId="7912C7AC" w14:textId="77777777" w:rsidR="00F375CA" w:rsidRPr="00C676F1" w:rsidRDefault="00F375CA" w:rsidP="00F375CA">
            <w:pPr>
              <w:pStyle w:val="CoverpageTitle"/>
              <w:rPr>
                <w:color w:val="0000FF"/>
              </w:rPr>
            </w:pPr>
            <w:r w:rsidRPr="00C676F1">
              <w:rPr>
                <w:color w:val="0000FF"/>
              </w:rPr>
              <w:t>#findFSRVV($element)</w:t>
            </w:r>
          </w:p>
          <w:p w14:paraId="6083053F" w14:textId="77777777" w:rsidR="00F375CA" w:rsidRPr="00C676F1" w:rsidRDefault="00F375CA" w:rsidP="00F375CA">
            <w:pPr>
              <w:pStyle w:val="CoverpageTitle"/>
              <w:rPr>
                <w:color w:val="0000FF"/>
              </w:rPr>
            </w:pPr>
            <w:r w:rsidRPr="00C676F1">
              <w:rPr>
                <w:color w:val="0000FF"/>
              </w:rPr>
              <w:t>#findFSRVV($element)</w:t>
            </w:r>
          </w:p>
          <w:p w14:paraId="1D6D3428" w14:textId="77777777" w:rsidR="00F375CA" w:rsidRPr="00C676F1" w:rsidRDefault="00F375CA" w:rsidP="00F375CA">
            <w:pPr>
              <w:pStyle w:val="CoverpageTitle"/>
              <w:rPr>
                <w:color w:val="0000FF"/>
              </w:rPr>
            </w:pPr>
            <w:r w:rsidRPr="00C676F1">
              <w:rPr>
                <w:color w:val="0000FF"/>
              </w:rPr>
              <w:t>#findFSRVV($element)</w:t>
            </w:r>
          </w:p>
          <w:p w14:paraId="01769616" w14:textId="77777777" w:rsidR="00F375CA" w:rsidRPr="00C676F1" w:rsidRDefault="00F375CA" w:rsidP="00F375CA">
            <w:pPr>
              <w:pStyle w:val="CoverpageTitle"/>
              <w:rPr>
                <w:color w:val="0000FF"/>
              </w:rPr>
            </w:pPr>
            <w:r w:rsidRPr="00C676F1">
              <w:rPr>
                <w:color w:val="0000FF"/>
              </w:rPr>
              <w:t>#findFSRVV($element)</w:t>
            </w:r>
          </w:p>
          <w:p w14:paraId="3D687C45" w14:textId="77777777" w:rsidR="00F375CA" w:rsidRPr="00C676F1" w:rsidRDefault="00F375CA" w:rsidP="00F375CA">
            <w:pPr>
              <w:pStyle w:val="CoverpageTitle"/>
              <w:rPr>
                <w:color w:val="0000FF"/>
              </w:rPr>
            </w:pPr>
            <w:r w:rsidRPr="00C676F1">
              <w:rPr>
                <w:color w:val="0000FF"/>
              </w:rPr>
              <w:t>#findFSRVV($element)</w:t>
            </w:r>
          </w:p>
          <w:p w14:paraId="6C743855" w14:textId="77777777" w:rsidR="00F375CA" w:rsidRPr="00C676F1" w:rsidRDefault="00F375CA" w:rsidP="00F375CA">
            <w:pPr>
              <w:pStyle w:val="CoverpageTitle"/>
              <w:rPr>
                <w:color w:val="0000FF"/>
              </w:rPr>
            </w:pPr>
            <w:r w:rsidRPr="00C676F1">
              <w:rPr>
                <w:color w:val="0000FF"/>
              </w:rPr>
              <w:t>#findFSRVV($element)</w:t>
            </w:r>
          </w:p>
          <w:p w14:paraId="41A2154E" w14:textId="77777777" w:rsidR="00F375CA" w:rsidRPr="00C676F1" w:rsidRDefault="00F375CA" w:rsidP="00F375CA">
            <w:pPr>
              <w:pStyle w:val="CoverpageTitle"/>
              <w:rPr>
                <w:color w:val="0000FF"/>
              </w:rPr>
            </w:pPr>
            <w:r w:rsidRPr="00C676F1">
              <w:rPr>
                <w:color w:val="0000FF"/>
              </w:rPr>
              <w:t>#findFSRVV($element)</w:t>
            </w:r>
          </w:p>
          <w:p w14:paraId="02183811" w14:textId="77777777" w:rsidR="00F375CA" w:rsidRPr="00C676F1" w:rsidRDefault="00F375CA" w:rsidP="00F375CA">
            <w:pPr>
              <w:pStyle w:val="CoverpageTitle"/>
              <w:rPr>
                <w:color w:val="0000FF"/>
              </w:rPr>
            </w:pPr>
            <w:r w:rsidRPr="00C676F1">
              <w:rPr>
                <w:color w:val="0000FF"/>
              </w:rPr>
              <w:t>#findFSRVV($element)</w:t>
            </w:r>
          </w:p>
          <w:p w14:paraId="762B98C6" w14:textId="77777777" w:rsidR="00F375CA" w:rsidRPr="00C676F1" w:rsidRDefault="00F375CA" w:rsidP="00F375CA">
            <w:pPr>
              <w:pStyle w:val="CoverpageTitle"/>
              <w:rPr>
                <w:color w:val="0000FF"/>
              </w:rPr>
            </w:pPr>
            <w:r w:rsidRPr="00C676F1">
              <w:rPr>
                <w:color w:val="0000FF"/>
              </w:rPr>
              <w:t>#findFSRVV($element)</w:t>
            </w:r>
          </w:p>
          <w:p w14:paraId="0190D168" w14:textId="77777777" w:rsidR="00F375CA" w:rsidRPr="00C676F1" w:rsidRDefault="00F375CA" w:rsidP="00F375CA">
            <w:pPr>
              <w:pStyle w:val="CoverpageTitle"/>
              <w:rPr>
                <w:color w:val="0000FF"/>
              </w:rPr>
            </w:pPr>
            <w:r w:rsidRPr="00C676F1">
              <w:rPr>
                <w:color w:val="0000FF"/>
              </w:rPr>
              <w:t>#findFSRVV($element)</w:t>
            </w:r>
          </w:p>
          <w:p w14:paraId="2BBE355C" w14:textId="77777777" w:rsidR="00F375CA" w:rsidRPr="00C676F1" w:rsidRDefault="00F375CA" w:rsidP="00F375CA">
            <w:pPr>
              <w:pStyle w:val="CoverpageTitle"/>
              <w:rPr>
                <w:color w:val="0000FF"/>
              </w:rPr>
            </w:pPr>
            <w:r w:rsidRPr="00C676F1">
              <w:rPr>
                <w:color w:val="0000FF"/>
              </w:rPr>
              <w:t>#findFSRVV($element)</w:t>
            </w:r>
          </w:p>
          <w:p w14:paraId="3B11D534" w14:textId="77777777" w:rsidR="00F375CA" w:rsidRPr="00C676F1" w:rsidRDefault="00F375CA" w:rsidP="00F375CA">
            <w:pPr>
              <w:pStyle w:val="CoverpageTitle"/>
              <w:rPr>
                <w:color w:val="0000FF"/>
              </w:rPr>
            </w:pPr>
            <w:r w:rsidRPr="00C676F1">
              <w:rPr>
                <w:color w:val="0000FF"/>
              </w:rPr>
              <w:t>#findFSRVV($element)</w:t>
            </w:r>
          </w:p>
          <w:p w14:paraId="362CF582" w14:textId="77777777" w:rsidR="00F375CA" w:rsidRPr="00C676F1" w:rsidRDefault="00F375CA" w:rsidP="00F375CA">
            <w:pPr>
              <w:pStyle w:val="CoverpageTitle"/>
              <w:rPr>
                <w:color w:val="0000FF"/>
              </w:rPr>
            </w:pPr>
            <w:r w:rsidRPr="00C676F1">
              <w:rPr>
                <w:color w:val="0000FF"/>
              </w:rPr>
              <w:t>#findFSRVV($element)</w:t>
            </w:r>
          </w:p>
          <w:p w14:paraId="75D354A4" w14:textId="77777777" w:rsidR="00F375CA" w:rsidRPr="00C676F1" w:rsidRDefault="00F375CA" w:rsidP="00F375CA">
            <w:pPr>
              <w:pStyle w:val="CoverpageTitle"/>
              <w:rPr>
                <w:color w:val="0000FF"/>
              </w:rPr>
            </w:pPr>
            <w:r w:rsidRPr="00C676F1">
              <w:rPr>
                <w:color w:val="0000FF"/>
              </w:rPr>
              <w:t>#findFSRVV($element)</w:t>
            </w:r>
          </w:p>
          <w:p w14:paraId="4762FE4E" w14:textId="77777777" w:rsidR="00F375CA" w:rsidRPr="00C676F1" w:rsidRDefault="00F375CA" w:rsidP="00F375CA">
            <w:pPr>
              <w:pStyle w:val="CoverpageTitle"/>
              <w:rPr>
                <w:color w:val="0000FF"/>
              </w:rPr>
            </w:pPr>
            <w:r w:rsidRPr="00C676F1">
              <w:rPr>
                <w:color w:val="0000FF"/>
              </w:rPr>
              <w:t>#findFSRVV($element)</w:t>
            </w:r>
          </w:p>
          <w:p w14:paraId="3BC2D160" w14:textId="77777777" w:rsidR="00F375CA" w:rsidRPr="00C676F1" w:rsidRDefault="00F375CA" w:rsidP="00F375CA">
            <w:pPr>
              <w:pStyle w:val="CoverpageTitle"/>
              <w:rPr>
                <w:color w:val="0000FF"/>
              </w:rPr>
            </w:pPr>
            <w:r w:rsidRPr="00C676F1">
              <w:rPr>
                <w:color w:val="0000FF"/>
              </w:rPr>
              <w:t>#findFSRVV($element)</w:t>
            </w:r>
          </w:p>
          <w:p w14:paraId="3BE71DF3" w14:textId="77777777" w:rsidR="00F375CA" w:rsidRPr="00C676F1" w:rsidRDefault="00F375CA" w:rsidP="00F375CA">
            <w:pPr>
              <w:pStyle w:val="CoverpageTitle"/>
              <w:rPr>
                <w:color w:val="0000FF"/>
              </w:rPr>
            </w:pPr>
            <w:r w:rsidRPr="00C676F1">
              <w:rPr>
                <w:color w:val="0000FF"/>
              </w:rPr>
              <w:t>#findFSRVV($element)</w:t>
            </w:r>
          </w:p>
          <w:p w14:paraId="2C74D775" w14:textId="77777777" w:rsidR="00F375CA" w:rsidRPr="00C676F1" w:rsidRDefault="00F375CA" w:rsidP="00F375CA">
            <w:pPr>
              <w:pStyle w:val="CoverpageTitle"/>
              <w:rPr>
                <w:color w:val="0000FF"/>
              </w:rPr>
            </w:pPr>
            <w:r w:rsidRPr="00C676F1">
              <w:rPr>
                <w:color w:val="0000FF"/>
              </w:rPr>
              <w:t>#findFSRVV($element)</w:t>
            </w:r>
          </w:p>
          <w:p w14:paraId="197A77BA" w14:textId="77777777" w:rsidR="00F375CA" w:rsidRPr="00C676F1" w:rsidRDefault="00F375CA" w:rsidP="00F375CA">
            <w:pPr>
              <w:pStyle w:val="CoverpageTitle"/>
              <w:rPr>
                <w:color w:val="0000FF"/>
              </w:rPr>
            </w:pPr>
            <w:r w:rsidRPr="00C676F1">
              <w:rPr>
                <w:color w:val="0000FF"/>
              </w:rPr>
              <w:t>#findFSRVV($element)</w:t>
            </w:r>
          </w:p>
          <w:p w14:paraId="0A4FD458" w14:textId="77777777" w:rsidR="00F375CA" w:rsidRPr="00C676F1" w:rsidRDefault="00F375CA" w:rsidP="00F375CA">
            <w:pPr>
              <w:pStyle w:val="CoverpageTitle"/>
              <w:rPr>
                <w:color w:val="0000FF"/>
              </w:rPr>
            </w:pPr>
            <w:r w:rsidRPr="00C676F1">
              <w:rPr>
                <w:color w:val="0000FF"/>
              </w:rPr>
              <w:t>#findFSRVV($element)</w:t>
            </w:r>
          </w:p>
          <w:p w14:paraId="3391E92B" w14:textId="77777777" w:rsidR="00F375CA" w:rsidRPr="00C676F1" w:rsidRDefault="00F375CA" w:rsidP="00F375CA">
            <w:pPr>
              <w:pStyle w:val="CoverpageTitle"/>
              <w:rPr>
                <w:color w:val="0000FF"/>
              </w:rPr>
            </w:pPr>
            <w:r w:rsidRPr="00C676F1">
              <w:rPr>
                <w:color w:val="0000FF"/>
              </w:rPr>
              <w:t>#findFSRVV($element)</w:t>
            </w:r>
          </w:p>
          <w:p w14:paraId="7FAAEF1C" w14:textId="77777777" w:rsidR="00F375CA" w:rsidRPr="00C676F1" w:rsidRDefault="00F375CA" w:rsidP="00F375CA">
            <w:pPr>
              <w:pStyle w:val="CoverpageTitle"/>
              <w:rPr>
                <w:color w:val="0000FF"/>
              </w:rPr>
            </w:pPr>
            <w:r w:rsidRPr="00C676F1">
              <w:rPr>
                <w:color w:val="0000FF"/>
              </w:rPr>
              <w:t>#findFSRVV($element)</w:t>
            </w:r>
          </w:p>
          <w:p w14:paraId="5BA3F2DE" w14:textId="77777777" w:rsidR="00F375CA" w:rsidRPr="00C676F1" w:rsidRDefault="00F375CA" w:rsidP="00F375CA">
            <w:pPr>
              <w:pStyle w:val="CoverpageTitle"/>
              <w:rPr>
                <w:color w:val="0000FF"/>
              </w:rPr>
            </w:pPr>
            <w:r w:rsidRPr="00C676F1">
              <w:rPr>
                <w:color w:val="0000FF"/>
              </w:rPr>
              <w:t>#findFSRVV($element)</w:t>
            </w:r>
          </w:p>
          <w:p w14:paraId="3BA9057E" w14:textId="77777777" w:rsidR="00F375CA" w:rsidRPr="00C676F1" w:rsidRDefault="00F375CA" w:rsidP="00F375CA">
            <w:pPr>
              <w:pStyle w:val="CoverpageTitle"/>
              <w:rPr>
                <w:color w:val="0000FF"/>
              </w:rPr>
            </w:pPr>
            <w:r w:rsidRPr="00C676F1">
              <w:rPr>
                <w:color w:val="0000FF"/>
              </w:rPr>
              <w:t>#findFSRVV($element)</w:t>
            </w:r>
          </w:p>
          <w:p w14:paraId="5E447A41" w14:textId="77777777" w:rsidR="00F375CA" w:rsidRPr="00C676F1" w:rsidRDefault="00F375CA" w:rsidP="00F375CA">
            <w:pPr>
              <w:pStyle w:val="CoverpageTitle"/>
              <w:rPr>
                <w:color w:val="0000FF"/>
              </w:rPr>
            </w:pPr>
            <w:r w:rsidRPr="00C676F1">
              <w:rPr>
                <w:color w:val="0000FF"/>
              </w:rPr>
              <w:t>#findFSRVV($element)</w:t>
            </w:r>
          </w:p>
          <w:p w14:paraId="0412F465" w14:textId="77777777" w:rsidR="00F375CA" w:rsidRPr="00C676F1" w:rsidRDefault="00F375CA" w:rsidP="00F375CA">
            <w:pPr>
              <w:pStyle w:val="CoverpageTitle"/>
              <w:rPr>
                <w:color w:val="0000FF"/>
              </w:rPr>
            </w:pPr>
            <w:r w:rsidRPr="00C676F1">
              <w:rPr>
                <w:color w:val="0000FF"/>
              </w:rPr>
              <w:t>#findFSRVV($element)</w:t>
            </w:r>
          </w:p>
          <w:p w14:paraId="663685EE" w14:textId="77777777" w:rsidR="00F375CA" w:rsidRPr="00C676F1" w:rsidRDefault="00F375CA" w:rsidP="00F375CA">
            <w:pPr>
              <w:pStyle w:val="CoverpageTitle"/>
              <w:rPr>
                <w:color w:val="0000FF"/>
              </w:rPr>
            </w:pPr>
            <w:r w:rsidRPr="00C676F1">
              <w:rPr>
                <w:color w:val="0000FF"/>
              </w:rPr>
              <w:t>#findFSRVV($element)</w:t>
            </w:r>
          </w:p>
          <w:p w14:paraId="54BCE0FD" w14:textId="77777777" w:rsidR="00F375CA" w:rsidRPr="00C676F1" w:rsidRDefault="00F375CA" w:rsidP="00F375CA">
            <w:pPr>
              <w:pStyle w:val="CoverpageTitle"/>
              <w:rPr>
                <w:color w:val="0000FF"/>
              </w:rPr>
            </w:pPr>
            <w:r w:rsidRPr="00C676F1">
              <w:rPr>
                <w:color w:val="0000FF"/>
              </w:rPr>
              <w:t>#findFSRVV($element)</w:t>
            </w:r>
          </w:p>
          <w:p w14:paraId="6D102878" w14:textId="77777777" w:rsidR="00F375CA" w:rsidRPr="00C676F1" w:rsidRDefault="00F375CA" w:rsidP="00F375CA">
            <w:pPr>
              <w:pStyle w:val="CoverpageTitle"/>
              <w:rPr>
                <w:color w:val="0000FF"/>
              </w:rPr>
            </w:pPr>
            <w:r w:rsidRPr="00C676F1">
              <w:rPr>
                <w:color w:val="0000FF"/>
              </w:rPr>
              <w:t>#findFSRVV($element)</w:t>
            </w:r>
          </w:p>
          <w:p w14:paraId="1FED6647" w14:textId="77777777" w:rsidR="00F375CA" w:rsidRPr="00C676F1" w:rsidRDefault="00F375CA" w:rsidP="00F375CA">
            <w:pPr>
              <w:pStyle w:val="CoverpageTitle"/>
              <w:rPr>
                <w:color w:val="0000FF"/>
              </w:rPr>
            </w:pPr>
            <w:r w:rsidRPr="00C676F1">
              <w:rPr>
                <w:color w:val="0000FF"/>
              </w:rPr>
              <w:t>#findFSRVV($element)</w:t>
            </w:r>
          </w:p>
          <w:p w14:paraId="71796DCF" w14:textId="77777777" w:rsidR="00F375CA" w:rsidRPr="00C676F1" w:rsidRDefault="00F375CA" w:rsidP="00F375CA">
            <w:pPr>
              <w:pStyle w:val="CoverpageTitle"/>
              <w:rPr>
                <w:color w:val="0000FF"/>
              </w:rPr>
            </w:pPr>
            <w:r w:rsidRPr="00C676F1">
              <w:rPr>
                <w:color w:val="0000FF"/>
              </w:rPr>
              <w:t>#findFSRVV($element)</w:t>
            </w:r>
          </w:p>
          <w:p w14:paraId="5A768AFE" w14:textId="77777777" w:rsidR="00F375CA" w:rsidRPr="00C676F1" w:rsidRDefault="00F375CA" w:rsidP="00F375CA">
            <w:pPr>
              <w:pStyle w:val="CoverpageTitle"/>
              <w:rPr>
                <w:color w:val="0000FF"/>
              </w:rPr>
            </w:pPr>
            <w:r w:rsidRPr="00C676F1">
              <w:rPr>
                <w:color w:val="0000FF"/>
              </w:rPr>
              <w:t>#findFSRVV($element)</w:t>
            </w:r>
          </w:p>
          <w:p w14:paraId="465F59A3" w14:textId="5CE24BB6" w:rsidR="00F375CA" w:rsidRPr="006462E0" w:rsidRDefault="00F375CA" w:rsidP="00F375CA">
            <w:pPr>
              <w:pStyle w:val="CoverpageTitle"/>
              <w:spacing w:before="0" w:after="0"/>
              <w:rPr>
                <w:color w:val="0000FF"/>
              </w:rPr>
            </w:pPr>
          </w:p>
        </w:tc>
        <w:tc>
          <w:tcPr>
            <w:tcW w:w="1126" w:type="dxa"/>
            <w:tcBorders>
              <w:top w:val="nil"/>
              <w:left w:val="nil"/>
              <w:bottom w:val="nil"/>
              <w:right w:val="nil"/>
            </w:tcBorders>
            <w:vAlign w:val="center"/>
          </w:tcPr>
          <w:p w14:paraId="465F59A4" w14:textId="77777777" w:rsidR="00F375CA" w:rsidRPr="006462E0" w:rsidRDefault="00F375CA" w:rsidP="00F375CA">
            <w:pPr>
              <w:pStyle w:val="CoverpageTitle"/>
              <w:spacing w:before="0" w:after="0"/>
            </w:pPr>
          </w:p>
        </w:tc>
      </w:tr>
      <w:tr w:rsidR="00F375CA" w:rsidRPr="006462E0" w14:paraId="465F59A9" w14:textId="77777777" w:rsidTr="00F3103C">
        <w:trPr>
          <w:cantSplit/>
          <w:trHeight w:hRule="exact" w:val="137"/>
          <w:tblHeader/>
          <w:jc w:val="center"/>
        </w:trPr>
        <w:tc>
          <w:tcPr>
            <w:tcW w:w="1435" w:type="dxa"/>
            <w:tcBorders>
              <w:top w:val="nil"/>
              <w:left w:val="nil"/>
              <w:bottom w:val="nil"/>
              <w:right w:val="nil"/>
            </w:tcBorders>
            <w:vAlign w:val="center"/>
          </w:tcPr>
          <w:p w14:paraId="465F59A6" w14:textId="77777777" w:rsidR="00F375CA" w:rsidRPr="006462E0" w:rsidRDefault="00F375CA" w:rsidP="00F375CA">
            <w:pPr>
              <w:pStyle w:val="CoverpageTitle"/>
              <w:spacing w:before="0" w:after="0"/>
            </w:pPr>
          </w:p>
        </w:tc>
        <w:tc>
          <w:tcPr>
            <w:tcW w:w="7191" w:type="dxa"/>
            <w:gridSpan w:val="2"/>
            <w:tcBorders>
              <w:top w:val="nil"/>
              <w:left w:val="nil"/>
              <w:bottom w:val="nil"/>
              <w:right w:val="nil"/>
            </w:tcBorders>
            <w:vAlign w:val="center"/>
          </w:tcPr>
          <w:p w14:paraId="465F59A7" w14:textId="77777777" w:rsidR="00F375CA" w:rsidRPr="006462E0" w:rsidRDefault="00F375CA" w:rsidP="00F375CA">
            <w:pPr>
              <w:pStyle w:val="CoverpageTitle"/>
              <w:spacing w:before="0" w:after="0"/>
            </w:pPr>
          </w:p>
        </w:tc>
        <w:tc>
          <w:tcPr>
            <w:tcW w:w="1126" w:type="dxa"/>
            <w:tcBorders>
              <w:top w:val="nil"/>
              <w:left w:val="nil"/>
              <w:bottom w:val="nil"/>
              <w:right w:val="nil"/>
            </w:tcBorders>
            <w:vAlign w:val="center"/>
          </w:tcPr>
          <w:p w14:paraId="465F59A8" w14:textId="77777777" w:rsidR="00F375CA" w:rsidRPr="006462E0" w:rsidRDefault="00F375CA" w:rsidP="00F375CA">
            <w:pPr>
              <w:pStyle w:val="CoverpageTitle"/>
              <w:spacing w:before="0" w:after="0"/>
            </w:pPr>
          </w:p>
        </w:tc>
      </w:tr>
      <w:tr w:rsidR="00F375CA" w:rsidRPr="006462E0" w14:paraId="465F59AD" w14:textId="77777777" w:rsidTr="00F375CA">
        <w:trPr>
          <w:cantSplit/>
          <w:trHeight w:hRule="exact" w:val="567"/>
          <w:tblHeader/>
          <w:jc w:val="center"/>
        </w:trPr>
        <w:tc>
          <w:tcPr>
            <w:tcW w:w="1435" w:type="dxa"/>
            <w:tcBorders>
              <w:top w:val="nil"/>
              <w:left w:val="nil"/>
              <w:bottom w:val="nil"/>
              <w:right w:val="nil"/>
            </w:tcBorders>
            <w:vAlign w:val="center"/>
          </w:tcPr>
          <w:p w14:paraId="465F59AA" w14:textId="77777777" w:rsidR="00F375CA" w:rsidRPr="006462E0" w:rsidRDefault="00F375CA" w:rsidP="00F375CA">
            <w:pPr>
              <w:pStyle w:val="CoverpageTitle"/>
              <w:spacing w:before="0" w:after="0"/>
            </w:pPr>
          </w:p>
        </w:tc>
        <w:tc>
          <w:tcPr>
            <w:tcW w:w="7191" w:type="dxa"/>
            <w:gridSpan w:val="2"/>
            <w:tcBorders>
              <w:top w:val="nil"/>
              <w:left w:val="nil"/>
              <w:bottom w:val="nil"/>
              <w:right w:val="nil"/>
            </w:tcBorders>
            <w:vAlign w:val="center"/>
          </w:tcPr>
          <w:p w14:paraId="465F59AB" w14:textId="77777777" w:rsidR="00F375CA" w:rsidRPr="006462E0" w:rsidRDefault="00F375CA" w:rsidP="00F375CA">
            <w:pPr>
              <w:pStyle w:val="CoverpageTitle"/>
              <w:spacing w:before="0" w:after="0"/>
            </w:pPr>
            <w:r w:rsidRPr="006462E0">
              <w:t>Safety Requireme</w:t>
            </w:r>
            <w:bookmarkStart w:id="0" w:name="_GoBack"/>
            <w:bookmarkEnd w:id="0"/>
            <w:r w:rsidRPr="006462E0">
              <w:t>nts Specification</w:t>
            </w:r>
          </w:p>
        </w:tc>
        <w:tc>
          <w:tcPr>
            <w:tcW w:w="1126" w:type="dxa"/>
            <w:tcBorders>
              <w:top w:val="nil"/>
              <w:left w:val="nil"/>
              <w:bottom w:val="nil"/>
              <w:right w:val="nil"/>
            </w:tcBorders>
            <w:vAlign w:val="center"/>
          </w:tcPr>
          <w:p w14:paraId="465F59AC" w14:textId="77777777" w:rsidR="00F375CA" w:rsidRPr="006462E0" w:rsidRDefault="00F375CA" w:rsidP="00F375CA">
            <w:pPr>
              <w:pStyle w:val="CoverpageTitle"/>
              <w:spacing w:before="0" w:after="0"/>
            </w:pPr>
          </w:p>
        </w:tc>
      </w:tr>
      <w:tr w:rsidR="00F375CA" w:rsidRPr="006462E0" w14:paraId="465F59B1" w14:textId="77777777" w:rsidTr="00F375CA">
        <w:trPr>
          <w:cantSplit/>
          <w:trHeight w:hRule="exact" w:val="567"/>
          <w:tblHeader/>
          <w:jc w:val="center"/>
        </w:trPr>
        <w:tc>
          <w:tcPr>
            <w:tcW w:w="1435" w:type="dxa"/>
            <w:tcBorders>
              <w:top w:val="nil"/>
              <w:left w:val="nil"/>
              <w:bottom w:val="nil"/>
              <w:right w:val="nil"/>
            </w:tcBorders>
            <w:vAlign w:val="center"/>
          </w:tcPr>
          <w:p w14:paraId="465F59AE" w14:textId="77777777" w:rsidR="00F375CA" w:rsidRPr="006462E0" w:rsidRDefault="00F375CA" w:rsidP="00F375CA">
            <w:pPr>
              <w:pStyle w:val="CoverpageTitle"/>
              <w:spacing w:before="0" w:after="0"/>
            </w:pPr>
          </w:p>
        </w:tc>
        <w:tc>
          <w:tcPr>
            <w:tcW w:w="7191" w:type="dxa"/>
            <w:gridSpan w:val="2"/>
            <w:tcBorders>
              <w:top w:val="nil"/>
              <w:left w:val="nil"/>
              <w:bottom w:val="nil"/>
              <w:right w:val="nil"/>
            </w:tcBorders>
            <w:vAlign w:val="center"/>
          </w:tcPr>
          <w:p w14:paraId="465F59AF" w14:textId="77777777" w:rsidR="00F375CA" w:rsidRPr="006462E0" w:rsidRDefault="00F375CA" w:rsidP="00F375CA">
            <w:pPr>
              <w:pStyle w:val="CoverpageTitle"/>
              <w:spacing w:before="0" w:after="0"/>
            </w:pPr>
          </w:p>
        </w:tc>
        <w:tc>
          <w:tcPr>
            <w:tcW w:w="1126" w:type="dxa"/>
            <w:tcBorders>
              <w:top w:val="nil"/>
              <w:left w:val="nil"/>
              <w:bottom w:val="nil"/>
              <w:right w:val="nil"/>
            </w:tcBorders>
            <w:vAlign w:val="center"/>
          </w:tcPr>
          <w:p w14:paraId="465F59B0" w14:textId="77777777" w:rsidR="00F375CA" w:rsidRPr="006462E0" w:rsidRDefault="00F375CA" w:rsidP="00F375CA">
            <w:pPr>
              <w:pStyle w:val="CoverpageTitle"/>
              <w:spacing w:before="0" w:after="0"/>
            </w:pPr>
          </w:p>
        </w:tc>
      </w:tr>
      <w:tr w:rsidR="00F375CA" w:rsidRPr="006462E0" w14:paraId="465F59B9" w14:textId="77777777" w:rsidTr="00F375CA">
        <w:trPr>
          <w:cantSplit/>
          <w:trHeight w:hRule="exact" w:val="567"/>
          <w:tblHeader/>
          <w:jc w:val="center"/>
        </w:trPr>
        <w:tc>
          <w:tcPr>
            <w:tcW w:w="1435" w:type="dxa"/>
            <w:tcBorders>
              <w:top w:val="nil"/>
              <w:left w:val="nil"/>
              <w:bottom w:val="nil"/>
              <w:right w:val="nil"/>
            </w:tcBorders>
            <w:vAlign w:val="center"/>
          </w:tcPr>
          <w:p w14:paraId="465F59B2" w14:textId="77777777" w:rsidR="00F375CA" w:rsidRPr="006462E0" w:rsidRDefault="00F375CA" w:rsidP="00F375CA">
            <w:pPr>
              <w:rPr>
                <w:sz w:val="16"/>
                <w:szCs w:val="16"/>
              </w:rPr>
            </w:pPr>
          </w:p>
        </w:tc>
        <w:tc>
          <w:tcPr>
            <w:tcW w:w="7191" w:type="dxa"/>
            <w:gridSpan w:val="2"/>
            <w:vMerge w:val="restart"/>
            <w:tcBorders>
              <w:top w:val="nil"/>
              <w:left w:val="nil"/>
              <w:right w:val="nil"/>
            </w:tcBorders>
            <w:vAlign w:val="center"/>
          </w:tcPr>
          <w:p w14:paraId="465F59B3" w14:textId="77777777" w:rsidR="00F375CA" w:rsidRPr="006462E0" w:rsidRDefault="00F375CA" w:rsidP="00F375CA">
            <w:pPr>
              <w:pStyle w:val="CoverpageSubtitle"/>
              <w:rPr>
                <w:b w:val="0"/>
                <w:sz w:val="22"/>
              </w:rPr>
            </w:pPr>
            <w:r w:rsidRPr="006462E0">
              <w:rPr>
                <w:b w:val="0"/>
                <w:sz w:val="22"/>
              </w:rPr>
              <w:t>including</w:t>
            </w:r>
          </w:p>
          <w:p w14:paraId="465F59B4" w14:textId="77777777" w:rsidR="00F375CA" w:rsidRPr="006462E0" w:rsidRDefault="00F375CA" w:rsidP="00F375CA">
            <w:pPr>
              <w:pStyle w:val="CoverpageSubtitle"/>
              <w:rPr>
                <w:b w:val="0"/>
                <w:sz w:val="22"/>
              </w:rPr>
            </w:pPr>
          </w:p>
          <w:p w14:paraId="465F59B5" w14:textId="77777777" w:rsidR="00F375CA" w:rsidRDefault="00F375CA" w:rsidP="00F375CA">
            <w:pPr>
              <w:pStyle w:val="CoverpageSubtitle"/>
              <w:rPr>
                <w:b w:val="0"/>
                <w:sz w:val="22"/>
              </w:rPr>
            </w:pPr>
            <w:r>
              <w:rPr>
                <w:b w:val="0"/>
                <w:sz w:val="22"/>
              </w:rPr>
              <w:t xml:space="preserve">Technical </w:t>
            </w:r>
            <w:r w:rsidRPr="00305121">
              <w:rPr>
                <w:b w:val="0"/>
                <w:sz w:val="22"/>
              </w:rPr>
              <w:t>Safety Requirements Specification</w:t>
            </w:r>
          </w:p>
          <w:p w14:paraId="465F59B6" w14:textId="77777777" w:rsidR="00F375CA" w:rsidRPr="006462E0" w:rsidRDefault="00F375CA" w:rsidP="00F375CA">
            <w:pPr>
              <w:pStyle w:val="CoverpageSubtitle"/>
              <w:rPr>
                <w:b w:val="0"/>
                <w:sz w:val="22"/>
              </w:rPr>
            </w:pPr>
            <w:r>
              <w:rPr>
                <w:b w:val="0"/>
                <w:sz w:val="22"/>
              </w:rPr>
              <w:t>Technical Safety Concept</w:t>
            </w:r>
          </w:p>
          <w:p w14:paraId="465F59B7" w14:textId="77777777" w:rsidR="00F375CA" w:rsidRPr="006462E0" w:rsidRDefault="00F375CA" w:rsidP="00F375CA">
            <w:pPr>
              <w:pStyle w:val="CoverpageSubtitle"/>
              <w:rPr>
                <w:b w:val="0"/>
                <w:sz w:val="22"/>
              </w:rPr>
            </w:pPr>
            <w:r w:rsidRPr="006462E0">
              <w:rPr>
                <w:b w:val="0"/>
                <w:sz w:val="22"/>
              </w:rPr>
              <w:t>System Design</w:t>
            </w:r>
            <w:r w:rsidRPr="00305121">
              <w:rPr>
                <w:b w:val="0"/>
                <w:sz w:val="22"/>
              </w:rPr>
              <w:t xml:space="preserve"> Specification</w:t>
            </w:r>
          </w:p>
        </w:tc>
        <w:tc>
          <w:tcPr>
            <w:tcW w:w="1126" w:type="dxa"/>
            <w:tcBorders>
              <w:top w:val="nil"/>
              <w:left w:val="nil"/>
              <w:bottom w:val="nil"/>
              <w:right w:val="nil"/>
            </w:tcBorders>
            <w:vAlign w:val="center"/>
          </w:tcPr>
          <w:p w14:paraId="465F59B8" w14:textId="77777777" w:rsidR="00F375CA" w:rsidRPr="006462E0" w:rsidRDefault="00F375CA" w:rsidP="00F375CA">
            <w:pPr>
              <w:rPr>
                <w:sz w:val="16"/>
                <w:szCs w:val="16"/>
              </w:rPr>
            </w:pPr>
          </w:p>
        </w:tc>
      </w:tr>
      <w:tr w:rsidR="00F375CA" w:rsidRPr="006462E0" w14:paraId="465F59BD" w14:textId="77777777" w:rsidTr="00F375CA">
        <w:trPr>
          <w:cantSplit/>
          <w:trHeight w:hRule="exact" w:val="567"/>
          <w:tblHeader/>
          <w:jc w:val="center"/>
        </w:trPr>
        <w:tc>
          <w:tcPr>
            <w:tcW w:w="1435" w:type="dxa"/>
            <w:tcBorders>
              <w:top w:val="nil"/>
              <w:left w:val="nil"/>
              <w:bottom w:val="nil"/>
              <w:right w:val="nil"/>
            </w:tcBorders>
            <w:vAlign w:val="center"/>
          </w:tcPr>
          <w:p w14:paraId="465F59BA" w14:textId="77777777" w:rsidR="00F375CA" w:rsidRPr="006462E0" w:rsidRDefault="00F375CA" w:rsidP="00F375CA">
            <w:pPr>
              <w:spacing w:line="480" w:lineRule="auto"/>
              <w:rPr>
                <w:sz w:val="16"/>
                <w:szCs w:val="16"/>
              </w:rPr>
            </w:pPr>
          </w:p>
        </w:tc>
        <w:tc>
          <w:tcPr>
            <w:tcW w:w="7191" w:type="dxa"/>
            <w:gridSpan w:val="2"/>
            <w:vMerge/>
            <w:tcBorders>
              <w:left w:val="nil"/>
              <w:right w:val="nil"/>
            </w:tcBorders>
            <w:vAlign w:val="center"/>
          </w:tcPr>
          <w:p w14:paraId="465F59BB" w14:textId="77777777" w:rsidR="00F375CA" w:rsidRPr="006462E0" w:rsidRDefault="00F375CA" w:rsidP="00F375CA">
            <w:pPr>
              <w:spacing w:line="480" w:lineRule="auto"/>
              <w:rPr>
                <w:sz w:val="16"/>
                <w:szCs w:val="16"/>
              </w:rPr>
            </w:pPr>
          </w:p>
        </w:tc>
        <w:tc>
          <w:tcPr>
            <w:tcW w:w="1126" w:type="dxa"/>
            <w:tcBorders>
              <w:top w:val="nil"/>
              <w:left w:val="nil"/>
              <w:bottom w:val="nil"/>
              <w:right w:val="nil"/>
            </w:tcBorders>
            <w:vAlign w:val="center"/>
          </w:tcPr>
          <w:p w14:paraId="465F59BC" w14:textId="77777777" w:rsidR="00F375CA" w:rsidRPr="006462E0" w:rsidRDefault="00F375CA" w:rsidP="00F375CA">
            <w:pPr>
              <w:spacing w:line="480" w:lineRule="auto"/>
              <w:rPr>
                <w:sz w:val="16"/>
                <w:szCs w:val="16"/>
              </w:rPr>
            </w:pPr>
          </w:p>
        </w:tc>
      </w:tr>
      <w:tr w:rsidR="00F375CA" w:rsidRPr="006462E0" w14:paraId="465F59C1" w14:textId="77777777" w:rsidTr="00F375CA">
        <w:trPr>
          <w:cantSplit/>
          <w:trHeight w:hRule="exact" w:val="567"/>
          <w:tblHeader/>
          <w:jc w:val="center"/>
        </w:trPr>
        <w:tc>
          <w:tcPr>
            <w:tcW w:w="1435" w:type="dxa"/>
            <w:tcBorders>
              <w:top w:val="nil"/>
              <w:left w:val="nil"/>
              <w:bottom w:val="nil"/>
              <w:right w:val="nil"/>
            </w:tcBorders>
            <w:vAlign w:val="center"/>
          </w:tcPr>
          <w:p w14:paraId="465F59BE" w14:textId="77777777" w:rsidR="00F375CA" w:rsidRPr="006462E0" w:rsidRDefault="00F375CA" w:rsidP="00F375CA">
            <w:pPr>
              <w:spacing w:line="480" w:lineRule="auto"/>
              <w:rPr>
                <w:sz w:val="16"/>
                <w:szCs w:val="16"/>
              </w:rPr>
            </w:pPr>
          </w:p>
        </w:tc>
        <w:tc>
          <w:tcPr>
            <w:tcW w:w="7191" w:type="dxa"/>
            <w:gridSpan w:val="2"/>
            <w:vMerge/>
            <w:tcBorders>
              <w:left w:val="nil"/>
              <w:bottom w:val="nil"/>
              <w:right w:val="nil"/>
            </w:tcBorders>
            <w:vAlign w:val="center"/>
          </w:tcPr>
          <w:p w14:paraId="465F59BF" w14:textId="77777777" w:rsidR="00F375CA" w:rsidRPr="006462E0" w:rsidRDefault="00F375CA" w:rsidP="00F375CA">
            <w:pPr>
              <w:spacing w:line="480" w:lineRule="auto"/>
              <w:rPr>
                <w:sz w:val="16"/>
                <w:szCs w:val="16"/>
              </w:rPr>
            </w:pPr>
          </w:p>
        </w:tc>
        <w:tc>
          <w:tcPr>
            <w:tcW w:w="1126" w:type="dxa"/>
            <w:tcBorders>
              <w:top w:val="nil"/>
              <w:left w:val="nil"/>
              <w:bottom w:val="nil"/>
              <w:right w:val="nil"/>
            </w:tcBorders>
            <w:vAlign w:val="center"/>
          </w:tcPr>
          <w:p w14:paraId="465F59C0" w14:textId="77777777" w:rsidR="00F375CA" w:rsidRPr="006462E0" w:rsidRDefault="00F375CA" w:rsidP="00F375CA">
            <w:pPr>
              <w:spacing w:line="480" w:lineRule="auto"/>
              <w:rPr>
                <w:sz w:val="16"/>
                <w:szCs w:val="16"/>
              </w:rPr>
            </w:pPr>
          </w:p>
        </w:tc>
      </w:tr>
      <w:tr w:rsidR="00F375CA" w:rsidRPr="006462E0" w14:paraId="465F59C5" w14:textId="77777777" w:rsidTr="005E0FF0">
        <w:trPr>
          <w:cantSplit/>
          <w:trHeight w:hRule="exact" w:val="304"/>
          <w:tblHeader/>
          <w:jc w:val="center"/>
        </w:trPr>
        <w:tc>
          <w:tcPr>
            <w:tcW w:w="1435" w:type="dxa"/>
            <w:tcBorders>
              <w:top w:val="nil"/>
              <w:left w:val="nil"/>
              <w:bottom w:val="single" w:sz="4" w:space="0" w:color="auto"/>
              <w:right w:val="nil"/>
            </w:tcBorders>
            <w:vAlign w:val="center"/>
          </w:tcPr>
          <w:p w14:paraId="465F59C2" w14:textId="77777777" w:rsidR="00F375CA" w:rsidRPr="006462E0" w:rsidRDefault="00F375CA" w:rsidP="00F375CA">
            <w:pPr>
              <w:spacing w:line="480" w:lineRule="auto"/>
              <w:rPr>
                <w:sz w:val="16"/>
                <w:szCs w:val="16"/>
              </w:rPr>
            </w:pPr>
          </w:p>
        </w:tc>
        <w:tc>
          <w:tcPr>
            <w:tcW w:w="7191" w:type="dxa"/>
            <w:gridSpan w:val="2"/>
            <w:tcBorders>
              <w:top w:val="nil"/>
              <w:left w:val="nil"/>
              <w:bottom w:val="single" w:sz="4" w:space="0" w:color="auto"/>
              <w:right w:val="nil"/>
            </w:tcBorders>
            <w:vAlign w:val="center"/>
          </w:tcPr>
          <w:p w14:paraId="7041A356" w14:textId="77777777" w:rsidR="002E146D" w:rsidRPr="002E146D" w:rsidRDefault="002E146D" w:rsidP="002E146D">
            <w:pPr>
              <w:rPr>
                <w:sz w:val="16"/>
                <w:szCs w:val="16"/>
              </w:rPr>
            </w:pPr>
          </w:p>
          <w:p w14:paraId="00E67B70" w14:textId="77777777" w:rsidR="002E146D" w:rsidRPr="002E146D" w:rsidRDefault="002E146D" w:rsidP="002E146D">
            <w:pPr>
              <w:rPr>
                <w:sz w:val="16"/>
                <w:szCs w:val="16"/>
              </w:rPr>
            </w:pPr>
          </w:p>
          <w:p w14:paraId="78FC5029" w14:textId="77777777" w:rsidR="002E146D" w:rsidRPr="002E146D" w:rsidRDefault="002E146D" w:rsidP="002E146D">
            <w:pPr>
              <w:rPr>
                <w:sz w:val="16"/>
                <w:szCs w:val="16"/>
              </w:rPr>
            </w:pPr>
          </w:p>
          <w:p w14:paraId="3AE0A20F" w14:textId="77777777" w:rsidR="002E146D" w:rsidRPr="002E146D" w:rsidRDefault="002E146D" w:rsidP="002E146D">
            <w:pPr>
              <w:rPr>
                <w:sz w:val="16"/>
                <w:szCs w:val="16"/>
              </w:rPr>
            </w:pPr>
          </w:p>
          <w:p w14:paraId="1C93EE73" w14:textId="77777777" w:rsidR="002E146D" w:rsidRPr="002E146D" w:rsidRDefault="002E146D" w:rsidP="002E146D">
            <w:pPr>
              <w:rPr>
                <w:sz w:val="16"/>
                <w:szCs w:val="16"/>
              </w:rPr>
            </w:pPr>
          </w:p>
          <w:p w14:paraId="210CAC1D" w14:textId="77777777" w:rsidR="002E146D" w:rsidRPr="002E146D" w:rsidRDefault="002E146D" w:rsidP="002E146D">
            <w:pPr>
              <w:rPr>
                <w:sz w:val="16"/>
                <w:szCs w:val="16"/>
              </w:rPr>
            </w:pPr>
          </w:p>
          <w:p w14:paraId="1B4E9D3F" w14:textId="77777777" w:rsidR="002E146D" w:rsidRPr="002E146D" w:rsidRDefault="002E146D" w:rsidP="002E146D">
            <w:pPr>
              <w:rPr>
                <w:sz w:val="16"/>
                <w:szCs w:val="16"/>
              </w:rPr>
            </w:pPr>
          </w:p>
          <w:p w14:paraId="59B593BB" w14:textId="77777777" w:rsidR="002E146D" w:rsidRPr="002E146D" w:rsidRDefault="002E146D" w:rsidP="002E146D">
            <w:pPr>
              <w:rPr>
                <w:sz w:val="16"/>
                <w:szCs w:val="16"/>
              </w:rPr>
            </w:pPr>
          </w:p>
          <w:p w14:paraId="368510F6" w14:textId="77777777" w:rsidR="002E146D" w:rsidRPr="002E146D" w:rsidRDefault="002E146D" w:rsidP="002E146D">
            <w:pPr>
              <w:rPr>
                <w:sz w:val="16"/>
                <w:szCs w:val="16"/>
              </w:rPr>
            </w:pPr>
          </w:p>
          <w:p w14:paraId="57C8D73C" w14:textId="77777777" w:rsidR="002E146D" w:rsidRPr="002E146D" w:rsidRDefault="002E146D" w:rsidP="002E146D">
            <w:pPr>
              <w:rPr>
                <w:sz w:val="16"/>
                <w:szCs w:val="16"/>
              </w:rPr>
            </w:pPr>
          </w:p>
          <w:p w14:paraId="5091B909" w14:textId="77777777" w:rsidR="002E146D" w:rsidRPr="002E146D" w:rsidRDefault="002E146D" w:rsidP="002E146D">
            <w:pPr>
              <w:rPr>
                <w:sz w:val="16"/>
                <w:szCs w:val="16"/>
              </w:rPr>
            </w:pPr>
          </w:p>
          <w:p w14:paraId="6B2F3BCE" w14:textId="77777777" w:rsidR="002E146D" w:rsidRPr="002E146D" w:rsidRDefault="002E146D" w:rsidP="002E146D">
            <w:pPr>
              <w:rPr>
                <w:sz w:val="16"/>
                <w:szCs w:val="16"/>
              </w:rPr>
            </w:pPr>
          </w:p>
          <w:p w14:paraId="06D408E8" w14:textId="77777777" w:rsidR="002E146D" w:rsidRPr="002E146D" w:rsidRDefault="002E146D" w:rsidP="002E146D">
            <w:pPr>
              <w:rPr>
                <w:sz w:val="16"/>
                <w:szCs w:val="16"/>
              </w:rPr>
            </w:pPr>
          </w:p>
          <w:p w14:paraId="67C76C60" w14:textId="77777777" w:rsidR="002E146D" w:rsidRPr="002E146D" w:rsidRDefault="002E146D" w:rsidP="002E146D">
            <w:pPr>
              <w:rPr>
                <w:sz w:val="16"/>
                <w:szCs w:val="16"/>
              </w:rPr>
            </w:pPr>
          </w:p>
          <w:p w14:paraId="4D97845D" w14:textId="77777777" w:rsidR="002E146D" w:rsidRPr="002E146D" w:rsidRDefault="002E146D" w:rsidP="002E146D">
            <w:pPr>
              <w:rPr>
                <w:sz w:val="16"/>
                <w:szCs w:val="16"/>
              </w:rPr>
            </w:pPr>
          </w:p>
          <w:p w14:paraId="30012D3E" w14:textId="77777777" w:rsidR="002E146D" w:rsidRPr="002E146D" w:rsidRDefault="002E146D" w:rsidP="002E146D">
            <w:pPr>
              <w:rPr>
                <w:sz w:val="16"/>
                <w:szCs w:val="16"/>
              </w:rPr>
            </w:pPr>
          </w:p>
          <w:p w14:paraId="598FB967" w14:textId="77777777" w:rsidR="002E146D" w:rsidRPr="002E146D" w:rsidRDefault="002E146D" w:rsidP="002E146D">
            <w:pPr>
              <w:rPr>
                <w:sz w:val="16"/>
                <w:szCs w:val="16"/>
              </w:rPr>
            </w:pPr>
          </w:p>
          <w:p w14:paraId="1B869CD1" w14:textId="77777777" w:rsidR="002E146D" w:rsidRPr="002E146D" w:rsidRDefault="002E146D" w:rsidP="002E146D">
            <w:pPr>
              <w:rPr>
                <w:sz w:val="16"/>
                <w:szCs w:val="16"/>
              </w:rPr>
            </w:pPr>
          </w:p>
          <w:p w14:paraId="647550EF" w14:textId="77777777" w:rsidR="002E146D" w:rsidRPr="002E146D" w:rsidRDefault="002E146D" w:rsidP="002E146D">
            <w:pPr>
              <w:rPr>
                <w:sz w:val="16"/>
                <w:szCs w:val="16"/>
              </w:rPr>
            </w:pPr>
          </w:p>
          <w:p w14:paraId="63414626" w14:textId="77777777" w:rsidR="002E146D" w:rsidRPr="002E146D" w:rsidRDefault="002E146D" w:rsidP="002E146D">
            <w:pPr>
              <w:rPr>
                <w:sz w:val="16"/>
                <w:szCs w:val="16"/>
              </w:rPr>
            </w:pPr>
          </w:p>
          <w:p w14:paraId="0E32156C" w14:textId="77777777" w:rsidR="002E146D" w:rsidRPr="002E146D" w:rsidRDefault="002E146D" w:rsidP="002E146D">
            <w:pPr>
              <w:rPr>
                <w:sz w:val="16"/>
                <w:szCs w:val="16"/>
              </w:rPr>
            </w:pPr>
          </w:p>
          <w:p w14:paraId="08A6A78D" w14:textId="77777777" w:rsidR="002E146D" w:rsidRPr="002E146D" w:rsidRDefault="002E146D" w:rsidP="002E146D">
            <w:pPr>
              <w:rPr>
                <w:sz w:val="16"/>
                <w:szCs w:val="16"/>
              </w:rPr>
            </w:pPr>
          </w:p>
          <w:p w14:paraId="68E58982" w14:textId="77777777" w:rsidR="002E146D" w:rsidRPr="002E146D" w:rsidRDefault="002E146D" w:rsidP="002E146D">
            <w:pPr>
              <w:rPr>
                <w:sz w:val="16"/>
                <w:szCs w:val="16"/>
              </w:rPr>
            </w:pPr>
          </w:p>
          <w:p w14:paraId="4E9E2F42" w14:textId="77777777" w:rsidR="002E146D" w:rsidRPr="002E146D" w:rsidRDefault="002E146D" w:rsidP="002E146D">
            <w:pPr>
              <w:rPr>
                <w:sz w:val="16"/>
                <w:szCs w:val="16"/>
              </w:rPr>
            </w:pPr>
          </w:p>
          <w:p w14:paraId="65E9F907" w14:textId="77777777" w:rsidR="002E146D" w:rsidRPr="002E146D" w:rsidRDefault="002E146D" w:rsidP="002E146D">
            <w:pPr>
              <w:rPr>
                <w:sz w:val="16"/>
                <w:szCs w:val="16"/>
              </w:rPr>
            </w:pPr>
          </w:p>
          <w:p w14:paraId="0AB56F2B" w14:textId="77777777" w:rsidR="002E146D" w:rsidRPr="002E146D" w:rsidRDefault="002E146D" w:rsidP="002E146D">
            <w:pPr>
              <w:rPr>
                <w:sz w:val="16"/>
                <w:szCs w:val="16"/>
              </w:rPr>
            </w:pPr>
          </w:p>
          <w:p w14:paraId="77B8C86B" w14:textId="77777777" w:rsidR="002E146D" w:rsidRPr="002E146D" w:rsidRDefault="002E146D" w:rsidP="002E146D">
            <w:pPr>
              <w:rPr>
                <w:sz w:val="16"/>
                <w:szCs w:val="16"/>
              </w:rPr>
            </w:pPr>
          </w:p>
          <w:p w14:paraId="68726EDA" w14:textId="77777777" w:rsidR="002E146D" w:rsidRPr="002E146D" w:rsidRDefault="002E146D" w:rsidP="002E146D">
            <w:pPr>
              <w:rPr>
                <w:sz w:val="16"/>
                <w:szCs w:val="16"/>
              </w:rPr>
            </w:pPr>
          </w:p>
          <w:p w14:paraId="505D40A6" w14:textId="77777777" w:rsidR="002E146D" w:rsidRPr="002E146D" w:rsidRDefault="002E146D" w:rsidP="002E146D">
            <w:pPr>
              <w:rPr>
                <w:sz w:val="16"/>
                <w:szCs w:val="16"/>
              </w:rPr>
            </w:pPr>
          </w:p>
          <w:p w14:paraId="4527749A" w14:textId="77777777" w:rsidR="002E146D" w:rsidRPr="002E146D" w:rsidRDefault="002E146D" w:rsidP="002E146D">
            <w:pPr>
              <w:rPr>
                <w:sz w:val="16"/>
                <w:szCs w:val="16"/>
              </w:rPr>
            </w:pPr>
          </w:p>
          <w:p w14:paraId="44D33FE4" w14:textId="77777777" w:rsidR="002E146D" w:rsidRPr="002E146D" w:rsidRDefault="002E146D" w:rsidP="002E146D">
            <w:pPr>
              <w:rPr>
                <w:sz w:val="16"/>
                <w:szCs w:val="16"/>
              </w:rPr>
            </w:pPr>
          </w:p>
          <w:p w14:paraId="75214913" w14:textId="77777777" w:rsidR="002E146D" w:rsidRPr="002E146D" w:rsidRDefault="002E146D" w:rsidP="002E146D">
            <w:pPr>
              <w:rPr>
                <w:sz w:val="16"/>
                <w:szCs w:val="16"/>
              </w:rPr>
            </w:pPr>
          </w:p>
          <w:p w14:paraId="4C2F769F" w14:textId="77777777" w:rsidR="002E146D" w:rsidRPr="002E146D" w:rsidRDefault="002E146D" w:rsidP="002E146D">
            <w:pPr>
              <w:rPr>
                <w:sz w:val="16"/>
                <w:szCs w:val="16"/>
              </w:rPr>
            </w:pPr>
          </w:p>
          <w:p w14:paraId="50FBE84B" w14:textId="77777777" w:rsidR="002E146D" w:rsidRPr="002E146D" w:rsidRDefault="002E146D" w:rsidP="002E146D">
            <w:pPr>
              <w:rPr>
                <w:sz w:val="16"/>
                <w:szCs w:val="16"/>
              </w:rPr>
            </w:pPr>
          </w:p>
          <w:p w14:paraId="30F4E204" w14:textId="77777777" w:rsidR="002E146D" w:rsidRPr="002E146D" w:rsidRDefault="002E146D" w:rsidP="002E146D">
            <w:pPr>
              <w:rPr>
                <w:sz w:val="16"/>
                <w:szCs w:val="16"/>
              </w:rPr>
            </w:pPr>
          </w:p>
          <w:p w14:paraId="447A66F5" w14:textId="77777777" w:rsidR="002E146D" w:rsidRPr="002E146D" w:rsidRDefault="002E146D" w:rsidP="002E146D">
            <w:pPr>
              <w:rPr>
                <w:sz w:val="16"/>
                <w:szCs w:val="16"/>
              </w:rPr>
            </w:pPr>
          </w:p>
          <w:p w14:paraId="7D0593FB" w14:textId="275375DA" w:rsidR="002E146D" w:rsidRDefault="002E146D" w:rsidP="002E146D">
            <w:pPr>
              <w:rPr>
                <w:sz w:val="16"/>
                <w:szCs w:val="16"/>
              </w:rPr>
            </w:pPr>
          </w:p>
          <w:p w14:paraId="613E10C8" w14:textId="77777777" w:rsidR="002E146D" w:rsidRPr="002E146D" w:rsidRDefault="002E146D" w:rsidP="002E146D">
            <w:pPr>
              <w:rPr>
                <w:sz w:val="16"/>
                <w:szCs w:val="16"/>
              </w:rPr>
            </w:pPr>
          </w:p>
          <w:p w14:paraId="74E28B8A" w14:textId="77777777" w:rsidR="002E146D" w:rsidRPr="002E146D" w:rsidRDefault="002E146D" w:rsidP="002E146D">
            <w:pPr>
              <w:rPr>
                <w:sz w:val="16"/>
                <w:szCs w:val="16"/>
              </w:rPr>
            </w:pPr>
          </w:p>
          <w:p w14:paraId="30913A9C" w14:textId="77777777" w:rsidR="002E146D" w:rsidRPr="002E146D" w:rsidRDefault="002E146D" w:rsidP="002E146D">
            <w:pPr>
              <w:rPr>
                <w:sz w:val="16"/>
                <w:szCs w:val="16"/>
              </w:rPr>
            </w:pPr>
          </w:p>
          <w:p w14:paraId="766DBE64" w14:textId="77777777" w:rsidR="002E146D" w:rsidRPr="002E146D" w:rsidRDefault="002E146D" w:rsidP="002E146D">
            <w:pPr>
              <w:rPr>
                <w:sz w:val="16"/>
                <w:szCs w:val="16"/>
              </w:rPr>
            </w:pPr>
          </w:p>
          <w:p w14:paraId="47DCE7FD" w14:textId="4E8243BE" w:rsidR="00F375CA" w:rsidRPr="002E146D" w:rsidRDefault="00F375CA" w:rsidP="002E146D">
            <w:pPr>
              <w:rPr>
                <w:sz w:val="16"/>
                <w:szCs w:val="16"/>
              </w:rPr>
            </w:pPr>
          </w:p>
        </w:tc>
        <w:tc>
          <w:tcPr>
            <w:tcW w:w="1126" w:type="dxa"/>
            <w:tcBorders>
              <w:top w:val="nil"/>
              <w:left w:val="nil"/>
              <w:bottom w:val="single" w:sz="4" w:space="0" w:color="auto"/>
              <w:right w:val="nil"/>
            </w:tcBorders>
            <w:vAlign w:val="center"/>
          </w:tcPr>
          <w:p w14:paraId="465F59C4" w14:textId="77777777" w:rsidR="00F375CA" w:rsidRPr="006462E0" w:rsidRDefault="00F375CA" w:rsidP="00F375CA">
            <w:pPr>
              <w:spacing w:line="480" w:lineRule="auto"/>
              <w:rPr>
                <w:sz w:val="16"/>
                <w:szCs w:val="16"/>
              </w:rPr>
            </w:pPr>
          </w:p>
        </w:tc>
      </w:tr>
      <w:tr w:rsidR="00F375CA" w:rsidRPr="006462E0" w14:paraId="465F59C9" w14:textId="77777777" w:rsidTr="00895700">
        <w:trPr>
          <w:cantSplit/>
          <w:trHeight w:val="20"/>
          <w:tblHeader/>
          <w:jc w:val="center"/>
        </w:trPr>
        <w:tc>
          <w:tcPr>
            <w:tcW w:w="1435" w:type="dxa"/>
            <w:tcBorders>
              <w:top w:val="single" w:sz="4" w:space="0" w:color="auto"/>
            </w:tcBorders>
            <w:vAlign w:val="center"/>
          </w:tcPr>
          <w:p w14:paraId="465F59C6" w14:textId="77777777" w:rsidR="00F375CA" w:rsidRPr="006462E0" w:rsidRDefault="00F375CA" w:rsidP="00F375CA">
            <w:pPr>
              <w:rPr>
                <w:szCs w:val="20"/>
              </w:rPr>
            </w:pPr>
            <w:r w:rsidRPr="006462E0">
              <w:rPr>
                <w:szCs w:val="20"/>
              </w:rPr>
              <w:t>Commodities</w:t>
            </w:r>
          </w:p>
        </w:tc>
        <w:tc>
          <w:tcPr>
            <w:tcW w:w="7191" w:type="dxa"/>
            <w:gridSpan w:val="2"/>
            <w:tcBorders>
              <w:top w:val="single" w:sz="4" w:space="0" w:color="auto"/>
            </w:tcBorders>
            <w:shd w:val="clear" w:color="auto" w:fill="E6E6E6"/>
            <w:vAlign w:val="center"/>
          </w:tcPr>
          <w:p w14:paraId="48C51EE8" w14:textId="4D3F938E" w:rsidR="00056BB2" w:rsidRDefault="00F375CA" w:rsidP="00F375CA">
            <w:pPr>
              <w:pStyle w:val="CoverpageTitle"/>
              <w:spacing w:before="0" w:after="0"/>
            </w:pPr>
            <w:r>
              <w:t>Multi-Module OTA</w:t>
            </w:r>
          </w:p>
        </w:tc>
        <w:tc>
          <w:tcPr>
            <w:tcW w:w="1126" w:type="dxa"/>
            <w:tcBorders>
              <w:top w:val="single" w:sz="4" w:space="0" w:color="auto"/>
            </w:tcBorders>
            <w:vAlign w:val="center"/>
          </w:tcPr>
          <w:p w14:paraId="465F59C8" w14:textId="77777777" w:rsidR="00F375CA" w:rsidRPr="006462E0" w:rsidRDefault="00F375CA" w:rsidP="00F375CA">
            <w:pPr>
              <w:rPr>
                <w:sz w:val="16"/>
                <w:szCs w:val="16"/>
              </w:rPr>
            </w:pPr>
          </w:p>
        </w:tc>
      </w:tr>
      <w:tr w:rsidR="00F375CA" w:rsidRPr="006462E0" w14:paraId="465F59CD" w14:textId="77777777" w:rsidTr="00895700">
        <w:trPr>
          <w:cantSplit/>
          <w:trHeight w:val="20"/>
          <w:tblHeader/>
          <w:jc w:val="center"/>
        </w:trPr>
        <w:tc>
          <w:tcPr>
            <w:tcW w:w="1435" w:type="dxa"/>
            <w:vAlign w:val="center"/>
          </w:tcPr>
          <w:p w14:paraId="465F59CA" w14:textId="77777777" w:rsidR="00F375CA" w:rsidRPr="006462E0" w:rsidRDefault="00F375CA" w:rsidP="00F375CA">
            <w:pPr>
              <w:rPr>
                <w:szCs w:val="20"/>
              </w:rPr>
            </w:pPr>
            <w:r w:rsidRPr="006462E0">
              <w:rPr>
                <w:szCs w:val="20"/>
              </w:rPr>
              <w:t>Program</w:t>
            </w:r>
            <w:r>
              <w:rPr>
                <w:szCs w:val="20"/>
              </w:rPr>
              <w:t>(s)</w:t>
            </w:r>
          </w:p>
        </w:tc>
        <w:tc>
          <w:tcPr>
            <w:tcW w:w="7191" w:type="dxa"/>
            <w:gridSpan w:val="2"/>
            <w:shd w:val="clear" w:color="auto" w:fill="E6E6E6"/>
            <w:vAlign w:val="center"/>
          </w:tcPr>
          <w:p w14:paraId="381D5E82" w14:textId="725E03FF" w:rsidR="00F375CA" w:rsidRDefault="00F375CA" w:rsidP="00F375CA">
            <w:pPr>
              <w:pStyle w:val="CoverpageTitle"/>
              <w:spacing w:before="0" w:after="0"/>
            </w:pPr>
            <w:r>
              <w:t>MY21 P702</w:t>
            </w:r>
          </w:p>
        </w:tc>
        <w:tc>
          <w:tcPr>
            <w:tcW w:w="1126" w:type="dxa"/>
            <w:vAlign w:val="center"/>
          </w:tcPr>
          <w:p w14:paraId="465F59CC" w14:textId="77777777" w:rsidR="00F375CA" w:rsidRPr="006462E0" w:rsidRDefault="00F375CA" w:rsidP="00F375CA">
            <w:pPr>
              <w:rPr>
                <w:sz w:val="16"/>
                <w:szCs w:val="16"/>
              </w:rPr>
            </w:pPr>
          </w:p>
        </w:tc>
      </w:tr>
      <w:tr w:rsidR="00F375CA" w:rsidRPr="006462E0" w14:paraId="465F59D1" w14:textId="77777777" w:rsidTr="00895700">
        <w:trPr>
          <w:cantSplit/>
          <w:trHeight w:val="20"/>
          <w:tblHeader/>
          <w:jc w:val="center"/>
        </w:trPr>
        <w:tc>
          <w:tcPr>
            <w:tcW w:w="1435" w:type="dxa"/>
            <w:vAlign w:val="center"/>
          </w:tcPr>
          <w:p w14:paraId="465F59CE" w14:textId="77777777" w:rsidR="00F375CA" w:rsidRPr="006462E0" w:rsidRDefault="00F375CA" w:rsidP="00F375CA">
            <w:pPr>
              <w:rPr>
                <w:szCs w:val="20"/>
              </w:rPr>
            </w:pPr>
            <w:r w:rsidRPr="006462E0">
              <w:rPr>
                <w:szCs w:val="20"/>
              </w:rPr>
              <w:t>Document Version</w:t>
            </w:r>
          </w:p>
        </w:tc>
        <w:tc>
          <w:tcPr>
            <w:tcW w:w="7191" w:type="dxa"/>
            <w:gridSpan w:val="2"/>
            <w:shd w:val="clear" w:color="auto" w:fill="E6E6E6"/>
            <w:vAlign w:val="center"/>
          </w:tcPr>
          <w:p w14:paraId="1D8FDF75" w14:textId="77777777" w:rsidR="0021673C" w:rsidRDefault="0021673C" w:rsidP="00F375CA">
            <w:pPr>
              <w:jc w:val="center"/>
              <w:rPr>
                <w:szCs w:val="20"/>
              </w:rPr>
            </w:pPr>
            <w:r>
              <w:rPr>
                <w:szCs w:val="20"/>
              </w:rPr>
              <w:t>SRS2</w:t>
            </w:r>
          </w:p>
        </w:tc>
        <w:tc>
          <w:tcPr>
            <w:tcW w:w="1126" w:type="dxa"/>
            <w:tcBorders>
              <w:bottom w:val="single" w:sz="4" w:space="0" w:color="auto"/>
            </w:tcBorders>
            <w:vAlign w:val="center"/>
          </w:tcPr>
          <w:p w14:paraId="465F59D0" w14:textId="77777777" w:rsidR="00F375CA" w:rsidRPr="006462E0" w:rsidRDefault="00F375CA" w:rsidP="00F375CA">
            <w:pPr>
              <w:rPr>
                <w:szCs w:val="20"/>
              </w:rPr>
            </w:pPr>
          </w:p>
        </w:tc>
      </w:tr>
      <w:tr w:rsidR="00F375CA" w:rsidRPr="006462E0" w14:paraId="465F59D5" w14:textId="77777777" w:rsidTr="00895700">
        <w:trPr>
          <w:cantSplit/>
          <w:trHeight w:val="20"/>
          <w:tblHeader/>
          <w:jc w:val="center"/>
        </w:trPr>
        <w:tc>
          <w:tcPr>
            <w:tcW w:w="1435" w:type="dxa"/>
            <w:tcBorders>
              <w:bottom w:val="single" w:sz="4" w:space="0" w:color="auto"/>
            </w:tcBorders>
            <w:vAlign w:val="center"/>
          </w:tcPr>
          <w:p w14:paraId="465F59D2" w14:textId="1FD325EC" w:rsidR="00F375CA" w:rsidRPr="006462E0" w:rsidRDefault="00F375CA" w:rsidP="00F375CA">
            <w:pPr>
              <w:rPr>
                <w:szCs w:val="20"/>
              </w:rPr>
            </w:pPr>
            <w:r w:rsidRPr="006462E0">
              <w:rPr>
                <w:szCs w:val="20"/>
              </w:rPr>
              <w:t xml:space="preserve">Document </w:t>
            </w:r>
            <w:r w:rsidRPr="006462E0">
              <w:rPr>
                <w:szCs w:val="20"/>
              </w:rPr>
              <w:br/>
              <w:t>Owner</w:t>
            </w:r>
          </w:p>
        </w:tc>
        <w:tc>
          <w:tcPr>
            <w:tcW w:w="7191" w:type="dxa"/>
            <w:gridSpan w:val="2"/>
            <w:tcBorders>
              <w:bottom w:val="single" w:sz="4" w:space="0" w:color="auto"/>
            </w:tcBorders>
            <w:shd w:val="clear" w:color="auto" w:fill="E6E6E6"/>
            <w:vAlign w:val="center"/>
          </w:tcPr>
          <w:p w14:paraId="0C2A6FC8" w14:textId="77777777" w:rsidR="00056BB2" w:rsidRDefault="00F375CA" w:rsidP="00F375CA">
            <w:pPr>
              <w:jc w:val="center"/>
              <w:rPr>
                <w:szCs w:val="20"/>
              </w:rPr>
            </w:pPr>
            <w:r>
              <w:rPr>
                <w:szCs w:val="20"/>
              </w:rPr>
              <w:t xml:space="preserve">Sangeetha Sangameswaran, Brennan Hamilton, </w:t>
            </w:r>
            <w:r>
              <w:rPr>
                <w:szCs w:val="20"/>
              </w:rPr>
              <w:br/>
              <w:t>Agish George, Olukoyejo Oyesiku</w:t>
            </w:r>
          </w:p>
        </w:tc>
        <w:tc>
          <w:tcPr>
            <w:tcW w:w="1126" w:type="dxa"/>
            <w:tcBorders>
              <w:bottom w:val="single" w:sz="4" w:space="0" w:color="auto"/>
            </w:tcBorders>
            <w:shd w:val="clear" w:color="auto" w:fill="auto"/>
            <w:vAlign w:val="center"/>
          </w:tcPr>
          <w:p w14:paraId="465F59D4" w14:textId="77777777" w:rsidR="00F375CA" w:rsidRPr="006462E0" w:rsidRDefault="00F375CA" w:rsidP="00F375CA">
            <w:pPr>
              <w:rPr>
                <w:szCs w:val="20"/>
              </w:rPr>
            </w:pPr>
          </w:p>
        </w:tc>
      </w:tr>
      <w:tr w:rsidR="00F375CA" w:rsidRPr="006462E0" w14:paraId="465F59D9" w14:textId="77777777" w:rsidTr="00F3103C">
        <w:trPr>
          <w:cantSplit/>
          <w:trHeight w:hRule="exact" w:val="147"/>
          <w:tblHeader/>
          <w:jc w:val="center"/>
        </w:trPr>
        <w:tc>
          <w:tcPr>
            <w:tcW w:w="1435" w:type="dxa"/>
            <w:tcBorders>
              <w:left w:val="nil"/>
              <w:bottom w:val="nil"/>
              <w:right w:val="nil"/>
            </w:tcBorders>
            <w:shd w:val="clear" w:color="auto" w:fill="auto"/>
            <w:vAlign w:val="center"/>
          </w:tcPr>
          <w:p w14:paraId="00C8E1D1" w14:textId="77777777" w:rsidR="00F375CA" w:rsidRDefault="00F375CA" w:rsidP="00F375CA">
            <w:pPr>
              <w:rPr>
                <w:sz w:val="16"/>
                <w:szCs w:val="16"/>
              </w:rPr>
            </w:pPr>
          </w:p>
          <w:p w14:paraId="465F59D6" w14:textId="1ADF3A36" w:rsidR="00BD72B7" w:rsidRPr="007174D4" w:rsidRDefault="00BD72B7" w:rsidP="00F375CA">
            <w:pPr>
              <w:rPr>
                <w:sz w:val="16"/>
                <w:szCs w:val="16"/>
              </w:rPr>
            </w:pPr>
          </w:p>
        </w:tc>
        <w:tc>
          <w:tcPr>
            <w:tcW w:w="7191" w:type="dxa"/>
            <w:gridSpan w:val="2"/>
            <w:tcBorders>
              <w:left w:val="nil"/>
              <w:bottom w:val="nil"/>
              <w:right w:val="nil"/>
            </w:tcBorders>
            <w:shd w:val="clear" w:color="auto" w:fill="auto"/>
            <w:vAlign w:val="center"/>
          </w:tcPr>
          <w:p w14:paraId="52EEA718" w14:textId="77777777" w:rsidR="00BF1084" w:rsidRDefault="00BF1084"/>
        </w:tc>
        <w:tc>
          <w:tcPr>
            <w:tcW w:w="1126" w:type="dxa"/>
            <w:tcBorders>
              <w:left w:val="nil"/>
              <w:bottom w:val="nil"/>
              <w:right w:val="nil"/>
            </w:tcBorders>
            <w:vAlign w:val="center"/>
          </w:tcPr>
          <w:p w14:paraId="465F59D8" w14:textId="77777777" w:rsidR="00F375CA" w:rsidRPr="006462E0" w:rsidRDefault="00F375CA" w:rsidP="00F375CA">
            <w:pPr>
              <w:rPr>
                <w:sz w:val="16"/>
                <w:szCs w:val="16"/>
              </w:rPr>
            </w:pPr>
          </w:p>
        </w:tc>
      </w:tr>
      <w:tr w:rsidR="00F375CA" w:rsidRPr="006462E0" w14:paraId="465F59E1" w14:textId="77777777" w:rsidTr="00F3103C">
        <w:trPr>
          <w:cantSplit/>
          <w:trHeight w:hRule="exact" w:val="137"/>
          <w:tblHeader/>
          <w:jc w:val="center"/>
        </w:trPr>
        <w:tc>
          <w:tcPr>
            <w:tcW w:w="1435" w:type="dxa"/>
            <w:tcBorders>
              <w:top w:val="nil"/>
              <w:left w:val="nil"/>
              <w:bottom w:val="nil"/>
              <w:right w:val="nil"/>
            </w:tcBorders>
            <w:vAlign w:val="center"/>
          </w:tcPr>
          <w:p w14:paraId="465F59DE" w14:textId="77777777" w:rsidR="00F375CA" w:rsidRPr="006462E0" w:rsidRDefault="00F375CA" w:rsidP="00F375CA">
            <w:pPr>
              <w:rPr>
                <w:sz w:val="16"/>
                <w:szCs w:val="16"/>
              </w:rPr>
            </w:pPr>
          </w:p>
        </w:tc>
        <w:tc>
          <w:tcPr>
            <w:tcW w:w="7191" w:type="dxa"/>
            <w:gridSpan w:val="2"/>
            <w:tcBorders>
              <w:top w:val="nil"/>
              <w:left w:val="nil"/>
              <w:bottom w:val="nil"/>
              <w:right w:val="nil"/>
            </w:tcBorders>
            <w:vAlign w:val="center"/>
          </w:tcPr>
          <w:p w14:paraId="465F59DF" w14:textId="77777777" w:rsidR="00F375CA" w:rsidRPr="006462E0" w:rsidRDefault="00F375CA" w:rsidP="00F375CA">
            <w:pPr>
              <w:rPr>
                <w:sz w:val="16"/>
                <w:szCs w:val="16"/>
              </w:rPr>
            </w:pPr>
          </w:p>
        </w:tc>
        <w:tc>
          <w:tcPr>
            <w:tcW w:w="1126" w:type="dxa"/>
            <w:tcBorders>
              <w:top w:val="nil"/>
              <w:left w:val="nil"/>
              <w:bottom w:val="nil"/>
              <w:right w:val="nil"/>
            </w:tcBorders>
            <w:vAlign w:val="center"/>
          </w:tcPr>
          <w:p w14:paraId="465F59E0" w14:textId="77777777" w:rsidR="00F375CA" w:rsidRPr="006462E0" w:rsidRDefault="00F375CA" w:rsidP="00F375CA">
            <w:pPr>
              <w:rPr>
                <w:sz w:val="16"/>
                <w:szCs w:val="16"/>
              </w:rPr>
            </w:pPr>
          </w:p>
        </w:tc>
      </w:tr>
      <w:tr w:rsidR="00F375CA" w:rsidRPr="006462E0" w14:paraId="465F59EC" w14:textId="77777777" w:rsidTr="00C015CC">
        <w:trPr>
          <w:cantSplit/>
          <w:trHeight w:hRule="exact" w:val="327"/>
          <w:tblHeader/>
          <w:jc w:val="center"/>
        </w:trPr>
        <w:tc>
          <w:tcPr>
            <w:tcW w:w="1435" w:type="dxa"/>
            <w:tcBorders>
              <w:top w:val="nil"/>
              <w:left w:val="nil"/>
              <w:bottom w:val="nil"/>
              <w:right w:val="nil"/>
            </w:tcBorders>
            <w:vAlign w:val="center"/>
          </w:tcPr>
          <w:p w14:paraId="465F59E2" w14:textId="77777777" w:rsidR="00F375CA" w:rsidRPr="006462E0" w:rsidRDefault="00F375CA" w:rsidP="00F375CA">
            <w:pPr>
              <w:rPr>
                <w:sz w:val="16"/>
                <w:szCs w:val="16"/>
              </w:rPr>
            </w:pPr>
          </w:p>
        </w:tc>
        <w:tc>
          <w:tcPr>
            <w:tcW w:w="3340" w:type="dxa"/>
            <w:tcBorders>
              <w:top w:val="nil"/>
              <w:left w:val="nil"/>
              <w:bottom w:val="nil"/>
              <w:right w:val="nil"/>
            </w:tcBorders>
          </w:tcPr>
          <w:p w14:paraId="465F59E3" w14:textId="77777777" w:rsidR="00F375CA" w:rsidRPr="006462E0" w:rsidRDefault="00F375CA" w:rsidP="00F375CA">
            <w:pPr>
              <w:jc w:val="right"/>
              <w:rPr>
                <w:sz w:val="16"/>
                <w:szCs w:val="16"/>
              </w:rPr>
            </w:pPr>
            <w:r w:rsidRPr="006462E0">
              <w:rPr>
                <w:bCs/>
                <w:sz w:val="16"/>
                <w:szCs w:val="16"/>
              </w:rPr>
              <w:t>Template Authors:</w:t>
            </w:r>
          </w:p>
        </w:tc>
        <w:tc>
          <w:tcPr>
            <w:tcW w:w="3851" w:type="dxa"/>
            <w:tcBorders>
              <w:top w:val="nil"/>
              <w:left w:val="nil"/>
              <w:bottom w:val="nil"/>
              <w:right w:val="nil"/>
            </w:tcBorders>
          </w:tcPr>
          <w:p w14:paraId="465F59EA" w14:textId="06A14C6B" w:rsidR="00F375CA" w:rsidRPr="006462E0" w:rsidRDefault="001E7BAF" w:rsidP="00F375CA">
            <w:pPr>
              <w:jc w:val="left"/>
              <w:rPr>
                <w:sz w:val="16"/>
                <w:szCs w:val="16"/>
              </w:rPr>
            </w:pPr>
            <w:hyperlink r:id="rId12" w:history="1">
              <w:r w:rsidR="00F375CA" w:rsidRPr="007E01D6">
                <w:rPr>
                  <w:rStyle w:val="Hyperlink"/>
                  <w:color w:val="000000" w:themeColor="text1"/>
                  <w:sz w:val="16"/>
                  <w:szCs w:val="16"/>
                  <w:u w:val="none"/>
                </w:rPr>
                <w:t>Global FS Technical Governance Board</w:t>
              </w:r>
            </w:hyperlink>
          </w:p>
        </w:tc>
        <w:tc>
          <w:tcPr>
            <w:tcW w:w="1126" w:type="dxa"/>
            <w:tcBorders>
              <w:top w:val="nil"/>
              <w:left w:val="nil"/>
              <w:bottom w:val="nil"/>
              <w:right w:val="nil"/>
            </w:tcBorders>
            <w:vAlign w:val="center"/>
          </w:tcPr>
          <w:p w14:paraId="465F59EB" w14:textId="77777777" w:rsidR="00F375CA" w:rsidRPr="006462E0" w:rsidRDefault="00F375CA" w:rsidP="00F375CA">
            <w:pPr>
              <w:rPr>
                <w:sz w:val="16"/>
                <w:szCs w:val="16"/>
              </w:rPr>
            </w:pPr>
          </w:p>
        </w:tc>
      </w:tr>
      <w:tr w:rsidR="00F375CA" w:rsidRPr="006462E0" w14:paraId="465F59F1" w14:textId="77777777" w:rsidTr="00C015CC">
        <w:trPr>
          <w:cantSplit/>
          <w:trHeight w:hRule="exact" w:val="327"/>
          <w:tblHeader/>
          <w:jc w:val="center"/>
        </w:trPr>
        <w:tc>
          <w:tcPr>
            <w:tcW w:w="1435" w:type="dxa"/>
            <w:tcBorders>
              <w:top w:val="nil"/>
              <w:left w:val="nil"/>
              <w:bottom w:val="nil"/>
              <w:right w:val="nil"/>
            </w:tcBorders>
            <w:vAlign w:val="center"/>
          </w:tcPr>
          <w:p w14:paraId="465F59ED" w14:textId="77777777" w:rsidR="00F375CA" w:rsidRPr="006462E0" w:rsidRDefault="00F375CA" w:rsidP="00F375CA">
            <w:pPr>
              <w:rPr>
                <w:sz w:val="16"/>
                <w:szCs w:val="16"/>
              </w:rPr>
            </w:pPr>
          </w:p>
        </w:tc>
        <w:tc>
          <w:tcPr>
            <w:tcW w:w="3340" w:type="dxa"/>
            <w:tcBorders>
              <w:top w:val="nil"/>
              <w:left w:val="nil"/>
              <w:bottom w:val="nil"/>
              <w:right w:val="nil"/>
            </w:tcBorders>
          </w:tcPr>
          <w:p w14:paraId="465F59EE" w14:textId="77777777" w:rsidR="00F375CA" w:rsidRPr="006462E0" w:rsidRDefault="00F375CA" w:rsidP="00F375CA">
            <w:pPr>
              <w:jc w:val="right"/>
              <w:rPr>
                <w:bCs/>
                <w:sz w:val="16"/>
                <w:szCs w:val="16"/>
              </w:rPr>
            </w:pPr>
            <w:r w:rsidRPr="006462E0">
              <w:rPr>
                <w:sz w:val="16"/>
                <w:szCs w:val="16"/>
              </w:rPr>
              <w:t>Template Version:</w:t>
            </w:r>
          </w:p>
        </w:tc>
        <w:tc>
          <w:tcPr>
            <w:tcW w:w="3851" w:type="dxa"/>
            <w:tcBorders>
              <w:top w:val="nil"/>
              <w:left w:val="nil"/>
              <w:bottom w:val="nil"/>
              <w:right w:val="nil"/>
            </w:tcBorders>
          </w:tcPr>
          <w:p w14:paraId="465F59EF" w14:textId="11C47C72" w:rsidR="00F375CA" w:rsidRPr="006462E0" w:rsidRDefault="001E7BAF" w:rsidP="00F375CA">
            <w:pPr>
              <w:pStyle w:val="Footer"/>
              <w:spacing w:after="0"/>
              <w:jc w:val="left"/>
              <w:rPr>
                <w:sz w:val="15"/>
                <w:szCs w:val="15"/>
                <w:lang w:val="en-GB"/>
              </w:rPr>
            </w:pPr>
            <w:sdt>
              <w:sdtPr>
                <w:rPr>
                  <w:sz w:val="15"/>
                  <w:szCs w:val="15"/>
                  <w:lang w:val="en-GB"/>
                </w:rPr>
                <w:alias w:val="DocVersion"/>
                <w:tag w:val="DocVersion"/>
                <w:id w:val="-1598937045"/>
                <w:placeholder>
                  <w:docPart w:val="A21B7793F2A248F9AD9B4BD4D72B9BDC"/>
                </w:placeholder>
                <w:dataBinding w:prefixMappings="xmlns:ns0='http://schemas.microsoft.com/office/2006/metadata/properties' xmlns:ns1='http://www.w3.org/2001/XMLSchema-instance' xmlns:ns2='http://schemas.microsoft.com/office/infopath/2007/PartnerControls' xmlns:ns3='3c452e58-a7f8-4292-988f-41dc9f74355c' " w:xpath="/ns0:properties[1]/documentManagement[1]/ns3:DocVersion[1]" w:storeItemID="{8F332BEA-CD1D-4F27-A63C-1DA2B26E4356}"/>
                <w:text/>
              </w:sdtPr>
              <w:sdtEndPr/>
              <w:sdtContent>
                <w:r w:rsidR="00F375CA">
                  <w:rPr>
                    <w:sz w:val="15"/>
                    <w:szCs w:val="15"/>
                    <w:lang w:val="en-GB"/>
                  </w:rPr>
                  <w:t>6.1</w:t>
                </w:r>
                <w:r w:rsidR="00AF3CFB">
                  <w:rPr>
                    <w:sz w:val="15"/>
                    <w:szCs w:val="15"/>
                    <w:lang w:val="en-GB"/>
                  </w:rPr>
                  <w:t>4</w:t>
                </w:r>
              </w:sdtContent>
            </w:sdt>
          </w:p>
        </w:tc>
        <w:tc>
          <w:tcPr>
            <w:tcW w:w="1126" w:type="dxa"/>
            <w:tcBorders>
              <w:top w:val="nil"/>
              <w:left w:val="nil"/>
              <w:bottom w:val="nil"/>
              <w:right w:val="nil"/>
            </w:tcBorders>
          </w:tcPr>
          <w:p w14:paraId="465F59F0" w14:textId="77777777" w:rsidR="00F375CA" w:rsidRPr="006462E0" w:rsidRDefault="00F375CA" w:rsidP="00F375CA">
            <w:pPr>
              <w:jc w:val="left"/>
              <w:rPr>
                <w:sz w:val="16"/>
                <w:szCs w:val="16"/>
              </w:rPr>
            </w:pPr>
          </w:p>
        </w:tc>
      </w:tr>
      <w:tr w:rsidR="00F375CA" w:rsidRPr="006462E0" w14:paraId="08EB8567" w14:textId="77777777" w:rsidTr="00F375CA">
        <w:trPr>
          <w:cantSplit/>
          <w:trHeight w:hRule="exact" w:val="567"/>
          <w:tblHeader/>
          <w:jc w:val="center"/>
        </w:trPr>
        <w:tc>
          <w:tcPr>
            <w:tcW w:w="1435" w:type="dxa"/>
            <w:tcBorders>
              <w:top w:val="nil"/>
              <w:left w:val="nil"/>
              <w:bottom w:val="nil"/>
              <w:right w:val="nil"/>
            </w:tcBorders>
            <w:vAlign w:val="center"/>
          </w:tcPr>
          <w:p w14:paraId="5F158440" w14:textId="77777777" w:rsidR="00F375CA" w:rsidRPr="006462E0" w:rsidRDefault="00F375CA" w:rsidP="00F375CA">
            <w:pPr>
              <w:rPr>
                <w:sz w:val="16"/>
                <w:szCs w:val="16"/>
              </w:rPr>
            </w:pPr>
          </w:p>
        </w:tc>
        <w:tc>
          <w:tcPr>
            <w:tcW w:w="3340" w:type="dxa"/>
            <w:tcBorders>
              <w:top w:val="nil"/>
              <w:left w:val="nil"/>
              <w:bottom w:val="nil"/>
              <w:right w:val="nil"/>
            </w:tcBorders>
          </w:tcPr>
          <w:p w14:paraId="577F7400" w14:textId="36D2EF22" w:rsidR="00F375CA" w:rsidRPr="006462E0" w:rsidRDefault="00F375CA" w:rsidP="00F375CA">
            <w:pPr>
              <w:jc w:val="right"/>
              <w:rPr>
                <w:sz w:val="16"/>
                <w:szCs w:val="16"/>
              </w:rPr>
            </w:pPr>
            <w:r w:rsidRPr="00381749">
              <w:rPr>
                <w:sz w:val="16"/>
                <w:szCs w:val="16"/>
              </w:rPr>
              <w:t>SysML Report Template Version:</w:t>
            </w:r>
          </w:p>
        </w:tc>
        <w:tc>
          <w:tcPr>
            <w:tcW w:w="3851" w:type="dxa"/>
            <w:tcBorders>
              <w:top w:val="nil"/>
              <w:left w:val="nil"/>
              <w:bottom w:val="nil"/>
              <w:right w:val="nil"/>
            </w:tcBorders>
          </w:tcPr>
          <w:p w14:paraId="4F91FB4A" w14:textId="7CEED646" w:rsidR="00F375CA" w:rsidRDefault="00AF3CFB" w:rsidP="00F375CA">
            <w:pPr>
              <w:pStyle w:val="Footer"/>
              <w:spacing w:after="0"/>
              <w:jc w:val="left"/>
              <w:rPr>
                <w:sz w:val="15"/>
                <w:szCs w:val="15"/>
                <w:lang w:val="en-GB"/>
              </w:rPr>
            </w:pPr>
            <w:r>
              <w:rPr>
                <w:sz w:val="15"/>
                <w:szCs w:val="15"/>
                <w:lang w:val="en-GB"/>
              </w:rPr>
              <w:t>K</w:t>
            </w:r>
          </w:p>
        </w:tc>
        <w:tc>
          <w:tcPr>
            <w:tcW w:w="1126" w:type="dxa"/>
            <w:tcBorders>
              <w:top w:val="nil"/>
              <w:left w:val="nil"/>
              <w:bottom w:val="nil"/>
              <w:right w:val="nil"/>
            </w:tcBorders>
          </w:tcPr>
          <w:p w14:paraId="2E62372D" w14:textId="77777777" w:rsidR="00F375CA" w:rsidRPr="006462E0" w:rsidRDefault="00F375CA" w:rsidP="00F375CA">
            <w:pPr>
              <w:jc w:val="left"/>
              <w:rPr>
                <w:sz w:val="16"/>
                <w:szCs w:val="16"/>
              </w:rPr>
            </w:pPr>
          </w:p>
        </w:tc>
      </w:tr>
      <w:tr w:rsidR="00F375CA" w:rsidRPr="006462E0" w14:paraId="465F59F6" w14:textId="77777777" w:rsidTr="00F375CA">
        <w:trPr>
          <w:cantSplit/>
          <w:trHeight w:hRule="exact" w:val="567"/>
          <w:tblHeader/>
          <w:jc w:val="center"/>
        </w:trPr>
        <w:tc>
          <w:tcPr>
            <w:tcW w:w="1435" w:type="dxa"/>
            <w:tcBorders>
              <w:top w:val="nil"/>
              <w:left w:val="nil"/>
              <w:bottom w:val="nil"/>
              <w:right w:val="nil"/>
            </w:tcBorders>
            <w:vAlign w:val="center"/>
          </w:tcPr>
          <w:p w14:paraId="465F59F2" w14:textId="77777777" w:rsidR="00F375CA" w:rsidRPr="006462E0" w:rsidRDefault="00F375CA" w:rsidP="00F375CA">
            <w:pPr>
              <w:rPr>
                <w:sz w:val="16"/>
                <w:szCs w:val="16"/>
              </w:rPr>
            </w:pPr>
          </w:p>
        </w:tc>
        <w:tc>
          <w:tcPr>
            <w:tcW w:w="3340" w:type="dxa"/>
            <w:tcBorders>
              <w:top w:val="nil"/>
              <w:left w:val="nil"/>
              <w:bottom w:val="nil"/>
              <w:right w:val="nil"/>
            </w:tcBorders>
            <w:vAlign w:val="center"/>
          </w:tcPr>
          <w:p w14:paraId="465F59F3" w14:textId="77777777" w:rsidR="00F375CA" w:rsidRPr="006462E0" w:rsidRDefault="00F375CA" w:rsidP="00F375CA">
            <w:pPr>
              <w:jc w:val="right"/>
              <w:rPr>
                <w:sz w:val="16"/>
                <w:szCs w:val="16"/>
              </w:rPr>
            </w:pPr>
          </w:p>
        </w:tc>
        <w:tc>
          <w:tcPr>
            <w:tcW w:w="3851" w:type="dxa"/>
            <w:tcBorders>
              <w:top w:val="nil"/>
              <w:left w:val="nil"/>
              <w:bottom w:val="nil"/>
              <w:right w:val="nil"/>
            </w:tcBorders>
            <w:vAlign w:val="center"/>
          </w:tcPr>
          <w:p w14:paraId="465F59F4" w14:textId="77777777" w:rsidR="00F375CA" w:rsidRPr="006462E0" w:rsidRDefault="00F375CA" w:rsidP="00F375CA">
            <w:pPr>
              <w:pStyle w:val="Footer"/>
              <w:spacing w:after="0"/>
              <w:jc w:val="left"/>
              <w:rPr>
                <w:sz w:val="15"/>
                <w:szCs w:val="15"/>
                <w:lang w:val="en-GB"/>
              </w:rPr>
            </w:pPr>
          </w:p>
        </w:tc>
        <w:tc>
          <w:tcPr>
            <w:tcW w:w="1126" w:type="dxa"/>
            <w:tcBorders>
              <w:top w:val="nil"/>
              <w:left w:val="nil"/>
              <w:bottom w:val="nil"/>
              <w:right w:val="nil"/>
            </w:tcBorders>
            <w:vAlign w:val="center"/>
          </w:tcPr>
          <w:p w14:paraId="465F59F5" w14:textId="77777777" w:rsidR="00F375CA" w:rsidRPr="006462E0" w:rsidRDefault="00F375CA" w:rsidP="00F375CA">
            <w:pPr>
              <w:rPr>
                <w:sz w:val="16"/>
                <w:szCs w:val="16"/>
              </w:rPr>
            </w:pPr>
          </w:p>
        </w:tc>
      </w:tr>
    </w:tbl>
    <w:p w14:paraId="38030BCF" w14:textId="77777777" w:rsidR="005F4C37" w:rsidRDefault="0041217E" w:rsidP="005F4C37">
      <w:pPr>
        <w:pStyle w:val="Heading"/>
        <w:pageBreakBefore/>
        <w:jc w:val="left"/>
      </w:pPr>
      <w:r w:rsidRPr="0041217E">
        <w:lastRenderedPageBreak/>
        <w:t xml:space="preserve">Change </w:t>
      </w:r>
      <w:r w:rsidR="004E0DCF">
        <w:t>Control</w:t>
      </w:r>
    </w:p>
    <w:p w14:paraId="465F59F8" w14:textId="77777777" w:rsidR="00CC2030" w:rsidRPr="0033175D" w:rsidRDefault="00CC2030" w:rsidP="00CC2030">
      <w:pPr>
        <w:pStyle w:val="TableTextLeft"/>
        <w:rPr>
          <w:b/>
          <w:sz w:val="2"/>
          <w:szCs w:val="2"/>
          <w:lang w:val="en-GB"/>
        </w:rPr>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385"/>
        <w:gridCol w:w="1418"/>
        <w:gridCol w:w="5940"/>
      </w:tblGrid>
      <w:tr w:rsidR="00CC2030" w:rsidRPr="0033175D" w14:paraId="465F59FD" w14:textId="77777777" w:rsidTr="005A06FC">
        <w:trPr>
          <w:trHeight w:val="271"/>
          <w:jc w:val="center"/>
        </w:trPr>
        <w:tc>
          <w:tcPr>
            <w:tcW w:w="872" w:type="dxa"/>
            <w:shd w:val="clear" w:color="auto" w:fill="FFFF99"/>
            <w:vAlign w:val="center"/>
          </w:tcPr>
          <w:p w14:paraId="465F59F9" w14:textId="77777777" w:rsidR="00CC2030" w:rsidRPr="0033175D" w:rsidRDefault="00CC2030" w:rsidP="00783F56">
            <w:pPr>
              <w:pStyle w:val="TableTextLeft"/>
              <w:jc w:val="center"/>
              <w:rPr>
                <w:b/>
                <w:lang w:val="en-GB"/>
              </w:rPr>
            </w:pPr>
            <w:r w:rsidRPr="0033175D">
              <w:rPr>
                <w:b/>
                <w:lang w:val="en-GB"/>
              </w:rPr>
              <w:t>Version</w:t>
            </w:r>
          </w:p>
        </w:tc>
        <w:tc>
          <w:tcPr>
            <w:tcW w:w="1385" w:type="dxa"/>
            <w:shd w:val="clear" w:color="auto" w:fill="FFFF99"/>
            <w:vAlign w:val="center"/>
          </w:tcPr>
          <w:p w14:paraId="465F59FA" w14:textId="77777777" w:rsidR="00CC2030" w:rsidRPr="0033175D" w:rsidRDefault="00CC2030" w:rsidP="00783F56">
            <w:pPr>
              <w:pStyle w:val="TableTextLeft"/>
              <w:jc w:val="center"/>
              <w:rPr>
                <w:b/>
                <w:lang w:val="en-GB"/>
              </w:rPr>
            </w:pPr>
            <w:r w:rsidRPr="0033175D">
              <w:rPr>
                <w:b/>
                <w:lang w:val="en-GB"/>
              </w:rPr>
              <w:t>Date</w:t>
            </w:r>
          </w:p>
        </w:tc>
        <w:tc>
          <w:tcPr>
            <w:tcW w:w="1418" w:type="dxa"/>
            <w:shd w:val="clear" w:color="auto" w:fill="FFFF99"/>
            <w:vAlign w:val="center"/>
          </w:tcPr>
          <w:p w14:paraId="465F59FB" w14:textId="77777777" w:rsidR="00CC2030" w:rsidRPr="0033175D" w:rsidRDefault="00CC2030" w:rsidP="00783F56">
            <w:pPr>
              <w:pStyle w:val="TableTextLeft"/>
              <w:jc w:val="center"/>
              <w:rPr>
                <w:b/>
                <w:lang w:val="en-GB"/>
              </w:rPr>
            </w:pPr>
            <w:r w:rsidRPr="0033175D">
              <w:rPr>
                <w:b/>
                <w:lang w:val="en-GB"/>
              </w:rPr>
              <w:t>Author</w:t>
            </w:r>
          </w:p>
        </w:tc>
        <w:tc>
          <w:tcPr>
            <w:tcW w:w="5940" w:type="dxa"/>
            <w:shd w:val="clear" w:color="auto" w:fill="FFFF99"/>
            <w:vAlign w:val="center"/>
          </w:tcPr>
          <w:p w14:paraId="465F59FC" w14:textId="77777777" w:rsidR="00CC2030" w:rsidRPr="0033175D" w:rsidRDefault="0041217E" w:rsidP="00783F56">
            <w:pPr>
              <w:pStyle w:val="TableTextLeft"/>
              <w:jc w:val="center"/>
              <w:rPr>
                <w:b/>
                <w:lang w:val="en-GB"/>
              </w:rPr>
            </w:pPr>
            <w:r>
              <w:rPr>
                <w:b/>
                <w:lang w:val="en-GB"/>
              </w:rPr>
              <w:t xml:space="preserve">Change / </w:t>
            </w:r>
            <w:r w:rsidR="00CC2030" w:rsidRPr="0033175D">
              <w:rPr>
                <w:b/>
                <w:lang w:val="en-GB"/>
              </w:rPr>
              <w:t>Remark</w:t>
            </w:r>
          </w:p>
        </w:tc>
      </w:tr>
      <w:tr w:rsidR="006C4B22" w:rsidRPr="0033175D" w14:paraId="465F5A02" w14:textId="77777777" w:rsidTr="005A06FC">
        <w:trPr>
          <w:trHeight w:val="271"/>
          <w:jc w:val="center"/>
        </w:trPr>
        <w:tc>
          <w:tcPr>
            <w:tcW w:w="872" w:type="dxa"/>
            <w:shd w:val="clear" w:color="auto" w:fill="FFFFFF"/>
            <w:vAlign w:val="center"/>
          </w:tcPr>
          <w:p w14:paraId="5385EF4E" w14:textId="77777777" w:rsidR="006C4B22" w:rsidRDefault="006C4B22" w:rsidP="006C4B22">
            <w:pPr>
              <w:pStyle w:val="TableTextLeft"/>
              <w:jc w:val="center"/>
              <w:rPr>
                <w:lang w:val="en-GB"/>
              </w:rPr>
            </w:pPr>
            <w:r>
              <w:rPr>
                <w:lang w:val="en-GB"/>
              </w:rPr>
              <w:t>SRS1</w:t>
            </w:r>
          </w:p>
        </w:tc>
        <w:tc>
          <w:tcPr>
            <w:tcW w:w="1385" w:type="dxa"/>
            <w:shd w:val="clear" w:color="auto" w:fill="FFFFFF"/>
            <w:vAlign w:val="center"/>
          </w:tcPr>
          <w:p w14:paraId="465F59FF" w14:textId="2F272EB5" w:rsidR="006C4B22" w:rsidRPr="0033175D" w:rsidRDefault="00374569" w:rsidP="006C4B22">
            <w:pPr>
              <w:pStyle w:val="TableTextLeft"/>
              <w:jc w:val="center"/>
              <w:rPr>
                <w:lang w:val="en-GB"/>
              </w:rPr>
            </w:pPr>
            <w:r>
              <w:rPr>
                <w:lang w:val="en-GB"/>
              </w:rPr>
              <w:t>2018-08-29</w:t>
            </w:r>
          </w:p>
        </w:tc>
        <w:tc>
          <w:tcPr>
            <w:tcW w:w="1418" w:type="dxa"/>
            <w:shd w:val="clear" w:color="auto" w:fill="FFFFFF"/>
            <w:vAlign w:val="center"/>
          </w:tcPr>
          <w:p w14:paraId="465F5A00" w14:textId="56D7FA22" w:rsidR="006C4B22" w:rsidRPr="0033175D" w:rsidRDefault="006C4B22" w:rsidP="006C4B22">
            <w:pPr>
              <w:pStyle w:val="TableTextLeft"/>
              <w:jc w:val="center"/>
              <w:rPr>
                <w:lang w:val="en-GB"/>
              </w:rPr>
            </w:pPr>
            <w:r>
              <w:rPr>
                <w:lang w:val="en-GB"/>
              </w:rPr>
              <w:t>ooyesik1</w:t>
            </w:r>
          </w:p>
        </w:tc>
        <w:tc>
          <w:tcPr>
            <w:tcW w:w="5940" w:type="dxa"/>
            <w:shd w:val="clear" w:color="auto" w:fill="FFFFFF"/>
            <w:vAlign w:val="center"/>
          </w:tcPr>
          <w:p w14:paraId="36A3D86C" w14:textId="77777777" w:rsidR="006C4B22" w:rsidRDefault="006C4B22" w:rsidP="006C4B22">
            <w:pPr>
              <w:pStyle w:val="TableTextLeft"/>
              <w:rPr>
                <w:lang w:val="en-GB"/>
              </w:rPr>
            </w:pPr>
            <w:r>
              <w:rPr>
                <w:lang w:val="en-GB"/>
              </w:rPr>
              <w:t>Updates baseline for UNV0</w:t>
            </w:r>
          </w:p>
        </w:tc>
      </w:tr>
      <w:tr w:rsidR="006C4B22" w:rsidRPr="0033175D" w14:paraId="4D1DCD90" w14:textId="77777777" w:rsidTr="005A06FC">
        <w:trPr>
          <w:trHeight w:val="271"/>
          <w:jc w:val="center"/>
        </w:trPr>
        <w:tc>
          <w:tcPr>
            <w:tcW w:w="872" w:type="dxa"/>
            <w:shd w:val="clear" w:color="auto" w:fill="FFFFFF"/>
            <w:vAlign w:val="center"/>
          </w:tcPr>
          <w:p w14:paraId="288D2D38" w14:textId="77777777" w:rsidR="006C4B22" w:rsidRDefault="006C4B22" w:rsidP="006C4B22">
            <w:pPr>
              <w:pStyle w:val="TableTextLeft"/>
              <w:jc w:val="center"/>
              <w:rPr>
                <w:lang w:val="en-GB"/>
              </w:rPr>
            </w:pPr>
            <w:r>
              <w:rPr>
                <w:lang w:val="en-GB"/>
              </w:rPr>
              <w:t>SRS2</w:t>
            </w:r>
          </w:p>
        </w:tc>
        <w:tc>
          <w:tcPr>
            <w:tcW w:w="1385" w:type="dxa"/>
            <w:shd w:val="clear" w:color="auto" w:fill="FFFFFF"/>
            <w:vAlign w:val="center"/>
          </w:tcPr>
          <w:p w14:paraId="4B0C8D97" w14:textId="77777777" w:rsidR="006C4B22" w:rsidRPr="0033175D" w:rsidRDefault="00374569" w:rsidP="006C4B22">
            <w:pPr>
              <w:pStyle w:val="TableTextLeft"/>
              <w:jc w:val="center"/>
              <w:rPr>
                <w:lang w:val="en-GB"/>
              </w:rPr>
            </w:pPr>
            <w:r>
              <w:rPr>
                <w:lang w:val="en-GB"/>
              </w:rPr>
              <w:t>2018-09-07</w:t>
            </w:r>
          </w:p>
        </w:tc>
        <w:tc>
          <w:tcPr>
            <w:tcW w:w="1418" w:type="dxa"/>
            <w:shd w:val="clear" w:color="auto" w:fill="FFFFFF"/>
            <w:vAlign w:val="center"/>
          </w:tcPr>
          <w:p w14:paraId="3BA0C84D" w14:textId="77777777" w:rsidR="006C4B22" w:rsidRPr="0033175D" w:rsidRDefault="006C4B22" w:rsidP="006C4B22">
            <w:pPr>
              <w:pStyle w:val="TableTextLeft"/>
              <w:jc w:val="center"/>
              <w:rPr>
                <w:lang w:val="en-GB"/>
              </w:rPr>
            </w:pPr>
            <w:r>
              <w:rPr>
                <w:lang w:val="en-GB"/>
              </w:rPr>
              <w:t>ooyesik1</w:t>
            </w:r>
          </w:p>
        </w:tc>
        <w:tc>
          <w:tcPr>
            <w:tcW w:w="5940" w:type="dxa"/>
            <w:shd w:val="clear" w:color="auto" w:fill="FFFFFF"/>
            <w:vAlign w:val="center"/>
          </w:tcPr>
          <w:p w14:paraId="223101C6" w14:textId="77777777" w:rsidR="006C4B22" w:rsidRDefault="006C4B22" w:rsidP="006C4B22">
            <w:pPr>
              <w:pStyle w:val="TableTextLeft"/>
              <w:rPr>
                <w:lang w:val="en-GB"/>
              </w:rPr>
            </w:pPr>
            <w:r>
              <w:rPr>
                <w:lang w:val="en-GB"/>
              </w:rPr>
              <w:t>Internal Review Updates</w:t>
            </w:r>
          </w:p>
        </w:tc>
      </w:tr>
    </w:tbl>
    <w:p w14:paraId="0DA76F32" w14:textId="16DC4CCE" w:rsidR="00AF3CFB" w:rsidRDefault="00AF3CFB" w:rsidP="006623DD"/>
    <w:p w14:paraId="1C7B3F9F" w14:textId="04C64FC5" w:rsidR="00AF3CFB" w:rsidRPr="00AF3CFB" w:rsidRDefault="00AF3CFB" w:rsidP="006623DD">
      <w:pPr>
        <w:rPr>
          <w:i/>
        </w:rPr>
      </w:pPr>
      <w:r>
        <w:rPr>
          <w:i/>
        </w:rPr>
        <w:t>Note: If this document is not stored in VSEM and marked as final, it is an intermediate document and not the final version.</w:t>
      </w:r>
    </w:p>
    <w:p w14:paraId="465F5A0D" w14:textId="77777777" w:rsidR="00CC2030" w:rsidRDefault="00CC2030" w:rsidP="00CC2030"/>
    <w:p w14:paraId="465F5A0E" w14:textId="77777777" w:rsidR="00983454" w:rsidRPr="00AF3CFB" w:rsidRDefault="00983454" w:rsidP="00983454">
      <w:pPr>
        <w:pStyle w:val="Caption"/>
        <w:jc w:val="left"/>
        <w:rPr>
          <w:bCs w:val="0"/>
          <w:i/>
          <w:color w:val="A6A6A6" w:themeColor="background1" w:themeShade="A6"/>
          <w:sz w:val="20"/>
          <w:szCs w:val="24"/>
        </w:rPr>
      </w:pPr>
      <w:r w:rsidRPr="00AF3CFB">
        <w:rPr>
          <w:bCs w:val="0"/>
          <w:i/>
          <w:color w:val="A6A6A6" w:themeColor="background1" w:themeShade="A6"/>
          <w:sz w:val="20"/>
          <w:szCs w:val="24"/>
        </w:rPr>
        <w:t>Note:</w:t>
      </w:r>
    </w:p>
    <w:p w14:paraId="465F5A0F" w14:textId="77777777" w:rsidR="00983454" w:rsidRPr="00AF3CFB" w:rsidRDefault="00983454" w:rsidP="00983454">
      <w:pPr>
        <w:rPr>
          <w:i/>
          <w:color w:val="A6A6A6" w:themeColor="background1" w:themeShade="A6"/>
        </w:rPr>
      </w:pPr>
      <w:r w:rsidRPr="00AF3CFB">
        <w:rPr>
          <w:i/>
          <w:color w:val="A6A6A6" w:themeColor="background1" w:themeShade="A6"/>
        </w:rPr>
        <w:t xml:space="preserve">This document is the Template for the Ford Functional Safety Document "FFSD </w:t>
      </w:r>
      <w:r w:rsidR="00CF7BBC" w:rsidRPr="00AF3CFB">
        <w:rPr>
          <w:i/>
          <w:color w:val="A6A6A6" w:themeColor="background1" w:themeShade="A6"/>
        </w:rPr>
        <w:t>0</w:t>
      </w:r>
      <w:r w:rsidRPr="00AF3CFB">
        <w:rPr>
          <w:i/>
          <w:color w:val="A6A6A6" w:themeColor="background1" w:themeShade="A6"/>
        </w:rPr>
        <w:t>4 Safety Requirement Specification".</w:t>
      </w:r>
    </w:p>
    <w:p w14:paraId="465F5A10" w14:textId="77777777" w:rsidR="00983454" w:rsidRPr="00AF3CFB" w:rsidRDefault="00983454" w:rsidP="00983454">
      <w:pPr>
        <w:rPr>
          <w:i/>
          <w:color w:val="A6A6A6" w:themeColor="background1" w:themeShade="A6"/>
        </w:rPr>
      </w:pPr>
    </w:p>
    <w:p w14:paraId="465F5A11" w14:textId="377D82A7" w:rsidR="00CF7BBC" w:rsidRPr="00AF3CFB" w:rsidRDefault="00CF7BBC" w:rsidP="00CF7BBC">
      <w:pPr>
        <w:rPr>
          <w:i/>
          <w:color w:val="A6A6A6" w:themeColor="background1" w:themeShade="A6"/>
        </w:rPr>
      </w:pPr>
      <w:r w:rsidRPr="00AF3CFB">
        <w:rPr>
          <w:i/>
          <w:color w:val="A6A6A6" w:themeColor="background1" w:themeShade="A6"/>
        </w:rPr>
        <w:t xml:space="preserve">To create the document, the corresponding guideline shall be used. The Template in combination with the requirements of the Guideline represents the basis for an ISO 26262 </w:t>
      </w:r>
      <w:r w:rsidR="00CF1715" w:rsidRPr="00AF3CFB">
        <w:rPr>
          <w:i/>
          <w:color w:val="A6A6A6" w:themeColor="background1" w:themeShade="A6"/>
        </w:rPr>
        <w:t xml:space="preserve">aligned </w:t>
      </w:r>
      <w:r w:rsidRPr="00AF3CFB">
        <w:rPr>
          <w:i/>
          <w:color w:val="A6A6A6" w:themeColor="background1" w:themeShade="A6"/>
        </w:rPr>
        <w:t>document.</w:t>
      </w:r>
    </w:p>
    <w:p w14:paraId="465F5A12" w14:textId="77777777" w:rsidR="006F2586" w:rsidRPr="00AF3CFB" w:rsidRDefault="006F2586" w:rsidP="00CF7BBC">
      <w:pPr>
        <w:rPr>
          <w:i/>
          <w:color w:val="A6A6A6" w:themeColor="background1" w:themeShade="A6"/>
        </w:rPr>
      </w:pPr>
    </w:p>
    <w:p w14:paraId="465F5A13" w14:textId="77777777" w:rsidR="006F2586" w:rsidRPr="00AF3CFB" w:rsidRDefault="006F2586" w:rsidP="006F2586">
      <w:pPr>
        <w:rPr>
          <w:i/>
          <w:color w:val="A6A6A6" w:themeColor="background1" w:themeShade="A6"/>
        </w:rPr>
      </w:pPr>
      <w:r w:rsidRPr="00AF3CFB">
        <w:rPr>
          <w:i/>
          <w:color w:val="A6A6A6" w:themeColor="background1" w:themeShade="A6"/>
        </w:rPr>
        <w:t>The template has the IP Classification “Proprietary”. In the footer, IP Classification “Confidential” is stated because usually the FFSD (that will be created from the template) will have IP Classification “Confidential”.</w:t>
      </w:r>
    </w:p>
    <w:p w14:paraId="465F5A14" w14:textId="77777777" w:rsidR="00CF7BBC" w:rsidRPr="00AF3CFB" w:rsidRDefault="00CF7BBC" w:rsidP="00CF7BBC">
      <w:pPr>
        <w:rPr>
          <w:i/>
          <w:color w:val="A6A6A6" w:themeColor="background1" w:themeShade="A6"/>
        </w:rPr>
      </w:pPr>
    </w:p>
    <w:p w14:paraId="465F5A15" w14:textId="77777777" w:rsidR="00CF7BBC" w:rsidRPr="00AF3CFB" w:rsidRDefault="00CF7BBC" w:rsidP="00CF7BBC">
      <w:pPr>
        <w:rPr>
          <w:i/>
          <w:color w:val="A6A6A6" w:themeColor="background1" w:themeShade="A6"/>
        </w:rPr>
      </w:pPr>
      <w:r w:rsidRPr="00AF3CFB">
        <w:rPr>
          <w:i/>
          <w:color w:val="A6A6A6" w:themeColor="background1" w:themeShade="A6"/>
        </w:rPr>
        <w:t>For all persons involved in the creation or review of a document it is recommended to read and understand all Functional Safety guidelines in order to get a sufficient overview about the overall Safety Process.</w:t>
      </w:r>
    </w:p>
    <w:p w14:paraId="465F5A16" w14:textId="77777777" w:rsidR="00CF7BBC" w:rsidRPr="00AF3CFB" w:rsidRDefault="00CF7BBC" w:rsidP="00CF7BBC">
      <w:pPr>
        <w:rPr>
          <w:i/>
          <w:color w:val="A6A6A6" w:themeColor="background1" w:themeShade="A6"/>
        </w:rPr>
      </w:pPr>
    </w:p>
    <w:p w14:paraId="465F5A17" w14:textId="650A0A9F" w:rsidR="00CF7BBC" w:rsidRPr="00AF3CFB" w:rsidRDefault="00CF7BBC" w:rsidP="00CF7BBC">
      <w:pPr>
        <w:rPr>
          <w:i/>
          <w:color w:val="A6A6A6" w:themeColor="background1" w:themeShade="A6"/>
        </w:rPr>
      </w:pPr>
      <w:r w:rsidRPr="00AF3CFB">
        <w:rPr>
          <w:i/>
          <w:color w:val="A6A6A6" w:themeColor="background1" w:themeShade="A6"/>
        </w:rPr>
        <w:t xml:space="preserve">As supporting documents, a template for meeting minutes and a template for open </w:t>
      </w:r>
      <w:r w:rsidR="0034361A" w:rsidRPr="00AF3CFB">
        <w:rPr>
          <w:i/>
          <w:color w:val="A6A6A6" w:themeColor="background1" w:themeShade="A6"/>
        </w:rPr>
        <w:t xml:space="preserve">concerns </w:t>
      </w:r>
      <w:r w:rsidRPr="00AF3CFB">
        <w:rPr>
          <w:i/>
          <w:color w:val="A6A6A6" w:themeColor="background1" w:themeShade="A6"/>
        </w:rPr>
        <w:t xml:space="preserve">exist. These supporting documents shall be used in accordance to the Functional Safety guidelines as required. </w:t>
      </w:r>
    </w:p>
    <w:p w14:paraId="465F5A18" w14:textId="77777777" w:rsidR="00CF7BBC" w:rsidRPr="00AF3CFB" w:rsidRDefault="00CF7BBC" w:rsidP="00CF7BBC">
      <w:pPr>
        <w:rPr>
          <w:i/>
          <w:color w:val="A6A6A6" w:themeColor="background1" w:themeShade="A6"/>
        </w:rPr>
      </w:pPr>
    </w:p>
    <w:p w14:paraId="465F5A19" w14:textId="77777777" w:rsidR="00CF7BBC" w:rsidRPr="00AF3CFB" w:rsidRDefault="00CF7BBC" w:rsidP="00CF7BBC">
      <w:pPr>
        <w:rPr>
          <w:i/>
          <w:color w:val="A6A6A6" w:themeColor="background1" w:themeShade="A6"/>
        </w:rPr>
      </w:pPr>
      <w:r w:rsidRPr="00AF3CFB">
        <w:rPr>
          <w:i/>
          <w:color w:val="A6A6A6" w:themeColor="background1" w:themeShade="A6"/>
        </w:rPr>
        <w:t>The Functional Safety Document Set is available in the "Functional Safety Toolbox":</w:t>
      </w:r>
    </w:p>
    <w:p w14:paraId="465F5A1A" w14:textId="74FD4EFA" w:rsidR="00CF7BBC" w:rsidRPr="00AF3CFB" w:rsidRDefault="001E7BAF" w:rsidP="00CF7BBC">
      <w:pPr>
        <w:spacing w:line="480" w:lineRule="auto"/>
        <w:rPr>
          <w:i/>
          <w:color w:val="A6A6A6" w:themeColor="background1" w:themeShade="A6"/>
        </w:rPr>
      </w:pPr>
      <w:hyperlink r:id="rId13" w:history="1">
        <w:r w:rsidR="006933D3" w:rsidRPr="00AF3CFB">
          <w:rPr>
            <w:color w:val="A6A6A6" w:themeColor="background1" w:themeShade="A6"/>
          </w:rPr>
          <w:t>https://www.vsemweb.ford.com/tc/webclient?argument=GoH5bEVTx3NrTD&amp;TC_file=pse/pse.html</w:t>
        </w:r>
      </w:hyperlink>
    </w:p>
    <w:p w14:paraId="465F5A1B" w14:textId="77777777" w:rsidR="00CF7BBC" w:rsidRPr="00AF3CFB" w:rsidRDefault="00CF7BBC" w:rsidP="00CF7BBC">
      <w:pPr>
        <w:spacing w:line="480" w:lineRule="auto"/>
        <w:rPr>
          <w:i/>
          <w:color w:val="A6A6A6" w:themeColor="background1" w:themeShade="A6"/>
        </w:rPr>
      </w:pPr>
      <w:r w:rsidRPr="00AF3CFB">
        <w:rPr>
          <w:i/>
          <w:color w:val="A6A6A6" w:themeColor="background1" w:themeShade="A6"/>
        </w:rPr>
        <w:t>Format-Options</w:t>
      </w:r>
    </w:p>
    <w:p w14:paraId="4814F1C6" w14:textId="77777777" w:rsidR="00F406A7" w:rsidRPr="00AF3CFB" w:rsidRDefault="00CF7BBC" w:rsidP="00F406A7">
      <w:pPr>
        <w:rPr>
          <w:i/>
          <w:color w:val="A6A6A6" w:themeColor="background1" w:themeShade="A6"/>
        </w:rPr>
      </w:pPr>
      <w:r w:rsidRPr="00AF3CFB">
        <w:rPr>
          <w:i/>
          <w:color w:val="A6A6A6" w:themeColor="background1" w:themeShade="A6"/>
        </w:rPr>
        <w:t>Light gray italic formatted text parts are hints</w:t>
      </w:r>
      <w:r w:rsidR="00F406A7" w:rsidRPr="00AF3CFB">
        <w:rPr>
          <w:i/>
          <w:color w:val="A6A6A6" w:themeColor="background1" w:themeShade="A6"/>
        </w:rPr>
        <w:t>. This text can be removed in the final document.</w:t>
      </w:r>
    </w:p>
    <w:p w14:paraId="465F5A1C" w14:textId="3E727590" w:rsidR="00CF7BBC" w:rsidRPr="00396024" w:rsidRDefault="00CF7BBC" w:rsidP="00CF7BBC">
      <w:pPr>
        <w:spacing w:line="480" w:lineRule="auto"/>
        <w:rPr>
          <w:i/>
        </w:rPr>
      </w:pPr>
    </w:p>
    <w:p w14:paraId="465F5A1D" w14:textId="77777777" w:rsidR="00AA5767" w:rsidRPr="006462E0" w:rsidRDefault="00AA5767" w:rsidP="00BC0911"/>
    <w:p w14:paraId="465F5A1E" w14:textId="77777777" w:rsidR="001D74D0" w:rsidRPr="006462E0" w:rsidRDefault="001D74D0" w:rsidP="00BC0911">
      <w:pPr>
        <w:pStyle w:val="Heading"/>
        <w:keepNext/>
        <w:pageBreakBefore/>
        <w:rPr>
          <w:sz w:val="24"/>
          <w:szCs w:val="24"/>
        </w:rPr>
      </w:pPr>
      <w:r w:rsidRPr="006462E0">
        <w:rPr>
          <w:sz w:val="24"/>
          <w:szCs w:val="24"/>
        </w:rPr>
        <w:lastRenderedPageBreak/>
        <w:t>Content</w:t>
      </w:r>
    </w:p>
    <w:p w14:paraId="39F20CC6" w14:textId="6E33EA7C" w:rsidR="0084278B" w:rsidRDefault="001D74D0">
      <w:pPr>
        <w:pStyle w:val="TOC1"/>
        <w:tabs>
          <w:tab w:val="left" w:pos="403"/>
          <w:tab w:val="right" w:leader="dot" w:pos="9628"/>
        </w:tabs>
        <w:rPr>
          <w:rFonts w:asciiTheme="minorHAnsi" w:eastAsiaTheme="minorEastAsia" w:hAnsiTheme="minorHAnsi" w:cstheme="minorBidi"/>
          <w:b w:val="0"/>
          <w:bCs w:val="0"/>
          <w:caps w:val="0"/>
          <w:noProof/>
          <w:u w:val="none"/>
          <w:lang w:val="en-US"/>
        </w:rPr>
      </w:pPr>
      <w:r w:rsidRPr="006462E0">
        <w:fldChar w:fldCharType="begin"/>
      </w:r>
      <w:r w:rsidRPr="006462E0">
        <w:instrText xml:space="preserve"> TOC \o "1-</w:instrText>
      </w:r>
      <w:r w:rsidR="00560C2F" w:rsidRPr="006462E0">
        <w:instrText>4</w:instrText>
      </w:r>
      <w:r w:rsidRPr="006462E0">
        <w:instrText xml:space="preserve">" \h \z \u </w:instrText>
      </w:r>
      <w:r w:rsidRPr="006462E0">
        <w:fldChar w:fldCharType="separate"/>
      </w:r>
      <w:hyperlink w:anchor="_Toc524090123" w:history="1">
        <w:r w:rsidR="0084278B" w:rsidRPr="000D34AA">
          <w:rPr>
            <w:rStyle w:val="Hyperlink"/>
            <w:noProof/>
          </w:rPr>
          <w:t>1.</w:t>
        </w:r>
        <w:r w:rsidR="0084278B">
          <w:rPr>
            <w:rFonts w:asciiTheme="minorHAnsi" w:eastAsiaTheme="minorEastAsia" w:hAnsiTheme="minorHAnsi" w:cstheme="minorBidi"/>
            <w:b w:val="0"/>
            <w:bCs w:val="0"/>
            <w:caps w:val="0"/>
            <w:noProof/>
            <w:u w:val="none"/>
            <w:lang w:val="en-US"/>
          </w:rPr>
          <w:tab/>
        </w:r>
        <w:r w:rsidR="0084278B" w:rsidRPr="000D34AA">
          <w:rPr>
            <w:rStyle w:val="Hyperlink"/>
            <w:noProof/>
          </w:rPr>
          <w:t>Introduction</w:t>
        </w:r>
        <w:r w:rsidR="0084278B">
          <w:rPr>
            <w:noProof/>
            <w:webHidden/>
          </w:rPr>
          <w:tab/>
        </w:r>
        <w:r w:rsidR="0084278B">
          <w:rPr>
            <w:noProof/>
            <w:webHidden/>
          </w:rPr>
          <w:fldChar w:fldCharType="begin"/>
        </w:r>
        <w:r w:rsidR="0084278B">
          <w:rPr>
            <w:noProof/>
            <w:webHidden/>
          </w:rPr>
          <w:instrText xml:space="preserve"> PAGEREF _Toc524090123 \h </w:instrText>
        </w:r>
        <w:r w:rsidR="0084278B">
          <w:rPr>
            <w:noProof/>
            <w:webHidden/>
          </w:rPr>
        </w:r>
        <w:r w:rsidR="0084278B">
          <w:rPr>
            <w:noProof/>
            <w:webHidden/>
          </w:rPr>
          <w:fldChar w:fldCharType="separate"/>
        </w:r>
        <w:r w:rsidR="0084278B">
          <w:rPr>
            <w:noProof/>
            <w:webHidden/>
          </w:rPr>
          <w:t>9</w:t>
        </w:r>
        <w:r w:rsidR="0084278B">
          <w:rPr>
            <w:noProof/>
            <w:webHidden/>
          </w:rPr>
          <w:fldChar w:fldCharType="end"/>
        </w:r>
      </w:hyperlink>
    </w:p>
    <w:p w14:paraId="15E0E0E0" w14:textId="52D73F1C"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24" w:history="1">
        <w:r w:rsidRPr="000D34AA">
          <w:rPr>
            <w:rStyle w:val="Hyperlink"/>
            <w:noProof/>
          </w:rPr>
          <w:t>1.1</w:t>
        </w:r>
        <w:r>
          <w:rPr>
            <w:rFonts w:asciiTheme="minorHAnsi" w:eastAsiaTheme="minorEastAsia" w:hAnsiTheme="minorHAnsi" w:cstheme="minorBidi"/>
            <w:b w:val="0"/>
            <w:bCs w:val="0"/>
            <w:smallCaps w:val="0"/>
            <w:noProof/>
            <w:lang w:val="en-US"/>
          </w:rPr>
          <w:tab/>
        </w:r>
        <w:r w:rsidRPr="000D34AA">
          <w:rPr>
            <w:rStyle w:val="Hyperlink"/>
            <w:noProof/>
          </w:rPr>
          <w:t>Purpose</w:t>
        </w:r>
        <w:r>
          <w:rPr>
            <w:noProof/>
            <w:webHidden/>
          </w:rPr>
          <w:tab/>
        </w:r>
        <w:r>
          <w:rPr>
            <w:noProof/>
            <w:webHidden/>
          </w:rPr>
          <w:fldChar w:fldCharType="begin"/>
        </w:r>
        <w:r>
          <w:rPr>
            <w:noProof/>
            <w:webHidden/>
          </w:rPr>
          <w:instrText xml:space="preserve"> PAGEREF _Toc524090124 \h </w:instrText>
        </w:r>
        <w:r>
          <w:rPr>
            <w:noProof/>
            <w:webHidden/>
          </w:rPr>
        </w:r>
        <w:r>
          <w:rPr>
            <w:noProof/>
            <w:webHidden/>
          </w:rPr>
          <w:fldChar w:fldCharType="separate"/>
        </w:r>
        <w:r>
          <w:rPr>
            <w:noProof/>
            <w:webHidden/>
          </w:rPr>
          <w:t>9</w:t>
        </w:r>
        <w:r>
          <w:rPr>
            <w:noProof/>
            <w:webHidden/>
          </w:rPr>
          <w:fldChar w:fldCharType="end"/>
        </w:r>
      </w:hyperlink>
    </w:p>
    <w:p w14:paraId="6F1FACCA" w14:textId="60512887"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25" w:history="1">
        <w:r w:rsidRPr="000D34AA">
          <w:rPr>
            <w:rStyle w:val="Hyperlink"/>
            <w:noProof/>
          </w:rPr>
          <w:t>1.2</w:t>
        </w:r>
        <w:r>
          <w:rPr>
            <w:rFonts w:asciiTheme="minorHAnsi" w:eastAsiaTheme="minorEastAsia" w:hAnsiTheme="minorHAnsi" w:cstheme="minorBidi"/>
            <w:b w:val="0"/>
            <w:bCs w:val="0"/>
            <w:smallCaps w:val="0"/>
            <w:noProof/>
            <w:lang w:val="en-US"/>
          </w:rPr>
          <w:tab/>
        </w:r>
        <w:r w:rsidRPr="000D34AA">
          <w:rPr>
            <w:rStyle w:val="Hyperlink"/>
            <w:noProof/>
          </w:rPr>
          <w:t>Input documents</w:t>
        </w:r>
        <w:r>
          <w:rPr>
            <w:noProof/>
            <w:webHidden/>
          </w:rPr>
          <w:tab/>
        </w:r>
        <w:r>
          <w:rPr>
            <w:noProof/>
            <w:webHidden/>
          </w:rPr>
          <w:fldChar w:fldCharType="begin"/>
        </w:r>
        <w:r>
          <w:rPr>
            <w:noProof/>
            <w:webHidden/>
          </w:rPr>
          <w:instrText xml:space="preserve"> PAGEREF _Toc524090125 \h </w:instrText>
        </w:r>
        <w:r>
          <w:rPr>
            <w:noProof/>
            <w:webHidden/>
          </w:rPr>
        </w:r>
        <w:r>
          <w:rPr>
            <w:noProof/>
            <w:webHidden/>
          </w:rPr>
          <w:fldChar w:fldCharType="separate"/>
        </w:r>
        <w:r>
          <w:rPr>
            <w:noProof/>
            <w:webHidden/>
          </w:rPr>
          <w:t>9</w:t>
        </w:r>
        <w:r>
          <w:rPr>
            <w:noProof/>
            <w:webHidden/>
          </w:rPr>
          <w:fldChar w:fldCharType="end"/>
        </w:r>
      </w:hyperlink>
    </w:p>
    <w:p w14:paraId="2D34C329" w14:textId="210CA733"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26" w:history="1">
        <w:r w:rsidRPr="000D34AA">
          <w:rPr>
            <w:rStyle w:val="Hyperlink"/>
            <w:noProof/>
          </w:rPr>
          <w:t>1.3</w:t>
        </w:r>
        <w:r>
          <w:rPr>
            <w:rFonts w:asciiTheme="minorHAnsi" w:eastAsiaTheme="minorEastAsia" w:hAnsiTheme="minorHAnsi" w:cstheme="minorBidi"/>
            <w:b w:val="0"/>
            <w:bCs w:val="0"/>
            <w:smallCaps w:val="0"/>
            <w:noProof/>
            <w:lang w:val="en-US"/>
          </w:rPr>
          <w:tab/>
        </w:r>
        <w:r w:rsidRPr="000D34AA">
          <w:rPr>
            <w:rStyle w:val="Hyperlink"/>
            <w:noProof/>
          </w:rPr>
          <w:t>Definitions, Abbreviations and Acronyms</w:t>
        </w:r>
        <w:r>
          <w:rPr>
            <w:noProof/>
            <w:webHidden/>
          </w:rPr>
          <w:tab/>
        </w:r>
        <w:r>
          <w:rPr>
            <w:noProof/>
            <w:webHidden/>
          </w:rPr>
          <w:fldChar w:fldCharType="begin"/>
        </w:r>
        <w:r>
          <w:rPr>
            <w:noProof/>
            <w:webHidden/>
          </w:rPr>
          <w:instrText xml:space="preserve"> PAGEREF _Toc524090126 \h </w:instrText>
        </w:r>
        <w:r>
          <w:rPr>
            <w:noProof/>
            <w:webHidden/>
          </w:rPr>
        </w:r>
        <w:r>
          <w:rPr>
            <w:noProof/>
            <w:webHidden/>
          </w:rPr>
          <w:fldChar w:fldCharType="separate"/>
        </w:r>
        <w:r>
          <w:rPr>
            <w:noProof/>
            <w:webHidden/>
          </w:rPr>
          <w:t>9</w:t>
        </w:r>
        <w:r>
          <w:rPr>
            <w:noProof/>
            <w:webHidden/>
          </w:rPr>
          <w:fldChar w:fldCharType="end"/>
        </w:r>
      </w:hyperlink>
    </w:p>
    <w:p w14:paraId="5C2FC672" w14:textId="288EFA0C" w:rsidR="0084278B" w:rsidRDefault="0084278B">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524090127" w:history="1">
        <w:r w:rsidRPr="000D34AA">
          <w:rPr>
            <w:rStyle w:val="Hyperlink"/>
            <w:noProof/>
          </w:rPr>
          <w:t>2.</w:t>
        </w:r>
        <w:r>
          <w:rPr>
            <w:rFonts w:asciiTheme="minorHAnsi" w:eastAsiaTheme="minorEastAsia" w:hAnsiTheme="minorHAnsi" w:cstheme="minorBidi"/>
            <w:b w:val="0"/>
            <w:bCs w:val="0"/>
            <w:caps w:val="0"/>
            <w:noProof/>
            <w:u w:val="none"/>
            <w:lang w:val="en-US"/>
          </w:rPr>
          <w:tab/>
        </w:r>
        <w:r w:rsidRPr="000D34AA">
          <w:rPr>
            <w:rStyle w:val="Hyperlink"/>
            <w:noProof/>
          </w:rPr>
          <w:t>Input from System Design, Item Definition / Feature Document [FFSD 01.1(0)] and Functional Safety Concept [FFSD 03]</w:t>
        </w:r>
        <w:r>
          <w:rPr>
            <w:noProof/>
            <w:webHidden/>
          </w:rPr>
          <w:tab/>
        </w:r>
        <w:r>
          <w:rPr>
            <w:noProof/>
            <w:webHidden/>
          </w:rPr>
          <w:fldChar w:fldCharType="begin"/>
        </w:r>
        <w:r>
          <w:rPr>
            <w:noProof/>
            <w:webHidden/>
          </w:rPr>
          <w:instrText xml:space="preserve"> PAGEREF _Toc524090127 \h </w:instrText>
        </w:r>
        <w:r>
          <w:rPr>
            <w:noProof/>
            <w:webHidden/>
          </w:rPr>
        </w:r>
        <w:r>
          <w:rPr>
            <w:noProof/>
            <w:webHidden/>
          </w:rPr>
          <w:fldChar w:fldCharType="separate"/>
        </w:r>
        <w:r>
          <w:rPr>
            <w:noProof/>
            <w:webHidden/>
          </w:rPr>
          <w:t>12</w:t>
        </w:r>
        <w:r>
          <w:rPr>
            <w:noProof/>
            <w:webHidden/>
          </w:rPr>
          <w:fldChar w:fldCharType="end"/>
        </w:r>
      </w:hyperlink>
    </w:p>
    <w:p w14:paraId="2FDCF95A" w14:textId="7524B843"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28" w:history="1">
        <w:r w:rsidRPr="000D34AA">
          <w:rPr>
            <w:rStyle w:val="Hyperlink"/>
            <w:noProof/>
          </w:rPr>
          <w:t>2.1</w:t>
        </w:r>
        <w:r>
          <w:rPr>
            <w:rFonts w:asciiTheme="minorHAnsi" w:eastAsiaTheme="minorEastAsia" w:hAnsiTheme="minorHAnsi" w:cstheme="minorBidi"/>
            <w:b w:val="0"/>
            <w:bCs w:val="0"/>
            <w:smallCaps w:val="0"/>
            <w:noProof/>
            <w:lang w:val="en-US"/>
          </w:rPr>
          <w:tab/>
        </w:r>
        <w:r w:rsidRPr="000D34AA">
          <w:rPr>
            <w:rStyle w:val="Hyperlink"/>
            <w:noProof/>
          </w:rPr>
          <w:t>Implementation Details of External Interfaces</w:t>
        </w:r>
        <w:r>
          <w:rPr>
            <w:noProof/>
            <w:webHidden/>
          </w:rPr>
          <w:tab/>
        </w:r>
        <w:r>
          <w:rPr>
            <w:noProof/>
            <w:webHidden/>
          </w:rPr>
          <w:fldChar w:fldCharType="begin"/>
        </w:r>
        <w:r>
          <w:rPr>
            <w:noProof/>
            <w:webHidden/>
          </w:rPr>
          <w:instrText xml:space="preserve"> PAGEREF _Toc524090128 \h </w:instrText>
        </w:r>
        <w:r>
          <w:rPr>
            <w:noProof/>
            <w:webHidden/>
          </w:rPr>
        </w:r>
        <w:r>
          <w:rPr>
            <w:noProof/>
            <w:webHidden/>
          </w:rPr>
          <w:fldChar w:fldCharType="separate"/>
        </w:r>
        <w:r>
          <w:rPr>
            <w:noProof/>
            <w:webHidden/>
          </w:rPr>
          <w:t>12</w:t>
        </w:r>
        <w:r>
          <w:rPr>
            <w:noProof/>
            <w:webHidden/>
          </w:rPr>
          <w:fldChar w:fldCharType="end"/>
        </w:r>
      </w:hyperlink>
    </w:p>
    <w:p w14:paraId="4B56C7CA" w14:textId="52955751"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29" w:history="1">
        <w:r w:rsidRPr="000D34AA">
          <w:rPr>
            <w:rStyle w:val="Hyperlink"/>
            <w:noProof/>
          </w:rPr>
          <w:t>2.2</w:t>
        </w:r>
        <w:r>
          <w:rPr>
            <w:rFonts w:asciiTheme="minorHAnsi" w:eastAsiaTheme="minorEastAsia" w:hAnsiTheme="minorHAnsi" w:cstheme="minorBidi"/>
            <w:b w:val="0"/>
            <w:bCs w:val="0"/>
            <w:smallCaps w:val="0"/>
            <w:noProof/>
            <w:lang w:val="en-US"/>
          </w:rPr>
          <w:tab/>
        </w:r>
        <w:r w:rsidRPr="000D34AA">
          <w:rPr>
            <w:rStyle w:val="Hyperlink"/>
            <w:noProof/>
          </w:rPr>
          <w:t>Constraints</w:t>
        </w:r>
        <w:r>
          <w:rPr>
            <w:noProof/>
            <w:webHidden/>
          </w:rPr>
          <w:tab/>
        </w:r>
        <w:r>
          <w:rPr>
            <w:noProof/>
            <w:webHidden/>
          </w:rPr>
          <w:fldChar w:fldCharType="begin"/>
        </w:r>
        <w:r>
          <w:rPr>
            <w:noProof/>
            <w:webHidden/>
          </w:rPr>
          <w:instrText xml:space="preserve"> PAGEREF _Toc524090129 \h </w:instrText>
        </w:r>
        <w:r>
          <w:rPr>
            <w:noProof/>
            <w:webHidden/>
          </w:rPr>
        </w:r>
        <w:r>
          <w:rPr>
            <w:noProof/>
            <w:webHidden/>
          </w:rPr>
          <w:fldChar w:fldCharType="separate"/>
        </w:r>
        <w:r>
          <w:rPr>
            <w:noProof/>
            <w:webHidden/>
          </w:rPr>
          <w:t>12</w:t>
        </w:r>
        <w:r>
          <w:rPr>
            <w:noProof/>
            <w:webHidden/>
          </w:rPr>
          <w:fldChar w:fldCharType="end"/>
        </w:r>
      </w:hyperlink>
    </w:p>
    <w:p w14:paraId="5B3B5EE8" w14:textId="42870A2C"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30" w:history="1">
        <w:r w:rsidRPr="000D34AA">
          <w:rPr>
            <w:rStyle w:val="Hyperlink"/>
            <w:noProof/>
          </w:rPr>
          <w:t>2.3</w:t>
        </w:r>
        <w:r>
          <w:rPr>
            <w:rFonts w:asciiTheme="minorHAnsi" w:eastAsiaTheme="minorEastAsia" w:hAnsiTheme="minorHAnsi" w:cstheme="minorBidi"/>
            <w:b w:val="0"/>
            <w:bCs w:val="0"/>
            <w:smallCaps w:val="0"/>
            <w:noProof/>
            <w:lang w:val="en-US"/>
          </w:rPr>
          <w:tab/>
        </w:r>
        <w:r w:rsidRPr="000D34AA">
          <w:rPr>
            <w:rStyle w:val="Hyperlink"/>
            <w:noProof/>
          </w:rPr>
          <w:t>Technical Block Diagram</w:t>
        </w:r>
        <w:r>
          <w:rPr>
            <w:noProof/>
            <w:webHidden/>
          </w:rPr>
          <w:tab/>
        </w:r>
        <w:r>
          <w:rPr>
            <w:noProof/>
            <w:webHidden/>
          </w:rPr>
          <w:fldChar w:fldCharType="begin"/>
        </w:r>
        <w:r>
          <w:rPr>
            <w:noProof/>
            <w:webHidden/>
          </w:rPr>
          <w:instrText xml:space="preserve"> PAGEREF _Toc524090130 \h </w:instrText>
        </w:r>
        <w:r>
          <w:rPr>
            <w:noProof/>
            <w:webHidden/>
          </w:rPr>
        </w:r>
        <w:r>
          <w:rPr>
            <w:noProof/>
            <w:webHidden/>
          </w:rPr>
          <w:fldChar w:fldCharType="separate"/>
        </w:r>
        <w:r>
          <w:rPr>
            <w:noProof/>
            <w:webHidden/>
          </w:rPr>
          <w:t>12</w:t>
        </w:r>
        <w:r>
          <w:rPr>
            <w:noProof/>
            <w:webHidden/>
          </w:rPr>
          <w:fldChar w:fldCharType="end"/>
        </w:r>
      </w:hyperlink>
    </w:p>
    <w:p w14:paraId="0FB4D1E9" w14:textId="5C3359BF"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31" w:history="1">
        <w:r w:rsidRPr="000D34AA">
          <w:rPr>
            <w:rStyle w:val="Hyperlink"/>
            <w:noProof/>
          </w:rPr>
          <w:t>2.4</w:t>
        </w:r>
        <w:r>
          <w:rPr>
            <w:rFonts w:asciiTheme="minorHAnsi" w:eastAsiaTheme="minorEastAsia" w:hAnsiTheme="minorHAnsi" w:cstheme="minorBidi"/>
            <w:b w:val="0"/>
            <w:bCs w:val="0"/>
            <w:smallCaps w:val="0"/>
            <w:noProof/>
            <w:lang w:val="en-US"/>
          </w:rPr>
          <w:tab/>
        </w:r>
        <w:r w:rsidRPr="000D34AA">
          <w:rPr>
            <w:rStyle w:val="Hyperlink"/>
            <w:noProof/>
          </w:rPr>
          <w:t>Functional Overview of Elements/Components/Subsystems</w:t>
        </w:r>
        <w:r>
          <w:rPr>
            <w:noProof/>
            <w:webHidden/>
          </w:rPr>
          <w:tab/>
        </w:r>
        <w:r>
          <w:rPr>
            <w:noProof/>
            <w:webHidden/>
          </w:rPr>
          <w:fldChar w:fldCharType="begin"/>
        </w:r>
        <w:r>
          <w:rPr>
            <w:noProof/>
            <w:webHidden/>
          </w:rPr>
          <w:instrText xml:space="preserve"> PAGEREF _Toc524090131 \h </w:instrText>
        </w:r>
        <w:r>
          <w:rPr>
            <w:noProof/>
            <w:webHidden/>
          </w:rPr>
        </w:r>
        <w:r>
          <w:rPr>
            <w:noProof/>
            <w:webHidden/>
          </w:rPr>
          <w:fldChar w:fldCharType="separate"/>
        </w:r>
        <w:r>
          <w:rPr>
            <w:noProof/>
            <w:webHidden/>
          </w:rPr>
          <w:t>13</w:t>
        </w:r>
        <w:r>
          <w:rPr>
            <w:noProof/>
            <w:webHidden/>
          </w:rPr>
          <w:fldChar w:fldCharType="end"/>
        </w:r>
      </w:hyperlink>
    </w:p>
    <w:p w14:paraId="26E59324" w14:textId="4A900B04"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32" w:history="1">
        <w:r w:rsidRPr="000D34AA">
          <w:rPr>
            <w:rStyle w:val="Hyperlink"/>
            <w:noProof/>
          </w:rPr>
          <w:t>2.4.1</w:t>
        </w:r>
        <w:r>
          <w:rPr>
            <w:rFonts w:asciiTheme="minorHAnsi" w:eastAsiaTheme="minorEastAsia" w:hAnsiTheme="minorHAnsi" w:cstheme="minorBidi"/>
            <w:smallCaps w:val="0"/>
            <w:noProof/>
            <w:lang w:val="en-US"/>
          </w:rPr>
          <w:tab/>
        </w:r>
        <w:r w:rsidRPr="000D34AA">
          <w:rPr>
            <w:rStyle w:val="Hyperlink"/>
            <w:noProof/>
          </w:rPr>
          <w:t>Elements/Components/Subsystems within System Boundary</w:t>
        </w:r>
        <w:r>
          <w:rPr>
            <w:noProof/>
            <w:webHidden/>
          </w:rPr>
          <w:tab/>
        </w:r>
        <w:r>
          <w:rPr>
            <w:noProof/>
            <w:webHidden/>
          </w:rPr>
          <w:fldChar w:fldCharType="begin"/>
        </w:r>
        <w:r>
          <w:rPr>
            <w:noProof/>
            <w:webHidden/>
          </w:rPr>
          <w:instrText xml:space="preserve"> PAGEREF _Toc524090132 \h </w:instrText>
        </w:r>
        <w:r>
          <w:rPr>
            <w:noProof/>
            <w:webHidden/>
          </w:rPr>
        </w:r>
        <w:r>
          <w:rPr>
            <w:noProof/>
            <w:webHidden/>
          </w:rPr>
          <w:fldChar w:fldCharType="separate"/>
        </w:r>
        <w:r>
          <w:rPr>
            <w:noProof/>
            <w:webHidden/>
          </w:rPr>
          <w:t>13</w:t>
        </w:r>
        <w:r>
          <w:rPr>
            <w:noProof/>
            <w:webHidden/>
          </w:rPr>
          <w:fldChar w:fldCharType="end"/>
        </w:r>
      </w:hyperlink>
    </w:p>
    <w:p w14:paraId="504A8818" w14:textId="7C9E64BB"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33" w:history="1">
        <w:r w:rsidRPr="000D34AA">
          <w:rPr>
            <w:rStyle w:val="Hyperlink"/>
            <w:noProof/>
          </w:rPr>
          <w:t>2.4.2</w:t>
        </w:r>
        <w:r>
          <w:rPr>
            <w:rFonts w:asciiTheme="minorHAnsi" w:eastAsiaTheme="minorEastAsia" w:hAnsiTheme="minorHAnsi" w:cstheme="minorBidi"/>
            <w:smallCaps w:val="0"/>
            <w:noProof/>
            <w:lang w:val="en-US"/>
          </w:rPr>
          <w:tab/>
        </w:r>
        <w:r w:rsidRPr="000D34AA">
          <w:rPr>
            <w:rStyle w:val="Hyperlink"/>
            <w:noProof/>
          </w:rPr>
          <w:t>Elements/Components/Subsystems outside System Boundary</w:t>
        </w:r>
        <w:r>
          <w:rPr>
            <w:noProof/>
            <w:webHidden/>
          </w:rPr>
          <w:tab/>
        </w:r>
        <w:r>
          <w:rPr>
            <w:noProof/>
            <w:webHidden/>
          </w:rPr>
          <w:fldChar w:fldCharType="begin"/>
        </w:r>
        <w:r>
          <w:rPr>
            <w:noProof/>
            <w:webHidden/>
          </w:rPr>
          <w:instrText xml:space="preserve"> PAGEREF _Toc524090133 \h </w:instrText>
        </w:r>
        <w:r>
          <w:rPr>
            <w:noProof/>
            <w:webHidden/>
          </w:rPr>
        </w:r>
        <w:r>
          <w:rPr>
            <w:noProof/>
            <w:webHidden/>
          </w:rPr>
          <w:fldChar w:fldCharType="separate"/>
        </w:r>
        <w:r>
          <w:rPr>
            <w:noProof/>
            <w:webHidden/>
          </w:rPr>
          <w:t>13</w:t>
        </w:r>
        <w:r>
          <w:rPr>
            <w:noProof/>
            <w:webHidden/>
          </w:rPr>
          <w:fldChar w:fldCharType="end"/>
        </w:r>
      </w:hyperlink>
    </w:p>
    <w:p w14:paraId="5653ED83" w14:textId="245FED8E"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34" w:history="1">
        <w:r w:rsidRPr="000D34AA">
          <w:rPr>
            <w:rStyle w:val="Hyperlink"/>
            <w:noProof/>
          </w:rPr>
          <w:t>2.5</w:t>
        </w:r>
        <w:r>
          <w:rPr>
            <w:rFonts w:asciiTheme="minorHAnsi" w:eastAsiaTheme="minorEastAsia" w:hAnsiTheme="minorHAnsi" w:cstheme="minorBidi"/>
            <w:b w:val="0"/>
            <w:bCs w:val="0"/>
            <w:smallCaps w:val="0"/>
            <w:noProof/>
            <w:lang w:val="en-US"/>
          </w:rPr>
          <w:tab/>
        </w:r>
        <w:r w:rsidRPr="000D34AA">
          <w:rPr>
            <w:rStyle w:val="Hyperlink"/>
            <w:noProof/>
          </w:rPr>
          <w:t>Implementation Details of Internal Interfaces</w:t>
        </w:r>
        <w:r>
          <w:rPr>
            <w:noProof/>
            <w:webHidden/>
          </w:rPr>
          <w:tab/>
        </w:r>
        <w:r>
          <w:rPr>
            <w:noProof/>
            <w:webHidden/>
          </w:rPr>
          <w:fldChar w:fldCharType="begin"/>
        </w:r>
        <w:r>
          <w:rPr>
            <w:noProof/>
            <w:webHidden/>
          </w:rPr>
          <w:instrText xml:space="preserve"> PAGEREF _Toc524090134 \h </w:instrText>
        </w:r>
        <w:r>
          <w:rPr>
            <w:noProof/>
            <w:webHidden/>
          </w:rPr>
        </w:r>
        <w:r>
          <w:rPr>
            <w:noProof/>
            <w:webHidden/>
          </w:rPr>
          <w:fldChar w:fldCharType="separate"/>
        </w:r>
        <w:r>
          <w:rPr>
            <w:noProof/>
            <w:webHidden/>
          </w:rPr>
          <w:t>13</w:t>
        </w:r>
        <w:r>
          <w:rPr>
            <w:noProof/>
            <w:webHidden/>
          </w:rPr>
          <w:fldChar w:fldCharType="end"/>
        </w:r>
      </w:hyperlink>
    </w:p>
    <w:p w14:paraId="6CCBB0E6" w14:textId="01E0CB41"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35" w:history="1">
        <w:r w:rsidRPr="000D34AA">
          <w:rPr>
            <w:rStyle w:val="Hyperlink"/>
            <w:noProof/>
            <w:lang w:bidi="en-US"/>
          </w:rPr>
          <w:t>2.6</w:t>
        </w:r>
        <w:r>
          <w:rPr>
            <w:rFonts w:asciiTheme="minorHAnsi" w:eastAsiaTheme="minorEastAsia" w:hAnsiTheme="minorHAnsi" w:cstheme="minorBidi"/>
            <w:b w:val="0"/>
            <w:bCs w:val="0"/>
            <w:smallCaps w:val="0"/>
            <w:noProof/>
            <w:lang w:val="en-US"/>
          </w:rPr>
          <w:tab/>
        </w:r>
        <w:r w:rsidRPr="000D34AA">
          <w:rPr>
            <w:rStyle w:val="Hyperlink"/>
            <w:noProof/>
            <w:lang w:bidi="en-US"/>
          </w:rPr>
          <w:t>System Level Architecture (including redundancy)</w:t>
        </w:r>
        <w:r>
          <w:rPr>
            <w:noProof/>
            <w:webHidden/>
          </w:rPr>
          <w:tab/>
        </w:r>
        <w:r>
          <w:rPr>
            <w:noProof/>
            <w:webHidden/>
          </w:rPr>
          <w:fldChar w:fldCharType="begin"/>
        </w:r>
        <w:r>
          <w:rPr>
            <w:noProof/>
            <w:webHidden/>
          </w:rPr>
          <w:instrText xml:space="preserve"> PAGEREF _Toc524090135 \h </w:instrText>
        </w:r>
        <w:r>
          <w:rPr>
            <w:noProof/>
            <w:webHidden/>
          </w:rPr>
        </w:r>
        <w:r>
          <w:rPr>
            <w:noProof/>
            <w:webHidden/>
          </w:rPr>
          <w:fldChar w:fldCharType="separate"/>
        </w:r>
        <w:r>
          <w:rPr>
            <w:noProof/>
            <w:webHidden/>
          </w:rPr>
          <w:t>14</w:t>
        </w:r>
        <w:r>
          <w:rPr>
            <w:noProof/>
            <w:webHidden/>
          </w:rPr>
          <w:fldChar w:fldCharType="end"/>
        </w:r>
      </w:hyperlink>
    </w:p>
    <w:p w14:paraId="5D4E607D" w14:textId="1A8558C3"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36" w:history="1">
        <w:r w:rsidRPr="000D34AA">
          <w:rPr>
            <w:rStyle w:val="Hyperlink"/>
            <w:noProof/>
            <w:lang w:bidi="en-US"/>
          </w:rPr>
          <w:t>2.6.1</w:t>
        </w:r>
        <w:r>
          <w:rPr>
            <w:rFonts w:asciiTheme="minorHAnsi" w:eastAsiaTheme="minorEastAsia" w:hAnsiTheme="minorHAnsi" w:cstheme="minorBidi"/>
            <w:smallCaps w:val="0"/>
            <w:noProof/>
            <w:lang w:val="en-US"/>
          </w:rPr>
          <w:tab/>
        </w:r>
        <w:r w:rsidRPr="000D34AA">
          <w:rPr>
            <w:rStyle w:val="Hyperlink"/>
            <w:noProof/>
            <w:lang w:bidi="en-US"/>
          </w:rPr>
          <w:t>Safety Goal: SGxx (ASIL X)</w:t>
        </w:r>
        <w:r>
          <w:rPr>
            <w:noProof/>
            <w:webHidden/>
          </w:rPr>
          <w:tab/>
        </w:r>
        <w:r>
          <w:rPr>
            <w:noProof/>
            <w:webHidden/>
          </w:rPr>
          <w:fldChar w:fldCharType="begin"/>
        </w:r>
        <w:r>
          <w:rPr>
            <w:noProof/>
            <w:webHidden/>
          </w:rPr>
          <w:instrText xml:space="preserve"> PAGEREF _Toc524090136 \h </w:instrText>
        </w:r>
        <w:r>
          <w:rPr>
            <w:noProof/>
            <w:webHidden/>
          </w:rPr>
        </w:r>
        <w:r>
          <w:rPr>
            <w:noProof/>
            <w:webHidden/>
          </w:rPr>
          <w:fldChar w:fldCharType="separate"/>
        </w:r>
        <w:r>
          <w:rPr>
            <w:noProof/>
            <w:webHidden/>
          </w:rPr>
          <w:t>14</w:t>
        </w:r>
        <w:r>
          <w:rPr>
            <w:noProof/>
            <w:webHidden/>
          </w:rPr>
          <w:fldChar w:fldCharType="end"/>
        </w:r>
      </w:hyperlink>
    </w:p>
    <w:p w14:paraId="22D87BD8" w14:textId="2852BDBE"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37" w:history="1">
        <w:r w:rsidRPr="000D34AA">
          <w:rPr>
            <w:rStyle w:val="Hyperlink"/>
            <w:noProof/>
            <w:lang w:bidi="en-US"/>
          </w:rPr>
          <w:t>2.6.2</w:t>
        </w:r>
        <w:r>
          <w:rPr>
            <w:rFonts w:asciiTheme="minorHAnsi" w:eastAsiaTheme="minorEastAsia" w:hAnsiTheme="minorHAnsi" w:cstheme="minorBidi"/>
            <w:smallCaps w:val="0"/>
            <w:noProof/>
            <w:lang w:val="en-US"/>
          </w:rPr>
          <w:tab/>
        </w:r>
        <w:r w:rsidRPr="000D34AA">
          <w:rPr>
            <w:rStyle w:val="Hyperlink"/>
            <w:noProof/>
            <w:lang w:bidi="en-US"/>
          </w:rPr>
          <w:t>Safety Goal: SGxx (ASIL X)</w:t>
        </w:r>
        <w:r>
          <w:rPr>
            <w:noProof/>
            <w:webHidden/>
          </w:rPr>
          <w:tab/>
        </w:r>
        <w:r>
          <w:rPr>
            <w:noProof/>
            <w:webHidden/>
          </w:rPr>
          <w:fldChar w:fldCharType="begin"/>
        </w:r>
        <w:r>
          <w:rPr>
            <w:noProof/>
            <w:webHidden/>
          </w:rPr>
          <w:instrText xml:space="preserve"> PAGEREF _Toc524090137 \h </w:instrText>
        </w:r>
        <w:r>
          <w:rPr>
            <w:noProof/>
            <w:webHidden/>
          </w:rPr>
        </w:r>
        <w:r>
          <w:rPr>
            <w:noProof/>
            <w:webHidden/>
          </w:rPr>
          <w:fldChar w:fldCharType="separate"/>
        </w:r>
        <w:r>
          <w:rPr>
            <w:noProof/>
            <w:webHidden/>
          </w:rPr>
          <w:t>14</w:t>
        </w:r>
        <w:r>
          <w:rPr>
            <w:noProof/>
            <w:webHidden/>
          </w:rPr>
          <w:fldChar w:fldCharType="end"/>
        </w:r>
      </w:hyperlink>
    </w:p>
    <w:p w14:paraId="6613DE8A" w14:textId="6AA98B9A" w:rsidR="0084278B" w:rsidRDefault="0084278B">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524090138" w:history="1">
        <w:r w:rsidRPr="000D34AA">
          <w:rPr>
            <w:rStyle w:val="Hyperlink"/>
            <w:noProof/>
          </w:rPr>
          <w:t>3.</w:t>
        </w:r>
        <w:r>
          <w:rPr>
            <w:rFonts w:asciiTheme="minorHAnsi" w:eastAsiaTheme="minorEastAsia" w:hAnsiTheme="minorHAnsi" w:cstheme="minorBidi"/>
            <w:b w:val="0"/>
            <w:bCs w:val="0"/>
            <w:caps w:val="0"/>
            <w:noProof/>
            <w:u w:val="none"/>
            <w:lang w:val="en-US"/>
          </w:rPr>
          <w:tab/>
        </w:r>
        <w:r w:rsidRPr="000D34AA">
          <w:rPr>
            <w:rStyle w:val="Hyperlink"/>
            <w:noProof/>
          </w:rPr>
          <w:t>Technical Safety Requirements Specification</w:t>
        </w:r>
        <w:r>
          <w:rPr>
            <w:noProof/>
            <w:webHidden/>
          </w:rPr>
          <w:tab/>
        </w:r>
        <w:r>
          <w:rPr>
            <w:noProof/>
            <w:webHidden/>
          </w:rPr>
          <w:fldChar w:fldCharType="begin"/>
        </w:r>
        <w:r>
          <w:rPr>
            <w:noProof/>
            <w:webHidden/>
          </w:rPr>
          <w:instrText xml:space="preserve"> PAGEREF _Toc524090138 \h </w:instrText>
        </w:r>
        <w:r>
          <w:rPr>
            <w:noProof/>
            <w:webHidden/>
          </w:rPr>
        </w:r>
        <w:r>
          <w:rPr>
            <w:noProof/>
            <w:webHidden/>
          </w:rPr>
          <w:fldChar w:fldCharType="separate"/>
        </w:r>
        <w:r>
          <w:rPr>
            <w:noProof/>
            <w:webHidden/>
          </w:rPr>
          <w:t>15</w:t>
        </w:r>
        <w:r>
          <w:rPr>
            <w:noProof/>
            <w:webHidden/>
          </w:rPr>
          <w:fldChar w:fldCharType="end"/>
        </w:r>
      </w:hyperlink>
    </w:p>
    <w:p w14:paraId="234D4281" w14:textId="7B64A18D"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139" w:history="1">
        <w:r w:rsidRPr="000D34AA">
          <w:rPr>
            <w:rStyle w:val="Hyperlink"/>
            <w:noProof/>
          </w:rPr>
          <w:t>3.1</w:t>
        </w:r>
        <w:r>
          <w:rPr>
            <w:rFonts w:asciiTheme="minorHAnsi" w:eastAsiaTheme="minorEastAsia" w:hAnsiTheme="minorHAnsi" w:cstheme="minorBidi"/>
            <w:b w:val="0"/>
            <w:bCs w:val="0"/>
            <w:smallCaps w:val="0"/>
            <w:noProof/>
            <w:lang w:val="en-US"/>
          </w:rPr>
          <w:tab/>
        </w:r>
        <w:r w:rsidRPr="000D34AA">
          <w:rPr>
            <w:rStyle w:val="Hyperlink"/>
            <w:noProof/>
          </w:rPr>
          <w:t>Technical Safety Requirements</w:t>
        </w:r>
        <w:r>
          <w:rPr>
            <w:noProof/>
            <w:webHidden/>
          </w:rPr>
          <w:tab/>
        </w:r>
        <w:r>
          <w:rPr>
            <w:noProof/>
            <w:webHidden/>
          </w:rPr>
          <w:fldChar w:fldCharType="begin"/>
        </w:r>
        <w:r>
          <w:rPr>
            <w:noProof/>
            <w:webHidden/>
          </w:rPr>
          <w:instrText xml:space="preserve"> PAGEREF _Toc524090139 \h </w:instrText>
        </w:r>
        <w:r>
          <w:rPr>
            <w:noProof/>
            <w:webHidden/>
          </w:rPr>
        </w:r>
        <w:r>
          <w:rPr>
            <w:noProof/>
            <w:webHidden/>
          </w:rPr>
          <w:fldChar w:fldCharType="separate"/>
        </w:r>
        <w:r>
          <w:rPr>
            <w:noProof/>
            <w:webHidden/>
          </w:rPr>
          <w:t>15</w:t>
        </w:r>
        <w:r>
          <w:rPr>
            <w:noProof/>
            <w:webHidden/>
          </w:rPr>
          <w:fldChar w:fldCharType="end"/>
        </w:r>
      </w:hyperlink>
    </w:p>
    <w:p w14:paraId="65FD17B1" w14:textId="5D0882E0"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40" w:history="1">
        <w:r w:rsidRPr="000D34AA">
          <w:rPr>
            <w:rStyle w:val="Hyperlink"/>
            <w:noProof/>
          </w:rPr>
          <w:t>3.1.1</w:t>
        </w:r>
        <w:r>
          <w:rPr>
            <w:rFonts w:asciiTheme="minorHAnsi" w:eastAsiaTheme="minorEastAsia" w:hAnsiTheme="minorHAnsi" w:cstheme="minorBidi"/>
            <w:smallCaps w:val="0"/>
            <w:noProof/>
            <w:lang w:val="en-US"/>
          </w:rPr>
          <w:tab/>
        </w:r>
        <w:r w:rsidRPr="000D34AA">
          <w:rPr>
            <w:rStyle w:val="Hyperlink"/>
            <w:noProof/>
          </w:rPr>
          <w:t>Requirement Derivation Diagram(s) for F-S-Req111 - Cloud and OTA Supervisor Communicates Manifest Securely</w:t>
        </w:r>
        <w:r>
          <w:rPr>
            <w:noProof/>
            <w:webHidden/>
          </w:rPr>
          <w:tab/>
        </w:r>
        <w:r>
          <w:rPr>
            <w:noProof/>
            <w:webHidden/>
          </w:rPr>
          <w:fldChar w:fldCharType="begin"/>
        </w:r>
        <w:r>
          <w:rPr>
            <w:noProof/>
            <w:webHidden/>
          </w:rPr>
          <w:instrText xml:space="preserve"> PAGEREF _Toc524090140 \h </w:instrText>
        </w:r>
        <w:r>
          <w:rPr>
            <w:noProof/>
            <w:webHidden/>
          </w:rPr>
        </w:r>
        <w:r>
          <w:rPr>
            <w:noProof/>
            <w:webHidden/>
          </w:rPr>
          <w:fldChar w:fldCharType="separate"/>
        </w:r>
        <w:r>
          <w:rPr>
            <w:noProof/>
            <w:webHidden/>
          </w:rPr>
          <w:t>15</w:t>
        </w:r>
        <w:r>
          <w:rPr>
            <w:noProof/>
            <w:webHidden/>
          </w:rPr>
          <w:fldChar w:fldCharType="end"/>
        </w:r>
      </w:hyperlink>
    </w:p>
    <w:p w14:paraId="3982D06C" w14:textId="6EA7C3C2"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1" w:history="1">
        <w:r w:rsidRPr="000D34AA">
          <w:rPr>
            <w:rStyle w:val="Hyperlink"/>
            <w:noProof/>
          </w:rPr>
          <w:t>3.1.1.1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_Toc524090141 \h </w:instrText>
        </w:r>
        <w:r>
          <w:rPr>
            <w:noProof/>
            <w:webHidden/>
          </w:rPr>
        </w:r>
        <w:r>
          <w:rPr>
            <w:noProof/>
            <w:webHidden/>
          </w:rPr>
          <w:fldChar w:fldCharType="separate"/>
        </w:r>
        <w:r>
          <w:rPr>
            <w:noProof/>
            <w:webHidden/>
          </w:rPr>
          <w:t>15</w:t>
        </w:r>
        <w:r>
          <w:rPr>
            <w:noProof/>
            <w:webHidden/>
          </w:rPr>
          <w:fldChar w:fldCharType="end"/>
        </w:r>
      </w:hyperlink>
    </w:p>
    <w:p w14:paraId="6A828105" w14:textId="770316B1"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2" w:history="1">
        <w:r w:rsidRPr="000D34AA">
          <w:rPr>
            <w:rStyle w:val="Hyperlink"/>
            <w:noProof/>
          </w:rPr>
          <w:t>3.1.1.2</w:t>
        </w:r>
        <w:r>
          <w:rPr>
            <w:rFonts w:asciiTheme="minorHAnsi" w:eastAsiaTheme="minorEastAsia" w:hAnsiTheme="minorHAnsi" w:cstheme="minorBidi"/>
            <w:noProof/>
            <w:lang w:val="en-US"/>
          </w:rPr>
          <w:tab/>
        </w:r>
        <w:r w:rsidRPr="000D34AA">
          <w:rPr>
            <w:rStyle w:val="Hyperlink"/>
            <w:noProof/>
          </w:rPr>
          <w:t>Technical Safety Requirements for F-S-Req111 - Cloud and OTA Supervisor Communicates Manifest Securely</w:t>
        </w:r>
        <w:r>
          <w:rPr>
            <w:noProof/>
            <w:webHidden/>
          </w:rPr>
          <w:tab/>
        </w:r>
        <w:r>
          <w:rPr>
            <w:noProof/>
            <w:webHidden/>
          </w:rPr>
          <w:fldChar w:fldCharType="begin"/>
        </w:r>
        <w:r>
          <w:rPr>
            <w:noProof/>
            <w:webHidden/>
          </w:rPr>
          <w:instrText xml:space="preserve"> PAGEREF _Toc524090142 \h </w:instrText>
        </w:r>
        <w:r>
          <w:rPr>
            <w:noProof/>
            <w:webHidden/>
          </w:rPr>
        </w:r>
        <w:r>
          <w:rPr>
            <w:noProof/>
            <w:webHidden/>
          </w:rPr>
          <w:fldChar w:fldCharType="separate"/>
        </w:r>
        <w:r>
          <w:rPr>
            <w:noProof/>
            <w:webHidden/>
          </w:rPr>
          <w:t>15</w:t>
        </w:r>
        <w:r>
          <w:rPr>
            <w:noProof/>
            <w:webHidden/>
          </w:rPr>
          <w:fldChar w:fldCharType="end"/>
        </w:r>
      </w:hyperlink>
    </w:p>
    <w:p w14:paraId="2B9C8917" w14:textId="544AFC11"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43" w:history="1">
        <w:r w:rsidRPr="000D34AA">
          <w:rPr>
            <w:rStyle w:val="Hyperlink"/>
            <w:noProof/>
          </w:rPr>
          <w:t>3.1.2</w:t>
        </w:r>
        <w:r>
          <w:rPr>
            <w:rFonts w:asciiTheme="minorHAnsi" w:eastAsiaTheme="minorEastAsia" w:hAnsiTheme="minorHAnsi" w:cstheme="minorBidi"/>
            <w:smallCaps w:val="0"/>
            <w:noProof/>
            <w:lang w:val="en-US"/>
          </w:rPr>
          <w:tab/>
        </w:r>
        <w:r w:rsidRPr="000D34AA">
          <w:rPr>
            <w:rStyle w:val="Hyperlink"/>
            <w:noProof/>
          </w:rPr>
          <w:t>Requirement Derivation Diagram(s) for F-S-Req030 - Cloud Authenticates Software Update</w:t>
        </w:r>
        <w:r>
          <w:rPr>
            <w:noProof/>
            <w:webHidden/>
          </w:rPr>
          <w:tab/>
        </w:r>
        <w:r>
          <w:rPr>
            <w:noProof/>
            <w:webHidden/>
          </w:rPr>
          <w:fldChar w:fldCharType="begin"/>
        </w:r>
        <w:r>
          <w:rPr>
            <w:noProof/>
            <w:webHidden/>
          </w:rPr>
          <w:instrText xml:space="preserve"> PAGEREF _Toc524090143 \h </w:instrText>
        </w:r>
        <w:r>
          <w:rPr>
            <w:noProof/>
            <w:webHidden/>
          </w:rPr>
        </w:r>
        <w:r>
          <w:rPr>
            <w:noProof/>
            <w:webHidden/>
          </w:rPr>
          <w:fldChar w:fldCharType="separate"/>
        </w:r>
        <w:r>
          <w:rPr>
            <w:noProof/>
            <w:webHidden/>
          </w:rPr>
          <w:t>17</w:t>
        </w:r>
        <w:r>
          <w:rPr>
            <w:noProof/>
            <w:webHidden/>
          </w:rPr>
          <w:fldChar w:fldCharType="end"/>
        </w:r>
      </w:hyperlink>
    </w:p>
    <w:p w14:paraId="2F43FCE4" w14:textId="1C24F65D"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4" w:history="1">
        <w:r w:rsidRPr="000D34AA">
          <w:rPr>
            <w:rStyle w:val="Hyperlink"/>
            <w:noProof/>
          </w:rPr>
          <w:t>3.1.2.1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_Toc524090144 \h </w:instrText>
        </w:r>
        <w:r>
          <w:rPr>
            <w:noProof/>
            <w:webHidden/>
          </w:rPr>
        </w:r>
        <w:r>
          <w:rPr>
            <w:noProof/>
            <w:webHidden/>
          </w:rPr>
          <w:fldChar w:fldCharType="separate"/>
        </w:r>
        <w:r>
          <w:rPr>
            <w:noProof/>
            <w:webHidden/>
          </w:rPr>
          <w:t>17</w:t>
        </w:r>
        <w:r>
          <w:rPr>
            <w:noProof/>
            <w:webHidden/>
          </w:rPr>
          <w:fldChar w:fldCharType="end"/>
        </w:r>
      </w:hyperlink>
    </w:p>
    <w:p w14:paraId="5E497FE2" w14:textId="1CE323A9"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5" w:history="1">
        <w:r w:rsidRPr="000D34AA">
          <w:rPr>
            <w:rStyle w:val="Hyperlink"/>
            <w:noProof/>
          </w:rPr>
          <w:t>3.1.2.2</w:t>
        </w:r>
        <w:r>
          <w:rPr>
            <w:rFonts w:asciiTheme="minorHAnsi" w:eastAsiaTheme="minorEastAsia" w:hAnsiTheme="minorHAnsi" w:cstheme="minorBidi"/>
            <w:noProof/>
            <w:lang w:val="en-US"/>
          </w:rPr>
          <w:tab/>
        </w:r>
        <w:r w:rsidRPr="000D34AA">
          <w:rPr>
            <w:rStyle w:val="Hyperlink"/>
            <w:noProof/>
          </w:rPr>
          <w:t>Technical Safety Requirements for F-S-Req030 - Cloud Authenticates Software Update</w:t>
        </w:r>
        <w:r>
          <w:rPr>
            <w:noProof/>
            <w:webHidden/>
          </w:rPr>
          <w:tab/>
        </w:r>
        <w:r>
          <w:rPr>
            <w:noProof/>
            <w:webHidden/>
          </w:rPr>
          <w:fldChar w:fldCharType="begin"/>
        </w:r>
        <w:r>
          <w:rPr>
            <w:noProof/>
            <w:webHidden/>
          </w:rPr>
          <w:instrText xml:space="preserve"> PAGEREF _Toc524090145 \h </w:instrText>
        </w:r>
        <w:r>
          <w:rPr>
            <w:noProof/>
            <w:webHidden/>
          </w:rPr>
        </w:r>
        <w:r>
          <w:rPr>
            <w:noProof/>
            <w:webHidden/>
          </w:rPr>
          <w:fldChar w:fldCharType="separate"/>
        </w:r>
        <w:r>
          <w:rPr>
            <w:noProof/>
            <w:webHidden/>
          </w:rPr>
          <w:t>17</w:t>
        </w:r>
        <w:r>
          <w:rPr>
            <w:noProof/>
            <w:webHidden/>
          </w:rPr>
          <w:fldChar w:fldCharType="end"/>
        </w:r>
      </w:hyperlink>
    </w:p>
    <w:p w14:paraId="44BBDEC3" w14:textId="016AD9E8"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46" w:history="1">
        <w:r w:rsidRPr="000D34AA">
          <w:rPr>
            <w:rStyle w:val="Hyperlink"/>
            <w:noProof/>
          </w:rPr>
          <w:t>3.1.3</w:t>
        </w:r>
        <w:r>
          <w:rPr>
            <w:rFonts w:asciiTheme="minorHAnsi" w:eastAsiaTheme="minorEastAsia" w:hAnsiTheme="minorHAnsi" w:cstheme="minorBidi"/>
            <w:smallCaps w:val="0"/>
            <w:noProof/>
            <w:lang w:val="en-US"/>
          </w:rPr>
          <w:tab/>
        </w:r>
        <w:r w:rsidRPr="000D34AA">
          <w:rPr>
            <w:rStyle w:val="Hyperlink"/>
            <w:noProof/>
          </w:rPr>
          <w:t>Requirement Derivation Diagram(s) for F-S-Req021 - Cloud Detects Data Corruption</w:t>
        </w:r>
        <w:r>
          <w:rPr>
            <w:noProof/>
            <w:webHidden/>
          </w:rPr>
          <w:tab/>
        </w:r>
        <w:r>
          <w:rPr>
            <w:noProof/>
            <w:webHidden/>
          </w:rPr>
          <w:fldChar w:fldCharType="begin"/>
        </w:r>
        <w:r>
          <w:rPr>
            <w:noProof/>
            <w:webHidden/>
          </w:rPr>
          <w:instrText xml:space="preserve"> PAGEREF _Toc524090146 \h </w:instrText>
        </w:r>
        <w:r>
          <w:rPr>
            <w:noProof/>
            <w:webHidden/>
          </w:rPr>
        </w:r>
        <w:r>
          <w:rPr>
            <w:noProof/>
            <w:webHidden/>
          </w:rPr>
          <w:fldChar w:fldCharType="separate"/>
        </w:r>
        <w:r>
          <w:rPr>
            <w:noProof/>
            <w:webHidden/>
          </w:rPr>
          <w:t>23</w:t>
        </w:r>
        <w:r>
          <w:rPr>
            <w:noProof/>
            <w:webHidden/>
          </w:rPr>
          <w:fldChar w:fldCharType="end"/>
        </w:r>
      </w:hyperlink>
    </w:p>
    <w:p w14:paraId="765DBAA0" w14:textId="41026435"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7" w:history="1">
        <w:r w:rsidRPr="000D34AA">
          <w:rPr>
            <w:rStyle w:val="Hyperlink"/>
            <w:noProof/>
          </w:rPr>
          <w:t>3.1.3.1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_Toc524090147 \h </w:instrText>
        </w:r>
        <w:r>
          <w:rPr>
            <w:noProof/>
            <w:webHidden/>
          </w:rPr>
        </w:r>
        <w:r>
          <w:rPr>
            <w:noProof/>
            <w:webHidden/>
          </w:rPr>
          <w:fldChar w:fldCharType="separate"/>
        </w:r>
        <w:r>
          <w:rPr>
            <w:noProof/>
            <w:webHidden/>
          </w:rPr>
          <w:t>23</w:t>
        </w:r>
        <w:r>
          <w:rPr>
            <w:noProof/>
            <w:webHidden/>
          </w:rPr>
          <w:fldChar w:fldCharType="end"/>
        </w:r>
      </w:hyperlink>
    </w:p>
    <w:p w14:paraId="04CD7986" w14:textId="5C40EB26"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48" w:history="1">
        <w:r w:rsidRPr="000D34AA">
          <w:rPr>
            <w:rStyle w:val="Hyperlink"/>
            <w:noProof/>
          </w:rPr>
          <w:t>3.1.3.2</w:t>
        </w:r>
        <w:r>
          <w:rPr>
            <w:rFonts w:asciiTheme="minorHAnsi" w:eastAsiaTheme="minorEastAsia" w:hAnsiTheme="minorHAnsi" w:cstheme="minorBidi"/>
            <w:noProof/>
            <w:lang w:val="en-US"/>
          </w:rPr>
          <w:tab/>
        </w:r>
        <w:r w:rsidRPr="000D34AA">
          <w:rPr>
            <w:rStyle w:val="Hyperlink"/>
            <w:noProof/>
          </w:rPr>
          <w:t>Technical Safety Requirements for F-S-Req021 - Cloud Detects Data Corruption</w:t>
        </w:r>
        <w:r>
          <w:rPr>
            <w:noProof/>
            <w:webHidden/>
          </w:rPr>
          <w:tab/>
        </w:r>
        <w:r>
          <w:rPr>
            <w:noProof/>
            <w:webHidden/>
          </w:rPr>
          <w:fldChar w:fldCharType="begin"/>
        </w:r>
        <w:r>
          <w:rPr>
            <w:noProof/>
            <w:webHidden/>
          </w:rPr>
          <w:instrText xml:space="preserve"> PAGEREF _Toc524090148 \h </w:instrText>
        </w:r>
        <w:r>
          <w:rPr>
            <w:noProof/>
            <w:webHidden/>
          </w:rPr>
        </w:r>
        <w:r>
          <w:rPr>
            <w:noProof/>
            <w:webHidden/>
          </w:rPr>
          <w:fldChar w:fldCharType="separate"/>
        </w:r>
        <w:r>
          <w:rPr>
            <w:noProof/>
            <w:webHidden/>
          </w:rPr>
          <w:t>23</w:t>
        </w:r>
        <w:r>
          <w:rPr>
            <w:noProof/>
            <w:webHidden/>
          </w:rPr>
          <w:fldChar w:fldCharType="end"/>
        </w:r>
      </w:hyperlink>
    </w:p>
    <w:p w14:paraId="59BBC4A6" w14:textId="078527DE"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49" w:history="1">
        <w:r w:rsidRPr="000D34AA">
          <w:rPr>
            <w:rStyle w:val="Hyperlink"/>
            <w:noProof/>
          </w:rPr>
          <w:t>3.1.4</w:t>
        </w:r>
        <w:r>
          <w:rPr>
            <w:rFonts w:asciiTheme="minorHAnsi" w:eastAsiaTheme="minorEastAsia" w:hAnsiTheme="minorHAnsi" w:cstheme="minorBidi"/>
            <w:smallCaps w:val="0"/>
            <w:noProof/>
            <w:lang w:val="en-US"/>
          </w:rPr>
          <w:tab/>
        </w:r>
        <w:r w:rsidRPr="000D34AA">
          <w:rPr>
            <w:rStyle w:val="Hyperlink"/>
            <w:noProof/>
          </w:rPr>
          <w:t>Requirement Derivation Diagram(s) for F-S-Req047 - Cloud Sends Correct Software for the Target ECU</w:t>
        </w:r>
        <w:r>
          <w:rPr>
            <w:noProof/>
            <w:webHidden/>
          </w:rPr>
          <w:tab/>
        </w:r>
        <w:r>
          <w:rPr>
            <w:noProof/>
            <w:webHidden/>
          </w:rPr>
          <w:fldChar w:fldCharType="begin"/>
        </w:r>
        <w:r>
          <w:rPr>
            <w:noProof/>
            <w:webHidden/>
          </w:rPr>
          <w:instrText xml:space="preserve"> PAGEREF _Toc524090149 \h </w:instrText>
        </w:r>
        <w:r>
          <w:rPr>
            <w:noProof/>
            <w:webHidden/>
          </w:rPr>
        </w:r>
        <w:r>
          <w:rPr>
            <w:noProof/>
            <w:webHidden/>
          </w:rPr>
          <w:fldChar w:fldCharType="separate"/>
        </w:r>
        <w:r>
          <w:rPr>
            <w:noProof/>
            <w:webHidden/>
          </w:rPr>
          <w:t>27</w:t>
        </w:r>
        <w:r>
          <w:rPr>
            <w:noProof/>
            <w:webHidden/>
          </w:rPr>
          <w:fldChar w:fldCharType="end"/>
        </w:r>
      </w:hyperlink>
    </w:p>
    <w:p w14:paraId="1373EC46" w14:textId="324C55F7"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0" w:history="1">
        <w:r w:rsidRPr="000D34AA">
          <w:rPr>
            <w:rStyle w:val="Hyperlink"/>
            <w:noProof/>
          </w:rPr>
          <w:t>3.1.4.1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_Toc524090150 \h </w:instrText>
        </w:r>
        <w:r>
          <w:rPr>
            <w:noProof/>
            <w:webHidden/>
          </w:rPr>
        </w:r>
        <w:r>
          <w:rPr>
            <w:noProof/>
            <w:webHidden/>
          </w:rPr>
          <w:fldChar w:fldCharType="separate"/>
        </w:r>
        <w:r>
          <w:rPr>
            <w:noProof/>
            <w:webHidden/>
          </w:rPr>
          <w:t>27</w:t>
        </w:r>
        <w:r>
          <w:rPr>
            <w:noProof/>
            <w:webHidden/>
          </w:rPr>
          <w:fldChar w:fldCharType="end"/>
        </w:r>
      </w:hyperlink>
    </w:p>
    <w:p w14:paraId="613BF658" w14:textId="296967D4"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1" w:history="1">
        <w:r w:rsidRPr="000D34AA">
          <w:rPr>
            <w:rStyle w:val="Hyperlink"/>
            <w:noProof/>
          </w:rPr>
          <w:t>3.1.4.2</w:t>
        </w:r>
        <w:r>
          <w:rPr>
            <w:rFonts w:asciiTheme="minorHAnsi" w:eastAsiaTheme="minorEastAsia" w:hAnsiTheme="minorHAnsi" w:cstheme="minorBidi"/>
            <w:noProof/>
            <w:lang w:val="en-US"/>
          </w:rPr>
          <w:tab/>
        </w:r>
        <w:r w:rsidRPr="000D34AA">
          <w:rPr>
            <w:rStyle w:val="Hyperlink"/>
            <w:noProof/>
          </w:rPr>
          <w:t>Technical Safety Requirements for F-S-Req047 - Cloud Sends Correct Software for the Target ECU</w:t>
        </w:r>
        <w:r>
          <w:rPr>
            <w:noProof/>
            <w:webHidden/>
          </w:rPr>
          <w:tab/>
        </w:r>
        <w:r>
          <w:rPr>
            <w:noProof/>
            <w:webHidden/>
          </w:rPr>
          <w:fldChar w:fldCharType="begin"/>
        </w:r>
        <w:r>
          <w:rPr>
            <w:noProof/>
            <w:webHidden/>
          </w:rPr>
          <w:instrText xml:space="preserve"> PAGEREF _Toc524090151 \h </w:instrText>
        </w:r>
        <w:r>
          <w:rPr>
            <w:noProof/>
            <w:webHidden/>
          </w:rPr>
        </w:r>
        <w:r>
          <w:rPr>
            <w:noProof/>
            <w:webHidden/>
          </w:rPr>
          <w:fldChar w:fldCharType="separate"/>
        </w:r>
        <w:r>
          <w:rPr>
            <w:noProof/>
            <w:webHidden/>
          </w:rPr>
          <w:t>27</w:t>
        </w:r>
        <w:r>
          <w:rPr>
            <w:noProof/>
            <w:webHidden/>
          </w:rPr>
          <w:fldChar w:fldCharType="end"/>
        </w:r>
      </w:hyperlink>
    </w:p>
    <w:p w14:paraId="546681A8" w14:textId="2A5AA705"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52" w:history="1">
        <w:r w:rsidRPr="000D34AA">
          <w:rPr>
            <w:rStyle w:val="Hyperlink"/>
            <w:noProof/>
          </w:rPr>
          <w:t>3.1.5</w:t>
        </w:r>
        <w:r>
          <w:rPr>
            <w:rFonts w:asciiTheme="minorHAnsi" w:eastAsiaTheme="minorEastAsia" w:hAnsiTheme="minorHAnsi" w:cstheme="minorBidi"/>
            <w:smallCaps w:val="0"/>
            <w:noProof/>
            <w:lang w:val="en-US"/>
          </w:rPr>
          <w:tab/>
        </w:r>
        <w:r w:rsidRPr="000D34AA">
          <w:rPr>
            <w:rStyle w:val="Hyperlink"/>
            <w:noProof/>
          </w:rPr>
          <w:t>Requirement Derivation Diagram(s) for F-S-Req018 - Cloud Uses E2E</w:t>
        </w:r>
        <w:r>
          <w:rPr>
            <w:noProof/>
            <w:webHidden/>
          </w:rPr>
          <w:tab/>
        </w:r>
        <w:r>
          <w:rPr>
            <w:noProof/>
            <w:webHidden/>
          </w:rPr>
          <w:fldChar w:fldCharType="begin"/>
        </w:r>
        <w:r>
          <w:rPr>
            <w:noProof/>
            <w:webHidden/>
          </w:rPr>
          <w:instrText xml:space="preserve"> PAGEREF _Toc524090152 \h </w:instrText>
        </w:r>
        <w:r>
          <w:rPr>
            <w:noProof/>
            <w:webHidden/>
          </w:rPr>
        </w:r>
        <w:r>
          <w:rPr>
            <w:noProof/>
            <w:webHidden/>
          </w:rPr>
          <w:fldChar w:fldCharType="separate"/>
        </w:r>
        <w:r>
          <w:rPr>
            <w:noProof/>
            <w:webHidden/>
          </w:rPr>
          <w:t>29</w:t>
        </w:r>
        <w:r>
          <w:rPr>
            <w:noProof/>
            <w:webHidden/>
          </w:rPr>
          <w:fldChar w:fldCharType="end"/>
        </w:r>
      </w:hyperlink>
    </w:p>
    <w:p w14:paraId="7B88F540" w14:textId="3AEC9D47"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3" w:history="1">
        <w:r w:rsidRPr="000D34AA">
          <w:rPr>
            <w:rStyle w:val="Hyperlink"/>
            <w:noProof/>
          </w:rPr>
          <w:t>3.1.5.1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_Toc524090153 \h </w:instrText>
        </w:r>
        <w:r>
          <w:rPr>
            <w:noProof/>
            <w:webHidden/>
          </w:rPr>
        </w:r>
        <w:r>
          <w:rPr>
            <w:noProof/>
            <w:webHidden/>
          </w:rPr>
          <w:fldChar w:fldCharType="separate"/>
        </w:r>
        <w:r>
          <w:rPr>
            <w:noProof/>
            <w:webHidden/>
          </w:rPr>
          <w:t>29</w:t>
        </w:r>
        <w:r>
          <w:rPr>
            <w:noProof/>
            <w:webHidden/>
          </w:rPr>
          <w:fldChar w:fldCharType="end"/>
        </w:r>
      </w:hyperlink>
    </w:p>
    <w:p w14:paraId="503595AE" w14:textId="3F41835F"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4" w:history="1">
        <w:r w:rsidRPr="000D34AA">
          <w:rPr>
            <w:rStyle w:val="Hyperlink"/>
            <w:noProof/>
          </w:rPr>
          <w:t>3.1.5.2</w:t>
        </w:r>
        <w:r>
          <w:rPr>
            <w:rFonts w:asciiTheme="minorHAnsi" w:eastAsiaTheme="minorEastAsia" w:hAnsiTheme="minorHAnsi" w:cstheme="minorBidi"/>
            <w:noProof/>
            <w:lang w:val="en-US"/>
          </w:rPr>
          <w:tab/>
        </w:r>
        <w:r w:rsidRPr="000D34AA">
          <w:rPr>
            <w:rStyle w:val="Hyperlink"/>
            <w:noProof/>
          </w:rPr>
          <w:t>Technical Safety Requirements for F-S-Req018 - Cloud Uses E2E</w:t>
        </w:r>
        <w:r>
          <w:rPr>
            <w:noProof/>
            <w:webHidden/>
          </w:rPr>
          <w:tab/>
        </w:r>
        <w:r>
          <w:rPr>
            <w:noProof/>
            <w:webHidden/>
          </w:rPr>
          <w:fldChar w:fldCharType="begin"/>
        </w:r>
        <w:r>
          <w:rPr>
            <w:noProof/>
            <w:webHidden/>
          </w:rPr>
          <w:instrText xml:space="preserve"> PAGEREF _Toc524090154 \h </w:instrText>
        </w:r>
        <w:r>
          <w:rPr>
            <w:noProof/>
            <w:webHidden/>
          </w:rPr>
        </w:r>
        <w:r>
          <w:rPr>
            <w:noProof/>
            <w:webHidden/>
          </w:rPr>
          <w:fldChar w:fldCharType="separate"/>
        </w:r>
        <w:r>
          <w:rPr>
            <w:noProof/>
            <w:webHidden/>
          </w:rPr>
          <w:t>29</w:t>
        </w:r>
        <w:r>
          <w:rPr>
            <w:noProof/>
            <w:webHidden/>
          </w:rPr>
          <w:fldChar w:fldCharType="end"/>
        </w:r>
      </w:hyperlink>
    </w:p>
    <w:p w14:paraId="32BC10C0" w14:textId="0DB5AA74"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55" w:history="1">
        <w:r w:rsidRPr="000D34AA">
          <w:rPr>
            <w:rStyle w:val="Hyperlink"/>
            <w:noProof/>
          </w:rPr>
          <w:t>3.1.6</w:t>
        </w:r>
        <w:r>
          <w:rPr>
            <w:rFonts w:asciiTheme="minorHAnsi" w:eastAsiaTheme="minorEastAsia" w:hAnsiTheme="minorHAnsi" w:cstheme="minorBidi"/>
            <w:smallCaps w:val="0"/>
            <w:noProof/>
            <w:lang w:val="en-US"/>
          </w:rPr>
          <w:tab/>
        </w:r>
        <w:r w:rsidRPr="000D34AA">
          <w:rPr>
            <w:rStyle w:val="Hyperlink"/>
            <w:noProof/>
          </w:rPr>
          <w:t>Requirement Derivation Diagram(s) for F-S-Req022 - Engineer Ensures Unique SW IDs</w:t>
        </w:r>
        <w:r>
          <w:rPr>
            <w:noProof/>
            <w:webHidden/>
          </w:rPr>
          <w:tab/>
        </w:r>
        <w:r>
          <w:rPr>
            <w:noProof/>
            <w:webHidden/>
          </w:rPr>
          <w:fldChar w:fldCharType="begin"/>
        </w:r>
        <w:r>
          <w:rPr>
            <w:noProof/>
            <w:webHidden/>
          </w:rPr>
          <w:instrText xml:space="preserve"> PAGEREF _Toc524090155 \h </w:instrText>
        </w:r>
        <w:r>
          <w:rPr>
            <w:noProof/>
            <w:webHidden/>
          </w:rPr>
        </w:r>
        <w:r>
          <w:rPr>
            <w:noProof/>
            <w:webHidden/>
          </w:rPr>
          <w:fldChar w:fldCharType="separate"/>
        </w:r>
        <w:r>
          <w:rPr>
            <w:noProof/>
            <w:webHidden/>
          </w:rPr>
          <w:t>31</w:t>
        </w:r>
        <w:r>
          <w:rPr>
            <w:noProof/>
            <w:webHidden/>
          </w:rPr>
          <w:fldChar w:fldCharType="end"/>
        </w:r>
      </w:hyperlink>
    </w:p>
    <w:p w14:paraId="73DB55BC" w14:textId="3F5A5AAE"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6" w:history="1">
        <w:r w:rsidRPr="000D34AA">
          <w:rPr>
            <w:rStyle w:val="Hyperlink"/>
            <w:noProof/>
          </w:rPr>
          <w:t>3.1.6.1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_Toc524090156 \h </w:instrText>
        </w:r>
        <w:r>
          <w:rPr>
            <w:noProof/>
            <w:webHidden/>
          </w:rPr>
        </w:r>
        <w:r>
          <w:rPr>
            <w:noProof/>
            <w:webHidden/>
          </w:rPr>
          <w:fldChar w:fldCharType="separate"/>
        </w:r>
        <w:r>
          <w:rPr>
            <w:noProof/>
            <w:webHidden/>
          </w:rPr>
          <w:t>31</w:t>
        </w:r>
        <w:r>
          <w:rPr>
            <w:noProof/>
            <w:webHidden/>
          </w:rPr>
          <w:fldChar w:fldCharType="end"/>
        </w:r>
      </w:hyperlink>
    </w:p>
    <w:p w14:paraId="40751225" w14:textId="4A42A45F"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7" w:history="1">
        <w:r w:rsidRPr="000D34AA">
          <w:rPr>
            <w:rStyle w:val="Hyperlink"/>
            <w:noProof/>
          </w:rPr>
          <w:t>3.1.6.2</w:t>
        </w:r>
        <w:r>
          <w:rPr>
            <w:rFonts w:asciiTheme="minorHAnsi" w:eastAsiaTheme="minorEastAsia" w:hAnsiTheme="minorHAnsi" w:cstheme="minorBidi"/>
            <w:noProof/>
            <w:lang w:val="en-US"/>
          </w:rPr>
          <w:tab/>
        </w:r>
        <w:r w:rsidRPr="000D34AA">
          <w:rPr>
            <w:rStyle w:val="Hyperlink"/>
            <w:noProof/>
          </w:rPr>
          <w:t>Technical Safety Requirements for F-S-Req022 - Engineer Ensures Unique SW IDs</w:t>
        </w:r>
        <w:r>
          <w:rPr>
            <w:noProof/>
            <w:webHidden/>
          </w:rPr>
          <w:tab/>
        </w:r>
        <w:r>
          <w:rPr>
            <w:noProof/>
            <w:webHidden/>
          </w:rPr>
          <w:fldChar w:fldCharType="begin"/>
        </w:r>
        <w:r>
          <w:rPr>
            <w:noProof/>
            <w:webHidden/>
          </w:rPr>
          <w:instrText xml:space="preserve"> PAGEREF _Toc524090157 \h </w:instrText>
        </w:r>
        <w:r>
          <w:rPr>
            <w:noProof/>
            <w:webHidden/>
          </w:rPr>
        </w:r>
        <w:r>
          <w:rPr>
            <w:noProof/>
            <w:webHidden/>
          </w:rPr>
          <w:fldChar w:fldCharType="separate"/>
        </w:r>
        <w:r>
          <w:rPr>
            <w:noProof/>
            <w:webHidden/>
          </w:rPr>
          <w:t>31</w:t>
        </w:r>
        <w:r>
          <w:rPr>
            <w:noProof/>
            <w:webHidden/>
          </w:rPr>
          <w:fldChar w:fldCharType="end"/>
        </w:r>
      </w:hyperlink>
    </w:p>
    <w:p w14:paraId="6645F13A" w14:textId="251D7F41"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58" w:history="1">
        <w:r w:rsidRPr="000D34AA">
          <w:rPr>
            <w:rStyle w:val="Hyperlink"/>
            <w:noProof/>
          </w:rPr>
          <w:t>3.1.7</w:t>
        </w:r>
        <w:r>
          <w:rPr>
            <w:rFonts w:asciiTheme="minorHAnsi" w:eastAsiaTheme="minorEastAsia" w:hAnsiTheme="minorHAnsi" w:cstheme="minorBidi"/>
            <w:smallCaps w:val="0"/>
            <w:noProof/>
            <w:lang w:val="en-US"/>
          </w:rPr>
          <w:tab/>
        </w:r>
        <w:r w:rsidRPr="000D34AA">
          <w:rPr>
            <w:rStyle w:val="Hyperlink"/>
            <w:noProof/>
          </w:rPr>
          <w:t>Requirement Derivation Diagram(s) for F-S-Req040 - Engineer Marks OTA and Non-OTA Software</w:t>
        </w:r>
        <w:r>
          <w:rPr>
            <w:noProof/>
            <w:webHidden/>
          </w:rPr>
          <w:tab/>
        </w:r>
        <w:r>
          <w:rPr>
            <w:noProof/>
            <w:webHidden/>
          </w:rPr>
          <w:fldChar w:fldCharType="begin"/>
        </w:r>
        <w:r>
          <w:rPr>
            <w:noProof/>
            <w:webHidden/>
          </w:rPr>
          <w:instrText xml:space="preserve"> PAGEREF _Toc524090158 \h </w:instrText>
        </w:r>
        <w:r>
          <w:rPr>
            <w:noProof/>
            <w:webHidden/>
          </w:rPr>
        </w:r>
        <w:r>
          <w:rPr>
            <w:noProof/>
            <w:webHidden/>
          </w:rPr>
          <w:fldChar w:fldCharType="separate"/>
        </w:r>
        <w:r>
          <w:rPr>
            <w:noProof/>
            <w:webHidden/>
          </w:rPr>
          <w:t>33</w:t>
        </w:r>
        <w:r>
          <w:rPr>
            <w:noProof/>
            <w:webHidden/>
          </w:rPr>
          <w:fldChar w:fldCharType="end"/>
        </w:r>
      </w:hyperlink>
    </w:p>
    <w:p w14:paraId="24442B78" w14:textId="73CA02C6"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59" w:history="1">
        <w:r w:rsidRPr="000D34AA">
          <w:rPr>
            <w:rStyle w:val="Hyperlink"/>
            <w:noProof/>
          </w:rPr>
          <w:t>3.1.7.1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_Toc524090159 \h </w:instrText>
        </w:r>
        <w:r>
          <w:rPr>
            <w:noProof/>
            <w:webHidden/>
          </w:rPr>
        </w:r>
        <w:r>
          <w:rPr>
            <w:noProof/>
            <w:webHidden/>
          </w:rPr>
          <w:fldChar w:fldCharType="separate"/>
        </w:r>
        <w:r>
          <w:rPr>
            <w:noProof/>
            <w:webHidden/>
          </w:rPr>
          <w:t>33</w:t>
        </w:r>
        <w:r>
          <w:rPr>
            <w:noProof/>
            <w:webHidden/>
          </w:rPr>
          <w:fldChar w:fldCharType="end"/>
        </w:r>
      </w:hyperlink>
    </w:p>
    <w:p w14:paraId="6644558F" w14:textId="5E20B433"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60" w:history="1">
        <w:r w:rsidRPr="000D34AA">
          <w:rPr>
            <w:rStyle w:val="Hyperlink"/>
            <w:noProof/>
          </w:rPr>
          <w:t>3.1.7.2</w:t>
        </w:r>
        <w:r>
          <w:rPr>
            <w:rFonts w:asciiTheme="minorHAnsi" w:eastAsiaTheme="minorEastAsia" w:hAnsiTheme="minorHAnsi" w:cstheme="minorBidi"/>
            <w:noProof/>
            <w:lang w:val="en-US"/>
          </w:rPr>
          <w:tab/>
        </w:r>
        <w:r w:rsidRPr="000D34AA">
          <w:rPr>
            <w:rStyle w:val="Hyperlink"/>
            <w:noProof/>
          </w:rPr>
          <w:t>Technical Safety Requirements for F-S-Req040 - Engineer Marks OTA and Non-OTA Software</w:t>
        </w:r>
        <w:r>
          <w:rPr>
            <w:noProof/>
            <w:webHidden/>
          </w:rPr>
          <w:tab/>
        </w:r>
        <w:r>
          <w:rPr>
            <w:noProof/>
            <w:webHidden/>
          </w:rPr>
          <w:fldChar w:fldCharType="begin"/>
        </w:r>
        <w:r>
          <w:rPr>
            <w:noProof/>
            <w:webHidden/>
          </w:rPr>
          <w:instrText xml:space="preserve"> PAGEREF _Toc524090160 \h </w:instrText>
        </w:r>
        <w:r>
          <w:rPr>
            <w:noProof/>
            <w:webHidden/>
          </w:rPr>
        </w:r>
        <w:r>
          <w:rPr>
            <w:noProof/>
            <w:webHidden/>
          </w:rPr>
          <w:fldChar w:fldCharType="separate"/>
        </w:r>
        <w:r>
          <w:rPr>
            <w:noProof/>
            <w:webHidden/>
          </w:rPr>
          <w:t>33</w:t>
        </w:r>
        <w:r>
          <w:rPr>
            <w:noProof/>
            <w:webHidden/>
          </w:rPr>
          <w:fldChar w:fldCharType="end"/>
        </w:r>
      </w:hyperlink>
    </w:p>
    <w:p w14:paraId="66934D47" w14:textId="7C064132"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61" w:history="1">
        <w:r w:rsidRPr="000D34AA">
          <w:rPr>
            <w:rStyle w:val="Hyperlink"/>
            <w:noProof/>
          </w:rPr>
          <w:t>3.1.8</w:t>
        </w:r>
        <w:r>
          <w:rPr>
            <w:rFonts w:asciiTheme="minorHAnsi" w:eastAsiaTheme="minorEastAsia" w:hAnsiTheme="minorHAnsi" w:cstheme="minorBidi"/>
            <w:smallCaps w:val="0"/>
            <w:noProof/>
            <w:lang w:val="en-US"/>
          </w:rPr>
          <w:tab/>
        </w:r>
        <w:r w:rsidRPr="000D34AA">
          <w:rPr>
            <w:rStyle w:val="Hyperlink"/>
            <w:noProof/>
          </w:rPr>
          <w:t>Requirement Derivation Diagram(s) for F-S-Req024 - Engineer Uploads Correct Software</w:t>
        </w:r>
        <w:r>
          <w:rPr>
            <w:noProof/>
            <w:webHidden/>
          </w:rPr>
          <w:tab/>
        </w:r>
        <w:r>
          <w:rPr>
            <w:noProof/>
            <w:webHidden/>
          </w:rPr>
          <w:fldChar w:fldCharType="begin"/>
        </w:r>
        <w:r>
          <w:rPr>
            <w:noProof/>
            <w:webHidden/>
          </w:rPr>
          <w:instrText xml:space="preserve"> PAGEREF _Toc524090161 \h </w:instrText>
        </w:r>
        <w:r>
          <w:rPr>
            <w:noProof/>
            <w:webHidden/>
          </w:rPr>
        </w:r>
        <w:r>
          <w:rPr>
            <w:noProof/>
            <w:webHidden/>
          </w:rPr>
          <w:fldChar w:fldCharType="separate"/>
        </w:r>
        <w:r>
          <w:rPr>
            <w:noProof/>
            <w:webHidden/>
          </w:rPr>
          <w:t>37</w:t>
        </w:r>
        <w:r>
          <w:rPr>
            <w:noProof/>
            <w:webHidden/>
          </w:rPr>
          <w:fldChar w:fldCharType="end"/>
        </w:r>
      </w:hyperlink>
    </w:p>
    <w:p w14:paraId="3C088013" w14:textId="3D8C9503"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62" w:history="1">
        <w:r w:rsidRPr="000D34AA">
          <w:rPr>
            <w:rStyle w:val="Hyperlink"/>
            <w:noProof/>
          </w:rPr>
          <w:t>3.1.8.1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_Toc524090162 \h </w:instrText>
        </w:r>
        <w:r>
          <w:rPr>
            <w:noProof/>
            <w:webHidden/>
          </w:rPr>
        </w:r>
        <w:r>
          <w:rPr>
            <w:noProof/>
            <w:webHidden/>
          </w:rPr>
          <w:fldChar w:fldCharType="separate"/>
        </w:r>
        <w:r>
          <w:rPr>
            <w:noProof/>
            <w:webHidden/>
          </w:rPr>
          <w:t>37</w:t>
        </w:r>
        <w:r>
          <w:rPr>
            <w:noProof/>
            <w:webHidden/>
          </w:rPr>
          <w:fldChar w:fldCharType="end"/>
        </w:r>
      </w:hyperlink>
    </w:p>
    <w:p w14:paraId="2D26263B" w14:textId="48018736"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63" w:history="1">
        <w:r w:rsidRPr="000D34AA">
          <w:rPr>
            <w:rStyle w:val="Hyperlink"/>
            <w:noProof/>
          </w:rPr>
          <w:t>3.1.8.2</w:t>
        </w:r>
        <w:r>
          <w:rPr>
            <w:rFonts w:asciiTheme="minorHAnsi" w:eastAsiaTheme="minorEastAsia" w:hAnsiTheme="minorHAnsi" w:cstheme="minorBidi"/>
            <w:noProof/>
            <w:lang w:val="en-US"/>
          </w:rPr>
          <w:tab/>
        </w:r>
        <w:r w:rsidRPr="000D34AA">
          <w:rPr>
            <w:rStyle w:val="Hyperlink"/>
            <w:noProof/>
          </w:rPr>
          <w:t>Technical Safety Requirements for F-S-Req024 - Engineer Uploads Correct Software</w:t>
        </w:r>
        <w:r>
          <w:rPr>
            <w:noProof/>
            <w:webHidden/>
          </w:rPr>
          <w:tab/>
        </w:r>
        <w:r>
          <w:rPr>
            <w:noProof/>
            <w:webHidden/>
          </w:rPr>
          <w:fldChar w:fldCharType="begin"/>
        </w:r>
        <w:r>
          <w:rPr>
            <w:noProof/>
            <w:webHidden/>
          </w:rPr>
          <w:instrText xml:space="preserve"> PAGEREF _Toc524090163 \h </w:instrText>
        </w:r>
        <w:r>
          <w:rPr>
            <w:noProof/>
            <w:webHidden/>
          </w:rPr>
        </w:r>
        <w:r>
          <w:rPr>
            <w:noProof/>
            <w:webHidden/>
          </w:rPr>
          <w:fldChar w:fldCharType="separate"/>
        </w:r>
        <w:r>
          <w:rPr>
            <w:noProof/>
            <w:webHidden/>
          </w:rPr>
          <w:t>37</w:t>
        </w:r>
        <w:r>
          <w:rPr>
            <w:noProof/>
            <w:webHidden/>
          </w:rPr>
          <w:fldChar w:fldCharType="end"/>
        </w:r>
      </w:hyperlink>
    </w:p>
    <w:p w14:paraId="2B956A4B" w14:textId="79AB7E6F"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164" w:history="1">
        <w:r w:rsidRPr="000D34AA">
          <w:rPr>
            <w:rStyle w:val="Hyperlink"/>
            <w:noProof/>
          </w:rPr>
          <w:t>3.1.9</w:t>
        </w:r>
        <w:r>
          <w:rPr>
            <w:rFonts w:asciiTheme="minorHAnsi" w:eastAsiaTheme="minorEastAsia" w:hAnsiTheme="minorHAnsi" w:cstheme="minorBidi"/>
            <w:smallCaps w:val="0"/>
            <w:noProof/>
            <w:lang w:val="en-US"/>
          </w:rPr>
          <w:tab/>
        </w:r>
        <w:r w:rsidRPr="000D34AA">
          <w:rPr>
            <w:rStyle w:val="Hyperlink"/>
            <w:noProof/>
          </w:rPr>
          <w:t>Requirement Derivation Diagram(s) for F-S-Req103 - Iginition Control Module Rejects Start Inhibit Request if Engine is Running</w:t>
        </w:r>
        <w:r>
          <w:rPr>
            <w:noProof/>
            <w:webHidden/>
          </w:rPr>
          <w:tab/>
        </w:r>
        <w:r>
          <w:rPr>
            <w:noProof/>
            <w:webHidden/>
          </w:rPr>
          <w:fldChar w:fldCharType="begin"/>
        </w:r>
        <w:r>
          <w:rPr>
            <w:noProof/>
            <w:webHidden/>
          </w:rPr>
          <w:instrText xml:space="preserve"> PAGEREF _Toc524090164 \h </w:instrText>
        </w:r>
        <w:r>
          <w:rPr>
            <w:noProof/>
            <w:webHidden/>
          </w:rPr>
        </w:r>
        <w:r>
          <w:rPr>
            <w:noProof/>
            <w:webHidden/>
          </w:rPr>
          <w:fldChar w:fldCharType="separate"/>
        </w:r>
        <w:r>
          <w:rPr>
            <w:noProof/>
            <w:webHidden/>
          </w:rPr>
          <w:t>39</w:t>
        </w:r>
        <w:r>
          <w:rPr>
            <w:noProof/>
            <w:webHidden/>
          </w:rPr>
          <w:fldChar w:fldCharType="end"/>
        </w:r>
      </w:hyperlink>
    </w:p>
    <w:p w14:paraId="1E1B9651" w14:textId="4457724D"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65" w:history="1">
        <w:r w:rsidRPr="000D34AA">
          <w:rPr>
            <w:rStyle w:val="Hyperlink"/>
            <w:noProof/>
          </w:rPr>
          <w:t>3.1.9.1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_Toc524090165 \h </w:instrText>
        </w:r>
        <w:r>
          <w:rPr>
            <w:noProof/>
            <w:webHidden/>
          </w:rPr>
        </w:r>
        <w:r>
          <w:rPr>
            <w:noProof/>
            <w:webHidden/>
          </w:rPr>
          <w:fldChar w:fldCharType="separate"/>
        </w:r>
        <w:r>
          <w:rPr>
            <w:noProof/>
            <w:webHidden/>
          </w:rPr>
          <w:t>39</w:t>
        </w:r>
        <w:r>
          <w:rPr>
            <w:noProof/>
            <w:webHidden/>
          </w:rPr>
          <w:fldChar w:fldCharType="end"/>
        </w:r>
      </w:hyperlink>
    </w:p>
    <w:p w14:paraId="23625773" w14:textId="206C22AB"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166" w:history="1">
        <w:r w:rsidRPr="000D34AA">
          <w:rPr>
            <w:rStyle w:val="Hyperlink"/>
            <w:noProof/>
          </w:rPr>
          <w:t>3.1.9.2</w:t>
        </w:r>
        <w:r>
          <w:rPr>
            <w:rFonts w:asciiTheme="minorHAnsi" w:eastAsiaTheme="minorEastAsia" w:hAnsiTheme="minorHAnsi" w:cstheme="minorBidi"/>
            <w:noProof/>
            <w:lang w:val="en-US"/>
          </w:rPr>
          <w:tab/>
        </w:r>
        <w:r w:rsidRPr="000D34AA">
          <w:rPr>
            <w:rStyle w:val="Hyperlink"/>
            <w:noProof/>
          </w:rPr>
          <w:t>Technical Safety Requirements for F-S-Req103 - Iginition Control Module Rejects Start Inhibit Request if Engine is Running</w:t>
        </w:r>
        <w:r>
          <w:rPr>
            <w:noProof/>
            <w:webHidden/>
          </w:rPr>
          <w:tab/>
        </w:r>
        <w:r>
          <w:rPr>
            <w:noProof/>
            <w:webHidden/>
          </w:rPr>
          <w:fldChar w:fldCharType="begin"/>
        </w:r>
        <w:r>
          <w:rPr>
            <w:noProof/>
            <w:webHidden/>
          </w:rPr>
          <w:instrText xml:space="preserve"> PAGEREF _Toc524090166 \h </w:instrText>
        </w:r>
        <w:r>
          <w:rPr>
            <w:noProof/>
            <w:webHidden/>
          </w:rPr>
        </w:r>
        <w:r>
          <w:rPr>
            <w:noProof/>
            <w:webHidden/>
          </w:rPr>
          <w:fldChar w:fldCharType="separate"/>
        </w:r>
        <w:r>
          <w:rPr>
            <w:noProof/>
            <w:webHidden/>
          </w:rPr>
          <w:t>39</w:t>
        </w:r>
        <w:r>
          <w:rPr>
            <w:noProof/>
            <w:webHidden/>
          </w:rPr>
          <w:fldChar w:fldCharType="end"/>
        </w:r>
      </w:hyperlink>
    </w:p>
    <w:p w14:paraId="0EC1AF32" w14:textId="62A2B3CB"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67" w:history="1">
        <w:r w:rsidRPr="000D34AA">
          <w:rPr>
            <w:rStyle w:val="Hyperlink"/>
            <w:noProof/>
          </w:rPr>
          <w:t>3.1.10</w:t>
        </w:r>
        <w:r>
          <w:rPr>
            <w:rFonts w:asciiTheme="minorHAnsi" w:eastAsiaTheme="minorEastAsia" w:hAnsiTheme="minorHAnsi" w:cstheme="minorBidi"/>
            <w:smallCaps w:val="0"/>
            <w:noProof/>
            <w:lang w:val="en-US"/>
          </w:rPr>
          <w:tab/>
        </w:r>
        <w:r w:rsidRPr="000D34AA">
          <w:rPr>
            <w:rStyle w:val="Hyperlink"/>
            <w:noProof/>
          </w:rPr>
          <w:t>Requirement Derivation Diagram(s) for F-S-Req101 - Ignition Control Module and Powertrain Controls Communicates E2E</w:t>
        </w:r>
        <w:r>
          <w:rPr>
            <w:noProof/>
            <w:webHidden/>
          </w:rPr>
          <w:tab/>
        </w:r>
        <w:r>
          <w:rPr>
            <w:noProof/>
            <w:webHidden/>
          </w:rPr>
          <w:fldChar w:fldCharType="begin"/>
        </w:r>
        <w:r>
          <w:rPr>
            <w:noProof/>
            <w:webHidden/>
          </w:rPr>
          <w:instrText xml:space="preserve"> PAGEREF _Toc524090167 \h </w:instrText>
        </w:r>
        <w:r>
          <w:rPr>
            <w:noProof/>
            <w:webHidden/>
          </w:rPr>
        </w:r>
        <w:r>
          <w:rPr>
            <w:noProof/>
            <w:webHidden/>
          </w:rPr>
          <w:fldChar w:fldCharType="separate"/>
        </w:r>
        <w:r>
          <w:rPr>
            <w:noProof/>
            <w:webHidden/>
          </w:rPr>
          <w:t>41</w:t>
        </w:r>
        <w:r>
          <w:rPr>
            <w:noProof/>
            <w:webHidden/>
          </w:rPr>
          <w:fldChar w:fldCharType="end"/>
        </w:r>
      </w:hyperlink>
    </w:p>
    <w:p w14:paraId="376AD187" w14:textId="6EE2B185"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68" w:history="1">
        <w:r w:rsidRPr="000D34AA">
          <w:rPr>
            <w:rStyle w:val="Hyperlink"/>
            <w:noProof/>
          </w:rPr>
          <w:t>3.1.10.1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_Toc524090168 \h </w:instrText>
        </w:r>
        <w:r>
          <w:rPr>
            <w:noProof/>
            <w:webHidden/>
          </w:rPr>
        </w:r>
        <w:r>
          <w:rPr>
            <w:noProof/>
            <w:webHidden/>
          </w:rPr>
          <w:fldChar w:fldCharType="separate"/>
        </w:r>
        <w:r>
          <w:rPr>
            <w:noProof/>
            <w:webHidden/>
          </w:rPr>
          <w:t>41</w:t>
        </w:r>
        <w:r>
          <w:rPr>
            <w:noProof/>
            <w:webHidden/>
          </w:rPr>
          <w:fldChar w:fldCharType="end"/>
        </w:r>
      </w:hyperlink>
    </w:p>
    <w:p w14:paraId="17F50302" w14:textId="4F6DFE88"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69" w:history="1">
        <w:r w:rsidRPr="000D34AA">
          <w:rPr>
            <w:rStyle w:val="Hyperlink"/>
            <w:noProof/>
          </w:rPr>
          <w:t>3.1.10.2</w:t>
        </w:r>
        <w:r>
          <w:rPr>
            <w:rFonts w:asciiTheme="minorHAnsi" w:eastAsiaTheme="minorEastAsia" w:hAnsiTheme="minorHAnsi" w:cstheme="minorBidi"/>
            <w:noProof/>
            <w:lang w:val="en-US"/>
          </w:rPr>
          <w:tab/>
        </w:r>
        <w:r w:rsidRPr="000D34AA">
          <w:rPr>
            <w:rStyle w:val="Hyperlink"/>
            <w:noProof/>
          </w:rPr>
          <w:t>Technical Safety Requirements for F-S-Req101 - Ignition Control Module and Powertrain Controls Communicates E2E</w:t>
        </w:r>
        <w:r>
          <w:rPr>
            <w:noProof/>
            <w:webHidden/>
          </w:rPr>
          <w:tab/>
        </w:r>
        <w:r>
          <w:rPr>
            <w:noProof/>
            <w:webHidden/>
          </w:rPr>
          <w:fldChar w:fldCharType="begin"/>
        </w:r>
        <w:r>
          <w:rPr>
            <w:noProof/>
            <w:webHidden/>
          </w:rPr>
          <w:instrText xml:space="preserve"> PAGEREF _Toc524090169 \h </w:instrText>
        </w:r>
        <w:r>
          <w:rPr>
            <w:noProof/>
            <w:webHidden/>
          </w:rPr>
        </w:r>
        <w:r>
          <w:rPr>
            <w:noProof/>
            <w:webHidden/>
          </w:rPr>
          <w:fldChar w:fldCharType="separate"/>
        </w:r>
        <w:r>
          <w:rPr>
            <w:noProof/>
            <w:webHidden/>
          </w:rPr>
          <w:t>41</w:t>
        </w:r>
        <w:r>
          <w:rPr>
            <w:noProof/>
            <w:webHidden/>
          </w:rPr>
          <w:fldChar w:fldCharType="end"/>
        </w:r>
      </w:hyperlink>
    </w:p>
    <w:p w14:paraId="2D812AD6" w14:textId="75C7BE8E"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70" w:history="1">
        <w:r w:rsidRPr="000D34AA">
          <w:rPr>
            <w:rStyle w:val="Hyperlink"/>
            <w:noProof/>
          </w:rPr>
          <w:t>3.1.11</w:t>
        </w:r>
        <w:r>
          <w:rPr>
            <w:rFonts w:asciiTheme="minorHAnsi" w:eastAsiaTheme="minorEastAsia" w:hAnsiTheme="minorHAnsi" w:cstheme="minorBidi"/>
            <w:smallCaps w:val="0"/>
            <w:noProof/>
            <w:lang w:val="en-US"/>
          </w:rPr>
          <w:tab/>
        </w:r>
        <w:r w:rsidRPr="000D34AA">
          <w:rPr>
            <w:rStyle w:val="Hyperlink"/>
            <w:noProof/>
          </w:rPr>
          <w:t>Requirement Derivation Diagram(s) for F-S-Req075 - Ignition Control Module Inhibits Start Upon Command</w:t>
        </w:r>
        <w:r>
          <w:rPr>
            <w:noProof/>
            <w:webHidden/>
          </w:rPr>
          <w:tab/>
        </w:r>
        <w:r>
          <w:rPr>
            <w:noProof/>
            <w:webHidden/>
          </w:rPr>
          <w:fldChar w:fldCharType="begin"/>
        </w:r>
        <w:r>
          <w:rPr>
            <w:noProof/>
            <w:webHidden/>
          </w:rPr>
          <w:instrText xml:space="preserve"> PAGEREF _Toc524090170 \h </w:instrText>
        </w:r>
        <w:r>
          <w:rPr>
            <w:noProof/>
            <w:webHidden/>
          </w:rPr>
        </w:r>
        <w:r>
          <w:rPr>
            <w:noProof/>
            <w:webHidden/>
          </w:rPr>
          <w:fldChar w:fldCharType="separate"/>
        </w:r>
        <w:r>
          <w:rPr>
            <w:noProof/>
            <w:webHidden/>
          </w:rPr>
          <w:t>43</w:t>
        </w:r>
        <w:r>
          <w:rPr>
            <w:noProof/>
            <w:webHidden/>
          </w:rPr>
          <w:fldChar w:fldCharType="end"/>
        </w:r>
      </w:hyperlink>
    </w:p>
    <w:p w14:paraId="4F5515AE" w14:textId="0F6A1D0A"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1" w:history="1">
        <w:r w:rsidRPr="000D34AA">
          <w:rPr>
            <w:rStyle w:val="Hyperlink"/>
            <w:noProof/>
          </w:rPr>
          <w:t>3.1.11.1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_Toc524090171 \h </w:instrText>
        </w:r>
        <w:r>
          <w:rPr>
            <w:noProof/>
            <w:webHidden/>
          </w:rPr>
        </w:r>
        <w:r>
          <w:rPr>
            <w:noProof/>
            <w:webHidden/>
          </w:rPr>
          <w:fldChar w:fldCharType="separate"/>
        </w:r>
        <w:r>
          <w:rPr>
            <w:noProof/>
            <w:webHidden/>
          </w:rPr>
          <w:t>43</w:t>
        </w:r>
        <w:r>
          <w:rPr>
            <w:noProof/>
            <w:webHidden/>
          </w:rPr>
          <w:fldChar w:fldCharType="end"/>
        </w:r>
      </w:hyperlink>
    </w:p>
    <w:p w14:paraId="0E2D880F" w14:textId="4F35C117"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2" w:history="1">
        <w:r w:rsidRPr="000D34AA">
          <w:rPr>
            <w:rStyle w:val="Hyperlink"/>
            <w:noProof/>
          </w:rPr>
          <w:t>3.1.11.2</w:t>
        </w:r>
        <w:r>
          <w:rPr>
            <w:rFonts w:asciiTheme="minorHAnsi" w:eastAsiaTheme="minorEastAsia" w:hAnsiTheme="minorHAnsi" w:cstheme="minorBidi"/>
            <w:noProof/>
            <w:lang w:val="en-US"/>
          </w:rPr>
          <w:tab/>
        </w:r>
        <w:r w:rsidRPr="000D34AA">
          <w:rPr>
            <w:rStyle w:val="Hyperlink"/>
            <w:noProof/>
          </w:rPr>
          <w:t>Technical Safety Requirements for F-S-Req075 - Ignition Control Module Inhibits Start Upon Command</w:t>
        </w:r>
        <w:r>
          <w:rPr>
            <w:noProof/>
            <w:webHidden/>
          </w:rPr>
          <w:tab/>
        </w:r>
        <w:r>
          <w:rPr>
            <w:noProof/>
            <w:webHidden/>
          </w:rPr>
          <w:fldChar w:fldCharType="begin"/>
        </w:r>
        <w:r>
          <w:rPr>
            <w:noProof/>
            <w:webHidden/>
          </w:rPr>
          <w:instrText xml:space="preserve"> PAGEREF _Toc524090172 \h </w:instrText>
        </w:r>
        <w:r>
          <w:rPr>
            <w:noProof/>
            <w:webHidden/>
          </w:rPr>
        </w:r>
        <w:r>
          <w:rPr>
            <w:noProof/>
            <w:webHidden/>
          </w:rPr>
          <w:fldChar w:fldCharType="separate"/>
        </w:r>
        <w:r>
          <w:rPr>
            <w:noProof/>
            <w:webHidden/>
          </w:rPr>
          <w:t>43</w:t>
        </w:r>
        <w:r>
          <w:rPr>
            <w:noProof/>
            <w:webHidden/>
          </w:rPr>
          <w:fldChar w:fldCharType="end"/>
        </w:r>
      </w:hyperlink>
    </w:p>
    <w:p w14:paraId="03C964BF" w14:textId="6FD615AE"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73" w:history="1">
        <w:r w:rsidRPr="000D34AA">
          <w:rPr>
            <w:rStyle w:val="Hyperlink"/>
            <w:noProof/>
          </w:rPr>
          <w:t>3.1.12</w:t>
        </w:r>
        <w:r>
          <w:rPr>
            <w:rFonts w:asciiTheme="minorHAnsi" w:eastAsiaTheme="minorEastAsia" w:hAnsiTheme="minorHAnsi" w:cstheme="minorBidi"/>
            <w:smallCaps w:val="0"/>
            <w:noProof/>
            <w:lang w:val="en-US"/>
          </w:rPr>
          <w:tab/>
        </w:r>
        <w:r w:rsidRPr="000D34AA">
          <w:rPr>
            <w:rStyle w:val="Hyperlink"/>
            <w:noProof/>
          </w:rPr>
          <w:t>Requirement Derivation Diagram(s) for F-S-Req086 - OTA App Authenticates Erase And Programming Commands</w:t>
        </w:r>
        <w:r>
          <w:rPr>
            <w:noProof/>
            <w:webHidden/>
          </w:rPr>
          <w:tab/>
        </w:r>
        <w:r>
          <w:rPr>
            <w:noProof/>
            <w:webHidden/>
          </w:rPr>
          <w:fldChar w:fldCharType="begin"/>
        </w:r>
        <w:r>
          <w:rPr>
            <w:noProof/>
            <w:webHidden/>
          </w:rPr>
          <w:instrText xml:space="preserve"> PAGEREF _Toc524090173 \h </w:instrText>
        </w:r>
        <w:r>
          <w:rPr>
            <w:noProof/>
            <w:webHidden/>
          </w:rPr>
        </w:r>
        <w:r>
          <w:rPr>
            <w:noProof/>
            <w:webHidden/>
          </w:rPr>
          <w:fldChar w:fldCharType="separate"/>
        </w:r>
        <w:r>
          <w:rPr>
            <w:noProof/>
            <w:webHidden/>
          </w:rPr>
          <w:t>47</w:t>
        </w:r>
        <w:r>
          <w:rPr>
            <w:noProof/>
            <w:webHidden/>
          </w:rPr>
          <w:fldChar w:fldCharType="end"/>
        </w:r>
      </w:hyperlink>
    </w:p>
    <w:p w14:paraId="602A96D3" w14:textId="34AE090B"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4" w:history="1">
        <w:r w:rsidRPr="000D34AA">
          <w:rPr>
            <w:rStyle w:val="Hyperlink"/>
            <w:noProof/>
          </w:rPr>
          <w:t>3.1.12.1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_Toc524090174 \h </w:instrText>
        </w:r>
        <w:r>
          <w:rPr>
            <w:noProof/>
            <w:webHidden/>
          </w:rPr>
        </w:r>
        <w:r>
          <w:rPr>
            <w:noProof/>
            <w:webHidden/>
          </w:rPr>
          <w:fldChar w:fldCharType="separate"/>
        </w:r>
        <w:r>
          <w:rPr>
            <w:noProof/>
            <w:webHidden/>
          </w:rPr>
          <w:t>47</w:t>
        </w:r>
        <w:r>
          <w:rPr>
            <w:noProof/>
            <w:webHidden/>
          </w:rPr>
          <w:fldChar w:fldCharType="end"/>
        </w:r>
      </w:hyperlink>
    </w:p>
    <w:p w14:paraId="5CE919A2" w14:textId="54C784ED"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5" w:history="1">
        <w:r w:rsidRPr="000D34AA">
          <w:rPr>
            <w:rStyle w:val="Hyperlink"/>
            <w:noProof/>
          </w:rPr>
          <w:t>3.1.12.2</w:t>
        </w:r>
        <w:r>
          <w:rPr>
            <w:rFonts w:asciiTheme="minorHAnsi" w:eastAsiaTheme="minorEastAsia" w:hAnsiTheme="minorHAnsi" w:cstheme="minorBidi"/>
            <w:noProof/>
            <w:lang w:val="en-US"/>
          </w:rPr>
          <w:tab/>
        </w:r>
        <w:r w:rsidRPr="000D34AA">
          <w:rPr>
            <w:rStyle w:val="Hyperlink"/>
            <w:noProof/>
          </w:rPr>
          <w:t>Technical Safety Requirements for F-S-Req086 - OTA App Authenticates Erase And Programming Commands</w:t>
        </w:r>
        <w:r>
          <w:rPr>
            <w:noProof/>
            <w:webHidden/>
          </w:rPr>
          <w:tab/>
        </w:r>
        <w:r>
          <w:rPr>
            <w:noProof/>
            <w:webHidden/>
          </w:rPr>
          <w:fldChar w:fldCharType="begin"/>
        </w:r>
        <w:r>
          <w:rPr>
            <w:noProof/>
            <w:webHidden/>
          </w:rPr>
          <w:instrText xml:space="preserve"> PAGEREF _Toc524090175 \h </w:instrText>
        </w:r>
        <w:r>
          <w:rPr>
            <w:noProof/>
            <w:webHidden/>
          </w:rPr>
        </w:r>
        <w:r>
          <w:rPr>
            <w:noProof/>
            <w:webHidden/>
          </w:rPr>
          <w:fldChar w:fldCharType="separate"/>
        </w:r>
        <w:r>
          <w:rPr>
            <w:noProof/>
            <w:webHidden/>
          </w:rPr>
          <w:t>47</w:t>
        </w:r>
        <w:r>
          <w:rPr>
            <w:noProof/>
            <w:webHidden/>
          </w:rPr>
          <w:fldChar w:fldCharType="end"/>
        </w:r>
      </w:hyperlink>
    </w:p>
    <w:p w14:paraId="758934CA" w14:textId="069D6EE2"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76" w:history="1">
        <w:r w:rsidRPr="000D34AA">
          <w:rPr>
            <w:rStyle w:val="Hyperlink"/>
            <w:noProof/>
          </w:rPr>
          <w:t>3.1.13</w:t>
        </w:r>
        <w:r>
          <w:rPr>
            <w:rFonts w:asciiTheme="minorHAnsi" w:eastAsiaTheme="minorEastAsia" w:hAnsiTheme="minorHAnsi" w:cstheme="minorBidi"/>
            <w:smallCaps w:val="0"/>
            <w:noProof/>
            <w:lang w:val="en-US"/>
          </w:rPr>
          <w:tab/>
        </w:r>
        <w:r w:rsidRPr="000D34AA">
          <w:rPr>
            <w:rStyle w:val="Hyperlink"/>
            <w:noProof/>
          </w:rPr>
          <w:t>Requirement Derivation Diagram(s) for F-S-Req095 - OTA App Detects Communication Errors</w:t>
        </w:r>
        <w:r>
          <w:rPr>
            <w:noProof/>
            <w:webHidden/>
          </w:rPr>
          <w:tab/>
        </w:r>
        <w:r>
          <w:rPr>
            <w:noProof/>
            <w:webHidden/>
          </w:rPr>
          <w:fldChar w:fldCharType="begin"/>
        </w:r>
        <w:r>
          <w:rPr>
            <w:noProof/>
            <w:webHidden/>
          </w:rPr>
          <w:instrText xml:space="preserve"> PAGEREF _Toc524090176 \h </w:instrText>
        </w:r>
        <w:r>
          <w:rPr>
            <w:noProof/>
            <w:webHidden/>
          </w:rPr>
        </w:r>
        <w:r>
          <w:rPr>
            <w:noProof/>
            <w:webHidden/>
          </w:rPr>
          <w:fldChar w:fldCharType="separate"/>
        </w:r>
        <w:r>
          <w:rPr>
            <w:noProof/>
            <w:webHidden/>
          </w:rPr>
          <w:t>53</w:t>
        </w:r>
        <w:r>
          <w:rPr>
            <w:noProof/>
            <w:webHidden/>
          </w:rPr>
          <w:fldChar w:fldCharType="end"/>
        </w:r>
      </w:hyperlink>
    </w:p>
    <w:p w14:paraId="2BBB1A87" w14:textId="392A40C0"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7" w:history="1">
        <w:r w:rsidRPr="000D34AA">
          <w:rPr>
            <w:rStyle w:val="Hyperlink"/>
            <w:noProof/>
          </w:rPr>
          <w:t>3.1.13.1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_Toc524090177 \h </w:instrText>
        </w:r>
        <w:r>
          <w:rPr>
            <w:noProof/>
            <w:webHidden/>
          </w:rPr>
        </w:r>
        <w:r>
          <w:rPr>
            <w:noProof/>
            <w:webHidden/>
          </w:rPr>
          <w:fldChar w:fldCharType="separate"/>
        </w:r>
        <w:r>
          <w:rPr>
            <w:noProof/>
            <w:webHidden/>
          </w:rPr>
          <w:t>53</w:t>
        </w:r>
        <w:r>
          <w:rPr>
            <w:noProof/>
            <w:webHidden/>
          </w:rPr>
          <w:fldChar w:fldCharType="end"/>
        </w:r>
      </w:hyperlink>
    </w:p>
    <w:p w14:paraId="43F56B4F" w14:textId="4391C2AB"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78" w:history="1">
        <w:r w:rsidRPr="000D34AA">
          <w:rPr>
            <w:rStyle w:val="Hyperlink"/>
            <w:noProof/>
          </w:rPr>
          <w:t>3.1.13.2</w:t>
        </w:r>
        <w:r>
          <w:rPr>
            <w:rFonts w:asciiTheme="minorHAnsi" w:eastAsiaTheme="minorEastAsia" w:hAnsiTheme="minorHAnsi" w:cstheme="minorBidi"/>
            <w:noProof/>
            <w:lang w:val="en-US"/>
          </w:rPr>
          <w:tab/>
        </w:r>
        <w:r w:rsidRPr="000D34AA">
          <w:rPr>
            <w:rStyle w:val="Hyperlink"/>
            <w:noProof/>
          </w:rPr>
          <w:t>Technical Safety Requirements for F-S-Req095 - OTA App Detects Communication Errors</w:t>
        </w:r>
        <w:r>
          <w:rPr>
            <w:noProof/>
            <w:webHidden/>
          </w:rPr>
          <w:tab/>
        </w:r>
        <w:r>
          <w:rPr>
            <w:noProof/>
            <w:webHidden/>
          </w:rPr>
          <w:fldChar w:fldCharType="begin"/>
        </w:r>
        <w:r>
          <w:rPr>
            <w:noProof/>
            <w:webHidden/>
          </w:rPr>
          <w:instrText xml:space="preserve"> PAGEREF _Toc524090178 \h </w:instrText>
        </w:r>
        <w:r>
          <w:rPr>
            <w:noProof/>
            <w:webHidden/>
          </w:rPr>
        </w:r>
        <w:r>
          <w:rPr>
            <w:noProof/>
            <w:webHidden/>
          </w:rPr>
          <w:fldChar w:fldCharType="separate"/>
        </w:r>
        <w:r>
          <w:rPr>
            <w:noProof/>
            <w:webHidden/>
          </w:rPr>
          <w:t>53</w:t>
        </w:r>
        <w:r>
          <w:rPr>
            <w:noProof/>
            <w:webHidden/>
          </w:rPr>
          <w:fldChar w:fldCharType="end"/>
        </w:r>
      </w:hyperlink>
    </w:p>
    <w:p w14:paraId="39228D5E" w14:textId="447DB09E"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79" w:history="1">
        <w:r w:rsidRPr="000D34AA">
          <w:rPr>
            <w:rStyle w:val="Hyperlink"/>
            <w:noProof/>
          </w:rPr>
          <w:t>3.1.14</w:t>
        </w:r>
        <w:r>
          <w:rPr>
            <w:rFonts w:asciiTheme="minorHAnsi" w:eastAsiaTheme="minorEastAsia" w:hAnsiTheme="minorHAnsi" w:cstheme="minorBidi"/>
            <w:smallCaps w:val="0"/>
            <w:noProof/>
            <w:lang w:val="en-US"/>
          </w:rPr>
          <w:tab/>
        </w:r>
        <w:r w:rsidRPr="000D34AA">
          <w:rPr>
            <w:rStyle w:val="Hyperlink"/>
            <w:noProof/>
          </w:rPr>
          <w:t>Requirement Derivation Diagram(s) for F-S-Req087 - OTA App Executes OTA Without Affecting Basic Function</w:t>
        </w:r>
        <w:r>
          <w:rPr>
            <w:noProof/>
            <w:webHidden/>
          </w:rPr>
          <w:tab/>
        </w:r>
        <w:r>
          <w:rPr>
            <w:noProof/>
            <w:webHidden/>
          </w:rPr>
          <w:fldChar w:fldCharType="begin"/>
        </w:r>
        <w:r>
          <w:rPr>
            <w:noProof/>
            <w:webHidden/>
          </w:rPr>
          <w:instrText xml:space="preserve"> PAGEREF _Toc524090179 \h </w:instrText>
        </w:r>
        <w:r>
          <w:rPr>
            <w:noProof/>
            <w:webHidden/>
          </w:rPr>
        </w:r>
        <w:r>
          <w:rPr>
            <w:noProof/>
            <w:webHidden/>
          </w:rPr>
          <w:fldChar w:fldCharType="separate"/>
        </w:r>
        <w:r>
          <w:rPr>
            <w:noProof/>
            <w:webHidden/>
          </w:rPr>
          <w:t>57</w:t>
        </w:r>
        <w:r>
          <w:rPr>
            <w:noProof/>
            <w:webHidden/>
          </w:rPr>
          <w:fldChar w:fldCharType="end"/>
        </w:r>
      </w:hyperlink>
    </w:p>
    <w:p w14:paraId="7D96168D" w14:textId="6DB73240"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0" w:history="1">
        <w:r w:rsidRPr="000D34AA">
          <w:rPr>
            <w:rStyle w:val="Hyperlink"/>
            <w:noProof/>
          </w:rPr>
          <w:t>3.1.14.1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_Toc524090180 \h </w:instrText>
        </w:r>
        <w:r>
          <w:rPr>
            <w:noProof/>
            <w:webHidden/>
          </w:rPr>
        </w:r>
        <w:r>
          <w:rPr>
            <w:noProof/>
            <w:webHidden/>
          </w:rPr>
          <w:fldChar w:fldCharType="separate"/>
        </w:r>
        <w:r>
          <w:rPr>
            <w:noProof/>
            <w:webHidden/>
          </w:rPr>
          <w:t>57</w:t>
        </w:r>
        <w:r>
          <w:rPr>
            <w:noProof/>
            <w:webHidden/>
          </w:rPr>
          <w:fldChar w:fldCharType="end"/>
        </w:r>
      </w:hyperlink>
    </w:p>
    <w:p w14:paraId="01EC2366" w14:textId="07778375"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1" w:history="1">
        <w:r w:rsidRPr="000D34AA">
          <w:rPr>
            <w:rStyle w:val="Hyperlink"/>
            <w:noProof/>
          </w:rPr>
          <w:t>3.1.14.2</w:t>
        </w:r>
        <w:r>
          <w:rPr>
            <w:rFonts w:asciiTheme="minorHAnsi" w:eastAsiaTheme="minorEastAsia" w:hAnsiTheme="minorHAnsi" w:cstheme="minorBidi"/>
            <w:noProof/>
            <w:lang w:val="en-US"/>
          </w:rPr>
          <w:tab/>
        </w:r>
        <w:r w:rsidRPr="000D34AA">
          <w:rPr>
            <w:rStyle w:val="Hyperlink"/>
            <w:noProof/>
          </w:rPr>
          <w:t>Technical Safety Requirements for F-S-Req087 - OTA App Executes OTA Without Affecting Basic Function</w:t>
        </w:r>
        <w:r>
          <w:rPr>
            <w:noProof/>
            <w:webHidden/>
          </w:rPr>
          <w:tab/>
        </w:r>
        <w:r>
          <w:rPr>
            <w:noProof/>
            <w:webHidden/>
          </w:rPr>
          <w:fldChar w:fldCharType="begin"/>
        </w:r>
        <w:r>
          <w:rPr>
            <w:noProof/>
            <w:webHidden/>
          </w:rPr>
          <w:instrText xml:space="preserve"> PAGEREF _Toc524090181 \h </w:instrText>
        </w:r>
        <w:r>
          <w:rPr>
            <w:noProof/>
            <w:webHidden/>
          </w:rPr>
        </w:r>
        <w:r>
          <w:rPr>
            <w:noProof/>
            <w:webHidden/>
          </w:rPr>
          <w:fldChar w:fldCharType="separate"/>
        </w:r>
        <w:r>
          <w:rPr>
            <w:noProof/>
            <w:webHidden/>
          </w:rPr>
          <w:t>57</w:t>
        </w:r>
        <w:r>
          <w:rPr>
            <w:noProof/>
            <w:webHidden/>
          </w:rPr>
          <w:fldChar w:fldCharType="end"/>
        </w:r>
      </w:hyperlink>
    </w:p>
    <w:p w14:paraId="5B16C36A" w14:textId="58150103"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82" w:history="1">
        <w:r w:rsidRPr="000D34AA">
          <w:rPr>
            <w:rStyle w:val="Hyperlink"/>
            <w:noProof/>
          </w:rPr>
          <w:t>3.1.15</w:t>
        </w:r>
        <w:r>
          <w:rPr>
            <w:rFonts w:asciiTheme="minorHAnsi" w:eastAsiaTheme="minorEastAsia" w:hAnsiTheme="minorHAnsi" w:cstheme="minorBidi"/>
            <w:smallCaps w:val="0"/>
            <w:noProof/>
            <w:lang w:val="en-US"/>
          </w:rPr>
          <w:tab/>
        </w:r>
        <w:r w:rsidRPr="000D34AA">
          <w:rPr>
            <w:rStyle w:val="Hyperlink"/>
            <w:noProof/>
          </w:rPr>
          <w:t>Requirement Derivation Diagram(s) for F-S-Req084 - OTA App Informs the OTA Feature of Data Corruption</w:t>
        </w:r>
        <w:r>
          <w:rPr>
            <w:noProof/>
            <w:webHidden/>
          </w:rPr>
          <w:tab/>
        </w:r>
        <w:r>
          <w:rPr>
            <w:noProof/>
            <w:webHidden/>
          </w:rPr>
          <w:fldChar w:fldCharType="begin"/>
        </w:r>
        <w:r>
          <w:rPr>
            <w:noProof/>
            <w:webHidden/>
          </w:rPr>
          <w:instrText xml:space="preserve"> PAGEREF _Toc524090182 \h </w:instrText>
        </w:r>
        <w:r>
          <w:rPr>
            <w:noProof/>
            <w:webHidden/>
          </w:rPr>
        </w:r>
        <w:r>
          <w:rPr>
            <w:noProof/>
            <w:webHidden/>
          </w:rPr>
          <w:fldChar w:fldCharType="separate"/>
        </w:r>
        <w:r>
          <w:rPr>
            <w:noProof/>
            <w:webHidden/>
          </w:rPr>
          <w:t>61</w:t>
        </w:r>
        <w:r>
          <w:rPr>
            <w:noProof/>
            <w:webHidden/>
          </w:rPr>
          <w:fldChar w:fldCharType="end"/>
        </w:r>
      </w:hyperlink>
    </w:p>
    <w:p w14:paraId="13539EAB" w14:textId="7FD0CCBD"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3" w:history="1">
        <w:r w:rsidRPr="000D34AA">
          <w:rPr>
            <w:rStyle w:val="Hyperlink"/>
            <w:noProof/>
          </w:rPr>
          <w:t>3.1.15.1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_Toc524090183 \h </w:instrText>
        </w:r>
        <w:r>
          <w:rPr>
            <w:noProof/>
            <w:webHidden/>
          </w:rPr>
        </w:r>
        <w:r>
          <w:rPr>
            <w:noProof/>
            <w:webHidden/>
          </w:rPr>
          <w:fldChar w:fldCharType="separate"/>
        </w:r>
        <w:r>
          <w:rPr>
            <w:noProof/>
            <w:webHidden/>
          </w:rPr>
          <w:t>61</w:t>
        </w:r>
        <w:r>
          <w:rPr>
            <w:noProof/>
            <w:webHidden/>
          </w:rPr>
          <w:fldChar w:fldCharType="end"/>
        </w:r>
      </w:hyperlink>
    </w:p>
    <w:p w14:paraId="09FAB27B" w14:textId="6D26E3F1"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4" w:history="1">
        <w:r w:rsidRPr="000D34AA">
          <w:rPr>
            <w:rStyle w:val="Hyperlink"/>
            <w:noProof/>
          </w:rPr>
          <w:t>3.1.15.2</w:t>
        </w:r>
        <w:r>
          <w:rPr>
            <w:rFonts w:asciiTheme="minorHAnsi" w:eastAsiaTheme="minorEastAsia" w:hAnsiTheme="minorHAnsi" w:cstheme="minorBidi"/>
            <w:noProof/>
            <w:lang w:val="en-US"/>
          </w:rPr>
          <w:tab/>
        </w:r>
        <w:r w:rsidRPr="000D34AA">
          <w:rPr>
            <w:rStyle w:val="Hyperlink"/>
            <w:noProof/>
          </w:rPr>
          <w:t>Technical Safety Requirements for F-S-Req084 - OTA App Informs the OTA Feature of Data Corruption</w:t>
        </w:r>
        <w:r>
          <w:rPr>
            <w:noProof/>
            <w:webHidden/>
          </w:rPr>
          <w:tab/>
        </w:r>
        <w:r>
          <w:rPr>
            <w:noProof/>
            <w:webHidden/>
          </w:rPr>
          <w:fldChar w:fldCharType="begin"/>
        </w:r>
        <w:r>
          <w:rPr>
            <w:noProof/>
            <w:webHidden/>
          </w:rPr>
          <w:instrText xml:space="preserve"> PAGEREF _Toc524090184 \h </w:instrText>
        </w:r>
        <w:r>
          <w:rPr>
            <w:noProof/>
            <w:webHidden/>
          </w:rPr>
        </w:r>
        <w:r>
          <w:rPr>
            <w:noProof/>
            <w:webHidden/>
          </w:rPr>
          <w:fldChar w:fldCharType="separate"/>
        </w:r>
        <w:r>
          <w:rPr>
            <w:noProof/>
            <w:webHidden/>
          </w:rPr>
          <w:t>61</w:t>
        </w:r>
        <w:r>
          <w:rPr>
            <w:noProof/>
            <w:webHidden/>
          </w:rPr>
          <w:fldChar w:fldCharType="end"/>
        </w:r>
      </w:hyperlink>
    </w:p>
    <w:p w14:paraId="719DE08A" w14:textId="35A20304"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85" w:history="1">
        <w:r w:rsidRPr="000D34AA">
          <w:rPr>
            <w:rStyle w:val="Hyperlink"/>
            <w:noProof/>
          </w:rPr>
          <w:t>3.1.16</w:t>
        </w:r>
        <w:r>
          <w:rPr>
            <w:rFonts w:asciiTheme="minorHAnsi" w:eastAsiaTheme="minorEastAsia" w:hAnsiTheme="minorHAnsi" w:cstheme="minorBidi"/>
            <w:smallCaps w:val="0"/>
            <w:noProof/>
            <w:lang w:val="en-US"/>
          </w:rPr>
          <w:tab/>
        </w:r>
        <w:r w:rsidRPr="000D34AA">
          <w:rPr>
            <w:rStyle w:val="Hyperlink"/>
            <w:noProof/>
          </w:rPr>
          <w:t>Requirement Derivation Diagram(s) for F-S-Req082 - OTA App Prevents Active Memory Erasing or Writing</w:t>
        </w:r>
        <w:r>
          <w:rPr>
            <w:noProof/>
            <w:webHidden/>
          </w:rPr>
          <w:tab/>
        </w:r>
        <w:r>
          <w:rPr>
            <w:noProof/>
            <w:webHidden/>
          </w:rPr>
          <w:fldChar w:fldCharType="begin"/>
        </w:r>
        <w:r>
          <w:rPr>
            <w:noProof/>
            <w:webHidden/>
          </w:rPr>
          <w:instrText xml:space="preserve"> PAGEREF _Toc524090185 \h </w:instrText>
        </w:r>
        <w:r>
          <w:rPr>
            <w:noProof/>
            <w:webHidden/>
          </w:rPr>
        </w:r>
        <w:r>
          <w:rPr>
            <w:noProof/>
            <w:webHidden/>
          </w:rPr>
          <w:fldChar w:fldCharType="separate"/>
        </w:r>
        <w:r>
          <w:rPr>
            <w:noProof/>
            <w:webHidden/>
          </w:rPr>
          <w:t>67</w:t>
        </w:r>
        <w:r>
          <w:rPr>
            <w:noProof/>
            <w:webHidden/>
          </w:rPr>
          <w:fldChar w:fldCharType="end"/>
        </w:r>
      </w:hyperlink>
    </w:p>
    <w:p w14:paraId="50BBEF64" w14:textId="5A8DCB23"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6" w:history="1">
        <w:r w:rsidRPr="000D34AA">
          <w:rPr>
            <w:rStyle w:val="Hyperlink"/>
            <w:noProof/>
          </w:rPr>
          <w:t>3.1.16.1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_Toc524090186 \h </w:instrText>
        </w:r>
        <w:r>
          <w:rPr>
            <w:noProof/>
            <w:webHidden/>
          </w:rPr>
        </w:r>
        <w:r>
          <w:rPr>
            <w:noProof/>
            <w:webHidden/>
          </w:rPr>
          <w:fldChar w:fldCharType="separate"/>
        </w:r>
        <w:r>
          <w:rPr>
            <w:noProof/>
            <w:webHidden/>
          </w:rPr>
          <w:t>67</w:t>
        </w:r>
        <w:r>
          <w:rPr>
            <w:noProof/>
            <w:webHidden/>
          </w:rPr>
          <w:fldChar w:fldCharType="end"/>
        </w:r>
      </w:hyperlink>
    </w:p>
    <w:p w14:paraId="54DBA079" w14:textId="03F3746D"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7" w:history="1">
        <w:r w:rsidRPr="000D34AA">
          <w:rPr>
            <w:rStyle w:val="Hyperlink"/>
            <w:noProof/>
          </w:rPr>
          <w:t>3.1.16.2</w:t>
        </w:r>
        <w:r>
          <w:rPr>
            <w:rFonts w:asciiTheme="minorHAnsi" w:eastAsiaTheme="minorEastAsia" w:hAnsiTheme="minorHAnsi" w:cstheme="minorBidi"/>
            <w:noProof/>
            <w:lang w:val="en-US"/>
          </w:rPr>
          <w:tab/>
        </w:r>
        <w:r w:rsidRPr="000D34AA">
          <w:rPr>
            <w:rStyle w:val="Hyperlink"/>
            <w:noProof/>
          </w:rPr>
          <w:t>Technical Safety Requirements for F-S-Req082 - OTA App Prevents Active Memory Erasing or Writing</w:t>
        </w:r>
        <w:r>
          <w:rPr>
            <w:noProof/>
            <w:webHidden/>
          </w:rPr>
          <w:tab/>
        </w:r>
        <w:r>
          <w:rPr>
            <w:noProof/>
            <w:webHidden/>
          </w:rPr>
          <w:fldChar w:fldCharType="begin"/>
        </w:r>
        <w:r>
          <w:rPr>
            <w:noProof/>
            <w:webHidden/>
          </w:rPr>
          <w:instrText xml:space="preserve"> PAGEREF _Toc524090187 \h </w:instrText>
        </w:r>
        <w:r>
          <w:rPr>
            <w:noProof/>
            <w:webHidden/>
          </w:rPr>
        </w:r>
        <w:r>
          <w:rPr>
            <w:noProof/>
            <w:webHidden/>
          </w:rPr>
          <w:fldChar w:fldCharType="separate"/>
        </w:r>
        <w:r>
          <w:rPr>
            <w:noProof/>
            <w:webHidden/>
          </w:rPr>
          <w:t>67</w:t>
        </w:r>
        <w:r>
          <w:rPr>
            <w:noProof/>
            <w:webHidden/>
          </w:rPr>
          <w:fldChar w:fldCharType="end"/>
        </w:r>
      </w:hyperlink>
    </w:p>
    <w:p w14:paraId="08A8374C" w14:textId="6E07C3B4"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88" w:history="1">
        <w:r w:rsidRPr="000D34AA">
          <w:rPr>
            <w:rStyle w:val="Hyperlink"/>
            <w:noProof/>
          </w:rPr>
          <w:t>3.1.17</w:t>
        </w:r>
        <w:r>
          <w:rPr>
            <w:rFonts w:asciiTheme="minorHAnsi" w:eastAsiaTheme="minorEastAsia" w:hAnsiTheme="minorHAnsi" w:cstheme="minorBidi"/>
            <w:smallCaps w:val="0"/>
            <w:noProof/>
            <w:lang w:val="en-US"/>
          </w:rPr>
          <w:tab/>
        </w:r>
        <w:r w:rsidRPr="000D34AA">
          <w:rPr>
            <w:rStyle w:val="Hyperlink"/>
            <w:noProof/>
          </w:rPr>
          <w:t>Requirement Derivation Diagram(s) for F-S-Req091 - OTA App rejects Invalid Software</w:t>
        </w:r>
        <w:r>
          <w:rPr>
            <w:noProof/>
            <w:webHidden/>
          </w:rPr>
          <w:tab/>
        </w:r>
        <w:r>
          <w:rPr>
            <w:noProof/>
            <w:webHidden/>
          </w:rPr>
          <w:fldChar w:fldCharType="begin"/>
        </w:r>
        <w:r>
          <w:rPr>
            <w:noProof/>
            <w:webHidden/>
          </w:rPr>
          <w:instrText xml:space="preserve"> PAGEREF _Toc524090188 \h </w:instrText>
        </w:r>
        <w:r>
          <w:rPr>
            <w:noProof/>
            <w:webHidden/>
          </w:rPr>
        </w:r>
        <w:r>
          <w:rPr>
            <w:noProof/>
            <w:webHidden/>
          </w:rPr>
          <w:fldChar w:fldCharType="separate"/>
        </w:r>
        <w:r>
          <w:rPr>
            <w:noProof/>
            <w:webHidden/>
          </w:rPr>
          <w:t>69</w:t>
        </w:r>
        <w:r>
          <w:rPr>
            <w:noProof/>
            <w:webHidden/>
          </w:rPr>
          <w:fldChar w:fldCharType="end"/>
        </w:r>
      </w:hyperlink>
    </w:p>
    <w:p w14:paraId="385E2352" w14:textId="5F8429A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89" w:history="1">
        <w:r w:rsidRPr="000D34AA">
          <w:rPr>
            <w:rStyle w:val="Hyperlink"/>
            <w:noProof/>
          </w:rPr>
          <w:t>3.1.17.1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_Toc524090189 \h </w:instrText>
        </w:r>
        <w:r>
          <w:rPr>
            <w:noProof/>
            <w:webHidden/>
          </w:rPr>
        </w:r>
        <w:r>
          <w:rPr>
            <w:noProof/>
            <w:webHidden/>
          </w:rPr>
          <w:fldChar w:fldCharType="separate"/>
        </w:r>
        <w:r>
          <w:rPr>
            <w:noProof/>
            <w:webHidden/>
          </w:rPr>
          <w:t>69</w:t>
        </w:r>
        <w:r>
          <w:rPr>
            <w:noProof/>
            <w:webHidden/>
          </w:rPr>
          <w:fldChar w:fldCharType="end"/>
        </w:r>
      </w:hyperlink>
    </w:p>
    <w:p w14:paraId="0E7DC9EC" w14:textId="0E331E44"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0" w:history="1">
        <w:r w:rsidRPr="000D34AA">
          <w:rPr>
            <w:rStyle w:val="Hyperlink"/>
            <w:noProof/>
          </w:rPr>
          <w:t>3.1.17.2</w:t>
        </w:r>
        <w:r>
          <w:rPr>
            <w:rFonts w:asciiTheme="minorHAnsi" w:eastAsiaTheme="minorEastAsia" w:hAnsiTheme="minorHAnsi" w:cstheme="minorBidi"/>
            <w:noProof/>
            <w:lang w:val="en-US"/>
          </w:rPr>
          <w:tab/>
        </w:r>
        <w:r w:rsidRPr="000D34AA">
          <w:rPr>
            <w:rStyle w:val="Hyperlink"/>
            <w:noProof/>
          </w:rPr>
          <w:t>Technical Safety Requirements for F-S-Req091 - OTA App rejects Invalid Software</w:t>
        </w:r>
        <w:r>
          <w:rPr>
            <w:noProof/>
            <w:webHidden/>
          </w:rPr>
          <w:tab/>
        </w:r>
        <w:r>
          <w:rPr>
            <w:noProof/>
            <w:webHidden/>
          </w:rPr>
          <w:fldChar w:fldCharType="begin"/>
        </w:r>
        <w:r>
          <w:rPr>
            <w:noProof/>
            <w:webHidden/>
          </w:rPr>
          <w:instrText xml:space="preserve"> PAGEREF _Toc524090190 \h </w:instrText>
        </w:r>
        <w:r>
          <w:rPr>
            <w:noProof/>
            <w:webHidden/>
          </w:rPr>
        </w:r>
        <w:r>
          <w:rPr>
            <w:noProof/>
            <w:webHidden/>
          </w:rPr>
          <w:fldChar w:fldCharType="separate"/>
        </w:r>
        <w:r>
          <w:rPr>
            <w:noProof/>
            <w:webHidden/>
          </w:rPr>
          <w:t>69</w:t>
        </w:r>
        <w:r>
          <w:rPr>
            <w:noProof/>
            <w:webHidden/>
          </w:rPr>
          <w:fldChar w:fldCharType="end"/>
        </w:r>
      </w:hyperlink>
    </w:p>
    <w:p w14:paraId="0AB82101" w14:textId="23A6260B"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91" w:history="1">
        <w:r w:rsidRPr="000D34AA">
          <w:rPr>
            <w:rStyle w:val="Hyperlink"/>
            <w:noProof/>
          </w:rPr>
          <w:t>3.1.18</w:t>
        </w:r>
        <w:r>
          <w:rPr>
            <w:rFonts w:asciiTheme="minorHAnsi" w:eastAsiaTheme="minorEastAsia" w:hAnsiTheme="minorHAnsi" w:cstheme="minorBidi"/>
            <w:smallCaps w:val="0"/>
            <w:noProof/>
            <w:lang w:val="en-US"/>
          </w:rPr>
          <w:tab/>
        </w:r>
        <w:r w:rsidRPr="000D34AA">
          <w:rPr>
            <w:rStyle w:val="Hyperlink"/>
            <w:noProof/>
          </w:rPr>
          <w:t>Requirement Derivation Diagram(s) for F-S-Req092 - OTA App Sends Correct Part Number</w:t>
        </w:r>
        <w:r>
          <w:rPr>
            <w:noProof/>
            <w:webHidden/>
          </w:rPr>
          <w:tab/>
        </w:r>
        <w:r>
          <w:rPr>
            <w:noProof/>
            <w:webHidden/>
          </w:rPr>
          <w:fldChar w:fldCharType="begin"/>
        </w:r>
        <w:r>
          <w:rPr>
            <w:noProof/>
            <w:webHidden/>
          </w:rPr>
          <w:instrText xml:space="preserve"> PAGEREF _Toc524090191 \h </w:instrText>
        </w:r>
        <w:r>
          <w:rPr>
            <w:noProof/>
            <w:webHidden/>
          </w:rPr>
        </w:r>
        <w:r>
          <w:rPr>
            <w:noProof/>
            <w:webHidden/>
          </w:rPr>
          <w:fldChar w:fldCharType="separate"/>
        </w:r>
        <w:r>
          <w:rPr>
            <w:noProof/>
            <w:webHidden/>
          </w:rPr>
          <w:t>71</w:t>
        </w:r>
        <w:r>
          <w:rPr>
            <w:noProof/>
            <w:webHidden/>
          </w:rPr>
          <w:fldChar w:fldCharType="end"/>
        </w:r>
      </w:hyperlink>
    </w:p>
    <w:p w14:paraId="54D6D4AA" w14:textId="3119EF30"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2" w:history="1">
        <w:r w:rsidRPr="000D34AA">
          <w:rPr>
            <w:rStyle w:val="Hyperlink"/>
            <w:noProof/>
          </w:rPr>
          <w:t>3.1.18.1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_Toc524090192 \h </w:instrText>
        </w:r>
        <w:r>
          <w:rPr>
            <w:noProof/>
            <w:webHidden/>
          </w:rPr>
        </w:r>
        <w:r>
          <w:rPr>
            <w:noProof/>
            <w:webHidden/>
          </w:rPr>
          <w:fldChar w:fldCharType="separate"/>
        </w:r>
        <w:r>
          <w:rPr>
            <w:noProof/>
            <w:webHidden/>
          </w:rPr>
          <w:t>71</w:t>
        </w:r>
        <w:r>
          <w:rPr>
            <w:noProof/>
            <w:webHidden/>
          </w:rPr>
          <w:fldChar w:fldCharType="end"/>
        </w:r>
      </w:hyperlink>
    </w:p>
    <w:p w14:paraId="50A96B87" w14:textId="7A82B0A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3" w:history="1">
        <w:r w:rsidRPr="000D34AA">
          <w:rPr>
            <w:rStyle w:val="Hyperlink"/>
            <w:noProof/>
          </w:rPr>
          <w:t>3.1.18.2</w:t>
        </w:r>
        <w:r>
          <w:rPr>
            <w:rFonts w:asciiTheme="minorHAnsi" w:eastAsiaTheme="minorEastAsia" w:hAnsiTheme="minorHAnsi" w:cstheme="minorBidi"/>
            <w:noProof/>
            <w:lang w:val="en-US"/>
          </w:rPr>
          <w:tab/>
        </w:r>
        <w:r w:rsidRPr="000D34AA">
          <w:rPr>
            <w:rStyle w:val="Hyperlink"/>
            <w:noProof/>
          </w:rPr>
          <w:t>Technical Safety Requirements for F-S-Req092 - OTA App Sends Correct Part Number</w:t>
        </w:r>
        <w:r>
          <w:rPr>
            <w:noProof/>
            <w:webHidden/>
          </w:rPr>
          <w:tab/>
        </w:r>
        <w:r>
          <w:rPr>
            <w:noProof/>
            <w:webHidden/>
          </w:rPr>
          <w:fldChar w:fldCharType="begin"/>
        </w:r>
        <w:r>
          <w:rPr>
            <w:noProof/>
            <w:webHidden/>
          </w:rPr>
          <w:instrText xml:space="preserve"> PAGEREF _Toc524090193 \h </w:instrText>
        </w:r>
        <w:r>
          <w:rPr>
            <w:noProof/>
            <w:webHidden/>
          </w:rPr>
        </w:r>
        <w:r>
          <w:rPr>
            <w:noProof/>
            <w:webHidden/>
          </w:rPr>
          <w:fldChar w:fldCharType="separate"/>
        </w:r>
        <w:r>
          <w:rPr>
            <w:noProof/>
            <w:webHidden/>
          </w:rPr>
          <w:t>71</w:t>
        </w:r>
        <w:r>
          <w:rPr>
            <w:noProof/>
            <w:webHidden/>
          </w:rPr>
          <w:fldChar w:fldCharType="end"/>
        </w:r>
      </w:hyperlink>
    </w:p>
    <w:p w14:paraId="0E8EF7DB" w14:textId="546132B8"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94" w:history="1">
        <w:r w:rsidRPr="000D34AA">
          <w:rPr>
            <w:rStyle w:val="Hyperlink"/>
            <w:noProof/>
          </w:rPr>
          <w:t>3.1.19</w:t>
        </w:r>
        <w:r>
          <w:rPr>
            <w:rFonts w:asciiTheme="minorHAnsi" w:eastAsiaTheme="minorEastAsia" w:hAnsiTheme="minorHAnsi" w:cstheme="minorBidi"/>
            <w:smallCaps w:val="0"/>
            <w:noProof/>
            <w:lang w:val="en-US"/>
          </w:rPr>
          <w:tab/>
        </w:r>
        <w:r w:rsidRPr="000D34AA">
          <w:rPr>
            <w:rStyle w:val="Hyperlink"/>
            <w:noProof/>
          </w:rPr>
          <w:t>Requirement Derivation Diagram(s) for F-S-Req093 - OTA App Verifies Installed Software During Activation</w:t>
        </w:r>
        <w:r>
          <w:rPr>
            <w:noProof/>
            <w:webHidden/>
          </w:rPr>
          <w:tab/>
        </w:r>
        <w:r>
          <w:rPr>
            <w:noProof/>
            <w:webHidden/>
          </w:rPr>
          <w:fldChar w:fldCharType="begin"/>
        </w:r>
        <w:r>
          <w:rPr>
            <w:noProof/>
            <w:webHidden/>
          </w:rPr>
          <w:instrText xml:space="preserve"> PAGEREF _Toc524090194 \h </w:instrText>
        </w:r>
        <w:r>
          <w:rPr>
            <w:noProof/>
            <w:webHidden/>
          </w:rPr>
        </w:r>
        <w:r>
          <w:rPr>
            <w:noProof/>
            <w:webHidden/>
          </w:rPr>
          <w:fldChar w:fldCharType="separate"/>
        </w:r>
        <w:r>
          <w:rPr>
            <w:noProof/>
            <w:webHidden/>
          </w:rPr>
          <w:t>73</w:t>
        </w:r>
        <w:r>
          <w:rPr>
            <w:noProof/>
            <w:webHidden/>
          </w:rPr>
          <w:fldChar w:fldCharType="end"/>
        </w:r>
      </w:hyperlink>
    </w:p>
    <w:p w14:paraId="1DC74FEC" w14:textId="322DA464"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5" w:history="1">
        <w:r w:rsidRPr="000D34AA">
          <w:rPr>
            <w:rStyle w:val="Hyperlink"/>
            <w:noProof/>
          </w:rPr>
          <w:t>3.1.19.1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_Toc524090195 \h </w:instrText>
        </w:r>
        <w:r>
          <w:rPr>
            <w:noProof/>
            <w:webHidden/>
          </w:rPr>
        </w:r>
        <w:r>
          <w:rPr>
            <w:noProof/>
            <w:webHidden/>
          </w:rPr>
          <w:fldChar w:fldCharType="separate"/>
        </w:r>
        <w:r>
          <w:rPr>
            <w:noProof/>
            <w:webHidden/>
          </w:rPr>
          <w:t>73</w:t>
        </w:r>
        <w:r>
          <w:rPr>
            <w:noProof/>
            <w:webHidden/>
          </w:rPr>
          <w:fldChar w:fldCharType="end"/>
        </w:r>
      </w:hyperlink>
    </w:p>
    <w:p w14:paraId="0251CF87" w14:textId="4A458C5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6" w:history="1">
        <w:r w:rsidRPr="000D34AA">
          <w:rPr>
            <w:rStyle w:val="Hyperlink"/>
            <w:noProof/>
          </w:rPr>
          <w:t>3.1.19.2</w:t>
        </w:r>
        <w:r>
          <w:rPr>
            <w:rFonts w:asciiTheme="minorHAnsi" w:eastAsiaTheme="minorEastAsia" w:hAnsiTheme="minorHAnsi" w:cstheme="minorBidi"/>
            <w:noProof/>
            <w:lang w:val="en-US"/>
          </w:rPr>
          <w:tab/>
        </w:r>
        <w:r w:rsidRPr="000D34AA">
          <w:rPr>
            <w:rStyle w:val="Hyperlink"/>
            <w:noProof/>
          </w:rPr>
          <w:t>Technical Safety Requirements for F-S-Req093 - OTA App Verifies Installed Software During Activation</w:t>
        </w:r>
        <w:r>
          <w:rPr>
            <w:noProof/>
            <w:webHidden/>
          </w:rPr>
          <w:tab/>
        </w:r>
        <w:r>
          <w:rPr>
            <w:noProof/>
            <w:webHidden/>
          </w:rPr>
          <w:fldChar w:fldCharType="begin"/>
        </w:r>
        <w:r>
          <w:rPr>
            <w:noProof/>
            <w:webHidden/>
          </w:rPr>
          <w:instrText xml:space="preserve"> PAGEREF _Toc524090196 \h </w:instrText>
        </w:r>
        <w:r>
          <w:rPr>
            <w:noProof/>
            <w:webHidden/>
          </w:rPr>
        </w:r>
        <w:r>
          <w:rPr>
            <w:noProof/>
            <w:webHidden/>
          </w:rPr>
          <w:fldChar w:fldCharType="separate"/>
        </w:r>
        <w:r>
          <w:rPr>
            <w:noProof/>
            <w:webHidden/>
          </w:rPr>
          <w:t>73</w:t>
        </w:r>
        <w:r>
          <w:rPr>
            <w:noProof/>
            <w:webHidden/>
          </w:rPr>
          <w:fldChar w:fldCharType="end"/>
        </w:r>
      </w:hyperlink>
    </w:p>
    <w:p w14:paraId="179329C3" w14:textId="078E5331"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197" w:history="1">
        <w:r w:rsidRPr="000D34AA">
          <w:rPr>
            <w:rStyle w:val="Hyperlink"/>
            <w:noProof/>
          </w:rPr>
          <w:t>3.1.20</w:t>
        </w:r>
        <w:r>
          <w:rPr>
            <w:rFonts w:asciiTheme="minorHAnsi" w:eastAsiaTheme="minorEastAsia" w:hAnsiTheme="minorHAnsi" w:cstheme="minorBidi"/>
            <w:smallCaps w:val="0"/>
            <w:noProof/>
            <w:lang w:val="en-US"/>
          </w:rPr>
          <w:tab/>
        </w:r>
        <w:r w:rsidRPr="000D34AA">
          <w:rPr>
            <w:rStyle w:val="Hyperlink"/>
            <w:noProof/>
          </w:rPr>
          <w:t>Requirement Derivation Diagram(s) for F-S-Req100 - OTA Feature and Ignition Control Module Communicates E2E</w:t>
        </w:r>
        <w:r>
          <w:rPr>
            <w:noProof/>
            <w:webHidden/>
          </w:rPr>
          <w:tab/>
        </w:r>
        <w:r>
          <w:rPr>
            <w:noProof/>
            <w:webHidden/>
          </w:rPr>
          <w:fldChar w:fldCharType="begin"/>
        </w:r>
        <w:r>
          <w:rPr>
            <w:noProof/>
            <w:webHidden/>
          </w:rPr>
          <w:instrText xml:space="preserve"> PAGEREF _Toc524090197 \h </w:instrText>
        </w:r>
        <w:r>
          <w:rPr>
            <w:noProof/>
            <w:webHidden/>
          </w:rPr>
        </w:r>
        <w:r>
          <w:rPr>
            <w:noProof/>
            <w:webHidden/>
          </w:rPr>
          <w:fldChar w:fldCharType="separate"/>
        </w:r>
        <w:r>
          <w:rPr>
            <w:noProof/>
            <w:webHidden/>
          </w:rPr>
          <w:t>81</w:t>
        </w:r>
        <w:r>
          <w:rPr>
            <w:noProof/>
            <w:webHidden/>
          </w:rPr>
          <w:fldChar w:fldCharType="end"/>
        </w:r>
      </w:hyperlink>
    </w:p>
    <w:p w14:paraId="03B5EEC5" w14:textId="4A3C1C07"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8" w:history="1">
        <w:r w:rsidRPr="000D34AA">
          <w:rPr>
            <w:rStyle w:val="Hyperlink"/>
            <w:noProof/>
          </w:rPr>
          <w:t>3.1.20.1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_Toc524090198 \h </w:instrText>
        </w:r>
        <w:r>
          <w:rPr>
            <w:noProof/>
            <w:webHidden/>
          </w:rPr>
        </w:r>
        <w:r>
          <w:rPr>
            <w:noProof/>
            <w:webHidden/>
          </w:rPr>
          <w:fldChar w:fldCharType="separate"/>
        </w:r>
        <w:r>
          <w:rPr>
            <w:noProof/>
            <w:webHidden/>
          </w:rPr>
          <w:t>81</w:t>
        </w:r>
        <w:r>
          <w:rPr>
            <w:noProof/>
            <w:webHidden/>
          </w:rPr>
          <w:fldChar w:fldCharType="end"/>
        </w:r>
      </w:hyperlink>
    </w:p>
    <w:p w14:paraId="7595A646" w14:textId="52D45FAC"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199" w:history="1">
        <w:r w:rsidRPr="000D34AA">
          <w:rPr>
            <w:rStyle w:val="Hyperlink"/>
            <w:noProof/>
          </w:rPr>
          <w:t>3.1.20.2</w:t>
        </w:r>
        <w:r>
          <w:rPr>
            <w:rFonts w:asciiTheme="minorHAnsi" w:eastAsiaTheme="minorEastAsia" w:hAnsiTheme="minorHAnsi" w:cstheme="minorBidi"/>
            <w:noProof/>
            <w:lang w:val="en-US"/>
          </w:rPr>
          <w:tab/>
        </w:r>
        <w:r w:rsidRPr="000D34AA">
          <w:rPr>
            <w:rStyle w:val="Hyperlink"/>
            <w:noProof/>
          </w:rPr>
          <w:t>Technical Safety Requirements for F-S-Req100 - OTA Feature and Ignition Control Module Communicates E2E</w:t>
        </w:r>
        <w:r>
          <w:rPr>
            <w:noProof/>
            <w:webHidden/>
          </w:rPr>
          <w:tab/>
        </w:r>
        <w:r>
          <w:rPr>
            <w:noProof/>
            <w:webHidden/>
          </w:rPr>
          <w:fldChar w:fldCharType="begin"/>
        </w:r>
        <w:r>
          <w:rPr>
            <w:noProof/>
            <w:webHidden/>
          </w:rPr>
          <w:instrText xml:space="preserve"> PAGEREF _Toc524090199 \h </w:instrText>
        </w:r>
        <w:r>
          <w:rPr>
            <w:noProof/>
            <w:webHidden/>
          </w:rPr>
        </w:r>
        <w:r>
          <w:rPr>
            <w:noProof/>
            <w:webHidden/>
          </w:rPr>
          <w:fldChar w:fldCharType="separate"/>
        </w:r>
        <w:r>
          <w:rPr>
            <w:noProof/>
            <w:webHidden/>
          </w:rPr>
          <w:t>81</w:t>
        </w:r>
        <w:r>
          <w:rPr>
            <w:noProof/>
            <w:webHidden/>
          </w:rPr>
          <w:fldChar w:fldCharType="end"/>
        </w:r>
      </w:hyperlink>
    </w:p>
    <w:p w14:paraId="0918B9CE" w14:textId="3F96E048"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00" w:history="1">
        <w:r w:rsidRPr="000D34AA">
          <w:rPr>
            <w:rStyle w:val="Hyperlink"/>
            <w:noProof/>
          </w:rPr>
          <w:t>3.1.21</w:t>
        </w:r>
        <w:r>
          <w:rPr>
            <w:rFonts w:asciiTheme="minorHAnsi" w:eastAsiaTheme="minorEastAsia" w:hAnsiTheme="minorHAnsi" w:cstheme="minorBidi"/>
            <w:smallCaps w:val="0"/>
            <w:noProof/>
            <w:lang w:val="en-US"/>
          </w:rPr>
          <w:tab/>
        </w:r>
        <w:r w:rsidRPr="000D34AA">
          <w:rPr>
            <w:rStyle w:val="Hyperlink"/>
            <w:noProof/>
          </w:rPr>
          <w:t>Requirement Derivation Diagram(s) for F-S-Req045 - OTA Feature Authenticates Cloud Connection</w:t>
        </w:r>
        <w:r>
          <w:rPr>
            <w:noProof/>
            <w:webHidden/>
          </w:rPr>
          <w:tab/>
        </w:r>
        <w:r>
          <w:rPr>
            <w:noProof/>
            <w:webHidden/>
          </w:rPr>
          <w:fldChar w:fldCharType="begin"/>
        </w:r>
        <w:r>
          <w:rPr>
            <w:noProof/>
            <w:webHidden/>
          </w:rPr>
          <w:instrText xml:space="preserve"> PAGEREF _Toc524090200 \h </w:instrText>
        </w:r>
        <w:r>
          <w:rPr>
            <w:noProof/>
            <w:webHidden/>
          </w:rPr>
        </w:r>
        <w:r>
          <w:rPr>
            <w:noProof/>
            <w:webHidden/>
          </w:rPr>
          <w:fldChar w:fldCharType="separate"/>
        </w:r>
        <w:r>
          <w:rPr>
            <w:noProof/>
            <w:webHidden/>
          </w:rPr>
          <w:t>85</w:t>
        </w:r>
        <w:r>
          <w:rPr>
            <w:noProof/>
            <w:webHidden/>
          </w:rPr>
          <w:fldChar w:fldCharType="end"/>
        </w:r>
      </w:hyperlink>
    </w:p>
    <w:p w14:paraId="149CB662" w14:textId="70D1FD06"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1" w:history="1">
        <w:r w:rsidRPr="000D34AA">
          <w:rPr>
            <w:rStyle w:val="Hyperlink"/>
            <w:noProof/>
          </w:rPr>
          <w:t>3.1.21.1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_Toc524090201 \h </w:instrText>
        </w:r>
        <w:r>
          <w:rPr>
            <w:noProof/>
            <w:webHidden/>
          </w:rPr>
        </w:r>
        <w:r>
          <w:rPr>
            <w:noProof/>
            <w:webHidden/>
          </w:rPr>
          <w:fldChar w:fldCharType="separate"/>
        </w:r>
        <w:r>
          <w:rPr>
            <w:noProof/>
            <w:webHidden/>
          </w:rPr>
          <w:t>85</w:t>
        </w:r>
        <w:r>
          <w:rPr>
            <w:noProof/>
            <w:webHidden/>
          </w:rPr>
          <w:fldChar w:fldCharType="end"/>
        </w:r>
      </w:hyperlink>
    </w:p>
    <w:p w14:paraId="5B0D76F6" w14:textId="40C36025"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2" w:history="1">
        <w:r w:rsidRPr="000D34AA">
          <w:rPr>
            <w:rStyle w:val="Hyperlink"/>
            <w:noProof/>
          </w:rPr>
          <w:t>3.1.21.2</w:t>
        </w:r>
        <w:r>
          <w:rPr>
            <w:rFonts w:asciiTheme="minorHAnsi" w:eastAsiaTheme="minorEastAsia" w:hAnsiTheme="minorHAnsi" w:cstheme="minorBidi"/>
            <w:noProof/>
            <w:lang w:val="en-US"/>
          </w:rPr>
          <w:tab/>
        </w:r>
        <w:r w:rsidRPr="000D34AA">
          <w:rPr>
            <w:rStyle w:val="Hyperlink"/>
            <w:noProof/>
          </w:rPr>
          <w:t>Technical Safety Requirements for F-S-Req045 - OTA Feature Authenticates Cloud Connection</w:t>
        </w:r>
        <w:r>
          <w:rPr>
            <w:noProof/>
            <w:webHidden/>
          </w:rPr>
          <w:tab/>
        </w:r>
        <w:r>
          <w:rPr>
            <w:noProof/>
            <w:webHidden/>
          </w:rPr>
          <w:fldChar w:fldCharType="begin"/>
        </w:r>
        <w:r>
          <w:rPr>
            <w:noProof/>
            <w:webHidden/>
          </w:rPr>
          <w:instrText xml:space="preserve"> PAGEREF _Toc524090202 \h </w:instrText>
        </w:r>
        <w:r>
          <w:rPr>
            <w:noProof/>
            <w:webHidden/>
          </w:rPr>
        </w:r>
        <w:r>
          <w:rPr>
            <w:noProof/>
            <w:webHidden/>
          </w:rPr>
          <w:fldChar w:fldCharType="separate"/>
        </w:r>
        <w:r>
          <w:rPr>
            <w:noProof/>
            <w:webHidden/>
          </w:rPr>
          <w:t>85</w:t>
        </w:r>
        <w:r>
          <w:rPr>
            <w:noProof/>
            <w:webHidden/>
          </w:rPr>
          <w:fldChar w:fldCharType="end"/>
        </w:r>
      </w:hyperlink>
    </w:p>
    <w:p w14:paraId="2E999F66" w14:textId="39D3D23E"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03" w:history="1">
        <w:r w:rsidRPr="000D34AA">
          <w:rPr>
            <w:rStyle w:val="Hyperlink"/>
            <w:noProof/>
          </w:rPr>
          <w:t>3.1.22</w:t>
        </w:r>
        <w:r>
          <w:rPr>
            <w:rFonts w:asciiTheme="minorHAnsi" w:eastAsiaTheme="minorEastAsia" w:hAnsiTheme="minorHAnsi" w:cstheme="minorBidi"/>
            <w:smallCaps w:val="0"/>
            <w:noProof/>
            <w:lang w:val="en-US"/>
          </w:rPr>
          <w:tab/>
        </w:r>
        <w:r w:rsidRPr="000D34AA">
          <w:rPr>
            <w:rStyle w:val="Hyperlink"/>
            <w:noProof/>
          </w:rPr>
          <w:t>Requirement Derivation Diagram(s) for F-S-Req074 - OTA Feature Command Inhibit Start</w:t>
        </w:r>
        <w:r>
          <w:rPr>
            <w:noProof/>
            <w:webHidden/>
          </w:rPr>
          <w:tab/>
        </w:r>
        <w:r>
          <w:rPr>
            <w:noProof/>
            <w:webHidden/>
          </w:rPr>
          <w:fldChar w:fldCharType="begin"/>
        </w:r>
        <w:r>
          <w:rPr>
            <w:noProof/>
            <w:webHidden/>
          </w:rPr>
          <w:instrText xml:space="preserve"> PAGEREF _Toc524090203 \h </w:instrText>
        </w:r>
        <w:r>
          <w:rPr>
            <w:noProof/>
            <w:webHidden/>
          </w:rPr>
        </w:r>
        <w:r>
          <w:rPr>
            <w:noProof/>
            <w:webHidden/>
          </w:rPr>
          <w:fldChar w:fldCharType="separate"/>
        </w:r>
        <w:r>
          <w:rPr>
            <w:noProof/>
            <w:webHidden/>
          </w:rPr>
          <w:t>87</w:t>
        </w:r>
        <w:r>
          <w:rPr>
            <w:noProof/>
            <w:webHidden/>
          </w:rPr>
          <w:fldChar w:fldCharType="end"/>
        </w:r>
      </w:hyperlink>
    </w:p>
    <w:p w14:paraId="5684D256" w14:textId="7D6BB2E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4" w:history="1">
        <w:r w:rsidRPr="000D34AA">
          <w:rPr>
            <w:rStyle w:val="Hyperlink"/>
            <w:noProof/>
          </w:rPr>
          <w:t>3.1.22.1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_Toc524090204 \h </w:instrText>
        </w:r>
        <w:r>
          <w:rPr>
            <w:noProof/>
            <w:webHidden/>
          </w:rPr>
        </w:r>
        <w:r>
          <w:rPr>
            <w:noProof/>
            <w:webHidden/>
          </w:rPr>
          <w:fldChar w:fldCharType="separate"/>
        </w:r>
        <w:r>
          <w:rPr>
            <w:noProof/>
            <w:webHidden/>
          </w:rPr>
          <w:t>87</w:t>
        </w:r>
        <w:r>
          <w:rPr>
            <w:noProof/>
            <w:webHidden/>
          </w:rPr>
          <w:fldChar w:fldCharType="end"/>
        </w:r>
      </w:hyperlink>
    </w:p>
    <w:p w14:paraId="4086159E" w14:textId="1EF16DA5"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5" w:history="1">
        <w:r w:rsidRPr="000D34AA">
          <w:rPr>
            <w:rStyle w:val="Hyperlink"/>
            <w:noProof/>
          </w:rPr>
          <w:t>3.1.22.2</w:t>
        </w:r>
        <w:r>
          <w:rPr>
            <w:rFonts w:asciiTheme="minorHAnsi" w:eastAsiaTheme="minorEastAsia" w:hAnsiTheme="minorHAnsi" w:cstheme="minorBidi"/>
            <w:noProof/>
            <w:lang w:val="en-US"/>
          </w:rPr>
          <w:tab/>
        </w:r>
        <w:r w:rsidRPr="000D34AA">
          <w:rPr>
            <w:rStyle w:val="Hyperlink"/>
            <w:noProof/>
          </w:rPr>
          <w:t>Technical Safety Requirements for F-S-Req074 - OTA Feature Command Inhibit Start</w:t>
        </w:r>
        <w:r>
          <w:rPr>
            <w:noProof/>
            <w:webHidden/>
          </w:rPr>
          <w:tab/>
        </w:r>
        <w:r>
          <w:rPr>
            <w:noProof/>
            <w:webHidden/>
          </w:rPr>
          <w:fldChar w:fldCharType="begin"/>
        </w:r>
        <w:r>
          <w:rPr>
            <w:noProof/>
            <w:webHidden/>
          </w:rPr>
          <w:instrText xml:space="preserve"> PAGEREF _Toc524090205 \h </w:instrText>
        </w:r>
        <w:r>
          <w:rPr>
            <w:noProof/>
            <w:webHidden/>
          </w:rPr>
        </w:r>
        <w:r>
          <w:rPr>
            <w:noProof/>
            <w:webHidden/>
          </w:rPr>
          <w:fldChar w:fldCharType="separate"/>
        </w:r>
        <w:r>
          <w:rPr>
            <w:noProof/>
            <w:webHidden/>
          </w:rPr>
          <w:t>87</w:t>
        </w:r>
        <w:r>
          <w:rPr>
            <w:noProof/>
            <w:webHidden/>
          </w:rPr>
          <w:fldChar w:fldCharType="end"/>
        </w:r>
      </w:hyperlink>
    </w:p>
    <w:p w14:paraId="72F82935" w14:textId="2D23FF01"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06" w:history="1">
        <w:r w:rsidRPr="000D34AA">
          <w:rPr>
            <w:rStyle w:val="Hyperlink"/>
            <w:noProof/>
          </w:rPr>
          <w:t>3.1.23</w:t>
        </w:r>
        <w:r>
          <w:rPr>
            <w:rFonts w:asciiTheme="minorHAnsi" w:eastAsiaTheme="minorEastAsia" w:hAnsiTheme="minorHAnsi" w:cstheme="minorBidi"/>
            <w:smallCaps w:val="0"/>
            <w:noProof/>
            <w:lang w:val="en-US"/>
          </w:rPr>
          <w:tab/>
        </w:r>
        <w:r w:rsidRPr="000D34AA">
          <w:rPr>
            <w:rStyle w:val="Hyperlink"/>
            <w:noProof/>
          </w:rPr>
          <w:t>Requirement Derivation Diagram(s) for F-S-Req099 - OTA Feature Commands Rollback Upon Unsuccessful Activation</w:t>
        </w:r>
        <w:r>
          <w:rPr>
            <w:noProof/>
            <w:webHidden/>
          </w:rPr>
          <w:tab/>
        </w:r>
        <w:r>
          <w:rPr>
            <w:noProof/>
            <w:webHidden/>
          </w:rPr>
          <w:fldChar w:fldCharType="begin"/>
        </w:r>
        <w:r>
          <w:rPr>
            <w:noProof/>
            <w:webHidden/>
          </w:rPr>
          <w:instrText xml:space="preserve"> PAGEREF _Toc524090206 \h </w:instrText>
        </w:r>
        <w:r>
          <w:rPr>
            <w:noProof/>
            <w:webHidden/>
          </w:rPr>
        </w:r>
        <w:r>
          <w:rPr>
            <w:noProof/>
            <w:webHidden/>
          </w:rPr>
          <w:fldChar w:fldCharType="separate"/>
        </w:r>
        <w:r>
          <w:rPr>
            <w:noProof/>
            <w:webHidden/>
          </w:rPr>
          <w:t>99</w:t>
        </w:r>
        <w:r>
          <w:rPr>
            <w:noProof/>
            <w:webHidden/>
          </w:rPr>
          <w:fldChar w:fldCharType="end"/>
        </w:r>
      </w:hyperlink>
    </w:p>
    <w:p w14:paraId="3551DC27" w14:textId="35AF7AAA"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7" w:history="1">
        <w:r w:rsidRPr="000D34AA">
          <w:rPr>
            <w:rStyle w:val="Hyperlink"/>
            <w:noProof/>
          </w:rPr>
          <w:t>3.1.23.1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_Toc524090207 \h </w:instrText>
        </w:r>
        <w:r>
          <w:rPr>
            <w:noProof/>
            <w:webHidden/>
          </w:rPr>
        </w:r>
        <w:r>
          <w:rPr>
            <w:noProof/>
            <w:webHidden/>
          </w:rPr>
          <w:fldChar w:fldCharType="separate"/>
        </w:r>
        <w:r>
          <w:rPr>
            <w:noProof/>
            <w:webHidden/>
          </w:rPr>
          <w:t>99</w:t>
        </w:r>
        <w:r>
          <w:rPr>
            <w:noProof/>
            <w:webHidden/>
          </w:rPr>
          <w:fldChar w:fldCharType="end"/>
        </w:r>
      </w:hyperlink>
    </w:p>
    <w:p w14:paraId="20778E6D" w14:textId="46A9129C"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08" w:history="1">
        <w:r w:rsidRPr="000D34AA">
          <w:rPr>
            <w:rStyle w:val="Hyperlink"/>
            <w:noProof/>
          </w:rPr>
          <w:t>3.1.23.2</w:t>
        </w:r>
        <w:r>
          <w:rPr>
            <w:rFonts w:asciiTheme="minorHAnsi" w:eastAsiaTheme="minorEastAsia" w:hAnsiTheme="minorHAnsi" w:cstheme="minorBidi"/>
            <w:noProof/>
            <w:lang w:val="en-US"/>
          </w:rPr>
          <w:tab/>
        </w:r>
        <w:r w:rsidRPr="000D34AA">
          <w:rPr>
            <w:rStyle w:val="Hyperlink"/>
            <w:noProof/>
          </w:rPr>
          <w:t>Technical Safety Requirements for F-S-Req099 - OTA Feature Commands Rollback Upon Unsuccessful Activation</w:t>
        </w:r>
        <w:r>
          <w:rPr>
            <w:noProof/>
            <w:webHidden/>
          </w:rPr>
          <w:tab/>
        </w:r>
        <w:r>
          <w:rPr>
            <w:noProof/>
            <w:webHidden/>
          </w:rPr>
          <w:fldChar w:fldCharType="begin"/>
        </w:r>
        <w:r>
          <w:rPr>
            <w:noProof/>
            <w:webHidden/>
          </w:rPr>
          <w:instrText xml:space="preserve"> PAGEREF _Toc524090208 \h </w:instrText>
        </w:r>
        <w:r>
          <w:rPr>
            <w:noProof/>
            <w:webHidden/>
          </w:rPr>
        </w:r>
        <w:r>
          <w:rPr>
            <w:noProof/>
            <w:webHidden/>
          </w:rPr>
          <w:fldChar w:fldCharType="separate"/>
        </w:r>
        <w:r>
          <w:rPr>
            <w:noProof/>
            <w:webHidden/>
          </w:rPr>
          <w:t>99</w:t>
        </w:r>
        <w:r>
          <w:rPr>
            <w:noProof/>
            <w:webHidden/>
          </w:rPr>
          <w:fldChar w:fldCharType="end"/>
        </w:r>
      </w:hyperlink>
    </w:p>
    <w:p w14:paraId="259F9F4D" w14:textId="1CE4938D"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09" w:history="1">
        <w:r w:rsidRPr="000D34AA">
          <w:rPr>
            <w:rStyle w:val="Hyperlink"/>
            <w:noProof/>
          </w:rPr>
          <w:t>3.1.24</w:t>
        </w:r>
        <w:r>
          <w:rPr>
            <w:rFonts w:asciiTheme="minorHAnsi" w:eastAsiaTheme="minorEastAsia" w:hAnsiTheme="minorHAnsi" w:cstheme="minorBidi"/>
            <w:smallCaps w:val="0"/>
            <w:noProof/>
            <w:lang w:val="en-US"/>
          </w:rPr>
          <w:tab/>
        </w:r>
        <w:r w:rsidRPr="000D34AA">
          <w:rPr>
            <w:rStyle w:val="Hyperlink"/>
            <w:noProof/>
          </w:rPr>
          <w:t>Requirement Derivation Diagram(s) for F-S-Req046 - OTA Feature Communicates E2E with the Cloud</w:t>
        </w:r>
        <w:r>
          <w:rPr>
            <w:noProof/>
            <w:webHidden/>
          </w:rPr>
          <w:tab/>
        </w:r>
        <w:r>
          <w:rPr>
            <w:noProof/>
            <w:webHidden/>
          </w:rPr>
          <w:fldChar w:fldCharType="begin"/>
        </w:r>
        <w:r>
          <w:rPr>
            <w:noProof/>
            <w:webHidden/>
          </w:rPr>
          <w:instrText xml:space="preserve"> PAGEREF _Toc524090209 \h </w:instrText>
        </w:r>
        <w:r>
          <w:rPr>
            <w:noProof/>
            <w:webHidden/>
          </w:rPr>
        </w:r>
        <w:r>
          <w:rPr>
            <w:noProof/>
            <w:webHidden/>
          </w:rPr>
          <w:fldChar w:fldCharType="separate"/>
        </w:r>
        <w:r>
          <w:rPr>
            <w:noProof/>
            <w:webHidden/>
          </w:rPr>
          <w:t>101</w:t>
        </w:r>
        <w:r>
          <w:rPr>
            <w:noProof/>
            <w:webHidden/>
          </w:rPr>
          <w:fldChar w:fldCharType="end"/>
        </w:r>
      </w:hyperlink>
    </w:p>
    <w:p w14:paraId="77AF0D2F" w14:textId="2BB7F02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0" w:history="1">
        <w:r w:rsidRPr="000D34AA">
          <w:rPr>
            <w:rStyle w:val="Hyperlink"/>
            <w:noProof/>
          </w:rPr>
          <w:t>3.1.24.1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_Toc524090210 \h </w:instrText>
        </w:r>
        <w:r>
          <w:rPr>
            <w:noProof/>
            <w:webHidden/>
          </w:rPr>
        </w:r>
        <w:r>
          <w:rPr>
            <w:noProof/>
            <w:webHidden/>
          </w:rPr>
          <w:fldChar w:fldCharType="separate"/>
        </w:r>
        <w:r>
          <w:rPr>
            <w:noProof/>
            <w:webHidden/>
          </w:rPr>
          <w:t>101</w:t>
        </w:r>
        <w:r>
          <w:rPr>
            <w:noProof/>
            <w:webHidden/>
          </w:rPr>
          <w:fldChar w:fldCharType="end"/>
        </w:r>
      </w:hyperlink>
    </w:p>
    <w:p w14:paraId="1199B778" w14:textId="00A4E43B"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1" w:history="1">
        <w:r w:rsidRPr="000D34AA">
          <w:rPr>
            <w:rStyle w:val="Hyperlink"/>
            <w:noProof/>
          </w:rPr>
          <w:t>3.1.24.2</w:t>
        </w:r>
        <w:r>
          <w:rPr>
            <w:rFonts w:asciiTheme="minorHAnsi" w:eastAsiaTheme="minorEastAsia" w:hAnsiTheme="minorHAnsi" w:cstheme="minorBidi"/>
            <w:noProof/>
            <w:lang w:val="en-US"/>
          </w:rPr>
          <w:tab/>
        </w:r>
        <w:r w:rsidRPr="000D34AA">
          <w:rPr>
            <w:rStyle w:val="Hyperlink"/>
            <w:noProof/>
          </w:rPr>
          <w:t>Technical Safety Requirements for F-S-Req046 - OTA Feature Communicates E2E with the Cloud</w:t>
        </w:r>
        <w:r>
          <w:rPr>
            <w:noProof/>
            <w:webHidden/>
          </w:rPr>
          <w:tab/>
        </w:r>
        <w:r>
          <w:rPr>
            <w:noProof/>
            <w:webHidden/>
          </w:rPr>
          <w:fldChar w:fldCharType="begin"/>
        </w:r>
        <w:r>
          <w:rPr>
            <w:noProof/>
            <w:webHidden/>
          </w:rPr>
          <w:instrText xml:space="preserve"> PAGEREF _Toc524090211 \h </w:instrText>
        </w:r>
        <w:r>
          <w:rPr>
            <w:noProof/>
            <w:webHidden/>
          </w:rPr>
        </w:r>
        <w:r>
          <w:rPr>
            <w:noProof/>
            <w:webHidden/>
          </w:rPr>
          <w:fldChar w:fldCharType="separate"/>
        </w:r>
        <w:r>
          <w:rPr>
            <w:noProof/>
            <w:webHidden/>
          </w:rPr>
          <w:t>101</w:t>
        </w:r>
        <w:r>
          <w:rPr>
            <w:noProof/>
            <w:webHidden/>
          </w:rPr>
          <w:fldChar w:fldCharType="end"/>
        </w:r>
      </w:hyperlink>
    </w:p>
    <w:p w14:paraId="51201F94" w14:textId="08B98E2D"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12" w:history="1">
        <w:r w:rsidRPr="000D34AA">
          <w:rPr>
            <w:rStyle w:val="Hyperlink"/>
            <w:noProof/>
          </w:rPr>
          <w:t>3.1.25</w:t>
        </w:r>
        <w:r>
          <w:rPr>
            <w:rFonts w:asciiTheme="minorHAnsi" w:eastAsiaTheme="minorEastAsia" w:hAnsiTheme="minorHAnsi" w:cstheme="minorBidi"/>
            <w:smallCaps w:val="0"/>
            <w:noProof/>
            <w:lang w:val="en-US"/>
          </w:rPr>
          <w:tab/>
        </w:r>
        <w:r w:rsidRPr="000D34AA">
          <w:rPr>
            <w:rStyle w:val="Hyperlink"/>
            <w:noProof/>
          </w:rPr>
          <w:t>Requirement Derivation Diagram(s) for F-S-Req031 - OTA Feature Detects Data Corruption</w:t>
        </w:r>
        <w:r>
          <w:rPr>
            <w:noProof/>
            <w:webHidden/>
          </w:rPr>
          <w:tab/>
        </w:r>
        <w:r>
          <w:rPr>
            <w:noProof/>
            <w:webHidden/>
          </w:rPr>
          <w:fldChar w:fldCharType="begin"/>
        </w:r>
        <w:r>
          <w:rPr>
            <w:noProof/>
            <w:webHidden/>
          </w:rPr>
          <w:instrText xml:space="preserve"> PAGEREF _Toc524090212 \h </w:instrText>
        </w:r>
        <w:r>
          <w:rPr>
            <w:noProof/>
            <w:webHidden/>
          </w:rPr>
        </w:r>
        <w:r>
          <w:rPr>
            <w:noProof/>
            <w:webHidden/>
          </w:rPr>
          <w:fldChar w:fldCharType="separate"/>
        </w:r>
        <w:r>
          <w:rPr>
            <w:noProof/>
            <w:webHidden/>
          </w:rPr>
          <w:t>103</w:t>
        </w:r>
        <w:r>
          <w:rPr>
            <w:noProof/>
            <w:webHidden/>
          </w:rPr>
          <w:fldChar w:fldCharType="end"/>
        </w:r>
      </w:hyperlink>
    </w:p>
    <w:p w14:paraId="58685851" w14:textId="60D56B53"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3" w:history="1">
        <w:r w:rsidRPr="000D34AA">
          <w:rPr>
            <w:rStyle w:val="Hyperlink"/>
            <w:noProof/>
          </w:rPr>
          <w:t>3.1.25.1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_Toc524090213 \h </w:instrText>
        </w:r>
        <w:r>
          <w:rPr>
            <w:noProof/>
            <w:webHidden/>
          </w:rPr>
        </w:r>
        <w:r>
          <w:rPr>
            <w:noProof/>
            <w:webHidden/>
          </w:rPr>
          <w:fldChar w:fldCharType="separate"/>
        </w:r>
        <w:r>
          <w:rPr>
            <w:noProof/>
            <w:webHidden/>
          </w:rPr>
          <w:t>103</w:t>
        </w:r>
        <w:r>
          <w:rPr>
            <w:noProof/>
            <w:webHidden/>
          </w:rPr>
          <w:fldChar w:fldCharType="end"/>
        </w:r>
      </w:hyperlink>
    </w:p>
    <w:p w14:paraId="3610F651" w14:textId="3D3819E8"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4" w:history="1">
        <w:r w:rsidRPr="000D34AA">
          <w:rPr>
            <w:rStyle w:val="Hyperlink"/>
            <w:noProof/>
          </w:rPr>
          <w:t>3.1.25.2</w:t>
        </w:r>
        <w:r>
          <w:rPr>
            <w:rFonts w:asciiTheme="minorHAnsi" w:eastAsiaTheme="minorEastAsia" w:hAnsiTheme="minorHAnsi" w:cstheme="minorBidi"/>
            <w:noProof/>
            <w:lang w:val="en-US"/>
          </w:rPr>
          <w:tab/>
        </w:r>
        <w:r w:rsidRPr="000D34AA">
          <w:rPr>
            <w:rStyle w:val="Hyperlink"/>
            <w:noProof/>
          </w:rPr>
          <w:t>Technical Safety Requirements for F-S-Req031 - OTA Feature Detects Data Corruption</w:t>
        </w:r>
        <w:r>
          <w:rPr>
            <w:noProof/>
            <w:webHidden/>
          </w:rPr>
          <w:tab/>
        </w:r>
        <w:r>
          <w:rPr>
            <w:noProof/>
            <w:webHidden/>
          </w:rPr>
          <w:fldChar w:fldCharType="begin"/>
        </w:r>
        <w:r>
          <w:rPr>
            <w:noProof/>
            <w:webHidden/>
          </w:rPr>
          <w:instrText xml:space="preserve"> PAGEREF _Toc524090214 \h </w:instrText>
        </w:r>
        <w:r>
          <w:rPr>
            <w:noProof/>
            <w:webHidden/>
          </w:rPr>
        </w:r>
        <w:r>
          <w:rPr>
            <w:noProof/>
            <w:webHidden/>
          </w:rPr>
          <w:fldChar w:fldCharType="separate"/>
        </w:r>
        <w:r>
          <w:rPr>
            <w:noProof/>
            <w:webHidden/>
          </w:rPr>
          <w:t>103</w:t>
        </w:r>
        <w:r>
          <w:rPr>
            <w:noProof/>
            <w:webHidden/>
          </w:rPr>
          <w:fldChar w:fldCharType="end"/>
        </w:r>
      </w:hyperlink>
    </w:p>
    <w:p w14:paraId="43C64191" w14:textId="5B85AE43"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15" w:history="1">
        <w:r w:rsidRPr="000D34AA">
          <w:rPr>
            <w:rStyle w:val="Hyperlink"/>
            <w:noProof/>
          </w:rPr>
          <w:t>3.1.26</w:t>
        </w:r>
        <w:r>
          <w:rPr>
            <w:rFonts w:asciiTheme="minorHAnsi" w:eastAsiaTheme="minorEastAsia" w:hAnsiTheme="minorHAnsi" w:cstheme="minorBidi"/>
            <w:smallCaps w:val="0"/>
            <w:noProof/>
            <w:lang w:val="en-US"/>
          </w:rPr>
          <w:tab/>
        </w:r>
        <w:r w:rsidRPr="000D34AA">
          <w:rPr>
            <w:rStyle w:val="Hyperlink"/>
            <w:noProof/>
          </w:rPr>
          <w:t>Requirement Derivation Diagram(s) for F-S-Req033 - OTA Feature Detects Invalid Software</w:t>
        </w:r>
        <w:r>
          <w:rPr>
            <w:noProof/>
            <w:webHidden/>
          </w:rPr>
          <w:tab/>
        </w:r>
        <w:r>
          <w:rPr>
            <w:noProof/>
            <w:webHidden/>
          </w:rPr>
          <w:fldChar w:fldCharType="begin"/>
        </w:r>
        <w:r>
          <w:rPr>
            <w:noProof/>
            <w:webHidden/>
          </w:rPr>
          <w:instrText xml:space="preserve"> PAGEREF _Toc524090215 \h </w:instrText>
        </w:r>
        <w:r>
          <w:rPr>
            <w:noProof/>
            <w:webHidden/>
          </w:rPr>
        </w:r>
        <w:r>
          <w:rPr>
            <w:noProof/>
            <w:webHidden/>
          </w:rPr>
          <w:fldChar w:fldCharType="separate"/>
        </w:r>
        <w:r>
          <w:rPr>
            <w:noProof/>
            <w:webHidden/>
          </w:rPr>
          <w:t>107</w:t>
        </w:r>
        <w:r>
          <w:rPr>
            <w:noProof/>
            <w:webHidden/>
          </w:rPr>
          <w:fldChar w:fldCharType="end"/>
        </w:r>
      </w:hyperlink>
    </w:p>
    <w:p w14:paraId="27CE1DBC" w14:textId="026C54E6"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6" w:history="1">
        <w:r w:rsidRPr="000D34AA">
          <w:rPr>
            <w:rStyle w:val="Hyperlink"/>
            <w:noProof/>
          </w:rPr>
          <w:t>3.1.26.1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_Toc524090216 \h </w:instrText>
        </w:r>
        <w:r>
          <w:rPr>
            <w:noProof/>
            <w:webHidden/>
          </w:rPr>
        </w:r>
        <w:r>
          <w:rPr>
            <w:noProof/>
            <w:webHidden/>
          </w:rPr>
          <w:fldChar w:fldCharType="separate"/>
        </w:r>
        <w:r>
          <w:rPr>
            <w:noProof/>
            <w:webHidden/>
          </w:rPr>
          <w:t>107</w:t>
        </w:r>
        <w:r>
          <w:rPr>
            <w:noProof/>
            <w:webHidden/>
          </w:rPr>
          <w:fldChar w:fldCharType="end"/>
        </w:r>
      </w:hyperlink>
    </w:p>
    <w:p w14:paraId="295788C5" w14:textId="36C5A17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7" w:history="1">
        <w:r w:rsidRPr="000D34AA">
          <w:rPr>
            <w:rStyle w:val="Hyperlink"/>
            <w:noProof/>
          </w:rPr>
          <w:t>3.1.26.2</w:t>
        </w:r>
        <w:r>
          <w:rPr>
            <w:rFonts w:asciiTheme="minorHAnsi" w:eastAsiaTheme="minorEastAsia" w:hAnsiTheme="minorHAnsi" w:cstheme="minorBidi"/>
            <w:noProof/>
            <w:lang w:val="en-US"/>
          </w:rPr>
          <w:tab/>
        </w:r>
        <w:r w:rsidRPr="000D34AA">
          <w:rPr>
            <w:rStyle w:val="Hyperlink"/>
            <w:noProof/>
          </w:rPr>
          <w:t>Technical Safety Requirements for F-S-Req033 - OTA Feature Detects Invalid Software</w:t>
        </w:r>
        <w:r>
          <w:rPr>
            <w:noProof/>
            <w:webHidden/>
          </w:rPr>
          <w:tab/>
        </w:r>
        <w:r>
          <w:rPr>
            <w:noProof/>
            <w:webHidden/>
          </w:rPr>
          <w:fldChar w:fldCharType="begin"/>
        </w:r>
        <w:r>
          <w:rPr>
            <w:noProof/>
            <w:webHidden/>
          </w:rPr>
          <w:instrText xml:space="preserve"> PAGEREF _Toc524090217 \h </w:instrText>
        </w:r>
        <w:r>
          <w:rPr>
            <w:noProof/>
            <w:webHidden/>
          </w:rPr>
        </w:r>
        <w:r>
          <w:rPr>
            <w:noProof/>
            <w:webHidden/>
          </w:rPr>
          <w:fldChar w:fldCharType="separate"/>
        </w:r>
        <w:r>
          <w:rPr>
            <w:noProof/>
            <w:webHidden/>
          </w:rPr>
          <w:t>107</w:t>
        </w:r>
        <w:r>
          <w:rPr>
            <w:noProof/>
            <w:webHidden/>
          </w:rPr>
          <w:fldChar w:fldCharType="end"/>
        </w:r>
      </w:hyperlink>
    </w:p>
    <w:p w14:paraId="1E26AE62" w14:textId="1CFCBC52"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18" w:history="1">
        <w:r w:rsidRPr="000D34AA">
          <w:rPr>
            <w:rStyle w:val="Hyperlink"/>
            <w:noProof/>
          </w:rPr>
          <w:t>3.1.27</w:t>
        </w:r>
        <w:r>
          <w:rPr>
            <w:rFonts w:asciiTheme="minorHAnsi" w:eastAsiaTheme="minorEastAsia" w:hAnsiTheme="minorHAnsi" w:cstheme="minorBidi"/>
            <w:smallCaps w:val="0"/>
            <w:noProof/>
            <w:lang w:val="en-US"/>
          </w:rPr>
          <w:tab/>
        </w:r>
        <w:r w:rsidRPr="000D34AA">
          <w:rPr>
            <w:rStyle w:val="Hyperlink"/>
            <w:noProof/>
          </w:rPr>
          <w:t>Requirement Derivation Diagram(s) for F-S-Req027 - OTA Feature Evaluates ACTIVATION Success</w:t>
        </w:r>
        <w:r>
          <w:rPr>
            <w:noProof/>
            <w:webHidden/>
          </w:rPr>
          <w:tab/>
        </w:r>
        <w:r>
          <w:rPr>
            <w:noProof/>
            <w:webHidden/>
          </w:rPr>
          <w:fldChar w:fldCharType="begin"/>
        </w:r>
        <w:r>
          <w:rPr>
            <w:noProof/>
            <w:webHidden/>
          </w:rPr>
          <w:instrText xml:space="preserve"> PAGEREF _Toc524090218 \h </w:instrText>
        </w:r>
        <w:r>
          <w:rPr>
            <w:noProof/>
            <w:webHidden/>
          </w:rPr>
        </w:r>
        <w:r>
          <w:rPr>
            <w:noProof/>
            <w:webHidden/>
          </w:rPr>
          <w:fldChar w:fldCharType="separate"/>
        </w:r>
        <w:r>
          <w:rPr>
            <w:noProof/>
            <w:webHidden/>
          </w:rPr>
          <w:t>109</w:t>
        </w:r>
        <w:r>
          <w:rPr>
            <w:noProof/>
            <w:webHidden/>
          </w:rPr>
          <w:fldChar w:fldCharType="end"/>
        </w:r>
      </w:hyperlink>
    </w:p>
    <w:p w14:paraId="4CFC9DA6" w14:textId="11AC0AC8"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19" w:history="1">
        <w:r w:rsidRPr="000D34AA">
          <w:rPr>
            <w:rStyle w:val="Hyperlink"/>
            <w:noProof/>
          </w:rPr>
          <w:t>3.1.27.1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_Toc524090219 \h </w:instrText>
        </w:r>
        <w:r>
          <w:rPr>
            <w:noProof/>
            <w:webHidden/>
          </w:rPr>
        </w:r>
        <w:r>
          <w:rPr>
            <w:noProof/>
            <w:webHidden/>
          </w:rPr>
          <w:fldChar w:fldCharType="separate"/>
        </w:r>
        <w:r>
          <w:rPr>
            <w:noProof/>
            <w:webHidden/>
          </w:rPr>
          <w:t>109</w:t>
        </w:r>
        <w:r>
          <w:rPr>
            <w:noProof/>
            <w:webHidden/>
          </w:rPr>
          <w:fldChar w:fldCharType="end"/>
        </w:r>
      </w:hyperlink>
    </w:p>
    <w:p w14:paraId="1238BE0D" w14:textId="2E3A71F2"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0" w:history="1">
        <w:r w:rsidRPr="000D34AA">
          <w:rPr>
            <w:rStyle w:val="Hyperlink"/>
            <w:noProof/>
          </w:rPr>
          <w:t>3.1.27.2</w:t>
        </w:r>
        <w:r>
          <w:rPr>
            <w:rFonts w:asciiTheme="minorHAnsi" w:eastAsiaTheme="minorEastAsia" w:hAnsiTheme="minorHAnsi" w:cstheme="minorBidi"/>
            <w:noProof/>
            <w:lang w:val="en-US"/>
          </w:rPr>
          <w:tab/>
        </w:r>
        <w:r w:rsidRPr="000D34AA">
          <w:rPr>
            <w:rStyle w:val="Hyperlink"/>
            <w:noProof/>
          </w:rPr>
          <w:t>Technical Safety Requirements for F-S-Req027 - OTA Feature Evaluates ACTIVATION Success</w:t>
        </w:r>
        <w:r>
          <w:rPr>
            <w:noProof/>
            <w:webHidden/>
          </w:rPr>
          <w:tab/>
        </w:r>
        <w:r>
          <w:rPr>
            <w:noProof/>
            <w:webHidden/>
          </w:rPr>
          <w:fldChar w:fldCharType="begin"/>
        </w:r>
        <w:r>
          <w:rPr>
            <w:noProof/>
            <w:webHidden/>
          </w:rPr>
          <w:instrText xml:space="preserve"> PAGEREF _Toc524090220 \h </w:instrText>
        </w:r>
        <w:r>
          <w:rPr>
            <w:noProof/>
            <w:webHidden/>
          </w:rPr>
        </w:r>
        <w:r>
          <w:rPr>
            <w:noProof/>
            <w:webHidden/>
          </w:rPr>
          <w:fldChar w:fldCharType="separate"/>
        </w:r>
        <w:r>
          <w:rPr>
            <w:noProof/>
            <w:webHidden/>
          </w:rPr>
          <w:t>109</w:t>
        </w:r>
        <w:r>
          <w:rPr>
            <w:noProof/>
            <w:webHidden/>
          </w:rPr>
          <w:fldChar w:fldCharType="end"/>
        </w:r>
      </w:hyperlink>
    </w:p>
    <w:p w14:paraId="25DFBCE9" w14:textId="407A671D"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21" w:history="1">
        <w:r w:rsidRPr="000D34AA">
          <w:rPr>
            <w:rStyle w:val="Hyperlink"/>
            <w:noProof/>
          </w:rPr>
          <w:t>3.1.28</w:t>
        </w:r>
        <w:r>
          <w:rPr>
            <w:rFonts w:asciiTheme="minorHAnsi" w:eastAsiaTheme="minorEastAsia" w:hAnsiTheme="minorHAnsi" w:cstheme="minorBidi"/>
            <w:smallCaps w:val="0"/>
            <w:noProof/>
            <w:lang w:val="en-US"/>
          </w:rPr>
          <w:tab/>
        </w:r>
        <w:r w:rsidRPr="000D34AA">
          <w:rPr>
            <w:rStyle w:val="Hyperlink"/>
            <w:noProof/>
          </w:rPr>
          <w:t>Requirement Derivation Diagram(s) for F-S-Req041 - OTA Feature Evaluates Roll Back Success</w:t>
        </w:r>
        <w:r>
          <w:rPr>
            <w:noProof/>
            <w:webHidden/>
          </w:rPr>
          <w:tab/>
        </w:r>
        <w:r>
          <w:rPr>
            <w:noProof/>
            <w:webHidden/>
          </w:rPr>
          <w:fldChar w:fldCharType="begin"/>
        </w:r>
        <w:r>
          <w:rPr>
            <w:noProof/>
            <w:webHidden/>
          </w:rPr>
          <w:instrText xml:space="preserve"> PAGEREF _Toc524090221 \h </w:instrText>
        </w:r>
        <w:r>
          <w:rPr>
            <w:noProof/>
            <w:webHidden/>
          </w:rPr>
        </w:r>
        <w:r>
          <w:rPr>
            <w:noProof/>
            <w:webHidden/>
          </w:rPr>
          <w:fldChar w:fldCharType="separate"/>
        </w:r>
        <w:r>
          <w:rPr>
            <w:noProof/>
            <w:webHidden/>
          </w:rPr>
          <w:t>113</w:t>
        </w:r>
        <w:r>
          <w:rPr>
            <w:noProof/>
            <w:webHidden/>
          </w:rPr>
          <w:fldChar w:fldCharType="end"/>
        </w:r>
      </w:hyperlink>
    </w:p>
    <w:p w14:paraId="135EF55D" w14:textId="2636B35C"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2" w:history="1">
        <w:r w:rsidRPr="000D34AA">
          <w:rPr>
            <w:rStyle w:val="Hyperlink"/>
            <w:noProof/>
          </w:rPr>
          <w:t>3.1.28.1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_Toc524090222 \h </w:instrText>
        </w:r>
        <w:r>
          <w:rPr>
            <w:noProof/>
            <w:webHidden/>
          </w:rPr>
        </w:r>
        <w:r>
          <w:rPr>
            <w:noProof/>
            <w:webHidden/>
          </w:rPr>
          <w:fldChar w:fldCharType="separate"/>
        </w:r>
        <w:r>
          <w:rPr>
            <w:noProof/>
            <w:webHidden/>
          </w:rPr>
          <w:t>113</w:t>
        </w:r>
        <w:r>
          <w:rPr>
            <w:noProof/>
            <w:webHidden/>
          </w:rPr>
          <w:fldChar w:fldCharType="end"/>
        </w:r>
      </w:hyperlink>
    </w:p>
    <w:p w14:paraId="3CF7A589" w14:textId="426EEDAA"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3" w:history="1">
        <w:r w:rsidRPr="000D34AA">
          <w:rPr>
            <w:rStyle w:val="Hyperlink"/>
            <w:noProof/>
          </w:rPr>
          <w:t>3.1.28.2</w:t>
        </w:r>
        <w:r>
          <w:rPr>
            <w:rFonts w:asciiTheme="minorHAnsi" w:eastAsiaTheme="minorEastAsia" w:hAnsiTheme="minorHAnsi" w:cstheme="minorBidi"/>
            <w:noProof/>
            <w:lang w:val="en-US"/>
          </w:rPr>
          <w:tab/>
        </w:r>
        <w:r w:rsidRPr="000D34AA">
          <w:rPr>
            <w:rStyle w:val="Hyperlink"/>
            <w:noProof/>
          </w:rPr>
          <w:t>Technical Safety Requirements for F-S-Req041 - OTA Feature Evaluates Roll Back Success</w:t>
        </w:r>
        <w:r>
          <w:rPr>
            <w:noProof/>
            <w:webHidden/>
          </w:rPr>
          <w:tab/>
        </w:r>
        <w:r>
          <w:rPr>
            <w:noProof/>
            <w:webHidden/>
          </w:rPr>
          <w:fldChar w:fldCharType="begin"/>
        </w:r>
        <w:r>
          <w:rPr>
            <w:noProof/>
            <w:webHidden/>
          </w:rPr>
          <w:instrText xml:space="preserve"> PAGEREF _Toc524090223 \h </w:instrText>
        </w:r>
        <w:r>
          <w:rPr>
            <w:noProof/>
            <w:webHidden/>
          </w:rPr>
        </w:r>
        <w:r>
          <w:rPr>
            <w:noProof/>
            <w:webHidden/>
          </w:rPr>
          <w:fldChar w:fldCharType="separate"/>
        </w:r>
        <w:r>
          <w:rPr>
            <w:noProof/>
            <w:webHidden/>
          </w:rPr>
          <w:t>113</w:t>
        </w:r>
        <w:r>
          <w:rPr>
            <w:noProof/>
            <w:webHidden/>
          </w:rPr>
          <w:fldChar w:fldCharType="end"/>
        </w:r>
      </w:hyperlink>
    </w:p>
    <w:p w14:paraId="03964DD1" w14:textId="7B0519AA"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24" w:history="1">
        <w:r w:rsidRPr="000D34AA">
          <w:rPr>
            <w:rStyle w:val="Hyperlink"/>
            <w:noProof/>
          </w:rPr>
          <w:t>3.1.29</w:t>
        </w:r>
        <w:r>
          <w:rPr>
            <w:rFonts w:asciiTheme="minorHAnsi" w:eastAsiaTheme="minorEastAsia" w:hAnsiTheme="minorHAnsi" w:cstheme="minorBidi"/>
            <w:smallCaps w:val="0"/>
            <w:noProof/>
            <w:lang w:val="en-US"/>
          </w:rPr>
          <w:tab/>
        </w:r>
        <w:r w:rsidRPr="000D34AA">
          <w:rPr>
            <w:rStyle w:val="Hyperlink"/>
            <w:noProof/>
          </w:rPr>
          <w:t>Requirement Derivation Diagram(s) for F-S-Req052 - OTA Feature Informs the Cloud of Data Corruption</w:t>
        </w:r>
        <w:r>
          <w:rPr>
            <w:noProof/>
            <w:webHidden/>
          </w:rPr>
          <w:tab/>
        </w:r>
        <w:r>
          <w:rPr>
            <w:noProof/>
            <w:webHidden/>
          </w:rPr>
          <w:fldChar w:fldCharType="begin"/>
        </w:r>
        <w:r>
          <w:rPr>
            <w:noProof/>
            <w:webHidden/>
          </w:rPr>
          <w:instrText xml:space="preserve"> PAGEREF _Toc524090224 \h </w:instrText>
        </w:r>
        <w:r>
          <w:rPr>
            <w:noProof/>
            <w:webHidden/>
          </w:rPr>
        </w:r>
        <w:r>
          <w:rPr>
            <w:noProof/>
            <w:webHidden/>
          </w:rPr>
          <w:fldChar w:fldCharType="separate"/>
        </w:r>
        <w:r>
          <w:rPr>
            <w:noProof/>
            <w:webHidden/>
          </w:rPr>
          <w:t>115</w:t>
        </w:r>
        <w:r>
          <w:rPr>
            <w:noProof/>
            <w:webHidden/>
          </w:rPr>
          <w:fldChar w:fldCharType="end"/>
        </w:r>
      </w:hyperlink>
    </w:p>
    <w:p w14:paraId="3834049F" w14:textId="152E812A"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5" w:history="1">
        <w:r w:rsidRPr="000D34AA">
          <w:rPr>
            <w:rStyle w:val="Hyperlink"/>
            <w:noProof/>
          </w:rPr>
          <w:t>3.1.29.1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_Toc524090225 \h </w:instrText>
        </w:r>
        <w:r>
          <w:rPr>
            <w:noProof/>
            <w:webHidden/>
          </w:rPr>
        </w:r>
        <w:r>
          <w:rPr>
            <w:noProof/>
            <w:webHidden/>
          </w:rPr>
          <w:fldChar w:fldCharType="separate"/>
        </w:r>
        <w:r>
          <w:rPr>
            <w:noProof/>
            <w:webHidden/>
          </w:rPr>
          <w:t>115</w:t>
        </w:r>
        <w:r>
          <w:rPr>
            <w:noProof/>
            <w:webHidden/>
          </w:rPr>
          <w:fldChar w:fldCharType="end"/>
        </w:r>
      </w:hyperlink>
    </w:p>
    <w:p w14:paraId="3EA21C5B" w14:textId="5266E20C"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6" w:history="1">
        <w:r w:rsidRPr="000D34AA">
          <w:rPr>
            <w:rStyle w:val="Hyperlink"/>
            <w:noProof/>
          </w:rPr>
          <w:t>3.1.29.2</w:t>
        </w:r>
        <w:r>
          <w:rPr>
            <w:rFonts w:asciiTheme="minorHAnsi" w:eastAsiaTheme="minorEastAsia" w:hAnsiTheme="minorHAnsi" w:cstheme="minorBidi"/>
            <w:noProof/>
            <w:lang w:val="en-US"/>
          </w:rPr>
          <w:tab/>
        </w:r>
        <w:r w:rsidRPr="000D34AA">
          <w:rPr>
            <w:rStyle w:val="Hyperlink"/>
            <w:noProof/>
          </w:rPr>
          <w:t>Technical Safety Requirements for F-S-Req052 - OTA Feature Informs the Cloud of Data Corruption</w:t>
        </w:r>
        <w:r>
          <w:rPr>
            <w:noProof/>
            <w:webHidden/>
          </w:rPr>
          <w:tab/>
        </w:r>
        <w:r>
          <w:rPr>
            <w:noProof/>
            <w:webHidden/>
          </w:rPr>
          <w:fldChar w:fldCharType="begin"/>
        </w:r>
        <w:r>
          <w:rPr>
            <w:noProof/>
            <w:webHidden/>
          </w:rPr>
          <w:instrText xml:space="preserve"> PAGEREF _Toc524090226 \h </w:instrText>
        </w:r>
        <w:r>
          <w:rPr>
            <w:noProof/>
            <w:webHidden/>
          </w:rPr>
        </w:r>
        <w:r>
          <w:rPr>
            <w:noProof/>
            <w:webHidden/>
          </w:rPr>
          <w:fldChar w:fldCharType="separate"/>
        </w:r>
        <w:r>
          <w:rPr>
            <w:noProof/>
            <w:webHidden/>
          </w:rPr>
          <w:t>115</w:t>
        </w:r>
        <w:r>
          <w:rPr>
            <w:noProof/>
            <w:webHidden/>
          </w:rPr>
          <w:fldChar w:fldCharType="end"/>
        </w:r>
      </w:hyperlink>
    </w:p>
    <w:p w14:paraId="6C26ABAB" w14:textId="34721790"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27" w:history="1">
        <w:r w:rsidRPr="000D34AA">
          <w:rPr>
            <w:rStyle w:val="Hyperlink"/>
            <w:noProof/>
          </w:rPr>
          <w:t>3.1.30</w:t>
        </w:r>
        <w:r>
          <w:rPr>
            <w:rFonts w:asciiTheme="minorHAnsi" w:eastAsiaTheme="minorEastAsia" w:hAnsiTheme="minorHAnsi" w:cstheme="minorBidi"/>
            <w:smallCaps w:val="0"/>
            <w:noProof/>
            <w:lang w:val="en-US"/>
          </w:rPr>
          <w:tab/>
        </w:r>
        <w:r w:rsidRPr="000D34AA">
          <w:rPr>
            <w:rStyle w:val="Hyperlink"/>
            <w:noProof/>
          </w:rPr>
          <w:t>Requirement Derivation Diagram(s) for F-S-Req020 - OTA Governance Board shall review and approve the software that is to be pushed via OTA</w:t>
        </w:r>
        <w:r>
          <w:rPr>
            <w:noProof/>
            <w:webHidden/>
          </w:rPr>
          <w:tab/>
        </w:r>
        <w:r>
          <w:rPr>
            <w:noProof/>
            <w:webHidden/>
          </w:rPr>
          <w:fldChar w:fldCharType="begin"/>
        </w:r>
        <w:r>
          <w:rPr>
            <w:noProof/>
            <w:webHidden/>
          </w:rPr>
          <w:instrText xml:space="preserve"> PAGEREF _Toc524090227 \h </w:instrText>
        </w:r>
        <w:r>
          <w:rPr>
            <w:noProof/>
            <w:webHidden/>
          </w:rPr>
        </w:r>
        <w:r>
          <w:rPr>
            <w:noProof/>
            <w:webHidden/>
          </w:rPr>
          <w:fldChar w:fldCharType="separate"/>
        </w:r>
        <w:r>
          <w:rPr>
            <w:noProof/>
            <w:webHidden/>
          </w:rPr>
          <w:t>117</w:t>
        </w:r>
        <w:r>
          <w:rPr>
            <w:noProof/>
            <w:webHidden/>
          </w:rPr>
          <w:fldChar w:fldCharType="end"/>
        </w:r>
      </w:hyperlink>
    </w:p>
    <w:p w14:paraId="2294AC72" w14:textId="1322CA5E"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8" w:history="1">
        <w:r w:rsidRPr="000D34AA">
          <w:rPr>
            <w:rStyle w:val="Hyperlink"/>
            <w:noProof/>
          </w:rPr>
          <w:t>3.1.30.1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_Toc524090228 \h </w:instrText>
        </w:r>
        <w:r>
          <w:rPr>
            <w:noProof/>
            <w:webHidden/>
          </w:rPr>
        </w:r>
        <w:r>
          <w:rPr>
            <w:noProof/>
            <w:webHidden/>
          </w:rPr>
          <w:fldChar w:fldCharType="separate"/>
        </w:r>
        <w:r>
          <w:rPr>
            <w:noProof/>
            <w:webHidden/>
          </w:rPr>
          <w:t>117</w:t>
        </w:r>
        <w:r>
          <w:rPr>
            <w:noProof/>
            <w:webHidden/>
          </w:rPr>
          <w:fldChar w:fldCharType="end"/>
        </w:r>
      </w:hyperlink>
    </w:p>
    <w:p w14:paraId="3CA8457D" w14:textId="07AFEFD6"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29" w:history="1">
        <w:r w:rsidRPr="000D34AA">
          <w:rPr>
            <w:rStyle w:val="Hyperlink"/>
            <w:noProof/>
          </w:rPr>
          <w:t>3.1.30.2</w:t>
        </w:r>
        <w:r>
          <w:rPr>
            <w:rFonts w:asciiTheme="minorHAnsi" w:eastAsiaTheme="minorEastAsia" w:hAnsiTheme="minorHAnsi" w:cstheme="minorBidi"/>
            <w:noProof/>
            <w:lang w:val="en-US"/>
          </w:rPr>
          <w:tab/>
        </w:r>
        <w:r w:rsidRPr="000D34AA">
          <w:rPr>
            <w:rStyle w:val="Hyperlink"/>
            <w:noProof/>
          </w:rPr>
          <w:t>Technical Safety Requirements for F-S-Req020 - OTA Governance Board shall review and approve the software that is to be pushed via OTA</w:t>
        </w:r>
        <w:r>
          <w:rPr>
            <w:noProof/>
            <w:webHidden/>
          </w:rPr>
          <w:tab/>
        </w:r>
        <w:r>
          <w:rPr>
            <w:noProof/>
            <w:webHidden/>
          </w:rPr>
          <w:fldChar w:fldCharType="begin"/>
        </w:r>
        <w:r>
          <w:rPr>
            <w:noProof/>
            <w:webHidden/>
          </w:rPr>
          <w:instrText xml:space="preserve"> PAGEREF _Toc524090229 \h </w:instrText>
        </w:r>
        <w:r>
          <w:rPr>
            <w:noProof/>
            <w:webHidden/>
          </w:rPr>
        </w:r>
        <w:r>
          <w:rPr>
            <w:noProof/>
            <w:webHidden/>
          </w:rPr>
          <w:fldChar w:fldCharType="separate"/>
        </w:r>
        <w:r>
          <w:rPr>
            <w:noProof/>
            <w:webHidden/>
          </w:rPr>
          <w:t>117</w:t>
        </w:r>
        <w:r>
          <w:rPr>
            <w:noProof/>
            <w:webHidden/>
          </w:rPr>
          <w:fldChar w:fldCharType="end"/>
        </w:r>
      </w:hyperlink>
    </w:p>
    <w:p w14:paraId="1E7EAF78" w14:textId="5FBAB7B3"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30" w:history="1">
        <w:r w:rsidRPr="000D34AA">
          <w:rPr>
            <w:rStyle w:val="Hyperlink"/>
            <w:noProof/>
          </w:rPr>
          <w:t>3.1.31</w:t>
        </w:r>
        <w:r>
          <w:rPr>
            <w:rFonts w:asciiTheme="minorHAnsi" w:eastAsiaTheme="minorEastAsia" w:hAnsiTheme="minorHAnsi" w:cstheme="minorBidi"/>
            <w:smallCaps w:val="0"/>
            <w:noProof/>
            <w:lang w:val="en-US"/>
          </w:rPr>
          <w:tab/>
        </w:r>
        <w:r w:rsidRPr="000D34AA">
          <w:rPr>
            <w:rStyle w:val="Hyperlink"/>
            <w:noProof/>
          </w:rPr>
          <w:t>Requirement Derivation Diagram(s) for F-S-Req083 - Other ECU SW (ASIL C/D) Verify Safe Vehicle State</w:t>
        </w:r>
        <w:r>
          <w:rPr>
            <w:noProof/>
            <w:webHidden/>
          </w:rPr>
          <w:tab/>
        </w:r>
        <w:r>
          <w:rPr>
            <w:noProof/>
            <w:webHidden/>
          </w:rPr>
          <w:fldChar w:fldCharType="begin"/>
        </w:r>
        <w:r>
          <w:rPr>
            <w:noProof/>
            <w:webHidden/>
          </w:rPr>
          <w:instrText xml:space="preserve"> PAGEREF _Toc524090230 \h </w:instrText>
        </w:r>
        <w:r>
          <w:rPr>
            <w:noProof/>
            <w:webHidden/>
          </w:rPr>
        </w:r>
        <w:r>
          <w:rPr>
            <w:noProof/>
            <w:webHidden/>
          </w:rPr>
          <w:fldChar w:fldCharType="separate"/>
        </w:r>
        <w:r>
          <w:rPr>
            <w:noProof/>
            <w:webHidden/>
          </w:rPr>
          <w:t>119</w:t>
        </w:r>
        <w:r>
          <w:rPr>
            <w:noProof/>
            <w:webHidden/>
          </w:rPr>
          <w:fldChar w:fldCharType="end"/>
        </w:r>
      </w:hyperlink>
    </w:p>
    <w:p w14:paraId="7D1E4703" w14:textId="2EFBE5E8"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1" w:history="1">
        <w:r w:rsidRPr="000D34AA">
          <w:rPr>
            <w:rStyle w:val="Hyperlink"/>
            <w:noProof/>
          </w:rPr>
          <w:t>3.1.31.1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_Toc524090231 \h </w:instrText>
        </w:r>
        <w:r>
          <w:rPr>
            <w:noProof/>
            <w:webHidden/>
          </w:rPr>
        </w:r>
        <w:r>
          <w:rPr>
            <w:noProof/>
            <w:webHidden/>
          </w:rPr>
          <w:fldChar w:fldCharType="separate"/>
        </w:r>
        <w:r>
          <w:rPr>
            <w:noProof/>
            <w:webHidden/>
          </w:rPr>
          <w:t>119</w:t>
        </w:r>
        <w:r>
          <w:rPr>
            <w:noProof/>
            <w:webHidden/>
          </w:rPr>
          <w:fldChar w:fldCharType="end"/>
        </w:r>
      </w:hyperlink>
    </w:p>
    <w:p w14:paraId="0D9735AE" w14:textId="0D09665D"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2" w:history="1">
        <w:r w:rsidRPr="000D34AA">
          <w:rPr>
            <w:rStyle w:val="Hyperlink"/>
            <w:noProof/>
          </w:rPr>
          <w:t>3.1.31.2</w:t>
        </w:r>
        <w:r>
          <w:rPr>
            <w:rFonts w:asciiTheme="minorHAnsi" w:eastAsiaTheme="minorEastAsia" w:hAnsiTheme="minorHAnsi" w:cstheme="minorBidi"/>
            <w:noProof/>
            <w:lang w:val="en-US"/>
          </w:rPr>
          <w:tab/>
        </w:r>
        <w:r w:rsidRPr="000D34AA">
          <w:rPr>
            <w:rStyle w:val="Hyperlink"/>
            <w:noProof/>
          </w:rPr>
          <w:t>Technical Safety Requirements for F-S-Req083 - Other ECU SW (ASIL C/D) Verify Safe Vehicle State</w:t>
        </w:r>
        <w:r>
          <w:rPr>
            <w:noProof/>
            <w:webHidden/>
          </w:rPr>
          <w:tab/>
        </w:r>
        <w:r>
          <w:rPr>
            <w:noProof/>
            <w:webHidden/>
          </w:rPr>
          <w:fldChar w:fldCharType="begin"/>
        </w:r>
        <w:r>
          <w:rPr>
            <w:noProof/>
            <w:webHidden/>
          </w:rPr>
          <w:instrText xml:space="preserve"> PAGEREF _Toc524090232 \h </w:instrText>
        </w:r>
        <w:r>
          <w:rPr>
            <w:noProof/>
            <w:webHidden/>
          </w:rPr>
        </w:r>
        <w:r>
          <w:rPr>
            <w:noProof/>
            <w:webHidden/>
          </w:rPr>
          <w:fldChar w:fldCharType="separate"/>
        </w:r>
        <w:r>
          <w:rPr>
            <w:noProof/>
            <w:webHidden/>
          </w:rPr>
          <w:t>119</w:t>
        </w:r>
        <w:r>
          <w:rPr>
            <w:noProof/>
            <w:webHidden/>
          </w:rPr>
          <w:fldChar w:fldCharType="end"/>
        </w:r>
      </w:hyperlink>
    </w:p>
    <w:p w14:paraId="7CF303C9" w14:textId="1A309631"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33" w:history="1">
        <w:r w:rsidRPr="000D34AA">
          <w:rPr>
            <w:rStyle w:val="Hyperlink"/>
            <w:noProof/>
          </w:rPr>
          <w:t>3.1.32</w:t>
        </w:r>
        <w:r>
          <w:rPr>
            <w:rFonts w:asciiTheme="minorHAnsi" w:eastAsiaTheme="minorEastAsia" w:hAnsiTheme="minorHAnsi" w:cstheme="minorBidi"/>
            <w:smallCaps w:val="0"/>
            <w:noProof/>
            <w:lang w:val="en-US"/>
          </w:rPr>
          <w:tab/>
        </w:r>
        <w:r w:rsidRPr="000D34AA">
          <w:rPr>
            <w:rStyle w:val="Hyperlink"/>
            <w:noProof/>
          </w:rPr>
          <w:t>Requirement Derivation Diagram(s) for F-S-Req094 - Other ECU SW Executes Active Memory</w:t>
        </w:r>
        <w:r>
          <w:rPr>
            <w:noProof/>
            <w:webHidden/>
          </w:rPr>
          <w:tab/>
        </w:r>
        <w:r>
          <w:rPr>
            <w:noProof/>
            <w:webHidden/>
          </w:rPr>
          <w:fldChar w:fldCharType="begin"/>
        </w:r>
        <w:r>
          <w:rPr>
            <w:noProof/>
            <w:webHidden/>
          </w:rPr>
          <w:instrText xml:space="preserve"> PAGEREF _Toc524090233 \h </w:instrText>
        </w:r>
        <w:r>
          <w:rPr>
            <w:noProof/>
            <w:webHidden/>
          </w:rPr>
        </w:r>
        <w:r>
          <w:rPr>
            <w:noProof/>
            <w:webHidden/>
          </w:rPr>
          <w:fldChar w:fldCharType="separate"/>
        </w:r>
        <w:r>
          <w:rPr>
            <w:noProof/>
            <w:webHidden/>
          </w:rPr>
          <w:t>125</w:t>
        </w:r>
        <w:r>
          <w:rPr>
            <w:noProof/>
            <w:webHidden/>
          </w:rPr>
          <w:fldChar w:fldCharType="end"/>
        </w:r>
      </w:hyperlink>
    </w:p>
    <w:p w14:paraId="11E54356" w14:textId="07262482"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4" w:history="1">
        <w:r w:rsidRPr="000D34AA">
          <w:rPr>
            <w:rStyle w:val="Hyperlink"/>
            <w:noProof/>
          </w:rPr>
          <w:t>3.1.32.1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_Toc524090234 \h </w:instrText>
        </w:r>
        <w:r>
          <w:rPr>
            <w:noProof/>
            <w:webHidden/>
          </w:rPr>
        </w:r>
        <w:r>
          <w:rPr>
            <w:noProof/>
            <w:webHidden/>
          </w:rPr>
          <w:fldChar w:fldCharType="separate"/>
        </w:r>
        <w:r>
          <w:rPr>
            <w:noProof/>
            <w:webHidden/>
          </w:rPr>
          <w:t>125</w:t>
        </w:r>
        <w:r>
          <w:rPr>
            <w:noProof/>
            <w:webHidden/>
          </w:rPr>
          <w:fldChar w:fldCharType="end"/>
        </w:r>
      </w:hyperlink>
    </w:p>
    <w:p w14:paraId="235503E6" w14:textId="232EF78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5" w:history="1">
        <w:r w:rsidRPr="000D34AA">
          <w:rPr>
            <w:rStyle w:val="Hyperlink"/>
            <w:noProof/>
          </w:rPr>
          <w:t>3.1.32.2</w:t>
        </w:r>
        <w:r>
          <w:rPr>
            <w:rFonts w:asciiTheme="minorHAnsi" w:eastAsiaTheme="minorEastAsia" w:hAnsiTheme="minorHAnsi" w:cstheme="minorBidi"/>
            <w:noProof/>
            <w:lang w:val="en-US"/>
          </w:rPr>
          <w:tab/>
        </w:r>
        <w:r w:rsidRPr="000D34AA">
          <w:rPr>
            <w:rStyle w:val="Hyperlink"/>
            <w:noProof/>
          </w:rPr>
          <w:t>Technical Safety Requirements for F-S-Req094 - Other ECU SW Executes Active Memory</w:t>
        </w:r>
        <w:r>
          <w:rPr>
            <w:noProof/>
            <w:webHidden/>
          </w:rPr>
          <w:tab/>
        </w:r>
        <w:r>
          <w:rPr>
            <w:noProof/>
            <w:webHidden/>
          </w:rPr>
          <w:fldChar w:fldCharType="begin"/>
        </w:r>
        <w:r>
          <w:rPr>
            <w:noProof/>
            <w:webHidden/>
          </w:rPr>
          <w:instrText xml:space="preserve"> PAGEREF _Toc524090235 \h </w:instrText>
        </w:r>
        <w:r>
          <w:rPr>
            <w:noProof/>
            <w:webHidden/>
          </w:rPr>
        </w:r>
        <w:r>
          <w:rPr>
            <w:noProof/>
            <w:webHidden/>
          </w:rPr>
          <w:fldChar w:fldCharType="separate"/>
        </w:r>
        <w:r>
          <w:rPr>
            <w:noProof/>
            <w:webHidden/>
          </w:rPr>
          <w:t>125</w:t>
        </w:r>
        <w:r>
          <w:rPr>
            <w:noProof/>
            <w:webHidden/>
          </w:rPr>
          <w:fldChar w:fldCharType="end"/>
        </w:r>
      </w:hyperlink>
    </w:p>
    <w:p w14:paraId="0F83573D" w14:textId="1767EB14"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36" w:history="1">
        <w:r w:rsidRPr="000D34AA">
          <w:rPr>
            <w:rStyle w:val="Hyperlink"/>
            <w:noProof/>
          </w:rPr>
          <w:t>3.1.33</w:t>
        </w:r>
        <w:r>
          <w:rPr>
            <w:rFonts w:asciiTheme="minorHAnsi" w:eastAsiaTheme="minorEastAsia" w:hAnsiTheme="minorHAnsi" w:cstheme="minorBidi"/>
            <w:smallCaps w:val="0"/>
            <w:noProof/>
            <w:lang w:val="en-US"/>
          </w:rPr>
          <w:tab/>
        </w:r>
        <w:r w:rsidRPr="000D34AA">
          <w:rPr>
            <w:rStyle w:val="Hyperlink"/>
            <w:noProof/>
          </w:rPr>
          <w:t>Requirement Derivation Diagram(s) for F-S-Req090 - Other ECU SW Executes OTA Without Affecting Basic Function</w:t>
        </w:r>
        <w:r>
          <w:rPr>
            <w:noProof/>
            <w:webHidden/>
          </w:rPr>
          <w:tab/>
        </w:r>
        <w:r>
          <w:rPr>
            <w:noProof/>
            <w:webHidden/>
          </w:rPr>
          <w:fldChar w:fldCharType="begin"/>
        </w:r>
        <w:r>
          <w:rPr>
            <w:noProof/>
            <w:webHidden/>
          </w:rPr>
          <w:instrText xml:space="preserve"> PAGEREF _Toc524090236 \h </w:instrText>
        </w:r>
        <w:r>
          <w:rPr>
            <w:noProof/>
            <w:webHidden/>
          </w:rPr>
        </w:r>
        <w:r>
          <w:rPr>
            <w:noProof/>
            <w:webHidden/>
          </w:rPr>
          <w:fldChar w:fldCharType="separate"/>
        </w:r>
        <w:r>
          <w:rPr>
            <w:noProof/>
            <w:webHidden/>
          </w:rPr>
          <w:t>127</w:t>
        </w:r>
        <w:r>
          <w:rPr>
            <w:noProof/>
            <w:webHidden/>
          </w:rPr>
          <w:fldChar w:fldCharType="end"/>
        </w:r>
      </w:hyperlink>
    </w:p>
    <w:p w14:paraId="3CB679FB" w14:textId="0EF24947"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7" w:history="1">
        <w:r w:rsidRPr="000D34AA">
          <w:rPr>
            <w:rStyle w:val="Hyperlink"/>
            <w:noProof/>
          </w:rPr>
          <w:t>3.1.33.1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_Toc524090237 \h </w:instrText>
        </w:r>
        <w:r>
          <w:rPr>
            <w:noProof/>
            <w:webHidden/>
          </w:rPr>
        </w:r>
        <w:r>
          <w:rPr>
            <w:noProof/>
            <w:webHidden/>
          </w:rPr>
          <w:fldChar w:fldCharType="separate"/>
        </w:r>
        <w:r>
          <w:rPr>
            <w:noProof/>
            <w:webHidden/>
          </w:rPr>
          <w:t>127</w:t>
        </w:r>
        <w:r>
          <w:rPr>
            <w:noProof/>
            <w:webHidden/>
          </w:rPr>
          <w:fldChar w:fldCharType="end"/>
        </w:r>
      </w:hyperlink>
    </w:p>
    <w:p w14:paraId="3F725C37" w14:textId="0E119EE8"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38" w:history="1">
        <w:r w:rsidRPr="000D34AA">
          <w:rPr>
            <w:rStyle w:val="Hyperlink"/>
            <w:noProof/>
          </w:rPr>
          <w:t>3.1.33.2</w:t>
        </w:r>
        <w:r>
          <w:rPr>
            <w:rFonts w:asciiTheme="minorHAnsi" w:eastAsiaTheme="minorEastAsia" w:hAnsiTheme="minorHAnsi" w:cstheme="minorBidi"/>
            <w:noProof/>
            <w:lang w:val="en-US"/>
          </w:rPr>
          <w:tab/>
        </w:r>
        <w:r w:rsidRPr="000D34AA">
          <w:rPr>
            <w:rStyle w:val="Hyperlink"/>
            <w:noProof/>
          </w:rPr>
          <w:t>Technical Safety Requirements for F-S-Req090 - Other ECU SW Executes OTA Without Affecting Basic Function</w:t>
        </w:r>
        <w:r>
          <w:rPr>
            <w:noProof/>
            <w:webHidden/>
          </w:rPr>
          <w:tab/>
        </w:r>
        <w:r>
          <w:rPr>
            <w:noProof/>
            <w:webHidden/>
          </w:rPr>
          <w:fldChar w:fldCharType="begin"/>
        </w:r>
        <w:r>
          <w:rPr>
            <w:noProof/>
            <w:webHidden/>
          </w:rPr>
          <w:instrText xml:space="preserve"> PAGEREF _Toc524090238 \h </w:instrText>
        </w:r>
        <w:r>
          <w:rPr>
            <w:noProof/>
            <w:webHidden/>
          </w:rPr>
        </w:r>
        <w:r>
          <w:rPr>
            <w:noProof/>
            <w:webHidden/>
          </w:rPr>
          <w:fldChar w:fldCharType="separate"/>
        </w:r>
        <w:r>
          <w:rPr>
            <w:noProof/>
            <w:webHidden/>
          </w:rPr>
          <w:t>127</w:t>
        </w:r>
        <w:r>
          <w:rPr>
            <w:noProof/>
            <w:webHidden/>
          </w:rPr>
          <w:fldChar w:fldCharType="end"/>
        </w:r>
      </w:hyperlink>
    </w:p>
    <w:p w14:paraId="21486F24" w14:textId="511240F6"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39" w:history="1">
        <w:r w:rsidRPr="000D34AA">
          <w:rPr>
            <w:rStyle w:val="Hyperlink"/>
            <w:noProof/>
          </w:rPr>
          <w:t>3.1.34</w:t>
        </w:r>
        <w:r>
          <w:rPr>
            <w:rFonts w:asciiTheme="minorHAnsi" w:eastAsiaTheme="minorEastAsia" w:hAnsiTheme="minorHAnsi" w:cstheme="minorBidi"/>
            <w:smallCaps w:val="0"/>
            <w:noProof/>
            <w:lang w:val="en-US"/>
          </w:rPr>
          <w:tab/>
        </w:r>
        <w:r w:rsidRPr="000D34AA">
          <w:rPr>
            <w:rStyle w:val="Hyperlink"/>
            <w:noProof/>
          </w:rPr>
          <w:t>Requirement Derivation Diagram(s) for F-S-Req085 - Other ECU SW Performs Activation Within Time Limit</w:t>
        </w:r>
        <w:r>
          <w:rPr>
            <w:noProof/>
            <w:webHidden/>
          </w:rPr>
          <w:tab/>
        </w:r>
        <w:r>
          <w:rPr>
            <w:noProof/>
            <w:webHidden/>
          </w:rPr>
          <w:fldChar w:fldCharType="begin"/>
        </w:r>
        <w:r>
          <w:rPr>
            <w:noProof/>
            <w:webHidden/>
          </w:rPr>
          <w:instrText xml:space="preserve"> PAGEREF _Toc524090239 \h </w:instrText>
        </w:r>
        <w:r>
          <w:rPr>
            <w:noProof/>
            <w:webHidden/>
          </w:rPr>
        </w:r>
        <w:r>
          <w:rPr>
            <w:noProof/>
            <w:webHidden/>
          </w:rPr>
          <w:fldChar w:fldCharType="separate"/>
        </w:r>
        <w:r>
          <w:rPr>
            <w:noProof/>
            <w:webHidden/>
          </w:rPr>
          <w:t>129</w:t>
        </w:r>
        <w:r>
          <w:rPr>
            <w:noProof/>
            <w:webHidden/>
          </w:rPr>
          <w:fldChar w:fldCharType="end"/>
        </w:r>
      </w:hyperlink>
    </w:p>
    <w:p w14:paraId="72DC84A7" w14:textId="34832E6D"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0" w:history="1">
        <w:r w:rsidRPr="000D34AA">
          <w:rPr>
            <w:rStyle w:val="Hyperlink"/>
            <w:noProof/>
          </w:rPr>
          <w:t>3.1.34.1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_Toc524090240 \h </w:instrText>
        </w:r>
        <w:r>
          <w:rPr>
            <w:noProof/>
            <w:webHidden/>
          </w:rPr>
        </w:r>
        <w:r>
          <w:rPr>
            <w:noProof/>
            <w:webHidden/>
          </w:rPr>
          <w:fldChar w:fldCharType="separate"/>
        </w:r>
        <w:r>
          <w:rPr>
            <w:noProof/>
            <w:webHidden/>
          </w:rPr>
          <w:t>129</w:t>
        </w:r>
        <w:r>
          <w:rPr>
            <w:noProof/>
            <w:webHidden/>
          </w:rPr>
          <w:fldChar w:fldCharType="end"/>
        </w:r>
      </w:hyperlink>
    </w:p>
    <w:p w14:paraId="10D9ECF0" w14:textId="1A1F4175"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1" w:history="1">
        <w:r w:rsidRPr="000D34AA">
          <w:rPr>
            <w:rStyle w:val="Hyperlink"/>
            <w:noProof/>
          </w:rPr>
          <w:t>3.1.34.2</w:t>
        </w:r>
        <w:r>
          <w:rPr>
            <w:rFonts w:asciiTheme="minorHAnsi" w:eastAsiaTheme="minorEastAsia" w:hAnsiTheme="minorHAnsi" w:cstheme="minorBidi"/>
            <w:noProof/>
            <w:lang w:val="en-US"/>
          </w:rPr>
          <w:tab/>
        </w:r>
        <w:r w:rsidRPr="000D34AA">
          <w:rPr>
            <w:rStyle w:val="Hyperlink"/>
            <w:noProof/>
          </w:rPr>
          <w:t>Technical Safety Requirements for F-S-Req085 - Other ECU SW Performs Activation Within Time Limit</w:t>
        </w:r>
        <w:r>
          <w:rPr>
            <w:noProof/>
            <w:webHidden/>
          </w:rPr>
          <w:tab/>
        </w:r>
        <w:r>
          <w:rPr>
            <w:noProof/>
            <w:webHidden/>
          </w:rPr>
          <w:fldChar w:fldCharType="begin"/>
        </w:r>
        <w:r>
          <w:rPr>
            <w:noProof/>
            <w:webHidden/>
          </w:rPr>
          <w:instrText xml:space="preserve"> PAGEREF _Toc524090241 \h </w:instrText>
        </w:r>
        <w:r>
          <w:rPr>
            <w:noProof/>
            <w:webHidden/>
          </w:rPr>
        </w:r>
        <w:r>
          <w:rPr>
            <w:noProof/>
            <w:webHidden/>
          </w:rPr>
          <w:fldChar w:fldCharType="separate"/>
        </w:r>
        <w:r>
          <w:rPr>
            <w:noProof/>
            <w:webHidden/>
          </w:rPr>
          <w:t>129</w:t>
        </w:r>
        <w:r>
          <w:rPr>
            <w:noProof/>
            <w:webHidden/>
          </w:rPr>
          <w:fldChar w:fldCharType="end"/>
        </w:r>
      </w:hyperlink>
    </w:p>
    <w:p w14:paraId="136366D1" w14:textId="6E8B0CA4"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42" w:history="1">
        <w:r w:rsidRPr="000D34AA">
          <w:rPr>
            <w:rStyle w:val="Hyperlink"/>
            <w:noProof/>
          </w:rPr>
          <w:t>3.1.35</w:t>
        </w:r>
        <w:r>
          <w:rPr>
            <w:rFonts w:asciiTheme="minorHAnsi" w:eastAsiaTheme="minorEastAsia" w:hAnsiTheme="minorHAnsi" w:cstheme="minorBidi"/>
            <w:smallCaps w:val="0"/>
            <w:noProof/>
            <w:lang w:val="en-US"/>
          </w:rPr>
          <w:tab/>
        </w:r>
        <w:r w:rsidRPr="000D34AA">
          <w:rPr>
            <w:rStyle w:val="Hyperlink"/>
            <w:noProof/>
          </w:rPr>
          <w:t>Requirement Derivation Diagram(s) for F-S-Req088 - Other ECU SW Prevents Active Memory Erasing or Writing</w:t>
        </w:r>
        <w:r>
          <w:rPr>
            <w:noProof/>
            <w:webHidden/>
          </w:rPr>
          <w:tab/>
        </w:r>
        <w:r>
          <w:rPr>
            <w:noProof/>
            <w:webHidden/>
          </w:rPr>
          <w:fldChar w:fldCharType="begin"/>
        </w:r>
        <w:r>
          <w:rPr>
            <w:noProof/>
            <w:webHidden/>
          </w:rPr>
          <w:instrText xml:space="preserve"> PAGEREF _Toc524090242 \h </w:instrText>
        </w:r>
        <w:r>
          <w:rPr>
            <w:noProof/>
            <w:webHidden/>
          </w:rPr>
        </w:r>
        <w:r>
          <w:rPr>
            <w:noProof/>
            <w:webHidden/>
          </w:rPr>
          <w:fldChar w:fldCharType="separate"/>
        </w:r>
        <w:r>
          <w:rPr>
            <w:noProof/>
            <w:webHidden/>
          </w:rPr>
          <w:t>133</w:t>
        </w:r>
        <w:r>
          <w:rPr>
            <w:noProof/>
            <w:webHidden/>
          </w:rPr>
          <w:fldChar w:fldCharType="end"/>
        </w:r>
      </w:hyperlink>
    </w:p>
    <w:p w14:paraId="676C192B" w14:textId="0867C341"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3" w:history="1">
        <w:r w:rsidRPr="000D34AA">
          <w:rPr>
            <w:rStyle w:val="Hyperlink"/>
            <w:noProof/>
          </w:rPr>
          <w:t>3.1.35.1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_Toc524090243 \h </w:instrText>
        </w:r>
        <w:r>
          <w:rPr>
            <w:noProof/>
            <w:webHidden/>
          </w:rPr>
        </w:r>
        <w:r>
          <w:rPr>
            <w:noProof/>
            <w:webHidden/>
          </w:rPr>
          <w:fldChar w:fldCharType="separate"/>
        </w:r>
        <w:r>
          <w:rPr>
            <w:noProof/>
            <w:webHidden/>
          </w:rPr>
          <w:t>133</w:t>
        </w:r>
        <w:r>
          <w:rPr>
            <w:noProof/>
            <w:webHidden/>
          </w:rPr>
          <w:fldChar w:fldCharType="end"/>
        </w:r>
      </w:hyperlink>
    </w:p>
    <w:p w14:paraId="390E7E22" w14:textId="6C375ADE"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4" w:history="1">
        <w:r w:rsidRPr="000D34AA">
          <w:rPr>
            <w:rStyle w:val="Hyperlink"/>
            <w:noProof/>
          </w:rPr>
          <w:t>3.1.35.2</w:t>
        </w:r>
        <w:r>
          <w:rPr>
            <w:rFonts w:asciiTheme="minorHAnsi" w:eastAsiaTheme="minorEastAsia" w:hAnsiTheme="minorHAnsi" w:cstheme="minorBidi"/>
            <w:noProof/>
            <w:lang w:val="en-US"/>
          </w:rPr>
          <w:tab/>
        </w:r>
        <w:r w:rsidRPr="000D34AA">
          <w:rPr>
            <w:rStyle w:val="Hyperlink"/>
            <w:noProof/>
          </w:rPr>
          <w:t>Technical Safety Requirements for F-S-Req088 - Other ECU SW Prevents Active Memory Erasing or Writing</w:t>
        </w:r>
        <w:r>
          <w:rPr>
            <w:noProof/>
            <w:webHidden/>
          </w:rPr>
          <w:tab/>
        </w:r>
        <w:r>
          <w:rPr>
            <w:noProof/>
            <w:webHidden/>
          </w:rPr>
          <w:fldChar w:fldCharType="begin"/>
        </w:r>
        <w:r>
          <w:rPr>
            <w:noProof/>
            <w:webHidden/>
          </w:rPr>
          <w:instrText xml:space="preserve"> PAGEREF _Toc524090244 \h </w:instrText>
        </w:r>
        <w:r>
          <w:rPr>
            <w:noProof/>
            <w:webHidden/>
          </w:rPr>
        </w:r>
        <w:r>
          <w:rPr>
            <w:noProof/>
            <w:webHidden/>
          </w:rPr>
          <w:fldChar w:fldCharType="separate"/>
        </w:r>
        <w:r>
          <w:rPr>
            <w:noProof/>
            <w:webHidden/>
          </w:rPr>
          <w:t>133</w:t>
        </w:r>
        <w:r>
          <w:rPr>
            <w:noProof/>
            <w:webHidden/>
          </w:rPr>
          <w:fldChar w:fldCharType="end"/>
        </w:r>
      </w:hyperlink>
    </w:p>
    <w:p w14:paraId="7C09AD53" w14:textId="0B1FC326"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45" w:history="1">
        <w:r w:rsidRPr="000D34AA">
          <w:rPr>
            <w:rStyle w:val="Hyperlink"/>
            <w:noProof/>
          </w:rPr>
          <w:t>3.1.36</w:t>
        </w:r>
        <w:r>
          <w:rPr>
            <w:rFonts w:asciiTheme="minorHAnsi" w:eastAsiaTheme="minorEastAsia" w:hAnsiTheme="minorHAnsi" w:cstheme="minorBidi"/>
            <w:smallCaps w:val="0"/>
            <w:noProof/>
            <w:lang w:val="en-US"/>
          </w:rPr>
          <w:tab/>
        </w:r>
        <w:r w:rsidRPr="000D34AA">
          <w:rPr>
            <w:rStyle w:val="Hyperlink"/>
            <w:noProof/>
          </w:rPr>
          <w:t>Requirement Derivation Diagram(s) for F-S-Req081 - Other ECU SW Provides Part Number</w:t>
        </w:r>
        <w:r>
          <w:rPr>
            <w:noProof/>
            <w:webHidden/>
          </w:rPr>
          <w:tab/>
        </w:r>
        <w:r>
          <w:rPr>
            <w:noProof/>
            <w:webHidden/>
          </w:rPr>
          <w:fldChar w:fldCharType="begin"/>
        </w:r>
        <w:r>
          <w:rPr>
            <w:noProof/>
            <w:webHidden/>
          </w:rPr>
          <w:instrText xml:space="preserve"> PAGEREF _Toc524090245 \h </w:instrText>
        </w:r>
        <w:r>
          <w:rPr>
            <w:noProof/>
            <w:webHidden/>
          </w:rPr>
        </w:r>
        <w:r>
          <w:rPr>
            <w:noProof/>
            <w:webHidden/>
          </w:rPr>
          <w:fldChar w:fldCharType="separate"/>
        </w:r>
        <w:r>
          <w:rPr>
            <w:noProof/>
            <w:webHidden/>
          </w:rPr>
          <w:t>137</w:t>
        </w:r>
        <w:r>
          <w:rPr>
            <w:noProof/>
            <w:webHidden/>
          </w:rPr>
          <w:fldChar w:fldCharType="end"/>
        </w:r>
      </w:hyperlink>
    </w:p>
    <w:p w14:paraId="1A4B343A" w14:textId="63A3CA03"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6" w:history="1">
        <w:r w:rsidRPr="000D34AA">
          <w:rPr>
            <w:rStyle w:val="Hyperlink"/>
            <w:noProof/>
          </w:rPr>
          <w:t>3.1.36.1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_Toc524090246 \h </w:instrText>
        </w:r>
        <w:r>
          <w:rPr>
            <w:noProof/>
            <w:webHidden/>
          </w:rPr>
        </w:r>
        <w:r>
          <w:rPr>
            <w:noProof/>
            <w:webHidden/>
          </w:rPr>
          <w:fldChar w:fldCharType="separate"/>
        </w:r>
        <w:r>
          <w:rPr>
            <w:noProof/>
            <w:webHidden/>
          </w:rPr>
          <w:t>137</w:t>
        </w:r>
        <w:r>
          <w:rPr>
            <w:noProof/>
            <w:webHidden/>
          </w:rPr>
          <w:fldChar w:fldCharType="end"/>
        </w:r>
      </w:hyperlink>
    </w:p>
    <w:p w14:paraId="521F5E46" w14:textId="10C72211"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7" w:history="1">
        <w:r w:rsidRPr="000D34AA">
          <w:rPr>
            <w:rStyle w:val="Hyperlink"/>
            <w:noProof/>
          </w:rPr>
          <w:t>3.1.36.2</w:t>
        </w:r>
        <w:r>
          <w:rPr>
            <w:rFonts w:asciiTheme="minorHAnsi" w:eastAsiaTheme="minorEastAsia" w:hAnsiTheme="minorHAnsi" w:cstheme="minorBidi"/>
            <w:noProof/>
            <w:lang w:val="en-US"/>
          </w:rPr>
          <w:tab/>
        </w:r>
        <w:r w:rsidRPr="000D34AA">
          <w:rPr>
            <w:rStyle w:val="Hyperlink"/>
            <w:noProof/>
          </w:rPr>
          <w:t>Technical Safety Requirements for F-S-Req081 - Other ECU SW Provides Part Number</w:t>
        </w:r>
        <w:r>
          <w:rPr>
            <w:noProof/>
            <w:webHidden/>
          </w:rPr>
          <w:tab/>
        </w:r>
        <w:r>
          <w:rPr>
            <w:noProof/>
            <w:webHidden/>
          </w:rPr>
          <w:fldChar w:fldCharType="begin"/>
        </w:r>
        <w:r>
          <w:rPr>
            <w:noProof/>
            <w:webHidden/>
          </w:rPr>
          <w:instrText xml:space="preserve"> PAGEREF _Toc524090247 \h </w:instrText>
        </w:r>
        <w:r>
          <w:rPr>
            <w:noProof/>
            <w:webHidden/>
          </w:rPr>
        </w:r>
        <w:r>
          <w:rPr>
            <w:noProof/>
            <w:webHidden/>
          </w:rPr>
          <w:fldChar w:fldCharType="separate"/>
        </w:r>
        <w:r>
          <w:rPr>
            <w:noProof/>
            <w:webHidden/>
          </w:rPr>
          <w:t>137</w:t>
        </w:r>
        <w:r>
          <w:rPr>
            <w:noProof/>
            <w:webHidden/>
          </w:rPr>
          <w:fldChar w:fldCharType="end"/>
        </w:r>
      </w:hyperlink>
    </w:p>
    <w:p w14:paraId="18708F08" w14:textId="26A386DB" w:rsidR="0084278B" w:rsidRDefault="0084278B">
      <w:pPr>
        <w:pStyle w:val="TOC3"/>
        <w:tabs>
          <w:tab w:val="left" w:pos="832"/>
          <w:tab w:val="right" w:leader="dot" w:pos="9628"/>
        </w:tabs>
        <w:rPr>
          <w:rFonts w:asciiTheme="minorHAnsi" w:eastAsiaTheme="minorEastAsia" w:hAnsiTheme="minorHAnsi" w:cstheme="minorBidi"/>
          <w:smallCaps w:val="0"/>
          <w:noProof/>
          <w:lang w:val="en-US"/>
        </w:rPr>
      </w:pPr>
      <w:hyperlink w:anchor="_Toc524090248" w:history="1">
        <w:r w:rsidRPr="000D34AA">
          <w:rPr>
            <w:rStyle w:val="Hyperlink"/>
            <w:noProof/>
          </w:rPr>
          <w:t>3.1.37</w:t>
        </w:r>
        <w:r>
          <w:rPr>
            <w:rFonts w:asciiTheme="minorHAnsi" w:eastAsiaTheme="minorEastAsia" w:hAnsiTheme="minorHAnsi" w:cstheme="minorBidi"/>
            <w:smallCaps w:val="0"/>
            <w:noProof/>
            <w:lang w:val="en-US"/>
          </w:rPr>
          <w:tab/>
        </w:r>
        <w:r w:rsidRPr="000D34AA">
          <w:rPr>
            <w:rStyle w:val="Hyperlink"/>
            <w:noProof/>
          </w:rPr>
          <w:t>Requirement Derivation Diagram(s) for F-S-Req078 - Other ECU SW Reports ACTIVATION Readiness</w:t>
        </w:r>
        <w:r>
          <w:rPr>
            <w:noProof/>
            <w:webHidden/>
          </w:rPr>
          <w:tab/>
        </w:r>
        <w:r>
          <w:rPr>
            <w:noProof/>
            <w:webHidden/>
          </w:rPr>
          <w:fldChar w:fldCharType="begin"/>
        </w:r>
        <w:r>
          <w:rPr>
            <w:noProof/>
            <w:webHidden/>
          </w:rPr>
          <w:instrText xml:space="preserve"> PAGEREF _Toc524090248 \h </w:instrText>
        </w:r>
        <w:r>
          <w:rPr>
            <w:noProof/>
            <w:webHidden/>
          </w:rPr>
        </w:r>
        <w:r>
          <w:rPr>
            <w:noProof/>
            <w:webHidden/>
          </w:rPr>
          <w:fldChar w:fldCharType="separate"/>
        </w:r>
        <w:r>
          <w:rPr>
            <w:noProof/>
            <w:webHidden/>
          </w:rPr>
          <w:t>141</w:t>
        </w:r>
        <w:r>
          <w:rPr>
            <w:noProof/>
            <w:webHidden/>
          </w:rPr>
          <w:fldChar w:fldCharType="end"/>
        </w:r>
      </w:hyperlink>
    </w:p>
    <w:p w14:paraId="312BD317" w14:textId="24F6E291"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49" w:history="1">
        <w:r w:rsidRPr="000D34AA">
          <w:rPr>
            <w:rStyle w:val="Hyperlink"/>
            <w:noProof/>
          </w:rPr>
          <w:t>3.1.37.1</w:t>
        </w:r>
        <w:r>
          <w:rPr>
            <w:rFonts w:asciiTheme="minorHAnsi" w:eastAsiaTheme="minorEastAsia" w:hAnsiTheme="minorHAnsi" w:cstheme="minorBidi"/>
            <w:noProof/>
            <w:lang w:val="en-US"/>
          </w:rPr>
          <w:tab/>
        </w:r>
        <w:r w:rsidRPr="000D34AA">
          <w:rPr>
            <w:rStyle w:val="Hyperlink"/>
            <w:noProof/>
          </w:rPr>
          <w:t>Requirement Derivation Diagram(s) (Optional)</w:t>
        </w:r>
        <w:r>
          <w:rPr>
            <w:noProof/>
            <w:webHidden/>
          </w:rPr>
          <w:tab/>
        </w:r>
        <w:r>
          <w:rPr>
            <w:noProof/>
            <w:webHidden/>
          </w:rPr>
          <w:fldChar w:fldCharType="begin"/>
        </w:r>
        <w:r>
          <w:rPr>
            <w:noProof/>
            <w:webHidden/>
          </w:rPr>
          <w:instrText xml:space="preserve"> PAGEREF _Toc524090249 \h </w:instrText>
        </w:r>
        <w:r>
          <w:rPr>
            <w:noProof/>
            <w:webHidden/>
          </w:rPr>
        </w:r>
        <w:r>
          <w:rPr>
            <w:noProof/>
            <w:webHidden/>
          </w:rPr>
          <w:fldChar w:fldCharType="separate"/>
        </w:r>
        <w:r>
          <w:rPr>
            <w:noProof/>
            <w:webHidden/>
          </w:rPr>
          <w:t>141</w:t>
        </w:r>
        <w:r>
          <w:rPr>
            <w:noProof/>
            <w:webHidden/>
          </w:rPr>
          <w:fldChar w:fldCharType="end"/>
        </w:r>
      </w:hyperlink>
    </w:p>
    <w:p w14:paraId="794DE122" w14:textId="451CD2CF" w:rsidR="0084278B" w:rsidRDefault="0084278B">
      <w:pPr>
        <w:pStyle w:val="TOC4"/>
        <w:tabs>
          <w:tab w:val="left" w:pos="1015"/>
          <w:tab w:val="right" w:leader="dot" w:pos="9628"/>
        </w:tabs>
        <w:rPr>
          <w:rFonts w:asciiTheme="minorHAnsi" w:eastAsiaTheme="minorEastAsia" w:hAnsiTheme="minorHAnsi" w:cstheme="minorBidi"/>
          <w:noProof/>
          <w:lang w:val="en-US"/>
        </w:rPr>
      </w:pPr>
      <w:hyperlink w:anchor="_Toc524090250" w:history="1">
        <w:r w:rsidRPr="000D34AA">
          <w:rPr>
            <w:rStyle w:val="Hyperlink"/>
            <w:noProof/>
          </w:rPr>
          <w:t>3.1.37.2</w:t>
        </w:r>
        <w:r>
          <w:rPr>
            <w:rFonts w:asciiTheme="minorHAnsi" w:eastAsiaTheme="minorEastAsia" w:hAnsiTheme="minorHAnsi" w:cstheme="minorBidi"/>
            <w:noProof/>
            <w:lang w:val="en-US"/>
          </w:rPr>
          <w:tab/>
        </w:r>
        <w:r w:rsidRPr="000D34AA">
          <w:rPr>
            <w:rStyle w:val="Hyperlink"/>
            <w:noProof/>
          </w:rPr>
          <w:t>Technical Safety Requirements for F-S-Req078 - Other ECU SW Reports ACTIVATION Readiness</w:t>
        </w:r>
        <w:r>
          <w:rPr>
            <w:noProof/>
            <w:webHidden/>
          </w:rPr>
          <w:tab/>
        </w:r>
        <w:r>
          <w:rPr>
            <w:noProof/>
            <w:webHidden/>
          </w:rPr>
          <w:fldChar w:fldCharType="begin"/>
        </w:r>
        <w:r>
          <w:rPr>
            <w:noProof/>
            <w:webHidden/>
          </w:rPr>
          <w:instrText xml:space="preserve"> PAGEREF _Toc524090250 \h </w:instrText>
        </w:r>
        <w:r>
          <w:rPr>
            <w:noProof/>
            <w:webHidden/>
          </w:rPr>
        </w:r>
        <w:r>
          <w:rPr>
            <w:noProof/>
            <w:webHidden/>
          </w:rPr>
          <w:fldChar w:fldCharType="separate"/>
        </w:r>
        <w:r>
          <w:rPr>
            <w:noProof/>
            <w:webHidden/>
          </w:rPr>
          <w:t>141</w:t>
        </w:r>
        <w:r>
          <w:rPr>
            <w:noProof/>
            <w:webHidden/>
          </w:rPr>
          <w:fldChar w:fldCharType="end"/>
        </w:r>
      </w:hyperlink>
    </w:p>
    <w:p w14:paraId="3BC2D601" w14:textId="33EC0B73"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1" w:history="1">
        <w:r w:rsidRPr="000D34AA">
          <w:rPr>
            <w:rStyle w:val="Hyperlink"/>
            <w:noProof/>
          </w:rPr>
          <w:t>3.2</w:t>
        </w:r>
        <w:r>
          <w:rPr>
            <w:rFonts w:asciiTheme="minorHAnsi" w:eastAsiaTheme="minorEastAsia" w:hAnsiTheme="minorHAnsi" w:cstheme="minorBidi"/>
            <w:b w:val="0"/>
            <w:bCs w:val="0"/>
            <w:smallCaps w:val="0"/>
            <w:noProof/>
            <w:lang w:val="en-US"/>
          </w:rPr>
          <w:tab/>
        </w:r>
        <w:r w:rsidRPr="000D34AA">
          <w:rPr>
            <w:rStyle w:val="Hyperlink"/>
            <w:noProof/>
          </w:rPr>
          <w:t>Derivation of Fault Tolerant Time</w:t>
        </w:r>
        <w:r>
          <w:rPr>
            <w:noProof/>
            <w:webHidden/>
          </w:rPr>
          <w:tab/>
        </w:r>
        <w:r>
          <w:rPr>
            <w:noProof/>
            <w:webHidden/>
          </w:rPr>
          <w:fldChar w:fldCharType="begin"/>
        </w:r>
        <w:r>
          <w:rPr>
            <w:noProof/>
            <w:webHidden/>
          </w:rPr>
          <w:instrText xml:space="preserve"> PAGEREF _Toc524090251 \h </w:instrText>
        </w:r>
        <w:r>
          <w:rPr>
            <w:noProof/>
            <w:webHidden/>
          </w:rPr>
        </w:r>
        <w:r>
          <w:rPr>
            <w:noProof/>
            <w:webHidden/>
          </w:rPr>
          <w:fldChar w:fldCharType="separate"/>
        </w:r>
        <w:r>
          <w:rPr>
            <w:noProof/>
            <w:webHidden/>
          </w:rPr>
          <w:t>143</w:t>
        </w:r>
        <w:r>
          <w:rPr>
            <w:noProof/>
            <w:webHidden/>
          </w:rPr>
          <w:fldChar w:fldCharType="end"/>
        </w:r>
      </w:hyperlink>
    </w:p>
    <w:p w14:paraId="3C98B98F" w14:textId="28587EFA"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2" w:history="1">
        <w:r w:rsidRPr="000D34AA">
          <w:rPr>
            <w:rStyle w:val="Hyperlink"/>
            <w:noProof/>
          </w:rPr>
          <w:t>3.3</w:t>
        </w:r>
        <w:r>
          <w:rPr>
            <w:rFonts w:asciiTheme="minorHAnsi" w:eastAsiaTheme="minorEastAsia" w:hAnsiTheme="minorHAnsi" w:cstheme="minorBidi"/>
            <w:b w:val="0"/>
            <w:bCs w:val="0"/>
            <w:smallCaps w:val="0"/>
            <w:noProof/>
            <w:lang w:val="en-US"/>
          </w:rPr>
          <w:tab/>
        </w:r>
        <w:r w:rsidRPr="000D34AA">
          <w:rPr>
            <w:rStyle w:val="Hyperlink"/>
            <w:noProof/>
          </w:rPr>
          <w:t>Derivation of Reduced Functionality (interval) (optional)</w:t>
        </w:r>
        <w:r>
          <w:rPr>
            <w:noProof/>
            <w:webHidden/>
          </w:rPr>
          <w:tab/>
        </w:r>
        <w:r>
          <w:rPr>
            <w:noProof/>
            <w:webHidden/>
          </w:rPr>
          <w:fldChar w:fldCharType="begin"/>
        </w:r>
        <w:r>
          <w:rPr>
            <w:noProof/>
            <w:webHidden/>
          </w:rPr>
          <w:instrText xml:space="preserve"> PAGEREF _Toc524090252 \h </w:instrText>
        </w:r>
        <w:r>
          <w:rPr>
            <w:noProof/>
            <w:webHidden/>
          </w:rPr>
        </w:r>
        <w:r>
          <w:rPr>
            <w:noProof/>
            <w:webHidden/>
          </w:rPr>
          <w:fldChar w:fldCharType="separate"/>
        </w:r>
        <w:r>
          <w:rPr>
            <w:noProof/>
            <w:webHidden/>
          </w:rPr>
          <w:t>144</w:t>
        </w:r>
        <w:r>
          <w:rPr>
            <w:noProof/>
            <w:webHidden/>
          </w:rPr>
          <w:fldChar w:fldCharType="end"/>
        </w:r>
      </w:hyperlink>
    </w:p>
    <w:p w14:paraId="4A136A95" w14:textId="3AED326A"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3" w:history="1">
        <w:r w:rsidRPr="000D34AA">
          <w:rPr>
            <w:rStyle w:val="Hyperlink"/>
            <w:noProof/>
            <w:lang w:bidi="en-US"/>
          </w:rPr>
          <w:t>3.4</w:t>
        </w:r>
        <w:r>
          <w:rPr>
            <w:rFonts w:asciiTheme="minorHAnsi" w:eastAsiaTheme="minorEastAsia" w:hAnsiTheme="minorHAnsi" w:cstheme="minorBidi"/>
            <w:b w:val="0"/>
            <w:bCs w:val="0"/>
            <w:smallCaps w:val="0"/>
            <w:noProof/>
            <w:lang w:val="en-US"/>
          </w:rPr>
          <w:tab/>
        </w:r>
        <w:r w:rsidRPr="000D34AA">
          <w:rPr>
            <w:rStyle w:val="Hyperlink"/>
            <w:noProof/>
            <w:lang w:bidi="en-US"/>
          </w:rPr>
          <w:t xml:space="preserve">HW Metric Requirements - </w:t>
        </w:r>
        <w:r w:rsidRPr="000D34AA">
          <w:rPr>
            <w:rStyle w:val="Hyperlink"/>
            <w:noProof/>
          </w:rPr>
          <w:t>Derivation and Rationale</w:t>
        </w:r>
        <w:r>
          <w:rPr>
            <w:noProof/>
            <w:webHidden/>
          </w:rPr>
          <w:tab/>
        </w:r>
        <w:r>
          <w:rPr>
            <w:noProof/>
            <w:webHidden/>
          </w:rPr>
          <w:fldChar w:fldCharType="begin"/>
        </w:r>
        <w:r>
          <w:rPr>
            <w:noProof/>
            <w:webHidden/>
          </w:rPr>
          <w:instrText xml:space="preserve"> PAGEREF _Toc524090253 \h </w:instrText>
        </w:r>
        <w:r>
          <w:rPr>
            <w:noProof/>
            <w:webHidden/>
          </w:rPr>
        </w:r>
        <w:r>
          <w:rPr>
            <w:noProof/>
            <w:webHidden/>
          </w:rPr>
          <w:fldChar w:fldCharType="separate"/>
        </w:r>
        <w:r>
          <w:rPr>
            <w:noProof/>
            <w:webHidden/>
          </w:rPr>
          <w:t>145</w:t>
        </w:r>
        <w:r>
          <w:rPr>
            <w:noProof/>
            <w:webHidden/>
          </w:rPr>
          <w:fldChar w:fldCharType="end"/>
        </w:r>
      </w:hyperlink>
    </w:p>
    <w:p w14:paraId="65ECA27B" w14:textId="0FB04906" w:rsidR="0084278B" w:rsidRDefault="0084278B">
      <w:pPr>
        <w:pStyle w:val="TOC4"/>
        <w:tabs>
          <w:tab w:val="left" w:pos="893"/>
          <w:tab w:val="right" w:leader="dot" w:pos="9628"/>
        </w:tabs>
        <w:rPr>
          <w:rFonts w:asciiTheme="minorHAnsi" w:eastAsiaTheme="minorEastAsia" w:hAnsiTheme="minorHAnsi" w:cstheme="minorBidi"/>
          <w:noProof/>
          <w:lang w:val="en-US"/>
        </w:rPr>
      </w:pPr>
      <w:hyperlink w:anchor="_Toc524090254" w:history="1">
        <w:r w:rsidRPr="000D34AA">
          <w:rPr>
            <w:rStyle w:val="Hyperlink"/>
            <w:noProof/>
          </w:rPr>
          <w:t>3.4.1.1</w:t>
        </w:r>
        <w:r>
          <w:rPr>
            <w:rFonts w:asciiTheme="minorHAnsi" w:eastAsiaTheme="minorEastAsia" w:hAnsiTheme="minorHAnsi" w:cstheme="minorBidi"/>
            <w:noProof/>
            <w:lang w:val="en-US"/>
          </w:rPr>
          <w:tab/>
        </w:r>
        <w:r w:rsidRPr="000D34AA">
          <w:rPr>
            <w:rStyle w:val="Hyperlink"/>
            <w:noProof/>
          </w:rPr>
          <w:t>Element/Component/Subsystem contribution to the maximum probability of safety goal violation due to random hardware failures (PMHF)</w:t>
        </w:r>
        <w:r>
          <w:rPr>
            <w:noProof/>
            <w:webHidden/>
          </w:rPr>
          <w:tab/>
        </w:r>
        <w:r>
          <w:rPr>
            <w:noProof/>
            <w:webHidden/>
          </w:rPr>
          <w:fldChar w:fldCharType="begin"/>
        </w:r>
        <w:r>
          <w:rPr>
            <w:noProof/>
            <w:webHidden/>
          </w:rPr>
          <w:instrText xml:space="preserve"> PAGEREF _Toc524090254 \h </w:instrText>
        </w:r>
        <w:r>
          <w:rPr>
            <w:noProof/>
            <w:webHidden/>
          </w:rPr>
        </w:r>
        <w:r>
          <w:rPr>
            <w:noProof/>
            <w:webHidden/>
          </w:rPr>
          <w:fldChar w:fldCharType="separate"/>
        </w:r>
        <w:r>
          <w:rPr>
            <w:noProof/>
            <w:webHidden/>
          </w:rPr>
          <w:t>145</w:t>
        </w:r>
        <w:r>
          <w:rPr>
            <w:noProof/>
            <w:webHidden/>
          </w:rPr>
          <w:fldChar w:fldCharType="end"/>
        </w:r>
      </w:hyperlink>
    </w:p>
    <w:p w14:paraId="4222260B" w14:textId="6EA8CAA5"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255" w:history="1">
        <w:r w:rsidRPr="000D34AA">
          <w:rPr>
            <w:rStyle w:val="Hyperlink"/>
            <w:noProof/>
            <w:lang w:bidi="en-US"/>
          </w:rPr>
          <w:t>3.4.2</w:t>
        </w:r>
        <w:r>
          <w:rPr>
            <w:rFonts w:asciiTheme="minorHAnsi" w:eastAsiaTheme="minorEastAsia" w:hAnsiTheme="minorHAnsi" w:cstheme="minorBidi"/>
            <w:smallCaps w:val="0"/>
            <w:noProof/>
            <w:lang w:val="en-US"/>
          </w:rPr>
          <w:tab/>
        </w:r>
        <w:r w:rsidRPr="000D34AA">
          <w:rPr>
            <w:rStyle w:val="Hyperlink"/>
            <w:noProof/>
            <w:lang w:bidi="en-US"/>
          </w:rPr>
          <w:t>Single Point Faults and Latent Faults Metric</w:t>
        </w:r>
        <w:r>
          <w:rPr>
            <w:noProof/>
            <w:webHidden/>
          </w:rPr>
          <w:tab/>
        </w:r>
        <w:r>
          <w:rPr>
            <w:noProof/>
            <w:webHidden/>
          </w:rPr>
          <w:fldChar w:fldCharType="begin"/>
        </w:r>
        <w:r>
          <w:rPr>
            <w:noProof/>
            <w:webHidden/>
          </w:rPr>
          <w:instrText xml:space="preserve"> PAGEREF _Toc524090255 \h </w:instrText>
        </w:r>
        <w:r>
          <w:rPr>
            <w:noProof/>
            <w:webHidden/>
          </w:rPr>
        </w:r>
        <w:r>
          <w:rPr>
            <w:noProof/>
            <w:webHidden/>
          </w:rPr>
          <w:fldChar w:fldCharType="separate"/>
        </w:r>
        <w:r>
          <w:rPr>
            <w:noProof/>
            <w:webHidden/>
          </w:rPr>
          <w:t>145</w:t>
        </w:r>
        <w:r>
          <w:rPr>
            <w:noProof/>
            <w:webHidden/>
          </w:rPr>
          <w:fldChar w:fldCharType="end"/>
        </w:r>
      </w:hyperlink>
    </w:p>
    <w:p w14:paraId="331A5A46" w14:textId="58E1968D"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6" w:history="1">
        <w:r w:rsidRPr="000D34AA">
          <w:rPr>
            <w:rStyle w:val="Hyperlink"/>
            <w:noProof/>
          </w:rPr>
          <w:t>3.5</w:t>
        </w:r>
        <w:r>
          <w:rPr>
            <w:rFonts w:asciiTheme="minorHAnsi" w:eastAsiaTheme="minorEastAsia" w:hAnsiTheme="minorHAnsi" w:cstheme="minorBidi"/>
            <w:b w:val="0"/>
            <w:bCs w:val="0"/>
            <w:smallCaps w:val="0"/>
            <w:noProof/>
            <w:lang w:val="en-US"/>
          </w:rPr>
          <w:tab/>
        </w:r>
        <w:r w:rsidRPr="000D34AA">
          <w:rPr>
            <w:rStyle w:val="Hyperlink"/>
            <w:noProof/>
          </w:rPr>
          <w:t>Allocation</w:t>
        </w:r>
        <w:r>
          <w:rPr>
            <w:noProof/>
            <w:webHidden/>
          </w:rPr>
          <w:tab/>
        </w:r>
        <w:r>
          <w:rPr>
            <w:noProof/>
            <w:webHidden/>
          </w:rPr>
          <w:fldChar w:fldCharType="begin"/>
        </w:r>
        <w:r>
          <w:rPr>
            <w:noProof/>
            <w:webHidden/>
          </w:rPr>
          <w:instrText xml:space="preserve"> PAGEREF _Toc524090256 \h </w:instrText>
        </w:r>
        <w:r>
          <w:rPr>
            <w:noProof/>
            <w:webHidden/>
          </w:rPr>
        </w:r>
        <w:r>
          <w:rPr>
            <w:noProof/>
            <w:webHidden/>
          </w:rPr>
          <w:fldChar w:fldCharType="separate"/>
        </w:r>
        <w:r>
          <w:rPr>
            <w:noProof/>
            <w:webHidden/>
          </w:rPr>
          <w:t>145</w:t>
        </w:r>
        <w:r>
          <w:rPr>
            <w:noProof/>
            <w:webHidden/>
          </w:rPr>
          <w:fldChar w:fldCharType="end"/>
        </w:r>
      </w:hyperlink>
    </w:p>
    <w:p w14:paraId="150606F3" w14:textId="32D7D311"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7" w:history="1">
        <w:r w:rsidRPr="000D34AA">
          <w:rPr>
            <w:rStyle w:val="Hyperlink"/>
            <w:noProof/>
          </w:rPr>
          <w:t>3.6</w:t>
        </w:r>
        <w:r>
          <w:rPr>
            <w:rFonts w:asciiTheme="minorHAnsi" w:eastAsiaTheme="minorEastAsia" w:hAnsiTheme="minorHAnsi" w:cstheme="minorBidi"/>
            <w:b w:val="0"/>
            <w:bCs w:val="0"/>
            <w:smallCaps w:val="0"/>
            <w:noProof/>
            <w:lang w:val="en-US"/>
          </w:rPr>
          <w:tab/>
        </w:r>
        <w:r w:rsidRPr="000D34AA">
          <w:rPr>
            <w:rStyle w:val="Hyperlink"/>
            <w:noProof/>
            <w:lang w:bidi="en-US"/>
          </w:rPr>
          <w:t xml:space="preserve">ASIL Decomposition Requirements - </w:t>
        </w:r>
        <w:r w:rsidRPr="000D34AA">
          <w:rPr>
            <w:rStyle w:val="Hyperlink"/>
            <w:noProof/>
          </w:rPr>
          <w:t>Derivation and Rationale (optional)</w:t>
        </w:r>
        <w:r>
          <w:rPr>
            <w:noProof/>
            <w:webHidden/>
          </w:rPr>
          <w:tab/>
        </w:r>
        <w:r>
          <w:rPr>
            <w:noProof/>
            <w:webHidden/>
          </w:rPr>
          <w:fldChar w:fldCharType="begin"/>
        </w:r>
        <w:r>
          <w:rPr>
            <w:noProof/>
            <w:webHidden/>
          </w:rPr>
          <w:instrText xml:space="preserve"> PAGEREF _Toc524090257 \h </w:instrText>
        </w:r>
        <w:r>
          <w:rPr>
            <w:noProof/>
            <w:webHidden/>
          </w:rPr>
        </w:r>
        <w:r>
          <w:rPr>
            <w:noProof/>
            <w:webHidden/>
          </w:rPr>
          <w:fldChar w:fldCharType="separate"/>
        </w:r>
        <w:r>
          <w:rPr>
            <w:noProof/>
            <w:webHidden/>
          </w:rPr>
          <w:t>145</w:t>
        </w:r>
        <w:r>
          <w:rPr>
            <w:noProof/>
            <w:webHidden/>
          </w:rPr>
          <w:fldChar w:fldCharType="end"/>
        </w:r>
      </w:hyperlink>
    </w:p>
    <w:p w14:paraId="234551C0" w14:textId="39968181"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258" w:history="1">
        <w:r w:rsidRPr="000D34AA">
          <w:rPr>
            <w:rStyle w:val="Hyperlink"/>
            <w:noProof/>
          </w:rPr>
          <w:t>3.6.1</w:t>
        </w:r>
        <w:r>
          <w:rPr>
            <w:rFonts w:asciiTheme="minorHAnsi" w:eastAsiaTheme="minorEastAsia" w:hAnsiTheme="minorHAnsi" w:cstheme="minorBidi"/>
            <w:smallCaps w:val="0"/>
            <w:noProof/>
            <w:lang w:val="en-US"/>
          </w:rPr>
          <w:tab/>
        </w:r>
        <w:r w:rsidRPr="000D34AA">
          <w:rPr>
            <w:rStyle w:val="Hyperlink"/>
            <w:noProof/>
          </w:rPr>
          <w:t>Safety Related Parameters</w:t>
        </w:r>
        <w:r>
          <w:rPr>
            <w:noProof/>
            <w:webHidden/>
          </w:rPr>
          <w:tab/>
        </w:r>
        <w:r>
          <w:rPr>
            <w:noProof/>
            <w:webHidden/>
          </w:rPr>
          <w:fldChar w:fldCharType="begin"/>
        </w:r>
        <w:r>
          <w:rPr>
            <w:noProof/>
            <w:webHidden/>
          </w:rPr>
          <w:instrText xml:space="preserve"> PAGEREF _Toc524090258 \h </w:instrText>
        </w:r>
        <w:r>
          <w:rPr>
            <w:noProof/>
            <w:webHidden/>
          </w:rPr>
        </w:r>
        <w:r>
          <w:rPr>
            <w:noProof/>
            <w:webHidden/>
          </w:rPr>
          <w:fldChar w:fldCharType="separate"/>
        </w:r>
        <w:r>
          <w:rPr>
            <w:noProof/>
            <w:webHidden/>
          </w:rPr>
          <w:t>146</w:t>
        </w:r>
        <w:r>
          <w:rPr>
            <w:noProof/>
            <w:webHidden/>
          </w:rPr>
          <w:fldChar w:fldCharType="end"/>
        </w:r>
      </w:hyperlink>
    </w:p>
    <w:p w14:paraId="355DF271" w14:textId="2AE06D04"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59" w:history="1">
        <w:r w:rsidRPr="000D34AA">
          <w:rPr>
            <w:rStyle w:val="Hyperlink"/>
            <w:noProof/>
          </w:rPr>
          <w:t>3.7</w:t>
        </w:r>
        <w:r>
          <w:rPr>
            <w:rFonts w:asciiTheme="minorHAnsi" w:eastAsiaTheme="minorEastAsia" w:hAnsiTheme="minorHAnsi" w:cstheme="minorBidi"/>
            <w:b w:val="0"/>
            <w:bCs w:val="0"/>
            <w:smallCaps w:val="0"/>
            <w:noProof/>
            <w:lang w:val="en-US"/>
          </w:rPr>
          <w:tab/>
        </w:r>
        <w:r w:rsidRPr="000D34AA">
          <w:rPr>
            <w:rStyle w:val="Hyperlink"/>
            <w:noProof/>
          </w:rPr>
          <w:t>Requirements concerning the ability to configure a system by calibration data</w:t>
        </w:r>
        <w:r>
          <w:rPr>
            <w:noProof/>
            <w:webHidden/>
          </w:rPr>
          <w:tab/>
        </w:r>
        <w:r>
          <w:rPr>
            <w:noProof/>
            <w:webHidden/>
          </w:rPr>
          <w:fldChar w:fldCharType="begin"/>
        </w:r>
        <w:r>
          <w:rPr>
            <w:noProof/>
            <w:webHidden/>
          </w:rPr>
          <w:instrText xml:space="preserve"> PAGEREF _Toc524090259 \h </w:instrText>
        </w:r>
        <w:r>
          <w:rPr>
            <w:noProof/>
            <w:webHidden/>
          </w:rPr>
        </w:r>
        <w:r>
          <w:rPr>
            <w:noProof/>
            <w:webHidden/>
          </w:rPr>
          <w:fldChar w:fldCharType="separate"/>
        </w:r>
        <w:r>
          <w:rPr>
            <w:noProof/>
            <w:webHidden/>
          </w:rPr>
          <w:t>146</w:t>
        </w:r>
        <w:r>
          <w:rPr>
            <w:noProof/>
            <w:webHidden/>
          </w:rPr>
          <w:fldChar w:fldCharType="end"/>
        </w:r>
      </w:hyperlink>
    </w:p>
    <w:p w14:paraId="702A9BA9" w14:textId="0FBF4ECF"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60" w:history="1">
        <w:r w:rsidRPr="000D34AA">
          <w:rPr>
            <w:rStyle w:val="Hyperlink"/>
            <w:noProof/>
          </w:rPr>
          <w:t>3.8</w:t>
        </w:r>
        <w:r>
          <w:rPr>
            <w:rFonts w:asciiTheme="minorHAnsi" w:eastAsiaTheme="minorEastAsia" w:hAnsiTheme="minorHAnsi" w:cstheme="minorBidi"/>
            <w:b w:val="0"/>
            <w:bCs w:val="0"/>
            <w:smallCaps w:val="0"/>
            <w:noProof/>
            <w:lang w:val="en-US"/>
          </w:rPr>
          <w:tab/>
        </w:r>
        <w:r w:rsidRPr="000D34AA">
          <w:rPr>
            <w:rStyle w:val="Hyperlink"/>
            <w:noProof/>
          </w:rPr>
          <w:t>Cascading Technical Safety Requirements</w:t>
        </w:r>
        <w:r>
          <w:rPr>
            <w:noProof/>
            <w:webHidden/>
          </w:rPr>
          <w:tab/>
        </w:r>
        <w:r>
          <w:rPr>
            <w:noProof/>
            <w:webHidden/>
          </w:rPr>
          <w:fldChar w:fldCharType="begin"/>
        </w:r>
        <w:r>
          <w:rPr>
            <w:noProof/>
            <w:webHidden/>
          </w:rPr>
          <w:instrText xml:space="preserve"> PAGEREF _Toc524090260 \h </w:instrText>
        </w:r>
        <w:r>
          <w:rPr>
            <w:noProof/>
            <w:webHidden/>
          </w:rPr>
        </w:r>
        <w:r>
          <w:rPr>
            <w:noProof/>
            <w:webHidden/>
          </w:rPr>
          <w:fldChar w:fldCharType="separate"/>
        </w:r>
        <w:r>
          <w:rPr>
            <w:noProof/>
            <w:webHidden/>
          </w:rPr>
          <w:t>147</w:t>
        </w:r>
        <w:r>
          <w:rPr>
            <w:noProof/>
            <w:webHidden/>
          </w:rPr>
          <w:fldChar w:fldCharType="end"/>
        </w:r>
      </w:hyperlink>
    </w:p>
    <w:p w14:paraId="2DA28E98" w14:textId="13C3A363"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261" w:history="1">
        <w:r w:rsidRPr="000D34AA">
          <w:rPr>
            <w:rStyle w:val="Hyperlink"/>
            <w:noProof/>
            <w:lang w:bidi="en-US"/>
          </w:rPr>
          <w:t>3.8.1</w:t>
        </w:r>
        <w:r>
          <w:rPr>
            <w:rFonts w:asciiTheme="minorHAnsi" w:eastAsiaTheme="minorEastAsia" w:hAnsiTheme="minorHAnsi" w:cstheme="minorBidi"/>
            <w:smallCaps w:val="0"/>
            <w:noProof/>
            <w:lang w:val="en-US"/>
          </w:rPr>
          <w:tab/>
        </w:r>
        <w:r w:rsidRPr="000D34AA">
          <w:rPr>
            <w:rStyle w:val="Hyperlink"/>
            <w:noProof/>
            <w:lang w:bidi="en-US"/>
          </w:rPr>
          <w:t>Element/Subsystem/Component architecture (including redundancy)</w:t>
        </w:r>
        <w:r>
          <w:rPr>
            <w:noProof/>
            <w:webHidden/>
          </w:rPr>
          <w:tab/>
        </w:r>
        <w:r>
          <w:rPr>
            <w:noProof/>
            <w:webHidden/>
          </w:rPr>
          <w:fldChar w:fldCharType="begin"/>
        </w:r>
        <w:r>
          <w:rPr>
            <w:noProof/>
            <w:webHidden/>
          </w:rPr>
          <w:instrText xml:space="preserve"> PAGEREF _Toc524090261 \h </w:instrText>
        </w:r>
        <w:r>
          <w:rPr>
            <w:noProof/>
            <w:webHidden/>
          </w:rPr>
        </w:r>
        <w:r>
          <w:rPr>
            <w:noProof/>
            <w:webHidden/>
          </w:rPr>
          <w:fldChar w:fldCharType="separate"/>
        </w:r>
        <w:r>
          <w:rPr>
            <w:noProof/>
            <w:webHidden/>
          </w:rPr>
          <w:t>147</w:t>
        </w:r>
        <w:r>
          <w:rPr>
            <w:noProof/>
            <w:webHidden/>
          </w:rPr>
          <w:fldChar w:fldCharType="end"/>
        </w:r>
      </w:hyperlink>
    </w:p>
    <w:p w14:paraId="50451BC9" w14:textId="0A2DCA05"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262" w:history="1">
        <w:r w:rsidRPr="000D34AA">
          <w:rPr>
            <w:rStyle w:val="Hyperlink"/>
            <w:noProof/>
          </w:rPr>
          <w:t>3.8.2</w:t>
        </w:r>
        <w:r>
          <w:rPr>
            <w:rFonts w:asciiTheme="minorHAnsi" w:eastAsiaTheme="minorEastAsia" w:hAnsiTheme="minorHAnsi" w:cstheme="minorBidi"/>
            <w:smallCaps w:val="0"/>
            <w:noProof/>
            <w:lang w:val="en-US"/>
          </w:rPr>
          <w:tab/>
        </w:r>
        <w:r w:rsidRPr="000D34AA">
          <w:rPr>
            <w:rStyle w:val="Hyperlink"/>
            <w:noProof/>
          </w:rPr>
          <w:t>Internal Fault Handling</w:t>
        </w:r>
        <w:r>
          <w:rPr>
            <w:noProof/>
            <w:webHidden/>
          </w:rPr>
          <w:tab/>
        </w:r>
        <w:r>
          <w:rPr>
            <w:noProof/>
            <w:webHidden/>
          </w:rPr>
          <w:fldChar w:fldCharType="begin"/>
        </w:r>
        <w:r>
          <w:rPr>
            <w:noProof/>
            <w:webHidden/>
          </w:rPr>
          <w:instrText xml:space="preserve"> PAGEREF _Toc524090262 \h </w:instrText>
        </w:r>
        <w:r>
          <w:rPr>
            <w:noProof/>
            <w:webHidden/>
          </w:rPr>
        </w:r>
        <w:r>
          <w:rPr>
            <w:noProof/>
            <w:webHidden/>
          </w:rPr>
          <w:fldChar w:fldCharType="separate"/>
        </w:r>
        <w:r>
          <w:rPr>
            <w:noProof/>
            <w:webHidden/>
          </w:rPr>
          <w:t>147</w:t>
        </w:r>
        <w:r>
          <w:rPr>
            <w:noProof/>
            <w:webHidden/>
          </w:rPr>
          <w:fldChar w:fldCharType="end"/>
        </w:r>
      </w:hyperlink>
    </w:p>
    <w:p w14:paraId="0647BB33" w14:textId="78A431DD" w:rsidR="0084278B" w:rsidRDefault="0084278B">
      <w:pPr>
        <w:pStyle w:val="TOC3"/>
        <w:tabs>
          <w:tab w:val="left" w:pos="709"/>
          <w:tab w:val="right" w:leader="dot" w:pos="9628"/>
        </w:tabs>
        <w:rPr>
          <w:rFonts w:asciiTheme="minorHAnsi" w:eastAsiaTheme="minorEastAsia" w:hAnsiTheme="minorHAnsi" w:cstheme="minorBidi"/>
          <w:smallCaps w:val="0"/>
          <w:noProof/>
          <w:lang w:val="en-US"/>
        </w:rPr>
      </w:pPr>
      <w:hyperlink w:anchor="_Toc524090263" w:history="1">
        <w:r w:rsidRPr="000D34AA">
          <w:rPr>
            <w:rStyle w:val="Hyperlink"/>
            <w:noProof/>
          </w:rPr>
          <w:t>3.8.3</w:t>
        </w:r>
        <w:r>
          <w:rPr>
            <w:rFonts w:asciiTheme="minorHAnsi" w:eastAsiaTheme="minorEastAsia" w:hAnsiTheme="minorHAnsi" w:cstheme="minorBidi"/>
            <w:smallCaps w:val="0"/>
            <w:noProof/>
            <w:lang w:val="en-US"/>
          </w:rPr>
          <w:tab/>
        </w:r>
        <w:r w:rsidRPr="000D34AA">
          <w:rPr>
            <w:rStyle w:val="Hyperlink"/>
            <w:noProof/>
          </w:rPr>
          <w:t>Latent Fault Handling</w:t>
        </w:r>
        <w:r>
          <w:rPr>
            <w:noProof/>
            <w:webHidden/>
          </w:rPr>
          <w:tab/>
        </w:r>
        <w:r>
          <w:rPr>
            <w:noProof/>
            <w:webHidden/>
          </w:rPr>
          <w:fldChar w:fldCharType="begin"/>
        </w:r>
        <w:r>
          <w:rPr>
            <w:noProof/>
            <w:webHidden/>
          </w:rPr>
          <w:instrText xml:space="preserve"> PAGEREF _Toc524090263 \h </w:instrText>
        </w:r>
        <w:r>
          <w:rPr>
            <w:noProof/>
            <w:webHidden/>
          </w:rPr>
        </w:r>
        <w:r>
          <w:rPr>
            <w:noProof/>
            <w:webHidden/>
          </w:rPr>
          <w:fldChar w:fldCharType="separate"/>
        </w:r>
        <w:r>
          <w:rPr>
            <w:noProof/>
            <w:webHidden/>
          </w:rPr>
          <w:t>147</w:t>
        </w:r>
        <w:r>
          <w:rPr>
            <w:noProof/>
            <w:webHidden/>
          </w:rPr>
          <w:fldChar w:fldCharType="end"/>
        </w:r>
      </w:hyperlink>
    </w:p>
    <w:p w14:paraId="08E54A74" w14:textId="1EBD555B"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64" w:history="1">
        <w:r w:rsidRPr="000D34AA">
          <w:rPr>
            <w:rStyle w:val="Hyperlink"/>
            <w:noProof/>
          </w:rPr>
          <w:t>3.9</w:t>
        </w:r>
        <w:r>
          <w:rPr>
            <w:rFonts w:asciiTheme="minorHAnsi" w:eastAsiaTheme="minorEastAsia" w:hAnsiTheme="minorHAnsi" w:cstheme="minorBidi"/>
            <w:b w:val="0"/>
            <w:bCs w:val="0"/>
            <w:smallCaps w:val="0"/>
            <w:noProof/>
            <w:lang w:val="en-US"/>
          </w:rPr>
          <w:tab/>
        </w:r>
        <w:r w:rsidRPr="000D34AA">
          <w:rPr>
            <w:rStyle w:val="Hyperlink"/>
            <w:noProof/>
          </w:rPr>
          <w:t>Reference to description of other functions of the system</w:t>
        </w:r>
        <w:r>
          <w:rPr>
            <w:noProof/>
            <w:webHidden/>
          </w:rPr>
          <w:tab/>
        </w:r>
        <w:r>
          <w:rPr>
            <w:noProof/>
            <w:webHidden/>
          </w:rPr>
          <w:fldChar w:fldCharType="begin"/>
        </w:r>
        <w:r>
          <w:rPr>
            <w:noProof/>
            <w:webHidden/>
          </w:rPr>
          <w:instrText xml:space="preserve"> PAGEREF _Toc524090264 \h </w:instrText>
        </w:r>
        <w:r>
          <w:rPr>
            <w:noProof/>
            <w:webHidden/>
          </w:rPr>
        </w:r>
        <w:r>
          <w:rPr>
            <w:noProof/>
            <w:webHidden/>
          </w:rPr>
          <w:fldChar w:fldCharType="separate"/>
        </w:r>
        <w:r>
          <w:rPr>
            <w:noProof/>
            <w:webHidden/>
          </w:rPr>
          <w:t>147</w:t>
        </w:r>
        <w:r>
          <w:rPr>
            <w:noProof/>
            <w:webHidden/>
          </w:rPr>
          <w:fldChar w:fldCharType="end"/>
        </w:r>
      </w:hyperlink>
    </w:p>
    <w:p w14:paraId="5F65FD16" w14:textId="19EE9CE7" w:rsidR="0084278B" w:rsidRDefault="0084278B">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524090265" w:history="1">
        <w:r w:rsidRPr="000D34AA">
          <w:rPr>
            <w:rStyle w:val="Hyperlink"/>
            <w:noProof/>
          </w:rPr>
          <w:t>4.</w:t>
        </w:r>
        <w:r>
          <w:rPr>
            <w:rFonts w:asciiTheme="minorHAnsi" w:eastAsiaTheme="minorEastAsia" w:hAnsiTheme="minorHAnsi" w:cstheme="minorBidi"/>
            <w:b w:val="0"/>
            <w:bCs w:val="0"/>
            <w:caps w:val="0"/>
            <w:noProof/>
            <w:u w:val="none"/>
            <w:lang w:val="en-US"/>
          </w:rPr>
          <w:tab/>
        </w:r>
        <w:r w:rsidRPr="000D34AA">
          <w:rPr>
            <w:rStyle w:val="Hyperlink"/>
            <w:noProof/>
          </w:rPr>
          <w:t>System Design</w:t>
        </w:r>
        <w:r>
          <w:rPr>
            <w:noProof/>
            <w:webHidden/>
          </w:rPr>
          <w:tab/>
        </w:r>
        <w:r>
          <w:rPr>
            <w:noProof/>
            <w:webHidden/>
          </w:rPr>
          <w:fldChar w:fldCharType="begin"/>
        </w:r>
        <w:r>
          <w:rPr>
            <w:noProof/>
            <w:webHidden/>
          </w:rPr>
          <w:instrText xml:space="preserve"> PAGEREF _Toc524090265 \h </w:instrText>
        </w:r>
        <w:r>
          <w:rPr>
            <w:noProof/>
            <w:webHidden/>
          </w:rPr>
        </w:r>
        <w:r>
          <w:rPr>
            <w:noProof/>
            <w:webHidden/>
          </w:rPr>
          <w:fldChar w:fldCharType="separate"/>
        </w:r>
        <w:r>
          <w:rPr>
            <w:noProof/>
            <w:webHidden/>
          </w:rPr>
          <w:t>148</w:t>
        </w:r>
        <w:r>
          <w:rPr>
            <w:noProof/>
            <w:webHidden/>
          </w:rPr>
          <w:fldChar w:fldCharType="end"/>
        </w:r>
      </w:hyperlink>
    </w:p>
    <w:p w14:paraId="66AB10A1" w14:textId="451E9280" w:rsidR="0084278B" w:rsidRDefault="0084278B">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524090266" w:history="1">
        <w:r w:rsidRPr="000D34AA">
          <w:rPr>
            <w:rStyle w:val="Hyperlink"/>
            <w:noProof/>
          </w:rPr>
          <w:t>5.</w:t>
        </w:r>
        <w:r>
          <w:rPr>
            <w:rFonts w:asciiTheme="minorHAnsi" w:eastAsiaTheme="minorEastAsia" w:hAnsiTheme="minorHAnsi" w:cstheme="minorBidi"/>
            <w:b w:val="0"/>
            <w:bCs w:val="0"/>
            <w:caps w:val="0"/>
            <w:noProof/>
            <w:u w:val="none"/>
            <w:lang w:val="en-US"/>
          </w:rPr>
          <w:tab/>
        </w:r>
        <w:r w:rsidRPr="000D34AA">
          <w:rPr>
            <w:rStyle w:val="Hyperlink"/>
            <w:noProof/>
          </w:rPr>
          <w:t>Requirements for Production, Operation, Service and Decommissioning</w:t>
        </w:r>
        <w:r>
          <w:rPr>
            <w:noProof/>
            <w:webHidden/>
          </w:rPr>
          <w:tab/>
        </w:r>
        <w:r>
          <w:rPr>
            <w:noProof/>
            <w:webHidden/>
          </w:rPr>
          <w:fldChar w:fldCharType="begin"/>
        </w:r>
        <w:r>
          <w:rPr>
            <w:noProof/>
            <w:webHidden/>
          </w:rPr>
          <w:instrText xml:space="preserve"> PAGEREF _Toc524090266 \h </w:instrText>
        </w:r>
        <w:r>
          <w:rPr>
            <w:noProof/>
            <w:webHidden/>
          </w:rPr>
        </w:r>
        <w:r>
          <w:rPr>
            <w:noProof/>
            <w:webHidden/>
          </w:rPr>
          <w:fldChar w:fldCharType="separate"/>
        </w:r>
        <w:r>
          <w:rPr>
            <w:noProof/>
            <w:webHidden/>
          </w:rPr>
          <w:t>148</w:t>
        </w:r>
        <w:r>
          <w:rPr>
            <w:noProof/>
            <w:webHidden/>
          </w:rPr>
          <w:fldChar w:fldCharType="end"/>
        </w:r>
      </w:hyperlink>
    </w:p>
    <w:p w14:paraId="4BA9CFF2" w14:textId="307FB76C" w:rsidR="0084278B" w:rsidRDefault="0084278B">
      <w:pPr>
        <w:pStyle w:val="TOC1"/>
        <w:tabs>
          <w:tab w:val="left" w:pos="403"/>
          <w:tab w:val="right" w:leader="dot" w:pos="9628"/>
        </w:tabs>
        <w:rPr>
          <w:rFonts w:asciiTheme="minorHAnsi" w:eastAsiaTheme="minorEastAsia" w:hAnsiTheme="minorHAnsi" w:cstheme="minorBidi"/>
          <w:b w:val="0"/>
          <w:bCs w:val="0"/>
          <w:caps w:val="0"/>
          <w:noProof/>
          <w:u w:val="none"/>
          <w:lang w:val="en-US"/>
        </w:rPr>
      </w:pPr>
      <w:hyperlink w:anchor="_Toc524090267" w:history="1">
        <w:r w:rsidRPr="000D34AA">
          <w:rPr>
            <w:rStyle w:val="Hyperlink"/>
            <w:i/>
            <w:iCs/>
            <w:noProof/>
          </w:rPr>
          <w:t>6.</w:t>
        </w:r>
        <w:r>
          <w:rPr>
            <w:rFonts w:asciiTheme="minorHAnsi" w:eastAsiaTheme="minorEastAsia" w:hAnsiTheme="minorHAnsi" w:cstheme="minorBidi"/>
            <w:b w:val="0"/>
            <w:bCs w:val="0"/>
            <w:caps w:val="0"/>
            <w:noProof/>
            <w:u w:val="none"/>
            <w:lang w:val="en-US"/>
          </w:rPr>
          <w:tab/>
        </w:r>
        <w:r w:rsidRPr="000D34AA">
          <w:rPr>
            <w:rStyle w:val="Hyperlink"/>
            <w:noProof/>
          </w:rPr>
          <w:t>Execution and Results of Verification Review</w:t>
        </w:r>
        <w:r>
          <w:rPr>
            <w:noProof/>
            <w:webHidden/>
          </w:rPr>
          <w:tab/>
        </w:r>
        <w:r>
          <w:rPr>
            <w:noProof/>
            <w:webHidden/>
          </w:rPr>
          <w:fldChar w:fldCharType="begin"/>
        </w:r>
        <w:r>
          <w:rPr>
            <w:noProof/>
            <w:webHidden/>
          </w:rPr>
          <w:instrText xml:space="preserve"> PAGEREF _Toc524090267 \h </w:instrText>
        </w:r>
        <w:r>
          <w:rPr>
            <w:noProof/>
            <w:webHidden/>
          </w:rPr>
        </w:r>
        <w:r>
          <w:rPr>
            <w:noProof/>
            <w:webHidden/>
          </w:rPr>
          <w:fldChar w:fldCharType="separate"/>
        </w:r>
        <w:r>
          <w:rPr>
            <w:noProof/>
            <w:webHidden/>
          </w:rPr>
          <w:t>149</w:t>
        </w:r>
        <w:r>
          <w:rPr>
            <w:noProof/>
            <w:webHidden/>
          </w:rPr>
          <w:fldChar w:fldCharType="end"/>
        </w:r>
      </w:hyperlink>
    </w:p>
    <w:p w14:paraId="4C9B607D" w14:textId="0920B287"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68" w:history="1">
        <w:r w:rsidRPr="000D34AA">
          <w:rPr>
            <w:rStyle w:val="Hyperlink"/>
            <w:noProof/>
            <w:lang w:eastAsia="ja-JP"/>
          </w:rPr>
          <w:t>6.1</w:t>
        </w:r>
        <w:r>
          <w:rPr>
            <w:rFonts w:asciiTheme="minorHAnsi" w:eastAsiaTheme="minorEastAsia" w:hAnsiTheme="minorHAnsi" w:cstheme="minorBidi"/>
            <w:b w:val="0"/>
            <w:bCs w:val="0"/>
            <w:smallCaps w:val="0"/>
            <w:noProof/>
            <w:lang w:val="en-US"/>
          </w:rPr>
          <w:tab/>
        </w:r>
        <w:r w:rsidRPr="000D34AA">
          <w:rPr>
            <w:rStyle w:val="Hyperlink"/>
            <w:noProof/>
            <w:lang w:eastAsia="ja-JP"/>
          </w:rPr>
          <w:t>Verification Review</w:t>
        </w:r>
        <w:r>
          <w:rPr>
            <w:noProof/>
            <w:webHidden/>
          </w:rPr>
          <w:tab/>
        </w:r>
        <w:r>
          <w:rPr>
            <w:noProof/>
            <w:webHidden/>
          </w:rPr>
          <w:fldChar w:fldCharType="begin"/>
        </w:r>
        <w:r>
          <w:rPr>
            <w:noProof/>
            <w:webHidden/>
          </w:rPr>
          <w:instrText xml:space="preserve"> PAGEREF _Toc524090268 \h </w:instrText>
        </w:r>
        <w:r>
          <w:rPr>
            <w:noProof/>
            <w:webHidden/>
          </w:rPr>
        </w:r>
        <w:r>
          <w:rPr>
            <w:noProof/>
            <w:webHidden/>
          </w:rPr>
          <w:fldChar w:fldCharType="separate"/>
        </w:r>
        <w:r>
          <w:rPr>
            <w:noProof/>
            <w:webHidden/>
          </w:rPr>
          <w:t>149</w:t>
        </w:r>
        <w:r>
          <w:rPr>
            <w:noProof/>
            <w:webHidden/>
          </w:rPr>
          <w:fldChar w:fldCharType="end"/>
        </w:r>
      </w:hyperlink>
    </w:p>
    <w:p w14:paraId="7FD172A0" w14:textId="3227C515"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69" w:history="1">
        <w:r w:rsidRPr="000D34AA">
          <w:rPr>
            <w:rStyle w:val="Hyperlink"/>
            <w:noProof/>
          </w:rPr>
          <w:t>6.2</w:t>
        </w:r>
        <w:r>
          <w:rPr>
            <w:rFonts w:asciiTheme="minorHAnsi" w:eastAsiaTheme="minorEastAsia" w:hAnsiTheme="minorHAnsi" w:cstheme="minorBidi"/>
            <w:b w:val="0"/>
            <w:bCs w:val="0"/>
            <w:smallCaps w:val="0"/>
            <w:noProof/>
            <w:lang w:val="en-US"/>
          </w:rPr>
          <w:tab/>
        </w:r>
        <w:r w:rsidRPr="000D34AA">
          <w:rPr>
            <w:rStyle w:val="Hyperlink"/>
            <w:noProof/>
          </w:rPr>
          <w:t>Review Exceptions / Deviations / Findings</w:t>
        </w:r>
        <w:r>
          <w:rPr>
            <w:noProof/>
            <w:webHidden/>
          </w:rPr>
          <w:tab/>
        </w:r>
        <w:r>
          <w:rPr>
            <w:noProof/>
            <w:webHidden/>
          </w:rPr>
          <w:fldChar w:fldCharType="begin"/>
        </w:r>
        <w:r>
          <w:rPr>
            <w:noProof/>
            <w:webHidden/>
          </w:rPr>
          <w:instrText xml:space="preserve"> PAGEREF _Toc524090269 \h </w:instrText>
        </w:r>
        <w:r>
          <w:rPr>
            <w:noProof/>
            <w:webHidden/>
          </w:rPr>
        </w:r>
        <w:r>
          <w:rPr>
            <w:noProof/>
            <w:webHidden/>
          </w:rPr>
          <w:fldChar w:fldCharType="separate"/>
        </w:r>
        <w:r>
          <w:rPr>
            <w:noProof/>
            <w:webHidden/>
          </w:rPr>
          <w:t>151</w:t>
        </w:r>
        <w:r>
          <w:rPr>
            <w:noProof/>
            <w:webHidden/>
          </w:rPr>
          <w:fldChar w:fldCharType="end"/>
        </w:r>
      </w:hyperlink>
    </w:p>
    <w:p w14:paraId="21274E73" w14:textId="0C0673BD" w:rsidR="0084278B" w:rsidRDefault="0084278B">
      <w:pPr>
        <w:pStyle w:val="TOC2"/>
        <w:tabs>
          <w:tab w:val="left" w:pos="526"/>
          <w:tab w:val="right" w:leader="dot" w:pos="9628"/>
        </w:tabs>
        <w:rPr>
          <w:rFonts w:asciiTheme="minorHAnsi" w:eastAsiaTheme="minorEastAsia" w:hAnsiTheme="minorHAnsi" w:cstheme="minorBidi"/>
          <w:b w:val="0"/>
          <w:bCs w:val="0"/>
          <w:smallCaps w:val="0"/>
          <w:noProof/>
          <w:lang w:val="en-US"/>
        </w:rPr>
      </w:pPr>
      <w:hyperlink w:anchor="_Toc524090270" w:history="1">
        <w:r w:rsidRPr="000D34AA">
          <w:rPr>
            <w:rStyle w:val="Hyperlink"/>
            <w:noProof/>
          </w:rPr>
          <w:t>6.3</w:t>
        </w:r>
        <w:r>
          <w:rPr>
            <w:rFonts w:asciiTheme="minorHAnsi" w:eastAsiaTheme="minorEastAsia" w:hAnsiTheme="minorHAnsi" w:cstheme="minorBidi"/>
            <w:b w:val="0"/>
            <w:bCs w:val="0"/>
            <w:smallCaps w:val="0"/>
            <w:noProof/>
            <w:lang w:val="en-US"/>
          </w:rPr>
          <w:tab/>
        </w:r>
        <w:r w:rsidRPr="000D34AA">
          <w:rPr>
            <w:rStyle w:val="Hyperlink"/>
            <w:noProof/>
          </w:rPr>
          <w:t>Further Actions / Decisions</w:t>
        </w:r>
        <w:r>
          <w:rPr>
            <w:noProof/>
            <w:webHidden/>
          </w:rPr>
          <w:tab/>
        </w:r>
        <w:r>
          <w:rPr>
            <w:noProof/>
            <w:webHidden/>
          </w:rPr>
          <w:fldChar w:fldCharType="begin"/>
        </w:r>
        <w:r>
          <w:rPr>
            <w:noProof/>
            <w:webHidden/>
          </w:rPr>
          <w:instrText xml:space="preserve"> PAGEREF _Toc524090270 \h </w:instrText>
        </w:r>
        <w:r>
          <w:rPr>
            <w:noProof/>
            <w:webHidden/>
          </w:rPr>
        </w:r>
        <w:r>
          <w:rPr>
            <w:noProof/>
            <w:webHidden/>
          </w:rPr>
          <w:fldChar w:fldCharType="separate"/>
        </w:r>
        <w:r>
          <w:rPr>
            <w:noProof/>
            <w:webHidden/>
          </w:rPr>
          <w:t>151</w:t>
        </w:r>
        <w:r>
          <w:rPr>
            <w:noProof/>
            <w:webHidden/>
          </w:rPr>
          <w:fldChar w:fldCharType="end"/>
        </w:r>
      </w:hyperlink>
    </w:p>
    <w:p w14:paraId="465F5A9F" w14:textId="02455C49" w:rsidR="00D614E5" w:rsidRPr="006462E0" w:rsidRDefault="001D74D0" w:rsidP="00BC0911">
      <w:r w:rsidRPr="006462E0">
        <w:fldChar w:fldCharType="end"/>
      </w:r>
    </w:p>
    <w:p w14:paraId="465F5AA0" w14:textId="77777777" w:rsidR="008256F2" w:rsidRDefault="005A3378" w:rsidP="005A3378">
      <w:pPr>
        <w:pStyle w:val="Heading"/>
        <w:jc w:val="left"/>
      </w:pPr>
      <w:r>
        <w:t>List of tables</w:t>
      </w:r>
    </w:p>
    <w:p w14:paraId="11FCD4E1" w14:textId="7A253740" w:rsidR="0084278B" w:rsidRDefault="005A3378">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"Table" </w:instrText>
      </w:r>
      <w:r>
        <w:fldChar w:fldCharType="separate"/>
      </w:r>
      <w:hyperlink w:anchor="_Toc524090271" w:history="1">
        <w:r w:rsidR="0084278B" w:rsidRPr="00B32BC9">
          <w:rPr>
            <w:rStyle w:val="Hyperlink"/>
            <w:noProof/>
          </w:rPr>
          <w:t>Table 1: Document Scope</w:t>
        </w:r>
        <w:r w:rsidR="0084278B">
          <w:rPr>
            <w:noProof/>
            <w:webHidden/>
          </w:rPr>
          <w:tab/>
        </w:r>
        <w:r w:rsidR="0084278B">
          <w:rPr>
            <w:noProof/>
            <w:webHidden/>
          </w:rPr>
          <w:fldChar w:fldCharType="begin"/>
        </w:r>
        <w:r w:rsidR="0084278B">
          <w:rPr>
            <w:noProof/>
            <w:webHidden/>
          </w:rPr>
          <w:instrText xml:space="preserve"> PAGEREF _Toc524090271 \h </w:instrText>
        </w:r>
        <w:r w:rsidR="0084278B">
          <w:rPr>
            <w:noProof/>
            <w:webHidden/>
          </w:rPr>
        </w:r>
        <w:r w:rsidR="0084278B">
          <w:rPr>
            <w:noProof/>
            <w:webHidden/>
          </w:rPr>
          <w:fldChar w:fldCharType="separate"/>
        </w:r>
        <w:r w:rsidR="0084278B">
          <w:rPr>
            <w:noProof/>
            <w:webHidden/>
          </w:rPr>
          <w:t>9</w:t>
        </w:r>
        <w:r w:rsidR="0084278B">
          <w:rPr>
            <w:noProof/>
            <w:webHidden/>
          </w:rPr>
          <w:fldChar w:fldCharType="end"/>
        </w:r>
      </w:hyperlink>
    </w:p>
    <w:p w14:paraId="2B7F7D3A" w14:textId="1F5F2DD4"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2" w:history="1">
        <w:r w:rsidRPr="00B32BC9">
          <w:rPr>
            <w:rStyle w:val="Hyperlink"/>
            <w:noProof/>
          </w:rPr>
          <w:t>Table 2: Input</w:t>
        </w:r>
        <w:r>
          <w:rPr>
            <w:noProof/>
            <w:webHidden/>
          </w:rPr>
          <w:tab/>
        </w:r>
        <w:r>
          <w:rPr>
            <w:noProof/>
            <w:webHidden/>
          </w:rPr>
          <w:fldChar w:fldCharType="begin"/>
        </w:r>
        <w:r>
          <w:rPr>
            <w:noProof/>
            <w:webHidden/>
          </w:rPr>
          <w:instrText xml:space="preserve"> PAGEREF _Toc524090272 \h </w:instrText>
        </w:r>
        <w:r>
          <w:rPr>
            <w:noProof/>
            <w:webHidden/>
          </w:rPr>
        </w:r>
        <w:r>
          <w:rPr>
            <w:noProof/>
            <w:webHidden/>
          </w:rPr>
          <w:fldChar w:fldCharType="separate"/>
        </w:r>
        <w:r>
          <w:rPr>
            <w:noProof/>
            <w:webHidden/>
          </w:rPr>
          <w:t>9</w:t>
        </w:r>
        <w:r>
          <w:rPr>
            <w:noProof/>
            <w:webHidden/>
          </w:rPr>
          <w:fldChar w:fldCharType="end"/>
        </w:r>
      </w:hyperlink>
    </w:p>
    <w:p w14:paraId="54F3EA78" w14:textId="19183C4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3" w:history="1">
        <w:r w:rsidRPr="00B32BC9">
          <w:rPr>
            <w:rStyle w:val="Hyperlink"/>
            <w:noProof/>
          </w:rPr>
          <w:t>Table 3: Definitions, Abbreviations and Acronyms</w:t>
        </w:r>
        <w:r>
          <w:rPr>
            <w:noProof/>
            <w:webHidden/>
          </w:rPr>
          <w:tab/>
        </w:r>
        <w:r>
          <w:rPr>
            <w:noProof/>
            <w:webHidden/>
          </w:rPr>
          <w:fldChar w:fldCharType="begin"/>
        </w:r>
        <w:r>
          <w:rPr>
            <w:noProof/>
            <w:webHidden/>
          </w:rPr>
          <w:instrText xml:space="preserve"> PAGEREF _Toc524090273 \h </w:instrText>
        </w:r>
        <w:r>
          <w:rPr>
            <w:noProof/>
            <w:webHidden/>
          </w:rPr>
        </w:r>
        <w:r>
          <w:rPr>
            <w:noProof/>
            <w:webHidden/>
          </w:rPr>
          <w:fldChar w:fldCharType="separate"/>
        </w:r>
        <w:r>
          <w:rPr>
            <w:noProof/>
            <w:webHidden/>
          </w:rPr>
          <w:t>11</w:t>
        </w:r>
        <w:r>
          <w:rPr>
            <w:noProof/>
            <w:webHidden/>
          </w:rPr>
          <w:fldChar w:fldCharType="end"/>
        </w:r>
      </w:hyperlink>
    </w:p>
    <w:p w14:paraId="2C76D39D" w14:textId="62ADC1C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4" w:history="1">
        <w:r w:rsidRPr="00B32BC9">
          <w:rPr>
            <w:rStyle w:val="Hyperlink"/>
            <w:noProof/>
          </w:rPr>
          <w:t>Table 4: Relevant Systems (Elements/Components/Subsystems) outside System Boundary</w:t>
        </w:r>
        <w:r>
          <w:rPr>
            <w:noProof/>
            <w:webHidden/>
          </w:rPr>
          <w:tab/>
        </w:r>
        <w:r>
          <w:rPr>
            <w:noProof/>
            <w:webHidden/>
          </w:rPr>
          <w:fldChar w:fldCharType="begin"/>
        </w:r>
        <w:r>
          <w:rPr>
            <w:noProof/>
            <w:webHidden/>
          </w:rPr>
          <w:instrText xml:space="preserve"> PAGEREF _Toc524090274 \h </w:instrText>
        </w:r>
        <w:r>
          <w:rPr>
            <w:noProof/>
            <w:webHidden/>
          </w:rPr>
        </w:r>
        <w:r>
          <w:rPr>
            <w:noProof/>
            <w:webHidden/>
          </w:rPr>
          <w:fldChar w:fldCharType="separate"/>
        </w:r>
        <w:r>
          <w:rPr>
            <w:noProof/>
            <w:webHidden/>
          </w:rPr>
          <w:t>13</w:t>
        </w:r>
        <w:r>
          <w:rPr>
            <w:noProof/>
            <w:webHidden/>
          </w:rPr>
          <w:fldChar w:fldCharType="end"/>
        </w:r>
      </w:hyperlink>
    </w:p>
    <w:p w14:paraId="65A0F597" w14:textId="362D02B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5" w:history="1">
        <w:r w:rsidRPr="00B32BC9">
          <w:rPr>
            <w:rStyle w:val="Hyperlink"/>
            <w:noProof/>
          </w:rPr>
          <w:t>Table 5: System Level architecture (including redundancy) for SG01</w:t>
        </w:r>
        <w:r>
          <w:rPr>
            <w:noProof/>
            <w:webHidden/>
          </w:rPr>
          <w:tab/>
        </w:r>
        <w:r>
          <w:rPr>
            <w:noProof/>
            <w:webHidden/>
          </w:rPr>
          <w:fldChar w:fldCharType="begin"/>
        </w:r>
        <w:r>
          <w:rPr>
            <w:noProof/>
            <w:webHidden/>
          </w:rPr>
          <w:instrText xml:space="preserve"> PAGEREF _Toc524090275 \h </w:instrText>
        </w:r>
        <w:r>
          <w:rPr>
            <w:noProof/>
            <w:webHidden/>
          </w:rPr>
        </w:r>
        <w:r>
          <w:rPr>
            <w:noProof/>
            <w:webHidden/>
          </w:rPr>
          <w:fldChar w:fldCharType="separate"/>
        </w:r>
        <w:r>
          <w:rPr>
            <w:noProof/>
            <w:webHidden/>
          </w:rPr>
          <w:t>14</w:t>
        </w:r>
        <w:r>
          <w:rPr>
            <w:noProof/>
            <w:webHidden/>
          </w:rPr>
          <w:fldChar w:fldCharType="end"/>
        </w:r>
      </w:hyperlink>
    </w:p>
    <w:p w14:paraId="6AFA8D9A" w14:textId="5B4A0050"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6" w:history="1">
        <w:r w:rsidRPr="00B32BC9">
          <w:rPr>
            <w:rStyle w:val="Hyperlink"/>
            <w:noProof/>
          </w:rPr>
          <w:t>Table 6:  ECG receive Encrypted Manifest</w:t>
        </w:r>
        <w:r>
          <w:rPr>
            <w:noProof/>
            <w:webHidden/>
          </w:rPr>
          <w:tab/>
        </w:r>
        <w:r>
          <w:rPr>
            <w:noProof/>
            <w:webHidden/>
          </w:rPr>
          <w:fldChar w:fldCharType="begin"/>
        </w:r>
        <w:r>
          <w:rPr>
            <w:noProof/>
            <w:webHidden/>
          </w:rPr>
          <w:instrText xml:space="preserve"> PAGEREF _Toc524090276 \h </w:instrText>
        </w:r>
        <w:r>
          <w:rPr>
            <w:noProof/>
            <w:webHidden/>
          </w:rPr>
        </w:r>
        <w:r>
          <w:rPr>
            <w:noProof/>
            <w:webHidden/>
          </w:rPr>
          <w:fldChar w:fldCharType="separate"/>
        </w:r>
        <w:r>
          <w:rPr>
            <w:noProof/>
            <w:webHidden/>
          </w:rPr>
          <w:t>17</w:t>
        </w:r>
        <w:r>
          <w:rPr>
            <w:noProof/>
            <w:webHidden/>
          </w:rPr>
          <w:fldChar w:fldCharType="end"/>
        </w:r>
      </w:hyperlink>
    </w:p>
    <w:p w14:paraId="29172E6E" w14:textId="35C36B5C"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7" w:history="1">
        <w:r w:rsidRPr="00B32BC9">
          <w:rPr>
            <w:rStyle w:val="Hyperlink"/>
            <w:noProof/>
          </w:rPr>
          <w:t>Table 7:  SW Binary repository</w:t>
        </w:r>
        <w:r>
          <w:rPr>
            <w:noProof/>
            <w:webHidden/>
          </w:rPr>
          <w:tab/>
        </w:r>
        <w:r>
          <w:rPr>
            <w:noProof/>
            <w:webHidden/>
          </w:rPr>
          <w:fldChar w:fldCharType="begin"/>
        </w:r>
        <w:r>
          <w:rPr>
            <w:noProof/>
            <w:webHidden/>
          </w:rPr>
          <w:instrText xml:space="preserve"> PAGEREF _Toc524090277 \h </w:instrText>
        </w:r>
        <w:r>
          <w:rPr>
            <w:noProof/>
            <w:webHidden/>
          </w:rPr>
        </w:r>
        <w:r>
          <w:rPr>
            <w:noProof/>
            <w:webHidden/>
          </w:rPr>
          <w:fldChar w:fldCharType="separate"/>
        </w:r>
        <w:r>
          <w:rPr>
            <w:noProof/>
            <w:webHidden/>
          </w:rPr>
          <w:t>19</w:t>
        </w:r>
        <w:r>
          <w:rPr>
            <w:noProof/>
            <w:webHidden/>
          </w:rPr>
          <w:fldChar w:fldCharType="end"/>
        </w:r>
      </w:hyperlink>
    </w:p>
    <w:p w14:paraId="795CF192" w14:textId="61042281"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8" w:history="1">
        <w:r w:rsidRPr="00B32BC9">
          <w:rPr>
            <w:rStyle w:val="Hyperlink"/>
            <w:noProof/>
          </w:rPr>
          <w:t>Table 8:  FENIX verify URL</w:t>
        </w:r>
        <w:r>
          <w:rPr>
            <w:noProof/>
            <w:webHidden/>
          </w:rPr>
          <w:tab/>
        </w:r>
        <w:r>
          <w:rPr>
            <w:noProof/>
            <w:webHidden/>
          </w:rPr>
          <w:fldChar w:fldCharType="begin"/>
        </w:r>
        <w:r>
          <w:rPr>
            <w:noProof/>
            <w:webHidden/>
          </w:rPr>
          <w:instrText xml:space="preserve"> PAGEREF _Toc524090278 \h </w:instrText>
        </w:r>
        <w:r>
          <w:rPr>
            <w:noProof/>
            <w:webHidden/>
          </w:rPr>
        </w:r>
        <w:r>
          <w:rPr>
            <w:noProof/>
            <w:webHidden/>
          </w:rPr>
          <w:fldChar w:fldCharType="separate"/>
        </w:r>
        <w:r>
          <w:rPr>
            <w:noProof/>
            <w:webHidden/>
          </w:rPr>
          <w:t>21</w:t>
        </w:r>
        <w:r>
          <w:rPr>
            <w:noProof/>
            <w:webHidden/>
          </w:rPr>
          <w:fldChar w:fldCharType="end"/>
        </w:r>
      </w:hyperlink>
    </w:p>
    <w:p w14:paraId="7DAC7668" w14:textId="1B7C1CF8"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79" w:history="1">
        <w:r w:rsidRPr="00B32BC9">
          <w:rPr>
            <w:rStyle w:val="Hyperlink"/>
            <w:noProof/>
          </w:rPr>
          <w:t>Table 9:  ByteStream</w:t>
        </w:r>
        <w:r>
          <w:rPr>
            <w:noProof/>
            <w:webHidden/>
          </w:rPr>
          <w:tab/>
        </w:r>
        <w:r>
          <w:rPr>
            <w:noProof/>
            <w:webHidden/>
          </w:rPr>
          <w:fldChar w:fldCharType="begin"/>
        </w:r>
        <w:r>
          <w:rPr>
            <w:noProof/>
            <w:webHidden/>
          </w:rPr>
          <w:instrText xml:space="preserve"> PAGEREF _Toc524090279 \h </w:instrText>
        </w:r>
        <w:r>
          <w:rPr>
            <w:noProof/>
            <w:webHidden/>
          </w:rPr>
        </w:r>
        <w:r>
          <w:rPr>
            <w:noProof/>
            <w:webHidden/>
          </w:rPr>
          <w:fldChar w:fldCharType="separate"/>
        </w:r>
        <w:r>
          <w:rPr>
            <w:noProof/>
            <w:webHidden/>
          </w:rPr>
          <w:t>23</w:t>
        </w:r>
        <w:r>
          <w:rPr>
            <w:noProof/>
            <w:webHidden/>
          </w:rPr>
          <w:fldChar w:fldCharType="end"/>
        </w:r>
      </w:hyperlink>
    </w:p>
    <w:p w14:paraId="5C476419" w14:textId="1315A90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0" w:history="1">
        <w:r w:rsidRPr="00B32BC9">
          <w:rPr>
            <w:rStyle w:val="Hyperlink"/>
            <w:noProof/>
          </w:rPr>
          <w:t>Table 10:  ByteStream - At rest HASH verify</w:t>
        </w:r>
        <w:r>
          <w:rPr>
            <w:noProof/>
            <w:webHidden/>
          </w:rPr>
          <w:tab/>
        </w:r>
        <w:r>
          <w:rPr>
            <w:noProof/>
            <w:webHidden/>
          </w:rPr>
          <w:fldChar w:fldCharType="begin"/>
        </w:r>
        <w:r>
          <w:rPr>
            <w:noProof/>
            <w:webHidden/>
          </w:rPr>
          <w:instrText xml:space="preserve"> PAGEREF _Toc524090280 \h </w:instrText>
        </w:r>
        <w:r>
          <w:rPr>
            <w:noProof/>
            <w:webHidden/>
          </w:rPr>
        </w:r>
        <w:r>
          <w:rPr>
            <w:noProof/>
            <w:webHidden/>
          </w:rPr>
          <w:fldChar w:fldCharType="separate"/>
        </w:r>
        <w:r>
          <w:rPr>
            <w:noProof/>
            <w:webHidden/>
          </w:rPr>
          <w:t>25</w:t>
        </w:r>
        <w:r>
          <w:rPr>
            <w:noProof/>
            <w:webHidden/>
          </w:rPr>
          <w:fldChar w:fldCharType="end"/>
        </w:r>
      </w:hyperlink>
    </w:p>
    <w:p w14:paraId="39D7F7B6" w14:textId="1359FA65"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1" w:history="1">
        <w:r w:rsidRPr="00B32BC9">
          <w:rPr>
            <w:rStyle w:val="Hyperlink"/>
            <w:noProof/>
          </w:rPr>
          <w:t>Table 11:  VADR-At rest HASH verify</w:t>
        </w:r>
        <w:r>
          <w:rPr>
            <w:noProof/>
            <w:webHidden/>
          </w:rPr>
          <w:tab/>
        </w:r>
        <w:r>
          <w:rPr>
            <w:noProof/>
            <w:webHidden/>
          </w:rPr>
          <w:fldChar w:fldCharType="begin"/>
        </w:r>
        <w:r>
          <w:rPr>
            <w:noProof/>
            <w:webHidden/>
          </w:rPr>
          <w:instrText xml:space="preserve"> PAGEREF _Toc524090281 \h </w:instrText>
        </w:r>
        <w:r>
          <w:rPr>
            <w:noProof/>
            <w:webHidden/>
          </w:rPr>
        </w:r>
        <w:r>
          <w:rPr>
            <w:noProof/>
            <w:webHidden/>
          </w:rPr>
          <w:fldChar w:fldCharType="separate"/>
        </w:r>
        <w:r>
          <w:rPr>
            <w:noProof/>
            <w:webHidden/>
          </w:rPr>
          <w:t>27</w:t>
        </w:r>
        <w:r>
          <w:rPr>
            <w:noProof/>
            <w:webHidden/>
          </w:rPr>
          <w:fldChar w:fldCharType="end"/>
        </w:r>
      </w:hyperlink>
    </w:p>
    <w:p w14:paraId="2D46D8C9" w14:textId="492875BB"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2" w:history="1">
        <w:r w:rsidRPr="00B32BC9">
          <w:rPr>
            <w:rStyle w:val="Hyperlink"/>
            <w:noProof/>
          </w:rPr>
          <w:t>Table 12:  FENIX- SW Compatibility</w:t>
        </w:r>
        <w:r>
          <w:rPr>
            <w:noProof/>
            <w:webHidden/>
          </w:rPr>
          <w:tab/>
        </w:r>
        <w:r>
          <w:rPr>
            <w:noProof/>
            <w:webHidden/>
          </w:rPr>
          <w:fldChar w:fldCharType="begin"/>
        </w:r>
        <w:r>
          <w:rPr>
            <w:noProof/>
            <w:webHidden/>
          </w:rPr>
          <w:instrText xml:space="preserve"> PAGEREF _Toc524090282 \h </w:instrText>
        </w:r>
        <w:r>
          <w:rPr>
            <w:noProof/>
            <w:webHidden/>
          </w:rPr>
        </w:r>
        <w:r>
          <w:rPr>
            <w:noProof/>
            <w:webHidden/>
          </w:rPr>
          <w:fldChar w:fldCharType="separate"/>
        </w:r>
        <w:r>
          <w:rPr>
            <w:noProof/>
            <w:webHidden/>
          </w:rPr>
          <w:t>29</w:t>
        </w:r>
        <w:r>
          <w:rPr>
            <w:noProof/>
            <w:webHidden/>
          </w:rPr>
          <w:fldChar w:fldCharType="end"/>
        </w:r>
      </w:hyperlink>
    </w:p>
    <w:p w14:paraId="11F75E6E" w14:textId="5C36B64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3" w:history="1">
        <w:r w:rsidRPr="00B32BC9">
          <w:rPr>
            <w:rStyle w:val="Hyperlink"/>
            <w:noProof/>
          </w:rPr>
          <w:t>Table 13:  ECG -Ford Cloud - HTTPS TLS</w:t>
        </w:r>
        <w:r>
          <w:rPr>
            <w:noProof/>
            <w:webHidden/>
          </w:rPr>
          <w:tab/>
        </w:r>
        <w:r>
          <w:rPr>
            <w:noProof/>
            <w:webHidden/>
          </w:rPr>
          <w:fldChar w:fldCharType="begin"/>
        </w:r>
        <w:r>
          <w:rPr>
            <w:noProof/>
            <w:webHidden/>
          </w:rPr>
          <w:instrText xml:space="preserve"> PAGEREF _Toc524090283 \h </w:instrText>
        </w:r>
        <w:r>
          <w:rPr>
            <w:noProof/>
            <w:webHidden/>
          </w:rPr>
        </w:r>
        <w:r>
          <w:rPr>
            <w:noProof/>
            <w:webHidden/>
          </w:rPr>
          <w:fldChar w:fldCharType="separate"/>
        </w:r>
        <w:r>
          <w:rPr>
            <w:noProof/>
            <w:webHidden/>
          </w:rPr>
          <w:t>31</w:t>
        </w:r>
        <w:r>
          <w:rPr>
            <w:noProof/>
            <w:webHidden/>
          </w:rPr>
          <w:fldChar w:fldCharType="end"/>
        </w:r>
      </w:hyperlink>
    </w:p>
    <w:p w14:paraId="59EE5968" w14:textId="1076A85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4" w:history="1">
        <w:r w:rsidRPr="00B32BC9">
          <w:rPr>
            <w:rStyle w:val="Hyperlink"/>
            <w:noProof/>
          </w:rPr>
          <w:t>Table 14:  SW Part numbers</w:t>
        </w:r>
        <w:r>
          <w:rPr>
            <w:noProof/>
            <w:webHidden/>
          </w:rPr>
          <w:tab/>
        </w:r>
        <w:r>
          <w:rPr>
            <w:noProof/>
            <w:webHidden/>
          </w:rPr>
          <w:fldChar w:fldCharType="begin"/>
        </w:r>
        <w:r>
          <w:rPr>
            <w:noProof/>
            <w:webHidden/>
          </w:rPr>
          <w:instrText xml:space="preserve"> PAGEREF _Toc524090284 \h </w:instrText>
        </w:r>
        <w:r>
          <w:rPr>
            <w:noProof/>
            <w:webHidden/>
          </w:rPr>
        </w:r>
        <w:r>
          <w:rPr>
            <w:noProof/>
            <w:webHidden/>
          </w:rPr>
          <w:fldChar w:fldCharType="separate"/>
        </w:r>
        <w:r>
          <w:rPr>
            <w:noProof/>
            <w:webHidden/>
          </w:rPr>
          <w:t>33</w:t>
        </w:r>
        <w:r>
          <w:rPr>
            <w:noProof/>
            <w:webHidden/>
          </w:rPr>
          <w:fldChar w:fldCharType="end"/>
        </w:r>
      </w:hyperlink>
    </w:p>
    <w:p w14:paraId="27E8D482" w14:textId="3D9A37B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5" w:history="1">
        <w:r w:rsidRPr="00B32BC9">
          <w:rPr>
            <w:rStyle w:val="Hyperlink"/>
            <w:noProof/>
          </w:rPr>
          <w:t>Table 15:  VADR - SW OTA capable</w:t>
        </w:r>
        <w:r>
          <w:rPr>
            <w:noProof/>
            <w:webHidden/>
          </w:rPr>
          <w:tab/>
        </w:r>
        <w:r>
          <w:rPr>
            <w:noProof/>
            <w:webHidden/>
          </w:rPr>
          <w:fldChar w:fldCharType="begin"/>
        </w:r>
        <w:r>
          <w:rPr>
            <w:noProof/>
            <w:webHidden/>
          </w:rPr>
          <w:instrText xml:space="preserve"> PAGEREF _Toc524090285 \h </w:instrText>
        </w:r>
        <w:r>
          <w:rPr>
            <w:noProof/>
            <w:webHidden/>
          </w:rPr>
        </w:r>
        <w:r>
          <w:rPr>
            <w:noProof/>
            <w:webHidden/>
          </w:rPr>
          <w:fldChar w:fldCharType="separate"/>
        </w:r>
        <w:r>
          <w:rPr>
            <w:noProof/>
            <w:webHidden/>
          </w:rPr>
          <w:t>35</w:t>
        </w:r>
        <w:r>
          <w:rPr>
            <w:noProof/>
            <w:webHidden/>
          </w:rPr>
          <w:fldChar w:fldCharType="end"/>
        </w:r>
      </w:hyperlink>
    </w:p>
    <w:p w14:paraId="2A2D3E05" w14:textId="01D0B371"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6" w:history="1">
        <w:r w:rsidRPr="00B32BC9">
          <w:rPr>
            <w:rStyle w:val="Hyperlink"/>
            <w:noProof/>
          </w:rPr>
          <w:t>Table 16:  FENIX - Governance Board Approval</w:t>
        </w:r>
        <w:r>
          <w:rPr>
            <w:noProof/>
            <w:webHidden/>
          </w:rPr>
          <w:tab/>
        </w:r>
        <w:r>
          <w:rPr>
            <w:noProof/>
            <w:webHidden/>
          </w:rPr>
          <w:fldChar w:fldCharType="begin"/>
        </w:r>
        <w:r>
          <w:rPr>
            <w:noProof/>
            <w:webHidden/>
          </w:rPr>
          <w:instrText xml:space="preserve"> PAGEREF _Toc524090286 \h </w:instrText>
        </w:r>
        <w:r>
          <w:rPr>
            <w:noProof/>
            <w:webHidden/>
          </w:rPr>
        </w:r>
        <w:r>
          <w:rPr>
            <w:noProof/>
            <w:webHidden/>
          </w:rPr>
          <w:fldChar w:fldCharType="separate"/>
        </w:r>
        <w:r>
          <w:rPr>
            <w:noProof/>
            <w:webHidden/>
          </w:rPr>
          <w:t>37</w:t>
        </w:r>
        <w:r>
          <w:rPr>
            <w:noProof/>
            <w:webHidden/>
          </w:rPr>
          <w:fldChar w:fldCharType="end"/>
        </w:r>
      </w:hyperlink>
    </w:p>
    <w:p w14:paraId="24B10189" w14:textId="48E5D2BD"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7" w:history="1">
        <w:r w:rsidRPr="00B32BC9">
          <w:rPr>
            <w:rStyle w:val="Hyperlink"/>
            <w:noProof/>
          </w:rPr>
          <w:t>Table 17:  Ford SW release process</w:t>
        </w:r>
        <w:r>
          <w:rPr>
            <w:noProof/>
            <w:webHidden/>
          </w:rPr>
          <w:tab/>
        </w:r>
        <w:r>
          <w:rPr>
            <w:noProof/>
            <w:webHidden/>
          </w:rPr>
          <w:fldChar w:fldCharType="begin"/>
        </w:r>
        <w:r>
          <w:rPr>
            <w:noProof/>
            <w:webHidden/>
          </w:rPr>
          <w:instrText xml:space="preserve"> PAGEREF _Toc524090287 \h </w:instrText>
        </w:r>
        <w:r>
          <w:rPr>
            <w:noProof/>
            <w:webHidden/>
          </w:rPr>
        </w:r>
        <w:r>
          <w:rPr>
            <w:noProof/>
            <w:webHidden/>
          </w:rPr>
          <w:fldChar w:fldCharType="separate"/>
        </w:r>
        <w:r>
          <w:rPr>
            <w:noProof/>
            <w:webHidden/>
          </w:rPr>
          <w:t>39</w:t>
        </w:r>
        <w:r>
          <w:rPr>
            <w:noProof/>
            <w:webHidden/>
          </w:rPr>
          <w:fldChar w:fldCharType="end"/>
        </w:r>
      </w:hyperlink>
    </w:p>
    <w:p w14:paraId="3594B5B1" w14:textId="0EEEC988"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8" w:history="1">
        <w:r w:rsidRPr="00B32BC9">
          <w:rPr>
            <w:rStyle w:val="Hyperlink"/>
            <w:noProof/>
          </w:rPr>
          <w:t>Table 18:  BCM-Vehicle Inhibit - General Reject</w:t>
        </w:r>
        <w:r>
          <w:rPr>
            <w:noProof/>
            <w:webHidden/>
          </w:rPr>
          <w:tab/>
        </w:r>
        <w:r>
          <w:rPr>
            <w:noProof/>
            <w:webHidden/>
          </w:rPr>
          <w:fldChar w:fldCharType="begin"/>
        </w:r>
        <w:r>
          <w:rPr>
            <w:noProof/>
            <w:webHidden/>
          </w:rPr>
          <w:instrText xml:space="preserve"> PAGEREF _Toc524090288 \h </w:instrText>
        </w:r>
        <w:r>
          <w:rPr>
            <w:noProof/>
            <w:webHidden/>
          </w:rPr>
        </w:r>
        <w:r>
          <w:rPr>
            <w:noProof/>
            <w:webHidden/>
          </w:rPr>
          <w:fldChar w:fldCharType="separate"/>
        </w:r>
        <w:r>
          <w:rPr>
            <w:noProof/>
            <w:webHidden/>
          </w:rPr>
          <w:t>41</w:t>
        </w:r>
        <w:r>
          <w:rPr>
            <w:noProof/>
            <w:webHidden/>
          </w:rPr>
          <w:fldChar w:fldCharType="end"/>
        </w:r>
      </w:hyperlink>
    </w:p>
    <w:p w14:paraId="250B27BC" w14:textId="00C7055F"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89" w:history="1">
        <w:r w:rsidRPr="00B32BC9">
          <w:rPr>
            <w:rStyle w:val="Hyperlink"/>
            <w:noProof/>
          </w:rPr>
          <w:t>Table 19:  BCM Sub/Rx ISPR Feedback</w:t>
        </w:r>
        <w:r>
          <w:rPr>
            <w:noProof/>
            <w:webHidden/>
          </w:rPr>
          <w:tab/>
        </w:r>
        <w:r>
          <w:rPr>
            <w:noProof/>
            <w:webHidden/>
          </w:rPr>
          <w:fldChar w:fldCharType="begin"/>
        </w:r>
        <w:r>
          <w:rPr>
            <w:noProof/>
            <w:webHidden/>
          </w:rPr>
          <w:instrText xml:space="preserve"> PAGEREF _Toc524090289 \h </w:instrText>
        </w:r>
        <w:r>
          <w:rPr>
            <w:noProof/>
            <w:webHidden/>
          </w:rPr>
        </w:r>
        <w:r>
          <w:rPr>
            <w:noProof/>
            <w:webHidden/>
          </w:rPr>
          <w:fldChar w:fldCharType="separate"/>
        </w:r>
        <w:r>
          <w:rPr>
            <w:noProof/>
            <w:webHidden/>
          </w:rPr>
          <w:t>43</w:t>
        </w:r>
        <w:r>
          <w:rPr>
            <w:noProof/>
            <w:webHidden/>
          </w:rPr>
          <w:fldChar w:fldCharType="end"/>
        </w:r>
      </w:hyperlink>
    </w:p>
    <w:p w14:paraId="3800285F" w14:textId="3B8A986F"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0" w:history="1">
        <w:r w:rsidRPr="00B32BC9">
          <w:rPr>
            <w:rStyle w:val="Hyperlink"/>
            <w:noProof/>
          </w:rPr>
          <w:t>Table 20:  BCM-CAVC-Vehicle Inhibit</w:t>
        </w:r>
        <w:r>
          <w:rPr>
            <w:noProof/>
            <w:webHidden/>
          </w:rPr>
          <w:tab/>
        </w:r>
        <w:r>
          <w:rPr>
            <w:noProof/>
            <w:webHidden/>
          </w:rPr>
          <w:fldChar w:fldCharType="begin"/>
        </w:r>
        <w:r>
          <w:rPr>
            <w:noProof/>
            <w:webHidden/>
          </w:rPr>
          <w:instrText xml:space="preserve"> PAGEREF _Toc524090290 \h </w:instrText>
        </w:r>
        <w:r>
          <w:rPr>
            <w:noProof/>
            <w:webHidden/>
          </w:rPr>
        </w:r>
        <w:r>
          <w:rPr>
            <w:noProof/>
            <w:webHidden/>
          </w:rPr>
          <w:fldChar w:fldCharType="separate"/>
        </w:r>
        <w:r>
          <w:rPr>
            <w:noProof/>
            <w:webHidden/>
          </w:rPr>
          <w:t>45</w:t>
        </w:r>
        <w:r>
          <w:rPr>
            <w:noProof/>
            <w:webHidden/>
          </w:rPr>
          <w:fldChar w:fldCharType="end"/>
        </w:r>
      </w:hyperlink>
    </w:p>
    <w:p w14:paraId="79198C84" w14:textId="2B5522D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1" w:history="1">
        <w:r w:rsidRPr="00B32BC9">
          <w:rPr>
            <w:rStyle w:val="Hyperlink"/>
            <w:noProof/>
          </w:rPr>
          <w:t>Table 21:  BCM-PATS-Vehicle De-Inhibit</w:t>
        </w:r>
        <w:r>
          <w:rPr>
            <w:noProof/>
            <w:webHidden/>
          </w:rPr>
          <w:tab/>
        </w:r>
        <w:r>
          <w:rPr>
            <w:noProof/>
            <w:webHidden/>
          </w:rPr>
          <w:fldChar w:fldCharType="begin"/>
        </w:r>
        <w:r>
          <w:rPr>
            <w:noProof/>
            <w:webHidden/>
          </w:rPr>
          <w:instrText xml:space="preserve"> PAGEREF _Toc524090291 \h </w:instrText>
        </w:r>
        <w:r>
          <w:rPr>
            <w:noProof/>
            <w:webHidden/>
          </w:rPr>
        </w:r>
        <w:r>
          <w:rPr>
            <w:noProof/>
            <w:webHidden/>
          </w:rPr>
          <w:fldChar w:fldCharType="separate"/>
        </w:r>
        <w:r>
          <w:rPr>
            <w:noProof/>
            <w:webHidden/>
          </w:rPr>
          <w:t>47</w:t>
        </w:r>
        <w:r>
          <w:rPr>
            <w:noProof/>
            <w:webHidden/>
          </w:rPr>
          <w:fldChar w:fldCharType="end"/>
        </w:r>
      </w:hyperlink>
    </w:p>
    <w:p w14:paraId="64309325" w14:textId="40B88D8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2" w:history="1">
        <w:r w:rsidRPr="00B32BC9">
          <w:rPr>
            <w:rStyle w:val="Hyperlink"/>
            <w:noProof/>
          </w:rPr>
          <w:t>Table 22:  Target ECU - Commands Signing</w:t>
        </w:r>
        <w:r>
          <w:rPr>
            <w:noProof/>
            <w:webHidden/>
          </w:rPr>
          <w:tab/>
        </w:r>
        <w:r>
          <w:rPr>
            <w:noProof/>
            <w:webHidden/>
          </w:rPr>
          <w:fldChar w:fldCharType="begin"/>
        </w:r>
        <w:r>
          <w:rPr>
            <w:noProof/>
            <w:webHidden/>
          </w:rPr>
          <w:instrText xml:space="preserve"> PAGEREF _Toc524090292 \h </w:instrText>
        </w:r>
        <w:r>
          <w:rPr>
            <w:noProof/>
            <w:webHidden/>
          </w:rPr>
        </w:r>
        <w:r>
          <w:rPr>
            <w:noProof/>
            <w:webHidden/>
          </w:rPr>
          <w:fldChar w:fldCharType="separate"/>
        </w:r>
        <w:r>
          <w:rPr>
            <w:noProof/>
            <w:webHidden/>
          </w:rPr>
          <w:t>49</w:t>
        </w:r>
        <w:r>
          <w:rPr>
            <w:noProof/>
            <w:webHidden/>
          </w:rPr>
          <w:fldChar w:fldCharType="end"/>
        </w:r>
      </w:hyperlink>
    </w:p>
    <w:p w14:paraId="3689E190" w14:textId="5729DFA5"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3" w:history="1">
        <w:r w:rsidRPr="00B32BC9">
          <w:rPr>
            <w:rStyle w:val="Hyperlink"/>
            <w:noProof/>
          </w:rPr>
          <w:t>Table 23:  Target ECU - OTA commands - Signature failure</w:t>
        </w:r>
        <w:r>
          <w:rPr>
            <w:noProof/>
            <w:webHidden/>
          </w:rPr>
          <w:tab/>
        </w:r>
        <w:r>
          <w:rPr>
            <w:noProof/>
            <w:webHidden/>
          </w:rPr>
          <w:fldChar w:fldCharType="begin"/>
        </w:r>
        <w:r>
          <w:rPr>
            <w:noProof/>
            <w:webHidden/>
          </w:rPr>
          <w:instrText xml:space="preserve"> PAGEREF _Toc524090293 \h </w:instrText>
        </w:r>
        <w:r>
          <w:rPr>
            <w:noProof/>
            <w:webHidden/>
          </w:rPr>
        </w:r>
        <w:r>
          <w:rPr>
            <w:noProof/>
            <w:webHidden/>
          </w:rPr>
          <w:fldChar w:fldCharType="separate"/>
        </w:r>
        <w:r>
          <w:rPr>
            <w:noProof/>
            <w:webHidden/>
          </w:rPr>
          <w:t>51</w:t>
        </w:r>
        <w:r>
          <w:rPr>
            <w:noProof/>
            <w:webHidden/>
          </w:rPr>
          <w:fldChar w:fldCharType="end"/>
        </w:r>
      </w:hyperlink>
    </w:p>
    <w:p w14:paraId="629F1319" w14:textId="03588B6D"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4" w:history="1">
        <w:r w:rsidRPr="00B32BC9">
          <w:rPr>
            <w:rStyle w:val="Hyperlink"/>
            <w:noProof/>
          </w:rPr>
          <w:t>Table 24:  Ethernet Target ECU - TLS Channel</w:t>
        </w:r>
        <w:r>
          <w:rPr>
            <w:noProof/>
            <w:webHidden/>
          </w:rPr>
          <w:tab/>
        </w:r>
        <w:r>
          <w:rPr>
            <w:noProof/>
            <w:webHidden/>
          </w:rPr>
          <w:fldChar w:fldCharType="begin"/>
        </w:r>
        <w:r>
          <w:rPr>
            <w:noProof/>
            <w:webHidden/>
          </w:rPr>
          <w:instrText xml:space="preserve"> PAGEREF _Toc524090294 \h </w:instrText>
        </w:r>
        <w:r>
          <w:rPr>
            <w:noProof/>
            <w:webHidden/>
          </w:rPr>
        </w:r>
        <w:r>
          <w:rPr>
            <w:noProof/>
            <w:webHidden/>
          </w:rPr>
          <w:fldChar w:fldCharType="separate"/>
        </w:r>
        <w:r>
          <w:rPr>
            <w:noProof/>
            <w:webHidden/>
          </w:rPr>
          <w:t>53</w:t>
        </w:r>
        <w:r>
          <w:rPr>
            <w:noProof/>
            <w:webHidden/>
          </w:rPr>
          <w:fldChar w:fldCharType="end"/>
        </w:r>
      </w:hyperlink>
    </w:p>
    <w:p w14:paraId="0BAC925B" w14:textId="47A1182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5" w:history="1">
        <w:r w:rsidRPr="00B32BC9">
          <w:rPr>
            <w:rStyle w:val="Hyperlink"/>
            <w:noProof/>
          </w:rPr>
          <w:t>Table 25:  ECG-Verify logical blocks HASH</w:t>
        </w:r>
        <w:r>
          <w:rPr>
            <w:noProof/>
            <w:webHidden/>
          </w:rPr>
          <w:tab/>
        </w:r>
        <w:r>
          <w:rPr>
            <w:noProof/>
            <w:webHidden/>
          </w:rPr>
          <w:fldChar w:fldCharType="begin"/>
        </w:r>
        <w:r>
          <w:rPr>
            <w:noProof/>
            <w:webHidden/>
          </w:rPr>
          <w:instrText xml:space="preserve"> PAGEREF _Toc524090295 \h </w:instrText>
        </w:r>
        <w:r>
          <w:rPr>
            <w:noProof/>
            <w:webHidden/>
          </w:rPr>
        </w:r>
        <w:r>
          <w:rPr>
            <w:noProof/>
            <w:webHidden/>
          </w:rPr>
          <w:fldChar w:fldCharType="separate"/>
        </w:r>
        <w:r>
          <w:rPr>
            <w:noProof/>
            <w:webHidden/>
          </w:rPr>
          <w:t>55</w:t>
        </w:r>
        <w:r>
          <w:rPr>
            <w:noProof/>
            <w:webHidden/>
          </w:rPr>
          <w:fldChar w:fldCharType="end"/>
        </w:r>
      </w:hyperlink>
    </w:p>
    <w:p w14:paraId="76777297" w14:textId="6E7BD6B7"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6" w:history="1">
        <w:r w:rsidRPr="00B32BC9">
          <w:rPr>
            <w:rStyle w:val="Hyperlink"/>
            <w:noProof/>
          </w:rPr>
          <w:t>Table 26:  Target ECU verify logical blocks HASH</w:t>
        </w:r>
        <w:r>
          <w:rPr>
            <w:noProof/>
            <w:webHidden/>
          </w:rPr>
          <w:tab/>
        </w:r>
        <w:r>
          <w:rPr>
            <w:noProof/>
            <w:webHidden/>
          </w:rPr>
          <w:fldChar w:fldCharType="begin"/>
        </w:r>
        <w:r>
          <w:rPr>
            <w:noProof/>
            <w:webHidden/>
          </w:rPr>
          <w:instrText xml:space="preserve"> PAGEREF _Toc524090296 \h </w:instrText>
        </w:r>
        <w:r>
          <w:rPr>
            <w:noProof/>
            <w:webHidden/>
          </w:rPr>
        </w:r>
        <w:r>
          <w:rPr>
            <w:noProof/>
            <w:webHidden/>
          </w:rPr>
          <w:fldChar w:fldCharType="separate"/>
        </w:r>
        <w:r>
          <w:rPr>
            <w:noProof/>
            <w:webHidden/>
          </w:rPr>
          <w:t>57</w:t>
        </w:r>
        <w:r>
          <w:rPr>
            <w:noProof/>
            <w:webHidden/>
          </w:rPr>
          <w:fldChar w:fldCharType="end"/>
        </w:r>
      </w:hyperlink>
    </w:p>
    <w:p w14:paraId="5F73FA46" w14:textId="42133F8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7" w:history="1">
        <w:r w:rsidRPr="00B32BC9">
          <w:rPr>
            <w:rStyle w:val="Hyperlink"/>
            <w:noProof/>
          </w:rPr>
          <w:t>Table 27:  Target ECU - ABA OTA memory operation</w:t>
        </w:r>
        <w:r>
          <w:rPr>
            <w:noProof/>
            <w:webHidden/>
          </w:rPr>
          <w:tab/>
        </w:r>
        <w:r>
          <w:rPr>
            <w:noProof/>
            <w:webHidden/>
          </w:rPr>
          <w:fldChar w:fldCharType="begin"/>
        </w:r>
        <w:r>
          <w:rPr>
            <w:noProof/>
            <w:webHidden/>
          </w:rPr>
          <w:instrText xml:space="preserve"> PAGEREF _Toc524090297 \h </w:instrText>
        </w:r>
        <w:r>
          <w:rPr>
            <w:noProof/>
            <w:webHidden/>
          </w:rPr>
        </w:r>
        <w:r>
          <w:rPr>
            <w:noProof/>
            <w:webHidden/>
          </w:rPr>
          <w:fldChar w:fldCharType="separate"/>
        </w:r>
        <w:r>
          <w:rPr>
            <w:noProof/>
            <w:webHidden/>
          </w:rPr>
          <w:t>59</w:t>
        </w:r>
        <w:r>
          <w:rPr>
            <w:noProof/>
            <w:webHidden/>
          </w:rPr>
          <w:fldChar w:fldCharType="end"/>
        </w:r>
      </w:hyperlink>
    </w:p>
    <w:p w14:paraId="7F552D29" w14:textId="7B70D2C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8" w:history="1">
        <w:r w:rsidRPr="00B32BC9">
          <w:rPr>
            <w:rStyle w:val="Hyperlink"/>
            <w:noProof/>
          </w:rPr>
          <w:t>Table 28:  Target ECU - Inactive memory operation without performance impact</w:t>
        </w:r>
        <w:r>
          <w:rPr>
            <w:noProof/>
            <w:webHidden/>
          </w:rPr>
          <w:tab/>
        </w:r>
        <w:r>
          <w:rPr>
            <w:noProof/>
            <w:webHidden/>
          </w:rPr>
          <w:fldChar w:fldCharType="begin"/>
        </w:r>
        <w:r>
          <w:rPr>
            <w:noProof/>
            <w:webHidden/>
          </w:rPr>
          <w:instrText xml:space="preserve"> PAGEREF _Toc524090298 \h </w:instrText>
        </w:r>
        <w:r>
          <w:rPr>
            <w:noProof/>
            <w:webHidden/>
          </w:rPr>
        </w:r>
        <w:r>
          <w:rPr>
            <w:noProof/>
            <w:webHidden/>
          </w:rPr>
          <w:fldChar w:fldCharType="separate"/>
        </w:r>
        <w:r>
          <w:rPr>
            <w:noProof/>
            <w:webHidden/>
          </w:rPr>
          <w:t>61</w:t>
        </w:r>
        <w:r>
          <w:rPr>
            <w:noProof/>
            <w:webHidden/>
          </w:rPr>
          <w:fldChar w:fldCharType="end"/>
        </w:r>
      </w:hyperlink>
    </w:p>
    <w:p w14:paraId="01B28704" w14:textId="429AE4D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299" w:history="1">
        <w:r w:rsidRPr="00B32BC9">
          <w:rPr>
            <w:rStyle w:val="Hyperlink"/>
            <w:noProof/>
          </w:rPr>
          <w:t>Table 29:  Target ECU Errors - During update</w:t>
        </w:r>
        <w:r>
          <w:rPr>
            <w:noProof/>
            <w:webHidden/>
          </w:rPr>
          <w:tab/>
        </w:r>
        <w:r>
          <w:rPr>
            <w:noProof/>
            <w:webHidden/>
          </w:rPr>
          <w:fldChar w:fldCharType="begin"/>
        </w:r>
        <w:r>
          <w:rPr>
            <w:noProof/>
            <w:webHidden/>
          </w:rPr>
          <w:instrText xml:space="preserve"> PAGEREF _Toc524090299 \h </w:instrText>
        </w:r>
        <w:r>
          <w:rPr>
            <w:noProof/>
            <w:webHidden/>
          </w:rPr>
        </w:r>
        <w:r>
          <w:rPr>
            <w:noProof/>
            <w:webHidden/>
          </w:rPr>
          <w:fldChar w:fldCharType="separate"/>
        </w:r>
        <w:r>
          <w:rPr>
            <w:noProof/>
            <w:webHidden/>
          </w:rPr>
          <w:t>63</w:t>
        </w:r>
        <w:r>
          <w:rPr>
            <w:noProof/>
            <w:webHidden/>
          </w:rPr>
          <w:fldChar w:fldCharType="end"/>
        </w:r>
      </w:hyperlink>
    </w:p>
    <w:p w14:paraId="38F26784" w14:textId="01BC5C1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0" w:history="1">
        <w:r w:rsidRPr="00B32BC9">
          <w:rPr>
            <w:rStyle w:val="Hyperlink"/>
            <w:noProof/>
          </w:rPr>
          <w:t>Table 30:  ECG Error - During Own SW update</w:t>
        </w:r>
        <w:r>
          <w:rPr>
            <w:noProof/>
            <w:webHidden/>
          </w:rPr>
          <w:tab/>
        </w:r>
        <w:r>
          <w:rPr>
            <w:noProof/>
            <w:webHidden/>
          </w:rPr>
          <w:fldChar w:fldCharType="begin"/>
        </w:r>
        <w:r>
          <w:rPr>
            <w:noProof/>
            <w:webHidden/>
          </w:rPr>
          <w:instrText xml:space="preserve"> PAGEREF _Toc524090300 \h </w:instrText>
        </w:r>
        <w:r>
          <w:rPr>
            <w:noProof/>
            <w:webHidden/>
          </w:rPr>
        </w:r>
        <w:r>
          <w:rPr>
            <w:noProof/>
            <w:webHidden/>
          </w:rPr>
          <w:fldChar w:fldCharType="separate"/>
        </w:r>
        <w:r>
          <w:rPr>
            <w:noProof/>
            <w:webHidden/>
          </w:rPr>
          <w:t>65</w:t>
        </w:r>
        <w:r>
          <w:rPr>
            <w:noProof/>
            <w:webHidden/>
          </w:rPr>
          <w:fldChar w:fldCharType="end"/>
        </w:r>
      </w:hyperlink>
    </w:p>
    <w:p w14:paraId="4679FC3C" w14:textId="638378F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1" w:history="1">
        <w:r w:rsidRPr="00B32BC9">
          <w:rPr>
            <w:rStyle w:val="Hyperlink"/>
            <w:noProof/>
          </w:rPr>
          <w:t>Table 31:  ECG Error - Own corruption detection</w:t>
        </w:r>
        <w:r>
          <w:rPr>
            <w:noProof/>
            <w:webHidden/>
          </w:rPr>
          <w:tab/>
        </w:r>
        <w:r>
          <w:rPr>
            <w:noProof/>
            <w:webHidden/>
          </w:rPr>
          <w:fldChar w:fldCharType="begin"/>
        </w:r>
        <w:r>
          <w:rPr>
            <w:noProof/>
            <w:webHidden/>
          </w:rPr>
          <w:instrText xml:space="preserve"> PAGEREF _Toc524090301 \h </w:instrText>
        </w:r>
        <w:r>
          <w:rPr>
            <w:noProof/>
            <w:webHidden/>
          </w:rPr>
        </w:r>
        <w:r>
          <w:rPr>
            <w:noProof/>
            <w:webHidden/>
          </w:rPr>
          <w:fldChar w:fldCharType="separate"/>
        </w:r>
        <w:r>
          <w:rPr>
            <w:noProof/>
            <w:webHidden/>
          </w:rPr>
          <w:t>67</w:t>
        </w:r>
        <w:r>
          <w:rPr>
            <w:noProof/>
            <w:webHidden/>
          </w:rPr>
          <w:fldChar w:fldCharType="end"/>
        </w:r>
      </w:hyperlink>
    </w:p>
    <w:p w14:paraId="50CE6D00" w14:textId="0562F324"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2" w:history="1">
        <w:r w:rsidRPr="00B32BC9">
          <w:rPr>
            <w:rStyle w:val="Hyperlink"/>
            <w:noProof/>
          </w:rPr>
          <w:t>Table 32:  Target ECU &amp; ECG Active memory protected</w:t>
        </w:r>
        <w:r>
          <w:rPr>
            <w:noProof/>
            <w:webHidden/>
          </w:rPr>
          <w:tab/>
        </w:r>
        <w:r>
          <w:rPr>
            <w:noProof/>
            <w:webHidden/>
          </w:rPr>
          <w:fldChar w:fldCharType="begin"/>
        </w:r>
        <w:r>
          <w:rPr>
            <w:noProof/>
            <w:webHidden/>
          </w:rPr>
          <w:instrText xml:space="preserve"> PAGEREF _Toc524090302 \h </w:instrText>
        </w:r>
        <w:r>
          <w:rPr>
            <w:noProof/>
            <w:webHidden/>
          </w:rPr>
        </w:r>
        <w:r>
          <w:rPr>
            <w:noProof/>
            <w:webHidden/>
          </w:rPr>
          <w:fldChar w:fldCharType="separate"/>
        </w:r>
        <w:r>
          <w:rPr>
            <w:noProof/>
            <w:webHidden/>
          </w:rPr>
          <w:t>69</w:t>
        </w:r>
        <w:r>
          <w:rPr>
            <w:noProof/>
            <w:webHidden/>
          </w:rPr>
          <w:fldChar w:fldCharType="end"/>
        </w:r>
      </w:hyperlink>
    </w:p>
    <w:p w14:paraId="1A3885B9" w14:textId="66B98055"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3" w:history="1">
        <w:r w:rsidRPr="00B32BC9">
          <w:rPr>
            <w:rStyle w:val="Hyperlink"/>
            <w:noProof/>
          </w:rPr>
          <w:t>Table 33:  Target ECU SW signature-failure</w:t>
        </w:r>
        <w:r>
          <w:rPr>
            <w:noProof/>
            <w:webHidden/>
          </w:rPr>
          <w:tab/>
        </w:r>
        <w:r>
          <w:rPr>
            <w:noProof/>
            <w:webHidden/>
          </w:rPr>
          <w:fldChar w:fldCharType="begin"/>
        </w:r>
        <w:r>
          <w:rPr>
            <w:noProof/>
            <w:webHidden/>
          </w:rPr>
          <w:instrText xml:space="preserve"> PAGEREF _Toc524090303 \h </w:instrText>
        </w:r>
        <w:r>
          <w:rPr>
            <w:noProof/>
            <w:webHidden/>
          </w:rPr>
        </w:r>
        <w:r>
          <w:rPr>
            <w:noProof/>
            <w:webHidden/>
          </w:rPr>
          <w:fldChar w:fldCharType="separate"/>
        </w:r>
        <w:r>
          <w:rPr>
            <w:noProof/>
            <w:webHidden/>
          </w:rPr>
          <w:t>71</w:t>
        </w:r>
        <w:r>
          <w:rPr>
            <w:noProof/>
            <w:webHidden/>
          </w:rPr>
          <w:fldChar w:fldCharType="end"/>
        </w:r>
      </w:hyperlink>
    </w:p>
    <w:p w14:paraId="056ED331" w14:textId="10FD25A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4" w:history="1">
        <w:r w:rsidRPr="00B32BC9">
          <w:rPr>
            <w:rStyle w:val="Hyperlink"/>
            <w:noProof/>
          </w:rPr>
          <w:t>Table 34:  Target ECU PN report</w:t>
        </w:r>
        <w:r>
          <w:rPr>
            <w:noProof/>
            <w:webHidden/>
          </w:rPr>
          <w:tab/>
        </w:r>
        <w:r>
          <w:rPr>
            <w:noProof/>
            <w:webHidden/>
          </w:rPr>
          <w:fldChar w:fldCharType="begin"/>
        </w:r>
        <w:r>
          <w:rPr>
            <w:noProof/>
            <w:webHidden/>
          </w:rPr>
          <w:instrText xml:space="preserve"> PAGEREF _Toc524090304 \h </w:instrText>
        </w:r>
        <w:r>
          <w:rPr>
            <w:noProof/>
            <w:webHidden/>
          </w:rPr>
        </w:r>
        <w:r>
          <w:rPr>
            <w:noProof/>
            <w:webHidden/>
          </w:rPr>
          <w:fldChar w:fldCharType="separate"/>
        </w:r>
        <w:r>
          <w:rPr>
            <w:noProof/>
            <w:webHidden/>
          </w:rPr>
          <w:t>73</w:t>
        </w:r>
        <w:r>
          <w:rPr>
            <w:noProof/>
            <w:webHidden/>
          </w:rPr>
          <w:fldChar w:fldCharType="end"/>
        </w:r>
      </w:hyperlink>
    </w:p>
    <w:p w14:paraId="07A8AF22" w14:textId="2F0F11A0"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5" w:history="1">
        <w:r w:rsidRPr="00B32BC9">
          <w:rPr>
            <w:rStyle w:val="Hyperlink"/>
            <w:noProof/>
          </w:rPr>
          <w:t>Table 35:  Target ECU verifies Integrity of own SW</w:t>
        </w:r>
        <w:r>
          <w:rPr>
            <w:noProof/>
            <w:webHidden/>
          </w:rPr>
          <w:tab/>
        </w:r>
        <w:r>
          <w:rPr>
            <w:noProof/>
            <w:webHidden/>
          </w:rPr>
          <w:fldChar w:fldCharType="begin"/>
        </w:r>
        <w:r>
          <w:rPr>
            <w:noProof/>
            <w:webHidden/>
          </w:rPr>
          <w:instrText xml:space="preserve"> PAGEREF _Toc524090305 \h </w:instrText>
        </w:r>
        <w:r>
          <w:rPr>
            <w:noProof/>
            <w:webHidden/>
          </w:rPr>
        </w:r>
        <w:r>
          <w:rPr>
            <w:noProof/>
            <w:webHidden/>
          </w:rPr>
          <w:fldChar w:fldCharType="separate"/>
        </w:r>
        <w:r>
          <w:rPr>
            <w:noProof/>
            <w:webHidden/>
          </w:rPr>
          <w:t>75</w:t>
        </w:r>
        <w:r>
          <w:rPr>
            <w:noProof/>
            <w:webHidden/>
          </w:rPr>
          <w:fldChar w:fldCharType="end"/>
        </w:r>
      </w:hyperlink>
    </w:p>
    <w:p w14:paraId="6D5364E5" w14:textId="5D779D01"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6" w:history="1">
        <w:r w:rsidRPr="00B32BC9">
          <w:rPr>
            <w:rStyle w:val="Hyperlink"/>
            <w:noProof/>
          </w:rPr>
          <w:t>Table 36:  OTA Handler Stores SWASH in Reset-Proof Memory</w:t>
        </w:r>
        <w:r>
          <w:rPr>
            <w:noProof/>
            <w:webHidden/>
          </w:rPr>
          <w:tab/>
        </w:r>
        <w:r>
          <w:rPr>
            <w:noProof/>
            <w:webHidden/>
          </w:rPr>
          <w:fldChar w:fldCharType="begin"/>
        </w:r>
        <w:r>
          <w:rPr>
            <w:noProof/>
            <w:webHidden/>
          </w:rPr>
          <w:instrText xml:space="preserve"> PAGEREF _Toc524090306 \h </w:instrText>
        </w:r>
        <w:r>
          <w:rPr>
            <w:noProof/>
            <w:webHidden/>
          </w:rPr>
        </w:r>
        <w:r>
          <w:rPr>
            <w:noProof/>
            <w:webHidden/>
          </w:rPr>
          <w:fldChar w:fldCharType="separate"/>
        </w:r>
        <w:r>
          <w:rPr>
            <w:noProof/>
            <w:webHidden/>
          </w:rPr>
          <w:t>77</w:t>
        </w:r>
        <w:r>
          <w:rPr>
            <w:noProof/>
            <w:webHidden/>
          </w:rPr>
          <w:fldChar w:fldCharType="end"/>
        </w:r>
      </w:hyperlink>
    </w:p>
    <w:p w14:paraId="33529237" w14:textId="4C398E0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7" w:history="1">
        <w:r w:rsidRPr="00B32BC9">
          <w:rPr>
            <w:rStyle w:val="Hyperlink"/>
            <w:noProof/>
          </w:rPr>
          <w:t>Table 37:  VMEM (Additional Vector Code) Receives Activation Request</w:t>
        </w:r>
        <w:r>
          <w:rPr>
            <w:noProof/>
            <w:webHidden/>
          </w:rPr>
          <w:tab/>
        </w:r>
        <w:r>
          <w:rPr>
            <w:noProof/>
            <w:webHidden/>
          </w:rPr>
          <w:fldChar w:fldCharType="begin"/>
        </w:r>
        <w:r>
          <w:rPr>
            <w:noProof/>
            <w:webHidden/>
          </w:rPr>
          <w:instrText xml:space="preserve"> PAGEREF _Toc524090307 \h </w:instrText>
        </w:r>
        <w:r>
          <w:rPr>
            <w:noProof/>
            <w:webHidden/>
          </w:rPr>
        </w:r>
        <w:r>
          <w:rPr>
            <w:noProof/>
            <w:webHidden/>
          </w:rPr>
          <w:fldChar w:fldCharType="separate"/>
        </w:r>
        <w:r>
          <w:rPr>
            <w:noProof/>
            <w:webHidden/>
          </w:rPr>
          <w:t>79</w:t>
        </w:r>
        <w:r>
          <w:rPr>
            <w:noProof/>
            <w:webHidden/>
          </w:rPr>
          <w:fldChar w:fldCharType="end"/>
        </w:r>
      </w:hyperlink>
    </w:p>
    <w:p w14:paraId="01C0068D" w14:textId="0D937D83"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8" w:history="1">
        <w:r w:rsidRPr="00B32BC9">
          <w:rPr>
            <w:rStyle w:val="Hyperlink"/>
            <w:noProof/>
          </w:rPr>
          <w:t>Table 38:  VMEM (Additional Vector Code) Verifies Inactive Memory Before Updating UCB</w:t>
        </w:r>
        <w:r>
          <w:rPr>
            <w:noProof/>
            <w:webHidden/>
          </w:rPr>
          <w:tab/>
        </w:r>
        <w:r>
          <w:rPr>
            <w:noProof/>
            <w:webHidden/>
          </w:rPr>
          <w:fldChar w:fldCharType="begin"/>
        </w:r>
        <w:r>
          <w:rPr>
            <w:noProof/>
            <w:webHidden/>
          </w:rPr>
          <w:instrText xml:space="preserve"> PAGEREF _Toc524090308 \h </w:instrText>
        </w:r>
        <w:r>
          <w:rPr>
            <w:noProof/>
            <w:webHidden/>
          </w:rPr>
        </w:r>
        <w:r>
          <w:rPr>
            <w:noProof/>
            <w:webHidden/>
          </w:rPr>
          <w:fldChar w:fldCharType="separate"/>
        </w:r>
        <w:r>
          <w:rPr>
            <w:noProof/>
            <w:webHidden/>
          </w:rPr>
          <w:t>81</w:t>
        </w:r>
        <w:r>
          <w:rPr>
            <w:noProof/>
            <w:webHidden/>
          </w:rPr>
          <w:fldChar w:fldCharType="end"/>
        </w:r>
      </w:hyperlink>
    </w:p>
    <w:p w14:paraId="3EC7F609" w14:textId="5823F50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09" w:history="1">
        <w:r w:rsidRPr="00B32BC9">
          <w:rPr>
            <w:rStyle w:val="Hyperlink"/>
            <w:noProof/>
          </w:rPr>
          <w:t>Table 39:  BCM Pub/Tx AUTOSAR 1A</w:t>
        </w:r>
        <w:r>
          <w:rPr>
            <w:noProof/>
            <w:webHidden/>
          </w:rPr>
          <w:tab/>
        </w:r>
        <w:r>
          <w:rPr>
            <w:noProof/>
            <w:webHidden/>
          </w:rPr>
          <w:fldChar w:fldCharType="begin"/>
        </w:r>
        <w:r>
          <w:rPr>
            <w:noProof/>
            <w:webHidden/>
          </w:rPr>
          <w:instrText xml:space="preserve"> PAGEREF _Toc524090309 \h </w:instrText>
        </w:r>
        <w:r>
          <w:rPr>
            <w:noProof/>
            <w:webHidden/>
          </w:rPr>
        </w:r>
        <w:r>
          <w:rPr>
            <w:noProof/>
            <w:webHidden/>
          </w:rPr>
          <w:fldChar w:fldCharType="separate"/>
        </w:r>
        <w:r>
          <w:rPr>
            <w:noProof/>
            <w:webHidden/>
          </w:rPr>
          <w:t>83</w:t>
        </w:r>
        <w:r>
          <w:rPr>
            <w:noProof/>
            <w:webHidden/>
          </w:rPr>
          <w:fldChar w:fldCharType="end"/>
        </w:r>
      </w:hyperlink>
    </w:p>
    <w:p w14:paraId="1836948F" w14:textId="62A118FC"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0" w:history="1">
        <w:r w:rsidRPr="00B32BC9">
          <w:rPr>
            <w:rStyle w:val="Hyperlink"/>
            <w:noProof/>
          </w:rPr>
          <w:t>Table 40:  ECG Pub/Tx AUTOSAR 1A</w:t>
        </w:r>
        <w:r>
          <w:rPr>
            <w:noProof/>
            <w:webHidden/>
          </w:rPr>
          <w:tab/>
        </w:r>
        <w:r>
          <w:rPr>
            <w:noProof/>
            <w:webHidden/>
          </w:rPr>
          <w:fldChar w:fldCharType="begin"/>
        </w:r>
        <w:r>
          <w:rPr>
            <w:noProof/>
            <w:webHidden/>
          </w:rPr>
          <w:instrText xml:space="preserve"> PAGEREF _Toc524090310 \h </w:instrText>
        </w:r>
        <w:r>
          <w:rPr>
            <w:noProof/>
            <w:webHidden/>
          </w:rPr>
        </w:r>
        <w:r>
          <w:rPr>
            <w:noProof/>
            <w:webHidden/>
          </w:rPr>
          <w:fldChar w:fldCharType="separate"/>
        </w:r>
        <w:r>
          <w:rPr>
            <w:noProof/>
            <w:webHidden/>
          </w:rPr>
          <w:t>85</w:t>
        </w:r>
        <w:r>
          <w:rPr>
            <w:noProof/>
            <w:webHidden/>
          </w:rPr>
          <w:fldChar w:fldCharType="end"/>
        </w:r>
      </w:hyperlink>
    </w:p>
    <w:p w14:paraId="00EE01E7" w14:textId="453199F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1" w:history="1">
        <w:r w:rsidRPr="00B32BC9">
          <w:rPr>
            <w:rStyle w:val="Hyperlink"/>
            <w:noProof/>
          </w:rPr>
          <w:t>Table 41:  ECG to Cloud Connection - Authentication</w:t>
        </w:r>
        <w:r>
          <w:rPr>
            <w:noProof/>
            <w:webHidden/>
          </w:rPr>
          <w:tab/>
        </w:r>
        <w:r>
          <w:rPr>
            <w:noProof/>
            <w:webHidden/>
          </w:rPr>
          <w:fldChar w:fldCharType="begin"/>
        </w:r>
        <w:r>
          <w:rPr>
            <w:noProof/>
            <w:webHidden/>
          </w:rPr>
          <w:instrText xml:space="preserve"> PAGEREF _Toc524090311 \h </w:instrText>
        </w:r>
        <w:r>
          <w:rPr>
            <w:noProof/>
            <w:webHidden/>
          </w:rPr>
        </w:r>
        <w:r>
          <w:rPr>
            <w:noProof/>
            <w:webHidden/>
          </w:rPr>
          <w:fldChar w:fldCharType="separate"/>
        </w:r>
        <w:r>
          <w:rPr>
            <w:noProof/>
            <w:webHidden/>
          </w:rPr>
          <w:t>87</w:t>
        </w:r>
        <w:r>
          <w:rPr>
            <w:noProof/>
            <w:webHidden/>
          </w:rPr>
          <w:fldChar w:fldCharType="end"/>
        </w:r>
      </w:hyperlink>
    </w:p>
    <w:p w14:paraId="45CBA720" w14:textId="61BDF07D"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2" w:history="1">
        <w:r w:rsidRPr="00B32BC9">
          <w:rPr>
            <w:rStyle w:val="Hyperlink"/>
            <w:noProof/>
          </w:rPr>
          <w:t>Table 42:  ECG Confirm Vehicle Inhibit Before Activation</w:t>
        </w:r>
        <w:r>
          <w:rPr>
            <w:noProof/>
            <w:webHidden/>
          </w:rPr>
          <w:tab/>
        </w:r>
        <w:r>
          <w:rPr>
            <w:noProof/>
            <w:webHidden/>
          </w:rPr>
          <w:fldChar w:fldCharType="begin"/>
        </w:r>
        <w:r>
          <w:rPr>
            <w:noProof/>
            <w:webHidden/>
          </w:rPr>
          <w:instrText xml:space="preserve"> PAGEREF _Toc524090312 \h </w:instrText>
        </w:r>
        <w:r>
          <w:rPr>
            <w:noProof/>
            <w:webHidden/>
          </w:rPr>
        </w:r>
        <w:r>
          <w:rPr>
            <w:noProof/>
            <w:webHidden/>
          </w:rPr>
          <w:fldChar w:fldCharType="separate"/>
        </w:r>
        <w:r>
          <w:rPr>
            <w:noProof/>
            <w:webHidden/>
          </w:rPr>
          <w:t>89</w:t>
        </w:r>
        <w:r>
          <w:rPr>
            <w:noProof/>
            <w:webHidden/>
          </w:rPr>
          <w:fldChar w:fldCharType="end"/>
        </w:r>
      </w:hyperlink>
    </w:p>
    <w:p w14:paraId="30D756E9" w14:textId="082BB80B"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3" w:history="1">
        <w:r w:rsidRPr="00B32BC9">
          <w:rPr>
            <w:rStyle w:val="Hyperlink"/>
            <w:noProof/>
          </w:rPr>
          <w:t>Table 43:  ECG data handling</w:t>
        </w:r>
        <w:r>
          <w:rPr>
            <w:noProof/>
            <w:webHidden/>
          </w:rPr>
          <w:tab/>
        </w:r>
        <w:r>
          <w:rPr>
            <w:noProof/>
            <w:webHidden/>
          </w:rPr>
          <w:fldChar w:fldCharType="begin"/>
        </w:r>
        <w:r>
          <w:rPr>
            <w:noProof/>
            <w:webHidden/>
          </w:rPr>
          <w:instrText xml:space="preserve"> PAGEREF _Toc524090313 \h </w:instrText>
        </w:r>
        <w:r>
          <w:rPr>
            <w:noProof/>
            <w:webHidden/>
          </w:rPr>
        </w:r>
        <w:r>
          <w:rPr>
            <w:noProof/>
            <w:webHidden/>
          </w:rPr>
          <w:fldChar w:fldCharType="separate"/>
        </w:r>
        <w:r>
          <w:rPr>
            <w:noProof/>
            <w:webHidden/>
          </w:rPr>
          <w:t>91</w:t>
        </w:r>
        <w:r>
          <w:rPr>
            <w:noProof/>
            <w:webHidden/>
          </w:rPr>
          <w:fldChar w:fldCharType="end"/>
        </w:r>
      </w:hyperlink>
    </w:p>
    <w:p w14:paraId="502DF73E" w14:textId="7D72CEA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4" w:history="1">
        <w:r w:rsidRPr="00B32BC9">
          <w:rPr>
            <w:rStyle w:val="Hyperlink"/>
            <w:noProof/>
          </w:rPr>
          <w:t>Table 44:  ECG-Vehicle De-Inhibit - Permanent</w:t>
        </w:r>
        <w:r>
          <w:rPr>
            <w:noProof/>
            <w:webHidden/>
          </w:rPr>
          <w:tab/>
        </w:r>
        <w:r>
          <w:rPr>
            <w:noProof/>
            <w:webHidden/>
          </w:rPr>
          <w:fldChar w:fldCharType="begin"/>
        </w:r>
        <w:r>
          <w:rPr>
            <w:noProof/>
            <w:webHidden/>
          </w:rPr>
          <w:instrText xml:space="preserve"> PAGEREF _Toc524090314 \h </w:instrText>
        </w:r>
        <w:r>
          <w:rPr>
            <w:noProof/>
            <w:webHidden/>
          </w:rPr>
        </w:r>
        <w:r>
          <w:rPr>
            <w:noProof/>
            <w:webHidden/>
          </w:rPr>
          <w:fldChar w:fldCharType="separate"/>
        </w:r>
        <w:r>
          <w:rPr>
            <w:noProof/>
            <w:webHidden/>
          </w:rPr>
          <w:t>93</w:t>
        </w:r>
        <w:r>
          <w:rPr>
            <w:noProof/>
            <w:webHidden/>
          </w:rPr>
          <w:fldChar w:fldCharType="end"/>
        </w:r>
      </w:hyperlink>
    </w:p>
    <w:p w14:paraId="0E72F41F" w14:textId="012CD0C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5" w:history="1">
        <w:r w:rsidRPr="00B32BC9">
          <w:rPr>
            <w:rStyle w:val="Hyperlink"/>
            <w:noProof/>
          </w:rPr>
          <w:t>Table 45:  ECG-Vehicle De-Inhibit - Warning</w:t>
        </w:r>
        <w:r>
          <w:rPr>
            <w:noProof/>
            <w:webHidden/>
          </w:rPr>
          <w:tab/>
        </w:r>
        <w:r>
          <w:rPr>
            <w:noProof/>
            <w:webHidden/>
          </w:rPr>
          <w:fldChar w:fldCharType="begin"/>
        </w:r>
        <w:r>
          <w:rPr>
            <w:noProof/>
            <w:webHidden/>
          </w:rPr>
          <w:instrText xml:space="preserve"> PAGEREF _Toc524090315 \h </w:instrText>
        </w:r>
        <w:r>
          <w:rPr>
            <w:noProof/>
            <w:webHidden/>
          </w:rPr>
        </w:r>
        <w:r>
          <w:rPr>
            <w:noProof/>
            <w:webHidden/>
          </w:rPr>
          <w:fldChar w:fldCharType="separate"/>
        </w:r>
        <w:r>
          <w:rPr>
            <w:noProof/>
            <w:webHidden/>
          </w:rPr>
          <w:t>95</w:t>
        </w:r>
        <w:r>
          <w:rPr>
            <w:noProof/>
            <w:webHidden/>
          </w:rPr>
          <w:fldChar w:fldCharType="end"/>
        </w:r>
      </w:hyperlink>
    </w:p>
    <w:p w14:paraId="6B0C00A2" w14:textId="5EDA87F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6" w:history="1">
        <w:r w:rsidRPr="00B32BC9">
          <w:rPr>
            <w:rStyle w:val="Hyperlink"/>
            <w:noProof/>
          </w:rPr>
          <w:t>Table 46:  ECG-Preconditions-RunStart Bus Ctrl</w:t>
        </w:r>
        <w:r>
          <w:rPr>
            <w:noProof/>
            <w:webHidden/>
          </w:rPr>
          <w:tab/>
        </w:r>
        <w:r>
          <w:rPr>
            <w:noProof/>
            <w:webHidden/>
          </w:rPr>
          <w:fldChar w:fldCharType="begin"/>
        </w:r>
        <w:r>
          <w:rPr>
            <w:noProof/>
            <w:webHidden/>
          </w:rPr>
          <w:instrText xml:space="preserve"> PAGEREF _Toc524090316 \h </w:instrText>
        </w:r>
        <w:r>
          <w:rPr>
            <w:noProof/>
            <w:webHidden/>
          </w:rPr>
        </w:r>
        <w:r>
          <w:rPr>
            <w:noProof/>
            <w:webHidden/>
          </w:rPr>
          <w:fldChar w:fldCharType="separate"/>
        </w:r>
        <w:r>
          <w:rPr>
            <w:noProof/>
            <w:webHidden/>
          </w:rPr>
          <w:t>97</w:t>
        </w:r>
        <w:r>
          <w:rPr>
            <w:noProof/>
            <w:webHidden/>
          </w:rPr>
          <w:fldChar w:fldCharType="end"/>
        </w:r>
      </w:hyperlink>
    </w:p>
    <w:p w14:paraId="4681299B" w14:textId="67CCB69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7" w:history="1">
        <w:r w:rsidRPr="00B32BC9">
          <w:rPr>
            <w:rStyle w:val="Hyperlink"/>
            <w:noProof/>
          </w:rPr>
          <w:t>Table 47:  ECG Sub/Rx Vehicle Inhibit (AUTOSAR 1A)</w:t>
        </w:r>
        <w:r>
          <w:rPr>
            <w:noProof/>
            <w:webHidden/>
          </w:rPr>
          <w:tab/>
        </w:r>
        <w:r>
          <w:rPr>
            <w:noProof/>
            <w:webHidden/>
          </w:rPr>
          <w:fldChar w:fldCharType="begin"/>
        </w:r>
        <w:r>
          <w:rPr>
            <w:noProof/>
            <w:webHidden/>
          </w:rPr>
          <w:instrText xml:space="preserve"> PAGEREF _Toc524090317 \h </w:instrText>
        </w:r>
        <w:r>
          <w:rPr>
            <w:noProof/>
            <w:webHidden/>
          </w:rPr>
        </w:r>
        <w:r>
          <w:rPr>
            <w:noProof/>
            <w:webHidden/>
          </w:rPr>
          <w:fldChar w:fldCharType="separate"/>
        </w:r>
        <w:r>
          <w:rPr>
            <w:noProof/>
            <w:webHidden/>
          </w:rPr>
          <w:t>99</w:t>
        </w:r>
        <w:r>
          <w:rPr>
            <w:noProof/>
            <w:webHidden/>
          </w:rPr>
          <w:fldChar w:fldCharType="end"/>
        </w:r>
      </w:hyperlink>
    </w:p>
    <w:p w14:paraId="642608BB" w14:textId="1D4D6C13"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8" w:history="1">
        <w:r w:rsidRPr="00B32BC9">
          <w:rPr>
            <w:rStyle w:val="Hyperlink"/>
            <w:noProof/>
          </w:rPr>
          <w:t>Table 48:  ECG Rollback &amp; PN verify</w:t>
        </w:r>
        <w:r>
          <w:rPr>
            <w:noProof/>
            <w:webHidden/>
          </w:rPr>
          <w:tab/>
        </w:r>
        <w:r>
          <w:rPr>
            <w:noProof/>
            <w:webHidden/>
          </w:rPr>
          <w:fldChar w:fldCharType="begin"/>
        </w:r>
        <w:r>
          <w:rPr>
            <w:noProof/>
            <w:webHidden/>
          </w:rPr>
          <w:instrText xml:space="preserve"> PAGEREF _Toc524090318 \h </w:instrText>
        </w:r>
        <w:r>
          <w:rPr>
            <w:noProof/>
            <w:webHidden/>
          </w:rPr>
        </w:r>
        <w:r>
          <w:rPr>
            <w:noProof/>
            <w:webHidden/>
          </w:rPr>
          <w:fldChar w:fldCharType="separate"/>
        </w:r>
        <w:r>
          <w:rPr>
            <w:noProof/>
            <w:webHidden/>
          </w:rPr>
          <w:t>101</w:t>
        </w:r>
        <w:r>
          <w:rPr>
            <w:noProof/>
            <w:webHidden/>
          </w:rPr>
          <w:fldChar w:fldCharType="end"/>
        </w:r>
      </w:hyperlink>
    </w:p>
    <w:p w14:paraId="2229DD94" w14:textId="1A1B5ECF"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19" w:history="1">
        <w:r w:rsidRPr="00B32BC9">
          <w:rPr>
            <w:rStyle w:val="Hyperlink"/>
            <w:noProof/>
          </w:rPr>
          <w:t>Table 49:  ECG to Cloud Connection - E2E protected</w:t>
        </w:r>
        <w:r>
          <w:rPr>
            <w:noProof/>
            <w:webHidden/>
          </w:rPr>
          <w:tab/>
        </w:r>
        <w:r>
          <w:rPr>
            <w:noProof/>
            <w:webHidden/>
          </w:rPr>
          <w:fldChar w:fldCharType="begin"/>
        </w:r>
        <w:r>
          <w:rPr>
            <w:noProof/>
            <w:webHidden/>
          </w:rPr>
          <w:instrText xml:space="preserve"> PAGEREF _Toc524090319 \h </w:instrText>
        </w:r>
        <w:r>
          <w:rPr>
            <w:noProof/>
            <w:webHidden/>
          </w:rPr>
        </w:r>
        <w:r>
          <w:rPr>
            <w:noProof/>
            <w:webHidden/>
          </w:rPr>
          <w:fldChar w:fldCharType="separate"/>
        </w:r>
        <w:r>
          <w:rPr>
            <w:noProof/>
            <w:webHidden/>
          </w:rPr>
          <w:t>103</w:t>
        </w:r>
        <w:r>
          <w:rPr>
            <w:noProof/>
            <w:webHidden/>
          </w:rPr>
          <w:fldChar w:fldCharType="end"/>
        </w:r>
      </w:hyperlink>
    </w:p>
    <w:p w14:paraId="3B2642F8" w14:textId="134CB8A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0" w:history="1">
        <w:r w:rsidRPr="00B32BC9">
          <w:rPr>
            <w:rStyle w:val="Hyperlink"/>
            <w:noProof/>
          </w:rPr>
          <w:t>Table 50:  ECG detect data corruption of Payload</w:t>
        </w:r>
        <w:r>
          <w:rPr>
            <w:noProof/>
            <w:webHidden/>
          </w:rPr>
          <w:tab/>
        </w:r>
        <w:r>
          <w:rPr>
            <w:noProof/>
            <w:webHidden/>
          </w:rPr>
          <w:fldChar w:fldCharType="begin"/>
        </w:r>
        <w:r>
          <w:rPr>
            <w:noProof/>
            <w:webHidden/>
          </w:rPr>
          <w:instrText xml:space="preserve"> PAGEREF _Toc524090320 \h </w:instrText>
        </w:r>
        <w:r>
          <w:rPr>
            <w:noProof/>
            <w:webHidden/>
          </w:rPr>
        </w:r>
        <w:r>
          <w:rPr>
            <w:noProof/>
            <w:webHidden/>
          </w:rPr>
          <w:fldChar w:fldCharType="separate"/>
        </w:r>
        <w:r>
          <w:rPr>
            <w:noProof/>
            <w:webHidden/>
          </w:rPr>
          <w:t>105</w:t>
        </w:r>
        <w:r>
          <w:rPr>
            <w:noProof/>
            <w:webHidden/>
          </w:rPr>
          <w:fldChar w:fldCharType="end"/>
        </w:r>
      </w:hyperlink>
    </w:p>
    <w:p w14:paraId="45E3F385" w14:textId="63111460"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1" w:history="1">
        <w:r w:rsidRPr="00B32BC9">
          <w:rPr>
            <w:rStyle w:val="Hyperlink"/>
            <w:noProof/>
          </w:rPr>
          <w:t>Table 51:  ECG-Manifest-Encryption</w:t>
        </w:r>
        <w:r>
          <w:rPr>
            <w:noProof/>
            <w:webHidden/>
          </w:rPr>
          <w:tab/>
        </w:r>
        <w:r>
          <w:rPr>
            <w:noProof/>
            <w:webHidden/>
          </w:rPr>
          <w:fldChar w:fldCharType="begin"/>
        </w:r>
        <w:r>
          <w:rPr>
            <w:noProof/>
            <w:webHidden/>
          </w:rPr>
          <w:instrText xml:space="preserve"> PAGEREF _Toc524090321 \h </w:instrText>
        </w:r>
        <w:r>
          <w:rPr>
            <w:noProof/>
            <w:webHidden/>
          </w:rPr>
        </w:r>
        <w:r>
          <w:rPr>
            <w:noProof/>
            <w:webHidden/>
          </w:rPr>
          <w:fldChar w:fldCharType="separate"/>
        </w:r>
        <w:r>
          <w:rPr>
            <w:noProof/>
            <w:webHidden/>
          </w:rPr>
          <w:t>107</w:t>
        </w:r>
        <w:r>
          <w:rPr>
            <w:noProof/>
            <w:webHidden/>
          </w:rPr>
          <w:fldChar w:fldCharType="end"/>
        </w:r>
      </w:hyperlink>
    </w:p>
    <w:p w14:paraId="5501FD79" w14:textId="22C1EA2A"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2" w:history="1">
        <w:r w:rsidRPr="00B32BC9">
          <w:rPr>
            <w:rStyle w:val="Hyperlink"/>
            <w:noProof/>
          </w:rPr>
          <w:t>Table 52:  Target ECU - SW signing verification</w:t>
        </w:r>
        <w:r>
          <w:rPr>
            <w:noProof/>
            <w:webHidden/>
          </w:rPr>
          <w:tab/>
        </w:r>
        <w:r>
          <w:rPr>
            <w:noProof/>
            <w:webHidden/>
          </w:rPr>
          <w:fldChar w:fldCharType="begin"/>
        </w:r>
        <w:r>
          <w:rPr>
            <w:noProof/>
            <w:webHidden/>
          </w:rPr>
          <w:instrText xml:space="preserve"> PAGEREF _Toc524090322 \h </w:instrText>
        </w:r>
        <w:r>
          <w:rPr>
            <w:noProof/>
            <w:webHidden/>
          </w:rPr>
        </w:r>
        <w:r>
          <w:rPr>
            <w:noProof/>
            <w:webHidden/>
          </w:rPr>
          <w:fldChar w:fldCharType="separate"/>
        </w:r>
        <w:r>
          <w:rPr>
            <w:noProof/>
            <w:webHidden/>
          </w:rPr>
          <w:t>109</w:t>
        </w:r>
        <w:r>
          <w:rPr>
            <w:noProof/>
            <w:webHidden/>
          </w:rPr>
          <w:fldChar w:fldCharType="end"/>
        </w:r>
      </w:hyperlink>
    </w:p>
    <w:p w14:paraId="4865E1B9" w14:textId="20205911"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3" w:history="1">
        <w:r w:rsidRPr="00B32BC9">
          <w:rPr>
            <w:rStyle w:val="Hyperlink"/>
            <w:noProof/>
          </w:rPr>
          <w:t>Table 53:  ECG PN confirmation with Manifest</w:t>
        </w:r>
        <w:r>
          <w:rPr>
            <w:noProof/>
            <w:webHidden/>
          </w:rPr>
          <w:tab/>
        </w:r>
        <w:r>
          <w:rPr>
            <w:noProof/>
            <w:webHidden/>
          </w:rPr>
          <w:fldChar w:fldCharType="begin"/>
        </w:r>
        <w:r>
          <w:rPr>
            <w:noProof/>
            <w:webHidden/>
          </w:rPr>
          <w:instrText xml:space="preserve"> PAGEREF _Toc524090323 \h </w:instrText>
        </w:r>
        <w:r>
          <w:rPr>
            <w:noProof/>
            <w:webHidden/>
          </w:rPr>
        </w:r>
        <w:r>
          <w:rPr>
            <w:noProof/>
            <w:webHidden/>
          </w:rPr>
          <w:fldChar w:fldCharType="separate"/>
        </w:r>
        <w:r>
          <w:rPr>
            <w:noProof/>
            <w:webHidden/>
          </w:rPr>
          <w:t>111</w:t>
        </w:r>
        <w:r>
          <w:rPr>
            <w:noProof/>
            <w:webHidden/>
          </w:rPr>
          <w:fldChar w:fldCharType="end"/>
        </w:r>
      </w:hyperlink>
    </w:p>
    <w:p w14:paraId="07915D16" w14:textId="5DB78FC0"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4" w:history="1">
        <w:r w:rsidRPr="00B32BC9">
          <w:rPr>
            <w:rStyle w:val="Hyperlink"/>
            <w:noProof/>
          </w:rPr>
          <w:t>Table 54:  ECG-No Vehicle De-Inhibit - While In progress</w:t>
        </w:r>
        <w:r>
          <w:rPr>
            <w:noProof/>
            <w:webHidden/>
          </w:rPr>
          <w:tab/>
        </w:r>
        <w:r>
          <w:rPr>
            <w:noProof/>
            <w:webHidden/>
          </w:rPr>
          <w:fldChar w:fldCharType="begin"/>
        </w:r>
        <w:r>
          <w:rPr>
            <w:noProof/>
            <w:webHidden/>
          </w:rPr>
          <w:instrText xml:space="preserve"> PAGEREF _Toc524090324 \h </w:instrText>
        </w:r>
        <w:r>
          <w:rPr>
            <w:noProof/>
            <w:webHidden/>
          </w:rPr>
        </w:r>
        <w:r>
          <w:rPr>
            <w:noProof/>
            <w:webHidden/>
          </w:rPr>
          <w:fldChar w:fldCharType="separate"/>
        </w:r>
        <w:r>
          <w:rPr>
            <w:noProof/>
            <w:webHidden/>
          </w:rPr>
          <w:t>113</w:t>
        </w:r>
        <w:r>
          <w:rPr>
            <w:noProof/>
            <w:webHidden/>
          </w:rPr>
          <w:fldChar w:fldCharType="end"/>
        </w:r>
      </w:hyperlink>
    </w:p>
    <w:p w14:paraId="6EACD787" w14:textId="4C91548C"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5" w:history="1">
        <w:r w:rsidRPr="00B32BC9">
          <w:rPr>
            <w:rStyle w:val="Hyperlink"/>
            <w:noProof/>
          </w:rPr>
          <w:t>Table 55:  ECG PN Confirmation after Rollback</w:t>
        </w:r>
        <w:r>
          <w:rPr>
            <w:noProof/>
            <w:webHidden/>
          </w:rPr>
          <w:tab/>
        </w:r>
        <w:r>
          <w:rPr>
            <w:noProof/>
            <w:webHidden/>
          </w:rPr>
          <w:fldChar w:fldCharType="begin"/>
        </w:r>
        <w:r>
          <w:rPr>
            <w:noProof/>
            <w:webHidden/>
          </w:rPr>
          <w:instrText xml:space="preserve"> PAGEREF _Toc524090325 \h </w:instrText>
        </w:r>
        <w:r>
          <w:rPr>
            <w:noProof/>
            <w:webHidden/>
          </w:rPr>
        </w:r>
        <w:r>
          <w:rPr>
            <w:noProof/>
            <w:webHidden/>
          </w:rPr>
          <w:fldChar w:fldCharType="separate"/>
        </w:r>
        <w:r>
          <w:rPr>
            <w:noProof/>
            <w:webHidden/>
          </w:rPr>
          <w:t>115</w:t>
        </w:r>
        <w:r>
          <w:rPr>
            <w:noProof/>
            <w:webHidden/>
          </w:rPr>
          <w:fldChar w:fldCharType="end"/>
        </w:r>
      </w:hyperlink>
    </w:p>
    <w:p w14:paraId="77D53B45" w14:textId="020CAB0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6" w:history="1">
        <w:r w:rsidRPr="00B32BC9">
          <w:rPr>
            <w:rStyle w:val="Hyperlink"/>
            <w:noProof/>
          </w:rPr>
          <w:t>Table 56:  ECG Status to Cloud</w:t>
        </w:r>
        <w:r>
          <w:rPr>
            <w:noProof/>
            <w:webHidden/>
          </w:rPr>
          <w:tab/>
        </w:r>
        <w:r>
          <w:rPr>
            <w:noProof/>
            <w:webHidden/>
          </w:rPr>
          <w:fldChar w:fldCharType="begin"/>
        </w:r>
        <w:r>
          <w:rPr>
            <w:noProof/>
            <w:webHidden/>
          </w:rPr>
          <w:instrText xml:space="preserve"> PAGEREF _Toc524090326 \h </w:instrText>
        </w:r>
        <w:r>
          <w:rPr>
            <w:noProof/>
            <w:webHidden/>
          </w:rPr>
        </w:r>
        <w:r>
          <w:rPr>
            <w:noProof/>
            <w:webHidden/>
          </w:rPr>
          <w:fldChar w:fldCharType="separate"/>
        </w:r>
        <w:r>
          <w:rPr>
            <w:noProof/>
            <w:webHidden/>
          </w:rPr>
          <w:t>117</w:t>
        </w:r>
        <w:r>
          <w:rPr>
            <w:noProof/>
            <w:webHidden/>
          </w:rPr>
          <w:fldChar w:fldCharType="end"/>
        </w:r>
      </w:hyperlink>
    </w:p>
    <w:p w14:paraId="4A4FAF31" w14:textId="12711FDF"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7" w:history="1">
        <w:r w:rsidRPr="00B32BC9">
          <w:rPr>
            <w:rStyle w:val="Hyperlink"/>
            <w:noProof/>
          </w:rPr>
          <w:t>Table 57:  SW OTA delivery based on Governance Board approval</w:t>
        </w:r>
        <w:r>
          <w:rPr>
            <w:noProof/>
            <w:webHidden/>
          </w:rPr>
          <w:tab/>
        </w:r>
        <w:r>
          <w:rPr>
            <w:noProof/>
            <w:webHidden/>
          </w:rPr>
          <w:fldChar w:fldCharType="begin"/>
        </w:r>
        <w:r>
          <w:rPr>
            <w:noProof/>
            <w:webHidden/>
          </w:rPr>
          <w:instrText xml:space="preserve"> PAGEREF _Toc524090327 \h </w:instrText>
        </w:r>
        <w:r>
          <w:rPr>
            <w:noProof/>
            <w:webHidden/>
          </w:rPr>
        </w:r>
        <w:r>
          <w:rPr>
            <w:noProof/>
            <w:webHidden/>
          </w:rPr>
          <w:fldChar w:fldCharType="separate"/>
        </w:r>
        <w:r>
          <w:rPr>
            <w:noProof/>
            <w:webHidden/>
          </w:rPr>
          <w:t>119</w:t>
        </w:r>
        <w:r>
          <w:rPr>
            <w:noProof/>
            <w:webHidden/>
          </w:rPr>
          <w:fldChar w:fldCharType="end"/>
        </w:r>
      </w:hyperlink>
    </w:p>
    <w:p w14:paraId="6E00BEA5" w14:textId="555AC293"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8" w:history="1">
        <w:r w:rsidRPr="00B32BC9">
          <w:rPr>
            <w:rStyle w:val="Hyperlink"/>
            <w:noProof/>
          </w:rPr>
          <w:t>Table 58:  Target ECU verify own Safe State</w:t>
        </w:r>
        <w:r>
          <w:rPr>
            <w:noProof/>
            <w:webHidden/>
          </w:rPr>
          <w:tab/>
        </w:r>
        <w:r>
          <w:rPr>
            <w:noProof/>
            <w:webHidden/>
          </w:rPr>
          <w:fldChar w:fldCharType="begin"/>
        </w:r>
        <w:r>
          <w:rPr>
            <w:noProof/>
            <w:webHidden/>
          </w:rPr>
          <w:instrText xml:space="preserve"> PAGEREF _Toc524090328 \h </w:instrText>
        </w:r>
        <w:r>
          <w:rPr>
            <w:noProof/>
            <w:webHidden/>
          </w:rPr>
        </w:r>
        <w:r>
          <w:rPr>
            <w:noProof/>
            <w:webHidden/>
          </w:rPr>
          <w:fldChar w:fldCharType="separate"/>
        </w:r>
        <w:r>
          <w:rPr>
            <w:noProof/>
            <w:webHidden/>
          </w:rPr>
          <w:t>121</w:t>
        </w:r>
        <w:r>
          <w:rPr>
            <w:noProof/>
            <w:webHidden/>
          </w:rPr>
          <w:fldChar w:fldCharType="end"/>
        </w:r>
      </w:hyperlink>
    </w:p>
    <w:p w14:paraId="2D9EA399" w14:textId="4D3AB31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29" w:history="1">
        <w:r w:rsidRPr="00B32BC9">
          <w:rPr>
            <w:rStyle w:val="Hyperlink"/>
            <w:noProof/>
          </w:rPr>
          <w:t>Table 59:  ECU Integration Code Response to Request for OTA SWAP</w:t>
        </w:r>
        <w:r>
          <w:rPr>
            <w:noProof/>
            <w:webHidden/>
          </w:rPr>
          <w:tab/>
        </w:r>
        <w:r>
          <w:rPr>
            <w:noProof/>
            <w:webHidden/>
          </w:rPr>
          <w:fldChar w:fldCharType="begin"/>
        </w:r>
        <w:r>
          <w:rPr>
            <w:noProof/>
            <w:webHidden/>
          </w:rPr>
          <w:instrText xml:space="preserve"> PAGEREF _Toc524090329 \h </w:instrText>
        </w:r>
        <w:r>
          <w:rPr>
            <w:noProof/>
            <w:webHidden/>
          </w:rPr>
        </w:r>
        <w:r>
          <w:rPr>
            <w:noProof/>
            <w:webHidden/>
          </w:rPr>
          <w:fldChar w:fldCharType="separate"/>
        </w:r>
        <w:r>
          <w:rPr>
            <w:noProof/>
            <w:webHidden/>
          </w:rPr>
          <w:t>123</w:t>
        </w:r>
        <w:r>
          <w:rPr>
            <w:noProof/>
            <w:webHidden/>
          </w:rPr>
          <w:fldChar w:fldCharType="end"/>
        </w:r>
      </w:hyperlink>
    </w:p>
    <w:p w14:paraId="39F6EE89" w14:textId="5BA32EE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0" w:history="1">
        <w:r w:rsidRPr="00B32BC9">
          <w:rPr>
            <w:rStyle w:val="Hyperlink"/>
            <w:noProof/>
          </w:rPr>
          <w:t>Table 60:  ECU Integration Code Receives the Request for OTA SWAP</w:t>
        </w:r>
        <w:r>
          <w:rPr>
            <w:noProof/>
            <w:webHidden/>
          </w:rPr>
          <w:tab/>
        </w:r>
        <w:r>
          <w:rPr>
            <w:noProof/>
            <w:webHidden/>
          </w:rPr>
          <w:fldChar w:fldCharType="begin"/>
        </w:r>
        <w:r>
          <w:rPr>
            <w:noProof/>
            <w:webHidden/>
          </w:rPr>
          <w:instrText xml:space="preserve"> PAGEREF _Toc524090330 \h </w:instrText>
        </w:r>
        <w:r>
          <w:rPr>
            <w:noProof/>
            <w:webHidden/>
          </w:rPr>
        </w:r>
        <w:r>
          <w:rPr>
            <w:noProof/>
            <w:webHidden/>
          </w:rPr>
          <w:fldChar w:fldCharType="separate"/>
        </w:r>
        <w:r>
          <w:rPr>
            <w:noProof/>
            <w:webHidden/>
          </w:rPr>
          <w:t>125</w:t>
        </w:r>
        <w:r>
          <w:rPr>
            <w:noProof/>
            <w:webHidden/>
          </w:rPr>
          <w:fldChar w:fldCharType="end"/>
        </w:r>
      </w:hyperlink>
    </w:p>
    <w:p w14:paraId="5129E253" w14:textId="247228C4"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1" w:history="1">
        <w:r w:rsidRPr="00B32BC9">
          <w:rPr>
            <w:rStyle w:val="Hyperlink"/>
            <w:noProof/>
          </w:rPr>
          <w:t>Table 61:  Target ECU Run out of Active Memory Partition</w:t>
        </w:r>
        <w:r>
          <w:rPr>
            <w:noProof/>
            <w:webHidden/>
          </w:rPr>
          <w:tab/>
        </w:r>
        <w:r>
          <w:rPr>
            <w:noProof/>
            <w:webHidden/>
          </w:rPr>
          <w:fldChar w:fldCharType="begin"/>
        </w:r>
        <w:r>
          <w:rPr>
            <w:noProof/>
            <w:webHidden/>
          </w:rPr>
          <w:instrText xml:space="preserve"> PAGEREF _Toc524090331 \h </w:instrText>
        </w:r>
        <w:r>
          <w:rPr>
            <w:noProof/>
            <w:webHidden/>
          </w:rPr>
        </w:r>
        <w:r>
          <w:rPr>
            <w:noProof/>
            <w:webHidden/>
          </w:rPr>
          <w:fldChar w:fldCharType="separate"/>
        </w:r>
        <w:r>
          <w:rPr>
            <w:noProof/>
            <w:webHidden/>
          </w:rPr>
          <w:t>127</w:t>
        </w:r>
        <w:r>
          <w:rPr>
            <w:noProof/>
            <w:webHidden/>
          </w:rPr>
          <w:fldChar w:fldCharType="end"/>
        </w:r>
      </w:hyperlink>
    </w:p>
    <w:p w14:paraId="4EDC5AD9" w14:textId="5E6D374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2" w:history="1">
        <w:r w:rsidRPr="00B32BC9">
          <w:rPr>
            <w:rStyle w:val="Hyperlink"/>
            <w:noProof/>
          </w:rPr>
          <w:t>Table 62:  ECU Integration Code Executes OTA Without Affecting Basic Function</w:t>
        </w:r>
        <w:r>
          <w:rPr>
            <w:noProof/>
            <w:webHidden/>
          </w:rPr>
          <w:tab/>
        </w:r>
        <w:r>
          <w:rPr>
            <w:noProof/>
            <w:webHidden/>
          </w:rPr>
          <w:fldChar w:fldCharType="begin"/>
        </w:r>
        <w:r>
          <w:rPr>
            <w:noProof/>
            <w:webHidden/>
          </w:rPr>
          <w:instrText xml:space="preserve"> PAGEREF _Toc524090332 \h </w:instrText>
        </w:r>
        <w:r>
          <w:rPr>
            <w:noProof/>
            <w:webHidden/>
          </w:rPr>
        </w:r>
        <w:r>
          <w:rPr>
            <w:noProof/>
            <w:webHidden/>
          </w:rPr>
          <w:fldChar w:fldCharType="separate"/>
        </w:r>
        <w:r>
          <w:rPr>
            <w:noProof/>
            <w:webHidden/>
          </w:rPr>
          <w:t>129</w:t>
        </w:r>
        <w:r>
          <w:rPr>
            <w:noProof/>
            <w:webHidden/>
          </w:rPr>
          <w:fldChar w:fldCharType="end"/>
        </w:r>
      </w:hyperlink>
    </w:p>
    <w:p w14:paraId="769628B8" w14:textId="236626C5"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3" w:history="1">
        <w:r w:rsidRPr="00B32BC9">
          <w:rPr>
            <w:rStyle w:val="Hyperlink"/>
            <w:noProof/>
          </w:rPr>
          <w:t>Table 63:  ECG Activation within Time limit</w:t>
        </w:r>
        <w:r>
          <w:rPr>
            <w:noProof/>
            <w:webHidden/>
          </w:rPr>
          <w:tab/>
        </w:r>
        <w:r>
          <w:rPr>
            <w:noProof/>
            <w:webHidden/>
          </w:rPr>
          <w:fldChar w:fldCharType="begin"/>
        </w:r>
        <w:r>
          <w:rPr>
            <w:noProof/>
            <w:webHidden/>
          </w:rPr>
          <w:instrText xml:space="preserve"> PAGEREF _Toc524090333 \h </w:instrText>
        </w:r>
        <w:r>
          <w:rPr>
            <w:noProof/>
            <w:webHidden/>
          </w:rPr>
        </w:r>
        <w:r>
          <w:rPr>
            <w:noProof/>
            <w:webHidden/>
          </w:rPr>
          <w:fldChar w:fldCharType="separate"/>
        </w:r>
        <w:r>
          <w:rPr>
            <w:noProof/>
            <w:webHidden/>
          </w:rPr>
          <w:t>131</w:t>
        </w:r>
        <w:r>
          <w:rPr>
            <w:noProof/>
            <w:webHidden/>
          </w:rPr>
          <w:fldChar w:fldCharType="end"/>
        </w:r>
      </w:hyperlink>
    </w:p>
    <w:p w14:paraId="79A51EA4" w14:textId="47B35845"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4" w:history="1">
        <w:r w:rsidRPr="00B32BC9">
          <w:rPr>
            <w:rStyle w:val="Hyperlink"/>
            <w:noProof/>
          </w:rPr>
          <w:t>Table 64:  ECU Integration Code Performs Activation Within Time Limit</w:t>
        </w:r>
        <w:r>
          <w:rPr>
            <w:noProof/>
            <w:webHidden/>
          </w:rPr>
          <w:tab/>
        </w:r>
        <w:r>
          <w:rPr>
            <w:noProof/>
            <w:webHidden/>
          </w:rPr>
          <w:fldChar w:fldCharType="begin"/>
        </w:r>
        <w:r>
          <w:rPr>
            <w:noProof/>
            <w:webHidden/>
          </w:rPr>
          <w:instrText xml:space="preserve"> PAGEREF _Toc524090334 \h </w:instrText>
        </w:r>
        <w:r>
          <w:rPr>
            <w:noProof/>
            <w:webHidden/>
          </w:rPr>
        </w:r>
        <w:r>
          <w:rPr>
            <w:noProof/>
            <w:webHidden/>
          </w:rPr>
          <w:fldChar w:fldCharType="separate"/>
        </w:r>
        <w:r>
          <w:rPr>
            <w:noProof/>
            <w:webHidden/>
          </w:rPr>
          <w:t>133</w:t>
        </w:r>
        <w:r>
          <w:rPr>
            <w:noProof/>
            <w:webHidden/>
          </w:rPr>
          <w:fldChar w:fldCharType="end"/>
        </w:r>
      </w:hyperlink>
    </w:p>
    <w:p w14:paraId="4E9566E6" w14:textId="574B863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5" w:history="1">
        <w:r w:rsidRPr="00B32BC9">
          <w:rPr>
            <w:rStyle w:val="Hyperlink"/>
            <w:noProof/>
          </w:rPr>
          <w:t>Table 65:  Target ECU ABA OTA memory protection</w:t>
        </w:r>
        <w:r>
          <w:rPr>
            <w:noProof/>
            <w:webHidden/>
          </w:rPr>
          <w:tab/>
        </w:r>
        <w:r>
          <w:rPr>
            <w:noProof/>
            <w:webHidden/>
          </w:rPr>
          <w:fldChar w:fldCharType="begin"/>
        </w:r>
        <w:r>
          <w:rPr>
            <w:noProof/>
            <w:webHidden/>
          </w:rPr>
          <w:instrText xml:space="preserve"> PAGEREF _Toc524090335 \h </w:instrText>
        </w:r>
        <w:r>
          <w:rPr>
            <w:noProof/>
            <w:webHidden/>
          </w:rPr>
        </w:r>
        <w:r>
          <w:rPr>
            <w:noProof/>
            <w:webHidden/>
          </w:rPr>
          <w:fldChar w:fldCharType="separate"/>
        </w:r>
        <w:r>
          <w:rPr>
            <w:noProof/>
            <w:webHidden/>
          </w:rPr>
          <w:t>135</w:t>
        </w:r>
        <w:r>
          <w:rPr>
            <w:noProof/>
            <w:webHidden/>
          </w:rPr>
          <w:fldChar w:fldCharType="end"/>
        </w:r>
      </w:hyperlink>
    </w:p>
    <w:p w14:paraId="54995FFE" w14:textId="6A0DFA8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6" w:history="1">
        <w:r w:rsidRPr="00B32BC9">
          <w:rPr>
            <w:rStyle w:val="Hyperlink"/>
            <w:noProof/>
          </w:rPr>
          <w:t>Table 66:  ECU Integration Code Prevents Active Memory Erasing or Writing</w:t>
        </w:r>
        <w:r>
          <w:rPr>
            <w:noProof/>
            <w:webHidden/>
          </w:rPr>
          <w:tab/>
        </w:r>
        <w:r>
          <w:rPr>
            <w:noProof/>
            <w:webHidden/>
          </w:rPr>
          <w:fldChar w:fldCharType="begin"/>
        </w:r>
        <w:r>
          <w:rPr>
            <w:noProof/>
            <w:webHidden/>
          </w:rPr>
          <w:instrText xml:space="preserve"> PAGEREF _Toc524090336 \h </w:instrText>
        </w:r>
        <w:r>
          <w:rPr>
            <w:noProof/>
            <w:webHidden/>
          </w:rPr>
        </w:r>
        <w:r>
          <w:rPr>
            <w:noProof/>
            <w:webHidden/>
          </w:rPr>
          <w:fldChar w:fldCharType="separate"/>
        </w:r>
        <w:r>
          <w:rPr>
            <w:noProof/>
            <w:webHidden/>
          </w:rPr>
          <w:t>137</w:t>
        </w:r>
        <w:r>
          <w:rPr>
            <w:noProof/>
            <w:webHidden/>
          </w:rPr>
          <w:fldChar w:fldCharType="end"/>
        </w:r>
      </w:hyperlink>
    </w:p>
    <w:p w14:paraId="1B047655" w14:textId="7D000F4D"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7" w:history="1">
        <w:r w:rsidRPr="00B32BC9">
          <w:rPr>
            <w:rStyle w:val="Hyperlink"/>
            <w:noProof/>
          </w:rPr>
          <w:t>Table 67:  Target ECU PN Active SW</w:t>
        </w:r>
        <w:r>
          <w:rPr>
            <w:noProof/>
            <w:webHidden/>
          </w:rPr>
          <w:tab/>
        </w:r>
        <w:r>
          <w:rPr>
            <w:noProof/>
            <w:webHidden/>
          </w:rPr>
          <w:fldChar w:fldCharType="begin"/>
        </w:r>
        <w:r>
          <w:rPr>
            <w:noProof/>
            <w:webHidden/>
          </w:rPr>
          <w:instrText xml:space="preserve"> PAGEREF _Toc524090337 \h </w:instrText>
        </w:r>
        <w:r>
          <w:rPr>
            <w:noProof/>
            <w:webHidden/>
          </w:rPr>
        </w:r>
        <w:r>
          <w:rPr>
            <w:noProof/>
            <w:webHidden/>
          </w:rPr>
          <w:fldChar w:fldCharType="separate"/>
        </w:r>
        <w:r>
          <w:rPr>
            <w:noProof/>
            <w:webHidden/>
          </w:rPr>
          <w:t>139</w:t>
        </w:r>
        <w:r>
          <w:rPr>
            <w:noProof/>
            <w:webHidden/>
          </w:rPr>
          <w:fldChar w:fldCharType="end"/>
        </w:r>
      </w:hyperlink>
    </w:p>
    <w:p w14:paraId="153C534E" w14:textId="57E7B46E"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8" w:history="1">
        <w:r w:rsidRPr="00B32BC9">
          <w:rPr>
            <w:rStyle w:val="Hyperlink"/>
            <w:noProof/>
          </w:rPr>
          <w:t>Table 68:  ECU Integration Code Provides Part Number</w:t>
        </w:r>
        <w:r>
          <w:rPr>
            <w:noProof/>
            <w:webHidden/>
          </w:rPr>
          <w:tab/>
        </w:r>
        <w:r>
          <w:rPr>
            <w:noProof/>
            <w:webHidden/>
          </w:rPr>
          <w:fldChar w:fldCharType="begin"/>
        </w:r>
        <w:r>
          <w:rPr>
            <w:noProof/>
            <w:webHidden/>
          </w:rPr>
          <w:instrText xml:space="preserve"> PAGEREF _Toc524090338 \h </w:instrText>
        </w:r>
        <w:r>
          <w:rPr>
            <w:noProof/>
            <w:webHidden/>
          </w:rPr>
        </w:r>
        <w:r>
          <w:rPr>
            <w:noProof/>
            <w:webHidden/>
          </w:rPr>
          <w:fldChar w:fldCharType="separate"/>
        </w:r>
        <w:r>
          <w:rPr>
            <w:noProof/>
            <w:webHidden/>
          </w:rPr>
          <w:t>141</w:t>
        </w:r>
        <w:r>
          <w:rPr>
            <w:noProof/>
            <w:webHidden/>
          </w:rPr>
          <w:fldChar w:fldCharType="end"/>
        </w:r>
      </w:hyperlink>
    </w:p>
    <w:p w14:paraId="46548232" w14:textId="4A2DAEA9"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39" w:history="1">
        <w:r w:rsidRPr="00B32BC9">
          <w:rPr>
            <w:rStyle w:val="Hyperlink"/>
            <w:noProof/>
          </w:rPr>
          <w:t>Table 69:  ECU Integration Code Reports ACTIVATION Readiness</w:t>
        </w:r>
        <w:r>
          <w:rPr>
            <w:noProof/>
            <w:webHidden/>
          </w:rPr>
          <w:tab/>
        </w:r>
        <w:r>
          <w:rPr>
            <w:noProof/>
            <w:webHidden/>
          </w:rPr>
          <w:fldChar w:fldCharType="begin"/>
        </w:r>
        <w:r>
          <w:rPr>
            <w:noProof/>
            <w:webHidden/>
          </w:rPr>
          <w:instrText xml:space="preserve"> PAGEREF _Toc524090339 \h </w:instrText>
        </w:r>
        <w:r>
          <w:rPr>
            <w:noProof/>
            <w:webHidden/>
          </w:rPr>
        </w:r>
        <w:r>
          <w:rPr>
            <w:noProof/>
            <w:webHidden/>
          </w:rPr>
          <w:fldChar w:fldCharType="separate"/>
        </w:r>
        <w:r>
          <w:rPr>
            <w:noProof/>
            <w:webHidden/>
          </w:rPr>
          <w:t>143</w:t>
        </w:r>
        <w:r>
          <w:rPr>
            <w:noProof/>
            <w:webHidden/>
          </w:rPr>
          <w:fldChar w:fldCharType="end"/>
        </w:r>
      </w:hyperlink>
    </w:p>
    <w:p w14:paraId="33138E1C" w14:textId="430A7233"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0" w:history="1">
        <w:r w:rsidRPr="00B32BC9">
          <w:rPr>
            <w:rStyle w:val="Hyperlink"/>
            <w:noProof/>
          </w:rPr>
          <w:t>Table 70: Fault tolerant time interval allocation to Elements/Components/Subsystems</w:t>
        </w:r>
        <w:r>
          <w:rPr>
            <w:noProof/>
            <w:webHidden/>
          </w:rPr>
          <w:tab/>
        </w:r>
        <w:r>
          <w:rPr>
            <w:noProof/>
            <w:webHidden/>
          </w:rPr>
          <w:fldChar w:fldCharType="begin"/>
        </w:r>
        <w:r>
          <w:rPr>
            <w:noProof/>
            <w:webHidden/>
          </w:rPr>
          <w:instrText xml:space="preserve"> PAGEREF _Toc524090340 \h </w:instrText>
        </w:r>
        <w:r>
          <w:rPr>
            <w:noProof/>
            <w:webHidden/>
          </w:rPr>
        </w:r>
        <w:r>
          <w:rPr>
            <w:noProof/>
            <w:webHidden/>
          </w:rPr>
          <w:fldChar w:fldCharType="separate"/>
        </w:r>
        <w:r>
          <w:rPr>
            <w:noProof/>
            <w:webHidden/>
          </w:rPr>
          <w:t>144</w:t>
        </w:r>
        <w:r>
          <w:rPr>
            <w:noProof/>
            <w:webHidden/>
          </w:rPr>
          <w:fldChar w:fldCharType="end"/>
        </w:r>
      </w:hyperlink>
    </w:p>
    <w:p w14:paraId="103F88C3" w14:textId="74AC6A6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1" w:history="1">
        <w:r w:rsidRPr="00B32BC9">
          <w:rPr>
            <w:rStyle w:val="Hyperlink"/>
            <w:noProof/>
          </w:rPr>
          <w:t>Table 71: PMHF derivation</w:t>
        </w:r>
        <w:r>
          <w:rPr>
            <w:noProof/>
            <w:webHidden/>
          </w:rPr>
          <w:tab/>
        </w:r>
        <w:r>
          <w:rPr>
            <w:noProof/>
            <w:webHidden/>
          </w:rPr>
          <w:fldChar w:fldCharType="begin"/>
        </w:r>
        <w:r>
          <w:rPr>
            <w:noProof/>
            <w:webHidden/>
          </w:rPr>
          <w:instrText xml:space="preserve"> PAGEREF _Toc524090341 \h </w:instrText>
        </w:r>
        <w:r>
          <w:rPr>
            <w:noProof/>
            <w:webHidden/>
          </w:rPr>
        </w:r>
        <w:r>
          <w:rPr>
            <w:noProof/>
            <w:webHidden/>
          </w:rPr>
          <w:fldChar w:fldCharType="separate"/>
        </w:r>
        <w:r>
          <w:rPr>
            <w:noProof/>
            <w:webHidden/>
          </w:rPr>
          <w:t>145</w:t>
        </w:r>
        <w:r>
          <w:rPr>
            <w:noProof/>
            <w:webHidden/>
          </w:rPr>
          <w:fldChar w:fldCharType="end"/>
        </w:r>
      </w:hyperlink>
    </w:p>
    <w:p w14:paraId="706E6A58" w14:textId="437414D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2" w:history="1">
        <w:r w:rsidRPr="00B32BC9">
          <w:rPr>
            <w:rStyle w:val="Hyperlink"/>
            <w:noProof/>
          </w:rPr>
          <w:t>Table 72: Single Point Fault Metric derivation</w:t>
        </w:r>
        <w:r>
          <w:rPr>
            <w:noProof/>
            <w:webHidden/>
          </w:rPr>
          <w:tab/>
        </w:r>
        <w:r>
          <w:rPr>
            <w:noProof/>
            <w:webHidden/>
          </w:rPr>
          <w:fldChar w:fldCharType="begin"/>
        </w:r>
        <w:r>
          <w:rPr>
            <w:noProof/>
            <w:webHidden/>
          </w:rPr>
          <w:instrText xml:space="preserve"> PAGEREF _Toc524090342 \h </w:instrText>
        </w:r>
        <w:r>
          <w:rPr>
            <w:noProof/>
            <w:webHidden/>
          </w:rPr>
        </w:r>
        <w:r>
          <w:rPr>
            <w:noProof/>
            <w:webHidden/>
          </w:rPr>
          <w:fldChar w:fldCharType="separate"/>
        </w:r>
        <w:r>
          <w:rPr>
            <w:noProof/>
            <w:webHidden/>
          </w:rPr>
          <w:t>145</w:t>
        </w:r>
        <w:r>
          <w:rPr>
            <w:noProof/>
            <w:webHidden/>
          </w:rPr>
          <w:fldChar w:fldCharType="end"/>
        </w:r>
      </w:hyperlink>
    </w:p>
    <w:p w14:paraId="56F29313" w14:textId="1EFA6AB4"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3" w:history="1">
        <w:r w:rsidRPr="00B32BC9">
          <w:rPr>
            <w:rStyle w:val="Hyperlink"/>
            <w:noProof/>
          </w:rPr>
          <w:t>Table 73: Latent Fault Metric derivation</w:t>
        </w:r>
        <w:r>
          <w:rPr>
            <w:noProof/>
            <w:webHidden/>
          </w:rPr>
          <w:tab/>
        </w:r>
        <w:r>
          <w:rPr>
            <w:noProof/>
            <w:webHidden/>
          </w:rPr>
          <w:fldChar w:fldCharType="begin"/>
        </w:r>
        <w:r>
          <w:rPr>
            <w:noProof/>
            <w:webHidden/>
          </w:rPr>
          <w:instrText xml:space="preserve"> PAGEREF _Toc524090343 \h </w:instrText>
        </w:r>
        <w:r>
          <w:rPr>
            <w:noProof/>
            <w:webHidden/>
          </w:rPr>
        </w:r>
        <w:r>
          <w:rPr>
            <w:noProof/>
            <w:webHidden/>
          </w:rPr>
          <w:fldChar w:fldCharType="separate"/>
        </w:r>
        <w:r>
          <w:rPr>
            <w:noProof/>
            <w:webHidden/>
          </w:rPr>
          <w:t>145</w:t>
        </w:r>
        <w:r>
          <w:rPr>
            <w:noProof/>
            <w:webHidden/>
          </w:rPr>
          <w:fldChar w:fldCharType="end"/>
        </w:r>
      </w:hyperlink>
    </w:p>
    <w:p w14:paraId="33012954" w14:textId="0B0D8F30"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4" w:history="1">
        <w:r w:rsidRPr="00B32BC9">
          <w:rPr>
            <w:rStyle w:val="Hyperlink"/>
            <w:noProof/>
          </w:rPr>
          <w:t>Table 74: Parameter</w:t>
        </w:r>
        <w:r>
          <w:rPr>
            <w:noProof/>
            <w:webHidden/>
          </w:rPr>
          <w:tab/>
        </w:r>
        <w:r>
          <w:rPr>
            <w:noProof/>
            <w:webHidden/>
          </w:rPr>
          <w:fldChar w:fldCharType="begin"/>
        </w:r>
        <w:r>
          <w:rPr>
            <w:noProof/>
            <w:webHidden/>
          </w:rPr>
          <w:instrText xml:space="preserve"> PAGEREF _Toc524090344 \h </w:instrText>
        </w:r>
        <w:r>
          <w:rPr>
            <w:noProof/>
            <w:webHidden/>
          </w:rPr>
        </w:r>
        <w:r>
          <w:rPr>
            <w:noProof/>
            <w:webHidden/>
          </w:rPr>
          <w:fldChar w:fldCharType="separate"/>
        </w:r>
        <w:r>
          <w:rPr>
            <w:noProof/>
            <w:webHidden/>
          </w:rPr>
          <w:t>146</w:t>
        </w:r>
        <w:r>
          <w:rPr>
            <w:noProof/>
            <w:webHidden/>
          </w:rPr>
          <w:fldChar w:fldCharType="end"/>
        </w:r>
      </w:hyperlink>
    </w:p>
    <w:p w14:paraId="4E9B44CC" w14:textId="7CF71FB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5" w:history="1">
        <w:r w:rsidRPr="00B32BC9">
          <w:rPr>
            <w:rStyle w:val="Hyperlink"/>
            <w:noProof/>
          </w:rPr>
          <w:t>Table 75: Elements/Components/Subsystems Design References</w:t>
        </w:r>
        <w:r>
          <w:rPr>
            <w:noProof/>
            <w:webHidden/>
          </w:rPr>
          <w:tab/>
        </w:r>
        <w:r>
          <w:rPr>
            <w:noProof/>
            <w:webHidden/>
          </w:rPr>
          <w:fldChar w:fldCharType="begin"/>
        </w:r>
        <w:r>
          <w:rPr>
            <w:noProof/>
            <w:webHidden/>
          </w:rPr>
          <w:instrText xml:space="preserve"> PAGEREF _Toc524090345 \h </w:instrText>
        </w:r>
        <w:r>
          <w:rPr>
            <w:noProof/>
            <w:webHidden/>
          </w:rPr>
        </w:r>
        <w:r>
          <w:rPr>
            <w:noProof/>
            <w:webHidden/>
          </w:rPr>
          <w:fldChar w:fldCharType="separate"/>
        </w:r>
        <w:r>
          <w:rPr>
            <w:noProof/>
            <w:webHidden/>
          </w:rPr>
          <w:t>148</w:t>
        </w:r>
        <w:r>
          <w:rPr>
            <w:noProof/>
            <w:webHidden/>
          </w:rPr>
          <w:fldChar w:fldCharType="end"/>
        </w:r>
      </w:hyperlink>
    </w:p>
    <w:p w14:paraId="35AB1250" w14:textId="42D38646"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6" w:history="1">
        <w:r w:rsidRPr="00B32BC9">
          <w:rPr>
            <w:rStyle w:val="Hyperlink"/>
            <w:noProof/>
          </w:rPr>
          <w:t>Table 76: Review Table</w:t>
        </w:r>
        <w:r>
          <w:rPr>
            <w:noProof/>
            <w:webHidden/>
          </w:rPr>
          <w:tab/>
        </w:r>
        <w:r>
          <w:rPr>
            <w:noProof/>
            <w:webHidden/>
          </w:rPr>
          <w:fldChar w:fldCharType="begin"/>
        </w:r>
        <w:r>
          <w:rPr>
            <w:noProof/>
            <w:webHidden/>
          </w:rPr>
          <w:instrText xml:space="preserve"> PAGEREF _Toc524090346 \h </w:instrText>
        </w:r>
        <w:r>
          <w:rPr>
            <w:noProof/>
            <w:webHidden/>
          </w:rPr>
        </w:r>
        <w:r>
          <w:rPr>
            <w:noProof/>
            <w:webHidden/>
          </w:rPr>
          <w:fldChar w:fldCharType="separate"/>
        </w:r>
        <w:r>
          <w:rPr>
            <w:noProof/>
            <w:webHidden/>
          </w:rPr>
          <w:t>149</w:t>
        </w:r>
        <w:r>
          <w:rPr>
            <w:noProof/>
            <w:webHidden/>
          </w:rPr>
          <w:fldChar w:fldCharType="end"/>
        </w:r>
      </w:hyperlink>
    </w:p>
    <w:p w14:paraId="7EEA567C" w14:textId="085DBC82" w:rsidR="0084278B" w:rsidRDefault="0084278B">
      <w:pPr>
        <w:pStyle w:val="TableofFigures"/>
        <w:tabs>
          <w:tab w:val="right" w:leader="dot" w:pos="9628"/>
        </w:tabs>
        <w:rPr>
          <w:rFonts w:asciiTheme="minorHAnsi" w:eastAsiaTheme="minorEastAsia" w:hAnsiTheme="minorHAnsi" w:cstheme="minorBidi"/>
          <w:noProof/>
          <w:sz w:val="22"/>
          <w:szCs w:val="22"/>
          <w:lang w:val="en-US"/>
        </w:rPr>
      </w:pPr>
      <w:hyperlink w:anchor="_Toc524090347" w:history="1">
        <w:r w:rsidRPr="00B32BC9">
          <w:rPr>
            <w:rStyle w:val="Hyperlink"/>
            <w:noProof/>
          </w:rPr>
          <w:t>Table 77: Checklist for Completeness of Safety Requirements Specification</w:t>
        </w:r>
        <w:r>
          <w:rPr>
            <w:noProof/>
            <w:webHidden/>
          </w:rPr>
          <w:tab/>
        </w:r>
        <w:r>
          <w:rPr>
            <w:noProof/>
            <w:webHidden/>
          </w:rPr>
          <w:fldChar w:fldCharType="begin"/>
        </w:r>
        <w:r>
          <w:rPr>
            <w:noProof/>
            <w:webHidden/>
          </w:rPr>
          <w:instrText xml:space="preserve"> PAGEREF _Toc524090347 \h </w:instrText>
        </w:r>
        <w:r>
          <w:rPr>
            <w:noProof/>
            <w:webHidden/>
          </w:rPr>
        </w:r>
        <w:r>
          <w:rPr>
            <w:noProof/>
            <w:webHidden/>
          </w:rPr>
          <w:fldChar w:fldCharType="separate"/>
        </w:r>
        <w:r>
          <w:rPr>
            <w:noProof/>
            <w:webHidden/>
          </w:rPr>
          <w:t>151</w:t>
        </w:r>
        <w:r>
          <w:rPr>
            <w:noProof/>
            <w:webHidden/>
          </w:rPr>
          <w:fldChar w:fldCharType="end"/>
        </w:r>
      </w:hyperlink>
    </w:p>
    <w:p w14:paraId="465F5AB5" w14:textId="475E9166" w:rsidR="005A3378" w:rsidRPr="006462E0" w:rsidRDefault="005A3378" w:rsidP="00CC2030">
      <w:r>
        <w:fldChar w:fldCharType="end"/>
      </w:r>
    </w:p>
    <w:p w14:paraId="465F5AB6" w14:textId="77777777" w:rsidR="00CC2030" w:rsidRPr="006462E0" w:rsidRDefault="00CC2030" w:rsidP="00CC2030">
      <w:pPr>
        <w:rPr>
          <w:i/>
        </w:rPr>
      </w:pPr>
      <w:r w:rsidRPr="006462E0">
        <w:rPr>
          <w:i/>
        </w:rPr>
        <w:t xml:space="preserve"> </w:t>
      </w:r>
    </w:p>
    <w:p w14:paraId="465F5AB7" w14:textId="77777777" w:rsidR="0008115E" w:rsidRPr="006462E0" w:rsidRDefault="0008115E" w:rsidP="00BC0911">
      <w:pPr>
        <w:rPr>
          <w:i/>
        </w:rPr>
      </w:pPr>
    </w:p>
    <w:p w14:paraId="465F5AB8" w14:textId="77777777" w:rsidR="00956035" w:rsidRPr="006462E0" w:rsidRDefault="00956035" w:rsidP="00BC0911">
      <w:pPr>
        <w:pStyle w:val="Heading1"/>
      </w:pPr>
      <w:bookmarkStart w:id="1" w:name="_Toc524090123"/>
      <w:r w:rsidRPr="006462E0">
        <w:lastRenderedPageBreak/>
        <w:t>Introduction</w:t>
      </w:r>
      <w:bookmarkEnd w:id="1"/>
    </w:p>
    <w:p w14:paraId="465F5AB9" w14:textId="77777777" w:rsidR="00956035" w:rsidRDefault="00956035" w:rsidP="00BC0911">
      <w:pPr>
        <w:pStyle w:val="Heading2"/>
      </w:pPr>
      <w:bookmarkStart w:id="2" w:name="_Toc524090124"/>
      <w:r w:rsidRPr="006462E0">
        <w:t>Purpose</w:t>
      </w:r>
      <w:bookmarkEnd w:id="2"/>
    </w:p>
    <w:p w14:paraId="465F5ABA" w14:textId="77777777" w:rsidR="003C14D8" w:rsidRDefault="003C14D8" w:rsidP="003C14D8">
      <w:pPr>
        <w:pStyle w:val="STANDARD-Bullets"/>
        <w:numPr>
          <w:ilvl w:val="0"/>
          <w:numId w:val="0"/>
        </w:numPr>
      </w:pPr>
      <w:r>
        <w:t xml:space="preserve">The purpose of this Safety Requirements Specification is to document the Technical Safety Concept, </w:t>
      </w:r>
      <w:r w:rsidR="00685CDB">
        <w:t xml:space="preserve">Technical Safety Requirements, </w:t>
      </w:r>
      <w:r>
        <w:t>Requirements for Operation, Service and Decommissioning, and the System Design</w:t>
      </w:r>
      <w:r w:rsidR="00685CDB" w:rsidRPr="00685CDB">
        <w:t xml:space="preserve"> </w:t>
      </w:r>
      <w:r w:rsidR="00685CDB">
        <w:t>Specification</w:t>
      </w:r>
      <w:r>
        <w:t xml:space="preserve">. </w:t>
      </w:r>
    </w:p>
    <w:p w14:paraId="465F5ABB" w14:textId="77777777" w:rsidR="003C14D8" w:rsidRDefault="003C14D8" w:rsidP="004E68A0"/>
    <w:p w14:paraId="465F5ABC" w14:textId="77777777" w:rsidR="00685CDB" w:rsidRDefault="0047659C" w:rsidP="0047659C">
      <w:r w:rsidRPr="006462E0">
        <w:t xml:space="preserve">During the safety lifecycle, safety </w:t>
      </w:r>
      <w:r w:rsidRPr="006462E0">
        <w:rPr>
          <w:rFonts w:eastAsia="Arial Unicode MS"/>
        </w:rPr>
        <w:t xml:space="preserve">requirements </w:t>
      </w:r>
      <w:r w:rsidRPr="006462E0">
        <w:t>are specified and detailed in a hierarchical structure.</w:t>
      </w:r>
    </w:p>
    <w:p w14:paraId="465F5ABD" w14:textId="77777777" w:rsidR="0047659C" w:rsidRPr="006462E0" w:rsidRDefault="0047659C" w:rsidP="0047659C">
      <w:r w:rsidRPr="006462E0">
        <w:t>Several levels of Safety Requirements exist:</w:t>
      </w:r>
    </w:p>
    <w:p w14:paraId="465F5ABE" w14:textId="5C993490" w:rsidR="0047659C" w:rsidRDefault="0047659C" w:rsidP="00A9270F">
      <w:pPr>
        <w:pStyle w:val="STANDARD-Bullets"/>
        <w:numPr>
          <w:ilvl w:val="0"/>
          <w:numId w:val="15"/>
        </w:numPr>
        <w:ind w:left="567" w:hanging="207"/>
        <w:rPr>
          <w:lang w:val="en-GB"/>
        </w:rPr>
      </w:pPr>
      <w:r w:rsidRPr="006462E0">
        <w:rPr>
          <w:lang w:val="en-GB"/>
        </w:rPr>
        <w:t>The Technical Safety Concept specifies the basic disposition of Functional Safety requirements on system architecture in terms of conceptual safety requirements. It cascades the top-level safety requirements down to the system, including all affected ECU</w:t>
      </w:r>
      <w:smartTag w:uri="urn:schemas-microsoft-com:office:smarttags" w:element="PersonName">
        <w:smartTag w:uri="urn:schemas-microsoft-com:office:smarttags" w:element="City">
          <w:r w:rsidRPr="006462E0">
            <w:rPr>
              <w:lang w:val="en-GB"/>
            </w:rPr>
            <w:t>'</w:t>
          </w:r>
        </w:smartTag>
      </w:smartTag>
      <w:r w:rsidRPr="006462E0">
        <w:rPr>
          <w:lang w:val="en-GB"/>
        </w:rPr>
        <w:t xml:space="preserve">s, sensors, actuators etc. The system architecture comprises </w:t>
      </w:r>
      <w:r w:rsidR="000B7CB6">
        <w:rPr>
          <w:lang w:val="en-GB"/>
        </w:rPr>
        <w:t>elements/</w:t>
      </w:r>
      <w:r>
        <w:rPr>
          <w:lang w:val="en-GB"/>
        </w:rPr>
        <w:t>c</w:t>
      </w:r>
      <w:r w:rsidRPr="0047659C">
        <w:rPr>
          <w:lang w:val="en-GB"/>
        </w:rPr>
        <w:t>omponents</w:t>
      </w:r>
      <w:r w:rsidR="000B7CB6">
        <w:rPr>
          <w:lang w:val="en-GB"/>
        </w:rPr>
        <w:t>/subsystems</w:t>
      </w:r>
      <w:r w:rsidRPr="0047659C">
        <w:rPr>
          <w:lang w:val="en-GB"/>
        </w:rPr>
        <w:t xml:space="preserve">. </w:t>
      </w:r>
      <w:r w:rsidR="000B7CB6">
        <w:rPr>
          <w:lang w:val="en-GB"/>
        </w:rPr>
        <w:t>Elements/</w:t>
      </w:r>
      <w:r w:rsidRPr="0047659C">
        <w:rPr>
          <w:lang w:val="en-GB"/>
        </w:rPr>
        <w:t>Components</w:t>
      </w:r>
      <w:r w:rsidR="000B7CB6">
        <w:rPr>
          <w:lang w:val="en-GB"/>
        </w:rPr>
        <w:t>/Subsystems</w:t>
      </w:r>
      <w:r w:rsidRPr="0047659C">
        <w:rPr>
          <w:lang w:val="en-GB"/>
        </w:rPr>
        <w:t xml:space="preserve"> can be hardware, software or other systems.</w:t>
      </w:r>
    </w:p>
    <w:p w14:paraId="465F5ABF" w14:textId="77777777" w:rsidR="0047659C" w:rsidRPr="0047659C" w:rsidRDefault="0047659C" w:rsidP="00A9270F">
      <w:pPr>
        <w:pStyle w:val="STANDARD-Bullets"/>
        <w:numPr>
          <w:ilvl w:val="0"/>
          <w:numId w:val="15"/>
        </w:numPr>
        <w:ind w:left="567" w:hanging="207"/>
        <w:rPr>
          <w:lang w:val="en-GB"/>
        </w:rPr>
      </w:pPr>
      <w:r w:rsidRPr="0047659C">
        <w:rPr>
          <w:lang w:val="en-GB"/>
        </w:rPr>
        <w:t xml:space="preserve">Other Requirements and Design Documents </w:t>
      </w:r>
      <w:r w:rsidRPr="006462E0">
        <w:rPr>
          <w:lang w:val="en-GB"/>
        </w:rPr>
        <w:t xml:space="preserve"> (=</w:t>
      </w:r>
      <w:r>
        <w:rPr>
          <w:lang w:val="en-GB"/>
        </w:rPr>
        <w:t xml:space="preserve"> </w:t>
      </w:r>
      <w:r w:rsidRPr="006462E0">
        <w:rPr>
          <w:lang w:val="en-GB"/>
        </w:rPr>
        <w:t>the specification tree applied within the project is used</w:t>
      </w:r>
      <w:r>
        <w:rPr>
          <w:lang w:val="en-GB"/>
        </w:rPr>
        <w:t xml:space="preserve">, </w:t>
      </w:r>
      <w:r w:rsidRPr="006462E0">
        <w:rPr>
          <w:lang w:val="en-GB"/>
        </w:rPr>
        <w:t xml:space="preserve"> e.g. Functional Specifications, System Specifications, Design Prerequisites, Engineering Specifications)</w:t>
      </w:r>
      <w:r>
        <w:rPr>
          <w:lang w:val="en-GB"/>
        </w:rPr>
        <w:br/>
      </w:r>
      <w:r w:rsidRPr="00686D7F">
        <w:rPr>
          <w:i/>
          <w:sz w:val="16"/>
          <w:szCs w:val="16"/>
          <w:lang w:val="en-GB"/>
        </w:rPr>
        <w:t>Note: The terms Functional Specifications, System Specifications, Design Prerequisites, Engineering Specifications are not universally used within Ford</w:t>
      </w:r>
    </w:p>
    <w:p w14:paraId="465F5AC0" w14:textId="77777777" w:rsidR="0047659C" w:rsidRPr="006462E0" w:rsidRDefault="0047659C" w:rsidP="00A9270F">
      <w:pPr>
        <w:pStyle w:val="STANDARD-Bullets"/>
        <w:numPr>
          <w:ilvl w:val="0"/>
          <w:numId w:val="15"/>
        </w:numPr>
        <w:ind w:left="567" w:hanging="207"/>
        <w:rPr>
          <w:lang w:val="en-GB"/>
        </w:rPr>
      </w:pPr>
      <w:r w:rsidRPr="006462E0">
        <w:rPr>
          <w:lang w:val="en-GB"/>
        </w:rPr>
        <w:t>The Hardware Safety Requirements refine and concreti</w:t>
      </w:r>
      <w:smartTag w:uri="urn:schemas-microsoft-com:office:smarttags" w:element="PersonName">
        <w:r w:rsidRPr="006462E0">
          <w:rPr>
            <w:lang w:val="en-GB"/>
          </w:rPr>
          <w:t>z</w:t>
        </w:r>
      </w:smartTag>
      <w:r w:rsidRPr="006462E0">
        <w:rPr>
          <w:lang w:val="en-GB"/>
        </w:rPr>
        <w:t>e the requirements of the technical safety concept.</w:t>
      </w:r>
    </w:p>
    <w:p w14:paraId="465F5AC1" w14:textId="77777777" w:rsidR="0047659C" w:rsidRPr="006462E0" w:rsidRDefault="0047659C" w:rsidP="00A9270F">
      <w:pPr>
        <w:pStyle w:val="STANDARD-Bullets"/>
        <w:numPr>
          <w:ilvl w:val="0"/>
          <w:numId w:val="15"/>
        </w:numPr>
        <w:ind w:left="567" w:hanging="207"/>
        <w:rPr>
          <w:lang w:val="en-GB"/>
        </w:rPr>
      </w:pPr>
      <w:r w:rsidRPr="006462E0">
        <w:rPr>
          <w:lang w:val="en-GB"/>
        </w:rPr>
        <w:t>The Software Safety Requirements (see are derived from the requirements of the technical safety concept and the underlying Hardware.</w:t>
      </w:r>
    </w:p>
    <w:p w14:paraId="465F5AC2" w14:textId="77777777" w:rsidR="0047659C" w:rsidRDefault="0047659C" w:rsidP="0047659C">
      <w:r>
        <w:t>This Safety Requirements Specification does not cover the following aspects:</w:t>
      </w:r>
    </w:p>
    <w:p w14:paraId="465F5AC3" w14:textId="77777777" w:rsidR="006E41BF" w:rsidRDefault="006E41BF" w:rsidP="0047659C"/>
    <w:p w14:paraId="465F5AC4" w14:textId="77777777" w:rsidR="006E41BF" w:rsidRDefault="006E41BF" w:rsidP="006E41BF">
      <w:r w:rsidRPr="00396024">
        <w:rPr>
          <w:i/>
          <w:iCs/>
          <w:color w:val="808080"/>
        </w:rPr>
        <w:t xml:space="preserve">Insert </w:t>
      </w:r>
      <w:r w:rsidR="004853F0">
        <w:rPr>
          <w:i/>
          <w:iCs/>
          <w:color w:val="808080"/>
        </w:rPr>
        <w:t>aspects</w:t>
      </w:r>
      <w:r>
        <w:rPr>
          <w:i/>
          <w:iCs/>
          <w:color w:val="808080"/>
        </w:rPr>
        <w:t xml:space="preserve"> not covered within this document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5"/>
        <w:gridCol w:w="3422"/>
      </w:tblGrid>
      <w:tr w:rsidR="0047659C" w:rsidRPr="00854D82" w14:paraId="465F5AC7" w14:textId="77777777" w:rsidTr="006B2B07">
        <w:trPr>
          <w:jc w:val="center"/>
        </w:trPr>
        <w:tc>
          <w:tcPr>
            <w:tcW w:w="5868" w:type="dxa"/>
            <w:shd w:val="clear" w:color="auto" w:fill="FFFF99"/>
          </w:tcPr>
          <w:p w14:paraId="465F5AC5" w14:textId="77777777" w:rsidR="0047659C" w:rsidRPr="004F34EF" w:rsidRDefault="0047659C" w:rsidP="006B2B07">
            <w:pPr>
              <w:pStyle w:val="FormatvorlageFettZentriert"/>
              <w:jc w:val="left"/>
              <w:rPr>
                <w:sz w:val="18"/>
                <w:szCs w:val="18"/>
              </w:rPr>
            </w:pPr>
            <w:r>
              <w:rPr>
                <w:sz w:val="18"/>
                <w:szCs w:val="18"/>
              </w:rPr>
              <w:t>Aspect not covered</w:t>
            </w:r>
          </w:p>
        </w:tc>
        <w:tc>
          <w:tcPr>
            <w:tcW w:w="3493" w:type="dxa"/>
            <w:shd w:val="clear" w:color="auto" w:fill="FFFF99"/>
          </w:tcPr>
          <w:p w14:paraId="465F5AC6" w14:textId="77777777" w:rsidR="0047659C" w:rsidRPr="004F34EF" w:rsidRDefault="0047659C" w:rsidP="006B2B07">
            <w:pPr>
              <w:pStyle w:val="FormatvorlageFettZentriert"/>
              <w:jc w:val="left"/>
              <w:rPr>
                <w:sz w:val="18"/>
                <w:szCs w:val="18"/>
              </w:rPr>
            </w:pPr>
            <w:r>
              <w:rPr>
                <w:sz w:val="18"/>
                <w:szCs w:val="18"/>
              </w:rPr>
              <w:t>Assumed to be covered in</w:t>
            </w:r>
          </w:p>
        </w:tc>
      </w:tr>
      <w:tr w:rsidR="0047659C" w14:paraId="465F5ACA" w14:textId="77777777" w:rsidTr="006B2B07">
        <w:trPr>
          <w:jc w:val="center"/>
        </w:trPr>
        <w:tc>
          <w:tcPr>
            <w:tcW w:w="5868" w:type="dxa"/>
            <w:shd w:val="clear" w:color="auto" w:fill="auto"/>
          </w:tcPr>
          <w:p w14:paraId="465F5AC8" w14:textId="77777777" w:rsidR="0047659C" w:rsidRPr="00E25E4B" w:rsidRDefault="0047659C" w:rsidP="006B2B07"/>
        </w:tc>
        <w:tc>
          <w:tcPr>
            <w:tcW w:w="3493" w:type="dxa"/>
            <w:shd w:val="clear" w:color="auto" w:fill="auto"/>
          </w:tcPr>
          <w:p w14:paraId="465F5AC9" w14:textId="77777777" w:rsidR="0047659C" w:rsidRPr="00285188" w:rsidRDefault="0047659C" w:rsidP="006B2B07"/>
        </w:tc>
      </w:tr>
    </w:tbl>
    <w:p w14:paraId="465F5ACB" w14:textId="37A3E403" w:rsidR="007A2536" w:rsidRPr="006462E0" w:rsidRDefault="006E41BF" w:rsidP="00217D20">
      <w:pPr>
        <w:pStyle w:val="Caption"/>
      </w:pPr>
      <w:bookmarkStart w:id="3" w:name="_Toc524090271"/>
      <w:r>
        <w:t xml:space="preserve">Table </w:t>
      </w:r>
      <w:r>
        <w:fldChar w:fldCharType="begin"/>
      </w:r>
      <w:r>
        <w:instrText xml:space="preserve"> SEQ Table \* ARABIC </w:instrText>
      </w:r>
      <w:r>
        <w:fldChar w:fldCharType="separate"/>
      </w:r>
      <w:r w:rsidR="0084278B">
        <w:rPr>
          <w:noProof/>
        </w:rPr>
        <w:t>1</w:t>
      </w:r>
      <w:r>
        <w:fldChar w:fldCharType="end"/>
      </w:r>
      <w:r>
        <w:t>: Document Scope</w:t>
      </w:r>
      <w:bookmarkEnd w:id="3"/>
      <w:r w:rsidR="007A2536">
        <w:t xml:space="preserve"> </w:t>
      </w:r>
    </w:p>
    <w:p w14:paraId="465F5ACC" w14:textId="77777777" w:rsidR="005B5438" w:rsidRDefault="005B5438" w:rsidP="00BC0911">
      <w:pPr>
        <w:pStyle w:val="Heading2"/>
      </w:pPr>
      <w:bookmarkStart w:id="4" w:name="_Toc524090125"/>
      <w:r>
        <w:t>Input documents</w:t>
      </w:r>
      <w:bookmarkEnd w:id="4"/>
    </w:p>
    <w:tbl>
      <w:tblPr>
        <w:tblW w:w="475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002"/>
        <w:gridCol w:w="3256"/>
        <w:gridCol w:w="3616"/>
        <w:gridCol w:w="1273"/>
      </w:tblGrid>
      <w:tr w:rsidR="005B5438" w:rsidRPr="00970A97" w14:paraId="465F5AD1" w14:textId="77777777" w:rsidTr="00983454">
        <w:trPr>
          <w:jc w:val="center"/>
        </w:trPr>
        <w:tc>
          <w:tcPr>
            <w:tcW w:w="1016" w:type="dxa"/>
            <w:tcBorders>
              <w:top w:val="single" w:sz="4" w:space="0" w:color="auto"/>
              <w:left w:val="single" w:sz="4" w:space="0" w:color="auto"/>
              <w:bottom w:val="single" w:sz="4" w:space="0" w:color="auto"/>
              <w:right w:val="single" w:sz="4" w:space="0" w:color="auto"/>
            </w:tcBorders>
            <w:shd w:val="clear" w:color="auto" w:fill="FFFF99"/>
            <w:vAlign w:val="center"/>
          </w:tcPr>
          <w:p w14:paraId="465F5ACD" w14:textId="77777777" w:rsidR="005B5438" w:rsidRPr="00D20BF1" w:rsidRDefault="005B5438" w:rsidP="005B5438">
            <w:pPr>
              <w:jc w:val="center"/>
              <w:rPr>
                <w:sz w:val="18"/>
                <w:szCs w:val="18"/>
              </w:rPr>
            </w:pPr>
          </w:p>
        </w:tc>
        <w:tc>
          <w:tcPr>
            <w:tcW w:w="3346" w:type="dxa"/>
            <w:tcBorders>
              <w:top w:val="single" w:sz="4" w:space="0" w:color="auto"/>
              <w:left w:val="single" w:sz="4" w:space="0" w:color="auto"/>
              <w:bottom w:val="single" w:sz="4" w:space="0" w:color="auto"/>
              <w:right w:val="single" w:sz="4" w:space="0" w:color="auto"/>
            </w:tcBorders>
            <w:shd w:val="clear" w:color="auto" w:fill="FFFF99"/>
            <w:vAlign w:val="center"/>
          </w:tcPr>
          <w:p w14:paraId="465F5ACE" w14:textId="77777777" w:rsidR="005B5438" w:rsidRPr="00D20BF1" w:rsidRDefault="005B5438" w:rsidP="005B5438">
            <w:pPr>
              <w:pStyle w:val="FormatvorlageFettZentriert"/>
              <w:rPr>
                <w:sz w:val="18"/>
                <w:szCs w:val="18"/>
              </w:rPr>
            </w:pPr>
            <w:r>
              <w:rPr>
                <w:sz w:val="18"/>
                <w:szCs w:val="18"/>
              </w:rPr>
              <w:t>Document Name</w:t>
            </w:r>
          </w:p>
        </w:tc>
        <w:tc>
          <w:tcPr>
            <w:tcW w:w="3708" w:type="dxa"/>
            <w:tcBorders>
              <w:top w:val="single" w:sz="4" w:space="0" w:color="auto"/>
              <w:left w:val="single" w:sz="4" w:space="0" w:color="auto"/>
              <w:bottom w:val="single" w:sz="4" w:space="0" w:color="auto"/>
              <w:right w:val="single" w:sz="4" w:space="0" w:color="auto"/>
            </w:tcBorders>
            <w:shd w:val="clear" w:color="auto" w:fill="FFFF99"/>
          </w:tcPr>
          <w:p w14:paraId="465F5ACF" w14:textId="77777777" w:rsidR="005B5438" w:rsidRPr="00D20BF1" w:rsidRDefault="005B5438" w:rsidP="005B5438">
            <w:pPr>
              <w:pStyle w:val="FormatvorlageFettZentriert"/>
              <w:rPr>
                <w:sz w:val="18"/>
                <w:szCs w:val="18"/>
              </w:rPr>
            </w:pPr>
            <w:r>
              <w:rPr>
                <w:sz w:val="18"/>
                <w:szCs w:val="18"/>
              </w:rPr>
              <w:t>File Name/Reference</w:t>
            </w:r>
          </w:p>
        </w:tc>
        <w:tc>
          <w:tcPr>
            <w:tcW w:w="1291" w:type="dxa"/>
            <w:tcBorders>
              <w:top w:val="single" w:sz="4" w:space="0" w:color="auto"/>
              <w:left w:val="single" w:sz="4" w:space="0" w:color="auto"/>
              <w:bottom w:val="single" w:sz="4" w:space="0" w:color="auto"/>
            </w:tcBorders>
            <w:shd w:val="clear" w:color="auto" w:fill="FFFF99"/>
            <w:vAlign w:val="center"/>
          </w:tcPr>
          <w:p w14:paraId="465F5AD0" w14:textId="77777777" w:rsidR="005B5438" w:rsidRPr="00D20BF1" w:rsidRDefault="005B5438" w:rsidP="00F67ABD">
            <w:pPr>
              <w:pStyle w:val="FormatvorlageFettZentriert"/>
              <w:rPr>
                <w:sz w:val="18"/>
                <w:szCs w:val="18"/>
              </w:rPr>
            </w:pPr>
            <w:r>
              <w:rPr>
                <w:sz w:val="18"/>
                <w:szCs w:val="18"/>
              </w:rPr>
              <w:t>Version</w:t>
            </w:r>
          </w:p>
        </w:tc>
      </w:tr>
      <w:tr w:rsidR="00983454" w:rsidRPr="00970A97" w14:paraId="465F5AD6" w14:textId="77777777" w:rsidTr="00983454">
        <w:trPr>
          <w:jc w:val="center"/>
        </w:trPr>
        <w:tc>
          <w:tcPr>
            <w:tcW w:w="1016" w:type="dxa"/>
            <w:vMerge w:val="restart"/>
            <w:tcBorders>
              <w:top w:val="single" w:sz="4" w:space="0" w:color="auto"/>
              <w:left w:val="single" w:sz="4" w:space="0" w:color="auto"/>
              <w:right w:val="single" w:sz="4" w:space="0" w:color="auto"/>
            </w:tcBorders>
            <w:vAlign w:val="center"/>
          </w:tcPr>
          <w:p w14:paraId="465F5AD2" w14:textId="77777777" w:rsidR="00983454" w:rsidRPr="00D20BF1" w:rsidRDefault="00983454" w:rsidP="005B5438">
            <w:pPr>
              <w:pStyle w:val="FormatvorlageZeilenabstandeinfach"/>
              <w:rPr>
                <w:b/>
                <w:sz w:val="18"/>
                <w:szCs w:val="18"/>
              </w:rPr>
            </w:pPr>
            <w:r w:rsidRPr="00962390">
              <w:rPr>
                <w:b/>
                <w:sz w:val="18"/>
                <w:szCs w:val="18"/>
                <w:lang w:val="en-US"/>
              </w:rPr>
              <w:t>FFSD</w:t>
            </w:r>
          </w:p>
        </w:tc>
        <w:tc>
          <w:tcPr>
            <w:tcW w:w="3346" w:type="dxa"/>
            <w:tcBorders>
              <w:top w:val="single" w:sz="4" w:space="0" w:color="auto"/>
              <w:left w:val="single" w:sz="4" w:space="0" w:color="auto"/>
              <w:bottom w:val="single" w:sz="4" w:space="0" w:color="auto"/>
              <w:right w:val="single" w:sz="4" w:space="0" w:color="auto"/>
            </w:tcBorders>
            <w:vAlign w:val="center"/>
          </w:tcPr>
          <w:p w14:paraId="7E5E1ED2" w14:textId="77777777" w:rsidR="00FE2C65" w:rsidRDefault="00306C59" w:rsidP="009111E6">
            <w:pPr>
              <w:pStyle w:val="Formatvorlage8ptZeilenabstandeinfach"/>
              <w:rPr>
                <w:color w:val="auto"/>
                <w:sz w:val="18"/>
                <w:szCs w:val="18"/>
              </w:rPr>
            </w:pPr>
            <w:r>
              <w:rPr>
                <w:color w:val="auto"/>
                <w:sz w:val="18"/>
                <w:szCs w:val="18"/>
              </w:rPr>
              <w:t>FFSD</w:t>
            </w:r>
            <w:r w:rsidR="009111E6">
              <w:rPr>
                <w:color w:val="auto"/>
                <w:sz w:val="18"/>
                <w:szCs w:val="18"/>
              </w:rPr>
              <w:t xml:space="preserve">01.1 Item Definition </w:t>
            </w:r>
            <w:r w:rsidR="00FE2C65">
              <w:rPr>
                <w:color w:val="auto"/>
                <w:sz w:val="18"/>
                <w:szCs w:val="18"/>
              </w:rPr>
              <w:t xml:space="preserve">/ </w:t>
            </w:r>
          </w:p>
          <w:p w14:paraId="465F5AD3" w14:textId="7BD16695" w:rsidR="00983454" w:rsidRPr="00A63700" w:rsidRDefault="00FE2C65" w:rsidP="009111E6">
            <w:pPr>
              <w:pStyle w:val="Formatvorlage8ptZeilenabstandeinfach"/>
              <w:rPr>
                <w:color w:val="auto"/>
                <w:sz w:val="18"/>
                <w:szCs w:val="18"/>
              </w:rPr>
            </w:pPr>
            <w:r>
              <w:rPr>
                <w:color w:val="auto"/>
                <w:sz w:val="18"/>
                <w:szCs w:val="18"/>
              </w:rPr>
              <w:t>FFSD01.10 Feature Document</w:t>
            </w:r>
          </w:p>
        </w:tc>
        <w:tc>
          <w:tcPr>
            <w:tcW w:w="3708" w:type="dxa"/>
            <w:tcBorders>
              <w:top w:val="single" w:sz="4" w:space="0" w:color="auto"/>
              <w:left w:val="single" w:sz="4" w:space="0" w:color="auto"/>
              <w:bottom w:val="single" w:sz="4" w:space="0" w:color="auto"/>
              <w:right w:val="single" w:sz="4" w:space="0" w:color="auto"/>
            </w:tcBorders>
          </w:tcPr>
          <w:p w14:paraId="465F5AD4" w14:textId="77777777" w:rsidR="00983454" w:rsidRPr="00D20BF1" w:rsidRDefault="00983454" w:rsidP="00F67ABD">
            <w:pPr>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D5" w14:textId="77777777" w:rsidR="00983454" w:rsidRPr="00D20BF1" w:rsidRDefault="00983454" w:rsidP="00F67ABD">
            <w:pPr>
              <w:jc w:val="center"/>
              <w:rPr>
                <w:sz w:val="18"/>
                <w:szCs w:val="18"/>
              </w:rPr>
            </w:pPr>
          </w:p>
        </w:tc>
      </w:tr>
      <w:tr w:rsidR="00983454" w:rsidRPr="00970A97" w14:paraId="465F5ADB" w14:textId="77777777" w:rsidTr="00983454">
        <w:trPr>
          <w:jc w:val="center"/>
        </w:trPr>
        <w:tc>
          <w:tcPr>
            <w:tcW w:w="1016" w:type="dxa"/>
            <w:vMerge/>
            <w:tcBorders>
              <w:left w:val="single" w:sz="4" w:space="0" w:color="auto"/>
              <w:right w:val="single" w:sz="4" w:space="0" w:color="auto"/>
            </w:tcBorders>
            <w:vAlign w:val="center"/>
          </w:tcPr>
          <w:p w14:paraId="465F5AD7" w14:textId="77777777" w:rsidR="00983454" w:rsidRPr="00D20BF1" w:rsidRDefault="00983454" w:rsidP="005B5438">
            <w:pPr>
              <w:pStyle w:val="FormatvorlageZeilenabstandeinfach"/>
              <w:rPr>
                <w:b/>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D8" w14:textId="77777777" w:rsidR="00983454" w:rsidRPr="00A63700" w:rsidRDefault="009111E6" w:rsidP="00306C59">
            <w:pPr>
              <w:pStyle w:val="Formatvorlage8ptZeilenabstandeinfach"/>
              <w:rPr>
                <w:color w:val="auto"/>
                <w:sz w:val="18"/>
                <w:szCs w:val="18"/>
              </w:rPr>
            </w:pPr>
            <w:r>
              <w:rPr>
                <w:color w:val="auto"/>
                <w:sz w:val="18"/>
                <w:szCs w:val="18"/>
              </w:rPr>
              <w:t xml:space="preserve">FFSD02 </w:t>
            </w:r>
            <w:r w:rsidR="00D40C81" w:rsidRPr="00D40C81">
              <w:rPr>
                <w:color w:val="auto"/>
                <w:sz w:val="18"/>
                <w:szCs w:val="18"/>
              </w:rPr>
              <w:t xml:space="preserve"> Hazard Analysis and Risk Assessment</w:t>
            </w:r>
          </w:p>
        </w:tc>
        <w:tc>
          <w:tcPr>
            <w:tcW w:w="3708" w:type="dxa"/>
            <w:tcBorders>
              <w:top w:val="single" w:sz="4" w:space="0" w:color="auto"/>
              <w:left w:val="single" w:sz="4" w:space="0" w:color="auto"/>
              <w:bottom w:val="single" w:sz="4" w:space="0" w:color="auto"/>
              <w:right w:val="single" w:sz="4" w:space="0" w:color="auto"/>
            </w:tcBorders>
          </w:tcPr>
          <w:p w14:paraId="465F5AD9" w14:textId="77777777" w:rsidR="00983454" w:rsidRPr="00D20BF1" w:rsidRDefault="00983454" w:rsidP="00F67ABD">
            <w:pPr>
              <w:pStyle w:val="Formatvorlage8ptZeilenabstandeinfach"/>
              <w:jc w:val="left"/>
              <w:rPr>
                <w:color w:val="auto"/>
                <w:sz w:val="18"/>
                <w:szCs w:val="18"/>
              </w:rPr>
            </w:pPr>
          </w:p>
        </w:tc>
        <w:tc>
          <w:tcPr>
            <w:tcW w:w="1291" w:type="dxa"/>
            <w:tcBorders>
              <w:top w:val="single" w:sz="4" w:space="0" w:color="auto"/>
              <w:left w:val="single" w:sz="4" w:space="0" w:color="auto"/>
              <w:bottom w:val="single" w:sz="4" w:space="0" w:color="auto"/>
            </w:tcBorders>
            <w:vAlign w:val="center"/>
          </w:tcPr>
          <w:p w14:paraId="465F5ADA" w14:textId="77777777" w:rsidR="00983454" w:rsidRPr="00D20BF1" w:rsidRDefault="00983454" w:rsidP="00F67ABD">
            <w:pPr>
              <w:pStyle w:val="Formatvorlage8ptZeilenabstandeinfach"/>
              <w:jc w:val="center"/>
              <w:rPr>
                <w:color w:val="auto"/>
                <w:sz w:val="18"/>
                <w:szCs w:val="18"/>
              </w:rPr>
            </w:pPr>
          </w:p>
        </w:tc>
      </w:tr>
      <w:tr w:rsidR="00983454" w:rsidRPr="00970A97" w14:paraId="465F5AE0" w14:textId="77777777" w:rsidTr="00983454">
        <w:trPr>
          <w:jc w:val="center"/>
        </w:trPr>
        <w:tc>
          <w:tcPr>
            <w:tcW w:w="1016" w:type="dxa"/>
            <w:vMerge/>
            <w:tcBorders>
              <w:left w:val="single" w:sz="4" w:space="0" w:color="auto"/>
              <w:bottom w:val="dotted" w:sz="4" w:space="0" w:color="auto"/>
              <w:right w:val="single" w:sz="4" w:space="0" w:color="auto"/>
            </w:tcBorders>
            <w:vAlign w:val="center"/>
          </w:tcPr>
          <w:p w14:paraId="465F5ADC" w14:textId="77777777" w:rsidR="00983454" w:rsidRPr="00D20BF1" w:rsidRDefault="00983454" w:rsidP="005B5438">
            <w:pPr>
              <w:pStyle w:val="FormatvorlageZeilenabstandeinfach"/>
              <w:rPr>
                <w:b/>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DD" w14:textId="77777777" w:rsidR="00983454" w:rsidRPr="00A63700" w:rsidRDefault="00983454" w:rsidP="00306C59">
            <w:pPr>
              <w:pStyle w:val="Formatvorlage8ptZeilenabstandeinfach"/>
              <w:rPr>
                <w:color w:val="auto"/>
                <w:sz w:val="18"/>
                <w:szCs w:val="18"/>
              </w:rPr>
            </w:pPr>
            <w:r>
              <w:rPr>
                <w:color w:val="auto"/>
                <w:sz w:val="18"/>
                <w:szCs w:val="18"/>
              </w:rPr>
              <w:t>FFSD03 Functional Safety Concept</w:t>
            </w:r>
          </w:p>
        </w:tc>
        <w:tc>
          <w:tcPr>
            <w:tcW w:w="3708" w:type="dxa"/>
            <w:tcBorders>
              <w:top w:val="single" w:sz="4" w:space="0" w:color="auto"/>
              <w:left w:val="single" w:sz="4" w:space="0" w:color="auto"/>
              <w:bottom w:val="single" w:sz="4" w:space="0" w:color="auto"/>
              <w:right w:val="single" w:sz="4" w:space="0" w:color="auto"/>
            </w:tcBorders>
          </w:tcPr>
          <w:p w14:paraId="465F5ADE" w14:textId="77777777" w:rsidR="00983454" w:rsidRDefault="00983454" w:rsidP="00F67ABD">
            <w:pPr>
              <w:pStyle w:val="Formatvorlage8ptZeilenabstandeinfach"/>
              <w:jc w:val="left"/>
              <w:rPr>
                <w:color w:val="auto"/>
                <w:sz w:val="18"/>
                <w:szCs w:val="18"/>
              </w:rPr>
            </w:pPr>
          </w:p>
        </w:tc>
        <w:tc>
          <w:tcPr>
            <w:tcW w:w="1291" w:type="dxa"/>
            <w:tcBorders>
              <w:top w:val="single" w:sz="4" w:space="0" w:color="auto"/>
              <w:left w:val="single" w:sz="4" w:space="0" w:color="auto"/>
              <w:bottom w:val="single" w:sz="4" w:space="0" w:color="auto"/>
            </w:tcBorders>
            <w:vAlign w:val="center"/>
          </w:tcPr>
          <w:p w14:paraId="465F5ADF" w14:textId="77777777" w:rsidR="00983454" w:rsidRDefault="00983454" w:rsidP="00F67ABD">
            <w:pPr>
              <w:pStyle w:val="Formatvorlage8ptZeilenabstandeinfach"/>
              <w:jc w:val="center"/>
              <w:rPr>
                <w:color w:val="auto"/>
                <w:sz w:val="18"/>
                <w:szCs w:val="18"/>
              </w:rPr>
            </w:pPr>
          </w:p>
        </w:tc>
      </w:tr>
      <w:tr w:rsidR="00983454" w:rsidRPr="00970A97" w14:paraId="465F5AE5" w14:textId="77777777" w:rsidTr="00983454">
        <w:trPr>
          <w:jc w:val="center"/>
        </w:trPr>
        <w:tc>
          <w:tcPr>
            <w:tcW w:w="1016" w:type="dxa"/>
            <w:vMerge w:val="restart"/>
            <w:tcBorders>
              <w:top w:val="single" w:sz="4" w:space="0" w:color="auto"/>
              <w:left w:val="single" w:sz="4" w:space="0" w:color="auto"/>
              <w:right w:val="single" w:sz="4" w:space="0" w:color="auto"/>
            </w:tcBorders>
            <w:vAlign w:val="center"/>
          </w:tcPr>
          <w:p w14:paraId="465F5AE1" w14:textId="77777777" w:rsidR="00983454" w:rsidRPr="00D20BF1" w:rsidRDefault="00983454" w:rsidP="005B5438">
            <w:pPr>
              <w:pStyle w:val="FormatvorlageZeilenabstandeinfach"/>
              <w:rPr>
                <w:b/>
                <w:sz w:val="18"/>
                <w:szCs w:val="18"/>
              </w:rPr>
            </w:pPr>
            <w:r w:rsidRPr="00D20BF1">
              <w:rPr>
                <w:b/>
                <w:sz w:val="18"/>
                <w:szCs w:val="18"/>
              </w:rPr>
              <w:t>Other Input</w:t>
            </w:r>
          </w:p>
        </w:tc>
        <w:tc>
          <w:tcPr>
            <w:tcW w:w="3346" w:type="dxa"/>
            <w:tcBorders>
              <w:top w:val="single" w:sz="4" w:space="0" w:color="auto"/>
              <w:left w:val="single" w:sz="4" w:space="0" w:color="auto"/>
              <w:bottom w:val="single" w:sz="4" w:space="0" w:color="auto"/>
              <w:right w:val="single" w:sz="4" w:space="0" w:color="auto"/>
            </w:tcBorders>
            <w:vAlign w:val="center"/>
          </w:tcPr>
          <w:p w14:paraId="465F5AE2" w14:textId="77777777" w:rsidR="00983454" w:rsidRPr="00A63700" w:rsidRDefault="00983454" w:rsidP="008D4930">
            <w:pPr>
              <w:rPr>
                <w:sz w:val="18"/>
                <w:szCs w:val="18"/>
              </w:rPr>
            </w:pPr>
            <w:r w:rsidRPr="00A63700">
              <w:rPr>
                <w:sz w:val="18"/>
                <w:szCs w:val="18"/>
              </w:rPr>
              <w:t>Project Plan</w:t>
            </w:r>
          </w:p>
        </w:tc>
        <w:tc>
          <w:tcPr>
            <w:tcW w:w="3708" w:type="dxa"/>
            <w:tcBorders>
              <w:top w:val="single" w:sz="4" w:space="0" w:color="auto"/>
              <w:left w:val="single" w:sz="4" w:space="0" w:color="auto"/>
              <w:bottom w:val="single" w:sz="4" w:space="0" w:color="auto"/>
              <w:right w:val="single" w:sz="4" w:space="0" w:color="auto"/>
            </w:tcBorders>
          </w:tcPr>
          <w:p w14:paraId="465F5AE3" w14:textId="77777777" w:rsidR="00983454" w:rsidRPr="00D20BF1" w:rsidRDefault="00983454" w:rsidP="00F67ABD">
            <w:pPr>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E4" w14:textId="77777777" w:rsidR="00983454" w:rsidRPr="00D20BF1" w:rsidRDefault="00983454" w:rsidP="00F67ABD">
            <w:pPr>
              <w:jc w:val="center"/>
              <w:rPr>
                <w:sz w:val="18"/>
                <w:szCs w:val="18"/>
              </w:rPr>
            </w:pPr>
          </w:p>
        </w:tc>
      </w:tr>
      <w:tr w:rsidR="00983454" w:rsidRPr="00970A97" w14:paraId="465F5AEA" w14:textId="77777777" w:rsidTr="00983454">
        <w:trPr>
          <w:jc w:val="center"/>
        </w:trPr>
        <w:tc>
          <w:tcPr>
            <w:tcW w:w="1016" w:type="dxa"/>
            <w:vMerge/>
            <w:tcBorders>
              <w:top w:val="single" w:sz="4" w:space="0" w:color="auto"/>
              <w:left w:val="single" w:sz="4" w:space="0" w:color="auto"/>
              <w:right w:val="single" w:sz="4" w:space="0" w:color="auto"/>
            </w:tcBorders>
            <w:vAlign w:val="center"/>
          </w:tcPr>
          <w:p w14:paraId="465F5AE6" w14:textId="77777777" w:rsidR="00983454" w:rsidRPr="00D20BF1" w:rsidRDefault="00983454" w:rsidP="005B5438">
            <w:pPr>
              <w:pStyle w:val="FormatvorlageZeilenabstandeinfach"/>
              <w:rPr>
                <w:b/>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E7" w14:textId="77777777" w:rsidR="00983454" w:rsidRPr="00A63700" w:rsidRDefault="00983454" w:rsidP="008D4930">
            <w:pPr>
              <w:rPr>
                <w:sz w:val="18"/>
                <w:szCs w:val="18"/>
              </w:rPr>
            </w:pPr>
            <w:r w:rsidRPr="00A63700">
              <w:rPr>
                <w:sz w:val="18"/>
                <w:szCs w:val="18"/>
              </w:rPr>
              <w:t>Functional concept</w:t>
            </w:r>
          </w:p>
        </w:tc>
        <w:tc>
          <w:tcPr>
            <w:tcW w:w="3708" w:type="dxa"/>
            <w:tcBorders>
              <w:top w:val="single" w:sz="4" w:space="0" w:color="auto"/>
              <w:left w:val="single" w:sz="4" w:space="0" w:color="auto"/>
              <w:bottom w:val="single" w:sz="4" w:space="0" w:color="auto"/>
              <w:right w:val="single" w:sz="4" w:space="0" w:color="auto"/>
            </w:tcBorders>
          </w:tcPr>
          <w:p w14:paraId="465F5AE8" w14:textId="77777777" w:rsidR="00983454" w:rsidRPr="00D20BF1" w:rsidRDefault="00983454" w:rsidP="00F67ABD">
            <w:pPr>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E9" w14:textId="77777777" w:rsidR="00983454" w:rsidRPr="00D20BF1" w:rsidRDefault="00983454" w:rsidP="00F67ABD">
            <w:pPr>
              <w:jc w:val="center"/>
              <w:rPr>
                <w:sz w:val="18"/>
                <w:szCs w:val="18"/>
              </w:rPr>
            </w:pPr>
          </w:p>
        </w:tc>
      </w:tr>
      <w:tr w:rsidR="00983454" w:rsidRPr="00970A97" w14:paraId="465F5AEF" w14:textId="77777777" w:rsidTr="00983454">
        <w:trPr>
          <w:jc w:val="center"/>
        </w:trPr>
        <w:tc>
          <w:tcPr>
            <w:tcW w:w="1016" w:type="dxa"/>
            <w:vMerge/>
            <w:tcBorders>
              <w:top w:val="single" w:sz="4" w:space="0" w:color="auto"/>
              <w:left w:val="single" w:sz="4" w:space="0" w:color="auto"/>
              <w:right w:val="single" w:sz="4" w:space="0" w:color="auto"/>
            </w:tcBorders>
            <w:vAlign w:val="center"/>
          </w:tcPr>
          <w:p w14:paraId="465F5AEB" w14:textId="77777777" w:rsidR="00983454" w:rsidRPr="00D20BF1" w:rsidRDefault="00983454" w:rsidP="005B5438">
            <w:pPr>
              <w:pStyle w:val="FormatvorlageZeilenabstandeinfach"/>
              <w:rPr>
                <w:b/>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EC" w14:textId="77777777" w:rsidR="00983454" w:rsidRPr="00A63700" w:rsidRDefault="00983454" w:rsidP="008D4930">
            <w:pPr>
              <w:rPr>
                <w:sz w:val="18"/>
                <w:szCs w:val="18"/>
              </w:rPr>
            </w:pPr>
            <w:r w:rsidRPr="00A63700">
              <w:rPr>
                <w:sz w:val="18"/>
                <w:szCs w:val="18"/>
              </w:rPr>
              <w:t>Preliminary architectural assumptions</w:t>
            </w:r>
          </w:p>
        </w:tc>
        <w:tc>
          <w:tcPr>
            <w:tcW w:w="3708" w:type="dxa"/>
            <w:tcBorders>
              <w:top w:val="single" w:sz="4" w:space="0" w:color="auto"/>
              <w:left w:val="single" w:sz="4" w:space="0" w:color="auto"/>
              <w:bottom w:val="single" w:sz="4" w:space="0" w:color="auto"/>
              <w:right w:val="single" w:sz="4" w:space="0" w:color="auto"/>
            </w:tcBorders>
          </w:tcPr>
          <w:p w14:paraId="465F5AED" w14:textId="77777777" w:rsidR="00983454" w:rsidRPr="00D20BF1" w:rsidRDefault="00983454" w:rsidP="00F67ABD">
            <w:pPr>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EE" w14:textId="77777777" w:rsidR="00983454" w:rsidRPr="00D20BF1" w:rsidRDefault="00983454" w:rsidP="00F67ABD">
            <w:pPr>
              <w:jc w:val="center"/>
              <w:rPr>
                <w:sz w:val="18"/>
                <w:szCs w:val="18"/>
              </w:rPr>
            </w:pPr>
          </w:p>
        </w:tc>
      </w:tr>
      <w:tr w:rsidR="00983454" w:rsidRPr="00970A97" w14:paraId="465F5AF4" w14:textId="77777777" w:rsidTr="00983454">
        <w:trPr>
          <w:jc w:val="center"/>
        </w:trPr>
        <w:tc>
          <w:tcPr>
            <w:tcW w:w="1016" w:type="dxa"/>
            <w:vMerge/>
            <w:tcBorders>
              <w:top w:val="single" w:sz="4" w:space="0" w:color="auto"/>
              <w:left w:val="single" w:sz="4" w:space="0" w:color="auto"/>
              <w:right w:val="single" w:sz="4" w:space="0" w:color="auto"/>
            </w:tcBorders>
            <w:vAlign w:val="center"/>
          </w:tcPr>
          <w:p w14:paraId="465F5AF0" w14:textId="77777777" w:rsidR="00983454" w:rsidRPr="00D20BF1" w:rsidRDefault="00983454" w:rsidP="005B5438">
            <w:pPr>
              <w:pStyle w:val="FormatvorlageZeilenabstandeinfach"/>
              <w:rPr>
                <w:b/>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F1" w14:textId="77777777" w:rsidR="00983454" w:rsidRPr="00A63700" w:rsidRDefault="00983454" w:rsidP="008D4930">
            <w:pPr>
              <w:rPr>
                <w:sz w:val="18"/>
                <w:szCs w:val="18"/>
              </w:rPr>
            </w:pPr>
            <w:r w:rsidRPr="00A63700">
              <w:rPr>
                <w:sz w:val="18"/>
                <w:szCs w:val="18"/>
              </w:rPr>
              <w:t xml:space="preserve">System Design (incl. external / company / generic standards, legal, HW, SW requirements, etc.) </w:t>
            </w:r>
          </w:p>
        </w:tc>
        <w:tc>
          <w:tcPr>
            <w:tcW w:w="3708" w:type="dxa"/>
            <w:tcBorders>
              <w:top w:val="single" w:sz="4" w:space="0" w:color="auto"/>
              <w:left w:val="single" w:sz="4" w:space="0" w:color="auto"/>
              <w:bottom w:val="single" w:sz="4" w:space="0" w:color="auto"/>
              <w:right w:val="single" w:sz="4" w:space="0" w:color="auto"/>
            </w:tcBorders>
          </w:tcPr>
          <w:p w14:paraId="465F5AF2" w14:textId="77777777" w:rsidR="00983454" w:rsidRPr="00D20BF1" w:rsidRDefault="00983454" w:rsidP="00F67ABD">
            <w:pPr>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F3" w14:textId="77777777" w:rsidR="00983454" w:rsidRPr="00D20BF1" w:rsidRDefault="00983454" w:rsidP="00F67ABD">
            <w:pPr>
              <w:jc w:val="center"/>
              <w:rPr>
                <w:sz w:val="18"/>
                <w:szCs w:val="18"/>
              </w:rPr>
            </w:pPr>
          </w:p>
        </w:tc>
      </w:tr>
      <w:tr w:rsidR="00983454" w:rsidRPr="00970A97" w14:paraId="465F5AF9" w14:textId="77777777" w:rsidTr="00983454">
        <w:trPr>
          <w:trHeight w:val="273"/>
          <w:jc w:val="center"/>
        </w:trPr>
        <w:tc>
          <w:tcPr>
            <w:tcW w:w="1016" w:type="dxa"/>
            <w:vMerge/>
            <w:tcBorders>
              <w:left w:val="single" w:sz="4" w:space="0" w:color="auto"/>
              <w:right w:val="single" w:sz="4" w:space="0" w:color="auto"/>
            </w:tcBorders>
            <w:vAlign w:val="center"/>
          </w:tcPr>
          <w:p w14:paraId="465F5AF5" w14:textId="77777777" w:rsidR="00983454" w:rsidRPr="00D20BF1" w:rsidRDefault="00983454" w:rsidP="005B5438">
            <w:pPr>
              <w:pStyle w:val="FormatvorlageZeilenabstandeinfach"/>
              <w:rPr>
                <w:sz w:val="18"/>
                <w:szCs w:val="18"/>
              </w:rPr>
            </w:pPr>
          </w:p>
        </w:tc>
        <w:tc>
          <w:tcPr>
            <w:tcW w:w="3346" w:type="dxa"/>
            <w:tcBorders>
              <w:top w:val="single" w:sz="4" w:space="0" w:color="auto"/>
              <w:left w:val="single" w:sz="4" w:space="0" w:color="auto"/>
              <w:bottom w:val="single" w:sz="4" w:space="0" w:color="auto"/>
              <w:right w:val="single" w:sz="4" w:space="0" w:color="auto"/>
            </w:tcBorders>
            <w:vAlign w:val="center"/>
          </w:tcPr>
          <w:p w14:paraId="465F5AF6" w14:textId="4D465A51" w:rsidR="00983454" w:rsidRPr="00D20BF1" w:rsidRDefault="00E54728" w:rsidP="000A5B97">
            <w:pPr>
              <w:pStyle w:val="Formatvorlage8ptZeilenabstandeinfach"/>
              <w:rPr>
                <w:sz w:val="18"/>
                <w:szCs w:val="18"/>
              </w:rPr>
            </w:pPr>
            <w:r w:rsidRPr="00E54728">
              <w:rPr>
                <w:sz w:val="18"/>
                <w:szCs w:val="18"/>
              </w:rPr>
              <w:t xml:space="preserve">Open </w:t>
            </w:r>
            <w:r w:rsidR="0034361A">
              <w:rPr>
                <w:sz w:val="18"/>
                <w:szCs w:val="18"/>
              </w:rPr>
              <w:t>concerns</w:t>
            </w:r>
            <w:r w:rsidR="0034361A" w:rsidRPr="00E54728">
              <w:rPr>
                <w:sz w:val="18"/>
                <w:szCs w:val="18"/>
              </w:rPr>
              <w:t xml:space="preserve"> </w:t>
            </w:r>
            <w:r w:rsidRPr="00E54728">
              <w:rPr>
                <w:sz w:val="18"/>
                <w:szCs w:val="18"/>
              </w:rPr>
              <w:t>/ Action items (from multiple sources)</w:t>
            </w:r>
          </w:p>
        </w:tc>
        <w:tc>
          <w:tcPr>
            <w:tcW w:w="3708" w:type="dxa"/>
            <w:tcBorders>
              <w:top w:val="single" w:sz="4" w:space="0" w:color="auto"/>
              <w:left w:val="single" w:sz="4" w:space="0" w:color="auto"/>
              <w:bottom w:val="single" w:sz="4" w:space="0" w:color="auto"/>
              <w:right w:val="single" w:sz="4" w:space="0" w:color="auto"/>
            </w:tcBorders>
          </w:tcPr>
          <w:p w14:paraId="465F5AF7" w14:textId="77777777" w:rsidR="00983454" w:rsidRPr="00D20BF1" w:rsidRDefault="00983454" w:rsidP="00F67ABD">
            <w:pPr>
              <w:pStyle w:val="Formatvorlage8ptZeilenabstandeinfach"/>
              <w:jc w:val="left"/>
              <w:rPr>
                <w:sz w:val="18"/>
                <w:szCs w:val="18"/>
              </w:rPr>
            </w:pPr>
          </w:p>
        </w:tc>
        <w:tc>
          <w:tcPr>
            <w:tcW w:w="1291" w:type="dxa"/>
            <w:tcBorders>
              <w:top w:val="single" w:sz="4" w:space="0" w:color="auto"/>
              <w:left w:val="single" w:sz="4" w:space="0" w:color="auto"/>
              <w:bottom w:val="single" w:sz="4" w:space="0" w:color="auto"/>
            </w:tcBorders>
            <w:vAlign w:val="center"/>
          </w:tcPr>
          <w:p w14:paraId="465F5AF8" w14:textId="77777777" w:rsidR="00983454" w:rsidRPr="00D20BF1" w:rsidRDefault="00983454" w:rsidP="00F67ABD">
            <w:pPr>
              <w:pStyle w:val="Formatvorlage8ptZeilenabstandeinfach"/>
              <w:keepNext/>
              <w:jc w:val="center"/>
              <w:rPr>
                <w:sz w:val="18"/>
                <w:szCs w:val="18"/>
              </w:rPr>
            </w:pPr>
            <w:r>
              <w:rPr>
                <w:sz w:val="18"/>
                <w:szCs w:val="18"/>
              </w:rPr>
              <w:t>-</w:t>
            </w:r>
          </w:p>
        </w:tc>
      </w:tr>
    </w:tbl>
    <w:p w14:paraId="465F5AFA" w14:textId="7DEF55DE" w:rsidR="005B5438" w:rsidRPr="005B5438" w:rsidRDefault="005B5438" w:rsidP="000C1480">
      <w:pPr>
        <w:pStyle w:val="Caption"/>
      </w:pPr>
      <w:bookmarkStart w:id="5" w:name="_Toc524090272"/>
      <w:r>
        <w:t xml:space="preserve">Table </w:t>
      </w:r>
      <w:r>
        <w:fldChar w:fldCharType="begin"/>
      </w:r>
      <w:r>
        <w:instrText xml:space="preserve"> SEQ Table \* ARABIC </w:instrText>
      </w:r>
      <w:r>
        <w:fldChar w:fldCharType="separate"/>
      </w:r>
      <w:r w:rsidR="0084278B">
        <w:rPr>
          <w:noProof/>
        </w:rPr>
        <w:t>2</w:t>
      </w:r>
      <w:r>
        <w:fldChar w:fldCharType="end"/>
      </w:r>
      <w:r>
        <w:t xml:space="preserve">: </w:t>
      </w:r>
      <w:r w:rsidR="000C1480">
        <w:t>I</w:t>
      </w:r>
      <w:r>
        <w:t>nput</w:t>
      </w:r>
      <w:bookmarkEnd w:id="5"/>
    </w:p>
    <w:p w14:paraId="465F5AFB" w14:textId="77777777" w:rsidR="00956035" w:rsidRPr="006462E0" w:rsidRDefault="00956035" w:rsidP="00BC0911">
      <w:pPr>
        <w:pStyle w:val="Heading2"/>
      </w:pPr>
      <w:bookmarkStart w:id="6" w:name="_Toc524090126"/>
      <w:r w:rsidRPr="006462E0">
        <w:t>Definitions</w:t>
      </w:r>
      <w:r w:rsidR="001116C9" w:rsidRPr="006462E0">
        <w:t>, Abbreviations and Acronyms</w:t>
      </w:r>
      <w:bookmarkEnd w:id="6"/>
    </w:p>
    <w:p w14:paraId="465F5AFC" w14:textId="77777777" w:rsidR="00DE6EEA" w:rsidRDefault="00DE6EEA" w:rsidP="00DE6EEA">
      <w:pPr>
        <w:rPr>
          <w:i/>
          <w:iCs/>
          <w:color w:val="808080"/>
        </w:rPr>
      </w:pPr>
      <w:r w:rsidRPr="00396024">
        <w:rPr>
          <w:i/>
          <w:iCs/>
          <w:color w:val="808080"/>
        </w:rPr>
        <w:t>Insert Definitions, Abbreviations and Acronyms used in this document, maybe reference to separate list. Commonly used abbreviation</w:t>
      </w:r>
      <w:bookmarkStart w:id="7" w:name="OLE_LINK2"/>
      <w:bookmarkStart w:id="8" w:name="OLE_LINK1"/>
      <w:r w:rsidR="005C2353">
        <w:rPr>
          <w:i/>
          <w:iCs/>
          <w:color w:val="808080"/>
        </w:rPr>
        <w:t>s</w:t>
      </w:r>
      <w:r w:rsidRPr="00396024">
        <w:rPr>
          <w:i/>
          <w:iCs/>
          <w:color w:val="808080"/>
        </w:rPr>
        <w:t xml:space="preserve"> </w:t>
      </w:r>
      <w:bookmarkEnd w:id="7"/>
      <w:bookmarkEnd w:id="8"/>
      <w:r w:rsidRPr="00396024">
        <w:rPr>
          <w:i/>
          <w:iCs/>
          <w:color w:val="808080"/>
        </w:rPr>
        <w:t>(e.g., ECU) should be left out.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5468"/>
      </w:tblGrid>
      <w:tr w:rsidR="00725A3A" w:rsidRPr="00711CED" w14:paraId="465F5AFF" w14:textId="77777777" w:rsidTr="005A3378">
        <w:trPr>
          <w:jc w:val="center"/>
        </w:trPr>
        <w:tc>
          <w:tcPr>
            <w:tcW w:w="3737" w:type="dxa"/>
            <w:shd w:val="clear" w:color="auto" w:fill="auto"/>
          </w:tcPr>
          <w:p w14:paraId="465F5AFD" w14:textId="4326CD03" w:rsidR="00725A3A" w:rsidRPr="00711CED" w:rsidRDefault="00725A3A" w:rsidP="00725A3A">
            <w:pPr>
              <w:rPr>
                <w:sz w:val="18"/>
                <w:szCs w:val="18"/>
              </w:rPr>
            </w:pPr>
            <w:r>
              <w:rPr>
                <w:sz w:val="18"/>
                <w:szCs w:val="18"/>
              </w:rPr>
              <w:t>Action Validation Criteria</w:t>
            </w:r>
          </w:p>
        </w:tc>
        <w:tc>
          <w:tcPr>
            <w:tcW w:w="5624" w:type="dxa"/>
            <w:shd w:val="clear" w:color="auto" w:fill="auto"/>
          </w:tcPr>
          <w:p w14:paraId="465F5AFE" w14:textId="3B3100B8" w:rsidR="00725A3A" w:rsidRPr="00711CED" w:rsidRDefault="00725A3A" w:rsidP="00725A3A">
            <w:pPr>
              <w:rPr>
                <w:sz w:val="18"/>
                <w:szCs w:val="18"/>
              </w:rPr>
            </w:pPr>
            <w:r>
              <w:rPr>
                <w:sz w:val="18"/>
                <w:szCs w:val="18"/>
              </w:rPr>
              <w:t>Validation criteria for these actions</w:t>
            </w:r>
          </w:p>
        </w:tc>
      </w:tr>
      <w:tr w:rsidR="00725A3A" w:rsidRPr="00711CED" w14:paraId="52699ADC" w14:textId="77777777" w:rsidTr="005A3378">
        <w:trPr>
          <w:jc w:val="center"/>
        </w:trPr>
        <w:tc>
          <w:tcPr>
            <w:tcW w:w="3737" w:type="dxa"/>
            <w:shd w:val="clear" w:color="auto" w:fill="auto"/>
          </w:tcPr>
          <w:p w14:paraId="2FEEE811" w14:textId="77777777" w:rsidR="00725A3A" w:rsidRPr="00711CED" w:rsidRDefault="00725A3A" w:rsidP="00725A3A">
            <w:pPr>
              <w:rPr>
                <w:sz w:val="18"/>
                <w:szCs w:val="18"/>
              </w:rPr>
            </w:pPr>
            <w:r>
              <w:rPr>
                <w:sz w:val="18"/>
                <w:szCs w:val="18"/>
              </w:rPr>
              <w:t>ACTIVATION_TIMEOUT</w:t>
            </w:r>
          </w:p>
        </w:tc>
        <w:tc>
          <w:tcPr>
            <w:tcW w:w="5624" w:type="dxa"/>
            <w:shd w:val="clear" w:color="auto" w:fill="auto"/>
          </w:tcPr>
          <w:p w14:paraId="7B499F1A" w14:textId="77777777" w:rsidR="00725A3A" w:rsidRPr="00711CED" w:rsidRDefault="00725A3A" w:rsidP="00725A3A">
            <w:pPr>
              <w:rPr>
                <w:sz w:val="18"/>
                <w:szCs w:val="18"/>
              </w:rPr>
            </w:pPr>
            <w:r>
              <w:rPr>
                <w:sz w:val="18"/>
                <w:szCs w:val="18"/>
              </w:rPr>
              <w:t>The time limit for which the Target ECU must switch execution from the current active memory to the inactive memory. As of September 19th, 2017 it is 2 minutes.</w:t>
            </w:r>
          </w:p>
        </w:tc>
      </w:tr>
      <w:tr w:rsidR="00725A3A" w:rsidRPr="00711CED" w14:paraId="563DFB6C" w14:textId="77777777" w:rsidTr="005A3378">
        <w:trPr>
          <w:jc w:val="center"/>
        </w:trPr>
        <w:tc>
          <w:tcPr>
            <w:tcW w:w="3737" w:type="dxa"/>
            <w:shd w:val="clear" w:color="auto" w:fill="auto"/>
          </w:tcPr>
          <w:p w14:paraId="3866D1D9" w14:textId="77777777" w:rsidR="00725A3A" w:rsidRPr="00711CED" w:rsidRDefault="00725A3A" w:rsidP="00725A3A">
            <w:pPr>
              <w:rPr>
                <w:sz w:val="18"/>
                <w:szCs w:val="18"/>
              </w:rPr>
            </w:pPr>
            <w:r>
              <w:rPr>
                <w:sz w:val="18"/>
                <w:szCs w:val="18"/>
              </w:rPr>
              <w:t>ADAS</w:t>
            </w:r>
          </w:p>
        </w:tc>
        <w:tc>
          <w:tcPr>
            <w:tcW w:w="5624" w:type="dxa"/>
            <w:shd w:val="clear" w:color="auto" w:fill="auto"/>
          </w:tcPr>
          <w:p w14:paraId="5B8D4932" w14:textId="77777777" w:rsidR="00725A3A" w:rsidRPr="00711CED" w:rsidRDefault="00725A3A" w:rsidP="00725A3A">
            <w:pPr>
              <w:rPr>
                <w:sz w:val="18"/>
                <w:szCs w:val="18"/>
              </w:rPr>
            </w:pPr>
            <w:r>
              <w:rPr>
                <w:sz w:val="18"/>
                <w:szCs w:val="18"/>
              </w:rPr>
              <w:t>Active Driver Assist System</w:t>
            </w:r>
          </w:p>
        </w:tc>
      </w:tr>
      <w:tr w:rsidR="00725A3A" w:rsidRPr="00711CED" w14:paraId="48E586F1" w14:textId="77777777" w:rsidTr="005A3378">
        <w:trPr>
          <w:jc w:val="center"/>
        </w:trPr>
        <w:tc>
          <w:tcPr>
            <w:tcW w:w="3737" w:type="dxa"/>
            <w:shd w:val="clear" w:color="auto" w:fill="auto"/>
          </w:tcPr>
          <w:p w14:paraId="22E34C88" w14:textId="77777777" w:rsidR="00725A3A" w:rsidRPr="00711CED" w:rsidRDefault="00725A3A" w:rsidP="00725A3A">
            <w:pPr>
              <w:rPr>
                <w:sz w:val="18"/>
                <w:szCs w:val="18"/>
              </w:rPr>
            </w:pPr>
            <w:r>
              <w:rPr>
                <w:sz w:val="18"/>
                <w:szCs w:val="18"/>
              </w:rPr>
              <w:lastRenderedPageBreak/>
              <w:t>AN1</w:t>
            </w:r>
          </w:p>
        </w:tc>
        <w:tc>
          <w:tcPr>
            <w:tcW w:w="5624" w:type="dxa"/>
            <w:shd w:val="clear" w:color="auto" w:fill="auto"/>
          </w:tcPr>
          <w:p w14:paraId="04FBBF46" w14:textId="77777777" w:rsidR="00725A3A" w:rsidRPr="00711CED" w:rsidRDefault="00725A3A" w:rsidP="00725A3A">
            <w:pPr>
              <w:rPr>
                <w:sz w:val="18"/>
                <w:szCs w:val="18"/>
              </w:rPr>
            </w:pPr>
            <w:r>
              <w:rPr>
                <w:sz w:val="18"/>
                <w:szCs w:val="18"/>
              </w:rPr>
              <w:t>ASIL Note 1: The ASIL rating of the Safety goal depends on the highest ASIL rating of the ECUs within scope. From a target ECU's perspective, the ASIL rating depends on its highest level malfunction. For this document we are assuming ASIL D ECUs are within scope.</w:t>
            </w:r>
          </w:p>
        </w:tc>
      </w:tr>
      <w:tr w:rsidR="00725A3A" w:rsidRPr="00711CED" w14:paraId="2BDC2C0E" w14:textId="77777777" w:rsidTr="005A3378">
        <w:trPr>
          <w:jc w:val="center"/>
        </w:trPr>
        <w:tc>
          <w:tcPr>
            <w:tcW w:w="3737" w:type="dxa"/>
            <w:shd w:val="clear" w:color="auto" w:fill="auto"/>
          </w:tcPr>
          <w:p w14:paraId="2876B354" w14:textId="77777777" w:rsidR="00725A3A" w:rsidRPr="00711CED" w:rsidRDefault="00725A3A" w:rsidP="00725A3A">
            <w:pPr>
              <w:rPr>
                <w:sz w:val="18"/>
                <w:szCs w:val="18"/>
              </w:rPr>
            </w:pPr>
            <w:r>
              <w:rPr>
                <w:sz w:val="18"/>
                <w:szCs w:val="18"/>
              </w:rPr>
              <w:t>AN2</w:t>
            </w:r>
          </w:p>
        </w:tc>
        <w:tc>
          <w:tcPr>
            <w:tcW w:w="5624" w:type="dxa"/>
            <w:shd w:val="clear" w:color="auto" w:fill="auto"/>
          </w:tcPr>
          <w:p w14:paraId="6CCA66F1" w14:textId="77777777" w:rsidR="00725A3A" w:rsidRPr="00711CED" w:rsidRDefault="00725A3A" w:rsidP="00725A3A">
            <w:pPr>
              <w:rPr>
                <w:sz w:val="18"/>
                <w:szCs w:val="18"/>
              </w:rPr>
            </w:pPr>
            <w:r>
              <w:rPr>
                <w:sz w:val="18"/>
                <w:szCs w:val="18"/>
              </w:rPr>
              <w:t>ASIL Note 2: The ASIL rating of the FSR requirements depends on the target ECU within scope. The ASIL rating depends on the worst hazardous event associated with the ECU's malfunction. For this document we are assuming ASIL D ECUs are within scope.</w:t>
            </w:r>
          </w:p>
        </w:tc>
      </w:tr>
      <w:tr w:rsidR="00725A3A" w:rsidRPr="00711CED" w14:paraId="4B338912" w14:textId="77777777" w:rsidTr="005A3378">
        <w:trPr>
          <w:jc w:val="center"/>
        </w:trPr>
        <w:tc>
          <w:tcPr>
            <w:tcW w:w="3737" w:type="dxa"/>
            <w:shd w:val="clear" w:color="auto" w:fill="auto"/>
          </w:tcPr>
          <w:p w14:paraId="3892DC58" w14:textId="77777777" w:rsidR="00725A3A" w:rsidRPr="00711CED" w:rsidRDefault="00725A3A" w:rsidP="00725A3A">
            <w:pPr>
              <w:rPr>
                <w:sz w:val="18"/>
                <w:szCs w:val="18"/>
              </w:rPr>
            </w:pPr>
            <w:r>
              <w:rPr>
                <w:sz w:val="18"/>
                <w:szCs w:val="18"/>
              </w:rPr>
              <w:t>AN3</w:t>
            </w:r>
          </w:p>
        </w:tc>
        <w:tc>
          <w:tcPr>
            <w:tcW w:w="5624" w:type="dxa"/>
            <w:shd w:val="clear" w:color="auto" w:fill="auto"/>
          </w:tcPr>
          <w:p w14:paraId="751BEBD7" w14:textId="77777777" w:rsidR="00725A3A" w:rsidRPr="00711CED" w:rsidRDefault="00725A3A" w:rsidP="00725A3A">
            <w:pPr>
              <w:rPr>
                <w:sz w:val="18"/>
                <w:szCs w:val="18"/>
              </w:rPr>
            </w:pPr>
            <w:r>
              <w:rPr>
                <w:sz w:val="18"/>
                <w:szCs w:val="18"/>
              </w:rPr>
              <w:t>ASIL Note 3: The ASIL rating of the FSR requirements depends on the target ECU within scope. The ASIL rating depends on the worst hazardous event associated with the ECU's malfunction. For this document we are using an ASIL C ECU as an example for the Target ECU FSRs.</w:t>
            </w:r>
          </w:p>
        </w:tc>
      </w:tr>
      <w:tr w:rsidR="00725A3A" w:rsidRPr="00711CED" w14:paraId="0224CB83" w14:textId="77777777" w:rsidTr="005A3378">
        <w:trPr>
          <w:jc w:val="center"/>
        </w:trPr>
        <w:tc>
          <w:tcPr>
            <w:tcW w:w="3737" w:type="dxa"/>
            <w:shd w:val="clear" w:color="auto" w:fill="auto"/>
          </w:tcPr>
          <w:p w14:paraId="131E5C05" w14:textId="77777777" w:rsidR="00725A3A" w:rsidRPr="00711CED" w:rsidRDefault="00725A3A" w:rsidP="00725A3A">
            <w:pPr>
              <w:rPr>
                <w:sz w:val="18"/>
                <w:szCs w:val="18"/>
              </w:rPr>
            </w:pPr>
            <w:r>
              <w:rPr>
                <w:sz w:val="18"/>
                <w:szCs w:val="18"/>
              </w:rPr>
              <w:t>CAN</w:t>
            </w:r>
          </w:p>
        </w:tc>
        <w:tc>
          <w:tcPr>
            <w:tcW w:w="5624" w:type="dxa"/>
            <w:shd w:val="clear" w:color="auto" w:fill="auto"/>
          </w:tcPr>
          <w:p w14:paraId="0EBCF58D" w14:textId="77777777" w:rsidR="00725A3A" w:rsidRPr="00711CED" w:rsidRDefault="00725A3A" w:rsidP="00725A3A">
            <w:pPr>
              <w:rPr>
                <w:sz w:val="18"/>
                <w:szCs w:val="18"/>
              </w:rPr>
            </w:pPr>
            <w:r>
              <w:rPr>
                <w:sz w:val="18"/>
                <w:szCs w:val="18"/>
              </w:rPr>
              <w:t>Controller Area Network</w:t>
            </w:r>
          </w:p>
        </w:tc>
      </w:tr>
      <w:tr w:rsidR="00725A3A" w:rsidRPr="00711CED" w14:paraId="6DD7BB85" w14:textId="77777777" w:rsidTr="005A3378">
        <w:trPr>
          <w:jc w:val="center"/>
        </w:trPr>
        <w:tc>
          <w:tcPr>
            <w:tcW w:w="3737" w:type="dxa"/>
            <w:shd w:val="clear" w:color="auto" w:fill="auto"/>
          </w:tcPr>
          <w:p w14:paraId="58A01749" w14:textId="77777777" w:rsidR="00725A3A" w:rsidRPr="00711CED" w:rsidRDefault="00725A3A" w:rsidP="00725A3A">
            <w:pPr>
              <w:rPr>
                <w:sz w:val="18"/>
                <w:szCs w:val="18"/>
              </w:rPr>
            </w:pPr>
            <w:r>
              <w:rPr>
                <w:sz w:val="18"/>
                <w:szCs w:val="18"/>
              </w:rPr>
              <w:t>Component</w:t>
            </w:r>
          </w:p>
        </w:tc>
        <w:tc>
          <w:tcPr>
            <w:tcW w:w="5624" w:type="dxa"/>
            <w:shd w:val="clear" w:color="auto" w:fill="auto"/>
          </w:tcPr>
          <w:p w14:paraId="10AA3C4B" w14:textId="77777777" w:rsidR="00725A3A" w:rsidRPr="00711CED" w:rsidRDefault="00725A3A" w:rsidP="00725A3A">
            <w:pPr>
              <w:rPr>
                <w:sz w:val="18"/>
                <w:szCs w:val="18"/>
              </w:rPr>
            </w:pPr>
            <w:r>
              <w:rPr>
                <w:sz w:val="18"/>
                <w:szCs w:val="18"/>
              </w:rPr>
              <w:t>One part of a greater System.  A Component may itself be a System.</w:t>
            </w:r>
            <w:r>
              <w:rPr>
                <w:sz w:val="18"/>
                <w:szCs w:val="18"/>
              </w:rPr>
              <w:br/>
              <w:t xml:space="preserve">Note: In context of E/E systems, component is usually used for an ECU </w:t>
            </w:r>
          </w:p>
        </w:tc>
      </w:tr>
      <w:tr w:rsidR="00725A3A" w:rsidRPr="00711CED" w14:paraId="0A902FB7" w14:textId="77777777" w:rsidTr="005A3378">
        <w:trPr>
          <w:jc w:val="center"/>
        </w:trPr>
        <w:tc>
          <w:tcPr>
            <w:tcW w:w="3737" w:type="dxa"/>
            <w:shd w:val="clear" w:color="auto" w:fill="auto"/>
          </w:tcPr>
          <w:p w14:paraId="0841D8F4" w14:textId="77777777" w:rsidR="00725A3A" w:rsidRPr="00711CED" w:rsidRDefault="00725A3A" w:rsidP="00725A3A">
            <w:pPr>
              <w:rPr>
                <w:sz w:val="18"/>
                <w:szCs w:val="18"/>
              </w:rPr>
            </w:pPr>
            <w:r>
              <w:rPr>
                <w:sz w:val="18"/>
                <w:szCs w:val="18"/>
              </w:rPr>
              <w:t>DCM</w:t>
            </w:r>
          </w:p>
        </w:tc>
        <w:tc>
          <w:tcPr>
            <w:tcW w:w="5624" w:type="dxa"/>
            <w:shd w:val="clear" w:color="auto" w:fill="auto"/>
          </w:tcPr>
          <w:p w14:paraId="612CB106" w14:textId="77777777" w:rsidR="00725A3A" w:rsidRPr="00711CED" w:rsidRDefault="00725A3A" w:rsidP="00725A3A">
            <w:pPr>
              <w:rPr>
                <w:sz w:val="18"/>
                <w:szCs w:val="18"/>
              </w:rPr>
            </w:pPr>
            <w:r>
              <w:rPr>
                <w:sz w:val="18"/>
                <w:szCs w:val="18"/>
              </w:rPr>
              <w:t>Diagnostic Communication Manager</w:t>
            </w:r>
          </w:p>
        </w:tc>
      </w:tr>
      <w:tr w:rsidR="00725A3A" w:rsidRPr="00711CED" w14:paraId="034D7295" w14:textId="77777777" w:rsidTr="005A3378">
        <w:trPr>
          <w:jc w:val="center"/>
        </w:trPr>
        <w:tc>
          <w:tcPr>
            <w:tcW w:w="3737" w:type="dxa"/>
            <w:shd w:val="clear" w:color="auto" w:fill="auto"/>
          </w:tcPr>
          <w:p w14:paraId="58832E9C" w14:textId="77777777" w:rsidR="00725A3A" w:rsidRPr="00711CED" w:rsidRDefault="00725A3A" w:rsidP="00725A3A">
            <w:pPr>
              <w:rPr>
                <w:sz w:val="18"/>
                <w:szCs w:val="18"/>
              </w:rPr>
            </w:pPr>
            <w:r>
              <w:rPr>
                <w:sz w:val="18"/>
                <w:szCs w:val="18"/>
              </w:rPr>
              <w:t>DIA</w:t>
            </w:r>
          </w:p>
        </w:tc>
        <w:tc>
          <w:tcPr>
            <w:tcW w:w="5624" w:type="dxa"/>
            <w:shd w:val="clear" w:color="auto" w:fill="auto"/>
          </w:tcPr>
          <w:p w14:paraId="3B9FFA2D" w14:textId="77777777" w:rsidR="00725A3A" w:rsidRPr="00711CED" w:rsidRDefault="00725A3A" w:rsidP="00725A3A">
            <w:pPr>
              <w:rPr>
                <w:sz w:val="18"/>
                <w:szCs w:val="18"/>
              </w:rPr>
            </w:pPr>
            <w:r>
              <w:rPr>
                <w:sz w:val="18"/>
                <w:szCs w:val="18"/>
              </w:rPr>
              <w:t>Development Interface Agreement</w:t>
            </w:r>
          </w:p>
        </w:tc>
      </w:tr>
      <w:tr w:rsidR="00725A3A" w:rsidRPr="00711CED" w14:paraId="1898FC41" w14:textId="77777777" w:rsidTr="005A3378">
        <w:trPr>
          <w:jc w:val="center"/>
        </w:trPr>
        <w:tc>
          <w:tcPr>
            <w:tcW w:w="3737" w:type="dxa"/>
            <w:shd w:val="clear" w:color="auto" w:fill="auto"/>
          </w:tcPr>
          <w:p w14:paraId="4D3176A0" w14:textId="77777777" w:rsidR="00725A3A" w:rsidRPr="00711CED" w:rsidRDefault="00725A3A" w:rsidP="00725A3A">
            <w:pPr>
              <w:rPr>
                <w:sz w:val="18"/>
                <w:szCs w:val="18"/>
              </w:rPr>
            </w:pPr>
            <w:r>
              <w:rPr>
                <w:sz w:val="18"/>
                <w:szCs w:val="18"/>
              </w:rPr>
              <w:t>DIL</w:t>
            </w:r>
          </w:p>
        </w:tc>
        <w:tc>
          <w:tcPr>
            <w:tcW w:w="5624" w:type="dxa"/>
            <w:shd w:val="clear" w:color="auto" w:fill="auto"/>
          </w:tcPr>
          <w:p w14:paraId="7DA0B051" w14:textId="77777777" w:rsidR="00725A3A" w:rsidRPr="00711CED" w:rsidRDefault="00725A3A" w:rsidP="00725A3A">
            <w:pPr>
              <w:rPr>
                <w:sz w:val="18"/>
                <w:szCs w:val="18"/>
              </w:rPr>
            </w:pPr>
            <w:r>
              <w:rPr>
                <w:sz w:val="18"/>
                <w:szCs w:val="18"/>
              </w:rPr>
              <w:t>Dealer Interrogator Log</w:t>
            </w:r>
          </w:p>
        </w:tc>
      </w:tr>
      <w:tr w:rsidR="00725A3A" w:rsidRPr="00711CED" w14:paraId="0B781060" w14:textId="77777777" w:rsidTr="005A3378">
        <w:trPr>
          <w:jc w:val="center"/>
        </w:trPr>
        <w:tc>
          <w:tcPr>
            <w:tcW w:w="3737" w:type="dxa"/>
            <w:shd w:val="clear" w:color="auto" w:fill="auto"/>
          </w:tcPr>
          <w:p w14:paraId="40120196" w14:textId="77777777" w:rsidR="00725A3A" w:rsidRPr="00711CED" w:rsidRDefault="00725A3A" w:rsidP="00725A3A">
            <w:pPr>
              <w:rPr>
                <w:sz w:val="18"/>
                <w:szCs w:val="18"/>
              </w:rPr>
            </w:pPr>
            <w:r>
              <w:rPr>
                <w:sz w:val="18"/>
                <w:szCs w:val="18"/>
              </w:rPr>
              <w:t>Driver Actions or Others</w:t>
            </w:r>
          </w:p>
        </w:tc>
        <w:tc>
          <w:tcPr>
            <w:tcW w:w="5624" w:type="dxa"/>
            <w:shd w:val="clear" w:color="auto" w:fill="auto"/>
          </w:tcPr>
          <w:p w14:paraId="0DD3A545" w14:textId="77777777" w:rsidR="00725A3A" w:rsidRPr="00711CED" w:rsidRDefault="00725A3A" w:rsidP="00725A3A">
            <w:pPr>
              <w:rPr>
                <w:sz w:val="18"/>
                <w:szCs w:val="18"/>
              </w:rPr>
            </w:pPr>
            <w:r>
              <w:rPr>
                <w:sz w:val="18"/>
                <w:szCs w:val="18"/>
              </w:rPr>
              <w:t>Description of driver actions or other people</w:t>
            </w:r>
          </w:p>
        </w:tc>
      </w:tr>
      <w:tr w:rsidR="00725A3A" w:rsidRPr="00711CED" w14:paraId="3879D5AF" w14:textId="77777777" w:rsidTr="005A3378">
        <w:trPr>
          <w:jc w:val="center"/>
        </w:trPr>
        <w:tc>
          <w:tcPr>
            <w:tcW w:w="3737" w:type="dxa"/>
            <w:shd w:val="clear" w:color="auto" w:fill="auto"/>
          </w:tcPr>
          <w:p w14:paraId="1818F138" w14:textId="77777777" w:rsidR="00725A3A" w:rsidRPr="00711CED" w:rsidRDefault="00725A3A" w:rsidP="00725A3A">
            <w:pPr>
              <w:rPr>
                <w:sz w:val="18"/>
                <w:szCs w:val="18"/>
              </w:rPr>
            </w:pPr>
            <w:r>
              <w:rPr>
                <w:sz w:val="18"/>
                <w:szCs w:val="18"/>
              </w:rPr>
              <w:t>E2E</w:t>
            </w:r>
          </w:p>
        </w:tc>
        <w:tc>
          <w:tcPr>
            <w:tcW w:w="5624" w:type="dxa"/>
            <w:shd w:val="clear" w:color="auto" w:fill="auto"/>
          </w:tcPr>
          <w:p w14:paraId="0FEAA99E" w14:textId="77777777" w:rsidR="00725A3A" w:rsidRPr="00711CED" w:rsidRDefault="00725A3A" w:rsidP="00725A3A">
            <w:pPr>
              <w:rPr>
                <w:sz w:val="18"/>
                <w:szCs w:val="18"/>
              </w:rPr>
            </w:pPr>
            <w:r>
              <w:rPr>
                <w:sz w:val="18"/>
                <w:szCs w:val="18"/>
              </w:rPr>
              <w:t>(aka end-to-end protected communication path) involves using techniques like checksum, rolling counters and CRC’s to ensure communication faults like data corruption, messages coming out of sequence etc.. can be detected.</w:t>
            </w:r>
          </w:p>
        </w:tc>
      </w:tr>
      <w:tr w:rsidR="00725A3A" w:rsidRPr="00711CED" w14:paraId="62AB33C2" w14:textId="77777777" w:rsidTr="005A3378">
        <w:trPr>
          <w:jc w:val="center"/>
        </w:trPr>
        <w:tc>
          <w:tcPr>
            <w:tcW w:w="3737" w:type="dxa"/>
            <w:shd w:val="clear" w:color="auto" w:fill="auto"/>
          </w:tcPr>
          <w:p w14:paraId="350778C3" w14:textId="77777777" w:rsidR="00725A3A" w:rsidRPr="00711CED" w:rsidRDefault="00725A3A" w:rsidP="00725A3A">
            <w:pPr>
              <w:rPr>
                <w:sz w:val="18"/>
                <w:szCs w:val="18"/>
              </w:rPr>
            </w:pPr>
            <w:r>
              <w:rPr>
                <w:sz w:val="18"/>
                <w:szCs w:val="18"/>
              </w:rPr>
              <w:t>ECG</w:t>
            </w:r>
          </w:p>
        </w:tc>
        <w:tc>
          <w:tcPr>
            <w:tcW w:w="5624" w:type="dxa"/>
            <w:shd w:val="clear" w:color="auto" w:fill="auto"/>
          </w:tcPr>
          <w:p w14:paraId="7AB090AD" w14:textId="77777777" w:rsidR="00725A3A" w:rsidRPr="00711CED" w:rsidRDefault="00725A3A" w:rsidP="00725A3A">
            <w:pPr>
              <w:rPr>
                <w:sz w:val="18"/>
                <w:szCs w:val="18"/>
              </w:rPr>
            </w:pPr>
            <w:r>
              <w:rPr>
                <w:sz w:val="18"/>
                <w:szCs w:val="18"/>
              </w:rPr>
              <w:t>Enhanced Central Gateway</w:t>
            </w:r>
          </w:p>
        </w:tc>
      </w:tr>
      <w:tr w:rsidR="00725A3A" w:rsidRPr="00711CED" w14:paraId="4E3E259A" w14:textId="77777777" w:rsidTr="005A3378">
        <w:trPr>
          <w:jc w:val="center"/>
        </w:trPr>
        <w:tc>
          <w:tcPr>
            <w:tcW w:w="3737" w:type="dxa"/>
            <w:shd w:val="clear" w:color="auto" w:fill="auto"/>
          </w:tcPr>
          <w:p w14:paraId="5CED7D81" w14:textId="77777777" w:rsidR="00725A3A" w:rsidRPr="00711CED" w:rsidRDefault="00725A3A" w:rsidP="00725A3A">
            <w:pPr>
              <w:rPr>
                <w:sz w:val="18"/>
                <w:szCs w:val="18"/>
              </w:rPr>
            </w:pPr>
            <w:r>
              <w:rPr>
                <w:sz w:val="18"/>
                <w:szCs w:val="18"/>
              </w:rPr>
              <w:t>ECU</w:t>
            </w:r>
          </w:p>
        </w:tc>
        <w:tc>
          <w:tcPr>
            <w:tcW w:w="5624" w:type="dxa"/>
            <w:shd w:val="clear" w:color="auto" w:fill="auto"/>
          </w:tcPr>
          <w:p w14:paraId="1DF4AA83" w14:textId="77777777" w:rsidR="00725A3A" w:rsidRPr="00711CED" w:rsidRDefault="00725A3A" w:rsidP="00725A3A">
            <w:pPr>
              <w:rPr>
                <w:sz w:val="18"/>
                <w:szCs w:val="18"/>
              </w:rPr>
            </w:pPr>
            <w:r>
              <w:rPr>
                <w:sz w:val="18"/>
                <w:szCs w:val="18"/>
              </w:rPr>
              <w:t>Electronic Control Unit (In context of E/E systems, component is usually used for an ECU)</w:t>
            </w:r>
          </w:p>
        </w:tc>
      </w:tr>
      <w:tr w:rsidR="00725A3A" w:rsidRPr="00711CED" w14:paraId="2E40BE45" w14:textId="77777777" w:rsidTr="005A3378">
        <w:trPr>
          <w:jc w:val="center"/>
        </w:trPr>
        <w:tc>
          <w:tcPr>
            <w:tcW w:w="3737" w:type="dxa"/>
            <w:shd w:val="clear" w:color="auto" w:fill="auto"/>
          </w:tcPr>
          <w:p w14:paraId="41355FC2" w14:textId="77777777" w:rsidR="00725A3A" w:rsidRPr="00711CED" w:rsidRDefault="00725A3A" w:rsidP="00725A3A">
            <w:pPr>
              <w:rPr>
                <w:sz w:val="18"/>
                <w:szCs w:val="18"/>
              </w:rPr>
            </w:pPr>
            <w:r>
              <w:rPr>
                <w:sz w:val="18"/>
                <w:szCs w:val="18"/>
              </w:rPr>
              <w:t>End-to-end protected communication path</w:t>
            </w:r>
          </w:p>
        </w:tc>
        <w:tc>
          <w:tcPr>
            <w:tcW w:w="5624" w:type="dxa"/>
            <w:shd w:val="clear" w:color="auto" w:fill="auto"/>
          </w:tcPr>
          <w:p w14:paraId="37A77503" w14:textId="77777777" w:rsidR="00725A3A" w:rsidRPr="00711CED" w:rsidRDefault="00725A3A" w:rsidP="00725A3A">
            <w:pPr>
              <w:rPr>
                <w:sz w:val="18"/>
                <w:szCs w:val="18"/>
              </w:rPr>
            </w:pPr>
            <w:r>
              <w:rPr>
                <w:sz w:val="18"/>
                <w:szCs w:val="18"/>
              </w:rPr>
              <w:t>End-to-end protection involves using techniques like checksum, rolling counters and CRC’s to ensure communication faults like data corruption, messages coming out of sequence etc.. can be detected.</w:t>
            </w:r>
          </w:p>
        </w:tc>
      </w:tr>
      <w:tr w:rsidR="00725A3A" w:rsidRPr="00711CED" w14:paraId="102FB6E0" w14:textId="77777777" w:rsidTr="005A3378">
        <w:trPr>
          <w:jc w:val="center"/>
        </w:trPr>
        <w:tc>
          <w:tcPr>
            <w:tcW w:w="3737" w:type="dxa"/>
            <w:shd w:val="clear" w:color="auto" w:fill="auto"/>
          </w:tcPr>
          <w:p w14:paraId="04D0302A" w14:textId="77777777" w:rsidR="00725A3A" w:rsidRPr="00711CED" w:rsidRDefault="00725A3A" w:rsidP="00725A3A">
            <w:pPr>
              <w:rPr>
                <w:sz w:val="18"/>
                <w:szCs w:val="18"/>
              </w:rPr>
            </w:pPr>
            <w:r>
              <w:rPr>
                <w:sz w:val="18"/>
                <w:szCs w:val="18"/>
              </w:rPr>
              <w:t>Fault Tolerant Time Interval</w:t>
            </w:r>
          </w:p>
        </w:tc>
        <w:tc>
          <w:tcPr>
            <w:tcW w:w="5624" w:type="dxa"/>
            <w:shd w:val="clear" w:color="auto" w:fill="auto"/>
          </w:tcPr>
          <w:p w14:paraId="41D47F98" w14:textId="77777777" w:rsidR="00725A3A" w:rsidRPr="00711CED" w:rsidRDefault="00725A3A" w:rsidP="00725A3A">
            <w:pPr>
              <w:rPr>
                <w:sz w:val="18"/>
                <w:szCs w:val="18"/>
              </w:rPr>
            </w:pPr>
            <w:r>
              <w:rPr>
                <w:sz w:val="18"/>
                <w:szCs w:val="18"/>
              </w:rPr>
              <w:t>Time-span in which a fault or faults can be present in a system before a hazardous event occurs</w:t>
            </w:r>
          </w:p>
        </w:tc>
      </w:tr>
      <w:tr w:rsidR="00725A3A" w:rsidRPr="00711CED" w14:paraId="002DA436" w14:textId="77777777" w:rsidTr="005A3378">
        <w:trPr>
          <w:jc w:val="center"/>
        </w:trPr>
        <w:tc>
          <w:tcPr>
            <w:tcW w:w="3737" w:type="dxa"/>
            <w:shd w:val="clear" w:color="auto" w:fill="auto"/>
          </w:tcPr>
          <w:p w14:paraId="11875BE3" w14:textId="77777777" w:rsidR="00725A3A" w:rsidRPr="00711CED" w:rsidRDefault="00725A3A" w:rsidP="00725A3A">
            <w:pPr>
              <w:rPr>
                <w:sz w:val="18"/>
                <w:szCs w:val="18"/>
              </w:rPr>
            </w:pPr>
            <w:r>
              <w:rPr>
                <w:sz w:val="18"/>
                <w:szCs w:val="18"/>
              </w:rPr>
              <w:t>FFSD</w:t>
            </w:r>
          </w:p>
        </w:tc>
        <w:tc>
          <w:tcPr>
            <w:tcW w:w="5624" w:type="dxa"/>
            <w:shd w:val="clear" w:color="auto" w:fill="auto"/>
          </w:tcPr>
          <w:p w14:paraId="10DCC2E6" w14:textId="77777777" w:rsidR="00725A3A" w:rsidRPr="00711CED" w:rsidRDefault="00725A3A" w:rsidP="00725A3A">
            <w:pPr>
              <w:rPr>
                <w:sz w:val="18"/>
                <w:szCs w:val="18"/>
              </w:rPr>
            </w:pPr>
            <w:r>
              <w:rPr>
                <w:sz w:val="18"/>
                <w:szCs w:val="18"/>
              </w:rPr>
              <w:t>Ford Functional Safety Document</w:t>
            </w:r>
          </w:p>
        </w:tc>
      </w:tr>
      <w:tr w:rsidR="00725A3A" w:rsidRPr="00711CED" w14:paraId="415050EA" w14:textId="77777777" w:rsidTr="005A3378">
        <w:trPr>
          <w:jc w:val="center"/>
        </w:trPr>
        <w:tc>
          <w:tcPr>
            <w:tcW w:w="3737" w:type="dxa"/>
            <w:shd w:val="clear" w:color="auto" w:fill="auto"/>
          </w:tcPr>
          <w:p w14:paraId="720156FF" w14:textId="77777777" w:rsidR="00725A3A" w:rsidRPr="00711CED" w:rsidRDefault="00725A3A" w:rsidP="00725A3A">
            <w:pPr>
              <w:rPr>
                <w:sz w:val="18"/>
                <w:szCs w:val="18"/>
              </w:rPr>
            </w:pPr>
            <w:r>
              <w:rPr>
                <w:sz w:val="18"/>
                <w:szCs w:val="18"/>
              </w:rPr>
              <w:t>FNOS</w:t>
            </w:r>
          </w:p>
        </w:tc>
        <w:tc>
          <w:tcPr>
            <w:tcW w:w="5624" w:type="dxa"/>
            <w:shd w:val="clear" w:color="auto" w:fill="auto"/>
          </w:tcPr>
          <w:p w14:paraId="38737B5C" w14:textId="77777777" w:rsidR="00725A3A" w:rsidRPr="00711CED" w:rsidRDefault="00725A3A" w:rsidP="00725A3A">
            <w:pPr>
              <w:rPr>
                <w:sz w:val="18"/>
                <w:szCs w:val="18"/>
              </w:rPr>
            </w:pPr>
            <w:r>
              <w:rPr>
                <w:sz w:val="18"/>
                <w:szCs w:val="18"/>
              </w:rPr>
              <w:t>Ford Network Operating System</w:t>
            </w:r>
          </w:p>
        </w:tc>
      </w:tr>
      <w:tr w:rsidR="00725A3A" w:rsidRPr="00711CED" w14:paraId="12DE8B43" w14:textId="77777777" w:rsidTr="005A3378">
        <w:trPr>
          <w:jc w:val="center"/>
        </w:trPr>
        <w:tc>
          <w:tcPr>
            <w:tcW w:w="3737" w:type="dxa"/>
            <w:shd w:val="clear" w:color="auto" w:fill="auto"/>
          </w:tcPr>
          <w:p w14:paraId="413CE857" w14:textId="77777777" w:rsidR="00725A3A" w:rsidRPr="00711CED" w:rsidRDefault="00725A3A" w:rsidP="00725A3A">
            <w:pPr>
              <w:rPr>
                <w:sz w:val="18"/>
                <w:szCs w:val="18"/>
              </w:rPr>
            </w:pPr>
            <w:r>
              <w:rPr>
                <w:sz w:val="18"/>
                <w:szCs w:val="18"/>
              </w:rPr>
              <w:t>FOTP</w:t>
            </w:r>
          </w:p>
        </w:tc>
        <w:tc>
          <w:tcPr>
            <w:tcW w:w="5624" w:type="dxa"/>
            <w:shd w:val="clear" w:color="auto" w:fill="auto"/>
          </w:tcPr>
          <w:p w14:paraId="58AA2872" w14:textId="77777777" w:rsidR="00725A3A" w:rsidRPr="00711CED" w:rsidRDefault="00725A3A" w:rsidP="00725A3A">
            <w:pPr>
              <w:rPr>
                <w:sz w:val="18"/>
                <w:szCs w:val="18"/>
              </w:rPr>
            </w:pPr>
            <w:r>
              <w:rPr>
                <w:sz w:val="18"/>
                <w:szCs w:val="18"/>
              </w:rPr>
              <w:t>Firmware Over The Air</w:t>
            </w:r>
          </w:p>
        </w:tc>
      </w:tr>
      <w:tr w:rsidR="00725A3A" w:rsidRPr="00711CED" w14:paraId="48DAFE02" w14:textId="77777777" w:rsidTr="005A3378">
        <w:trPr>
          <w:jc w:val="center"/>
        </w:trPr>
        <w:tc>
          <w:tcPr>
            <w:tcW w:w="3737" w:type="dxa"/>
            <w:shd w:val="clear" w:color="auto" w:fill="auto"/>
          </w:tcPr>
          <w:p w14:paraId="7E9147C0" w14:textId="77777777" w:rsidR="00725A3A" w:rsidRPr="00711CED" w:rsidRDefault="00725A3A" w:rsidP="00725A3A">
            <w:pPr>
              <w:rPr>
                <w:sz w:val="18"/>
                <w:szCs w:val="18"/>
              </w:rPr>
            </w:pPr>
            <w:r>
              <w:rPr>
                <w:sz w:val="18"/>
                <w:szCs w:val="18"/>
              </w:rPr>
              <w:t>FTCP</w:t>
            </w:r>
          </w:p>
        </w:tc>
        <w:tc>
          <w:tcPr>
            <w:tcW w:w="5624" w:type="dxa"/>
            <w:shd w:val="clear" w:color="auto" w:fill="auto"/>
          </w:tcPr>
          <w:p w14:paraId="267A9CB8" w14:textId="77777777" w:rsidR="00725A3A" w:rsidRPr="00711CED" w:rsidRDefault="00725A3A" w:rsidP="00725A3A">
            <w:pPr>
              <w:rPr>
                <w:sz w:val="18"/>
                <w:szCs w:val="18"/>
              </w:rPr>
            </w:pPr>
            <w:r>
              <w:rPr>
                <w:sz w:val="18"/>
                <w:szCs w:val="18"/>
              </w:rPr>
              <w:t>Ford Telematics Communication Protocol (Vehicle to Cloud)</w:t>
            </w:r>
          </w:p>
        </w:tc>
      </w:tr>
      <w:tr w:rsidR="00725A3A" w:rsidRPr="00711CED" w14:paraId="63DAE6D5" w14:textId="77777777" w:rsidTr="005A3378">
        <w:trPr>
          <w:jc w:val="center"/>
        </w:trPr>
        <w:tc>
          <w:tcPr>
            <w:tcW w:w="3737" w:type="dxa"/>
            <w:shd w:val="clear" w:color="auto" w:fill="auto"/>
          </w:tcPr>
          <w:p w14:paraId="144F714A" w14:textId="77777777" w:rsidR="00725A3A" w:rsidRPr="00711CED" w:rsidRDefault="00725A3A" w:rsidP="00725A3A">
            <w:pPr>
              <w:rPr>
                <w:sz w:val="18"/>
                <w:szCs w:val="18"/>
              </w:rPr>
            </w:pPr>
            <w:r>
              <w:rPr>
                <w:sz w:val="18"/>
                <w:szCs w:val="18"/>
              </w:rPr>
              <w:t>FTTI</w:t>
            </w:r>
          </w:p>
        </w:tc>
        <w:tc>
          <w:tcPr>
            <w:tcW w:w="5624" w:type="dxa"/>
            <w:shd w:val="clear" w:color="auto" w:fill="auto"/>
          </w:tcPr>
          <w:p w14:paraId="46B9E033" w14:textId="77777777" w:rsidR="00725A3A" w:rsidRPr="00711CED" w:rsidRDefault="00725A3A" w:rsidP="00725A3A">
            <w:pPr>
              <w:rPr>
                <w:sz w:val="18"/>
                <w:szCs w:val="18"/>
              </w:rPr>
            </w:pPr>
            <w:r>
              <w:rPr>
                <w:sz w:val="18"/>
                <w:szCs w:val="18"/>
              </w:rPr>
              <w:t>Fault Tolerance Time Interval</w:t>
            </w:r>
          </w:p>
        </w:tc>
      </w:tr>
      <w:tr w:rsidR="00725A3A" w:rsidRPr="00711CED" w14:paraId="6B566A59" w14:textId="77777777" w:rsidTr="005A3378">
        <w:trPr>
          <w:jc w:val="center"/>
        </w:trPr>
        <w:tc>
          <w:tcPr>
            <w:tcW w:w="3737" w:type="dxa"/>
            <w:shd w:val="clear" w:color="auto" w:fill="auto"/>
          </w:tcPr>
          <w:p w14:paraId="5FD65F34" w14:textId="77777777" w:rsidR="00725A3A" w:rsidRPr="00711CED" w:rsidRDefault="00725A3A" w:rsidP="00725A3A">
            <w:pPr>
              <w:rPr>
                <w:sz w:val="18"/>
                <w:szCs w:val="18"/>
              </w:rPr>
            </w:pPr>
            <w:r>
              <w:rPr>
                <w:sz w:val="18"/>
                <w:szCs w:val="18"/>
              </w:rPr>
              <w:t>Functional Redundancies</w:t>
            </w:r>
          </w:p>
        </w:tc>
        <w:tc>
          <w:tcPr>
            <w:tcW w:w="5624" w:type="dxa"/>
            <w:shd w:val="clear" w:color="auto" w:fill="auto"/>
          </w:tcPr>
          <w:p w14:paraId="3E0F4853" w14:textId="77777777" w:rsidR="00725A3A" w:rsidRPr="00711CED" w:rsidRDefault="00725A3A" w:rsidP="00725A3A">
            <w:pPr>
              <w:rPr>
                <w:sz w:val="18"/>
                <w:szCs w:val="18"/>
              </w:rPr>
            </w:pPr>
            <w:r>
              <w:rPr>
                <w:sz w:val="18"/>
                <w:szCs w:val="18"/>
              </w:rPr>
              <w:t>Functional redundancy - fault tolerance</w:t>
            </w:r>
          </w:p>
        </w:tc>
      </w:tr>
      <w:tr w:rsidR="00725A3A" w:rsidRPr="00711CED" w14:paraId="03DDF0F5" w14:textId="77777777" w:rsidTr="005A3378">
        <w:trPr>
          <w:jc w:val="center"/>
        </w:trPr>
        <w:tc>
          <w:tcPr>
            <w:tcW w:w="3737" w:type="dxa"/>
            <w:shd w:val="clear" w:color="auto" w:fill="auto"/>
          </w:tcPr>
          <w:p w14:paraId="6D3ABC22" w14:textId="77777777" w:rsidR="00725A3A" w:rsidRPr="00711CED" w:rsidRDefault="00725A3A" w:rsidP="00725A3A">
            <w:pPr>
              <w:rPr>
                <w:sz w:val="18"/>
                <w:szCs w:val="18"/>
              </w:rPr>
            </w:pPr>
            <w:r>
              <w:rPr>
                <w:sz w:val="18"/>
                <w:szCs w:val="18"/>
              </w:rPr>
              <w:t>GiVIS</w:t>
            </w:r>
          </w:p>
        </w:tc>
        <w:tc>
          <w:tcPr>
            <w:tcW w:w="5624" w:type="dxa"/>
            <w:shd w:val="clear" w:color="auto" w:fill="auto"/>
          </w:tcPr>
          <w:p w14:paraId="01506276" w14:textId="77777777" w:rsidR="00725A3A" w:rsidRPr="00711CED" w:rsidRDefault="00725A3A" w:rsidP="00725A3A">
            <w:pPr>
              <w:rPr>
                <w:sz w:val="18"/>
                <w:szCs w:val="18"/>
              </w:rPr>
            </w:pPr>
            <w:r>
              <w:rPr>
                <w:sz w:val="18"/>
                <w:szCs w:val="18"/>
              </w:rPr>
              <w:t>Global in-Vehicle Information System</w:t>
            </w:r>
          </w:p>
        </w:tc>
      </w:tr>
      <w:tr w:rsidR="00725A3A" w:rsidRPr="00711CED" w14:paraId="7F9958C0" w14:textId="77777777" w:rsidTr="005A3378">
        <w:trPr>
          <w:jc w:val="center"/>
        </w:trPr>
        <w:tc>
          <w:tcPr>
            <w:tcW w:w="3737" w:type="dxa"/>
            <w:shd w:val="clear" w:color="auto" w:fill="auto"/>
          </w:tcPr>
          <w:p w14:paraId="7471A14C" w14:textId="77777777" w:rsidR="00725A3A" w:rsidRPr="00711CED" w:rsidRDefault="00725A3A" w:rsidP="00725A3A">
            <w:pPr>
              <w:rPr>
                <w:sz w:val="18"/>
                <w:szCs w:val="18"/>
              </w:rPr>
            </w:pPr>
            <w:r>
              <w:rPr>
                <w:sz w:val="18"/>
                <w:szCs w:val="18"/>
              </w:rPr>
              <w:t>HARA</w:t>
            </w:r>
          </w:p>
        </w:tc>
        <w:tc>
          <w:tcPr>
            <w:tcW w:w="5624" w:type="dxa"/>
            <w:shd w:val="clear" w:color="auto" w:fill="auto"/>
          </w:tcPr>
          <w:p w14:paraId="4645D215" w14:textId="77777777" w:rsidR="00725A3A" w:rsidRPr="00711CED" w:rsidRDefault="00725A3A" w:rsidP="00725A3A">
            <w:pPr>
              <w:rPr>
                <w:sz w:val="18"/>
                <w:szCs w:val="18"/>
              </w:rPr>
            </w:pPr>
            <w:r>
              <w:rPr>
                <w:sz w:val="18"/>
                <w:szCs w:val="18"/>
              </w:rPr>
              <w:t>Hazard Analysis and Risk Assessment</w:t>
            </w:r>
          </w:p>
        </w:tc>
      </w:tr>
      <w:tr w:rsidR="00725A3A" w:rsidRPr="00711CED" w14:paraId="644F140C" w14:textId="77777777" w:rsidTr="005A3378">
        <w:trPr>
          <w:jc w:val="center"/>
        </w:trPr>
        <w:tc>
          <w:tcPr>
            <w:tcW w:w="3737" w:type="dxa"/>
            <w:shd w:val="clear" w:color="auto" w:fill="auto"/>
          </w:tcPr>
          <w:p w14:paraId="38EEB7E2" w14:textId="77777777" w:rsidR="00725A3A" w:rsidRPr="00711CED" w:rsidRDefault="00725A3A" w:rsidP="00725A3A">
            <w:pPr>
              <w:rPr>
                <w:sz w:val="18"/>
                <w:szCs w:val="18"/>
              </w:rPr>
            </w:pPr>
            <w:r>
              <w:rPr>
                <w:sz w:val="18"/>
                <w:szCs w:val="18"/>
              </w:rPr>
              <w:t>High speed</w:t>
            </w:r>
          </w:p>
        </w:tc>
        <w:tc>
          <w:tcPr>
            <w:tcW w:w="5624" w:type="dxa"/>
            <w:shd w:val="clear" w:color="auto" w:fill="auto"/>
          </w:tcPr>
          <w:p w14:paraId="391135F0" w14:textId="77777777" w:rsidR="00725A3A" w:rsidRPr="00711CED" w:rsidRDefault="00725A3A" w:rsidP="00725A3A">
            <w:pPr>
              <w:rPr>
                <w:sz w:val="18"/>
                <w:szCs w:val="18"/>
              </w:rPr>
            </w:pPr>
            <w:r>
              <w:rPr>
                <w:sz w:val="18"/>
                <w:szCs w:val="18"/>
              </w:rPr>
              <w:t>Approximately more than 52 mph (83 kph)</w:t>
            </w:r>
          </w:p>
        </w:tc>
      </w:tr>
      <w:tr w:rsidR="00725A3A" w:rsidRPr="00711CED" w14:paraId="1A9F8337" w14:textId="77777777" w:rsidTr="005A3378">
        <w:trPr>
          <w:jc w:val="center"/>
        </w:trPr>
        <w:tc>
          <w:tcPr>
            <w:tcW w:w="3737" w:type="dxa"/>
            <w:shd w:val="clear" w:color="auto" w:fill="auto"/>
          </w:tcPr>
          <w:p w14:paraId="48C104B9" w14:textId="77777777" w:rsidR="00725A3A" w:rsidRPr="00711CED" w:rsidRDefault="00725A3A" w:rsidP="00725A3A">
            <w:pPr>
              <w:rPr>
                <w:sz w:val="18"/>
                <w:szCs w:val="18"/>
              </w:rPr>
            </w:pPr>
            <w:r>
              <w:rPr>
                <w:sz w:val="18"/>
                <w:szCs w:val="18"/>
              </w:rPr>
              <w:t>HSM</w:t>
            </w:r>
          </w:p>
        </w:tc>
        <w:tc>
          <w:tcPr>
            <w:tcW w:w="5624" w:type="dxa"/>
            <w:shd w:val="clear" w:color="auto" w:fill="auto"/>
          </w:tcPr>
          <w:p w14:paraId="2FDF0A6B" w14:textId="77777777" w:rsidR="00725A3A" w:rsidRPr="00711CED" w:rsidRDefault="00725A3A" w:rsidP="00725A3A">
            <w:pPr>
              <w:rPr>
                <w:sz w:val="18"/>
                <w:szCs w:val="18"/>
              </w:rPr>
            </w:pPr>
            <w:r>
              <w:rPr>
                <w:sz w:val="18"/>
                <w:szCs w:val="18"/>
              </w:rPr>
              <w:t>Hardware Security Module</w:t>
            </w:r>
          </w:p>
        </w:tc>
      </w:tr>
      <w:tr w:rsidR="00725A3A" w:rsidRPr="00711CED" w14:paraId="2304BF2D" w14:textId="77777777" w:rsidTr="005A3378">
        <w:trPr>
          <w:jc w:val="center"/>
        </w:trPr>
        <w:tc>
          <w:tcPr>
            <w:tcW w:w="3737" w:type="dxa"/>
            <w:shd w:val="clear" w:color="auto" w:fill="auto"/>
          </w:tcPr>
          <w:p w14:paraId="74798E5F" w14:textId="77777777" w:rsidR="00725A3A" w:rsidRPr="00711CED" w:rsidRDefault="00725A3A" w:rsidP="00725A3A">
            <w:pPr>
              <w:rPr>
                <w:sz w:val="18"/>
                <w:szCs w:val="18"/>
              </w:rPr>
            </w:pPr>
            <w:r>
              <w:rPr>
                <w:sz w:val="18"/>
                <w:szCs w:val="18"/>
              </w:rPr>
              <w:t>Ignition Control Module</w:t>
            </w:r>
          </w:p>
        </w:tc>
        <w:tc>
          <w:tcPr>
            <w:tcW w:w="5624" w:type="dxa"/>
            <w:shd w:val="clear" w:color="auto" w:fill="auto"/>
          </w:tcPr>
          <w:p w14:paraId="7657D7F5" w14:textId="77777777" w:rsidR="00725A3A" w:rsidRPr="00711CED" w:rsidRDefault="00725A3A" w:rsidP="00725A3A">
            <w:pPr>
              <w:rPr>
                <w:sz w:val="18"/>
                <w:szCs w:val="18"/>
              </w:rPr>
            </w:pPr>
            <w:r>
              <w:rPr>
                <w:sz w:val="18"/>
                <w:szCs w:val="18"/>
              </w:rPr>
              <w:t>For example BCM</w:t>
            </w:r>
          </w:p>
        </w:tc>
      </w:tr>
      <w:tr w:rsidR="00725A3A" w:rsidRPr="00711CED" w14:paraId="2FBC9506" w14:textId="77777777" w:rsidTr="005A3378">
        <w:trPr>
          <w:jc w:val="center"/>
        </w:trPr>
        <w:tc>
          <w:tcPr>
            <w:tcW w:w="3737" w:type="dxa"/>
            <w:shd w:val="clear" w:color="auto" w:fill="auto"/>
          </w:tcPr>
          <w:p w14:paraId="0826EDDA" w14:textId="77777777" w:rsidR="00725A3A" w:rsidRPr="00711CED" w:rsidRDefault="00725A3A" w:rsidP="00725A3A">
            <w:pPr>
              <w:rPr>
                <w:sz w:val="18"/>
                <w:szCs w:val="18"/>
              </w:rPr>
            </w:pPr>
            <w:r>
              <w:rPr>
                <w:sz w:val="18"/>
                <w:szCs w:val="18"/>
              </w:rPr>
              <w:t>IV-MMOTA</w:t>
            </w:r>
          </w:p>
        </w:tc>
        <w:tc>
          <w:tcPr>
            <w:tcW w:w="5624" w:type="dxa"/>
            <w:shd w:val="clear" w:color="auto" w:fill="auto"/>
          </w:tcPr>
          <w:p w14:paraId="587F8921" w14:textId="77777777" w:rsidR="00725A3A" w:rsidRPr="00711CED" w:rsidRDefault="00725A3A" w:rsidP="00725A3A">
            <w:pPr>
              <w:rPr>
                <w:sz w:val="18"/>
                <w:szCs w:val="18"/>
              </w:rPr>
            </w:pPr>
            <w:r>
              <w:rPr>
                <w:sz w:val="18"/>
                <w:szCs w:val="18"/>
              </w:rPr>
              <w:t>In-Vehicle components of the Multi Module OTA system</w:t>
            </w:r>
          </w:p>
        </w:tc>
      </w:tr>
      <w:tr w:rsidR="00725A3A" w:rsidRPr="00711CED" w14:paraId="1D6F3B2C" w14:textId="77777777" w:rsidTr="005A3378">
        <w:trPr>
          <w:jc w:val="center"/>
        </w:trPr>
        <w:tc>
          <w:tcPr>
            <w:tcW w:w="3737" w:type="dxa"/>
            <w:shd w:val="clear" w:color="auto" w:fill="auto"/>
          </w:tcPr>
          <w:p w14:paraId="70ADDF71" w14:textId="77777777" w:rsidR="00725A3A" w:rsidRPr="00711CED" w:rsidRDefault="00725A3A" w:rsidP="00725A3A">
            <w:pPr>
              <w:rPr>
                <w:sz w:val="18"/>
                <w:szCs w:val="18"/>
              </w:rPr>
            </w:pPr>
            <w:r>
              <w:rPr>
                <w:sz w:val="18"/>
                <w:szCs w:val="18"/>
              </w:rPr>
              <w:t>IVS</w:t>
            </w:r>
          </w:p>
        </w:tc>
        <w:tc>
          <w:tcPr>
            <w:tcW w:w="5624" w:type="dxa"/>
            <w:shd w:val="clear" w:color="auto" w:fill="auto"/>
          </w:tcPr>
          <w:p w14:paraId="5961F134" w14:textId="77777777" w:rsidR="00725A3A" w:rsidRPr="00711CED" w:rsidRDefault="00725A3A" w:rsidP="00725A3A">
            <w:pPr>
              <w:rPr>
                <w:sz w:val="18"/>
                <w:szCs w:val="18"/>
              </w:rPr>
            </w:pPr>
            <w:r>
              <w:rPr>
                <w:sz w:val="18"/>
                <w:szCs w:val="18"/>
              </w:rPr>
              <w:t>In-Vehicle Software</w:t>
            </w:r>
          </w:p>
        </w:tc>
      </w:tr>
      <w:tr w:rsidR="00725A3A" w:rsidRPr="00711CED" w14:paraId="28E3C5CE" w14:textId="77777777" w:rsidTr="005A3378">
        <w:trPr>
          <w:jc w:val="center"/>
        </w:trPr>
        <w:tc>
          <w:tcPr>
            <w:tcW w:w="3737" w:type="dxa"/>
            <w:shd w:val="clear" w:color="auto" w:fill="auto"/>
          </w:tcPr>
          <w:p w14:paraId="4F3DD44F" w14:textId="77777777" w:rsidR="00725A3A" w:rsidRPr="00711CED" w:rsidRDefault="00725A3A" w:rsidP="00725A3A">
            <w:pPr>
              <w:rPr>
                <w:sz w:val="18"/>
                <w:szCs w:val="18"/>
              </w:rPr>
            </w:pPr>
            <w:r>
              <w:rPr>
                <w:sz w:val="18"/>
                <w:szCs w:val="18"/>
              </w:rPr>
              <w:t>IVSU</w:t>
            </w:r>
          </w:p>
        </w:tc>
        <w:tc>
          <w:tcPr>
            <w:tcW w:w="5624" w:type="dxa"/>
            <w:shd w:val="clear" w:color="auto" w:fill="auto"/>
          </w:tcPr>
          <w:p w14:paraId="1206C5ED" w14:textId="77777777" w:rsidR="00725A3A" w:rsidRPr="00711CED" w:rsidRDefault="00725A3A" w:rsidP="00725A3A">
            <w:pPr>
              <w:rPr>
                <w:sz w:val="18"/>
                <w:szCs w:val="18"/>
              </w:rPr>
            </w:pPr>
            <w:r>
              <w:rPr>
                <w:sz w:val="18"/>
                <w:szCs w:val="18"/>
              </w:rPr>
              <w:t>In-Vehicle Software Update</w:t>
            </w:r>
          </w:p>
        </w:tc>
      </w:tr>
      <w:tr w:rsidR="00725A3A" w:rsidRPr="00711CED" w14:paraId="527466F8" w14:textId="77777777" w:rsidTr="005A3378">
        <w:trPr>
          <w:jc w:val="center"/>
        </w:trPr>
        <w:tc>
          <w:tcPr>
            <w:tcW w:w="3737" w:type="dxa"/>
            <w:shd w:val="clear" w:color="auto" w:fill="auto"/>
          </w:tcPr>
          <w:p w14:paraId="452825DC" w14:textId="77777777" w:rsidR="00725A3A" w:rsidRPr="00711CED" w:rsidRDefault="00725A3A" w:rsidP="00725A3A">
            <w:pPr>
              <w:rPr>
                <w:sz w:val="18"/>
                <w:szCs w:val="18"/>
              </w:rPr>
            </w:pPr>
            <w:r>
              <w:rPr>
                <w:sz w:val="18"/>
                <w:szCs w:val="18"/>
              </w:rPr>
              <w:t>Low speed</w:t>
            </w:r>
          </w:p>
        </w:tc>
        <w:tc>
          <w:tcPr>
            <w:tcW w:w="5624" w:type="dxa"/>
            <w:shd w:val="clear" w:color="auto" w:fill="auto"/>
          </w:tcPr>
          <w:p w14:paraId="30414157" w14:textId="77777777" w:rsidR="00725A3A" w:rsidRPr="00711CED" w:rsidRDefault="00725A3A" w:rsidP="00725A3A">
            <w:pPr>
              <w:rPr>
                <w:sz w:val="18"/>
                <w:szCs w:val="18"/>
              </w:rPr>
            </w:pPr>
            <w:r>
              <w:rPr>
                <w:sz w:val="18"/>
                <w:szCs w:val="18"/>
              </w:rPr>
              <w:t xml:space="preserve">Approximately 12 to 36 mph (19 to 58 kph ) </w:t>
            </w:r>
          </w:p>
        </w:tc>
      </w:tr>
      <w:tr w:rsidR="00725A3A" w:rsidRPr="00711CED" w14:paraId="4B6848E3" w14:textId="77777777" w:rsidTr="005A3378">
        <w:trPr>
          <w:jc w:val="center"/>
        </w:trPr>
        <w:tc>
          <w:tcPr>
            <w:tcW w:w="3737" w:type="dxa"/>
            <w:shd w:val="clear" w:color="auto" w:fill="auto"/>
          </w:tcPr>
          <w:p w14:paraId="569F130E" w14:textId="77777777" w:rsidR="00725A3A" w:rsidRPr="00711CED" w:rsidRDefault="00725A3A" w:rsidP="00725A3A">
            <w:pPr>
              <w:rPr>
                <w:sz w:val="18"/>
                <w:szCs w:val="18"/>
              </w:rPr>
            </w:pPr>
            <w:r>
              <w:rPr>
                <w:sz w:val="18"/>
                <w:szCs w:val="18"/>
              </w:rPr>
              <w:t>Medium speed</w:t>
            </w:r>
          </w:p>
        </w:tc>
        <w:tc>
          <w:tcPr>
            <w:tcW w:w="5624" w:type="dxa"/>
            <w:shd w:val="clear" w:color="auto" w:fill="auto"/>
          </w:tcPr>
          <w:p w14:paraId="2FAAED8F" w14:textId="77777777" w:rsidR="00725A3A" w:rsidRPr="00711CED" w:rsidRDefault="00725A3A" w:rsidP="00725A3A">
            <w:pPr>
              <w:rPr>
                <w:sz w:val="18"/>
                <w:szCs w:val="18"/>
              </w:rPr>
            </w:pPr>
            <w:r>
              <w:rPr>
                <w:sz w:val="18"/>
                <w:szCs w:val="18"/>
              </w:rPr>
              <w:t>Approximately 36 mph to 52 mph (58 to 83 kph)</w:t>
            </w:r>
          </w:p>
        </w:tc>
      </w:tr>
      <w:tr w:rsidR="00725A3A" w:rsidRPr="00711CED" w14:paraId="7D3AFF02" w14:textId="77777777" w:rsidTr="005A3378">
        <w:trPr>
          <w:jc w:val="center"/>
        </w:trPr>
        <w:tc>
          <w:tcPr>
            <w:tcW w:w="3737" w:type="dxa"/>
            <w:shd w:val="clear" w:color="auto" w:fill="auto"/>
          </w:tcPr>
          <w:p w14:paraId="7AC1004E" w14:textId="77777777" w:rsidR="00725A3A" w:rsidRPr="00711CED" w:rsidRDefault="00725A3A" w:rsidP="00725A3A">
            <w:pPr>
              <w:rPr>
                <w:sz w:val="18"/>
                <w:szCs w:val="18"/>
              </w:rPr>
            </w:pPr>
            <w:r>
              <w:rPr>
                <w:sz w:val="18"/>
                <w:szCs w:val="18"/>
              </w:rPr>
              <w:t>MMOTA</w:t>
            </w:r>
          </w:p>
        </w:tc>
        <w:tc>
          <w:tcPr>
            <w:tcW w:w="5624" w:type="dxa"/>
            <w:shd w:val="clear" w:color="auto" w:fill="auto"/>
          </w:tcPr>
          <w:p w14:paraId="5935BA5A" w14:textId="77777777" w:rsidR="00725A3A" w:rsidRPr="00711CED" w:rsidRDefault="00725A3A" w:rsidP="00725A3A">
            <w:pPr>
              <w:rPr>
                <w:sz w:val="18"/>
                <w:szCs w:val="18"/>
              </w:rPr>
            </w:pPr>
            <w:r>
              <w:rPr>
                <w:sz w:val="18"/>
                <w:szCs w:val="18"/>
              </w:rPr>
              <w:t>Multi Module OTA</w:t>
            </w:r>
          </w:p>
        </w:tc>
      </w:tr>
      <w:tr w:rsidR="00725A3A" w:rsidRPr="00711CED" w14:paraId="405D8AD9" w14:textId="77777777" w:rsidTr="005A3378">
        <w:trPr>
          <w:jc w:val="center"/>
        </w:trPr>
        <w:tc>
          <w:tcPr>
            <w:tcW w:w="3737" w:type="dxa"/>
            <w:shd w:val="clear" w:color="auto" w:fill="auto"/>
          </w:tcPr>
          <w:p w14:paraId="5B55FAA4" w14:textId="77777777" w:rsidR="00725A3A" w:rsidRPr="00711CED" w:rsidRDefault="00725A3A" w:rsidP="00725A3A">
            <w:pPr>
              <w:rPr>
                <w:sz w:val="18"/>
                <w:szCs w:val="18"/>
              </w:rPr>
            </w:pPr>
            <w:r>
              <w:rPr>
                <w:sz w:val="18"/>
                <w:szCs w:val="18"/>
              </w:rPr>
              <w:t>NG SDN</w:t>
            </w:r>
          </w:p>
        </w:tc>
        <w:tc>
          <w:tcPr>
            <w:tcW w:w="5624" w:type="dxa"/>
            <w:shd w:val="clear" w:color="auto" w:fill="auto"/>
          </w:tcPr>
          <w:p w14:paraId="0C7D5CCB" w14:textId="77777777" w:rsidR="00725A3A" w:rsidRPr="00711CED" w:rsidRDefault="00725A3A" w:rsidP="00725A3A">
            <w:pPr>
              <w:rPr>
                <w:sz w:val="18"/>
                <w:szCs w:val="18"/>
              </w:rPr>
            </w:pPr>
            <w:r>
              <w:rPr>
                <w:sz w:val="18"/>
                <w:szCs w:val="18"/>
              </w:rPr>
              <w:t>Next Generation Service Delivery Network</w:t>
            </w:r>
          </w:p>
        </w:tc>
      </w:tr>
      <w:tr w:rsidR="00725A3A" w:rsidRPr="00711CED" w14:paraId="0842EAB4" w14:textId="77777777" w:rsidTr="005A3378">
        <w:trPr>
          <w:jc w:val="center"/>
        </w:trPr>
        <w:tc>
          <w:tcPr>
            <w:tcW w:w="3737" w:type="dxa"/>
            <w:shd w:val="clear" w:color="auto" w:fill="auto"/>
          </w:tcPr>
          <w:p w14:paraId="5FA47C06" w14:textId="77777777" w:rsidR="00725A3A" w:rsidRPr="00711CED" w:rsidRDefault="00725A3A" w:rsidP="00725A3A">
            <w:pPr>
              <w:rPr>
                <w:sz w:val="18"/>
                <w:szCs w:val="18"/>
              </w:rPr>
            </w:pPr>
            <w:r>
              <w:rPr>
                <w:sz w:val="18"/>
                <w:szCs w:val="18"/>
              </w:rPr>
              <w:t>ODL</w:t>
            </w:r>
          </w:p>
        </w:tc>
        <w:tc>
          <w:tcPr>
            <w:tcW w:w="5624" w:type="dxa"/>
            <w:shd w:val="clear" w:color="auto" w:fill="auto"/>
          </w:tcPr>
          <w:p w14:paraId="4436E02D" w14:textId="77777777" w:rsidR="00725A3A" w:rsidRPr="00711CED" w:rsidRDefault="00725A3A" w:rsidP="00725A3A">
            <w:pPr>
              <w:rPr>
                <w:sz w:val="18"/>
                <w:szCs w:val="18"/>
              </w:rPr>
            </w:pPr>
            <w:r>
              <w:rPr>
                <w:sz w:val="18"/>
                <w:szCs w:val="18"/>
              </w:rPr>
              <w:t>Optimized DID List shall be it.</w:t>
            </w:r>
          </w:p>
        </w:tc>
      </w:tr>
      <w:tr w:rsidR="00725A3A" w:rsidRPr="00711CED" w14:paraId="4F49300A" w14:textId="77777777" w:rsidTr="005A3378">
        <w:trPr>
          <w:jc w:val="center"/>
        </w:trPr>
        <w:tc>
          <w:tcPr>
            <w:tcW w:w="3737" w:type="dxa"/>
            <w:shd w:val="clear" w:color="auto" w:fill="auto"/>
          </w:tcPr>
          <w:p w14:paraId="0A32B264" w14:textId="77777777" w:rsidR="00725A3A" w:rsidRPr="00711CED" w:rsidRDefault="00725A3A" w:rsidP="00725A3A">
            <w:pPr>
              <w:rPr>
                <w:sz w:val="18"/>
                <w:szCs w:val="18"/>
              </w:rPr>
            </w:pPr>
            <w:r>
              <w:rPr>
                <w:sz w:val="18"/>
                <w:szCs w:val="18"/>
              </w:rPr>
              <w:t>OTA</w:t>
            </w:r>
          </w:p>
        </w:tc>
        <w:tc>
          <w:tcPr>
            <w:tcW w:w="5624" w:type="dxa"/>
            <w:shd w:val="clear" w:color="auto" w:fill="auto"/>
          </w:tcPr>
          <w:p w14:paraId="55F2663E" w14:textId="77777777" w:rsidR="00725A3A" w:rsidRPr="00711CED" w:rsidRDefault="00725A3A" w:rsidP="00725A3A">
            <w:pPr>
              <w:rPr>
                <w:sz w:val="18"/>
                <w:szCs w:val="18"/>
              </w:rPr>
            </w:pPr>
            <w:r>
              <w:rPr>
                <w:sz w:val="18"/>
                <w:szCs w:val="18"/>
              </w:rPr>
              <w:t>Over the Air</w:t>
            </w:r>
          </w:p>
        </w:tc>
      </w:tr>
      <w:tr w:rsidR="00725A3A" w:rsidRPr="00711CED" w14:paraId="0A5D2922" w14:textId="77777777" w:rsidTr="005A3378">
        <w:trPr>
          <w:jc w:val="center"/>
        </w:trPr>
        <w:tc>
          <w:tcPr>
            <w:tcW w:w="3737" w:type="dxa"/>
            <w:shd w:val="clear" w:color="auto" w:fill="auto"/>
          </w:tcPr>
          <w:p w14:paraId="45C4CF77" w14:textId="77777777" w:rsidR="00725A3A" w:rsidRPr="00711CED" w:rsidRDefault="00725A3A" w:rsidP="00725A3A">
            <w:pPr>
              <w:rPr>
                <w:sz w:val="18"/>
                <w:szCs w:val="18"/>
              </w:rPr>
            </w:pPr>
            <w:r>
              <w:rPr>
                <w:sz w:val="18"/>
                <w:szCs w:val="18"/>
              </w:rPr>
              <w:t>OTA App</w:t>
            </w:r>
          </w:p>
        </w:tc>
        <w:tc>
          <w:tcPr>
            <w:tcW w:w="5624" w:type="dxa"/>
            <w:shd w:val="clear" w:color="auto" w:fill="auto"/>
          </w:tcPr>
          <w:p w14:paraId="2A57EE49" w14:textId="77777777" w:rsidR="00725A3A" w:rsidRPr="00711CED" w:rsidRDefault="00725A3A" w:rsidP="00725A3A">
            <w:pPr>
              <w:rPr>
                <w:sz w:val="18"/>
                <w:szCs w:val="18"/>
              </w:rPr>
            </w:pPr>
            <w:r>
              <w:rPr>
                <w:sz w:val="18"/>
                <w:szCs w:val="18"/>
              </w:rPr>
              <w:t>OTA Application Software within the target ECU</w:t>
            </w:r>
          </w:p>
        </w:tc>
      </w:tr>
      <w:tr w:rsidR="00725A3A" w:rsidRPr="00711CED" w14:paraId="41B23E8A" w14:textId="77777777" w:rsidTr="005A3378">
        <w:trPr>
          <w:jc w:val="center"/>
        </w:trPr>
        <w:tc>
          <w:tcPr>
            <w:tcW w:w="3737" w:type="dxa"/>
            <w:shd w:val="clear" w:color="auto" w:fill="auto"/>
          </w:tcPr>
          <w:p w14:paraId="32FFC330" w14:textId="77777777" w:rsidR="00725A3A" w:rsidRPr="00711CED" w:rsidRDefault="00725A3A" w:rsidP="00725A3A">
            <w:pPr>
              <w:rPr>
                <w:sz w:val="18"/>
                <w:szCs w:val="18"/>
              </w:rPr>
            </w:pPr>
            <w:r>
              <w:rPr>
                <w:sz w:val="18"/>
                <w:szCs w:val="18"/>
              </w:rPr>
              <w:t>Other ECU SW</w:t>
            </w:r>
          </w:p>
        </w:tc>
        <w:tc>
          <w:tcPr>
            <w:tcW w:w="5624" w:type="dxa"/>
            <w:shd w:val="clear" w:color="auto" w:fill="auto"/>
          </w:tcPr>
          <w:p w14:paraId="18EFC701" w14:textId="77777777" w:rsidR="00725A3A" w:rsidRPr="00711CED" w:rsidRDefault="00725A3A" w:rsidP="00725A3A">
            <w:pPr>
              <w:rPr>
                <w:sz w:val="18"/>
                <w:szCs w:val="18"/>
              </w:rPr>
            </w:pPr>
            <w:r>
              <w:rPr>
                <w:sz w:val="18"/>
                <w:szCs w:val="18"/>
              </w:rPr>
              <w:t>Other ECU SW represents other internal ECU components that are separate from the OTA App. It refers to components like the ECU application software, the Bootloader, Supplier Basic Software, etc</w:t>
            </w:r>
          </w:p>
        </w:tc>
      </w:tr>
      <w:tr w:rsidR="00725A3A" w:rsidRPr="00711CED" w14:paraId="27E4615A" w14:textId="77777777" w:rsidTr="005A3378">
        <w:trPr>
          <w:jc w:val="center"/>
        </w:trPr>
        <w:tc>
          <w:tcPr>
            <w:tcW w:w="3737" w:type="dxa"/>
            <w:shd w:val="clear" w:color="auto" w:fill="auto"/>
          </w:tcPr>
          <w:p w14:paraId="6E16116B" w14:textId="77777777" w:rsidR="00725A3A" w:rsidRPr="00711CED" w:rsidRDefault="00725A3A" w:rsidP="00725A3A">
            <w:pPr>
              <w:rPr>
                <w:sz w:val="18"/>
                <w:szCs w:val="18"/>
              </w:rPr>
            </w:pPr>
            <w:r>
              <w:rPr>
                <w:sz w:val="18"/>
                <w:szCs w:val="18"/>
              </w:rPr>
              <w:t>OV-MMOTA</w:t>
            </w:r>
          </w:p>
        </w:tc>
        <w:tc>
          <w:tcPr>
            <w:tcW w:w="5624" w:type="dxa"/>
            <w:shd w:val="clear" w:color="auto" w:fill="auto"/>
          </w:tcPr>
          <w:p w14:paraId="5FA7152E" w14:textId="77777777" w:rsidR="00725A3A" w:rsidRPr="00711CED" w:rsidRDefault="00725A3A" w:rsidP="00725A3A">
            <w:pPr>
              <w:rPr>
                <w:sz w:val="18"/>
                <w:szCs w:val="18"/>
              </w:rPr>
            </w:pPr>
            <w:r>
              <w:rPr>
                <w:sz w:val="18"/>
                <w:szCs w:val="18"/>
              </w:rPr>
              <w:t>Outside Vehicle components of the Multi Module OTA system, i.e. the components needed for OTA to work that do not reside in the vehicle like the Cloud</w:t>
            </w:r>
          </w:p>
        </w:tc>
      </w:tr>
      <w:tr w:rsidR="00725A3A" w:rsidRPr="00711CED" w14:paraId="34A7C64C" w14:textId="77777777" w:rsidTr="005A3378">
        <w:trPr>
          <w:jc w:val="center"/>
        </w:trPr>
        <w:tc>
          <w:tcPr>
            <w:tcW w:w="3737" w:type="dxa"/>
            <w:shd w:val="clear" w:color="auto" w:fill="auto"/>
          </w:tcPr>
          <w:p w14:paraId="7F7772CA" w14:textId="77777777" w:rsidR="00725A3A" w:rsidRPr="00711CED" w:rsidRDefault="00725A3A" w:rsidP="00725A3A">
            <w:pPr>
              <w:rPr>
                <w:sz w:val="18"/>
                <w:szCs w:val="18"/>
              </w:rPr>
            </w:pPr>
            <w:r>
              <w:rPr>
                <w:sz w:val="18"/>
                <w:szCs w:val="18"/>
              </w:rPr>
              <w:t>OVTP</w:t>
            </w:r>
          </w:p>
        </w:tc>
        <w:tc>
          <w:tcPr>
            <w:tcW w:w="5624" w:type="dxa"/>
            <w:shd w:val="clear" w:color="auto" w:fill="auto"/>
          </w:tcPr>
          <w:p w14:paraId="247B98F5" w14:textId="77777777" w:rsidR="00725A3A" w:rsidRPr="00711CED" w:rsidRDefault="00725A3A" w:rsidP="00725A3A">
            <w:pPr>
              <w:rPr>
                <w:sz w:val="18"/>
                <w:szCs w:val="18"/>
              </w:rPr>
            </w:pPr>
            <w:r>
              <w:rPr>
                <w:sz w:val="18"/>
                <w:szCs w:val="18"/>
              </w:rPr>
              <w:t>On Vehicle Telematics Protocol (TCU to all modules)</w:t>
            </w:r>
          </w:p>
        </w:tc>
      </w:tr>
      <w:tr w:rsidR="00725A3A" w:rsidRPr="00711CED" w14:paraId="2C4240ED" w14:textId="77777777" w:rsidTr="005A3378">
        <w:trPr>
          <w:jc w:val="center"/>
        </w:trPr>
        <w:tc>
          <w:tcPr>
            <w:tcW w:w="3737" w:type="dxa"/>
            <w:shd w:val="clear" w:color="auto" w:fill="auto"/>
          </w:tcPr>
          <w:p w14:paraId="236F1C8A" w14:textId="77777777" w:rsidR="00725A3A" w:rsidRPr="00711CED" w:rsidRDefault="00725A3A" w:rsidP="00725A3A">
            <w:pPr>
              <w:rPr>
                <w:sz w:val="18"/>
                <w:szCs w:val="18"/>
              </w:rPr>
            </w:pPr>
            <w:r>
              <w:rPr>
                <w:sz w:val="18"/>
                <w:szCs w:val="18"/>
              </w:rPr>
              <w:lastRenderedPageBreak/>
              <w:t>PBL</w:t>
            </w:r>
          </w:p>
        </w:tc>
        <w:tc>
          <w:tcPr>
            <w:tcW w:w="5624" w:type="dxa"/>
            <w:shd w:val="clear" w:color="auto" w:fill="auto"/>
          </w:tcPr>
          <w:p w14:paraId="78A6A62F" w14:textId="77777777" w:rsidR="00725A3A" w:rsidRPr="00711CED" w:rsidRDefault="00725A3A" w:rsidP="00725A3A">
            <w:pPr>
              <w:rPr>
                <w:sz w:val="18"/>
                <w:szCs w:val="18"/>
              </w:rPr>
            </w:pPr>
            <w:r>
              <w:rPr>
                <w:sz w:val="18"/>
                <w:szCs w:val="18"/>
              </w:rPr>
              <w:t>Primary Boot Loader</w:t>
            </w:r>
          </w:p>
        </w:tc>
      </w:tr>
      <w:tr w:rsidR="00725A3A" w:rsidRPr="00711CED" w14:paraId="1F6873DF" w14:textId="77777777" w:rsidTr="005A3378">
        <w:trPr>
          <w:jc w:val="center"/>
        </w:trPr>
        <w:tc>
          <w:tcPr>
            <w:tcW w:w="3737" w:type="dxa"/>
            <w:shd w:val="clear" w:color="auto" w:fill="auto"/>
          </w:tcPr>
          <w:p w14:paraId="04C194A6" w14:textId="77777777" w:rsidR="00725A3A" w:rsidRPr="00711CED" w:rsidRDefault="00725A3A" w:rsidP="00725A3A">
            <w:pPr>
              <w:rPr>
                <w:sz w:val="18"/>
                <w:szCs w:val="18"/>
              </w:rPr>
            </w:pPr>
            <w:r>
              <w:rPr>
                <w:sz w:val="18"/>
                <w:szCs w:val="18"/>
              </w:rPr>
              <w:t>PCM</w:t>
            </w:r>
          </w:p>
        </w:tc>
        <w:tc>
          <w:tcPr>
            <w:tcW w:w="5624" w:type="dxa"/>
            <w:shd w:val="clear" w:color="auto" w:fill="auto"/>
          </w:tcPr>
          <w:p w14:paraId="117061E6" w14:textId="77777777" w:rsidR="00725A3A" w:rsidRPr="00711CED" w:rsidRDefault="00725A3A" w:rsidP="00725A3A">
            <w:pPr>
              <w:rPr>
                <w:sz w:val="18"/>
                <w:szCs w:val="18"/>
              </w:rPr>
            </w:pPr>
            <w:r>
              <w:rPr>
                <w:sz w:val="18"/>
                <w:szCs w:val="18"/>
              </w:rPr>
              <w:t>Powertrain Control Module</w:t>
            </w:r>
          </w:p>
        </w:tc>
      </w:tr>
      <w:tr w:rsidR="00725A3A" w:rsidRPr="00711CED" w14:paraId="2C2F03CC" w14:textId="77777777" w:rsidTr="005A3378">
        <w:trPr>
          <w:jc w:val="center"/>
        </w:trPr>
        <w:tc>
          <w:tcPr>
            <w:tcW w:w="3737" w:type="dxa"/>
            <w:shd w:val="clear" w:color="auto" w:fill="auto"/>
          </w:tcPr>
          <w:p w14:paraId="0531F826" w14:textId="77777777" w:rsidR="00725A3A" w:rsidRPr="00711CED" w:rsidRDefault="00725A3A" w:rsidP="00725A3A">
            <w:pPr>
              <w:rPr>
                <w:sz w:val="18"/>
                <w:szCs w:val="18"/>
              </w:rPr>
            </w:pPr>
            <w:r>
              <w:rPr>
                <w:sz w:val="18"/>
                <w:szCs w:val="18"/>
              </w:rPr>
              <w:t>Reduced Functionality</w:t>
            </w:r>
          </w:p>
        </w:tc>
        <w:tc>
          <w:tcPr>
            <w:tcW w:w="5624" w:type="dxa"/>
            <w:shd w:val="clear" w:color="auto" w:fill="auto"/>
          </w:tcPr>
          <w:p w14:paraId="69097DE1" w14:textId="77777777" w:rsidR="00725A3A" w:rsidRPr="00711CED" w:rsidRDefault="00725A3A" w:rsidP="00725A3A">
            <w:pPr>
              <w:rPr>
                <w:sz w:val="18"/>
                <w:szCs w:val="18"/>
              </w:rPr>
            </w:pPr>
            <w:r>
              <w:rPr>
                <w:sz w:val="18"/>
                <w:szCs w:val="18"/>
              </w:rPr>
              <w:t>Degraded functionality from the state in which a fault occurred until the transition to a safe state is achieved as defined in the warning and degradation concept</w:t>
            </w:r>
            <w:r>
              <w:rPr>
                <w:sz w:val="18"/>
                <w:szCs w:val="18"/>
              </w:rPr>
              <w:br/>
              <w:t>ISO 26262 uses the term "emergency operation" for the reduced functionality.</w:t>
            </w:r>
          </w:p>
        </w:tc>
      </w:tr>
      <w:tr w:rsidR="00725A3A" w:rsidRPr="00711CED" w14:paraId="7482496E" w14:textId="77777777" w:rsidTr="005A3378">
        <w:trPr>
          <w:jc w:val="center"/>
        </w:trPr>
        <w:tc>
          <w:tcPr>
            <w:tcW w:w="3737" w:type="dxa"/>
            <w:shd w:val="clear" w:color="auto" w:fill="auto"/>
          </w:tcPr>
          <w:p w14:paraId="22B16188" w14:textId="77777777" w:rsidR="00725A3A" w:rsidRPr="00711CED" w:rsidRDefault="00725A3A" w:rsidP="00725A3A">
            <w:pPr>
              <w:rPr>
                <w:sz w:val="18"/>
                <w:szCs w:val="18"/>
              </w:rPr>
            </w:pPr>
            <w:r>
              <w:rPr>
                <w:sz w:val="18"/>
                <w:szCs w:val="18"/>
              </w:rPr>
              <w:t>Reduced Functionality Interval</w:t>
            </w:r>
          </w:p>
        </w:tc>
        <w:tc>
          <w:tcPr>
            <w:tcW w:w="5624" w:type="dxa"/>
            <w:shd w:val="clear" w:color="auto" w:fill="auto"/>
          </w:tcPr>
          <w:p w14:paraId="09F76FA2" w14:textId="77777777" w:rsidR="00725A3A" w:rsidRPr="00711CED" w:rsidRDefault="00725A3A" w:rsidP="00725A3A">
            <w:pPr>
              <w:rPr>
                <w:sz w:val="18"/>
                <w:szCs w:val="18"/>
              </w:rPr>
            </w:pPr>
            <w:r>
              <w:rPr>
                <w:sz w:val="18"/>
                <w:szCs w:val="18"/>
              </w:rPr>
              <w:t>Specified time-span that reduced functionality is needed to support the warning and degradation concept</w:t>
            </w:r>
            <w:r>
              <w:rPr>
                <w:sz w:val="18"/>
                <w:szCs w:val="18"/>
              </w:rPr>
              <w:br/>
              <w:t>ISO 26262 uses the term "emergency operation interval" for the reduced functionality interval.</w:t>
            </w:r>
          </w:p>
        </w:tc>
      </w:tr>
      <w:tr w:rsidR="00725A3A" w:rsidRPr="00711CED" w14:paraId="69E3D370" w14:textId="77777777" w:rsidTr="005A3378">
        <w:trPr>
          <w:jc w:val="center"/>
        </w:trPr>
        <w:tc>
          <w:tcPr>
            <w:tcW w:w="3737" w:type="dxa"/>
            <w:shd w:val="clear" w:color="auto" w:fill="auto"/>
          </w:tcPr>
          <w:p w14:paraId="4547E7EA" w14:textId="77777777" w:rsidR="00725A3A" w:rsidRPr="00711CED" w:rsidRDefault="00725A3A" w:rsidP="00725A3A">
            <w:pPr>
              <w:rPr>
                <w:sz w:val="18"/>
                <w:szCs w:val="18"/>
              </w:rPr>
            </w:pPr>
            <w:r>
              <w:rPr>
                <w:sz w:val="18"/>
                <w:szCs w:val="18"/>
              </w:rPr>
              <w:t>RFI</w:t>
            </w:r>
          </w:p>
        </w:tc>
        <w:tc>
          <w:tcPr>
            <w:tcW w:w="5624" w:type="dxa"/>
            <w:shd w:val="clear" w:color="auto" w:fill="auto"/>
          </w:tcPr>
          <w:p w14:paraId="7298C5A9" w14:textId="77777777" w:rsidR="00725A3A" w:rsidRPr="00711CED" w:rsidRDefault="00725A3A" w:rsidP="00725A3A">
            <w:pPr>
              <w:rPr>
                <w:sz w:val="18"/>
                <w:szCs w:val="18"/>
              </w:rPr>
            </w:pPr>
            <w:r>
              <w:rPr>
                <w:sz w:val="18"/>
                <w:szCs w:val="18"/>
              </w:rPr>
              <w:t>Reduced Functionality Interval</w:t>
            </w:r>
          </w:p>
        </w:tc>
      </w:tr>
      <w:tr w:rsidR="00725A3A" w:rsidRPr="00711CED" w14:paraId="719C4FEF" w14:textId="77777777" w:rsidTr="005A3378">
        <w:trPr>
          <w:jc w:val="center"/>
        </w:trPr>
        <w:tc>
          <w:tcPr>
            <w:tcW w:w="3737" w:type="dxa"/>
            <w:shd w:val="clear" w:color="auto" w:fill="auto"/>
          </w:tcPr>
          <w:p w14:paraId="64335104" w14:textId="77777777" w:rsidR="00725A3A" w:rsidRPr="00711CED" w:rsidRDefault="00725A3A" w:rsidP="00725A3A">
            <w:pPr>
              <w:rPr>
                <w:sz w:val="18"/>
                <w:szCs w:val="18"/>
              </w:rPr>
            </w:pPr>
            <w:r>
              <w:rPr>
                <w:sz w:val="18"/>
                <w:szCs w:val="18"/>
              </w:rPr>
              <w:t>Safe State</w:t>
            </w:r>
          </w:p>
        </w:tc>
        <w:tc>
          <w:tcPr>
            <w:tcW w:w="5624" w:type="dxa"/>
            <w:shd w:val="clear" w:color="auto" w:fill="auto"/>
          </w:tcPr>
          <w:p w14:paraId="1FB804C9" w14:textId="77777777" w:rsidR="00725A3A" w:rsidRPr="00711CED" w:rsidRDefault="00725A3A" w:rsidP="00725A3A">
            <w:pPr>
              <w:rPr>
                <w:sz w:val="18"/>
                <w:szCs w:val="18"/>
              </w:rPr>
            </w:pPr>
            <w:r>
              <w:rPr>
                <w:sz w:val="18"/>
                <w:szCs w:val="18"/>
              </w:rPr>
              <w:t>Operating mode of an item without an unreasonable level of risk</w:t>
            </w:r>
            <w:r>
              <w:rPr>
                <w:sz w:val="18"/>
                <w:szCs w:val="18"/>
              </w:rPr>
              <w:br/>
              <w:t>Example: intended operating mode, degraded operating mode or switched-off modes</w:t>
            </w:r>
          </w:p>
        </w:tc>
      </w:tr>
      <w:tr w:rsidR="00725A3A" w:rsidRPr="00711CED" w14:paraId="538A4DA1" w14:textId="77777777" w:rsidTr="005A3378">
        <w:trPr>
          <w:jc w:val="center"/>
        </w:trPr>
        <w:tc>
          <w:tcPr>
            <w:tcW w:w="3737" w:type="dxa"/>
            <w:shd w:val="clear" w:color="auto" w:fill="auto"/>
          </w:tcPr>
          <w:p w14:paraId="14B37784" w14:textId="77777777" w:rsidR="00725A3A" w:rsidRPr="00711CED" w:rsidRDefault="00725A3A" w:rsidP="00725A3A">
            <w:pPr>
              <w:rPr>
                <w:sz w:val="18"/>
                <w:szCs w:val="18"/>
              </w:rPr>
            </w:pPr>
            <w:r>
              <w:rPr>
                <w:sz w:val="18"/>
                <w:szCs w:val="18"/>
              </w:rPr>
              <w:t>SDLC</w:t>
            </w:r>
          </w:p>
        </w:tc>
        <w:tc>
          <w:tcPr>
            <w:tcW w:w="5624" w:type="dxa"/>
            <w:shd w:val="clear" w:color="auto" w:fill="auto"/>
          </w:tcPr>
          <w:p w14:paraId="43FCC7D0" w14:textId="77777777" w:rsidR="00725A3A" w:rsidRPr="00711CED" w:rsidRDefault="00725A3A" w:rsidP="00725A3A">
            <w:pPr>
              <w:rPr>
                <w:sz w:val="18"/>
                <w:szCs w:val="18"/>
              </w:rPr>
            </w:pPr>
            <w:r>
              <w:rPr>
                <w:sz w:val="18"/>
                <w:szCs w:val="18"/>
              </w:rPr>
              <w:t>Smart Data Link Connector</w:t>
            </w:r>
          </w:p>
        </w:tc>
      </w:tr>
      <w:tr w:rsidR="00725A3A" w:rsidRPr="00711CED" w14:paraId="258EAE1D" w14:textId="77777777" w:rsidTr="005A3378">
        <w:trPr>
          <w:jc w:val="center"/>
        </w:trPr>
        <w:tc>
          <w:tcPr>
            <w:tcW w:w="3737" w:type="dxa"/>
            <w:shd w:val="clear" w:color="auto" w:fill="auto"/>
          </w:tcPr>
          <w:p w14:paraId="7BD0F5DF" w14:textId="77777777" w:rsidR="00725A3A" w:rsidRPr="00711CED" w:rsidRDefault="00725A3A" w:rsidP="00725A3A">
            <w:pPr>
              <w:rPr>
                <w:sz w:val="18"/>
                <w:szCs w:val="18"/>
              </w:rPr>
            </w:pPr>
            <w:r>
              <w:rPr>
                <w:sz w:val="18"/>
                <w:szCs w:val="18"/>
              </w:rPr>
              <w:t>Software Rejected</w:t>
            </w:r>
          </w:p>
        </w:tc>
        <w:tc>
          <w:tcPr>
            <w:tcW w:w="5624" w:type="dxa"/>
            <w:shd w:val="clear" w:color="auto" w:fill="auto"/>
          </w:tcPr>
          <w:p w14:paraId="1A756ACB" w14:textId="77777777" w:rsidR="00725A3A" w:rsidRPr="00711CED" w:rsidRDefault="00725A3A" w:rsidP="00725A3A">
            <w:pPr>
              <w:rPr>
                <w:sz w:val="18"/>
                <w:szCs w:val="18"/>
              </w:rPr>
            </w:pPr>
            <w:r>
              <w:rPr>
                <w:sz w:val="18"/>
                <w:szCs w:val="18"/>
              </w:rPr>
              <w:t>Software Rejected means that the newly downloaded software is not activated and the Target ECU remains on its previous software.</w:t>
            </w:r>
          </w:p>
        </w:tc>
      </w:tr>
      <w:tr w:rsidR="00725A3A" w:rsidRPr="00711CED" w14:paraId="452BCCAA" w14:textId="77777777" w:rsidTr="005A3378">
        <w:trPr>
          <w:jc w:val="center"/>
        </w:trPr>
        <w:tc>
          <w:tcPr>
            <w:tcW w:w="3737" w:type="dxa"/>
            <w:shd w:val="clear" w:color="auto" w:fill="auto"/>
          </w:tcPr>
          <w:p w14:paraId="6DBA4322" w14:textId="77777777" w:rsidR="00725A3A" w:rsidRPr="00711CED" w:rsidRDefault="00725A3A" w:rsidP="00725A3A">
            <w:pPr>
              <w:rPr>
                <w:sz w:val="18"/>
                <w:szCs w:val="18"/>
              </w:rPr>
            </w:pPr>
            <w:r>
              <w:rPr>
                <w:sz w:val="18"/>
                <w:szCs w:val="18"/>
              </w:rPr>
              <w:t>SWASH</w:t>
            </w:r>
          </w:p>
        </w:tc>
        <w:tc>
          <w:tcPr>
            <w:tcW w:w="5624" w:type="dxa"/>
            <w:shd w:val="clear" w:color="auto" w:fill="auto"/>
          </w:tcPr>
          <w:p w14:paraId="1DAE5CD3" w14:textId="77777777" w:rsidR="00725A3A" w:rsidRPr="00711CED" w:rsidRDefault="00725A3A" w:rsidP="00725A3A">
            <w:pPr>
              <w:rPr>
                <w:sz w:val="18"/>
                <w:szCs w:val="18"/>
              </w:rPr>
            </w:pPr>
            <w:r>
              <w:rPr>
                <w:sz w:val="18"/>
                <w:szCs w:val="18"/>
              </w:rPr>
              <w:t>Software Hash</w:t>
            </w:r>
          </w:p>
        </w:tc>
      </w:tr>
      <w:tr w:rsidR="00725A3A" w:rsidRPr="00711CED" w14:paraId="1D998195" w14:textId="77777777" w:rsidTr="005A3378">
        <w:trPr>
          <w:jc w:val="center"/>
        </w:trPr>
        <w:tc>
          <w:tcPr>
            <w:tcW w:w="3737" w:type="dxa"/>
            <w:shd w:val="clear" w:color="auto" w:fill="auto"/>
          </w:tcPr>
          <w:p w14:paraId="3C577092" w14:textId="77777777" w:rsidR="00725A3A" w:rsidRPr="00711CED" w:rsidRDefault="00725A3A" w:rsidP="00725A3A">
            <w:pPr>
              <w:rPr>
                <w:sz w:val="18"/>
                <w:szCs w:val="18"/>
              </w:rPr>
            </w:pPr>
            <w:r>
              <w:rPr>
                <w:sz w:val="18"/>
                <w:szCs w:val="18"/>
              </w:rPr>
              <w:t>System</w:t>
            </w:r>
          </w:p>
        </w:tc>
        <w:tc>
          <w:tcPr>
            <w:tcW w:w="5624" w:type="dxa"/>
            <w:shd w:val="clear" w:color="auto" w:fill="auto"/>
          </w:tcPr>
          <w:p w14:paraId="01867094" w14:textId="77777777" w:rsidR="00725A3A" w:rsidRPr="00711CED" w:rsidRDefault="00725A3A" w:rsidP="00725A3A">
            <w:pPr>
              <w:rPr>
                <w:sz w:val="18"/>
                <w:szCs w:val="18"/>
              </w:rPr>
            </w:pPr>
            <w:r>
              <w:rPr>
                <w:sz w:val="18"/>
                <w:szCs w:val="18"/>
              </w:rPr>
              <w:t xml:space="preserve">A network of interdependent components that work together to accomplish the aim of the system. </w:t>
            </w:r>
            <w:r>
              <w:rPr>
                <w:sz w:val="18"/>
                <w:szCs w:val="18"/>
              </w:rPr>
              <w:br/>
              <w:t>Note: Aim of an E/E System is usually a function or feature.</w:t>
            </w:r>
          </w:p>
        </w:tc>
      </w:tr>
      <w:tr w:rsidR="00725A3A" w:rsidRPr="00711CED" w14:paraId="522B4395" w14:textId="77777777" w:rsidTr="005A3378">
        <w:trPr>
          <w:jc w:val="center"/>
        </w:trPr>
        <w:tc>
          <w:tcPr>
            <w:tcW w:w="3737" w:type="dxa"/>
            <w:shd w:val="clear" w:color="auto" w:fill="auto"/>
          </w:tcPr>
          <w:p w14:paraId="250D043A" w14:textId="77777777" w:rsidR="00725A3A" w:rsidRPr="00711CED" w:rsidRDefault="00725A3A" w:rsidP="00725A3A">
            <w:pPr>
              <w:rPr>
                <w:sz w:val="18"/>
                <w:szCs w:val="18"/>
              </w:rPr>
            </w:pPr>
            <w:r>
              <w:rPr>
                <w:sz w:val="18"/>
                <w:szCs w:val="18"/>
              </w:rPr>
              <w:t>TCU</w:t>
            </w:r>
          </w:p>
        </w:tc>
        <w:tc>
          <w:tcPr>
            <w:tcW w:w="5624" w:type="dxa"/>
            <w:shd w:val="clear" w:color="auto" w:fill="auto"/>
          </w:tcPr>
          <w:p w14:paraId="7F67F4E7" w14:textId="77777777" w:rsidR="00725A3A" w:rsidRPr="00711CED" w:rsidRDefault="00725A3A" w:rsidP="00725A3A">
            <w:pPr>
              <w:rPr>
                <w:sz w:val="18"/>
                <w:szCs w:val="18"/>
              </w:rPr>
            </w:pPr>
            <w:r>
              <w:rPr>
                <w:sz w:val="18"/>
                <w:szCs w:val="18"/>
              </w:rPr>
              <w:t>Telematics Control Unit</w:t>
            </w:r>
          </w:p>
        </w:tc>
      </w:tr>
      <w:tr w:rsidR="00725A3A" w:rsidRPr="00711CED" w14:paraId="55F478FF" w14:textId="77777777" w:rsidTr="005A3378">
        <w:trPr>
          <w:jc w:val="center"/>
        </w:trPr>
        <w:tc>
          <w:tcPr>
            <w:tcW w:w="3737" w:type="dxa"/>
            <w:shd w:val="clear" w:color="auto" w:fill="auto"/>
          </w:tcPr>
          <w:p w14:paraId="60CC7E86" w14:textId="77777777" w:rsidR="00725A3A" w:rsidRPr="00711CED" w:rsidRDefault="00725A3A" w:rsidP="00725A3A">
            <w:pPr>
              <w:rPr>
                <w:sz w:val="18"/>
                <w:szCs w:val="18"/>
              </w:rPr>
            </w:pPr>
            <w:r>
              <w:rPr>
                <w:sz w:val="18"/>
                <w:szCs w:val="18"/>
              </w:rPr>
              <w:t>term</w:t>
            </w:r>
          </w:p>
        </w:tc>
        <w:tc>
          <w:tcPr>
            <w:tcW w:w="5624" w:type="dxa"/>
            <w:shd w:val="clear" w:color="auto" w:fill="auto"/>
          </w:tcPr>
          <w:p w14:paraId="201EBAE4" w14:textId="77777777" w:rsidR="00725A3A" w:rsidRPr="00711CED" w:rsidRDefault="00725A3A" w:rsidP="00725A3A">
            <w:pPr>
              <w:rPr>
                <w:sz w:val="18"/>
                <w:szCs w:val="18"/>
              </w:rPr>
            </w:pPr>
            <w:r>
              <w:rPr>
                <w:sz w:val="18"/>
                <w:szCs w:val="18"/>
              </w:rPr>
              <w:t>A representation of a Concept expressed in Natural Language.  In the vocabulary of a Domain of Discourse a term enables common understanding of domain concepts.</w:t>
            </w:r>
          </w:p>
        </w:tc>
      </w:tr>
      <w:tr w:rsidR="00725A3A" w:rsidRPr="00711CED" w14:paraId="328EB4A5" w14:textId="77777777" w:rsidTr="005A3378">
        <w:trPr>
          <w:jc w:val="center"/>
        </w:trPr>
        <w:tc>
          <w:tcPr>
            <w:tcW w:w="3737" w:type="dxa"/>
            <w:shd w:val="clear" w:color="auto" w:fill="auto"/>
          </w:tcPr>
          <w:p w14:paraId="1ED2A302" w14:textId="77777777" w:rsidR="00725A3A" w:rsidRPr="00711CED" w:rsidRDefault="00725A3A" w:rsidP="00725A3A">
            <w:pPr>
              <w:rPr>
                <w:sz w:val="18"/>
                <w:szCs w:val="18"/>
              </w:rPr>
            </w:pPr>
            <w:r>
              <w:rPr>
                <w:sz w:val="18"/>
                <w:szCs w:val="18"/>
              </w:rPr>
              <w:t>term glossary</w:t>
            </w:r>
          </w:p>
        </w:tc>
        <w:tc>
          <w:tcPr>
            <w:tcW w:w="5624" w:type="dxa"/>
            <w:shd w:val="clear" w:color="auto" w:fill="auto"/>
          </w:tcPr>
          <w:p w14:paraId="11C44B70" w14:textId="77777777" w:rsidR="00725A3A" w:rsidRPr="00711CED" w:rsidRDefault="00725A3A" w:rsidP="00725A3A">
            <w:pPr>
              <w:rPr>
                <w:sz w:val="18"/>
                <w:szCs w:val="18"/>
              </w:rPr>
            </w:pPr>
            <w:r>
              <w:rPr>
                <w:sz w:val="18"/>
                <w:szCs w:val="18"/>
              </w:rPr>
              <w:t>A term glossary is a table of agreed upon definitions for terms used in project development that may provide clarity or avoid confusion to stakeholders.</w:t>
            </w:r>
          </w:p>
        </w:tc>
      </w:tr>
      <w:tr w:rsidR="00725A3A" w:rsidRPr="00711CED" w14:paraId="71DE71C7" w14:textId="77777777" w:rsidTr="005A3378">
        <w:trPr>
          <w:jc w:val="center"/>
        </w:trPr>
        <w:tc>
          <w:tcPr>
            <w:tcW w:w="3737" w:type="dxa"/>
            <w:shd w:val="clear" w:color="auto" w:fill="auto"/>
          </w:tcPr>
          <w:p w14:paraId="27B4F72F" w14:textId="77777777" w:rsidR="00725A3A" w:rsidRPr="00711CED" w:rsidRDefault="00725A3A" w:rsidP="00725A3A">
            <w:pPr>
              <w:rPr>
                <w:sz w:val="18"/>
                <w:szCs w:val="18"/>
              </w:rPr>
            </w:pPr>
            <w:r>
              <w:rPr>
                <w:sz w:val="18"/>
                <w:szCs w:val="18"/>
              </w:rPr>
              <w:t>TLA</w:t>
            </w:r>
          </w:p>
        </w:tc>
        <w:tc>
          <w:tcPr>
            <w:tcW w:w="5624" w:type="dxa"/>
            <w:shd w:val="clear" w:color="auto" w:fill="auto"/>
          </w:tcPr>
          <w:p w14:paraId="647B865C" w14:textId="77777777" w:rsidR="00725A3A" w:rsidRPr="00711CED" w:rsidRDefault="00725A3A" w:rsidP="00725A3A">
            <w:pPr>
              <w:rPr>
                <w:sz w:val="18"/>
                <w:szCs w:val="18"/>
              </w:rPr>
            </w:pPr>
            <w:r>
              <w:rPr>
                <w:sz w:val="18"/>
                <w:szCs w:val="18"/>
              </w:rPr>
              <w:t>Three Letter Acronym</w:t>
            </w:r>
          </w:p>
        </w:tc>
      </w:tr>
      <w:tr w:rsidR="00725A3A" w:rsidRPr="00711CED" w14:paraId="749A21FB" w14:textId="77777777" w:rsidTr="005A3378">
        <w:trPr>
          <w:jc w:val="center"/>
        </w:trPr>
        <w:tc>
          <w:tcPr>
            <w:tcW w:w="3737" w:type="dxa"/>
            <w:shd w:val="clear" w:color="auto" w:fill="auto"/>
          </w:tcPr>
          <w:p w14:paraId="7DBFD0E1" w14:textId="77777777" w:rsidR="00725A3A" w:rsidRPr="00711CED" w:rsidRDefault="00725A3A" w:rsidP="00725A3A">
            <w:pPr>
              <w:rPr>
                <w:sz w:val="18"/>
                <w:szCs w:val="18"/>
              </w:rPr>
            </w:pPr>
            <w:r>
              <w:rPr>
                <w:sz w:val="18"/>
                <w:szCs w:val="18"/>
              </w:rPr>
              <w:t>UCB</w:t>
            </w:r>
          </w:p>
        </w:tc>
        <w:tc>
          <w:tcPr>
            <w:tcW w:w="5624" w:type="dxa"/>
            <w:shd w:val="clear" w:color="auto" w:fill="auto"/>
          </w:tcPr>
          <w:p w14:paraId="42BD5607" w14:textId="77777777" w:rsidR="00725A3A" w:rsidRPr="00711CED" w:rsidRDefault="00725A3A" w:rsidP="00725A3A">
            <w:pPr>
              <w:rPr>
                <w:sz w:val="18"/>
                <w:szCs w:val="18"/>
              </w:rPr>
            </w:pPr>
            <w:r>
              <w:rPr>
                <w:sz w:val="18"/>
                <w:szCs w:val="18"/>
              </w:rPr>
              <w:t>Unchanging Control Block</w:t>
            </w:r>
          </w:p>
        </w:tc>
      </w:tr>
      <w:tr w:rsidR="00725A3A" w:rsidRPr="00711CED" w14:paraId="34DE3AC5" w14:textId="77777777" w:rsidTr="005A3378">
        <w:trPr>
          <w:jc w:val="center"/>
        </w:trPr>
        <w:tc>
          <w:tcPr>
            <w:tcW w:w="3737" w:type="dxa"/>
            <w:shd w:val="clear" w:color="auto" w:fill="auto"/>
          </w:tcPr>
          <w:p w14:paraId="58169969" w14:textId="77777777" w:rsidR="00725A3A" w:rsidRPr="00711CED" w:rsidRDefault="00725A3A" w:rsidP="00725A3A">
            <w:pPr>
              <w:rPr>
                <w:sz w:val="18"/>
                <w:szCs w:val="18"/>
              </w:rPr>
            </w:pPr>
            <w:r>
              <w:rPr>
                <w:sz w:val="18"/>
                <w:szCs w:val="18"/>
              </w:rPr>
              <w:t>Vehicle</w:t>
            </w:r>
          </w:p>
        </w:tc>
        <w:tc>
          <w:tcPr>
            <w:tcW w:w="5624" w:type="dxa"/>
            <w:shd w:val="clear" w:color="auto" w:fill="auto"/>
          </w:tcPr>
          <w:p w14:paraId="76083B77" w14:textId="77777777" w:rsidR="00725A3A" w:rsidRPr="00711CED" w:rsidRDefault="00725A3A" w:rsidP="00725A3A">
            <w:pPr>
              <w:rPr>
                <w:sz w:val="18"/>
                <w:szCs w:val="18"/>
              </w:rPr>
            </w:pPr>
            <w:r>
              <w:rPr>
                <w:sz w:val="18"/>
                <w:szCs w:val="18"/>
              </w:rPr>
              <w:t>The overall Vehicle System, including all functions, features, material and information provided to the end User by the vehicle manufacturer as the result of a purchase.</w:t>
            </w:r>
          </w:p>
        </w:tc>
      </w:tr>
      <w:tr w:rsidR="00725A3A" w:rsidRPr="00711CED" w14:paraId="5290B364" w14:textId="77777777" w:rsidTr="005A3378">
        <w:trPr>
          <w:jc w:val="center"/>
        </w:trPr>
        <w:tc>
          <w:tcPr>
            <w:tcW w:w="3737" w:type="dxa"/>
            <w:shd w:val="clear" w:color="auto" w:fill="auto"/>
          </w:tcPr>
          <w:p w14:paraId="4C8158D4" w14:textId="77777777" w:rsidR="00725A3A" w:rsidRPr="00711CED" w:rsidRDefault="00725A3A" w:rsidP="00725A3A">
            <w:pPr>
              <w:rPr>
                <w:sz w:val="18"/>
                <w:szCs w:val="18"/>
              </w:rPr>
            </w:pPr>
            <w:r>
              <w:rPr>
                <w:sz w:val="18"/>
                <w:szCs w:val="18"/>
              </w:rPr>
              <w:t>Very Low Speed</w:t>
            </w:r>
          </w:p>
        </w:tc>
        <w:tc>
          <w:tcPr>
            <w:tcW w:w="5624" w:type="dxa"/>
            <w:shd w:val="clear" w:color="auto" w:fill="auto"/>
          </w:tcPr>
          <w:p w14:paraId="19399EE0" w14:textId="77777777" w:rsidR="00725A3A" w:rsidRPr="00711CED" w:rsidRDefault="00725A3A" w:rsidP="00725A3A">
            <w:pPr>
              <w:rPr>
                <w:sz w:val="18"/>
                <w:szCs w:val="18"/>
              </w:rPr>
            </w:pPr>
            <w:r>
              <w:rPr>
                <w:sz w:val="18"/>
                <w:szCs w:val="18"/>
              </w:rPr>
              <w:t>Approximately 0 to 12 mph (0 to 19 kph)</w:t>
            </w:r>
          </w:p>
        </w:tc>
      </w:tr>
    </w:tbl>
    <w:p w14:paraId="465F5B0C" w14:textId="75FDE017" w:rsidR="00626EE7" w:rsidRPr="006462E0" w:rsidRDefault="005A3378" w:rsidP="000C1480">
      <w:pPr>
        <w:pStyle w:val="Caption"/>
        <w:rPr>
          <w:i/>
          <w:color w:val="808080"/>
        </w:rPr>
      </w:pPr>
      <w:bookmarkStart w:id="9" w:name="_Toc524090273"/>
      <w:r>
        <w:t xml:space="preserve">Table </w:t>
      </w:r>
      <w:r>
        <w:fldChar w:fldCharType="begin"/>
      </w:r>
      <w:r>
        <w:instrText xml:space="preserve"> SEQ Table \* ARABIC </w:instrText>
      </w:r>
      <w:r>
        <w:fldChar w:fldCharType="separate"/>
      </w:r>
      <w:r w:rsidR="0084278B">
        <w:rPr>
          <w:noProof/>
        </w:rPr>
        <w:t>3</w:t>
      </w:r>
      <w:r>
        <w:fldChar w:fldCharType="end"/>
      </w:r>
      <w:r>
        <w:t xml:space="preserve">: </w:t>
      </w:r>
      <w:r w:rsidR="000C1480">
        <w:t>D</w:t>
      </w:r>
      <w:r>
        <w:rPr>
          <w:szCs w:val="16"/>
        </w:rPr>
        <w:t xml:space="preserve">efinitions, </w:t>
      </w:r>
      <w:r w:rsidR="000C1480">
        <w:rPr>
          <w:szCs w:val="16"/>
        </w:rPr>
        <w:t>A</w:t>
      </w:r>
      <w:r>
        <w:rPr>
          <w:szCs w:val="16"/>
        </w:rPr>
        <w:t xml:space="preserve">bbreviations and </w:t>
      </w:r>
      <w:r w:rsidR="000C1480">
        <w:rPr>
          <w:szCs w:val="16"/>
        </w:rPr>
        <w:t>A</w:t>
      </w:r>
      <w:r>
        <w:rPr>
          <w:szCs w:val="16"/>
        </w:rPr>
        <w:t>cronyms</w:t>
      </w:r>
      <w:bookmarkEnd w:id="9"/>
    </w:p>
    <w:p w14:paraId="74369BED" w14:textId="77777777" w:rsidR="00BA49A0" w:rsidRPr="00E774FB" w:rsidRDefault="00BA49A0" w:rsidP="00BA49A0">
      <w:pPr>
        <w:tabs>
          <w:tab w:val="left" w:pos="1575"/>
        </w:tabs>
      </w:pPr>
      <w:r>
        <w:tab/>
      </w:r>
    </w:p>
    <w:p w14:paraId="465F5B0D" w14:textId="77777777" w:rsidR="00EE7490" w:rsidRPr="006462E0" w:rsidRDefault="00EE7490" w:rsidP="00BC0911">
      <w:pPr>
        <w:rPr>
          <w:color w:val="808080"/>
        </w:rPr>
      </w:pPr>
    </w:p>
    <w:p w14:paraId="465F5B0E" w14:textId="7BDA8DFA" w:rsidR="00483A56" w:rsidRPr="006462E0" w:rsidRDefault="001E1216" w:rsidP="00BC0911">
      <w:pPr>
        <w:pStyle w:val="Heading1"/>
      </w:pPr>
      <w:bookmarkStart w:id="10" w:name="_Toc524090127"/>
      <w:r w:rsidRPr="006462E0">
        <w:lastRenderedPageBreak/>
        <w:t>Input from System Design</w:t>
      </w:r>
      <w:r w:rsidR="00D66DE5" w:rsidRPr="006462E0">
        <w:t xml:space="preserve">, </w:t>
      </w:r>
      <w:r w:rsidRPr="006462E0">
        <w:t>Item Definition</w:t>
      </w:r>
      <w:r w:rsidR="00D66DE5" w:rsidRPr="006462E0">
        <w:t xml:space="preserve"> </w:t>
      </w:r>
      <w:r w:rsidR="00FE2C65">
        <w:t xml:space="preserve">/ Feature Document </w:t>
      </w:r>
      <w:r w:rsidR="00D66DE5" w:rsidRPr="006462E0">
        <w:t>[</w:t>
      </w:r>
      <w:r w:rsidR="005B5438">
        <w:t>FFSD 01.1</w:t>
      </w:r>
      <w:r w:rsidR="00FE2C65">
        <w:t>(0)</w:t>
      </w:r>
      <w:r w:rsidR="00D66DE5" w:rsidRPr="006462E0">
        <w:t>] and Functional Safety Concept [</w:t>
      </w:r>
      <w:r w:rsidR="005B5438">
        <w:t>FFSD 03</w:t>
      </w:r>
      <w:r w:rsidR="00D66DE5" w:rsidRPr="006462E0">
        <w:t>]</w:t>
      </w:r>
      <w:bookmarkEnd w:id="10"/>
    </w:p>
    <w:p w14:paraId="465F5B0F" w14:textId="77777777" w:rsidR="00AE57BE" w:rsidRPr="006462E0" w:rsidRDefault="000706FC" w:rsidP="00BC0911">
      <w:pPr>
        <w:pStyle w:val="Heading2"/>
      </w:pPr>
      <w:bookmarkStart w:id="11" w:name="_Toc524090128"/>
      <w:r>
        <w:t xml:space="preserve">Implementation Details of </w:t>
      </w:r>
      <w:r w:rsidR="00AE57BE" w:rsidRPr="006462E0">
        <w:t>External Interfaces</w:t>
      </w:r>
      <w:bookmarkEnd w:id="11"/>
      <w:r w:rsidR="00AE57BE" w:rsidRPr="006462E0">
        <w:t xml:space="preserve"> </w:t>
      </w:r>
    </w:p>
    <w:p w14:paraId="465F5B10" w14:textId="77777777" w:rsidR="00AE57BE" w:rsidRPr="000A63F5" w:rsidRDefault="004853F0" w:rsidP="00BC0911">
      <w:pPr>
        <w:keepNext/>
        <w:rPr>
          <w:i/>
          <w:color w:val="808080"/>
        </w:rPr>
      </w:pPr>
      <w:r w:rsidRPr="004853F0">
        <w:rPr>
          <w:i/>
          <w:color w:val="808080"/>
        </w:rPr>
        <w:t xml:space="preserve">Describe the external Interfaces, such as communication and user interfaces. </w:t>
      </w:r>
      <w:r w:rsidRPr="000A63F5">
        <w:rPr>
          <w:i/>
          <w:color w:val="808080"/>
        </w:rPr>
        <w:t>Insert references to external documents if possible.</w:t>
      </w:r>
    </w:p>
    <w:p w14:paraId="24D465B5" w14:textId="5155D4ED" w:rsidR="00035380" w:rsidRPr="00035380" w:rsidRDefault="00035380" w:rsidP="00E904DA">
      <w:pPr>
        <w:rPr>
          <w:color w:val="A6A6A6" w:themeColor="background1" w:themeShade="A6"/>
        </w:rPr>
      </w:pPr>
      <w:r w:rsidRPr="00035380">
        <w:rPr>
          <w:color w:val="A6A6A6" w:themeColor="background1" w:themeShade="A6"/>
        </w:rPr>
        <w:t>External Interfaces not specified.</w:t>
      </w:r>
    </w:p>
    <w:p w14:paraId="465F5B29" w14:textId="77777777" w:rsidR="00CA04BE" w:rsidRPr="006462E0" w:rsidRDefault="00E46AF0" w:rsidP="00BC0911">
      <w:pPr>
        <w:pStyle w:val="Heading2"/>
      </w:pPr>
      <w:bookmarkStart w:id="12" w:name="_Ref279126463"/>
      <w:bookmarkStart w:id="13" w:name="_Toc524090129"/>
      <w:r w:rsidRPr="006462E0">
        <w:t>Constraints</w:t>
      </w:r>
      <w:bookmarkEnd w:id="12"/>
      <w:bookmarkEnd w:id="13"/>
    </w:p>
    <w:p w14:paraId="465F5B2A" w14:textId="77777777" w:rsidR="00406D97" w:rsidRPr="006462E0" w:rsidRDefault="00E52219" w:rsidP="00BC0911">
      <w:pPr>
        <w:rPr>
          <w:i/>
          <w:color w:val="808080"/>
        </w:rPr>
      </w:pPr>
      <w:r w:rsidRPr="006462E0">
        <w:rPr>
          <w:i/>
          <w:color w:val="808080"/>
        </w:rPr>
        <w:t>Provide</w:t>
      </w:r>
      <w:r w:rsidR="003315C3" w:rsidRPr="006462E0">
        <w:rPr>
          <w:i/>
          <w:color w:val="808080"/>
        </w:rPr>
        <w:t xml:space="preserve"> </w:t>
      </w:r>
      <w:r w:rsidR="00406D97" w:rsidRPr="006462E0">
        <w:rPr>
          <w:i/>
          <w:color w:val="808080"/>
        </w:rPr>
        <w:t>constraints, e.g. environmental conditions or functional constraints</w:t>
      </w:r>
    </w:p>
    <w:p w14:paraId="465F5B2B" w14:textId="77777777" w:rsidR="005009A8" w:rsidRPr="006462E0" w:rsidRDefault="005009A8" w:rsidP="00BC0911"/>
    <w:p w14:paraId="72E061EF" w14:textId="3CAF9A9A" w:rsidR="00035380" w:rsidRDefault="00035380" w:rsidP="001F4372">
      <w:pPr>
        <w:rPr>
          <w:rFonts w:cs="Arial"/>
          <w:color w:val="A6A6A6" w:themeColor="background1" w:themeShade="A6"/>
        </w:rPr>
      </w:pPr>
      <w:r>
        <w:rPr>
          <w:rFonts w:cs="Arial"/>
          <w:color w:val="A6A6A6" w:themeColor="background1" w:themeShade="A6"/>
        </w:rPr>
        <w:t>No Constraints Specified</w:t>
      </w:r>
    </w:p>
    <w:p w14:paraId="465F5B2F" w14:textId="77777777" w:rsidR="008B5049" w:rsidRPr="006462E0" w:rsidRDefault="008B5049" w:rsidP="008B5049">
      <w:pPr>
        <w:rPr>
          <w:rFonts w:cs="Arial"/>
        </w:rPr>
      </w:pPr>
    </w:p>
    <w:p w14:paraId="465F5B30" w14:textId="77777777" w:rsidR="00732985" w:rsidRPr="006462E0" w:rsidRDefault="00732985" w:rsidP="00BC0911">
      <w:pPr>
        <w:pStyle w:val="Heading2"/>
      </w:pPr>
      <w:bookmarkStart w:id="14" w:name="_Ref277246295"/>
      <w:bookmarkStart w:id="15" w:name="_Toc524090130"/>
      <w:r w:rsidRPr="006462E0">
        <w:t>Technical Block Diagram</w:t>
      </w:r>
      <w:bookmarkEnd w:id="14"/>
      <w:bookmarkEnd w:id="15"/>
    </w:p>
    <w:p w14:paraId="465F5B31" w14:textId="77777777" w:rsidR="008B5049" w:rsidRPr="006462E0" w:rsidRDefault="008B5049" w:rsidP="00BC0911">
      <w:pPr>
        <w:pStyle w:val="Acronyms1"/>
        <w:ind w:left="0" w:firstLine="0"/>
        <w:rPr>
          <w:i/>
          <w:color w:val="808080"/>
        </w:rPr>
      </w:pPr>
    </w:p>
    <w:p w14:paraId="465F5B32" w14:textId="77777777" w:rsidR="008B5049" w:rsidRPr="006462E0" w:rsidRDefault="008B5049" w:rsidP="00666E3A">
      <w:pPr>
        <w:jc w:val="center"/>
      </w:pPr>
      <w:r w:rsidRPr="006462E0">
        <w:rPr>
          <w:i/>
          <w:color w:val="808080"/>
        </w:rPr>
        <w:t xml:space="preserve">Insert </w:t>
      </w:r>
      <w:r w:rsidR="00797AE8">
        <w:rPr>
          <w:i/>
          <w:color w:val="808080"/>
        </w:rPr>
        <w:t>f</w:t>
      </w:r>
      <w:r w:rsidRPr="006462E0">
        <w:rPr>
          <w:i/>
          <w:color w:val="808080"/>
        </w:rPr>
        <w:t>igure here</w:t>
      </w:r>
      <w:r w:rsidR="00797AE8">
        <w:rPr>
          <w:i/>
          <w:color w:val="808080"/>
        </w:rPr>
        <w:t xml:space="preserve"> </w:t>
      </w:r>
      <w:r w:rsidR="00797AE8" w:rsidRPr="00797AE8">
        <w:rPr>
          <w:i/>
          <w:color w:val="808080"/>
        </w:rPr>
        <w:t>or add a reference to an existing</w:t>
      </w:r>
      <w:r w:rsidR="00797AE8">
        <w:rPr>
          <w:i/>
          <w:color w:val="808080"/>
        </w:rPr>
        <w:t xml:space="preserve"> figure.</w:t>
      </w:r>
    </w:p>
    <w:p w14:paraId="4F1A6197" w14:textId="77777777" w:rsidR="001F4372" w:rsidRDefault="001F4372" w:rsidP="001F4372">
      <w:pPr>
        <w:pStyle w:val="Acronyms1"/>
        <w:ind w:left="0" w:firstLine="0"/>
        <w:jc w:val="center"/>
      </w:pPr>
      <w:r>
        <w:rPr>
          <w:noProof/>
          <w:lang w:val="en-US"/>
        </w:rPr>
        <w:drawing>
          <wp:inline distT="0" distB="0" distL="0" distR="0">
            <wp:extent cx="6480175" cy="4341786"/>
            <wp:effectExtent l="0" t="0" r="0" b="0"/>
            <wp:docPr id="2" name="Picture 1553476183.jpg" descr="1553476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3476183.jpg"/>
                    <pic:cNvPicPr/>
                  </pic:nvPicPr>
                  <pic:blipFill>
                    <a:blip r:embed="rId14" cstate="print"/>
                    <a:stretch>
                      <a:fillRect/>
                    </a:stretch>
                  </pic:blipFill>
                  <pic:spPr>
                    <a:xfrm>
                      <a:off x="0" y="0"/>
                      <a:ext cx="6480175" cy="4341786"/>
                    </a:xfrm>
                    <a:prstGeom prst="rect">
                      <a:avLst/>
                    </a:prstGeom>
                  </pic:spPr>
                </pic:pic>
              </a:graphicData>
            </a:graphic>
          </wp:inline>
        </w:drawing>
      </w:r>
    </w:p>
    <w:p w14:paraId="421EC748" w14:textId="64AA2984" w:rsidR="001F4372" w:rsidRPr="006462E0" w:rsidRDefault="001F4372" w:rsidP="001F4372">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w:t>
      </w:r>
      <w:r w:rsidRPr="00225104">
        <w:fldChar w:fldCharType="end"/>
      </w:r>
      <w:r w:rsidRPr="006462E0">
        <w:t xml:space="preserve"> - Technical Block Diagram</w:t>
      </w:r>
    </w:p>
    <w:p w14:paraId="31CFDE70" w14:textId="77777777" w:rsidR="001F4372" w:rsidRPr="006462E0" w:rsidRDefault="001F4372" w:rsidP="001F4372"/>
    <w:p w14:paraId="0E953AE5" w14:textId="77777777" w:rsidR="001F4372" w:rsidRDefault="001F4372" w:rsidP="001F4372">
      <w:pPr>
        <w:rPr>
          <w:i/>
          <w:color w:val="808080"/>
        </w:rPr>
      </w:pPr>
      <w:r>
        <w:rPr>
          <w:i/>
          <w:color w:val="808080"/>
        </w:rPr>
        <w:t>Physical Architecture</w:t>
      </w:r>
    </w:p>
    <w:p w14:paraId="465F5B35" w14:textId="77777777" w:rsidR="008B5049" w:rsidRPr="006462E0" w:rsidRDefault="008B5049" w:rsidP="008B5049"/>
    <w:p w14:paraId="465F5B36" w14:textId="77777777" w:rsidR="008B5049" w:rsidRPr="006462E0" w:rsidRDefault="008B5049" w:rsidP="008B5049">
      <w:pPr>
        <w:rPr>
          <w:i/>
          <w:color w:val="808080"/>
        </w:rPr>
      </w:pPr>
      <w:r w:rsidRPr="006462E0">
        <w:rPr>
          <w:i/>
          <w:color w:val="808080"/>
        </w:rPr>
        <w:t>Insert description here</w:t>
      </w:r>
      <w:r w:rsidR="00797AE8" w:rsidRPr="00797AE8">
        <w:rPr>
          <w:i/>
          <w:color w:val="808080"/>
        </w:rPr>
        <w:t xml:space="preserve"> or add a reference to an existing description.</w:t>
      </w:r>
    </w:p>
    <w:p w14:paraId="465F5B37" w14:textId="77777777" w:rsidR="008B5049" w:rsidRPr="006462E0" w:rsidRDefault="008B5049" w:rsidP="008B5049"/>
    <w:p w14:paraId="465F5B38" w14:textId="3BC766E2" w:rsidR="0022252A" w:rsidRPr="006462E0" w:rsidRDefault="0022252A" w:rsidP="00BC0911">
      <w:pPr>
        <w:pStyle w:val="Heading2"/>
      </w:pPr>
      <w:bookmarkStart w:id="16" w:name="_Ref315948779"/>
      <w:bookmarkStart w:id="17" w:name="_Toc524090131"/>
      <w:r w:rsidRPr="006462E0">
        <w:lastRenderedPageBreak/>
        <w:t xml:space="preserve">Functional Overview of </w:t>
      </w:r>
      <w:r w:rsidR="000B7CB6">
        <w:t>Elements/</w:t>
      </w:r>
      <w:r w:rsidRPr="006462E0">
        <w:t>Components/Subsystems</w:t>
      </w:r>
      <w:bookmarkEnd w:id="16"/>
      <w:bookmarkEnd w:id="17"/>
    </w:p>
    <w:p w14:paraId="465F5B39" w14:textId="5897E6D8" w:rsidR="00151E88" w:rsidRPr="006A32C9" w:rsidRDefault="000B7CB6" w:rsidP="00BC0911">
      <w:pPr>
        <w:pStyle w:val="Heading3"/>
        <w:rPr>
          <w:rStyle w:val="Heading2Char"/>
          <w:b/>
        </w:rPr>
      </w:pPr>
      <w:bookmarkStart w:id="18" w:name="_Ref290471053"/>
      <w:bookmarkStart w:id="19" w:name="_Ref290471050"/>
      <w:bookmarkStart w:id="20" w:name="_Ref277240239"/>
      <w:bookmarkStart w:id="21" w:name="_Toc524090132"/>
      <w:r>
        <w:t>Elements/</w:t>
      </w:r>
      <w:r w:rsidR="006A32C9" w:rsidRPr="006A32C9">
        <w:t>Components</w:t>
      </w:r>
      <w:r w:rsidR="00144D44" w:rsidRPr="006A32C9">
        <w:rPr>
          <w:b w:val="0"/>
        </w:rPr>
        <w:t>/</w:t>
      </w:r>
      <w:r w:rsidR="00144D44" w:rsidRPr="006A32C9">
        <w:rPr>
          <w:rStyle w:val="Heading2Char"/>
          <w:b/>
        </w:rPr>
        <w:t xml:space="preserve">Subsystems within System </w:t>
      </w:r>
      <w:r w:rsidR="00151E88" w:rsidRPr="006A32C9">
        <w:rPr>
          <w:rStyle w:val="Heading2Char"/>
          <w:b/>
        </w:rPr>
        <w:t>Boundary</w:t>
      </w:r>
      <w:bookmarkEnd w:id="18"/>
      <w:bookmarkEnd w:id="19"/>
      <w:bookmarkEnd w:id="21"/>
    </w:p>
    <w:p w14:paraId="465F5B3B" w14:textId="24B74853" w:rsidR="000706FC" w:rsidRPr="001F4372" w:rsidRDefault="000706FC" w:rsidP="000706FC">
      <w:pPr>
        <w:rPr>
          <w:i/>
          <w:color w:val="808080"/>
        </w:rPr>
      </w:pPr>
      <w:r w:rsidRPr="006462E0">
        <w:rPr>
          <w:i/>
          <w:color w:val="808080"/>
        </w:rPr>
        <w:t xml:space="preserve">Insert </w:t>
      </w:r>
      <w:r>
        <w:rPr>
          <w:i/>
          <w:color w:val="808080"/>
        </w:rPr>
        <w:t xml:space="preserve">all </w:t>
      </w:r>
      <w:r w:rsidR="000B7CB6">
        <w:rPr>
          <w:i/>
          <w:color w:val="808080"/>
        </w:rPr>
        <w:t>Elements/</w:t>
      </w:r>
      <w:r w:rsidRPr="000706FC">
        <w:rPr>
          <w:i/>
          <w:color w:val="808080"/>
        </w:rPr>
        <w:t xml:space="preserve">Components/Subsystems within System Boundary </w:t>
      </w:r>
      <w:r>
        <w:rPr>
          <w:i/>
          <w:color w:val="808080"/>
        </w:rPr>
        <w:t>and a description.</w:t>
      </w:r>
    </w:p>
    <w:p w14:paraId="3D1DBAE0" w14:textId="010B59F9" w:rsidR="004D5942" w:rsidRPr="004D5942" w:rsidRDefault="004D5942" w:rsidP="00806995">
      <w:pPr>
        <w:rPr>
          <w:color w:val="A6A6A6" w:themeColor="background1" w:themeShade="A6"/>
        </w:rPr>
      </w:pPr>
      <w:r>
        <w:rPr>
          <w:color w:val="A6A6A6" w:themeColor="background1" w:themeShade="A6"/>
        </w:rPr>
        <w:t>No Elements/Components/Subsystems within the System Boundary specified.</w:t>
      </w:r>
    </w:p>
    <w:p w14:paraId="0F0388A5" w14:textId="77777777" w:rsidR="00806995" w:rsidRPr="00806995" w:rsidRDefault="00806995" w:rsidP="00806995"/>
    <w:p w14:paraId="465F5B43" w14:textId="77777777" w:rsidR="000706FC" w:rsidRPr="000706FC" w:rsidRDefault="005C2353" w:rsidP="005C2353">
      <w:pPr>
        <w:rPr>
          <w:i/>
          <w:color w:val="808080"/>
        </w:rPr>
      </w:pPr>
      <w:r>
        <w:rPr>
          <w:i/>
          <w:color w:val="808080"/>
        </w:rPr>
        <w:t xml:space="preserve">Insert reference </w:t>
      </w:r>
      <w:r w:rsidR="000706FC">
        <w:rPr>
          <w:i/>
          <w:color w:val="808080"/>
        </w:rPr>
        <w:t>to specifications with details.</w:t>
      </w:r>
    </w:p>
    <w:p w14:paraId="465F5B44" w14:textId="77777777" w:rsidR="00356F09" w:rsidRPr="006462E0" w:rsidRDefault="00E40346" w:rsidP="00BC0911">
      <w:r w:rsidRPr="006462E0">
        <w:t>Details are described in Specification</w:t>
      </w:r>
      <w:r w:rsidR="00666E3A">
        <w:t>s</w:t>
      </w:r>
      <w:r w:rsidRPr="006462E0">
        <w:t xml:space="preserve"> </w:t>
      </w:r>
      <w:r w:rsidR="00666E3A" w:rsidRPr="00084C4D">
        <w:rPr>
          <w:color w:val="4F81BD"/>
        </w:rPr>
        <w:t>XXXX</w:t>
      </w:r>
      <w:r w:rsidR="00666E3A">
        <w:t>.</w:t>
      </w:r>
    </w:p>
    <w:p w14:paraId="465F5B45" w14:textId="77777777" w:rsidR="00356F09" w:rsidRDefault="00356F09" w:rsidP="00BC0911"/>
    <w:p w14:paraId="4F157609" w14:textId="055E1F20" w:rsidR="00806995" w:rsidRPr="006462E0" w:rsidRDefault="00806995" w:rsidP="00BC0911">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65F5B46" w14:textId="3D16EC98" w:rsidR="00151E88" w:rsidRDefault="000B7CB6" w:rsidP="00BC0911">
      <w:pPr>
        <w:pStyle w:val="Heading3"/>
      </w:pPr>
      <w:bookmarkStart w:id="22" w:name="_Toc524090133"/>
      <w:r>
        <w:t>Elements/</w:t>
      </w:r>
      <w:r w:rsidR="005379D5" w:rsidRPr="006462E0">
        <w:t xml:space="preserve">Components/Subsystems </w:t>
      </w:r>
      <w:r w:rsidR="00151E88" w:rsidRPr="006462E0">
        <w:t>outside System Boundary</w:t>
      </w:r>
      <w:bookmarkEnd w:id="22"/>
      <w:r w:rsidR="00151E88" w:rsidRPr="006462E0">
        <w:t xml:space="preserve"> </w:t>
      </w:r>
    </w:p>
    <w:p w14:paraId="465F5B47" w14:textId="4B02E995" w:rsidR="000706FC" w:rsidRPr="006462E0" w:rsidRDefault="000706FC" w:rsidP="000706FC">
      <w:pPr>
        <w:rPr>
          <w:i/>
          <w:color w:val="808080"/>
        </w:rPr>
      </w:pPr>
      <w:r w:rsidRPr="006462E0">
        <w:rPr>
          <w:i/>
          <w:color w:val="808080"/>
        </w:rPr>
        <w:t xml:space="preserve">Insert </w:t>
      </w:r>
      <w:r>
        <w:rPr>
          <w:i/>
          <w:color w:val="808080"/>
        </w:rPr>
        <w:t xml:space="preserve">all </w:t>
      </w:r>
      <w:r w:rsidR="000B7CB6">
        <w:rPr>
          <w:i/>
          <w:color w:val="808080"/>
        </w:rPr>
        <w:t>Elements/</w:t>
      </w:r>
      <w:r w:rsidRPr="000706FC">
        <w:rPr>
          <w:i/>
          <w:color w:val="808080"/>
        </w:rPr>
        <w:t xml:space="preserve">Components/Subsystems </w:t>
      </w:r>
      <w:r>
        <w:rPr>
          <w:i/>
          <w:color w:val="808080"/>
        </w:rPr>
        <w:t>outside</w:t>
      </w:r>
      <w:r w:rsidRPr="000706FC">
        <w:rPr>
          <w:i/>
          <w:color w:val="808080"/>
        </w:rPr>
        <w:t xml:space="preserve"> System Boundary </w:t>
      </w:r>
      <w:r>
        <w:rPr>
          <w:i/>
          <w:color w:val="808080"/>
        </w:rPr>
        <w:t>and a description.</w:t>
      </w:r>
    </w:p>
    <w:p w14:paraId="465F5B48" w14:textId="77777777" w:rsidR="000706FC" w:rsidRDefault="000706FC" w:rsidP="000706FC"/>
    <w:p w14:paraId="03FFDC90" w14:textId="77777777" w:rsidR="00806995" w:rsidRPr="000706FC" w:rsidRDefault="00806995" w:rsidP="000706FC"/>
    <w:tbl>
      <w:tblPr>
        <w:tblW w:w="3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3015"/>
        <w:gridCol w:w="4685"/>
      </w:tblGrid>
      <w:tr w:rsidR="0091444A" w:rsidRPr="006462E0" w14:paraId="465F5B4B" w14:textId="77777777" w:rsidTr="00806995">
        <w:trPr>
          <w:cantSplit/>
          <w:tblHeader/>
          <w:jc w:val="center"/>
        </w:trPr>
        <w:tc>
          <w:tcPr>
            <w:tcW w:w="3089" w:type="dxa"/>
            <w:shd w:val="clear" w:color="auto" w:fill="FFFF99"/>
          </w:tcPr>
          <w:p w14:paraId="465F5B49" w14:textId="48FE6205" w:rsidR="0091444A" w:rsidRPr="00E627FD" w:rsidRDefault="000B7CB6" w:rsidP="006A32C9">
            <w:pPr>
              <w:pStyle w:val="TableHeader"/>
              <w:rPr>
                <w:lang w:val="en-GB"/>
              </w:rPr>
            </w:pPr>
            <w:r>
              <w:rPr>
                <w:lang w:val="en-GB"/>
              </w:rPr>
              <w:t>Element/</w:t>
            </w:r>
            <w:r w:rsidR="006A32C9">
              <w:rPr>
                <w:lang w:val="en-GB"/>
              </w:rPr>
              <w:t>Component</w:t>
            </w:r>
            <w:r w:rsidR="0091444A" w:rsidRPr="00E627FD">
              <w:rPr>
                <w:lang w:val="en-GB"/>
              </w:rPr>
              <w:t>/</w:t>
            </w:r>
            <w:r w:rsidR="006A32C9">
              <w:rPr>
                <w:lang w:val="en-GB"/>
              </w:rPr>
              <w:t>S</w:t>
            </w:r>
            <w:r w:rsidR="0091444A" w:rsidRPr="00E627FD">
              <w:rPr>
                <w:lang w:val="en-GB"/>
              </w:rPr>
              <w:t>ubsystem</w:t>
            </w:r>
          </w:p>
        </w:tc>
        <w:tc>
          <w:tcPr>
            <w:tcW w:w="4803" w:type="dxa"/>
            <w:shd w:val="clear" w:color="auto" w:fill="FFFF99"/>
          </w:tcPr>
          <w:p w14:paraId="465F5B4A" w14:textId="77777777" w:rsidR="0091444A" w:rsidRPr="00E627FD" w:rsidRDefault="0091444A" w:rsidP="00763A0B">
            <w:pPr>
              <w:pStyle w:val="TableHeader"/>
              <w:rPr>
                <w:lang w:val="en-GB"/>
              </w:rPr>
            </w:pPr>
            <w:r w:rsidRPr="00E627FD">
              <w:rPr>
                <w:lang w:val="en-GB"/>
              </w:rPr>
              <w:t>Description / Tasks</w:t>
            </w:r>
          </w:p>
        </w:tc>
      </w:tr>
      <w:tr w:rsidR="00806995" w:rsidRPr="00E627FD" w14:paraId="465F5B4E" w14:textId="77777777" w:rsidTr="00806995">
        <w:trPr>
          <w:cantSplit/>
          <w:tblHeader/>
          <w:jc w:val="center"/>
        </w:trPr>
        <w:tc>
          <w:tcPr>
            <w:tcW w:w="3089" w:type="dxa"/>
            <w:shd w:val="clear" w:color="auto" w:fill="auto"/>
          </w:tcPr>
          <w:p w14:paraId="465F5B4C" w14:textId="1FABA7E5" w:rsidR="00806995" w:rsidRPr="006462E0" w:rsidRDefault="00806995" w:rsidP="00806995">
            <w:pPr>
              <w:pStyle w:val="Tabletext"/>
              <w:jc w:val="left"/>
            </w:pPr>
            <w:r>
              <w:t>Actuator A</w:t>
            </w:r>
          </w:p>
        </w:tc>
        <w:tc>
          <w:tcPr>
            <w:tcW w:w="4803" w:type="dxa"/>
            <w:shd w:val="clear" w:color="auto" w:fill="auto"/>
          </w:tcPr>
          <w:p w14:paraId="143EF021" w14:textId="77777777" w:rsidR="00BF1084" w:rsidRDefault="00BF1084"/>
        </w:tc>
      </w:tr>
      <w:tr w:rsidR="00806995" w:rsidRPr="00E627FD" w14:paraId="690D68BD" w14:textId="77777777" w:rsidTr="00806995">
        <w:trPr>
          <w:cantSplit/>
          <w:tblHeader/>
          <w:jc w:val="center"/>
        </w:trPr>
        <w:tc>
          <w:tcPr>
            <w:tcW w:w="3089" w:type="dxa"/>
            <w:shd w:val="clear" w:color="auto" w:fill="auto"/>
          </w:tcPr>
          <w:p w14:paraId="4D8ECB93" w14:textId="77777777" w:rsidR="00806995" w:rsidRPr="006462E0" w:rsidRDefault="00806995" w:rsidP="00806995">
            <w:pPr>
              <w:pStyle w:val="Tabletext"/>
              <w:jc w:val="left"/>
            </w:pPr>
            <w:r>
              <w:t>ECU A</w:t>
            </w:r>
          </w:p>
        </w:tc>
        <w:tc>
          <w:tcPr>
            <w:tcW w:w="4803" w:type="dxa"/>
            <w:shd w:val="clear" w:color="auto" w:fill="auto"/>
          </w:tcPr>
          <w:p w14:paraId="7A2498F8" w14:textId="77777777" w:rsidR="00BF1084" w:rsidRDefault="00BF1084"/>
        </w:tc>
      </w:tr>
      <w:tr w:rsidR="00806995" w:rsidRPr="00E627FD" w14:paraId="76C8E269" w14:textId="77777777" w:rsidTr="00806995">
        <w:trPr>
          <w:cantSplit/>
          <w:tblHeader/>
          <w:jc w:val="center"/>
        </w:trPr>
        <w:tc>
          <w:tcPr>
            <w:tcW w:w="3089" w:type="dxa"/>
            <w:shd w:val="clear" w:color="auto" w:fill="auto"/>
          </w:tcPr>
          <w:p w14:paraId="4278043C" w14:textId="77777777" w:rsidR="00806995" w:rsidRPr="006462E0" w:rsidRDefault="00806995" w:rsidP="00806995">
            <w:pPr>
              <w:pStyle w:val="Tabletext"/>
              <w:jc w:val="left"/>
            </w:pPr>
            <w:r>
              <w:t>ECU B</w:t>
            </w:r>
          </w:p>
        </w:tc>
        <w:tc>
          <w:tcPr>
            <w:tcW w:w="4803" w:type="dxa"/>
            <w:shd w:val="clear" w:color="auto" w:fill="auto"/>
          </w:tcPr>
          <w:p w14:paraId="11474904" w14:textId="77777777" w:rsidR="00BF1084" w:rsidRDefault="00BF1084"/>
        </w:tc>
      </w:tr>
      <w:tr w:rsidR="00806995" w:rsidRPr="00E627FD" w14:paraId="10DFF19A" w14:textId="77777777" w:rsidTr="00806995">
        <w:trPr>
          <w:cantSplit/>
          <w:tblHeader/>
          <w:jc w:val="center"/>
        </w:trPr>
        <w:tc>
          <w:tcPr>
            <w:tcW w:w="3089" w:type="dxa"/>
            <w:shd w:val="clear" w:color="auto" w:fill="auto"/>
          </w:tcPr>
          <w:p w14:paraId="13A2CCAF" w14:textId="77777777" w:rsidR="00806995" w:rsidRPr="006462E0" w:rsidRDefault="00806995" w:rsidP="00806995">
            <w:pPr>
              <w:pStyle w:val="Tabletext"/>
              <w:jc w:val="left"/>
            </w:pPr>
            <w:r>
              <w:t>ECU C</w:t>
            </w:r>
          </w:p>
        </w:tc>
        <w:tc>
          <w:tcPr>
            <w:tcW w:w="4803" w:type="dxa"/>
            <w:shd w:val="clear" w:color="auto" w:fill="auto"/>
          </w:tcPr>
          <w:p w14:paraId="679316D6" w14:textId="77777777" w:rsidR="00BF1084" w:rsidRDefault="00BF1084"/>
        </w:tc>
      </w:tr>
      <w:tr w:rsidR="00806995" w:rsidRPr="00E627FD" w14:paraId="7BBDB934" w14:textId="77777777" w:rsidTr="00806995">
        <w:trPr>
          <w:cantSplit/>
          <w:tblHeader/>
          <w:jc w:val="center"/>
        </w:trPr>
        <w:tc>
          <w:tcPr>
            <w:tcW w:w="3089" w:type="dxa"/>
            <w:shd w:val="clear" w:color="auto" w:fill="auto"/>
          </w:tcPr>
          <w:p w14:paraId="7A445CF6" w14:textId="77777777" w:rsidR="00806995" w:rsidRPr="006462E0" w:rsidRDefault="00806995" w:rsidP="00806995">
            <w:pPr>
              <w:pStyle w:val="Tabletext"/>
              <w:jc w:val="left"/>
            </w:pPr>
            <w:r>
              <w:t>Feature A Physical</w:t>
            </w:r>
          </w:p>
        </w:tc>
        <w:tc>
          <w:tcPr>
            <w:tcW w:w="4803" w:type="dxa"/>
            <w:shd w:val="clear" w:color="auto" w:fill="auto"/>
          </w:tcPr>
          <w:p w14:paraId="2BAF362A" w14:textId="77777777" w:rsidR="00BF1084" w:rsidRDefault="00BF1084"/>
        </w:tc>
      </w:tr>
      <w:tr w:rsidR="00806995" w:rsidRPr="00E627FD" w14:paraId="4794F811" w14:textId="77777777" w:rsidTr="00806995">
        <w:trPr>
          <w:cantSplit/>
          <w:tblHeader/>
          <w:jc w:val="center"/>
        </w:trPr>
        <w:tc>
          <w:tcPr>
            <w:tcW w:w="3089" w:type="dxa"/>
            <w:shd w:val="clear" w:color="auto" w:fill="auto"/>
          </w:tcPr>
          <w:p w14:paraId="3876F8D3" w14:textId="77777777" w:rsidR="00806995" w:rsidRPr="006462E0" w:rsidRDefault="00806995" w:rsidP="00806995">
            <w:pPr>
              <w:pStyle w:val="Tabletext"/>
              <w:jc w:val="left"/>
            </w:pPr>
            <w:r>
              <w:t>Feature software A</w:t>
            </w:r>
          </w:p>
        </w:tc>
        <w:tc>
          <w:tcPr>
            <w:tcW w:w="4803" w:type="dxa"/>
            <w:shd w:val="clear" w:color="auto" w:fill="auto"/>
          </w:tcPr>
          <w:p w14:paraId="47349716" w14:textId="77777777" w:rsidR="00BF1084" w:rsidRDefault="00BF1084"/>
        </w:tc>
      </w:tr>
      <w:tr w:rsidR="00806995" w:rsidRPr="00E627FD" w14:paraId="4E6B0009" w14:textId="77777777" w:rsidTr="00806995">
        <w:trPr>
          <w:cantSplit/>
          <w:tblHeader/>
          <w:jc w:val="center"/>
        </w:trPr>
        <w:tc>
          <w:tcPr>
            <w:tcW w:w="3089" w:type="dxa"/>
            <w:shd w:val="clear" w:color="auto" w:fill="auto"/>
          </w:tcPr>
          <w:p w14:paraId="38FD6C2F" w14:textId="77777777" w:rsidR="00806995" w:rsidRPr="006462E0" w:rsidRDefault="00806995" w:rsidP="00806995">
            <w:pPr>
              <w:pStyle w:val="Tabletext"/>
              <w:jc w:val="left"/>
            </w:pPr>
            <w:r>
              <w:t>physical1</w:t>
            </w:r>
          </w:p>
        </w:tc>
        <w:tc>
          <w:tcPr>
            <w:tcW w:w="4803" w:type="dxa"/>
            <w:shd w:val="clear" w:color="auto" w:fill="auto"/>
          </w:tcPr>
          <w:p w14:paraId="6D2C0FE7" w14:textId="77777777" w:rsidR="00BF1084" w:rsidRDefault="00BF1084"/>
        </w:tc>
      </w:tr>
      <w:tr w:rsidR="00806995" w:rsidRPr="00E627FD" w14:paraId="1280C505" w14:textId="77777777" w:rsidTr="00806995">
        <w:trPr>
          <w:cantSplit/>
          <w:tblHeader/>
          <w:jc w:val="center"/>
        </w:trPr>
        <w:tc>
          <w:tcPr>
            <w:tcW w:w="3089" w:type="dxa"/>
            <w:shd w:val="clear" w:color="auto" w:fill="auto"/>
          </w:tcPr>
          <w:p w14:paraId="79ED417E" w14:textId="77777777" w:rsidR="00806995" w:rsidRPr="006462E0" w:rsidRDefault="00806995" w:rsidP="00806995">
            <w:pPr>
              <w:pStyle w:val="Tabletext"/>
              <w:jc w:val="left"/>
            </w:pPr>
            <w:r>
              <w:t>physical2</w:t>
            </w:r>
          </w:p>
        </w:tc>
        <w:tc>
          <w:tcPr>
            <w:tcW w:w="4803" w:type="dxa"/>
            <w:shd w:val="clear" w:color="auto" w:fill="auto"/>
          </w:tcPr>
          <w:p w14:paraId="1DF67204" w14:textId="77777777" w:rsidR="00BF1084" w:rsidRDefault="00BF1084"/>
        </w:tc>
      </w:tr>
      <w:tr w:rsidR="00806995" w:rsidRPr="00E627FD" w14:paraId="1BCFA472" w14:textId="77777777" w:rsidTr="00806995">
        <w:trPr>
          <w:cantSplit/>
          <w:tblHeader/>
          <w:jc w:val="center"/>
        </w:trPr>
        <w:tc>
          <w:tcPr>
            <w:tcW w:w="3089" w:type="dxa"/>
            <w:shd w:val="clear" w:color="auto" w:fill="auto"/>
          </w:tcPr>
          <w:p w14:paraId="711301D1" w14:textId="77777777" w:rsidR="00806995" w:rsidRPr="006462E0" w:rsidRDefault="00806995" w:rsidP="00806995">
            <w:pPr>
              <w:pStyle w:val="Tabletext"/>
              <w:jc w:val="left"/>
            </w:pPr>
            <w:r>
              <w:t>Sensor A</w:t>
            </w:r>
          </w:p>
        </w:tc>
        <w:tc>
          <w:tcPr>
            <w:tcW w:w="4803" w:type="dxa"/>
            <w:shd w:val="clear" w:color="auto" w:fill="auto"/>
          </w:tcPr>
          <w:p w14:paraId="0139A731" w14:textId="77777777" w:rsidR="00BF1084" w:rsidRDefault="00BF1084"/>
        </w:tc>
      </w:tr>
      <w:tr w:rsidR="00806995" w:rsidRPr="00E627FD" w14:paraId="28EEEEE1" w14:textId="77777777" w:rsidTr="00806995">
        <w:trPr>
          <w:cantSplit/>
          <w:tblHeader/>
          <w:jc w:val="center"/>
        </w:trPr>
        <w:tc>
          <w:tcPr>
            <w:tcW w:w="3089" w:type="dxa"/>
            <w:shd w:val="clear" w:color="auto" w:fill="auto"/>
          </w:tcPr>
          <w:p w14:paraId="07E47240" w14:textId="77777777" w:rsidR="00806995" w:rsidRPr="006462E0" w:rsidRDefault="00806995" w:rsidP="00806995">
            <w:pPr>
              <w:pStyle w:val="Tabletext"/>
              <w:jc w:val="left"/>
            </w:pPr>
            <w:r>
              <w:t>Sensor B</w:t>
            </w:r>
          </w:p>
        </w:tc>
        <w:tc>
          <w:tcPr>
            <w:tcW w:w="4803" w:type="dxa"/>
            <w:shd w:val="clear" w:color="auto" w:fill="auto"/>
          </w:tcPr>
          <w:p w14:paraId="61FFAF24" w14:textId="77777777" w:rsidR="00BF1084" w:rsidRDefault="00BF1084"/>
        </w:tc>
      </w:tr>
      <w:tr w:rsidR="00806995" w:rsidRPr="00E627FD" w14:paraId="431BCEB0" w14:textId="77777777" w:rsidTr="00806995">
        <w:trPr>
          <w:cantSplit/>
          <w:tblHeader/>
          <w:jc w:val="center"/>
        </w:trPr>
        <w:tc>
          <w:tcPr>
            <w:tcW w:w="3089" w:type="dxa"/>
            <w:shd w:val="clear" w:color="auto" w:fill="auto"/>
          </w:tcPr>
          <w:p w14:paraId="714EF405" w14:textId="77777777" w:rsidR="00806995" w:rsidRPr="006462E0" w:rsidRDefault="00806995" w:rsidP="00806995">
            <w:pPr>
              <w:pStyle w:val="Tabletext"/>
              <w:jc w:val="left"/>
            </w:pPr>
            <w:r>
              <w:t>Sensor C</w:t>
            </w:r>
          </w:p>
        </w:tc>
        <w:tc>
          <w:tcPr>
            <w:tcW w:w="4803" w:type="dxa"/>
            <w:shd w:val="clear" w:color="auto" w:fill="auto"/>
          </w:tcPr>
          <w:p w14:paraId="7CF44C30" w14:textId="77777777" w:rsidR="00BF1084" w:rsidRDefault="00BF1084"/>
        </w:tc>
      </w:tr>
      <w:tr w:rsidR="00806995" w:rsidRPr="00E627FD" w14:paraId="28FF2C89" w14:textId="77777777" w:rsidTr="00806995">
        <w:trPr>
          <w:cantSplit/>
          <w:tblHeader/>
          <w:jc w:val="center"/>
        </w:trPr>
        <w:tc>
          <w:tcPr>
            <w:tcW w:w="3089" w:type="dxa"/>
            <w:shd w:val="clear" w:color="auto" w:fill="auto"/>
          </w:tcPr>
          <w:p w14:paraId="1CD51C84" w14:textId="77777777" w:rsidR="00806995" w:rsidRPr="006462E0" w:rsidRDefault="00806995" w:rsidP="00806995">
            <w:pPr>
              <w:pStyle w:val="Tabletext"/>
              <w:jc w:val="left"/>
            </w:pPr>
            <w:r>
              <w:t>Software A</w:t>
            </w:r>
          </w:p>
        </w:tc>
        <w:tc>
          <w:tcPr>
            <w:tcW w:w="4803" w:type="dxa"/>
            <w:shd w:val="clear" w:color="auto" w:fill="auto"/>
          </w:tcPr>
          <w:p w14:paraId="36B3C0FB" w14:textId="77777777" w:rsidR="00BF1084" w:rsidRDefault="00BF1084"/>
        </w:tc>
      </w:tr>
      <w:tr w:rsidR="00806995" w:rsidRPr="00E627FD" w14:paraId="5A5C2254" w14:textId="77777777" w:rsidTr="00806995">
        <w:trPr>
          <w:cantSplit/>
          <w:tblHeader/>
          <w:jc w:val="center"/>
        </w:trPr>
        <w:tc>
          <w:tcPr>
            <w:tcW w:w="3089" w:type="dxa"/>
            <w:shd w:val="clear" w:color="auto" w:fill="auto"/>
          </w:tcPr>
          <w:p w14:paraId="605C44F5" w14:textId="77777777" w:rsidR="00806995" w:rsidRPr="006462E0" w:rsidRDefault="00806995" w:rsidP="00806995">
            <w:pPr>
              <w:pStyle w:val="Tabletext"/>
              <w:jc w:val="left"/>
            </w:pPr>
            <w:r>
              <w:t>Software B</w:t>
            </w:r>
          </w:p>
        </w:tc>
        <w:tc>
          <w:tcPr>
            <w:tcW w:w="4803" w:type="dxa"/>
            <w:shd w:val="clear" w:color="auto" w:fill="auto"/>
          </w:tcPr>
          <w:p w14:paraId="4ECE45E4" w14:textId="77777777" w:rsidR="00BF1084" w:rsidRDefault="00BF1084"/>
        </w:tc>
      </w:tr>
      <w:tr w:rsidR="00806995" w:rsidRPr="00E627FD" w14:paraId="18393236" w14:textId="77777777" w:rsidTr="00806995">
        <w:trPr>
          <w:cantSplit/>
          <w:tblHeader/>
          <w:jc w:val="center"/>
        </w:trPr>
        <w:tc>
          <w:tcPr>
            <w:tcW w:w="3089" w:type="dxa"/>
            <w:shd w:val="clear" w:color="auto" w:fill="auto"/>
          </w:tcPr>
          <w:p w14:paraId="1B9DDCF0" w14:textId="77777777" w:rsidR="00806995" w:rsidRPr="006462E0" w:rsidRDefault="00806995" w:rsidP="00806995">
            <w:pPr>
              <w:pStyle w:val="Tabletext"/>
              <w:jc w:val="left"/>
            </w:pPr>
            <w:r>
              <w:t>Software C</w:t>
            </w:r>
          </w:p>
        </w:tc>
        <w:tc>
          <w:tcPr>
            <w:tcW w:w="4803" w:type="dxa"/>
            <w:shd w:val="clear" w:color="auto" w:fill="auto"/>
          </w:tcPr>
          <w:p w14:paraId="1231B6A9" w14:textId="77777777" w:rsidR="00BF1084" w:rsidRDefault="00BF1084"/>
        </w:tc>
      </w:tr>
      <w:tr w:rsidR="00806995" w:rsidRPr="00E627FD" w14:paraId="16F5F00D" w14:textId="77777777" w:rsidTr="00806995">
        <w:trPr>
          <w:cantSplit/>
          <w:tblHeader/>
          <w:jc w:val="center"/>
        </w:trPr>
        <w:tc>
          <w:tcPr>
            <w:tcW w:w="3089" w:type="dxa"/>
            <w:shd w:val="clear" w:color="auto" w:fill="auto"/>
          </w:tcPr>
          <w:p w14:paraId="6547F9A9" w14:textId="77777777" w:rsidR="00806995" w:rsidRPr="006462E0" w:rsidRDefault="00806995" w:rsidP="00806995">
            <w:pPr>
              <w:pStyle w:val="Tabletext"/>
              <w:jc w:val="left"/>
            </w:pPr>
            <w:r>
              <w:t>System C HW1</w:t>
            </w:r>
          </w:p>
        </w:tc>
        <w:tc>
          <w:tcPr>
            <w:tcW w:w="4803" w:type="dxa"/>
            <w:shd w:val="clear" w:color="auto" w:fill="auto"/>
          </w:tcPr>
          <w:p w14:paraId="1541C381" w14:textId="77777777" w:rsidR="00BF1084" w:rsidRDefault="00BF1084"/>
        </w:tc>
      </w:tr>
      <w:tr w:rsidR="00806995" w:rsidRPr="00E627FD" w14:paraId="67A56D84" w14:textId="77777777" w:rsidTr="00806995">
        <w:trPr>
          <w:cantSplit/>
          <w:tblHeader/>
          <w:jc w:val="center"/>
        </w:trPr>
        <w:tc>
          <w:tcPr>
            <w:tcW w:w="3089" w:type="dxa"/>
            <w:shd w:val="clear" w:color="auto" w:fill="auto"/>
          </w:tcPr>
          <w:p w14:paraId="7406E16F" w14:textId="77777777" w:rsidR="00806995" w:rsidRPr="006462E0" w:rsidRDefault="00806995" w:rsidP="00806995">
            <w:pPr>
              <w:pStyle w:val="Tabletext"/>
              <w:jc w:val="left"/>
            </w:pPr>
            <w:r>
              <w:t>Vehicle</w:t>
            </w:r>
          </w:p>
        </w:tc>
        <w:tc>
          <w:tcPr>
            <w:tcW w:w="4803" w:type="dxa"/>
            <w:shd w:val="clear" w:color="auto" w:fill="auto"/>
          </w:tcPr>
          <w:p w14:paraId="470360CD" w14:textId="77777777" w:rsidR="00BF1084" w:rsidRDefault="00BF1084"/>
        </w:tc>
      </w:tr>
      <w:tr w:rsidR="00806995" w:rsidRPr="00E627FD" w14:paraId="4292EA30" w14:textId="77777777" w:rsidTr="00806995">
        <w:trPr>
          <w:cantSplit/>
          <w:tblHeader/>
          <w:jc w:val="center"/>
        </w:trPr>
        <w:tc>
          <w:tcPr>
            <w:tcW w:w="3089" w:type="dxa"/>
            <w:shd w:val="clear" w:color="auto" w:fill="auto"/>
          </w:tcPr>
          <w:p w14:paraId="50674103" w14:textId="77777777" w:rsidR="00806995" w:rsidRPr="006462E0" w:rsidRDefault="00806995" w:rsidP="00806995">
            <w:pPr>
              <w:pStyle w:val="Tabletext"/>
              <w:jc w:val="left"/>
            </w:pPr>
            <w:r>
              <w:t>Vehicle (Physical)</w:t>
            </w:r>
          </w:p>
        </w:tc>
        <w:tc>
          <w:tcPr>
            <w:tcW w:w="4803" w:type="dxa"/>
            <w:shd w:val="clear" w:color="auto" w:fill="auto"/>
          </w:tcPr>
          <w:p w14:paraId="2435E4B0" w14:textId="77777777" w:rsidR="00BF1084" w:rsidRDefault="00BF1084"/>
        </w:tc>
      </w:tr>
    </w:tbl>
    <w:p w14:paraId="465F5B4F" w14:textId="4F91D98C" w:rsidR="00151E88" w:rsidRDefault="00151E88" w:rsidP="00B81A22">
      <w:pPr>
        <w:pStyle w:val="Caption"/>
      </w:pPr>
      <w:bookmarkStart w:id="23" w:name="_Toc283497506"/>
      <w:bookmarkStart w:id="24" w:name="_Toc524090274"/>
      <w:r w:rsidRPr="006462E0">
        <w:t xml:space="preserve">Table </w:t>
      </w:r>
      <w:r w:rsidRPr="006462E0">
        <w:fldChar w:fldCharType="begin"/>
      </w:r>
      <w:r w:rsidRPr="006462E0">
        <w:instrText xml:space="preserve"> SEQ Table \* ARABIC </w:instrText>
      </w:r>
      <w:r w:rsidRPr="006462E0">
        <w:fldChar w:fldCharType="separate"/>
      </w:r>
      <w:r w:rsidR="0084278B">
        <w:rPr>
          <w:noProof/>
        </w:rPr>
        <w:t>4</w:t>
      </w:r>
      <w:r w:rsidRPr="006462E0">
        <w:fldChar w:fldCharType="end"/>
      </w:r>
      <w:r w:rsidR="00B81A22">
        <w:t xml:space="preserve">: </w:t>
      </w:r>
      <w:r w:rsidRPr="006462E0">
        <w:t>Relevant Systems</w:t>
      </w:r>
      <w:r w:rsidR="000B7CB6">
        <w:t xml:space="preserve"> (Elements/Components</w:t>
      </w:r>
      <w:r w:rsidR="000B7CB6" w:rsidRPr="006462E0">
        <w:t>/Subsystems</w:t>
      </w:r>
      <w:r w:rsidR="000B7CB6">
        <w:t>)</w:t>
      </w:r>
      <w:r w:rsidRPr="006462E0">
        <w:t xml:space="preserve"> </w:t>
      </w:r>
      <w:r w:rsidR="00144D44" w:rsidRPr="006462E0">
        <w:t>outside System Boundary</w:t>
      </w:r>
      <w:bookmarkEnd w:id="23"/>
      <w:bookmarkEnd w:id="24"/>
    </w:p>
    <w:p w14:paraId="465F5B50" w14:textId="77777777" w:rsidR="00AE57BE" w:rsidRDefault="00576821" w:rsidP="000706FC">
      <w:pPr>
        <w:pStyle w:val="Heading2"/>
      </w:pPr>
      <w:bookmarkStart w:id="25" w:name="_Toc524090134"/>
      <w:r>
        <w:t xml:space="preserve">Implementation Details of </w:t>
      </w:r>
      <w:r w:rsidR="00AE57BE" w:rsidRPr="006462E0">
        <w:t>Internal Interfaces</w:t>
      </w:r>
      <w:bookmarkEnd w:id="20"/>
      <w:bookmarkEnd w:id="25"/>
    </w:p>
    <w:p w14:paraId="465F5B51" w14:textId="77777777" w:rsidR="000706FC" w:rsidRPr="006462E0" w:rsidRDefault="000706FC" w:rsidP="000706FC">
      <w:pPr>
        <w:keepNext/>
        <w:rPr>
          <w:i/>
          <w:color w:val="808080"/>
        </w:rPr>
      </w:pPr>
      <w:r w:rsidRPr="006462E0">
        <w:rPr>
          <w:i/>
          <w:color w:val="808080"/>
        </w:rPr>
        <w:t xml:space="preserve">Insert </w:t>
      </w:r>
      <w:r>
        <w:rPr>
          <w:i/>
          <w:color w:val="808080"/>
        </w:rPr>
        <w:t xml:space="preserve">all description of </w:t>
      </w:r>
      <w:r w:rsidR="00576821">
        <w:rPr>
          <w:i/>
          <w:color w:val="808080"/>
        </w:rPr>
        <w:t xml:space="preserve">the implementation details of </w:t>
      </w:r>
      <w:r>
        <w:rPr>
          <w:i/>
          <w:color w:val="808080"/>
        </w:rPr>
        <w:t xml:space="preserve">internal interfaces or appropriate references. </w:t>
      </w:r>
    </w:p>
    <w:p w14:paraId="465F5B52" w14:textId="77777777" w:rsidR="000706FC" w:rsidRDefault="000706FC" w:rsidP="000706FC">
      <w:pPr>
        <w:keepNext/>
      </w:pPr>
    </w:p>
    <w:tbl>
      <w:tblPr>
        <w:tblW w:w="8820" w:type="dxa"/>
        <w:tblInd w:w="-5" w:type="dxa"/>
        <w:tblLook w:val="04A0" w:firstRow="1" w:lastRow="0" w:firstColumn="1" w:lastColumn="0" w:noHBand="0" w:noVBand="1"/>
      </w:tblPr>
      <w:tblGrid>
        <w:gridCol w:w="417"/>
        <w:gridCol w:w="2338"/>
        <w:gridCol w:w="6065"/>
      </w:tblGrid>
      <w:tr w:rsidR="0084278B" w:rsidRPr="00142D5E" w14:paraId="4A5978AF" w14:textId="77777777" w:rsidTr="0084278B">
        <w:trPr>
          <w:trHeight w:val="255"/>
        </w:trPr>
        <w:tc>
          <w:tcPr>
            <w:tcW w:w="417"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9A89DAC" w14:textId="77777777" w:rsidR="0084278B" w:rsidRPr="00142D5E" w:rsidRDefault="0084278B" w:rsidP="008C2CE0">
            <w:pPr>
              <w:jc w:val="center"/>
              <w:rPr>
                <w:rFonts w:cs="Arial"/>
                <w:b/>
                <w:bCs/>
                <w:color w:val="000000"/>
                <w:sz w:val="18"/>
                <w:szCs w:val="20"/>
                <w:lang w:val="en-US"/>
              </w:rPr>
            </w:pPr>
            <w:r w:rsidRPr="00142D5E">
              <w:rPr>
                <w:rFonts w:cs="Arial"/>
                <w:b/>
                <w:bCs/>
                <w:color w:val="000000"/>
                <w:sz w:val="18"/>
                <w:szCs w:val="20"/>
                <w:lang w:val="en-US"/>
              </w:rPr>
              <w:t>#</w:t>
            </w:r>
          </w:p>
        </w:tc>
        <w:tc>
          <w:tcPr>
            <w:tcW w:w="1923" w:type="dxa"/>
            <w:tcBorders>
              <w:top w:val="single" w:sz="4" w:space="0" w:color="auto"/>
              <w:left w:val="nil"/>
              <w:bottom w:val="single" w:sz="4" w:space="0" w:color="auto"/>
              <w:right w:val="single" w:sz="4" w:space="0" w:color="auto"/>
            </w:tcBorders>
            <w:shd w:val="clear" w:color="000000" w:fill="E2EFDA"/>
            <w:noWrap/>
            <w:vAlign w:val="bottom"/>
            <w:hideMark/>
          </w:tcPr>
          <w:p w14:paraId="64B5BB61" w14:textId="77777777" w:rsidR="0084278B" w:rsidRPr="00142D5E" w:rsidRDefault="0084278B" w:rsidP="008C2CE0">
            <w:pPr>
              <w:jc w:val="left"/>
              <w:rPr>
                <w:rFonts w:cs="Arial"/>
                <w:b/>
                <w:bCs/>
                <w:color w:val="000000"/>
                <w:sz w:val="18"/>
                <w:szCs w:val="20"/>
                <w:lang w:val="en-US"/>
              </w:rPr>
            </w:pPr>
            <w:r w:rsidRPr="00142D5E">
              <w:rPr>
                <w:rFonts w:cs="Arial"/>
                <w:b/>
                <w:bCs/>
                <w:color w:val="000000"/>
                <w:sz w:val="18"/>
                <w:szCs w:val="20"/>
                <w:lang w:val="en-US"/>
              </w:rPr>
              <w:t>Signal</w:t>
            </w:r>
          </w:p>
        </w:tc>
        <w:tc>
          <w:tcPr>
            <w:tcW w:w="6480" w:type="dxa"/>
            <w:tcBorders>
              <w:top w:val="single" w:sz="4" w:space="0" w:color="auto"/>
              <w:left w:val="nil"/>
              <w:bottom w:val="single" w:sz="4" w:space="0" w:color="auto"/>
              <w:right w:val="single" w:sz="4" w:space="0" w:color="auto"/>
            </w:tcBorders>
            <w:shd w:val="clear" w:color="000000" w:fill="E2EFDA"/>
            <w:vAlign w:val="bottom"/>
            <w:hideMark/>
          </w:tcPr>
          <w:p w14:paraId="2AE267A9" w14:textId="77777777" w:rsidR="0084278B" w:rsidRPr="00142D5E" w:rsidRDefault="0084278B" w:rsidP="008C2CE0">
            <w:pPr>
              <w:jc w:val="left"/>
              <w:rPr>
                <w:rFonts w:cs="Arial"/>
                <w:b/>
                <w:bCs/>
                <w:color w:val="000000"/>
                <w:sz w:val="18"/>
                <w:szCs w:val="20"/>
                <w:lang w:val="en-US"/>
              </w:rPr>
            </w:pPr>
            <w:r w:rsidRPr="00142D5E">
              <w:rPr>
                <w:rFonts w:cs="Arial"/>
                <w:b/>
                <w:bCs/>
                <w:color w:val="000000"/>
                <w:sz w:val="18"/>
                <w:szCs w:val="20"/>
                <w:lang w:val="en-US"/>
              </w:rPr>
              <w:t>Purpose</w:t>
            </w:r>
          </w:p>
        </w:tc>
      </w:tr>
      <w:tr w:rsidR="0084278B" w:rsidRPr="00142D5E" w14:paraId="402F19DA" w14:textId="77777777" w:rsidTr="0084278B">
        <w:trPr>
          <w:trHeight w:val="765"/>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65779EE6"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1</w:t>
            </w:r>
          </w:p>
        </w:tc>
        <w:tc>
          <w:tcPr>
            <w:tcW w:w="1923" w:type="dxa"/>
            <w:tcBorders>
              <w:top w:val="nil"/>
              <w:left w:val="nil"/>
              <w:bottom w:val="single" w:sz="4" w:space="0" w:color="auto"/>
              <w:right w:val="single" w:sz="4" w:space="0" w:color="auto"/>
            </w:tcBorders>
            <w:shd w:val="clear" w:color="auto" w:fill="auto"/>
            <w:noWrap/>
            <w:vAlign w:val="center"/>
            <w:hideMark/>
          </w:tcPr>
          <w:p w14:paraId="3917C8C7"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OtaActv_D_Stat</w:t>
            </w:r>
          </w:p>
        </w:tc>
        <w:tc>
          <w:tcPr>
            <w:tcW w:w="6480" w:type="dxa"/>
            <w:tcBorders>
              <w:top w:val="nil"/>
              <w:left w:val="nil"/>
              <w:bottom w:val="single" w:sz="4" w:space="0" w:color="auto"/>
              <w:right w:val="single" w:sz="4" w:space="0" w:color="auto"/>
            </w:tcBorders>
            <w:shd w:val="clear" w:color="auto" w:fill="auto"/>
            <w:vAlign w:val="center"/>
            <w:hideMark/>
          </w:tcPr>
          <w:p w14:paraId="607E515C"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Inform ECUs of what OTA activity (if any) is taking place to allow for any special security needs, or functional behavior (e.g., prepare for an entry to bootloader).</w:t>
            </w:r>
          </w:p>
        </w:tc>
      </w:tr>
      <w:tr w:rsidR="0084278B" w:rsidRPr="00142D5E" w14:paraId="4C27BC89" w14:textId="77777777" w:rsidTr="0084278B">
        <w:trPr>
          <w:trHeight w:val="765"/>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69FF940A"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2</w:t>
            </w:r>
          </w:p>
        </w:tc>
        <w:tc>
          <w:tcPr>
            <w:tcW w:w="1923" w:type="dxa"/>
            <w:tcBorders>
              <w:top w:val="nil"/>
              <w:left w:val="nil"/>
              <w:bottom w:val="single" w:sz="4" w:space="0" w:color="auto"/>
              <w:right w:val="single" w:sz="4" w:space="0" w:color="auto"/>
            </w:tcBorders>
            <w:shd w:val="clear" w:color="auto" w:fill="auto"/>
            <w:noWrap/>
            <w:vAlign w:val="center"/>
            <w:hideMark/>
          </w:tcPr>
          <w:p w14:paraId="0CDF274A"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 xml:space="preserve">VehOnCtl_D_Stat </w:t>
            </w:r>
          </w:p>
        </w:tc>
        <w:tc>
          <w:tcPr>
            <w:tcW w:w="6480" w:type="dxa"/>
            <w:tcBorders>
              <w:top w:val="nil"/>
              <w:left w:val="nil"/>
              <w:bottom w:val="single" w:sz="4" w:space="0" w:color="auto"/>
              <w:right w:val="single" w:sz="4" w:space="0" w:color="auto"/>
            </w:tcBorders>
            <w:shd w:val="clear" w:color="auto" w:fill="auto"/>
            <w:vAlign w:val="center"/>
            <w:hideMark/>
          </w:tcPr>
          <w:p w14:paraId="67F30BAF"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BCM broadcasts commanded state of the Run/Start bus so ECG can verify it is being requested on.  Note: BCM sometimes needs to latch R/S for periods of time (e.g., force off for 5 seconds)</w:t>
            </w:r>
          </w:p>
        </w:tc>
      </w:tr>
      <w:tr w:rsidR="0084278B" w:rsidRPr="00142D5E" w14:paraId="559465E9"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2B78B447"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3</w:t>
            </w:r>
          </w:p>
        </w:tc>
        <w:tc>
          <w:tcPr>
            <w:tcW w:w="1923" w:type="dxa"/>
            <w:tcBorders>
              <w:top w:val="nil"/>
              <w:left w:val="nil"/>
              <w:bottom w:val="single" w:sz="4" w:space="0" w:color="auto"/>
              <w:right w:val="single" w:sz="4" w:space="0" w:color="auto"/>
            </w:tcBorders>
            <w:shd w:val="clear" w:color="auto" w:fill="auto"/>
            <w:noWrap/>
            <w:vAlign w:val="center"/>
            <w:hideMark/>
          </w:tcPr>
          <w:p w14:paraId="50A8DFD5"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VehOn_D_RqCld</w:t>
            </w:r>
          </w:p>
        </w:tc>
        <w:tc>
          <w:tcPr>
            <w:tcW w:w="6480" w:type="dxa"/>
            <w:tcBorders>
              <w:top w:val="nil"/>
              <w:left w:val="nil"/>
              <w:bottom w:val="single" w:sz="4" w:space="0" w:color="auto"/>
              <w:right w:val="single" w:sz="4" w:space="0" w:color="auto"/>
            </w:tcBorders>
            <w:shd w:val="clear" w:color="auto" w:fill="auto"/>
            <w:vAlign w:val="center"/>
            <w:hideMark/>
          </w:tcPr>
          <w:p w14:paraId="799FD8A0"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Request Run/Start bus off/on for OTA when needed.  Uses NULL when OTA does not desire R/S control</w:t>
            </w:r>
          </w:p>
        </w:tc>
      </w:tr>
      <w:tr w:rsidR="0084278B" w:rsidRPr="00142D5E" w14:paraId="6E5D645F"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39168B5D"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4</w:t>
            </w:r>
          </w:p>
        </w:tc>
        <w:tc>
          <w:tcPr>
            <w:tcW w:w="1923" w:type="dxa"/>
            <w:tcBorders>
              <w:top w:val="nil"/>
              <w:left w:val="nil"/>
              <w:bottom w:val="single" w:sz="4" w:space="0" w:color="auto"/>
              <w:right w:val="single" w:sz="4" w:space="0" w:color="auto"/>
            </w:tcBorders>
            <w:shd w:val="clear" w:color="auto" w:fill="auto"/>
            <w:noWrap/>
            <w:vAlign w:val="center"/>
            <w:hideMark/>
          </w:tcPr>
          <w:p w14:paraId="30ED41F5"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VehStrtInhbt_D_Stat</w:t>
            </w:r>
          </w:p>
        </w:tc>
        <w:tc>
          <w:tcPr>
            <w:tcW w:w="6480" w:type="dxa"/>
            <w:tcBorders>
              <w:top w:val="nil"/>
              <w:left w:val="nil"/>
              <w:bottom w:val="single" w:sz="4" w:space="0" w:color="auto"/>
              <w:right w:val="single" w:sz="4" w:space="0" w:color="auto"/>
            </w:tcBorders>
            <w:shd w:val="clear" w:color="auto" w:fill="auto"/>
            <w:vAlign w:val="center"/>
            <w:hideMark/>
          </w:tcPr>
          <w:p w14:paraId="19081F4F"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Allow ECG to know that BCM is confirming vehicle is currently inhibited due to cloud initiated (e.g., NOT if inhibited due to ESCL, ISPR off, etc.)</w:t>
            </w:r>
          </w:p>
        </w:tc>
      </w:tr>
      <w:tr w:rsidR="0084278B" w:rsidRPr="00142D5E" w14:paraId="495C4D02"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0FE08D0C"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5</w:t>
            </w:r>
          </w:p>
        </w:tc>
        <w:tc>
          <w:tcPr>
            <w:tcW w:w="1923" w:type="dxa"/>
            <w:tcBorders>
              <w:top w:val="nil"/>
              <w:left w:val="nil"/>
              <w:bottom w:val="single" w:sz="4" w:space="0" w:color="auto"/>
              <w:right w:val="single" w:sz="4" w:space="0" w:color="auto"/>
            </w:tcBorders>
            <w:shd w:val="clear" w:color="auto" w:fill="auto"/>
            <w:noWrap/>
            <w:vAlign w:val="center"/>
            <w:hideMark/>
          </w:tcPr>
          <w:p w14:paraId="348FB4A4"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PtIgnSwtch_D_Stat</w:t>
            </w:r>
          </w:p>
        </w:tc>
        <w:tc>
          <w:tcPr>
            <w:tcW w:w="6480" w:type="dxa"/>
            <w:tcBorders>
              <w:top w:val="nil"/>
              <w:left w:val="nil"/>
              <w:bottom w:val="single" w:sz="4" w:space="0" w:color="auto"/>
              <w:right w:val="single" w:sz="4" w:space="0" w:color="auto"/>
            </w:tcBorders>
            <w:shd w:val="clear" w:color="auto" w:fill="auto"/>
            <w:vAlign w:val="center"/>
            <w:hideMark/>
          </w:tcPr>
          <w:p w14:paraId="0811C2A9"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Allow BCM to know that PCM does not have ISPR powered and can therefore due Inhibitt</w:t>
            </w:r>
          </w:p>
        </w:tc>
      </w:tr>
      <w:tr w:rsidR="0084278B" w:rsidRPr="00142D5E" w14:paraId="6C637BE4"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7503221C"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6</w:t>
            </w:r>
          </w:p>
        </w:tc>
        <w:tc>
          <w:tcPr>
            <w:tcW w:w="1923" w:type="dxa"/>
            <w:tcBorders>
              <w:top w:val="nil"/>
              <w:left w:val="nil"/>
              <w:bottom w:val="single" w:sz="4" w:space="0" w:color="auto"/>
              <w:right w:val="single" w:sz="4" w:space="0" w:color="auto"/>
            </w:tcBorders>
            <w:shd w:val="clear" w:color="auto" w:fill="auto"/>
            <w:noWrap/>
            <w:vAlign w:val="center"/>
            <w:hideMark/>
          </w:tcPr>
          <w:p w14:paraId="14408AF4"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VehOnSrc_D_Stat &amp; VehOnSrc2_D_Stat</w:t>
            </w:r>
          </w:p>
        </w:tc>
        <w:tc>
          <w:tcPr>
            <w:tcW w:w="6480" w:type="dxa"/>
            <w:tcBorders>
              <w:top w:val="nil"/>
              <w:left w:val="nil"/>
              <w:bottom w:val="single" w:sz="4" w:space="0" w:color="auto"/>
              <w:right w:val="single" w:sz="4" w:space="0" w:color="auto"/>
            </w:tcBorders>
            <w:shd w:val="clear" w:color="auto" w:fill="auto"/>
            <w:vAlign w:val="center"/>
            <w:hideMark/>
          </w:tcPr>
          <w:p w14:paraId="0B1F7302"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Allow ECUs on the vehicle to recognize who is in control of the Run/Start bus (note it does not mean R/S is on if someone is in control)</w:t>
            </w:r>
          </w:p>
        </w:tc>
      </w:tr>
      <w:tr w:rsidR="0084278B" w:rsidRPr="00142D5E" w14:paraId="3FA481A5" w14:textId="77777777" w:rsidTr="0084278B">
        <w:trPr>
          <w:trHeight w:val="255"/>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3F94BE62"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7</w:t>
            </w:r>
          </w:p>
        </w:tc>
        <w:tc>
          <w:tcPr>
            <w:tcW w:w="1923" w:type="dxa"/>
            <w:tcBorders>
              <w:top w:val="nil"/>
              <w:left w:val="nil"/>
              <w:bottom w:val="single" w:sz="4" w:space="0" w:color="auto"/>
              <w:right w:val="single" w:sz="4" w:space="0" w:color="auto"/>
            </w:tcBorders>
            <w:shd w:val="clear" w:color="auto" w:fill="auto"/>
            <w:noWrap/>
            <w:vAlign w:val="center"/>
            <w:hideMark/>
          </w:tcPr>
          <w:p w14:paraId="48588673"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CrnkInhbt_B_Stat</w:t>
            </w:r>
          </w:p>
        </w:tc>
        <w:tc>
          <w:tcPr>
            <w:tcW w:w="6480" w:type="dxa"/>
            <w:tcBorders>
              <w:top w:val="nil"/>
              <w:left w:val="nil"/>
              <w:bottom w:val="single" w:sz="4" w:space="0" w:color="auto"/>
              <w:right w:val="single" w:sz="4" w:space="0" w:color="auto"/>
            </w:tcBorders>
            <w:shd w:val="clear" w:color="auto" w:fill="auto"/>
            <w:vAlign w:val="center"/>
            <w:hideMark/>
          </w:tcPr>
          <w:p w14:paraId="072AC33F"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Request Inhibit from BCM to ECG (leveraging existing ESCL inhibit)</w:t>
            </w:r>
          </w:p>
        </w:tc>
      </w:tr>
      <w:tr w:rsidR="0084278B" w:rsidRPr="00142D5E" w14:paraId="7DED8444"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250E6E89"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lastRenderedPageBreak/>
              <w:t>8</w:t>
            </w:r>
          </w:p>
        </w:tc>
        <w:tc>
          <w:tcPr>
            <w:tcW w:w="1923" w:type="dxa"/>
            <w:tcBorders>
              <w:top w:val="nil"/>
              <w:left w:val="nil"/>
              <w:bottom w:val="single" w:sz="4" w:space="0" w:color="auto"/>
              <w:right w:val="single" w:sz="4" w:space="0" w:color="auto"/>
            </w:tcBorders>
            <w:shd w:val="clear" w:color="auto" w:fill="auto"/>
            <w:noWrap/>
            <w:vAlign w:val="center"/>
            <w:hideMark/>
          </w:tcPr>
          <w:p w14:paraId="35B33E35"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CloudVehCtlData_Tp_Rq</w:t>
            </w:r>
          </w:p>
        </w:tc>
        <w:tc>
          <w:tcPr>
            <w:tcW w:w="6480" w:type="dxa"/>
            <w:tcBorders>
              <w:top w:val="nil"/>
              <w:left w:val="nil"/>
              <w:bottom w:val="single" w:sz="4" w:space="0" w:color="auto"/>
              <w:right w:val="single" w:sz="4" w:space="0" w:color="auto"/>
            </w:tcBorders>
            <w:shd w:val="clear" w:color="auto" w:fill="auto"/>
            <w:vAlign w:val="center"/>
            <w:hideMark/>
          </w:tcPr>
          <w:p w14:paraId="38665930"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Cloud signed event based TP request from ECG -&gt; BCM to securely request vehicle inhibit</w:t>
            </w:r>
          </w:p>
        </w:tc>
      </w:tr>
      <w:tr w:rsidR="0084278B" w:rsidRPr="00142D5E" w14:paraId="65D9652B" w14:textId="77777777" w:rsidTr="0084278B">
        <w:trPr>
          <w:trHeight w:val="510"/>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1BF83026" w14:textId="77777777"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9</w:t>
            </w:r>
          </w:p>
        </w:tc>
        <w:tc>
          <w:tcPr>
            <w:tcW w:w="1923" w:type="dxa"/>
            <w:tcBorders>
              <w:top w:val="nil"/>
              <w:left w:val="nil"/>
              <w:bottom w:val="single" w:sz="4" w:space="0" w:color="auto"/>
              <w:right w:val="single" w:sz="4" w:space="0" w:color="auto"/>
            </w:tcBorders>
            <w:shd w:val="clear" w:color="auto" w:fill="auto"/>
            <w:noWrap/>
            <w:vAlign w:val="center"/>
            <w:hideMark/>
          </w:tcPr>
          <w:p w14:paraId="1B5BD6A2"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CloudVehCtlData_Tp_Res</w:t>
            </w:r>
          </w:p>
        </w:tc>
        <w:tc>
          <w:tcPr>
            <w:tcW w:w="6480" w:type="dxa"/>
            <w:tcBorders>
              <w:top w:val="nil"/>
              <w:left w:val="nil"/>
              <w:bottom w:val="single" w:sz="4" w:space="0" w:color="auto"/>
              <w:right w:val="single" w:sz="4" w:space="0" w:color="auto"/>
            </w:tcBorders>
            <w:shd w:val="clear" w:color="auto" w:fill="auto"/>
            <w:vAlign w:val="center"/>
            <w:hideMark/>
          </w:tcPr>
          <w:p w14:paraId="2D45BA80"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BCM -&gt; ECG response to ack or nack the cloud signed event based TP request</w:t>
            </w:r>
          </w:p>
        </w:tc>
      </w:tr>
      <w:tr w:rsidR="0084278B" w:rsidRPr="00142D5E" w14:paraId="73F7B2EB" w14:textId="77777777" w:rsidTr="0084278B">
        <w:trPr>
          <w:trHeight w:val="285"/>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6E250BA7" w14:textId="545A9C11"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1</w:t>
            </w:r>
            <w:r>
              <w:rPr>
                <w:rFonts w:cs="Arial"/>
                <w:color w:val="000000"/>
                <w:sz w:val="18"/>
                <w:szCs w:val="20"/>
                <w:lang w:val="en-US"/>
              </w:rPr>
              <w:t>0</w:t>
            </w:r>
          </w:p>
        </w:tc>
        <w:tc>
          <w:tcPr>
            <w:tcW w:w="1923" w:type="dxa"/>
            <w:tcBorders>
              <w:top w:val="nil"/>
              <w:left w:val="nil"/>
              <w:bottom w:val="single" w:sz="4" w:space="0" w:color="auto"/>
              <w:right w:val="single" w:sz="4" w:space="0" w:color="auto"/>
            </w:tcBorders>
            <w:shd w:val="clear" w:color="auto" w:fill="auto"/>
            <w:noWrap/>
            <w:vAlign w:val="center"/>
            <w:hideMark/>
          </w:tcPr>
          <w:p w14:paraId="1E3CEE45" w14:textId="77777777" w:rsidR="0084278B" w:rsidRPr="00142D5E" w:rsidRDefault="0084278B" w:rsidP="008C2CE0">
            <w:pPr>
              <w:jc w:val="left"/>
              <w:rPr>
                <w:rFonts w:ascii="Segoe UI" w:hAnsi="Segoe UI" w:cs="Segoe UI"/>
                <w:color w:val="000000"/>
                <w:sz w:val="18"/>
                <w:szCs w:val="20"/>
                <w:lang w:val="en-US"/>
              </w:rPr>
            </w:pPr>
            <w:r w:rsidRPr="00142D5E">
              <w:rPr>
                <w:rFonts w:ascii="Segoe UI" w:hAnsi="Segoe UI" w:cs="Segoe UI"/>
                <w:color w:val="000000"/>
                <w:sz w:val="18"/>
                <w:szCs w:val="20"/>
                <w:lang w:val="en-US"/>
              </w:rPr>
              <w:t>VehStrtInhbt_D_Dsply (EP 1000ms)</w:t>
            </w:r>
          </w:p>
        </w:tc>
        <w:tc>
          <w:tcPr>
            <w:tcW w:w="6480" w:type="dxa"/>
            <w:tcBorders>
              <w:top w:val="nil"/>
              <w:left w:val="nil"/>
              <w:bottom w:val="single" w:sz="4" w:space="0" w:color="auto"/>
              <w:right w:val="single" w:sz="4" w:space="0" w:color="auto"/>
            </w:tcBorders>
            <w:shd w:val="clear" w:color="auto" w:fill="auto"/>
            <w:vAlign w:val="center"/>
            <w:hideMark/>
          </w:tcPr>
          <w:p w14:paraId="228D966C"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State encoded value set different OTA messages</w:t>
            </w:r>
          </w:p>
        </w:tc>
      </w:tr>
      <w:tr w:rsidR="0084278B" w:rsidRPr="00142D5E" w14:paraId="5E268D5C" w14:textId="77777777" w:rsidTr="0084278B">
        <w:trPr>
          <w:trHeight w:val="285"/>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0097DB5C" w14:textId="3E5AA908" w:rsidR="0084278B" w:rsidRPr="00142D5E" w:rsidRDefault="0084278B" w:rsidP="008C2CE0">
            <w:pPr>
              <w:jc w:val="center"/>
              <w:rPr>
                <w:rFonts w:cs="Arial"/>
                <w:color w:val="000000"/>
                <w:sz w:val="18"/>
                <w:szCs w:val="20"/>
                <w:lang w:val="en-US"/>
              </w:rPr>
            </w:pPr>
            <w:r w:rsidRPr="00142D5E">
              <w:rPr>
                <w:rFonts w:cs="Arial"/>
                <w:color w:val="000000"/>
                <w:sz w:val="18"/>
                <w:szCs w:val="20"/>
                <w:lang w:val="en-US"/>
              </w:rPr>
              <w:t>1</w:t>
            </w:r>
            <w:r>
              <w:rPr>
                <w:rFonts w:cs="Arial"/>
                <w:color w:val="000000"/>
                <w:sz w:val="18"/>
                <w:szCs w:val="20"/>
                <w:lang w:val="en-US"/>
              </w:rPr>
              <w:t>1</w:t>
            </w:r>
          </w:p>
        </w:tc>
        <w:tc>
          <w:tcPr>
            <w:tcW w:w="1923" w:type="dxa"/>
            <w:tcBorders>
              <w:top w:val="nil"/>
              <w:left w:val="nil"/>
              <w:bottom w:val="single" w:sz="4" w:space="0" w:color="auto"/>
              <w:right w:val="single" w:sz="4" w:space="0" w:color="auto"/>
            </w:tcBorders>
            <w:shd w:val="clear" w:color="auto" w:fill="auto"/>
            <w:noWrap/>
            <w:vAlign w:val="center"/>
            <w:hideMark/>
          </w:tcPr>
          <w:p w14:paraId="5CC717E2" w14:textId="77777777" w:rsidR="0084278B" w:rsidRPr="00142D5E" w:rsidRDefault="0084278B" w:rsidP="008C2CE0">
            <w:pPr>
              <w:jc w:val="left"/>
              <w:rPr>
                <w:rFonts w:ascii="Segoe UI" w:hAnsi="Segoe UI" w:cs="Segoe UI"/>
                <w:color w:val="000000"/>
                <w:sz w:val="18"/>
                <w:szCs w:val="20"/>
                <w:lang w:val="en-US"/>
              </w:rPr>
            </w:pPr>
            <w:r w:rsidRPr="00142D5E">
              <w:rPr>
                <w:rFonts w:ascii="Segoe UI" w:hAnsi="Segoe UI" w:cs="Segoe UI"/>
                <w:color w:val="000000"/>
                <w:sz w:val="18"/>
                <w:szCs w:val="20"/>
                <w:lang w:val="en-US"/>
              </w:rPr>
              <w:t>VehStrtInhbt_T_Dsply (EP 1000ms)</w:t>
            </w:r>
          </w:p>
        </w:tc>
        <w:tc>
          <w:tcPr>
            <w:tcW w:w="6480" w:type="dxa"/>
            <w:tcBorders>
              <w:top w:val="nil"/>
              <w:left w:val="nil"/>
              <w:bottom w:val="single" w:sz="4" w:space="0" w:color="auto"/>
              <w:right w:val="single" w:sz="4" w:space="0" w:color="auto"/>
            </w:tcBorders>
            <w:shd w:val="clear" w:color="auto" w:fill="auto"/>
            <w:vAlign w:val="center"/>
            <w:hideMark/>
          </w:tcPr>
          <w:p w14:paraId="5CEC3389" w14:textId="77777777" w:rsidR="0084278B" w:rsidRPr="00142D5E" w:rsidRDefault="0084278B" w:rsidP="008C2CE0">
            <w:pPr>
              <w:jc w:val="left"/>
              <w:rPr>
                <w:rFonts w:cs="Arial"/>
                <w:color w:val="000000"/>
                <w:sz w:val="18"/>
                <w:szCs w:val="20"/>
                <w:lang w:val="en-US"/>
              </w:rPr>
            </w:pPr>
            <w:r w:rsidRPr="00142D5E">
              <w:rPr>
                <w:rFonts w:cs="Arial"/>
                <w:color w:val="000000"/>
                <w:sz w:val="18"/>
                <w:szCs w:val="20"/>
                <w:lang w:val="en-US"/>
              </w:rPr>
              <w:t>Current remaining length of time vehicle may be inhibited for display to driver</w:t>
            </w:r>
          </w:p>
        </w:tc>
      </w:tr>
    </w:tbl>
    <w:p w14:paraId="6E80E0E4" w14:textId="77777777" w:rsidR="00C518D0" w:rsidRPr="00C518D0" w:rsidRDefault="00C518D0" w:rsidP="00C518D0"/>
    <w:p w14:paraId="465F5B64" w14:textId="77777777" w:rsidR="00483A56" w:rsidRDefault="000B4610" w:rsidP="00BC0911">
      <w:pPr>
        <w:pStyle w:val="Heading2"/>
        <w:rPr>
          <w:lang w:bidi="en-US"/>
        </w:rPr>
      </w:pPr>
      <w:bookmarkStart w:id="26" w:name="_Ref280082821"/>
      <w:bookmarkStart w:id="27" w:name="_Toc195344098"/>
      <w:bookmarkStart w:id="28" w:name="_Toc524090135"/>
      <w:r>
        <w:rPr>
          <w:lang w:bidi="en-US"/>
        </w:rPr>
        <w:t>System Level A</w:t>
      </w:r>
      <w:r w:rsidR="00483A56" w:rsidRPr="006462E0">
        <w:rPr>
          <w:lang w:bidi="en-US"/>
        </w:rPr>
        <w:t>rchitecture (including redundancy)</w:t>
      </w:r>
      <w:bookmarkEnd w:id="26"/>
      <w:bookmarkEnd w:id="28"/>
    </w:p>
    <w:p w14:paraId="465F5B65" w14:textId="77777777" w:rsidR="000706FC" w:rsidRPr="006462E0" w:rsidRDefault="000706FC" w:rsidP="000706FC">
      <w:pPr>
        <w:rPr>
          <w:i/>
          <w:color w:val="808080"/>
        </w:rPr>
      </w:pPr>
      <w:r w:rsidRPr="006462E0">
        <w:rPr>
          <w:i/>
          <w:color w:val="808080"/>
        </w:rPr>
        <w:t xml:space="preserve">Insert </w:t>
      </w:r>
      <w:r w:rsidRPr="000706FC">
        <w:rPr>
          <w:i/>
          <w:color w:val="808080"/>
        </w:rPr>
        <w:t>System Level architecture (including redundancy)</w:t>
      </w:r>
      <w:r w:rsidR="005C2353">
        <w:rPr>
          <w:i/>
          <w:color w:val="808080"/>
        </w:rPr>
        <w:t xml:space="preserve"> </w:t>
      </w:r>
      <w:r>
        <w:rPr>
          <w:i/>
          <w:color w:val="808080"/>
        </w:rPr>
        <w:t>f</w:t>
      </w:r>
      <w:r w:rsidR="005C2353">
        <w:rPr>
          <w:i/>
          <w:color w:val="808080"/>
        </w:rPr>
        <w:t>or all Safety Goals</w:t>
      </w:r>
      <w:r>
        <w:rPr>
          <w:i/>
          <w:color w:val="808080"/>
        </w:rPr>
        <w:t>.</w:t>
      </w:r>
    </w:p>
    <w:p w14:paraId="465F5B66" w14:textId="77777777" w:rsidR="000706FC" w:rsidRPr="000706FC" w:rsidRDefault="000706FC" w:rsidP="000706FC">
      <w:pPr>
        <w:rPr>
          <w:lang w:bidi="en-US"/>
        </w:rPr>
      </w:pPr>
    </w:p>
    <w:p w14:paraId="465F5B67" w14:textId="77777777" w:rsidR="00483A56" w:rsidRPr="006462E0" w:rsidRDefault="00483A56" w:rsidP="00BC0911">
      <w:pPr>
        <w:pStyle w:val="Heading3"/>
        <w:rPr>
          <w:lang w:bidi="en-US"/>
        </w:rPr>
      </w:pPr>
      <w:bookmarkStart w:id="29" w:name="_Toc524090136"/>
      <w:r w:rsidRPr="006462E0">
        <w:rPr>
          <w:lang w:bidi="en-US"/>
        </w:rPr>
        <w:t>Safety Goal: SG</w:t>
      </w:r>
      <w:r w:rsidR="008B5049" w:rsidRPr="006462E0">
        <w:rPr>
          <w:color w:val="0000FF"/>
          <w:lang w:bidi="en-US"/>
        </w:rPr>
        <w:t>xx</w:t>
      </w:r>
      <w:r w:rsidRPr="006462E0">
        <w:rPr>
          <w:lang w:bidi="en-US"/>
        </w:rPr>
        <w:t xml:space="preserve"> (ASIL </w:t>
      </w:r>
      <w:r w:rsidR="008B5049" w:rsidRPr="006462E0">
        <w:rPr>
          <w:color w:val="0000FF"/>
          <w:lang w:bidi="en-US"/>
        </w:rPr>
        <w:t>X</w:t>
      </w:r>
      <w:r w:rsidRPr="006462E0">
        <w:rPr>
          <w:lang w:bidi="en-US"/>
        </w:rPr>
        <w:t>)</w:t>
      </w:r>
      <w:bookmarkEnd w:id="29"/>
    </w:p>
    <w:p w14:paraId="465F5B68" w14:textId="77777777" w:rsidR="00483A56" w:rsidRPr="006462E0" w:rsidRDefault="00483A56" w:rsidP="00BC0911">
      <w:pPr>
        <w:rPr>
          <w:i/>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7"/>
        <w:gridCol w:w="1366"/>
        <w:gridCol w:w="1351"/>
        <w:gridCol w:w="1274"/>
        <w:gridCol w:w="1561"/>
        <w:gridCol w:w="1378"/>
      </w:tblGrid>
      <w:tr w:rsidR="00483A56" w:rsidRPr="006462E0" w14:paraId="465F5B6E" w14:textId="77777777" w:rsidTr="008B5049">
        <w:trPr>
          <w:cantSplit/>
          <w:trHeight w:val="382"/>
          <w:tblHeader/>
          <w:jc w:val="center"/>
        </w:trPr>
        <w:tc>
          <w:tcPr>
            <w:tcW w:w="1477" w:type="dxa"/>
            <w:vMerge w:val="restart"/>
            <w:tcBorders>
              <w:top w:val="single" w:sz="4" w:space="0" w:color="auto"/>
              <w:left w:val="single" w:sz="4" w:space="0" w:color="auto"/>
              <w:right w:val="single" w:sz="4" w:space="0" w:color="auto"/>
            </w:tcBorders>
            <w:shd w:val="clear" w:color="auto" w:fill="FFFF99"/>
          </w:tcPr>
          <w:p w14:paraId="465F5B69" w14:textId="7CD83F01" w:rsidR="00483A56" w:rsidRPr="006462E0" w:rsidRDefault="00483A56" w:rsidP="00BC0911">
            <w:pPr>
              <w:jc w:val="left"/>
              <w:rPr>
                <w:b/>
                <w:sz w:val="18"/>
                <w:szCs w:val="18"/>
              </w:rPr>
            </w:pPr>
            <w:r w:rsidRPr="006462E0">
              <w:rPr>
                <w:b/>
                <w:sz w:val="18"/>
                <w:szCs w:val="18"/>
              </w:rPr>
              <w:t xml:space="preserve">Affected </w:t>
            </w:r>
            <w:r w:rsidR="000B7CB6">
              <w:rPr>
                <w:b/>
                <w:sz w:val="18"/>
                <w:szCs w:val="18"/>
              </w:rPr>
              <w:t>Elements/</w:t>
            </w:r>
            <w:r w:rsidRPr="006462E0">
              <w:rPr>
                <w:b/>
                <w:sz w:val="18"/>
                <w:szCs w:val="18"/>
              </w:rPr>
              <w:t>Components/</w:t>
            </w:r>
          </w:p>
          <w:p w14:paraId="465F5B6A" w14:textId="77777777" w:rsidR="00483A56" w:rsidRPr="006462E0" w:rsidRDefault="00483A56" w:rsidP="00BC0911">
            <w:pPr>
              <w:jc w:val="left"/>
              <w:rPr>
                <w:b/>
                <w:sz w:val="18"/>
                <w:szCs w:val="18"/>
              </w:rPr>
            </w:pPr>
            <w:r w:rsidRPr="006462E0">
              <w:rPr>
                <w:b/>
                <w:sz w:val="18"/>
                <w:szCs w:val="18"/>
              </w:rPr>
              <w:t>Subsystems</w:t>
            </w:r>
          </w:p>
        </w:tc>
        <w:tc>
          <w:tcPr>
            <w:tcW w:w="1434" w:type="dxa"/>
            <w:vMerge w:val="restart"/>
            <w:tcBorders>
              <w:top w:val="single" w:sz="4" w:space="0" w:color="auto"/>
              <w:left w:val="single" w:sz="4" w:space="0" w:color="auto"/>
              <w:right w:val="single" w:sz="4" w:space="0" w:color="auto"/>
            </w:tcBorders>
            <w:shd w:val="clear" w:color="auto" w:fill="FFFF99"/>
          </w:tcPr>
          <w:p w14:paraId="465F5B6B" w14:textId="77777777" w:rsidR="00483A56" w:rsidRPr="006462E0" w:rsidRDefault="00483A56" w:rsidP="00BC0911">
            <w:pPr>
              <w:jc w:val="left"/>
              <w:rPr>
                <w:b/>
                <w:sz w:val="18"/>
                <w:szCs w:val="18"/>
              </w:rPr>
            </w:pPr>
            <w:r w:rsidRPr="006462E0">
              <w:rPr>
                <w:b/>
                <w:sz w:val="18"/>
                <w:szCs w:val="18"/>
              </w:rPr>
              <w:t>HW Architecture,</w:t>
            </w:r>
          </w:p>
          <w:p w14:paraId="465F5B6C" w14:textId="77777777" w:rsidR="00483A56" w:rsidRPr="006462E0" w:rsidRDefault="00483A56" w:rsidP="00BC0911">
            <w:pPr>
              <w:jc w:val="left"/>
              <w:rPr>
                <w:b/>
                <w:sz w:val="18"/>
                <w:szCs w:val="18"/>
                <w:highlight w:val="yellow"/>
              </w:rPr>
            </w:pPr>
            <w:r w:rsidRPr="006462E0">
              <w:rPr>
                <w:b/>
                <w:sz w:val="18"/>
                <w:szCs w:val="18"/>
              </w:rPr>
              <w:t>including redundancy</w:t>
            </w:r>
            <w:r w:rsidR="00D66DE5" w:rsidRPr="006462E0">
              <w:rPr>
                <w:b/>
                <w:sz w:val="18"/>
                <w:szCs w:val="18"/>
              </w:rPr>
              <w:t xml:space="preserve"> on system level</w:t>
            </w:r>
          </w:p>
        </w:tc>
        <w:tc>
          <w:tcPr>
            <w:tcW w:w="6450" w:type="dxa"/>
            <w:gridSpan w:val="4"/>
            <w:tcBorders>
              <w:top w:val="single" w:sz="4" w:space="0" w:color="auto"/>
              <w:left w:val="single" w:sz="4" w:space="0" w:color="auto"/>
              <w:bottom w:val="single" w:sz="4" w:space="0" w:color="auto"/>
              <w:right w:val="single" w:sz="4" w:space="0" w:color="auto"/>
            </w:tcBorders>
            <w:shd w:val="clear" w:color="auto" w:fill="FFFF99"/>
          </w:tcPr>
          <w:p w14:paraId="465F5B6D" w14:textId="77777777" w:rsidR="00483A56" w:rsidRPr="006462E0" w:rsidRDefault="00483A56" w:rsidP="00BC0911">
            <w:pPr>
              <w:rPr>
                <w:b/>
                <w:bCs/>
                <w:sz w:val="18"/>
                <w:szCs w:val="18"/>
              </w:rPr>
            </w:pPr>
            <w:r w:rsidRPr="006462E0">
              <w:rPr>
                <w:b/>
                <w:bCs/>
                <w:sz w:val="18"/>
                <w:szCs w:val="18"/>
              </w:rPr>
              <w:t>If redundancy is used:</w:t>
            </w:r>
          </w:p>
        </w:tc>
      </w:tr>
      <w:tr w:rsidR="000B7CB6" w:rsidRPr="006462E0" w14:paraId="465F5B75" w14:textId="77777777" w:rsidTr="008B5049">
        <w:trPr>
          <w:cantSplit/>
          <w:trHeight w:val="382"/>
          <w:tblHeader/>
          <w:jc w:val="center"/>
        </w:trPr>
        <w:tc>
          <w:tcPr>
            <w:tcW w:w="1477" w:type="dxa"/>
            <w:vMerge/>
            <w:tcBorders>
              <w:left w:val="single" w:sz="4" w:space="0" w:color="auto"/>
              <w:bottom w:val="single" w:sz="4" w:space="0" w:color="auto"/>
              <w:right w:val="single" w:sz="4" w:space="0" w:color="auto"/>
            </w:tcBorders>
            <w:shd w:val="clear" w:color="auto" w:fill="FFFF99"/>
          </w:tcPr>
          <w:p w14:paraId="465F5B6F" w14:textId="77777777" w:rsidR="00483A56" w:rsidRPr="006462E0" w:rsidRDefault="00483A56" w:rsidP="00BC0911">
            <w:pPr>
              <w:jc w:val="left"/>
              <w:rPr>
                <w:b/>
                <w:sz w:val="18"/>
                <w:szCs w:val="18"/>
              </w:rPr>
            </w:pPr>
          </w:p>
        </w:tc>
        <w:tc>
          <w:tcPr>
            <w:tcW w:w="1434" w:type="dxa"/>
            <w:vMerge/>
            <w:tcBorders>
              <w:left w:val="single" w:sz="4" w:space="0" w:color="auto"/>
              <w:bottom w:val="single" w:sz="4" w:space="0" w:color="auto"/>
              <w:right w:val="single" w:sz="4" w:space="0" w:color="auto"/>
            </w:tcBorders>
            <w:shd w:val="clear" w:color="auto" w:fill="FFFF99"/>
          </w:tcPr>
          <w:p w14:paraId="465F5B70" w14:textId="77777777" w:rsidR="00483A56" w:rsidRPr="006462E0" w:rsidRDefault="00483A56" w:rsidP="00BC0911">
            <w:pPr>
              <w:jc w:val="left"/>
              <w:rPr>
                <w:b/>
                <w:sz w:val="18"/>
                <w:szCs w:val="18"/>
              </w:rPr>
            </w:pPr>
          </w:p>
        </w:tc>
        <w:tc>
          <w:tcPr>
            <w:tcW w:w="1546" w:type="dxa"/>
            <w:tcBorders>
              <w:top w:val="single" w:sz="4" w:space="0" w:color="auto"/>
              <w:left w:val="single" w:sz="4" w:space="0" w:color="auto"/>
              <w:bottom w:val="single" w:sz="4" w:space="0" w:color="auto"/>
              <w:right w:val="single" w:sz="4" w:space="0" w:color="auto"/>
            </w:tcBorders>
            <w:shd w:val="clear" w:color="auto" w:fill="FFFF99"/>
          </w:tcPr>
          <w:p w14:paraId="465F5B71" w14:textId="77777777" w:rsidR="00483A56" w:rsidRPr="006462E0" w:rsidRDefault="00937B04" w:rsidP="00BC0911">
            <w:pPr>
              <w:jc w:val="left"/>
              <w:rPr>
                <w:b/>
                <w:bCs/>
                <w:sz w:val="18"/>
                <w:szCs w:val="18"/>
              </w:rPr>
            </w:pPr>
            <w:r w:rsidRPr="00937B04">
              <w:rPr>
                <w:b/>
                <w:sz w:val="18"/>
                <w:szCs w:val="18"/>
              </w:rPr>
              <w:t>Rational for</w:t>
            </w:r>
            <w:r w:rsidRPr="00937B04">
              <w:rPr>
                <w:b/>
                <w:bCs/>
                <w:sz w:val="18"/>
                <w:szCs w:val="18"/>
              </w:rPr>
              <w:t xml:space="preserve"> </w:t>
            </w:r>
            <w:r w:rsidR="00483A56" w:rsidRPr="006462E0">
              <w:rPr>
                <w:b/>
                <w:bCs/>
                <w:sz w:val="18"/>
                <w:szCs w:val="18"/>
              </w:rPr>
              <w:t>redundancy used is suitable</w:t>
            </w:r>
          </w:p>
        </w:tc>
        <w:tc>
          <w:tcPr>
            <w:tcW w:w="1337" w:type="dxa"/>
            <w:tcBorders>
              <w:top w:val="single" w:sz="4" w:space="0" w:color="auto"/>
              <w:left w:val="single" w:sz="4" w:space="0" w:color="auto"/>
              <w:bottom w:val="single" w:sz="4" w:space="0" w:color="auto"/>
              <w:right w:val="single" w:sz="4" w:space="0" w:color="auto"/>
            </w:tcBorders>
            <w:shd w:val="clear" w:color="auto" w:fill="FFFF99"/>
          </w:tcPr>
          <w:p w14:paraId="465F5B72" w14:textId="77777777" w:rsidR="00483A56" w:rsidRPr="006462E0" w:rsidRDefault="00483A56" w:rsidP="00BC0911">
            <w:pPr>
              <w:jc w:val="left"/>
              <w:rPr>
                <w:b/>
                <w:bCs/>
                <w:sz w:val="18"/>
                <w:szCs w:val="18"/>
              </w:rPr>
            </w:pPr>
            <w:r w:rsidRPr="006462E0">
              <w:rPr>
                <w:b/>
                <w:bCs/>
                <w:sz w:val="18"/>
                <w:szCs w:val="18"/>
              </w:rPr>
              <w:t>Type of redundancy</w:t>
            </w:r>
          </w:p>
        </w:tc>
        <w:tc>
          <w:tcPr>
            <w:tcW w:w="1757" w:type="dxa"/>
            <w:tcBorders>
              <w:top w:val="single" w:sz="4" w:space="0" w:color="auto"/>
              <w:left w:val="single" w:sz="4" w:space="0" w:color="auto"/>
              <w:bottom w:val="single" w:sz="4" w:space="0" w:color="auto"/>
              <w:right w:val="single" w:sz="4" w:space="0" w:color="auto"/>
            </w:tcBorders>
            <w:shd w:val="clear" w:color="auto" w:fill="FFFF99"/>
          </w:tcPr>
          <w:p w14:paraId="465F5B73" w14:textId="000F4B7B" w:rsidR="00483A56" w:rsidRPr="006462E0" w:rsidRDefault="00483A56" w:rsidP="00BC0911">
            <w:pPr>
              <w:jc w:val="left"/>
              <w:rPr>
                <w:b/>
                <w:bCs/>
                <w:sz w:val="18"/>
                <w:szCs w:val="18"/>
              </w:rPr>
            </w:pPr>
            <w:r w:rsidRPr="006462E0">
              <w:rPr>
                <w:b/>
                <w:bCs/>
                <w:sz w:val="18"/>
                <w:szCs w:val="18"/>
              </w:rPr>
              <w:t>Diverse or homogeneous redundancy</w:t>
            </w:r>
          </w:p>
        </w:tc>
        <w:tc>
          <w:tcPr>
            <w:tcW w:w="1810" w:type="dxa"/>
            <w:tcBorders>
              <w:top w:val="single" w:sz="4" w:space="0" w:color="auto"/>
              <w:left w:val="single" w:sz="4" w:space="0" w:color="auto"/>
              <w:bottom w:val="single" w:sz="4" w:space="0" w:color="auto"/>
              <w:right w:val="single" w:sz="4" w:space="0" w:color="auto"/>
            </w:tcBorders>
            <w:shd w:val="clear" w:color="auto" w:fill="FFFF99"/>
          </w:tcPr>
          <w:p w14:paraId="465F5B74" w14:textId="77777777" w:rsidR="00483A56" w:rsidRPr="006462E0" w:rsidRDefault="00483A56" w:rsidP="00BC0911">
            <w:pPr>
              <w:jc w:val="left"/>
              <w:rPr>
                <w:b/>
                <w:bCs/>
                <w:sz w:val="18"/>
                <w:szCs w:val="18"/>
              </w:rPr>
            </w:pPr>
            <w:r w:rsidRPr="006462E0">
              <w:rPr>
                <w:b/>
                <w:bCs/>
                <w:sz w:val="18"/>
                <w:szCs w:val="18"/>
              </w:rPr>
              <w:t>Measures for handling potential dependent failures</w:t>
            </w:r>
          </w:p>
        </w:tc>
      </w:tr>
      <w:tr w:rsidR="00243086" w:rsidRPr="006462E0" w14:paraId="465F5B7C" w14:textId="77777777" w:rsidTr="008B5049">
        <w:trPr>
          <w:cantSplit/>
          <w:tblHeader/>
          <w:jc w:val="center"/>
        </w:trPr>
        <w:tc>
          <w:tcPr>
            <w:tcW w:w="1477" w:type="dxa"/>
            <w:tcBorders>
              <w:top w:val="single" w:sz="4" w:space="0" w:color="auto"/>
            </w:tcBorders>
          </w:tcPr>
          <w:p w14:paraId="465F5B76" w14:textId="77777777" w:rsidR="00483A56" w:rsidRPr="006462E0" w:rsidRDefault="00483A56" w:rsidP="008B5049">
            <w:pPr>
              <w:pStyle w:val="TabelleText"/>
            </w:pPr>
          </w:p>
        </w:tc>
        <w:tc>
          <w:tcPr>
            <w:tcW w:w="1434" w:type="dxa"/>
            <w:tcBorders>
              <w:top w:val="single" w:sz="4" w:space="0" w:color="auto"/>
            </w:tcBorders>
          </w:tcPr>
          <w:p w14:paraId="465F5B77" w14:textId="77777777" w:rsidR="001B6FB9" w:rsidRPr="006462E0" w:rsidRDefault="001B6FB9" w:rsidP="008B5049">
            <w:pPr>
              <w:pStyle w:val="TabelleText"/>
              <w:rPr>
                <w:sz w:val="16"/>
                <w:szCs w:val="16"/>
              </w:rPr>
            </w:pPr>
          </w:p>
        </w:tc>
        <w:tc>
          <w:tcPr>
            <w:tcW w:w="1546" w:type="dxa"/>
            <w:tcBorders>
              <w:top w:val="single" w:sz="4" w:space="0" w:color="auto"/>
            </w:tcBorders>
          </w:tcPr>
          <w:p w14:paraId="465F5B78" w14:textId="77777777" w:rsidR="00483A56" w:rsidRPr="006462E0" w:rsidRDefault="00483A56" w:rsidP="008B5049">
            <w:pPr>
              <w:pStyle w:val="TabelleText"/>
            </w:pPr>
          </w:p>
        </w:tc>
        <w:tc>
          <w:tcPr>
            <w:tcW w:w="1337" w:type="dxa"/>
            <w:tcBorders>
              <w:top w:val="single" w:sz="4" w:space="0" w:color="auto"/>
            </w:tcBorders>
          </w:tcPr>
          <w:p w14:paraId="465F5B79" w14:textId="77777777" w:rsidR="00483A56" w:rsidRPr="006462E0" w:rsidRDefault="00483A56" w:rsidP="008B5049">
            <w:pPr>
              <w:pStyle w:val="TabelleText"/>
            </w:pPr>
          </w:p>
        </w:tc>
        <w:tc>
          <w:tcPr>
            <w:tcW w:w="1757" w:type="dxa"/>
            <w:tcBorders>
              <w:top w:val="single" w:sz="4" w:space="0" w:color="auto"/>
            </w:tcBorders>
          </w:tcPr>
          <w:p w14:paraId="465F5B7A" w14:textId="77777777" w:rsidR="00483A56" w:rsidRPr="006462E0" w:rsidRDefault="00483A56" w:rsidP="008B5049">
            <w:pPr>
              <w:pStyle w:val="TabelleText"/>
            </w:pPr>
          </w:p>
        </w:tc>
        <w:tc>
          <w:tcPr>
            <w:tcW w:w="1810" w:type="dxa"/>
            <w:tcBorders>
              <w:top w:val="single" w:sz="4" w:space="0" w:color="auto"/>
            </w:tcBorders>
          </w:tcPr>
          <w:p w14:paraId="465F5B7B" w14:textId="77777777" w:rsidR="00483A56" w:rsidRPr="006462E0" w:rsidRDefault="00483A56" w:rsidP="008B5049">
            <w:pPr>
              <w:pStyle w:val="TabelleText"/>
            </w:pPr>
          </w:p>
        </w:tc>
      </w:tr>
    </w:tbl>
    <w:p w14:paraId="465F5B7D" w14:textId="53C9BD34" w:rsidR="00483A56" w:rsidRPr="006462E0" w:rsidRDefault="00483A56" w:rsidP="00B81A22">
      <w:pPr>
        <w:pStyle w:val="Caption"/>
        <w:rPr>
          <w:i/>
          <w:color w:val="808080"/>
        </w:rPr>
      </w:pPr>
      <w:bookmarkStart w:id="30" w:name="_Toc283497508"/>
      <w:bookmarkStart w:id="31" w:name="_Toc524090275"/>
      <w:r w:rsidRPr="006462E0">
        <w:t xml:space="preserve">Table </w:t>
      </w:r>
      <w:r w:rsidRPr="006462E0">
        <w:fldChar w:fldCharType="begin"/>
      </w:r>
      <w:r w:rsidRPr="006462E0">
        <w:instrText xml:space="preserve"> SEQ Table \* ARABIC </w:instrText>
      </w:r>
      <w:r w:rsidRPr="006462E0">
        <w:fldChar w:fldCharType="separate"/>
      </w:r>
      <w:r w:rsidR="0084278B">
        <w:rPr>
          <w:noProof/>
        </w:rPr>
        <w:t>5</w:t>
      </w:r>
      <w:r w:rsidRPr="006462E0">
        <w:fldChar w:fldCharType="end"/>
      </w:r>
      <w:r w:rsidR="00B81A22">
        <w:t xml:space="preserve">: </w:t>
      </w:r>
      <w:r w:rsidRPr="006462E0">
        <w:t>System Level architecture (including redundancy) for SG01</w:t>
      </w:r>
      <w:bookmarkEnd w:id="30"/>
      <w:bookmarkEnd w:id="31"/>
    </w:p>
    <w:p w14:paraId="465F5B7E" w14:textId="77777777" w:rsidR="00483A56" w:rsidRPr="006462E0" w:rsidRDefault="00483A56" w:rsidP="00BC0911">
      <w:pPr>
        <w:rPr>
          <w:i/>
          <w:color w:val="808080"/>
        </w:rPr>
      </w:pPr>
    </w:p>
    <w:p w14:paraId="465F5B7F" w14:textId="77777777" w:rsidR="00483A56" w:rsidRPr="006462E0" w:rsidRDefault="00483A56" w:rsidP="00BC0911">
      <w:pPr>
        <w:rPr>
          <w:lang w:bidi="en-US"/>
        </w:rPr>
      </w:pPr>
    </w:p>
    <w:p w14:paraId="465F5B80" w14:textId="77777777" w:rsidR="008B5049" w:rsidRPr="006462E0" w:rsidRDefault="008B5049" w:rsidP="008B5049">
      <w:pPr>
        <w:pStyle w:val="Heading3"/>
        <w:rPr>
          <w:lang w:bidi="en-US"/>
        </w:rPr>
      </w:pPr>
      <w:bookmarkStart w:id="32" w:name="_Toc524090137"/>
      <w:r w:rsidRPr="006462E0">
        <w:rPr>
          <w:lang w:bidi="en-US"/>
        </w:rPr>
        <w:t>Safety Goal: SG</w:t>
      </w:r>
      <w:r w:rsidRPr="006462E0">
        <w:rPr>
          <w:color w:val="0000FF"/>
          <w:lang w:bidi="en-US"/>
        </w:rPr>
        <w:t>xx</w:t>
      </w:r>
      <w:r w:rsidRPr="006462E0">
        <w:rPr>
          <w:lang w:bidi="en-US"/>
        </w:rPr>
        <w:t xml:space="preserve"> (ASIL </w:t>
      </w:r>
      <w:r w:rsidRPr="006462E0">
        <w:rPr>
          <w:color w:val="0000FF"/>
          <w:lang w:bidi="en-US"/>
        </w:rPr>
        <w:t>X</w:t>
      </w:r>
      <w:r w:rsidRPr="006462E0">
        <w:rPr>
          <w:lang w:bidi="en-US"/>
        </w:rPr>
        <w:t>)</w:t>
      </w:r>
      <w:bookmarkEnd w:id="32"/>
    </w:p>
    <w:p w14:paraId="465F5B81" w14:textId="77777777" w:rsidR="00483A56" w:rsidRPr="006462E0" w:rsidRDefault="00483A56" w:rsidP="00BC0911">
      <w:pPr>
        <w:keepNext/>
        <w:rPr>
          <w:lang w:bidi="en-US"/>
        </w:rPr>
      </w:pPr>
    </w:p>
    <w:p w14:paraId="465F5B82" w14:textId="77777777" w:rsidR="00E274D6" w:rsidRPr="006462E0" w:rsidRDefault="008B5049" w:rsidP="00BC0911">
      <w:pPr>
        <w:rPr>
          <w:color w:val="0000FF"/>
        </w:rPr>
      </w:pPr>
      <w:r w:rsidRPr="006462E0">
        <w:rPr>
          <w:color w:val="0000FF"/>
        </w:rPr>
        <w:t>…</w:t>
      </w:r>
    </w:p>
    <w:p w14:paraId="465F5B83" w14:textId="77777777" w:rsidR="001E1216" w:rsidRPr="006462E0" w:rsidRDefault="001E1216" w:rsidP="00BC0911"/>
    <w:p w14:paraId="465F5B84" w14:textId="1208799A" w:rsidR="001E1216" w:rsidRDefault="004F3A34" w:rsidP="00305121">
      <w:pPr>
        <w:pStyle w:val="Heading1"/>
      </w:pPr>
      <w:bookmarkStart w:id="33" w:name="_Toc524090138"/>
      <w:r>
        <w:lastRenderedPageBreak/>
        <w:t xml:space="preserve">Technical </w:t>
      </w:r>
      <w:r w:rsidR="00305121" w:rsidRPr="00305121">
        <w:t>Safety Requirements Specification</w:t>
      </w:r>
      <w:bookmarkEnd w:id="33"/>
    </w:p>
    <w:p w14:paraId="465F5B85" w14:textId="1ACE2935" w:rsidR="00FD5176" w:rsidRDefault="00483A56" w:rsidP="006558E0">
      <w:pPr>
        <w:pStyle w:val="Heading2"/>
      </w:pPr>
      <w:bookmarkStart w:id="34" w:name="_Ref290472035"/>
      <w:bookmarkStart w:id="35" w:name="_Ref290472022"/>
      <w:bookmarkStart w:id="36" w:name="_Ref279663817"/>
      <w:bookmarkStart w:id="37" w:name="_Ref279663813"/>
      <w:bookmarkStart w:id="38" w:name="_Ref279138146"/>
      <w:bookmarkStart w:id="39" w:name="_Toc524090139"/>
      <w:r w:rsidRPr="006462E0">
        <w:t>Technical Safety Requirements</w:t>
      </w:r>
      <w:bookmarkEnd w:id="27"/>
      <w:bookmarkEnd w:id="34"/>
      <w:bookmarkEnd w:id="35"/>
      <w:bookmarkEnd w:id="36"/>
      <w:bookmarkEnd w:id="37"/>
      <w:bookmarkEnd w:id="38"/>
      <w:bookmarkEnd w:id="39"/>
    </w:p>
    <w:p w14:paraId="7E1EC136" w14:textId="7C2850BF" w:rsidR="0078561F" w:rsidRPr="0078561F" w:rsidRDefault="004E3C27" w:rsidP="0078561F">
      <w:pPr>
        <w:pStyle w:val="Heading3"/>
      </w:pPr>
      <w:bookmarkStart w:id="40" w:name="_Toc489611353"/>
      <w:bookmarkStart w:id="41" w:name="_Toc524090140"/>
      <w:r w:rsidRPr="00225104">
        <w:t xml:space="preserve">Requirement Derivation Diagram(s) for </w:t>
      </w:r>
      <w:r>
        <w:t>F-S-Req111</w:t>
      </w:r>
      <w:bookmarkEnd w:id="40"/>
      <w:r w:rsidR="00E21424">
        <w:t xml:space="preserve"> - Cloud and OTA Supervisor Communicates Manifest Securely</w:t>
      </w:r>
      <w:bookmarkEnd w:id="41"/>
    </w:p>
    <w:p w14:paraId="78B994FB" w14:textId="77777777" w:rsidR="005E1C3C" w:rsidRPr="00953CBA" w:rsidRDefault="005E1C3C" w:rsidP="00953CBA"/>
    <w:p w14:paraId="29C90BD3" w14:textId="5A338016" w:rsidR="004E3C27" w:rsidRPr="004E3C27" w:rsidRDefault="004E3C27" w:rsidP="004E3C27">
      <w:pPr>
        <w:pStyle w:val="Heading4"/>
      </w:pPr>
      <w:bookmarkStart w:id="42" w:name="_Toc524090141"/>
      <w:r>
        <w:t>Requirement Derivation Diagram(s) (Optional)</w:t>
      </w:r>
      <w:bookmarkEnd w:id="42"/>
      <w:r>
        <w:t xml:space="preserve"> </w:t>
      </w:r>
    </w:p>
    <w:p w14:paraId="7D857C35" w14:textId="77777777" w:rsidR="004E3C27" w:rsidRPr="00225104" w:rsidRDefault="004E3C27" w:rsidP="004E3C27">
      <w:pPr>
        <w:rPr>
          <w:i/>
          <w:color w:val="A6A6A6"/>
        </w:rPr>
      </w:pPr>
      <w:r w:rsidRPr="00225104">
        <w:rPr>
          <w:i/>
          <w:color w:val="A6A6A6"/>
        </w:rPr>
        <w:t>Derive Technical Safety Requirements from Functional Safety Requirements.</w:t>
      </w:r>
    </w:p>
    <w:p w14:paraId="04FAF957" w14:textId="77777777" w:rsidR="004E3C27" w:rsidRPr="00225104" w:rsidRDefault="004E3C27" w:rsidP="004E3C27"/>
    <w:p w14:paraId="2B3C2A4A" w14:textId="017BA08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7EC9FC75" w14:textId="48F0C784" w:rsidR="00240AB6" w:rsidRDefault="00240AB6" w:rsidP="004E3C27">
      <w:pPr>
        <w:jc w:val="center"/>
        <w:rPr>
          <w:i/>
          <w:color w:val="A6A6A6"/>
        </w:rPr>
      </w:pPr>
    </w:p>
    <w:p w14:paraId="5822E719" w14:textId="77777777" w:rsidR="00240AB6" w:rsidRDefault="00240AB6" w:rsidP="004E3C27">
      <w:pPr>
        <w:jc w:val="center"/>
        <w:rPr>
          <w:i/>
          <w:color w:val="A6A6A6"/>
        </w:rPr>
      </w:pPr>
    </w:p>
    <w:p w14:paraId="3E2F2EC0" w14:textId="77777777" w:rsidR="004E3C27" w:rsidRPr="00935A34" w:rsidRDefault="004E3C27" w:rsidP="004E3C27">
      <w:pPr>
        <w:jc w:val="center"/>
      </w:pPr>
      <w:r>
        <w:rPr>
          <w:noProof/>
          <w:lang w:val="en-US"/>
        </w:rPr>
        <w:drawing>
          <wp:inline distT="0" distB="0" distL="0" distR="0">
            <wp:extent cx="3914775" cy="3219450"/>
            <wp:effectExtent l="0" t="0" r="0" b="0"/>
            <wp:docPr id="4" name="Picture 338158095.jpg" descr="338158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8158095.jpg"/>
                    <pic:cNvPicPr/>
                  </pic:nvPicPr>
                  <pic:blipFill>
                    <a:blip r:embed="rId15" cstate="print"/>
                    <a:stretch>
                      <a:fillRect/>
                    </a:stretch>
                  </pic:blipFill>
                  <pic:spPr>
                    <a:xfrm>
                      <a:off x="0" y="0"/>
                      <a:ext cx="3914775" cy="3219450"/>
                    </a:xfrm>
                    <a:prstGeom prst="rect">
                      <a:avLst/>
                    </a:prstGeom>
                  </pic:spPr>
                </pic:pic>
              </a:graphicData>
            </a:graphic>
          </wp:inline>
        </w:drawing>
      </w:r>
    </w:p>
    <w:p w14:paraId="33215BBC" w14:textId="5A0A3B02"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w:t>
      </w:r>
      <w:r w:rsidRPr="00225104">
        <w:fldChar w:fldCharType="end"/>
      </w:r>
      <w:r w:rsidRPr="00225104">
        <w:t xml:space="preserve"> - Technical Safety Requirements Derivation Diagram for </w:t>
      </w:r>
      <w:r>
        <w:t>F-S-Req111</w:t>
      </w:r>
    </w:p>
    <w:p w14:paraId="212A33AB" w14:textId="786A8496" w:rsidR="00EE1AD7" w:rsidRDefault="00AA2664" w:rsidP="00EB1D46">
      <w:pPr>
        <w:pStyle w:val="Heading4"/>
      </w:pPr>
      <w:bookmarkStart w:id="43" w:name="_Toc524090142"/>
      <w:r>
        <w:t xml:space="preserve">Technical Safety Requirements </w:t>
      </w:r>
      <w:r w:rsidR="004E3C27">
        <w:t>for F-S-Req111</w:t>
      </w:r>
      <w:r w:rsidR="009B6F4C">
        <w:t xml:space="preserve"> - Cloud and OTA Supervisor Communicates Manifest Securely</w:t>
      </w:r>
      <w:bookmarkEnd w:id="43"/>
    </w:p>
    <w:p w14:paraId="3A2E66CA" w14:textId="77777777" w:rsidR="00EE1AD7" w:rsidRPr="00EE1AD7" w:rsidRDefault="00EE1AD7" w:rsidP="00EB1D46"/>
    <w:p w14:paraId="465F5B87" w14:textId="34FB7751"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51614AA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D1668F9"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FC5C69D" w14:textId="0F9C786E" w:rsidR="004C0701" w:rsidRPr="004F71B4" w:rsidRDefault="004C0701" w:rsidP="004C0701">
            <w:pPr>
              <w:pStyle w:val="TableTextLeft"/>
              <w:keepNext/>
              <w:rPr>
                <w:sz w:val="18"/>
                <w:szCs w:val="18"/>
                <w:lang w:val="en-GB"/>
              </w:rPr>
            </w:pPr>
            <w:bookmarkStart w:id="44" w:name="_e4902d41c4ebc4e5c83e3ced13a6db79"/>
            <w:r>
              <w:rPr>
                <w:sz w:val="18"/>
                <w:szCs w:val="18"/>
                <w:lang w:val="en-GB"/>
              </w:rPr>
              <w:t>T-S-Req035</w:t>
            </w:r>
            <w:bookmarkEnd w:id="44"/>
            <w:r w:rsidR="001E6818">
              <w:rPr>
                <w:sz w:val="18"/>
                <w:szCs w:val="18"/>
                <w:lang w:val="en-GB"/>
              </w:rPr>
              <w:t xml:space="preserve"> - ECG receive Encrypted Manifest</w:t>
            </w:r>
          </w:p>
        </w:tc>
      </w:tr>
      <w:tr w:rsidR="00AF3CFB" w:rsidRPr="006462E0" w14:paraId="25A6333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C5BE98" w14:textId="3E812265" w:rsidR="00AF3CFB" w:rsidRPr="006462E0" w:rsidRDefault="00AF3CFB" w:rsidP="00AF3CFB">
            <w:pPr>
              <w:pStyle w:val="TableRowNameLeft"/>
              <w:rPr>
                <w:noProof w:val="0"/>
                <w:sz w:val="18"/>
                <w:szCs w:val="18"/>
              </w:rPr>
            </w:pPr>
            <w:bookmarkStart w:id="45" w:name="OLE_LINK5"/>
            <w:r w:rsidRPr="009E2A52">
              <w:rPr>
                <w:noProof w:val="0"/>
                <w:sz w:val="18"/>
                <w:szCs w:val="18"/>
              </w:rPr>
              <w:t xml:space="preserve">External Reference </w:t>
            </w:r>
            <w:r w:rsidRPr="009E2A52">
              <w:rPr>
                <w:b w:val="0"/>
                <w:i/>
                <w:noProof w:val="0"/>
                <w:sz w:val="18"/>
                <w:szCs w:val="18"/>
              </w:rPr>
              <w:t>(optional)</w:t>
            </w:r>
            <w:bookmarkEnd w:id="45"/>
          </w:p>
        </w:tc>
        <w:tc>
          <w:tcPr>
            <w:tcW w:w="6789" w:type="dxa"/>
            <w:tcBorders>
              <w:left w:val="single" w:sz="4" w:space="0" w:color="auto"/>
              <w:bottom w:val="single" w:sz="4" w:space="0" w:color="auto"/>
            </w:tcBorders>
            <w:tcMar>
              <w:top w:w="57" w:type="dxa"/>
              <w:left w:w="57" w:type="dxa"/>
              <w:bottom w:w="57" w:type="dxa"/>
              <w:right w:w="57" w:type="dxa"/>
            </w:tcMar>
          </w:tcPr>
          <w:p w14:paraId="182D8724" w14:textId="77777777" w:rsidR="00AF3CFB" w:rsidRDefault="00AF3CFB" w:rsidP="00AF3CFB">
            <w:pPr>
              <w:pStyle w:val="TableTextLeft"/>
              <w:keepNext/>
              <w:rPr>
                <w:sz w:val="18"/>
                <w:szCs w:val="18"/>
                <w:lang w:val="en-GB"/>
              </w:rPr>
            </w:pPr>
          </w:p>
        </w:tc>
      </w:tr>
      <w:tr w:rsidR="00AF3CFB" w:rsidRPr="006462E0" w14:paraId="3CA13A9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7AC04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C2FB0E0" w14:textId="52777391"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C3FB37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52B6EA"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6C354064" w14:textId="491DAFD5"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45021D8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D4F216"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E581A9E" w14:textId="34A3134B" w:rsidR="00AF3CFB" w:rsidRPr="004F71B4" w:rsidRDefault="00AF3CFB" w:rsidP="00AF3CFB">
            <w:pPr>
              <w:pStyle w:val="TableTextLeft"/>
              <w:keepNext/>
              <w:rPr>
                <w:sz w:val="18"/>
                <w:szCs w:val="18"/>
                <w:lang w:val="en-GB"/>
              </w:rPr>
            </w:pPr>
            <w:r w:rsidRPr="00AC6ABE">
              <w:rPr>
                <w:sz w:val="18"/>
                <w:szCs w:val="18"/>
                <w:lang w:val="en-GB"/>
              </w:rPr>
              <w:t>F-S-Req111</w:t>
            </w:r>
            <w:r>
              <w:rPr>
                <w:sz w:val="18"/>
                <w:szCs w:val="18"/>
                <w:lang w:val="en-GB"/>
              </w:rPr>
              <w:t xml:space="preserve"> - Cloud and OTA Supervisor Communicates Manifest Securely</w:t>
            </w:r>
          </w:p>
        </w:tc>
      </w:tr>
      <w:tr w:rsidR="00AF3CFB" w:rsidRPr="006462E0" w14:paraId="2DC3CDD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C7FA82" w14:textId="77777777" w:rsidR="00AF3CFB" w:rsidRDefault="00AF3CFB" w:rsidP="00AF3CFB">
            <w:pPr>
              <w:pStyle w:val="TableRowNameLeft"/>
              <w:rPr>
                <w:noProof w:val="0"/>
                <w:sz w:val="18"/>
                <w:szCs w:val="18"/>
              </w:rPr>
            </w:pPr>
            <w:r w:rsidRPr="006462E0">
              <w:rPr>
                <w:noProof w:val="0"/>
                <w:sz w:val="18"/>
                <w:szCs w:val="18"/>
              </w:rPr>
              <w:t>ASIL Classification:</w:t>
            </w:r>
          </w:p>
          <w:p w14:paraId="7D32AC4F" w14:textId="120F6021"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C0959B9" w14:textId="3FE20891"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17D87C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BBD34B"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FA5D48F" w14:textId="76C320BB" w:rsidR="00AF3CFB" w:rsidRPr="004F71B4" w:rsidRDefault="00AF3CFB" w:rsidP="00AF3CFB">
            <w:pPr>
              <w:pStyle w:val="BodyText"/>
              <w:spacing w:before="0"/>
              <w:jc w:val="left"/>
              <w:rPr>
                <w:b w:val="0"/>
                <w:color w:val="0000FF"/>
                <w:sz w:val="18"/>
                <w:szCs w:val="18"/>
                <w:lang w:val="en-GB"/>
              </w:rPr>
            </w:pPr>
            <w:r>
              <w:rPr>
                <w:b w:val="0"/>
                <w:sz w:val="18"/>
                <w:szCs w:val="18"/>
                <w:lang w:val="en-GB"/>
              </w:rPr>
              <w:t>ECG receive Encrypted Manifest</w:t>
            </w:r>
          </w:p>
        </w:tc>
      </w:tr>
      <w:tr w:rsidR="00AF3CFB" w:rsidRPr="006462E0" w14:paraId="285BBB5C"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73B215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27B1EDC" w14:textId="77510E8F" w:rsidR="00AF3CFB" w:rsidRPr="004F71B4" w:rsidRDefault="00AF3CFB" w:rsidP="00AF3CFB">
            <w:pPr>
              <w:pStyle w:val="FuncSafetyReqText"/>
              <w:rPr>
                <w:i/>
                <w:noProof w:val="0"/>
                <w:color w:val="808080"/>
                <w:sz w:val="18"/>
                <w:szCs w:val="18"/>
              </w:rPr>
            </w:pPr>
            <w:r>
              <w:rPr>
                <w:noProof w:val="0"/>
                <w:sz w:val="18"/>
                <w:szCs w:val="18"/>
              </w:rPr>
              <w:t>ECG shall download an encrypted Manifest (thru SYNCP) from the cloud to ensure that the URL used for downloading files has not been compromised</w:t>
            </w:r>
          </w:p>
        </w:tc>
      </w:tr>
      <w:tr w:rsidR="00AF3CFB" w:rsidRPr="006462E0" w14:paraId="7F90342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2F7F4D"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92EFA66" w14:textId="77777777" w:rsidR="00BF1084" w:rsidRDefault="00BF1084"/>
        </w:tc>
      </w:tr>
      <w:tr w:rsidR="00AF3CFB" w:rsidRPr="006462E0" w14:paraId="14E2439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2D2B9C"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1EED41F" w14:textId="49465ED8"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AEA92C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4419AAE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48448F" w14:textId="663B8F8D"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F9B5C94" w14:textId="7DBC3DAB"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1212F28" w14:textId="74D89AB0"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A7B0514" w14:textId="1BEF9629"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A48CF0E" w14:textId="77777777" w:rsidR="00BF1084" w:rsidRDefault="00BF1084"/>
        </w:tc>
      </w:tr>
      <w:tr w:rsidR="00AF3CFB" w:rsidRPr="006462E0" w14:paraId="3468D220"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BECFB1" w14:textId="0D696A2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16511D2" w14:textId="09504763"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E32765E" w14:textId="64135095"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63C282D" w14:textId="77777777" w:rsidR="00BF1084" w:rsidRDefault="00BF1084"/>
        </w:tc>
      </w:tr>
      <w:tr w:rsidR="00AF3CFB" w:rsidRPr="006462E0" w14:paraId="5E25DFC3"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10EC93" w14:textId="5E11C7D5"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650A064" w14:textId="77777777" w:rsidR="00AF3CFB" w:rsidRDefault="00AF3CFB" w:rsidP="00AF3CFB">
            <w:pPr>
              <w:pStyle w:val="FuncSafetyReqText"/>
              <w:rPr>
                <w:noProof w:val="0"/>
                <w:sz w:val="18"/>
                <w:szCs w:val="18"/>
              </w:rPr>
            </w:pPr>
          </w:p>
        </w:tc>
      </w:tr>
      <w:tr w:rsidR="00AF3CFB" w:rsidRPr="006462E0" w14:paraId="4350414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451ED71"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E71CCF6" w14:textId="77777777" w:rsidR="00AF3CFB" w:rsidRPr="00D810B9" w:rsidRDefault="00AF3CFB" w:rsidP="00AF3CFB">
            <w:pPr>
              <w:rPr>
                <w:iCs/>
                <w:sz w:val="18"/>
              </w:rPr>
            </w:pPr>
            <w:r w:rsidRPr="00D810B9">
              <w:rPr>
                <w:iCs/>
                <w:sz w:val="18"/>
              </w:rPr>
              <w:t>System test</w:t>
            </w:r>
          </w:p>
        </w:tc>
      </w:tr>
      <w:tr w:rsidR="00AF3CFB" w:rsidRPr="006462E0" w14:paraId="502AFBB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25072DF" w14:textId="77777777" w:rsidR="00AF3CFB" w:rsidRDefault="00AF3CFB" w:rsidP="00AF3CFB">
            <w:pPr>
              <w:pStyle w:val="TableRowNameLeft"/>
              <w:rPr>
                <w:noProof w:val="0"/>
                <w:sz w:val="18"/>
                <w:szCs w:val="18"/>
              </w:rPr>
            </w:pPr>
            <w:r w:rsidRPr="006462E0">
              <w:rPr>
                <w:noProof w:val="0"/>
                <w:sz w:val="18"/>
                <w:szCs w:val="18"/>
              </w:rPr>
              <w:t>V&amp;V acceptance criteria:</w:t>
            </w:r>
          </w:p>
          <w:p w14:paraId="78E46B72" w14:textId="708DA3A1"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CDE02E4" w14:textId="77777777" w:rsidR="00BF1084" w:rsidRDefault="00BF1084"/>
        </w:tc>
      </w:tr>
      <w:tr w:rsidR="00AF3CFB" w:rsidRPr="006462E0" w14:paraId="7D77F39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06D6C6" w14:textId="2BB155FE"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C21B5AE" w14:textId="77777777" w:rsidR="00BF1084" w:rsidRDefault="00BF1084"/>
        </w:tc>
      </w:tr>
    </w:tbl>
    <w:p w14:paraId="465F5BD1" w14:textId="77777777" w:rsidR="00E24C7B" w:rsidRPr="00DF0B71" w:rsidRDefault="00E24C7B" w:rsidP="00937B04">
      <w:pPr>
        <w:rPr>
          <w:sz w:val="2"/>
          <w:szCs w:val="2"/>
        </w:rPr>
      </w:pPr>
    </w:p>
    <w:p w14:paraId="465F5BD3" w14:textId="77777777" w:rsidR="00831488" w:rsidRPr="006462E0" w:rsidRDefault="00831488" w:rsidP="00BC0911">
      <w:pPr>
        <w:rPr>
          <w:sz w:val="2"/>
          <w:szCs w:val="2"/>
        </w:rPr>
      </w:pPr>
    </w:p>
    <w:p w14:paraId="465F5BD4" w14:textId="50E0D8C2" w:rsidR="00B356F2" w:rsidRDefault="00B356F2" w:rsidP="00B81A22">
      <w:pPr>
        <w:pStyle w:val="Caption"/>
      </w:pPr>
      <w:bookmarkStart w:id="46" w:name="_Ref476752730"/>
      <w:bookmarkStart w:id="47" w:name="_Toc283497512"/>
      <w:bookmarkStart w:id="48" w:name="_Toc524090276"/>
      <w:r w:rsidRPr="006462E0">
        <w:t xml:space="preserve">Table </w:t>
      </w:r>
      <w:r w:rsidRPr="006462E0">
        <w:fldChar w:fldCharType="begin"/>
      </w:r>
      <w:r w:rsidRPr="006462E0">
        <w:instrText xml:space="preserve"> SEQ Table \* ARABIC </w:instrText>
      </w:r>
      <w:r w:rsidRPr="006462E0">
        <w:fldChar w:fldCharType="separate"/>
      </w:r>
      <w:r w:rsidR="0084278B">
        <w:rPr>
          <w:noProof/>
        </w:rPr>
        <w:t>6</w:t>
      </w:r>
      <w:r w:rsidRPr="006462E0">
        <w:fldChar w:fldCharType="end"/>
      </w:r>
      <w:bookmarkEnd w:id="46"/>
      <w:r w:rsidR="00B81A22">
        <w:t xml:space="preserve">: </w:t>
      </w:r>
      <w:r w:rsidR="006A32C9">
        <w:t xml:space="preserve"> </w:t>
      </w:r>
      <w:bookmarkEnd w:id="47"/>
      <w:r w:rsidR="003D7ABB">
        <w:t>ECG receive Encrypted Manifest</w:t>
      </w:r>
      <w:bookmarkEnd w:id="48"/>
    </w:p>
    <w:p w14:paraId="04438751" w14:textId="77777777" w:rsidR="0078561F" w:rsidRPr="0078561F" w:rsidRDefault="004E3C27" w:rsidP="0078561F">
      <w:pPr>
        <w:pStyle w:val="Heading3"/>
      </w:pPr>
      <w:bookmarkStart w:id="49" w:name="_Toc524090143"/>
      <w:r w:rsidRPr="00225104">
        <w:t xml:space="preserve">Requirement Derivation Diagram(s) for </w:t>
      </w:r>
      <w:r>
        <w:t>F-S-Req030</w:t>
      </w:r>
      <w:r w:rsidR="00E21424">
        <w:t xml:space="preserve"> - Cloud Authenticates Software Update</w:t>
      </w:r>
      <w:bookmarkEnd w:id="49"/>
    </w:p>
    <w:p w14:paraId="2DAADD42" w14:textId="77777777" w:rsidR="005E1C3C" w:rsidRPr="00953CBA" w:rsidRDefault="005E1C3C" w:rsidP="00953CBA"/>
    <w:p w14:paraId="0EF6F49D" w14:textId="77777777" w:rsidR="004E3C27" w:rsidRPr="004E3C27" w:rsidRDefault="004E3C27" w:rsidP="004E3C27">
      <w:pPr>
        <w:pStyle w:val="Heading4"/>
      </w:pPr>
      <w:bookmarkStart w:id="50" w:name="_Toc524090144"/>
      <w:r>
        <w:t>Requirement Derivation Diagram(s) (Optional)</w:t>
      </w:r>
      <w:bookmarkEnd w:id="50"/>
      <w:r>
        <w:t xml:space="preserve"> </w:t>
      </w:r>
    </w:p>
    <w:p w14:paraId="3312D106" w14:textId="77777777" w:rsidR="004E3C27" w:rsidRPr="00225104" w:rsidRDefault="004E3C27" w:rsidP="004E3C27">
      <w:pPr>
        <w:rPr>
          <w:i/>
          <w:color w:val="A6A6A6"/>
        </w:rPr>
      </w:pPr>
      <w:r w:rsidRPr="00225104">
        <w:rPr>
          <w:i/>
          <w:color w:val="A6A6A6"/>
        </w:rPr>
        <w:t>Derive Technical Safety Requirements from Functional Safety Requirements.</w:t>
      </w:r>
    </w:p>
    <w:p w14:paraId="73E9B08A" w14:textId="77777777" w:rsidR="004E3C27" w:rsidRPr="00225104" w:rsidRDefault="004E3C27" w:rsidP="004E3C27"/>
    <w:p w14:paraId="67268468"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BB287BC" w14:textId="77777777" w:rsidR="00240AB6" w:rsidRDefault="00240AB6" w:rsidP="004E3C27">
      <w:pPr>
        <w:jc w:val="center"/>
        <w:rPr>
          <w:i/>
          <w:color w:val="A6A6A6"/>
        </w:rPr>
      </w:pPr>
    </w:p>
    <w:p w14:paraId="1B0E1E1A" w14:textId="77777777" w:rsidR="00240AB6" w:rsidRDefault="00240AB6" w:rsidP="004E3C27">
      <w:pPr>
        <w:jc w:val="center"/>
        <w:rPr>
          <w:i/>
          <w:color w:val="A6A6A6"/>
        </w:rPr>
      </w:pPr>
    </w:p>
    <w:p w14:paraId="07A58704" w14:textId="77777777" w:rsidR="004E3C27" w:rsidRPr="00935A34" w:rsidRDefault="004E3C27" w:rsidP="004E3C27">
      <w:pPr>
        <w:jc w:val="center"/>
      </w:pPr>
      <w:r>
        <w:rPr>
          <w:noProof/>
          <w:lang w:val="en-US"/>
        </w:rPr>
        <w:drawing>
          <wp:inline distT="0" distB="0" distL="0" distR="0">
            <wp:extent cx="5638800" cy="2800350"/>
            <wp:effectExtent l="0" t="0" r="0" b="0"/>
            <wp:docPr id="6" name="Picture -962796621.jpg" descr="-962796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62796621.jpg"/>
                    <pic:cNvPicPr/>
                  </pic:nvPicPr>
                  <pic:blipFill>
                    <a:blip r:embed="rId16" cstate="print"/>
                    <a:stretch>
                      <a:fillRect/>
                    </a:stretch>
                  </pic:blipFill>
                  <pic:spPr>
                    <a:xfrm>
                      <a:off x="0" y="0"/>
                      <a:ext cx="5638800" cy="2800350"/>
                    </a:xfrm>
                    <a:prstGeom prst="rect">
                      <a:avLst/>
                    </a:prstGeom>
                  </pic:spPr>
                </pic:pic>
              </a:graphicData>
            </a:graphic>
          </wp:inline>
        </w:drawing>
      </w:r>
    </w:p>
    <w:p w14:paraId="74396770" w14:textId="1C33B4EA"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w:t>
      </w:r>
      <w:r w:rsidRPr="00225104">
        <w:fldChar w:fldCharType="end"/>
      </w:r>
      <w:r w:rsidRPr="00225104">
        <w:t xml:space="preserve"> - Technical Safety Requirements Derivation Diagram for </w:t>
      </w:r>
      <w:r>
        <w:t>F-S-Req030</w:t>
      </w:r>
    </w:p>
    <w:p w14:paraId="59421C5C" w14:textId="77777777" w:rsidR="00EE1AD7" w:rsidRDefault="00AA2664" w:rsidP="00EB1D46">
      <w:pPr>
        <w:pStyle w:val="Heading4"/>
      </w:pPr>
      <w:bookmarkStart w:id="51" w:name="_Toc524090145"/>
      <w:r>
        <w:t xml:space="preserve">Technical Safety Requirements </w:t>
      </w:r>
      <w:r w:rsidR="004E3C27">
        <w:t>for F-S-Req030</w:t>
      </w:r>
      <w:r w:rsidR="009B6F4C">
        <w:t xml:space="preserve"> - Cloud Authenticates Software Update</w:t>
      </w:r>
      <w:bookmarkEnd w:id="51"/>
    </w:p>
    <w:p w14:paraId="5846EC2F" w14:textId="77777777" w:rsidR="00EE1AD7" w:rsidRPr="00EE1AD7" w:rsidRDefault="00EE1AD7" w:rsidP="00EB1D46"/>
    <w:p w14:paraId="33DF9D18" w14:textId="3CE31453"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FEC35D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9A6947"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2C58E2D" w14:textId="77777777" w:rsidR="004C0701" w:rsidRPr="004F71B4" w:rsidRDefault="004C0701" w:rsidP="004C0701">
            <w:pPr>
              <w:pStyle w:val="TableTextLeft"/>
              <w:keepNext/>
              <w:rPr>
                <w:sz w:val="18"/>
                <w:szCs w:val="18"/>
                <w:lang w:val="en-GB"/>
              </w:rPr>
            </w:pPr>
            <w:bookmarkStart w:id="52" w:name="_cde8eb5a9dadccf0afd38408a0f2881c"/>
            <w:r>
              <w:rPr>
                <w:sz w:val="18"/>
                <w:szCs w:val="18"/>
                <w:lang w:val="en-GB"/>
              </w:rPr>
              <w:t>T-S-Req030</w:t>
            </w:r>
            <w:bookmarkEnd w:id="52"/>
            <w:r w:rsidR="001E6818">
              <w:rPr>
                <w:sz w:val="18"/>
                <w:szCs w:val="18"/>
                <w:lang w:val="en-GB"/>
              </w:rPr>
              <w:t xml:space="preserve"> - SW Binary repository</w:t>
            </w:r>
          </w:p>
        </w:tc>
      </w:tr>
      <w:tr w:rsidR="00AF3CFB" w:rsidRPr="006462E0" w14:paraId="7BD7973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D9EBE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A3C7168" w14:textId="77777777" w:rsidR="00AF3CFB" w:rsidRDefault="00AF3CFB" w:rsidP="00AF3CFB">
            <w:pPr>
              <w:pStyle w:val="TableTextLeft"/>
              <w:keepNext/>
              <w:rPr>
                <w:sz w:val="18"/>
                <w:szCs w:val="18"/>
                <w:lang w:val="en-GB"/>
              </w:rPr>
            </w:pPr>
          </w:p>
        </w:tc>
      </w:tr>
      <w:tr w:rsidR="00AF3CFB" w:rsidRPr="006462E0" w14:paraId="352ECE5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D123AD"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A525FB8"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DDF06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AEB7CB"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CCDDEEE"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p w14:paraId="10EE37CA"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70140F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0410A7"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6FF9B9B" w14:textId="77777777" w:rsidR="00AF3CFB" w:rsidRPr="004F71B4" w:rsidRDefault="00AF3CFB" w:rsidP="00AF3CFB">
            <w:pPr>
              <w:pStyle w:val="TableTextLeft"/>
              <w:keepNext/>
              <w:rPr>
                <w:sz w:val="18"/>
                <w:szCs w:val="18"/>
                <w:lang w:val="en-GB"/>
              </w:rPr>
            </w:pPr>
            <w:r w:rsidRPr="00AC6ABE">
              <w:rPr>
                <w:sz w:val="18"/>
                <w:szCs w:val="18"/>
                <w:lang w:val="en-GB"/>
              </w:rPr>
              <w:t>F-S-Req030</w:t>
            </w:r>
            <w:r>
              <w:rPr>
                <w:sz w:val="18"/>
                <w:szCs w:val="18"/>
                <w:lang w:val="en-GB"/>
              </w:rPr>
              <w:t xml:space="preserve"> - Cloud Authenticates Software Update</w:t>
            </w:r>
          </w:p>
        </w:tc>
      </w:tr>
      <w:tr w:rsidR="00AF3CFB" w:rsidRPr="006462E0" w14:paraId="309AEA7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26B573" w14:textId="77777777" w:rsidR="00AF3CFB" w:rsidRDefault="00AF3CFB" w:rsidP="00AF3CFB">
            <w:pPr>
              <w:pStyle w:val="TableRowNameLeft"/>
              <w:rPr>
                <w:noProof w:val="0"/>
                <w:sz w:val="18"/>
                <w:szCs w:val="18"/>
              </w:rPr>
            </w:pPr>
            <w:r w:rsidRPr="006462E0">
              <w:rPr>
                <w:noProof w:val="0"/>
                <w:sz w:val="18"/>
                <w:szCs w:val="18"/>
              </w:rPr>
              <w:t>ASIL Classification:</w:t>
            </w:r>
          </w:p>
          <w:p w14:paraId="360BD591"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F0CFEE1"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0E006E7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2179E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94F306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SW Binary repository</w:t>
            </w:r>
          </w:p>
        </w:tc>
      </w:tr>
      <w:tr w:rsidR="00AF3CFB" w:rsidRPr="006462E0" w14:paraId="1AD1BF88"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9B2BB7"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8E8ECCF" w14:textId="77777777" w:rsidR="00AF3CFB" w:rsidRPr="004F71B4" w:rsidRDefault="00AF3CFB" w:rsidP="00AF3CFB">
            <w:pPr>
              <w:pStyle w:val="FuncSafetyReqText"/>
              <w:rPr>
                <w:i/>
                <w:noProof w:val="0"/>
                <w:color w:val="808080"/>
                <w:sz w:val="18"/>
                <w:szCs w:val="18"/>
              </w:rPr>
            </w:pPr>
            <w:r>
              <w:rPr>
                <w:noProof w:val="0"/>
                <w:sz w:val="18"/>
                <w:szCs w:val="18"/>
              </w:rPr>
              <w:t>VADR shall verify that the software ingested is from a secure Ford System and the correct security tokens have been exchanged.</w:t>
            </w:r>
          </w:p>
        </w:tc>
      </w:tr>
      <w:tr w:rsidR="00AF3CFB" w:rsidRPr="006462E0" w14:paraId="015C797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AD8178"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A4CDA38" w14:textId="77777777" w:rsidR="00BF1084" w:rsidRDefault="00BF1084"/>
        </w:tc>
      </w:tr>
      <w:tr w:rsidR="00AF3CFB" w:rsidRPr="006462E0" w14:paraId="2AEEEC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ACFCB5"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E679F39"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854092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82F611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AE20630"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C142F03"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D5C5C2E"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B49459A"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4FFE636" w14:textId="77777777" w:rsidR="00BF1084" w:rsidRDefault="00BF1084"/>
        </w:tc>
      </w:tr>
      <w:tr w:rsidR="00AF3CFB" w:rsidRPr="006462E0" w14:paraId="0FAFE71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CAD518E"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01E7B04"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C623EC3"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00EB7D9" w14:textId="77777777" w:rsidR="00BF1084" w:rsidRDefault="00BF1084"/>
        </w:tc>
      </w:tr>
      <w:tr w:rsidR="00AF3CFB" w:rsidRPr="006462E0" w14:paraId="4DCAF041"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40F601"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92A7B59" w14:textId="77777777" w:rsidR="00AF3CFB" w:rsidRDefault="00AF3CFB" w:rsidP="00AF3CFB">
            <w:pPr>
              <w:pStyle w:val="FuncSafetyReqText"/>
              <w:rPr>
                <w:noProof w:val="0"/>
                <w:sz w:val="18"/>
                <w:szCs w:val="18"/>
              </w:rPr>
            </w:pPr>
          </w:p>
        </w:tc>
      </w:tr>
      <w:tr w:rsidR="00AF3CFB" w:rsidRPr="006462E0" w14:paraId="4AB965C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D6FCF2B"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56B917E" w14:textId="77777777" w:rsidR="00AF3CFB" w:rsidRPr="00D810B9" w:rsidRDefault="00AF3CFB" w:rsidP="00AF3CFB">
            <w:pPr>
              <w:rPr>
                <w:iCs/>
                <w:sz w:val="18"/>
              </w:rPr>
            </w:pPr>
            <w:r w:rsidRPr="00D810B9">
              <w:rPr>
                <w:iCs/>
                <w:sz w:val="18"/>
              </w:rPr>
              <w:t>System test</w:t>
            </w:r>
          </w:p>
        </w:tc>
      </w:tr>
      <w:tr w:rsidR="00AF3CFB" w:rsidRPr="006462E0" w14:paraId="5909E9D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81E59F" w14:textId="77777777" w:rsidR="00AF3CFB" w:rsidRDefault="00AF3CFB" w:rsidP="00AF3CFB">
            <w:pPr>
              <w:pStyle w:val="TableRowNameLeft"/>
              <w:rPr>
                <w:noProof w:val="0"/>
                <w:sz w:val="18"/>
                <w:szCs w:val="18"/>
              </w:rPr>
            </w:pPr>
            <w:r w:rsidRPr="006462E0">
              <w:rPr>
                <w:noProof w:val="0"/>
                <w:sz w:val="18"/>
                <w:szCs w:val="18"/>
              </w:rPr>
              <w:t>V&amp;V acceptance criteria:</w:t>
            </w:r>
          </w:p>
          <w:p w14:paraId="2352E14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3D9A06F6" w14:textId="77777777" w:rsidR="00BF1084" w:rsidRDefault="00BF1084"/>
        </w:tc>
      </w:tr>
      <w:tr w:rsidR="00AF3CFB" w:rsidRPr="006462E0" w14:paraId="019A8A4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5D2BE8"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D6A49B5" w14:textId="77777777" w:rsidR="00BF1084" w:rsidRDefault="00BF1084"/>
        </w:tc>
      </w:tr>
    </w:tbl>
    <w:p w14:paraId="20B7CAB8" w14:textId="77777777" w:rsidR="00E24C7B" w:rsidRPr="00DF0B71" w:rsidRDefault="00E24C7B" w:rsidP="00937B04">
      <w:pPr>
        <w:rPr>
          <w:sz w:val="2"/>
          <w:szCs w:val="2"/>
        </w:rPr>
      </w:pPr>
    </w:p>
    <w:p w14:paraId="45E8B12A" w14:textId="77777777" w:rsidR="00831488" w:rsidRPr="006462E0" w:rsidRDefault="00831488" w:rsidP="00BC0911">
      <w:pPr>
        <w:rPr>
          <w:sz w:val="2"/>
          <w:szCs w:val="2"/>
        </w:rPr>
      </w:pPr>
    </w:p>
    <w:p w14:paraId="0AE15FB5" w14:textId="715BC76C" w:rsidR="00B356F2" w:rsidRDefault="00B356F2" w:rsidP="00B81A22">
      <w:pPr>
        <w:pStyle w:val="Caption"/>
      </w:pPr>
      <w:bookmarkStart w:id="53" w:name="_Toc524090277"/>
      <w:r w:rsidRPr="006462E0">
        <w:t xml:space="preserve">Table </w:t>
      </w:r>
      <w:r w:rsidRPr="006462E0">
        <w:fldChar w:fldCharType="begin"/>
      </w:r>
      <w:r w:rsidRPr="006462E0">
        <w:instrText xml:space="preserve"> SEQ Table \* ARABIC </w:instrText>
      </w:r>
      <w:r w:rsidRPr="006462E0">
        <w:fldChar w:fldCharType="separate"/>
      </w:r>
      <w:r w:rsidR="0084278B">
        <w:rPr>
          <w:noProof/>
        </w:rPr>
        <w:t>7</w:t>
      </w:r>
      <w:r w:rsidRPr="006462E0">
        <w:fldChar w:fldCharType="end"/>
      </w:r>
      <w:r w:rsidR="00B81A22">
        <w:t xml:space="preserve">: </w:t>
      </w:r>
      <w:r w:rsidR="006A32C9">
        <w:t xml:space="preserve"> </w:t>
      </w:r>
      <w:r w:rsidR="003D7ABB">
        <w:t>SW Binary repository</w:t>
      </w:r>
      <w:bookmarkEnd w:id="5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380DF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214A7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F329B69" w14:textId="77777777" w:rsidR="004C0701" w:rsidRPr="004F71B4" w:rsidRDefault="004C0701" w:rsidP="004C0701">
            <w:pPr>
              <w:pStyle w:val="TableTextLeft"/>
              <w:keepNext/>
              <w:rPr>
                <w:sz w:val="18"/>
                <w:szCs w:val="18"/>
                <w:lang w:val="en-GB"/>
              </w:rPr>
            </w:pPr>
            <w:bookmarkStart w:id="54" w:name="_141bbd9baf1cf1fa4ec7aeead3e08f97"/>
            <w:r>
              <w:rPr>
                <w:sz w:val="18"/>
                <w:szCs w:val="18"/>
                <w:lang w:val="en-GB"/>
              </w:rPr>
              <w:t>T-S-Req031</w:t>
            </w:r>
            <w:bookmarkEnd w:id="54"/>
            <w:r w:rsidR="001E6818">
              <w:rPr>
                <w:sz w:val="18"/>
                <w:szCs w:val="18"/>
                <w:lang w:val="en-GB"/>
              </w:rPr>
              <w:t xml:space="preserve"> - FENIX verify URL</w:t>
            </w:r>
          </w:p>
        </w:tc>
      </w:tr>
      <w:tr w:rsidR="00AF3CFB" w:rsidRPr="006462E0" w14:paraId="2D6011C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05E9E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7EBD53A" w14:textId="77777777" w:rsidR="00AF3CFB" w:rsidRDefault="00AF3CFB" w:rsidP="00AF3CFB">
            <w:pPr>
              <w:pStyle w:val="TableTextLeft"/>
              <w:keepNext/>
              <w:rPr>
                <w:sz w:val="18"/>
                <w:szCs w:val="18"/>
                <w:lang w:val="en-GB"/>
              </w:rPr>
            </w:pPr>
          </w:p>
        </w:tc>
      </w:tr>
      <w:tr w:rsidR="00AF3CFB" w:rsidRPr="006462E0" w14:paraId="07F0158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95BA01"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00DAE99"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4078CB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77804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380737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p w14:paraId="11DA7001"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7B8BCC8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0AD09D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9603986" w14:textId="77777777" w:rsidR="00AF3CFB" w:rsidRPr="004F71B4" w:rsidRDefault="00AF3CFB" w:rsidP="00AF3CFB">
            <w:pPr>
              <w:pStyle w:val="TableTextLeft"/>
              <w:keepNext/>
              <w:rPr>
                <w:sz w:val="18"/>
                <w:szCs w:val="18"/>
                <w:lang w:val="en-GB"/>
              </w:rPr>
            </w:pPr>
            <w:r w:rsidRPr="00AC6ABE">
              <w:rPr>
                <w:sz w:val="18"/>
                <w:szCs w:val="18"/>
                <w:lang w:val="en-GB"/>
              </w:rPr>
              <w:t>F-S-Req030</w:t>
            </w:r>
            <w:r>
              <w:rPr>
                <w:sz w:val="18"/>
                <w:szCs w:val="18"/>
                <w:lang w:val="en-GB"/>
              </w:rPr>
              <w:t xml:space="preserve"> - Cloud Authenticates Software Update</w:t>
            </w:r>
          </w:p>
        </w:tc>
      </w:tr>
      <w:tr w:rsidR="00AF3CFB" w:rsidRPr="006462E0" w14:paraId="75CA8A6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315066" w14:textId="77777777" w:rsidR="00AF3CFB" w:rsidRDefault="00AF3CFB" w:rsidP="00AF3CFB">
            <w:pPr>
              <w:pStyle w:val="TableRowNameLeft"/>
              <w:rPr>
                <w:noProof w:val="0"/>
                <w:sz w:val="18"/>
                <w:szCs w:val="18"/>
              </w:rPr>
            </w:pPr>
            <w:r w:rsidRPr="006462E0">
              <w:rPr>
                <w:noProof w:val="0"/>
                <w:sz w:val="18"/>
                <w:szCs w:val="18"/>
              </w:rPr>
              <w:t>ASIL Classification:</w:t>
            </w:r>
          </w:p>
          <w:p w14:paraId="27E6234F"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2E567C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468E28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2CF7E5"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62F01E8"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FENIX verify URL</w:t>
            </w:r>
          </w:p>
        </w:tc>
      </w:tr>
      <w:tr w:rsidR="00AF3CFB" w:rsidRPr="006462E0" w14:paraId="653098B2"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C7D05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A90EF14" w14:textId="77777777" w:rsidR="00AF3CFB" w:rsidRPr="004F71B4" w:rsidRDefault="00AF3CFB" w:rsidP="00AF3CFB">
            <w:pPr>
              <w:pStyle w:val="FuncSafetyReqText"/>
              <w:rPr>
                <w:i/>
                <w:noProof w:val="0"/>
                <w:color w:val="808080"/>
                <w:sz w:val="18"/>
                <w:szCs w:val="18"/>
              </w:rPr>
            </w:pPr>
            <w:r>
              <w:rPr>
                <w:noProof w:val="0"/>
                <w:sz w:val="18"/>
                <w:szCs w:val="18"/>
              </w:rPr>
              <w:t>FENIX shall verify that the software URL provided in the Manifest is from a secured and approved Ford System and the appropriate security tokens have been exchanged</w:t>
            </w:r>
          </w:p>
        </w:tc>
      </w:tr>
      <w:tr w:rsidR="00AF3CFB" w:rsidRPr="006462E0" w14:paraId="1EA18B9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45EDAF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6037B65" w14:textId="77777777" w:rsidR="00BF1084" w:rsidRDefault="00BF1084"/>
        </w:tc>
      </w:tr>
      <w:tr w:rsidR="00AF3CFB" w:rsidRPr="006462E0" w14:paraId="1BAEAD8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75C92C"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FB36D3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1725EE2"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3185341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7444BC5"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21B923B"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6C5B27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95C7D4C"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C3FAAB7" w14:textId="77777777" w:rsidR="00BF1084" w:rsidRDefault="00BF1084"/>
        </w:tc>
      </w:tr>
      <w:tr w:rsidR="00AF3CFB" w:rsidRPr="006462E0" w14:paraId="114659A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2BB80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E3F0F46"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439D582"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9C0B758" w14:textId="77777777" w:rsidR="00BF1084" w:rsidRDefault="00BF1084"/>
        </w:tc>
      </w:tr>
      <w:tr w:rsidR="00AF3CFB" w:rsidRPr="006462E0" w14:paraId="033816DB"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EA155D"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9426560" w14:textId="77777777" w:rsidR="00AF3CFB" w:rsidRDefault="00AF3CFB" w:rsidP="00AF3CFB">
            <w:pPr>
              <w:pStyle w:val="FuncSafetyReqText"/>
              <w:rPr>
                <w:noProof w:val="0"/>
                <w:sz w:val="18"/>
                <w:szCs w:val="18"/>
              </w:rPr>
            </w:pPr>
          </w:p>
        </w:tc>
      </w:tr>
      <w:tr w:rsidR="00AF3CFB" w:rsidRPr="006462E0" w14:paraId="2C78EE7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9D1702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2C86289" w14:textId="77777777" w:rsidR="00AF3CFB" w:rsidRPr="00D810B9" w:rsidRDefault="00AF3CFB" w:rsidP="00AF3CFB">
            <w:pPr>
              <w:rPr>
                <w:iCs/>
                <w:sz w:val="18"/>
              </w:rPr>
            </w:pPr>
            <w:r w:rsidRPr="00D810B9">
              <w:rPr>
                <w:iCs/>
                <w:sz w:val="18"/>
              </w:rPr>
              <w:t>System test</w:t>
            </w:r>
          </w:p>
        </w:tc>
      </w:tr>
      <w:tr w:rsidR="00AF3CFB" w:rsidRPr="006462E0" w14:paraId="75E2438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66257FA" w14:textId="77777777" w:rsidR="00AF3CFB" w:rsidRDefault="00AF3CFB" w:rsidP="00AF3CFB">
            <w:pPr>
              <w:pStyle w:val="TableRowNameLeft"/>
              <w:rPr>
                <w:noProof w:val="0"/>
                <w:sz w:val="18"/>
                <w:szCs w:val="18"/>
              </w:rPr>
            </w:pPr>
            <w:r w:rsidRPr="006462E0">
              <w:rPr>
                <w:noProof w:val="0"/>
                <w:sz w:val="18"/>
                <w:szCs w:val="18"/>
              </w:rPr>
              <w:t>V&amp;V acceptance criteria:</w:t>
            </w:r>
          </w:p>
          <w:p w14:paraId="75D5E37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985322A" w14:textId="77777777" w:rsidR="00BF1084" w:rsidRDefault="00BF1084"/>
        </w:tc>
      </w:tr>
      <w:tr w:rsidR="00AF3CFB" w:rsidRPr="006462E0" w14:paraId="53170FD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44697AD"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3356958" w14:textId="77777777" w:rsidR="00BF1084" w:rsidRDefault="00BF1084"/>
        </w:tc>
      </w:tr>
    </w:tbl>
    <w:p w14:paraId="36C86249" w14:textId="77777777" w:rsidR="00E24C7B" w:rsidRPr="00DF0B71" w:rsidRDefault="00E24C7B" w:rsidP="00937B04">
      <w:pPr>
        <w:rPr>
          <w:sz w:val="2"/>
          <w:szCs w:val="2"/>
        </w:rPr>
      </w:pPr>
    </w:p>
    <w:p w14:paraId="406F4B8F" w14:textId="77777777" w:rsidR="00831488" w:rsidRPr="006462E0" w:rsidRDefault="00831488" w:rsidP="00BC0911">
      <w:pPr>
        <w:rPr>
          <w:sz w:val="2"/>
          <w:szCs w:val="2"/>
        </w:rPr>
      </w:pPr>
    </w:p>
    <w:p w14:paraId="08B279E7" w14:textId="31577963" w:rsidR="00B356F2" w:rsidRDefault="00B356F2" w:rsidP="00B81A22">
      <w:pPr>
        <w:pStyle w:val="Caption"/>
      </w:pPr>
      <w:bookmarkStart w:id="55" w:name="_Toc524090278"/>
      <w:r w:rsidRPr="006462E0">
        <w:t xml:space="preserve">Table </w:t>
      </w:r>
      <w:r w:rsidRPr="006462E0">
        <w:fldChar w:fldCharType="begin"/>
      </w:r>
      <w:r w:rsidRPr="006462E0">
        <w:instrText xml:space="preserve"> SEQ Table \* ARABIC </w:instrText>
      </w:r>
      <w:r w:rsidRPr="006462E0">
        <w:fldChar w:fldCharType="separate"/>
      </w:r>
      <w:r w:rsidR="0084278B">
        <w:rPr>
          <w:noProof/>
        </w:rPr>
        <w:t>8</w:t>
      </w:r>
      <w:r w:rsidRPr="006462E0">
        <w:fldChar w:fldCharType="end"/>
      </w:r>
      <w:r w:rsidR="00B81A22">
        <w:t xml:space="preserve">: </w:t>
      </w:r>
      <w:r w:rsidR="006A32C9">
        <w:t xml:space="preserve"> </w:t>
      </w:r>
      <w:r w:rsidR="003D7ABB">
        <w:t>FENIX verify URL</w:t>
      </w:r>
      <w:bookmarkEnd w:id="55"/>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542FCAA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FB5B4D"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2EA5E48" w14:textId="77777777" w:rsidR="004C0701" w:rsidRPr="004F71B4" w:rsidRDefault="004C0701" w:rsidP="004C0701">
            <w:pPr>
              <w:pStyle w:val="TableTextLeft"/>
              <w:keepNext/>
              <w:rPr>
                <w:sz w:val="18"/>
                <w:szCs w:val="18"/>
                <w:lang w:val="en-GB"/>
              </w:rPr>
            </w:pPr>
            <w:bookmarkStart w:id="56" w:name="_2503ffef56be0773bccf53b7a89c5f6d"/>
            <w:r>
              <w:rPr>
                <w:sz w:val="18"/>
                <w:szCs w:val="18"/>
                <w:lang w:val="en-GB"/>
              </w:rPr>
              <w:t>T-S-Req032</w:t>
            </w:r>
            <w:bookmarkEnd w:id="56"/>
            <w:r w:rsidR="001E6818">
              <w:rPr>
                <w:sz w:val="18"/>
                <w:szCs w:val="18"/>
                <w:lang w:val="en-GB"/>
              </w:rPr>
              <w:t xml:space="preserve"> - ByteStream</w:t>
            </w:r>
          </w:p>
        </w:tc>
      </w:tr>
      <w:tr w:rsidR="00AF3CFB" w:rsidRPr="006462E0" w14:paraId="5FC7376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7EEC2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836221B" w14:textId="77777777" w:rsidR="00AF3CFB" w:rsidRDefault="00AF3CFB" w:rsidP="00AF3CFB">
            <w:pPr>
              <w:pStyle w:val="TableTextLeft"/>
              <w:keepNext/>
              <w:rPr>
                <w:sz w:val="18"/>
                <w:szCs w:val="18"/>
                <w:lang w:val="en-GB"/>
              </w:rPr>
            </w:pPr>
          </w:p>
        </w:tc>
      </w:tr>
      <w:tr w:rsidR="00AF3CFB" w:rsidRPr="006462E0" w14:paraId="31D2B39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A56333"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BDB943C"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42339C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416493"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6BC53BD"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p w14:paraId="51E548B5"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36ACD51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6D0C1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076BFE8" w14:textId="77777777" w:rsidR="00AF3CFB" w:rsidRPr="004F71B4" w:rsidRDefault="00AF3CFB" w:rsidP="00AF3CFB">
            <w:pPr>
              <w:pStyle w:val="TableTextLeft"/>
              <w:keepNext/>
              <w:rPr>
                <w:sz w:val="18"/>
                <w:szCs w:val="18"/>
                <w:lang w:val="en-GB"/>
              </w:rPr>
            </w:pPr>
            <w:r w:rsidRPr="00AC6ABE">
              <w:rPr>
                <w:sz w:val="18"/>
                <w:szCs w:val="18"/>
                <w:lang w:val="en-GB"/>
              </w:rPr>
              <w:t>F-S-Req030</w:t>
            </w:r>
            <w:r>
              <w:rPr>
                <w:sz w:val="18"/>
                <w:szCs w:val="18"/>
                <w:lang w:val="en-GB"/>
              </w:rPr>
              <w:t xml:space="preserve"> - Cloud Authenticates Software Update</w:t>
            </w:r>
          </w:p>
        </w:tc>
      </w:tr>
      <w:tr w:rsidR="00AF3CFB" w:rsidRPr="006462E0" w14:paraId="40F705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769FFB" w14:textId="77777777" w:rsidR="00AF3CFB" w:rsidRDefault="00AF3CFB" w:rsidP="00AF3CFB">
            <w:pPr>
              <w:pStyle w:val="TableRowNameLeft"/>
              <w:rPr>
                <w:noProof w:val="0"/>
                <w:sz w:val="18"/>
                <w:szCs w:val="18"/>
              </w:rPr>
            </w:pPr>
            <w:r w:rsidRPr="006462E0">
              <w:rPr>
                <w:noProof w:val="0"/>
                <w:sz w:val="18"/>
                <w:szCs w:val="18"/>
              </w:rPr>
              <w:t>ASIL Classification:</w:t>
            </w:r>
          </w:p>
          <w:p w14:paraId="24E41981"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DB341FA"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57F8A72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8915B7"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12F974"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ByteStream</w:t>
            </w:r>
          </w:p>
        </w:tc>
      </w:tr>
      <w:tr w:rsidR="00AF3CFB" w:rsidRPr="006462E0" w14:paraId="4B20BE17"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31CFC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06FDA146" w14:textId="77777777" w:rsidR="00AF3CFB" w:rsidRPr="004F71B4" w:rsidRDefault="00AF3CFB" w:rsidP="00AF3CFB">
            <w:pPr>
              <w:pStyle w:val="FuncSafetyReqText"/>
              <w:rPr>
                <w:i/>
                <w:noProof w:val="0"/>
                <w:color w:val="808080"/>
                <w:sz w:val="18"/>
                <w:szCs w:val="18"/>
              </w:rPr>
            </w:pPr>
            <w:r>
              <w:rPr>
                <w:noProof w:val="0"/>
                <w:sz w:val="18"/>
                <w:szCs w:val="18"/>
              </w:rPr>
              <w:t>ByteStream shall verify that SW files at rest are not corrupted by verifying the HASH</w:t>
            </w:r>
          </w:p>
        </w:tc>
      </w:tr>
      <w:tr w:rsidR="00AF3CFB" w:rsidRPr="006462E0" w14:paraId="54498CE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295305"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662B86A" w14:textId="77777777" w:rsidR="00BF1084" w:rsidRDefault="00BF1084"/>
        </w:tc>
      </w:tr>
      <w:tr w:rsidR="00AF3CFB" w:rsidRPr="006462E0" w14:paraId="0A82F0D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B058CF"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C4BC89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225AA54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519E32C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5DC7A9"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4C185A6"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F30F05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3804A6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BB38912" w14:textId="77777777" w:rsidR="00BF1084" w:rsidRDefault="00BF1084"/>
        </w:tc>
      </w:tr>
      <w:tr w:rsidR="00AF3CFB" w:rsidRPr="006462E0" w14:paraId="3EA3E60E"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D0FFCAD"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95D4BA5"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B2BC7C3"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99B8756" w14:textId="77777777" w:rsidR="00BF1084" w:rsidRDefault="00BF1084"/>
        </w:tc>
      </w:tr>
      <w:tr w:rsidR="00AF3CFB" w:rsidRPr="006462E0" w14:paraId="103CDD1F"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0BD6B9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DD49AA0" w14:textId="77777777" w:rsidR="00AF3CFB" w:rsidRDefault="00AF3CFB" w:rsidP="00AF3CFB">
            <w:pPr>
              <w:pStyle w:val="FuncSafetyReqText"/>
              <w:rPr>
                <w:noProof w:val="0"/>
                <w:sz w:val="18"/>
                <w:szCs w:val="18"/>
              </w:rPr>
            </w:pPr>
          </w:p>
        </w:tc>
      </w:tr>
      <w:tr w:rsidR="00AF3CFB" w:rsidRPr="006462E0" w14:paraId="5BB7E01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9FB9E72"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4FA2706" w14:textId="77777777" w:rsidR="00AF3CFB" w:rsidRPr="00D810B9" w:rsidRDefault="00AF3CFB" w:rsidP="00AF3CFB">
            <w:pPr>
              <w:rPr>
                <w:iCs/>
                <w:sz w:val="18"/>
              </w:rPr>
            </w:pPr>
            <w:r w:rsidRPr="00D810B9">
              <w:rPr>
                <w:iCs/>
                <w:sz w:val="18"/>
              </w:rPr>
              <w:t>System test</w:t>
            </w:r>
          </w:p>
        </w:tc>
      </w:tr>
      <w:tr w:rsidR="00AF3CFB" w:rsidRPr="006462E0" w14:paraId="146F5CE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81C435F" w14:textId="77777777" w:rsidR="00AF3CFB" w:rsidRDefault="00AF3CFB" w:rsidP="00AF3CFB">
            <w:pPr>
              <w:pStyle w:val="TableRowNameLeft"/>
              <w:rPr>
                <w:noProof w:val="0"/>
                <w:sz w:val="18"/>
                <w:szCs w:val="18"/>
              </w:rPr>
            </w:pPr>
            <w:r w:rsidRPr="006462E0">
              <w:rPr>
                <w:noProof w:val="0"/>
                <w:sz w:val="18"/>
                <w:szCs w:val="18"/>
              </w:rPr>
              <w:t>V&amp;V acceptance criteria:</w:t>
            </w:r>
          </w:p>
          <w:p w14:paraId="2F5160C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FF9FD18" w14:textId="77777777" w:rsidR="00BF1084" w:rsidRDefault="00BF1084"/>
        </w:tc>
      </w:tr>
      <w:tr w:rsidR="00AF3CFB" w:rsidRPr="006462E0" w14:paraId="221C610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4C0C4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380752E" w14:textId="77777777" w:rsidR="00BF1084" w:rsidRDefault="00BF1084"/>
        </w:tc>
      </w:tr>
    </w:tbl>
    <w:p w14:paraId="35C3BC3D" w14:textId="77777777" w:rsidR="00E24C7B" w:rsidRPr="00DF0B71" w:rsidRDefault="00E24C7B" w:rsidP="00937B04">
      <w:pPr>
        <w:rPr>
          <w:sz w:val="2"/>
          <w:szCs w:val="2"/>
        </w:rPr>
      </w:pPr>
    </w:p>
    <w:p w14:paraId="31193073" w14:textId="77777777" w:rsidR="00831488" w:rsidRPr="006462E0" w:rsidRDefault="00831488" w:rsidP="00BC0911">
      <w:pPr>
        <w:rPr>
          <w:sz w:val="2"/>
          <w:szCs w:val="2"/>
        </w:rPr>
      </w:pPr>
    </w:p>
    <w:p w14:paraId="2E647FC6" w14:textId="3FB02253" w:rsidR="00B356F2" w:rsidRDefault="00B356F2" w:rsidP="00B81A22">
      <w:pPr>
        <w:pStyle w:val="Caption"/>
      </w:pPr>
      <w:bookmarkStart w:id="57" w:name="_Toc524090279"/>
      <w:r w:rsidRPr="006462E0">
        <w:t xml:space="preserve">Table </w:t>
      </w:r>
      <w:r w:rsidRPr="006462E0">
        <w:fldChar w:fldCharType="begin"/>
      </w:r>
      <w:r w:rsidRPr="006462E0">
        <w:instrText xml:space="preserve"> SEQ Table \* ARABIC </w:instrText>
      </w:r>
      <w:r w:rsidRPr="006462E0">
        <w:fldChar w:fldCharType="separate"/>
      </w:r>
      <w:r w:rsidR="0084278B">
        <w:rPr>
          <w:noProof/>
        </w:rPr>
        <w:t>9</w:t>
      </w:r>
      <w:r w:rsidRPr="006462E0">
        <w:fldChar w:fldCharType="end"/>
      </w:r>
      <w:r w:rsidR="00B81A22">
        <w:t xml:space="preserve">: </w:t>
      </w:r>
      <w:r w:rsidR="006A32C9">
        <w:t xml:space="preserve"> </w:t>
      </w:r>
      <w:r w:rsidR="003D7ABB">
        <w:t>ByteStream</w:t>
      </w:r>
      <w:bookmarkEnd w:id="57"/>
    </w:p>
    <w:p w14:paraId="60869A28" w14:textId="77777777" w:rsidR="0078561F" w:rsidRPr="0078561F" w:rsidRDefault="004E3C27" w:rsidP="0078561F">
      <w:pPr>
        <w:pStyle w:val="Heading3"/>
      </w:pPr>
      <w:bookmarkStart w:id="58" w:name="_Toc524090146"/>
      <w:r w:rsidRPr="00225104">
        <w:t xml:space="preserve">Requirement Derivation Diagram(s) for </w:t>
      </w:r>
      <w:r>
        <w:t>F-S-Req021</w:t>
      </w:r>
      <w:r w:rsidR="00E21424">
        <w:t xml:space="preserve"> - Cloud Detects Data Corruption</w:t>
      </w:r>
      <w:bookmarkEnd w:id="58"/>
    </w:p>
    <w:p w14:paraId="26D4D875" w14:textId="77777777" w:rsidR="005E1C3C" w:rsidRPr="00953CBA" w:rsidRDefault="005E1C3C" w:rsidP="00953CBA"/>
    <w:p w14:paraId="4E80D7DF" w14:textId="77777777" w:rsidR="004E3C27" w:rsidRPr="004E3C27" w:rsidRDefault="004E3C27" w:rsidP="004E3C27">
      <w:pPr>
        <w:pStyle w:val="Heading4"/>
      </w:pPr>
      <w:bookmarkStart w:id="59" w:name="_Toc524090147"/>
      <w:r>
        <w:t>Requirement Derivation Diagram(s) (Optional)</w:t>
      </w:r>
      <w:bookmarkEnd w:id="59"/>
      <w:r>
        <w:t xml:space="preserve"> </w:t>
      </w:r>
    </w:p>
    <w:p w14:paraId="3FE657E9" w14:textId="77777777" w:rsidR="004E3C27" w:rsidRPr="00225104" w:rsidRDefault="004E3C27" w:rsidP="004E3C27">
      <w:pPr>
        <w:rPr>
          <w:i/>
          <w:color w:val="A6A6A6"/>
        </w:rPr>
      </w:pPr>
      <w:r w:rsidRPr="00225104">
        <w:rPr>
          <w:i/>
          <w:color w:val="A6A6A6"/>
        </w:rPr>
        <w:t>Derive Technical Safety Requirements from Functional Safety Requirements.</w:t>
      </w:r>
    </w:p>
    <w:p w14:paraId="02C74D94" w14:textId="77777777" w:rsidR="004E3C27" w:rsidRPr="00225104" w:rsidRDefault="004E3C27" w:rsidP="004E3C27"/>
    <w:p w14:paraId="32F7E8A1"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6BA4355D" w14:textId="77777777" w:rsidR="00240AB6" w:rsidRDefault="00240AB6" w:rsidP="004E3C27">
      <w:pPr>
        <w:jc w:val="center"/>
        <w:rPr>
          <w:i/>
          <w:color w:val="A6A6A6"/>
        </w:rPr>
      </w:pPr>
    </w:p>
    <w:p w14:paraId="15A02F91" w14:textId="77777777" w:rsidR="00240AB6" w:rsidRDefault="00240AB6" w:rsidP="004E3C27">
      <w:pPr>
        <w:jc w:val="center"/>
        <w:rPr>
          <w:i/>
          <w:color w:val="A6A6A6"/>
        </w:rPr>
      </w:pPr>
    </w:p>
    <w:p w14:paraId="3D4D8E0A" w14:textId="77777777" w:rsidR="004E3C27" w:rsidRPr="00935A34" w:rsidRDefault="004E3C27" w:rsidP="004E3C27">
      <w:pPr>
        <w:jc w:val="center"/>
      </w:pPr>
      <w:r>
        <w:rPr>
          <w:noProof/>
          <w:lang w:val="en-US"/>
        </w:rPr>
        <w:drawing>
          <wp:inline distT="0" distB="0" distL="0" distR="0">
            <wp:extent cx="4229100" cy="2952750"/>
            <wp:effectExtent l="0" t="0" r="0" b="0"/>
            <wp:docPr id="8" name="Picture 1475647679.jpg" descr="1475647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5647679.jpg"/>
                    <pic:cNvPicPr/>
                  </pic:nvPicPr>
                  <pic:blipFill>
                    <a:blip r:embed="rId17" cstate="print"/>
                    <a:stretch>
                      <a:fillRect/>
                    </a:stretch>
                  </pic:blipFill>
                  <pic:spPr>
                    <a:xfrm>
                      <a:off x="0" y="0"/>
                      <a:ext cx="4229100" cy="2952750"/>
                    </a:xfrm>
                    <a:prstGeom prst="rect">
                      <a:avLst/>
                    </a:prstGeom>
                  </pic:spPr>
                </pic:pic>
              </a:graphicData>
            </a:graphic>
          </wp:inline>
        </w:drawing>
      </w:r>
    </w:p>
    <w:p w14:paraId="634EF098" w14:textId="74CB5FA7"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4</w:t>
      </w:r>
      <w:r w:rsidRPr="00225104">
        <w:fldChar w:fldCharType="end"/>
      </w:r>
      <w:r w:rsidRPr="00225104">
        <w:t xml:space="preserve"> - Technical Safety Requirements Derivation Diagram for </w:t>
      </w:r>
      <w:r>
        <w:t>F-S-Req021</w:t>
      </w:r>
    </w:p>
    <w:p w14:paraId="6670E4B0" w14:textId="77777777" w:rsidR="00EE1AD7" w:rsidRDefault="00AA2664" w:rsidP="00EB1D46">
      <w:pPr>
        <w:pStyle w:val="Heading4"/>
      </w:pPr>
      <w:bookmarkStart w:id="60" w:name="_Toc524090148"/>
      <w:r>
        <w:t xml:space="preserve">Technical Safety Requirements </w:t>
      </w:r>
      <w:r w:rsidR="004E3C27">
        <w:t>for F-S-Req021</w:t>
      </w:r>
      <w:r w:rsidR="009B6F4C">
        <w:t xml:space="preserve"> - Cloud Detects Data Corruption</w:t>
      </w:r>
      <w:bookmarkEnd w:id="60"/>
    </w:p>
    <w:p w14:paraId="14021C3E" w14:textId="77777777" w:rsidR="00EE1AD7" w:rsidRPr="00EE1AD7" w:rsidRDefault="00EE1AD7" w:rsidP="00EB1D46"/>
    <w:p w14:paraId="30022402" w14:textId="48FF6DB8"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D2EFD6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2C1E04"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0886FA0" w14:textId="77777777" w:rsidR="004C0701" w:rsidRPr="004F71B4" w:rsidRDefault="004C0701" w:rsidP="004C0701">
            <w:pPr>
              <w:pStyle w:val="TableTextLeft"/>
              <w:keepNext/>
              <w:rPr>
                <w:sz w:val="18"/>
                <w:szCs w:val="18"/>
                <w:lang w:val="en-GB"/>
              </w:rPr>
            </w:pPr>
            <w:bookmarkStart w:id="61" w:name="_6acec100fffddb9ccbb9c2f508030a47"/>
            <w:r>
              <w:rPr>
                <w:sz w:val="18"/>
                <w:szCs w:val="18"/>
                <w:lang w:val="en-GB"/>
              </w:rPr>
              <w:t>T-S-Req026</w:t>
            </w:r>
            <w:bookmarkEnd w:id="61"/>
            <w:r w:rsidR="001E6818">
              <w:rPr>
                <w:sz w:val="18"/>
                <w:szCs w:val="18"/>
                <w:lang w:val="en-GB"/>
              </w:rPr>
              <w:t xml:space="preserve"> - ByteStream - At rest HASH verify</w:t>
            </w:r>
          </w:p>
        </w:tc>
      </w:tr>
      <w:tr w:rsidR="00AF3CFB" w:rsidRPr="006462E0" w14:paraId="7B6651F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BB4B2E"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23FF9FD" w14:textId="77777777" w:rsidR="00AF3CFB" w:rsidRDefault="00AF3CFB" w:rsidP="00AF3CFB">
            <w:pPr>
              <w:pStyle w:val="TableTextLeft"/>
              <w:keepNext/>
              <w:rPr>
                <w:sz w:val="18"/>
                <w:szCs w:val="18"/>
                <w:lang w:val="en-GB"/>
              </w:rPr>
            </w:pPr>
          </w:p>
        </w:tc>
      </w:tr>
      <w:tr w:rsidR="00AF3CFB" w:rsidRPr="006462E0" w14:paraId="393ACB8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64A3D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2EE40D9"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C29323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9FD0D8"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11BA22B"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712E695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779B8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E9765EF" w14:textId="77777777" w:rsidR="00AF3CFB" w:rsidRPr="004F71B4" w:rsidRDefault="00AF3CFB" w:rsidP="00AF3CFB">
            <w:pPr>
              <w:pStyle w:val="TableTextLeft"/>
              <w:keepNext/>
              <w:rPr>
                <w:sz w:val="18"/>
                <w:szCs w:val="18"/>
                <w:lang w:val="en-GB"/>
              </w:rPr>
            </w:pPr>
            <w:r w:rsidRPr="00AC6ABE">
              <w:rPr>
                <w:sz w:val="18"/>
                <w:szCs w:val="18"/>
                <w:lang w:val="en-GB"/>
              </w:rPr>
              <w:t>F-S-Req021</w:t>
            </w:r>
            <w:r>
              <w:rPr>
                <w:sz w:val="18"/>
                <w:szCs w:val="18"/>
                <w:lang w:val="en-GB"/>
              </w:rPr>
              <w:t xml:space="preserve"> - Cloud Detects Data Corruption</w:t>
            </w:r>
          </w:p>
        </w:tc>
      </w:tr>
      <w:tr w:rsidR="00AF3CFB" w:rsidRPr="006462E0" w14:paraId="138EE8E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8D62C4" w14:textId="77777777" w:rsidR="00AF3CFB" w:rsidRDefault="00AF3CFB" w:rsidP="00AF3CFB">
            <w:pPr>
              <w:pStyle w:val="TableRowNameLeft"/>
              <w:rPr>
                <w:noProof w:val="0"/>
                <w:sz w:val="18"/>
                <w:szCs w:val="18"/>
              </w:rPr>
            </w:pPr>
            <w:r w:rsidRPr="006462E0">
              <w:rPr>
                <w:noProof w:val="0"/>
                <w:sz w:val="18"/>
                <w:szCs w:val="18"/>
              </w:rPr>
              <w:t>ASIL Classification:</w:t>
            </w:r>
          </w:p>
          <w:p w14:paraId="7712B96A"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4600AE6"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0A208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89CD77"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D9C4F7A"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ByteStream - At rest HASH verify</w:t>
            </w:r>
          </w:p>
        </w:tc>
      </w:tr>
      <w:tr w:rsidR="00AF3CFB" w:rsidRPr="006462E0" w14:paraId="4C406173"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23BF72"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D742871" w14:textId="77777777" w:rsidR="00AF3CFB" w:rsidRPr="004F71B4" w:rsidRDefault="00AF3CFB" w:rsidP="00AF3CFB">
            <w:pPr>
              <w:pStyle w:val="FuncSafetyReqText"/>
              <w:rPr>
                <w:i/>
                <w:noProof w:val="0"/>
                <w:color w:val="808080"/>
                <w:sz w:val="18"/>
                <w:szCs w:val="18"/>
              </w:rPr>
            </w:pPr>
            <w:r>
              <w:rPr>
                <w:noProof w:val="0"/>
                <w:sz w:val="18"/>
                <w:szCs w:val="18"/>
              </w:rPr>
              <w:t>ByteStream shall verify that SW files at rest are not corrupted by verifying the HASH</w:t>
            </w:r>
          </w:p>
        </w:tc>
      </w:tr>
      <w:tr w:rsidR="00AF3CFB" w:rsidRPr="006462E0" w14:paraId="476E2CD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E74FE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0F1CDBA" w14:textId="77777777" w:rsidR="00BF1084" w:rsidRDefault="00BF1084"/>
        </w:tc>
      </w:tr>
      <w:tr w:rsidR="00AF3CFB" w:rsidRPr="006462E0" w14:paraId="36B5741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BC0162"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0F8E0A69"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73210A5"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7BCBC3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346522"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718B91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A80BAB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787A393"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99AEE81" w14:textId="77777777" w:rsidR="00BF1084" w:rsidRDefault="00BF1084"/>
        </w:tc>
      </w:tr>
      <w:tr w:rsidR="00AF3CFB" w:rsidRPr="006462E0" w14:paraId="4A5B87A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8DF688"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73783BE"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7C5DCAD"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CAFABB9" w14:textId="77777777" w:rsidR="00BF1084" w:rsidRDefault="00BF1084"/>
        </w:tc>
      </w:tr>
      <w:tr w:rsidR="00AF3CFB" w:rsidRPr="006462E0" w14:paraId="723BC311"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46F513B"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D8C162F" w14:textId="77777777" w:rsidR="00AF3CFB" w:rsidRDefault="00AF3CFB" w:rsidP="00AF3CFB">
            <w:pPr>
              <w:pStyle w:val="FuncSafetyReqText"/>
              <w:rPr>
                <w:noProof w:val="0"/>
                <w:sz w:val="18"/>
                <w:szCs w:val="18"/>
              </w:rPr>
            </w:pPr>
          </w:p>
        </w:tc>
      </w:tr>
      <w:tr w:rsidR="00AF3CFB" w:rsidRPr="006462E0" w14:paraId="5FCF33F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B753A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910AD26" w14:textId="77777777" w:rsidR="00AF3CFB" w:rsidRPr="00D810B9" w:rsidRDefault="00AF3CFB" w:rsidP="00AF3CFB">
            <w:pPr>
              <w:rPr>
                <w:iCs/>
                <w:sz w:val="18"/>
              </w:rPr>
            </w:pPr>
            <w:r w:rsidRPr="00D810B9">
              <w:rPr>
                <w:iCs/>
                <w:sz w:val="18"/>
              </w:rPr>
              <w:t>System test</w:t>
            </w:r>
          </w:p>
        </w:tc>
      </w:tr>
      <w:tr w:rsidR="00AF3CFB" w:rsidRPr="006462E0" w14:paraId="54E106B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0873AD" w14:textId="77777777" w:rsidR="00AF3CFB" w:rsidRDefault="00AF3CFB" w:rsidP="00AF3CFB">
            <w:pPr>
              <w:pStyle w:val="TableRowNameLeft"/>
              <w:rPr>
                <w:noProof w:val="0"/>
                <w:sz w:val="18"/>
                <w:szCs w:val="18"/>
              </w:rPr>
            </w:pPr>
            <w:r w:rsidRPr="006462E0">
              <w:rPr>
                <w:noProof w:val="0"/>
                <w:sz w:val="18"/>
                <w:szCs w:val="18"/>
              </w:rPr>
              <w:t>V&amp;V acceptance criteria:</w:t>
            </w:r>
          </w:p>
          <w:p w14:paraId="7E4A867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C167707" w14:textId="77777777" w:rsidR="00BF1084" w:rsidRDefault="00BF1084"/>
        </w:tc>
      </w:tr>
      <w:tr w:rsidR="00AF3CFB" w:rsidRPr="006462E0" w14:paraId="664DEA5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CB2C5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86FDBBF" w14:textId="77777777" w:rsidR="00BF1084" w:rsidRDefault="00BF1084"/>
        </w:tc>
      </w:tr>
    </w:tbl>
    <w:p w14:paraId="56237E58" w14:textId="77777777" w:rsidR="00E24C7B" w:rsidRPr="00DF0B71" w:rsidRDefault="00E24C7B" w:rsidP="00937B04">
      <w:pPr>
        <w:rPr>
          <w:sz w:val="2"/>
          <w:szCs w:val="2"/>
        </w:rPr>
      </w:pPr>
    </w:p>
    <w:p w14:paraId="2AB2CA0A" w14:textId="77777777" w:rsidR="00831488" w:rsidRPr="006462E0" w:rsidRDefault="00831488" w:rsidP="00BC0911">
      <w:pPr>
        <w:rPr>
          <w:sz w:val="2"/>
          <w:szCs w:val="2"/>
        </w:rPr>
      </w:pPr>
    </w:p>
    <w:p w14:paraId="27FDB3D5" w14:textId="314737B5" w:rsidR="00B356F2" w:rsidRDefault="00B356F2" w:rsidP="00B81A22">
      <w:pPr>
        <w:pStyle w:val="Caption"/>
      </w:pPr>
      <w:bookmarkStart w:id="62" w:name="_Toc524090280"/>
      <w:r w:rsidRPr="006462E0">
        <w:t xml:space="preserve">Table </w:t>
      </w:r>
      <w:r w:rsidRPr="006462E0">
        <w:fldChar w:fldCharType="begin"/>
      </w:r>
      <w:r w:rsidRPr="006462E0">
        <w:instrText xml:space="preserve"> SEQ Table \* ARABIC </w:instrText>
      </w:r>
      <w:r w:rsidRPr="006462E0">
        <w:fldChar w:fldCharType="separate"/>
      </w:r>
      <w:r w:rsidR="0084278B">
        <w:rPr>
          <w:noProof/>
        </w:rPr>
        <w:t>10</w:t>
      </w:r>
      <w:r w:rsidRPr="006462E0">
        <w:fldChar w:fldCharType="end"/>
      </w:r>
      <w:r w:rsidR="00B81A22">
        <w:t xml:space="preserve">: </w:t>
      </w:r>
      <w:r w:rsidR="006A32C9">
        <w:t xml:space="preserve"> </w:t>
      </w:r>
      <w:r w:rsidR="003D7ABB">
        <w:t>ByteStream - At rest HASH verify</w:t>
      </w:r>
      <w:bookmarkEnd w:id="6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38EB784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E8AFD2"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BADE307" w14:textId="77777777" w:rsidR="004C0701" w:rsidRPr="004F71B4" w:rsidRDefault="004C0701" w:rsidP="004C0701">
            <w:pPr>
              <w:pStyle w:val="TableTextLeft"/>
              <w:keepNext/>
              <w:rPr>
                <w:sz w:val="18"/>
                <w:szCs w:val="18"/>
                <w:lang w:val="en-GB"/>
              </w:rPr>
            </w:pPr>
            <w:bookmarkStart w:id="63" w:name="_193bca6443296bbee507ea1a83ae8821"/>
            <w:r>
              <w:rPr>
                <w:sz w:val="18"/>
                <w:szCs w:val="18"/>
                <w:lang w:val="en-GB"/>
              </w:rPr>
              <w:t>T-S-Req027</w:t>
            </w:r>
            <w:bookmarkEnd w:id="63"/>
            <w:r w:rsidR="001E6818">
              <w:rPr>
                <w:sz w:val="18"/>
                <w:szCs w:val="18"/>
                <w:lang w:val="en-GB"/>
              </w:rPr>
              <w:t xml:space="preserve"> - VADR-At rest HASH verify</w:t>
            </w:r>
          </w:p>
        </w:tc>
      </w:tr>
      <w:tr w:rsidR="00AF3CFB" w:rsidRPr="006462E0" w14:paraId="0385175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723BD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56EB792" w14:textId="77777777" w:rsidR="00AF3CFB" w:rsidRDefault="00AF3CFB" w:rsidP="00AF3CFB">
            <w:pPr>
              <w:pStyle w:val="TableTextLeft"/>
              <w:keepNext/>
              <w:rPr>
                <w:sz w:val="18"/>
                <w:szCs w:val="18"/>
                <w:lang w:val="en-GB"/>
              </w:rPr>
            </w:pPr>
          </w:p>
        </w:tc>
      </w:tr>
      <w:tr w:rsidR="00AF3CFB" w:rsidRPr="006462E0" w14:paraId="2CB23E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DBFF2D"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9D93425"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06EDC3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0B93D7"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033707A"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2A44599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026F3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072416A" w14:textId="77777777" w:rsidR="00AF3CFB" w:rsidRPr="004F71B4" w:rsidRDefault="00AF3CFB" w:rsidP="00AF3CFB">
            <w:pPr>
              <w:pStyle w:val="TableTextLeft"/>
              <w:keepNext/>
              <w:rPr>
                <w:sz w:val="18"/>
                <w:szCs w:val="18"/>
                <w:lang w:val="en-GB"/>
              </w:rPr>
            </w:pPr>
            <w:r w:rsidRPr="00AC6ABE">
              <w:rPr>
                <w:sz w:val="18"/>
                <w:szCs w:val="18"/>
                <w:lang w:val="en-GB"/>
              </w:rPr>
              <w:t>F-S-Req021</w:t>
            </w:r>
            <w:r>
              <w:rPr>
                <w:sz w:val="18"/>
                <w:szCs w:val="18"/>
                <w:lang w:val="en-GB"/>
              </w:rPr>
              <w:t xml:space="preserve"> - Cloud Detects Data Corruption</w:t>
            </w:r>
          </w:p>
        </w:tc>
      </w:tr>
      <w:tr w:rsidR="00AF3CFB" w:rsidRPr="006462E0" w14:paraId="6596957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2D1C9E" w14:textId="77777777" w:rsidR="00AF3CFB" w:rsidRDefault="00AF3CFB" w:rsidP="00AF3CFB">
            <w:pPr>
              <w:pStyle w:val="TableRowNameLeft"/>
              <w:rPr>
                <w:noProof w:val="0"/>
                <w:sz w:val="18"/>
                <w:szCs w:val="18"/>
              </w:rPr>
            </w:pPr>
            <w:r w:rsidRPr="006462E0">
              <w:rPr>
                <w:noProof w:val="0"/>
                <w:sz w:val="18"/>
                <w:szCs w:val="18"/>
              </w:rPr>
              <w:t>ASIL Classification:</w:t>
            </w:r>
          </w:p>
          <w:p w14:paraId="2CAFA66D"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99072F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37CCFF7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F0D11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D935267"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VADR-At rest HASH verify</w:t>
            </w:r>
          </w:p>
        </w:tc>
      </w:tr>
      <w:tr w:rsidR="00AF3CFB" w:rsidRPr="006462E0" w14:paraId="34ED765C"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E71BEC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CB1328E" w14:textId="77777777" w:rsidR="00AF3CFB" w:rsidRPr="004F71B4" w:rsidRDefault="00AF3CFB" w:rsidP="00AF3CFB">
            <w:pPr>
              <w:pStyle w:val="FuncSafetyReqText"/>
              <w:rPr>
                <w:i/>
                <w:noProof w:val="0"/>
                <w:color w:val="808080"/>
                <w:sz w:val="18"/>
                <w:szCs w:val="18"/>
              </w:rPr>
            </w:pPr>
            <w:r>
              <w:rPr>
                <w:noProof w:val="0"/>
                <w:sz w:val="18"/>
                <w:szCs w:val="18"/>
              </w:rPr>
              <w:t>VADR shall verify that released software is not corrupted by verifying the HASH</w:t>
            </w:r>
          </w:p>
        </w:tc>
      </w:tr>
      <w:tr w:rsidR="00AF3CFB" w:rsidRPr="006462E0" w14:paraId="6A6360E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4E27C2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FC241CE" w14:textId="77777777" w:rsidR="00BF1084" w:rsidRDefault="00BF1084"/>
        </w:tc>
      </w:tr>
      <w:tr w:rsidR="00AF3CFB" w:rsidRPr="006462E0" w14:paraId="194418C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89CC20"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E68964F"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2D5B0E66"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5A1D0C6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77C247"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1650B86"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C780139"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2D3D6FA"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3EB049F" w14:textId="77777777" w:rsidR="00BF1084" w:rsidRDefault="00BF1084"/>
        </w:tc>
      </w:tr>
      <w:tr w:rsidR="00AF3CFB" w:rsidRPr="006462E0" w14:paraId="16A1320E"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716738"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49191B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F908A3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7139E01" w14:textId="77777777" w:rsidR="00BF1084" w:rsidRDefault="00BF1084"/>
        </w:tc>
      </w:tr>
      <w:tr w:rsidR="00AF3CFB" w:rsidRPr="006462E0" w14:paraId="148ECD7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0A049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85E4BCD" w14:textId="77777777" w:rsidR="00AF3CFB" w:rsidRDefault="00AF3CFB" w:rsidP="00AF3CFB">
            <w:pPr>
              <w:pStyle w:val="FuncSafetyReqText"/>
              <w:rPr>
                <w:noProof w:val="0"/>
                <w:sz w:val="18"/>
                <w:szCs w:val="18"/>
              </w:rPr>
            </w:pPr>
          </w:p>
        </w:tc>
      </w:tr>
      <w:tr w:rsidR="00AF3CFB" w:rsidRPr="006462E0" w14:paraId="6D39D7D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6E225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D27DC44" w14:textId="77777777" w:rsidR="00AF3CFB" w:rsidRPr="00D810B9" w:rsidRDefault="00AF3CFB" w:rsidP="00AF3CFB">
            <w:pPr>
              <w:rPr>
                <w:iCs/>
                <w:sz w:val="18"/>
              </w:rPr>
            </w:pPr>
            <w:r w:rsidRPr="00D810B9">
              <w:rPr>
                <w:iCs/>
                <w:sz w:val="18"/>
              </w:rPr>
              <w:t>System test</w:t>
            </w:r>
          </w:p>
        </w:tc>
      </w:tr>
      <w:tr w:rsidR="00AF3CFB" w:rsidRPr="006462E0" w14:paraId="201F960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197931" w14:textId="77777777" w:rsidR="00AF3CFB" w:rsidRDefault="00AF3CFB" w:rsidP="00AF3CFB">
            <w:pPr>
              <w:pStyle w:val="TableRowNameLeft"/>
              <w:rPr>
                <w:noProof w:val="0"/>
                <w:sz w:val="18"/>
                <w:szCs w:val="18"/>
              </w:rPr>
            </w:pPr>
            <w:r w:rsidRPr="006462E0">
              <w:rPr>
                <w:noProof w:val="0"/>
                <w:sz w:val="18"/>
                <w:szCs w:val="18"/>
              </w:rPr>
              <w:t>V&amp;V acceptance criteria:</w:t>
            </w:r>
          </w:p>
          <w:p w14:paraId="6F4B27D6"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3144312F" w14:textId="77777777" w:rsidR="00BF1084" w:rsidRDefault="00BF1084"/>
        </w:tc>
      </w:tr>
      <w:tr w:rsidR="00AF3CFB" w:rsidRPr="006462E0" w14:paraId="0AC3F9D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CBDFC9"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6552047" w14:textId="77777777" w:rsidR="00BF1084" w:rsidRDefault="00BF1084"/>
        </w:tc>
      </w:tr>
    </w:tbl>
    <w:p w14:paraId="1B539F58" w14:textId="77777777" w:rsidR="00E24C7B" w:rsidRPr="00DF0B71" w:rsidRDefault="00E24C7B" w:rsidP="00937B04">
      <w:pPr>
        <w:rPr>
          <w:sz w:val="2"/>
          <w:szCs w:val="2"/>
        </w:rPr>
      </w:pPr>
    </w:p>
    <w:p w14:paraId="7214B354" w14:textId="77777777" w:rsidR="00831488" w:rsidRPr="006462E0" w:rsidRDefault="00831488" w:rsidP="00BC0911">
      <w:pPr>
        <w:rPr>
          <w:sz w:val="2"/>
          <w:szCs w:val="2"/>
        </w:rPr>
      </w:pPr>
    </w:p>
    <w:p w14:paraId="1F309ED8" w14:textId="3863F3EA" w:rsidR="00B356F2" w:rsidRDefault="00B356F2" w:rsidP="00B81A22">
      <w:pPr>
        <w:pStyle w:val="Caption"/>
      </w:pPr>
      <w:bookmarkStart w:id="64" w:name="_Toc524090281"/>
      <w:r w:rsidRPr="006462E0">
        <w:t xml:space="preserve">Table </w:t>
      </w:r>
      <w:r w:rsidRPr="006462E0">
        <w:fldChar w:fldCharType="begin"/>
      </w:r>
      <w:r w:rsidRPr="006462E0">
        <w:instrText xml:space="preserve"> SEQ Table \* ARABIC </w:instrText>
      </w:r>
      <w:r w:rsidRPr="006462E0">
        <w:fldChar w:fldCharType="separate"/>
      </w:r>
      <w:r w:rsidR="0084278B">
        <w:rPr>
          <w:noProof/>
        </w:rPr>
        <w:t>11</w:t>
      </w:r>
      <w:r w:rsidRPr="006462E0">
        <w:fldChar w:fldCharType="end"/>
      </w:r>
      <w:r w:rsidR="00B81A22">
        <w:t xml:space="preserve">: </w:t>
      </w:r>
      <w:r w:rsidR="006A32C9">
        <w:t xml:space="preserve"> </w:t>
      </w:r>
      <w:r w:rsidR="003D7ABB">
        <w:t>VADR-At rest HASH verify</w:t>
      </w:r>
      <w:bookmarkEnd w:id="64"/>
    </w:p>
    <w:p w14:paraId="274A8BBA" w14:textId="77777777" w:rsidR="0078561F" w:rsidRPr="0078561F" w:rsidRDefault="004E3C27" w:rsidP="0078561F">
      <w:pPr>
        <w:pStyle w:val="Heading3"/>
      </w:pPr>
      <w:bookmarkStart w:id="65" w:name="_Toc524090149"/>
      <w:r w:rsidRPr="00225104">
        <w:t xml:space="preserve">Requirement Derivation Diagram(s) for </w:t>
      </w:r>
      <w:r>
        <w:t>F-S-Req047</w:t>
      </w:r>
      <w:r w:rsidR="00E21424">
        <w:t xml:space="preserve"> - Cloud Sends Correct Software for the Target ECU</w:t>
      </w:r>
      <w:bookmarkEnd w:id="65"/>
    </w:p>
    <w:p w14:paraId="71DF2E71" w14:textId="77777777" w:rsidR="005E1C3C" w:rsidRPr="00953CBA" w:rsidRDefault="005E1C3C" w:rsidP="00953CBA"/>
    <w:p w14:paraId="1A059705" w14:textId="77777777" w:rsidR="004E3C27" w:rsidRPr="004E3C27" w:rsidRDefault="004E3C27" w:rsidP="004E3C27">
      <w:pPr>
        <w:pStyle w:val="Heading4"/>
      </w:pPr>
      <w:bookmarkStart w:id="66" w:name="_Toc524090150"/>
      <w:r>
        <w:t>Requirement Derivation Diagram(s) (Optional)</w:t>
      </w:r>
      <w:bookmarkEnd w:id="66"/>
      <w:r>
        <w:t xml:space="preserve"> </w:t>
      </w:r>
    </w:p>
    <w:p w14:paraId="637F58EE" w14:textId="77777777" w:rsidR="004E3C27" w:rsidRPr="00225104" w:rsidRDefault="004E3C27" w:rsidP="004E3C27">
      <w:pPr>
        <w:rPr>
          <w:i/>
          <w:color w:val="A6A6A6"/>
        </w:rPr>
      </w:pPr>
      <w:r w:rsidRPr="00225104">
        <w:rPr>
          <w:i/>
          <w:color w:val="A6A6A6"/>
        </w:rPr>
        <w:t>Derive Technical Safety Requirements from Functional Safety Requirements.</w:t>
      </w:r>
    </w:p>
    <w:p w14:paraId="2783928E" w14:textId="77777777" w:rsidR="004E3C27" w:rsidRPr="00225104" w:rsidRDefault="004E3C27" w:rsidP="004E3C27"/>
    <w:p w14:paraId="7D9A213B"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CF9D7DC" w14:textId="77777777" w:rsidR="00240AB6" w:rsidRDefault="00240AB6" w:rsidP="004E3C27">
      <w:pPr>
        <w:jc w:val="center"/>
        <w:rPr>
          <w:i/>
          <w:color w:val="A6A6A6"/>
        </w:rPr>
      </w:pPr>
    </w:p>
    <w:p w14:paraId="37DADD7A" w14:textId="77777777" w:rsidR="00240AB6" w:rsidRDefault="00240AB6" w:rsidP="004E3C27">
      <w:pPr>
        <w:jc w:val="center"/>
        <w:rPr>
          <w:i/>
          <w:color w:val="A6A6A6"/>
        </w:rPr>
      </w:pPr>
    </w:p>
    <w:p w14:paraId="626F60E4" w14:textId="77777777" w:rsidR="004E3C27" w:rsidRPr="00935A34" w:rsidRDefault="004E3C27" w:rsidP="004E3C27">
      <w:pPr>
        <w:jc w:val="center"/>
      </w:pPr>
      <w:r>
        <w:rPr>
          <w:noProof/>
          <w:lang w:val="en-US"/>
        </w:rPr>
        <w:drawing>
          <wp:inline distT="0" distB="0" distL="0" distR="0">
            <wp:extent cx="3914775" cy="2952750"/>
            <wp:effectExtent l="0" t="0" r="0" b="0"/>
            <wp:docPr id="10" name="Picture 1589879789.jpg" descr="1589879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89879789.jpg"/>
                    <pic:cNvPicPr/>
                  </pic:nvPicPr>
                  <pic:blipFill>
                    <a:blip r:embed="rId18" cstate="print"/>
                    <a:stretch>
                      <a:fillRect/>
                    </a:stretch>
                  </pic:blipFill>
                  <pic:spPr>
                    <a:xfrm>
                      <a:off x="0" y="0"/>
                      <a:ext cx="3914775" cy="2952750"/>
                    </a:xfrm>
                    <a:prstGeom prst="rect">
                      <a:avLst/>
                    </a:prstGeom>
                  </pic:spPr>
                </pic:pic>
              </a:graphicData>
            </a:graphic>
          </wp:inline>
        </w:drawing>
      </w:r>
    </w:p>
    <w:p w14:paraId="65E50748" w14:textId="27864C95"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5</w:t>
      </w:r>
      <w:r w:rsidRPr="00225104">
        <w:fldChar w:fldCharType="end"/>
      </w:r>
      <w:r w:rsidRPr="00225104">
        <w:t xml:space="preserve"> - Technical Safety Requirements Derivation Diagram for </w:t>
      </w:r>
      <w:r>
        <w:t>F-S-Req047</w:t>
      </w:r>
    </w:p>
    <w:p w14:paraId="1E554A0C" w14:textId="77777777" w:rsidR="00EE1AD7" w:rsidRDefault="00AA2664" w:rsidP="00EB1D46">
      <w:pPr>
        <w:pStyle w:val="Heading4"/>
      </w:pPr>
      <w:bookmarkStart w:id="67" w:name="_Toc524090151"/>
      <w:r>
        <w:t xml:space="preserve">Technical Safety Requirements </w:t>
      </w:r>
      <w:r w:rsidR="004E3C27">
        <w:t>for F-S-Req047</w:t>
      </w:r>
      <w:r w:rsidR="009B6F4C">
        <w:t xml:space="preserve"> - Cloud Sends Correct Software for the Target ECU</w:t>
      </w:r>
      <w:bookmarkEnd w:id="67"/>
    </w:p>
    <w:p w14:paraId="49066F9F" w14:textId="77777777" w:rsidR="00EE1AD7" w:rsidRPr="00EE1AD7" w:rsidRDefault="00EE1AD7" w:rsidP="00EB1D46"/>
    <w:p w14:paraId="16F5089F" w14:textId="5DF8243C"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94214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5877C7"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9F7FA17" w14:textId="77777777" w:rsidR="004C0701" w:rsidRPr="004F71B4" w:rsidRDefault="004C0701" w:rsidP="004C0701">
            <w:pPr>
              <w:pStyle w:val="TableTextLeft"/>
              <w:keepNext/>
              <w:rPr>
                <w:sz w:val="18"/>
                <w:szCs w:val="18"/>
                <w:lang w:val="en-GB"/>
              </w:rPr>
            </w:pPr>
            <w:bookmarkStart w:id="68" w:name="_e3d2a46deb0c06168a1ff313d1b7fad2"/>
            <w:r>
              <w:rPr>
                <w:sz w:val="18"/>
                <w:szCs w:val="18"/>
                <w:lang w:val="en-GB"/>
              </w:rPr>
              <w:t>T-S-Req036</w:t>
            </w:r>
            <w:bookmarkEnd w:id="68"/>
            <w:r w:rsidR="001E6818">
              <w:rPr>
                <w:sz w:val="18"/>
                <w:szCs w:val="18"/>
                <w:lang w:val="en-GB"/>
              </w:rPr>
              <w:t xml:space="preserve"> - FENIX- SW Compatibility</w:t>
            </w:r>
          </w:p>
        </w:tc>
      </w:tr>
      <w:tr w:rsidR="00AF3CFB" w:rsidRPr="006462E0" w14:paraId="73EB87C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11C6E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0089290" w14:textId="77777777" w:rsidR="00AF3CFB" w:rsidRDefault="00AF3CFB" w:rsidP="00AF3CFB">
            <w:pPr>
              <w:pStyle w:val="TableTextLeft"/>
              <w:keepNext/>
              <w:rPr>
                <w:sz w:val="18"/>
                <w:szCs w:val="18"/>
                <w:lang w:val="en-GB"/>
              </w:rPr>
            </w:pPr>
          </w:p>
        </w:tc>
      </w:tr>
      <w:tr w:rsidR="00AF3CFB" w:rsidRPr="006462E0" w14:paraId="1D1A669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C606D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10021B8"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52462BB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DF558D"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AE1C4C2"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EDDC40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078170"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FFD98DA" w14:textId="77777777" w:rsidR="00AF3CFB" w:rsidRPr="004F71B4" w:rsidRDefault="00AF3CFB" w:rsidP="00AF3CFB">
            <w:pPr>
              <w:pStyle w:val="TableTextLeft"/>
              <w:keepNext/>
              <w:rPr>
                <w:sz w:val="18"/>
                <w:szCs w:val="18"/>
                <w:lang w:val="en-GB"/>
              </w:rPr>
            </w:pPr>
            <w:r w:rsidRPr="00AC6ABE">
              <w:rPr>
                <w:sz w:val="18"/>
                <w:szCs w:val="18"/>
                <w:lang w:val="en-GB"/>
              </w:rPr>
              <w:t>F-S-Req047</w:t>
            </w:r>
            <w:r>
              <w:rPr>
                <w:sz w:val="18"/>
                <w:szCs w:val="18"/>
                <w:lang w:val="en-GB"/>
              </w:rPr>
              <w:t xml:space="preserve"> - Cloud Sends Correct Software for the Target ECU</w:t>
            </w:r>
          </w:p>
        </w:tc>
      </w:tr>
      <w:tr w:rsidR="00AF3CFB" w:rsidRPr="006462E0" w14:paraId="70787F5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B527EA" w14:textId="77777777" w:rsidR="00AF3CFB" w:rsidRDefault="00AF3CFB" w:rsidP="00AF3CFB">
            <w:pPr>
              <w:pStyle w:val="TableRowNameLeft"/>
              <w:rPr>
                <w:noProof w:val="0"/>
                <w:sz w:val="18"/>
                <w:szCs w:val="18"/>
              </w:rPr>
            </w:pPr>
            <w:r w:rsidRPr="006462E0">
              <w:rPr>
                <w:noProof w:val="0"/>
                <w:sz w:val="18"/>
                <w:szCs w:val="18"/>
              </w:rPr>
              <w:t>ASIL Classification:</w:t>
            </w:r>
          </w:p>
          <w:p w14:paraId="0CC915C6"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95517A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09AB27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BAE0A2"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1489C9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FENIX- SW Compatibility</w:t>
            </w:r>
          </w:p>
        </w:tc>
      </w:tr>
      <w:tr w:rsidR="00AF3CFB" w:rsidRPr="006462E0" w14:paraId="4D325F40"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252454"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9EF523A" w14:textId="77777777" w:rsidR="00AF3CFB" w:rsidRPr="004F71B4" w:rsidRDefault="00AF3CFB" w:rsidP="00AF3CFB">
            <w:pPr>
              <w:pStyle w:val="FuncSafetyReqText"/>
              <w:rPr>
                <w:i/>
                <w:noProof w:val="0"/>
                <w:color w:val="808080"/>
                <w:sz w:val="18"/>
                <w:szCs w:val="18"/>
              </w:rPr>
            </w:pPr>
            <w:r>
              <w:rPr>
                <w:noProof w:val="0"/>
                <w:sz w:val="18"/>
                <w:szCs w:val="18"/>
              </w:rPr>
              <w:t>FENIX shall verify that the software provided in the manifest is compatible with the software version that the ECU has reported via the interrogator file</w:t>
            </w:r>
          </w:p>
        </w:tc>
      </w:tr>
      <w:tr w:rsidR="00AF3CFB" w:rsidRPr="006462E0" w14:paraId="59AD282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7CEE79"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3D551B9" w14:textId="77777777" w:rsidR="00BF1084" w:rsidRDefault="00BF1084"/>
        </w:tc>
      </w:tr>
      <w:tr w:rsidR="00AF3CFB" w:rsidRPr="006462E0" w14:paraId="79D0E34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E978FD"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1D37D8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9840C19"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316B265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AD51C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D27E1F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E13A46E"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297ED8C"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980E8AF" w14:textId="77777777" w:rsidR="00BF1084" w:rsidRDefault="00BF1084"/>
        </w:tc>
      </w:tr>
      <w:tr w:rsidR="00AF3CFB" w:rsidRPr="006462E0" w14:paraId="3462CE45"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AB9EBD"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0F5BA83"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E01052F"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830D4DB" w14:textId="77777777" w:rsidR="00BF1084" w:rsidRDefault="00BF1084"/>
        </w:tc>
      </w:tr>
      <w:tr w:rsidR="00AF3CFB" w:rsidRPr="006462E0" w14:paraId="1D056C22"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8FF87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73AFCEA" w14:textId="77777777" w:rsidR="00AF3CFB" w:rsidRDefault="00AF3CFB" w:rsidP="00AF3CFB">
            <w:pPr>
              <w:pStyle w:val="FuncSafetyReqText"/>
              <w:rPr>
                <w:noProof w:val="0"/>
                <w:sz w:val="18"/>
                <w:szCs w:val="18"/>
              </w:rPr>
            </w:pPr>
          </w:p>
        </w:tc>
      </w:tr>
      <w:tr w:rsidR="00AF3CFB" w:rsidRPr="006462E0" w14:paraId="755C48F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41226FF"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76EEBE3" w14:textId="77777777" w:rsidR="00AF3CFB" w:rsidRPr="00D810B9" w:rsidRDefault="00AF3CFB" w:rsidP="00AF3CFB">
            <w:pPr>
              <w:rPr>
                <w:iCs/>
                <w:sz w:val="18"/>
              </w:rPr>
            </w:pPr>
            <w:r w:rsidRPr="00D810B9">
              <w:rPr>
                <w:iCs/>
                <w:sz w:val="18"/>
              </w:rPr>
              <w:t>System test</w:t>
            </w:r>
          </w:p>
        </w:tc>
      </w:tr>
      <w:tr w:rsidR="00AF3CFB" w:rsidRPr="006462E0" w14:paraId="29A594E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06916E8" w14:textId="77777777" w:rsidR="00AF3CFB" w:rsidRDefault="00AF3CFB" w:rsidP="00AF3CFB">
            <w:pPr>
              <w:pStyle w:val="TableRowNameLeft"/>
              <w:rPr>
                <w:noProof w:val="0"/>
                <w:sz w:val="18"/>
                <w:szCs w:val="18"/>
              </w:rPr>
            </w:pPr>
            <w:r w:rsidRPr="006462E0">
              <w:rPr>
                <w:noProof w:val="0"/>
                <w:sz w:val="18"/>
                <w:szCs w:val="18"/>
              </w:rPr>
              <w:t>V&amp;V acceptance criteria:</w:t>
            </w:r>
          </w:p>
          <w:p w14:paraId="0AA0AC02"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0F38797" w14:textId="77777777" w:rsidR="00BF1084" w:rsidRDefault="00BF1084"/>
        </w:tc>
      </w:tr>
      <w:tr w:rsidR="00AF3CFB" w:rsidRPr="006462E0" w14:paraId="1E15813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4E551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822E76F" w14:textId="77777777" w:rsidR="00BF1084" w:rsidRDefault="00BF1084"/>
        </w:tc>
      </w:tr>
    </w:tbl>
    <w:p w14:paraId="3A0BDAED" w14:textId="77777777" w:rsidR="00E24C7B" w:rsidRPr="00DF0B71" w:rsidRDefault="00E24C7B" w:rsidP="00937B04">
      <w:pPr>
        <w:rPr>
          <w:sz w:val="2"/>
          <w:szCs w:val="2"/>
        </w:rPr>
      </w:pPr>
    </w:p>
    <w:p w14:paraId="73DA80CC" w14:textId="77777777" w:rsidR="00831488" w:rsidRPr="006462E0" w:rsidRDefault="00831488" w:rsidP="00BC0911">
      <w:pPr>
        <w:rPr>
          <w:sz w:val="2"/>
          <w:szCs w:val="2"/>
        </w:rPr>
      </w:pPr>
    </w:p>
    <w:p w14:paraId="208C15FC" w14:textId="6008EDCD" w:rsidR="00B356F2" w:rsidRDefault="00B356F2" w:rsidP="00B81A22">
      <w:pPr>
        <w:pStyle w:val="Caption"/>
      </w:pPr>
      <w:bookmarkStart w:id="69" w:name="_Toc524090282"/>
      <w:r w:rsidRPr="006462E0">
        <w:t xml:space="preserve">Table </w:t>
      </w:r>
      <w:r w:rsidRPr="006462E0">
        <w:fldChar w:fldCharType="begin"/>
      </w:r>
      <w:r w:rsidRPr="006462E0">
        <w:instrText xml:space="preserve"> SEQ Table \* ARABIC </w:instrText>
      </w:r>
      <w:r w:rsidRPr="006462E0">
        <w:fldChar w:fldCharType="separate"/>
      </w:r>
      <w:r w:rsidR="0084278B">
        <w:rPr>
          <w:noProof/>
        </w:rPr>
        <w:t>12</w:t>
      </w:r>
      <w:r w:rsidRPr="006462E0">
        <w:fldChar w:fldCharType="end"/>
      </w:r>
      <w:r w:rsidR="00B81A22">
        <w:t xml:space="preserve">: </w:t>
      </w:r>
      <w:r w:rsidR="006A32C9">
        <w:t xml:space="preserve"> </w:t>
      </w:r>
      <w:r w:rsidR="003D7ABB">
        <w:t>FENIX- SW Compatibility</w:t>
      </w:r>
      <w:bookmarkEnd w:id="69"/>
    </w:p>
    <w:p w14:paraId="39343266" w14:textId="77777777" w:rsidR="0078561F" w:rsidRPr="0078561F" w:rsidRDefault="004E3C27" w:rsidP="0078561F">
      <w:pPr>
        <w:pStyle w:val="Heading3"/>
      </w:pPr>
      <w:bookmarkStart w:id="70" w:name="_Toc524090152"/>
      <w:r w:rsidRPr="00225104">
        <w:t xml:space="preserve">Requirement Derivation Diagram(s) for </w:t>
      </w:r>
      <w:r>
        <w:t>F-S-Req018</w:t>
      </w:r>
      <w:r w:rsidR="00E21424">
        <w:t xml:space="preserve"> - Cloud Uses E2E</w:t>
      </w:r>
      <w:bookmarkEnd w:id="70"/>
    </w:p>
    <w:p w14:paraId="227E4255" w14:textId="77777777" w:rsidR="005E1C3C" w:rsidRPr="00953CBA" w:rsidRDefault="005E1C3C" w:rsidP="00953CBA"/>
    <w:p w14:paraId="60C37119" w14:textId="77777777" w:rsidR="004E3C27" w:rsidRPr="004E3C27" w:rsidRDefault="004E3C27" w:rsidP="004E3C27">
      <w:pPr>
        <w:pStyle w:val="Heading4"/>
      </w:pPr>
      <w:bookmarkStart w:id="71" w:name="_Toc524090153"/>
      <w:r>
        <w:t>Requirement Derivation Diagram(s) (Optional)</w:t>
      </w:r>
      <w:bookmarkEnd w:id="71"/>
      <w:r>
        <w:t xml:space="preserve"> </w:t>
      </w:r>
    </w:p>
    <w:p w14:paraId="44D6AB17" w14:textId="77777777" w:rsidR="004E3C27" w:rsidRPr="00225104" w:rsidRDefault="004E3C27" w:rsidP="004E3C27">
      <w:pPr>
        <w:rPr>
          <w:i/>
          <w:color w:val="A6A6A6"/>
        </w:rPr>
      </w:pPr>
      <w:r w:rsidRPr="00225104">
        <w:rPr>
          <w:i/>
          <w:color w:val="A6A6A6"/>
        </w:rPr>
        <w:t>Derive Technical Safety Requirements from Functional Safety Requirements.</w:t>
      </w:r>
    </w:p>
    <w:p w14:paraId="7A6E777B" w14:textId="77777777" w:rsidR="004E3C27" w:rsidRPr="00225104" w:rsidRDefault="004E3C27" w:rsidP="004E3C27"/>
    <w:p w14:paraId="7AEA99A0"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514775A" w14:textId="77777777" w:rsidR="00240AB6" w:rsidRDefault="00240AB6" w:rsidP="004E3C27">
      <w:pPr>
        <w:jc w:val="center"/>
        <w:rPr>
          <w:i/>
          <w:color w:val="A6A6A6"/>
        </w:rPr>
      </w:pPr>
    </w:p>
    <w:p w14:paraId="4D3384A5" w14:textId="77777777" w:rsidR="00240AB6" w:rsidRDefault="00240AB6" w:rsidP="004E3C27">
      <w:pPr>
        <w:jc w:val="center"/>
        <w:rPr>
          <w:i/>
          <w:color w:val="A6A6A6"/>
        </w:rPr>
      </w:pPr>
    </w:p>
    <w:p w14:paraId="4C749CAF" w14:textId="77777777" w:rsidR="004E3C27" w:rsidRPr="00935A34" w:rsidRDefault="004E3C27" w:rsidP="004E3C27">
      <w:pPr>
        <w:jc w:val="center"/>
      </w:pPr>
      <w:r>
        <w:rPr>
          <w:noProof/>
          <w:lang w:val="en-US"/>
        </w:rPr>
        <w:drawing>
          <wp:inline distT="0" distB="0" distL="0" distR="0">
            <wp:extent cx="3914775" cy="2752725"/>
            <wp:effectExtent l="0" t="0" r="0" b="0"/>
            <wp:docPr id="12" name="Picture -1342672190.jpg" descr="-134267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42672190.jpg"/>
                    <pic:cNvPicPr/>
                  </pic:nvPicPr>
                  <pic:blipFill>
                    <a:blip r:embed="rId19" cstate="print"/>
                    <a:stretch>
                      <a:fillRect/>
                    </a:stretch>
                  </pic:blipFill>
                  <pic:spPr>
                    <a:xfrm>
                      <a:off x="0" y="0"/>
                      <a:ext cx="3914775" cy="2752725"/>
                    </a:xfrm>
                    <a:prstGeom prst="rect">
                      <a:avLst/>
                    </a:prstGeom>
                  </pic:spPr>
                </pic:pic>
              </a:graphicData>
            </a:graphic>
          </wp:inline>
        </w:drawing>
      </w:r>
    </w:p>
    <w:p w14:paraId="30ABD13F" w14:textId="620B2BB3"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6</w:t>
      </w:r>
      <w:r w:rsidRPr="00225104">
        <w:fldChar w:fldCharType="end"/>
      </w:r>
      <w:r w:rsidRPr="00225104">
        <w:t xml:space="preserve"> - Technical Safety Requirements Derivation Diagram for </w:t>
      </w:r>
      <w:r>
        <w:t>F-S-Req018</w:t>
      </w:r>
    </w:p>
    <w:p w14:paraId="4A873866" w14:textId="77777777" w:rsidR="00EE1AD7" w:rsidRDefault="00AA2664" w:rsidP="00EB1D46">
      <w:pPr>
        <w:pStyle w:val="Heading4"/>
      </w:pPr>
      <w:bookmarkStart w:id="72" w:name="_Toc524090154"/>
      <w:r>
        <w:t xml:space="preserve">Technical Safety Requirements </w:t>
      </w:r>
      <w:r w:rsidR="004E3C27">
        <w:t>for F-S-Req018</w:t>
      </w:r>
      <w:r w:rsidR="009B6F4C">
        <w:t xml:space="preserve"> - Cloud Uses E2E</w:t>
      </w:r>
      <w:bookmarkEnd w:id="72"/>
    </w:p>
    <w:p w14:paraId="408B8B14" w14:textId="77777777" w:rsidR="00EE1AD7" w:rsidRPr="00EE1AD7" w:rsidRDefault="00EE1AD7" w:rsidP="00EB1D46"/>
    <w:p w14:paraId="446358EE" w14:textId="0BC13B99"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F7B7E5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57740F"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00C35DE" w14:textId="77777777" w:rsidR="004C0701" w:rsidRPr="004F71B4" w:rsidRDefault="004C0701" w:rsidP="004C0701">
            <w:pPr>
              <w:pStyle w:val="TableTextLeft"/>
              <w:keepNext/>
              <w:rPr>
                <w:sz w:val="18"/>
                <w:szCs w:val="18"/>
                <w:lang w:val="en-GB"/>
              </w:rPr>
            </w:pPr>
            <w:bookmarkStart w:id="73" w:name="_7339c4aee17e006cc808d9eae6e27ff4"/>
            <w:r>
              <w:rPr>
                <w:sz w:val="18"/>
                <w:szCs w:val="18"/>
                <w:lang w:val="en-GB"/>
              </w:rPr>
              <w:t>T-S-Req024</w:t>
            </w:r>
            <w:bookmarkEnd w:id="73"/>
            <w:r w:rsidR="001E6818">
              <w:rPr>
                <w:sz w:val="18"/>
                <w:szCs w:val="18"/>
                <w:lang w:val="en-GB"/>
              </w:rPr>
              <w:t xml:space="preserve"> - ECG -Ford Cloud - HTTPS TLS</w:t>
            </w:r>
          </w:p>
        </w:tc>
      </w:tr>
      <w:tr w:rsidR="00AF3CFB" w:rsidRPr="006462E0" w14:paraId="2507D49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AB5ACD"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BC739F8" w14:textId="77777777" w:rsidR="00AF3CFB" w:rsidRDefault="00AF3CFB" w:rsidP="00AF3CFB">
            <w:pPr>
              <w:pStyle w:val="TableTextLeft"/>
              <w:keepNext/>
              <w:rPr>
                <w:sz w:val="18"/>
                <w:szCs w:val="18"/>
                <w:lang w:val="en-GB"/>
              </w:rPr>
            </w:pPr>
          </w:p>
        </w:tc>
      </w:tr>
      <w:tr w:rsidR="00AF3CFB" w:rsidRPr="006462E0" w14:paraId="79CB2B1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732AC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53CD52F"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0EA409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40E1FB"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E2A1EBF"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23794CB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BC71A4"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9606E6F" w14:textId="77777777" w:rsidR="00AF3CFB" w:rsidRPr="004F71B4" w:rsidRDefault="00AF3CFB" w:rsidP="00AF3CFB">
            <w:pPr>
              <w:pStyle w:val="TableTextLeft"/>
              <w:keepNext/>
              <w:rPr>
                <w:sz w:val="18"/>
                <w:szCs w:val="18"/>
                <w:lang w:val="en-GB"/>
              </w:rPr>
            </w:pPr>
            <w:r w:rsidRPr="00AC6ABE">
              <w:rPr>
                <w:sz w:val="18"/>
                <w:szCs w:val="18"/>
                <w:lang w:val="en-GB"/>
              </w:rPr>
              <w:t>F-S-Req018</w:t>
            </w:r>
            <w:r>
              <w:rPr>
                <w:sz w:val="18"/>
                <w:szCs w:val="18"/>
                <w:lang w:val="en-GB"/>
              </w:rPr>
              <w:t xml:space="preserve"> - Cloud Uses E2E</w:t>
            </w:r>
          </w:p>
        </w:tc>
      </w:tr>
      <w:tr w:rsidR="00AF3CFB" w:rsidRPr="006462E0" w14:paraId="4B87A46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804797" w14:textId="77777777" w:rsidR="00AF3CFB" w:rsidRDefault="00AF3CFB" w:rsidP="00AF3CFB">
            <w:pPr>
              <w:pStyle w:val="TableRowNameLeft"/>
              <w:rPr>
                <w:noProof w:val="0"/>
                <w:sz w:val="18"/>
                <w:szCs w:val="18"/>
              </w:rPr>
            </w:pPr>
            <w:r w:rsidRPr="006462E0">
              <w:rPr>
                <w:noProof w:val="0"/>
                <w:sz w:val="18"/>
                <w:szCs w:val="18"/>
              </w:rPr>
              <w:t>ASIL Classification:</w:t>
            </w:r>
          </w:p>
          <w:p w14:paraId="77476084"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84EA11E"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B70EA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BC1A6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44EBB37"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-Ford Cloud - HTTPS TLS</w:t>
            </w:r>
          </w:p>
        </w:tc>
      </w:tr>
      <w:tr w:rsidR="00AF3CFB" w:rsidRPr="006462E0" w14:paraId="359E71F1"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EF4833"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7B1A89D" w14:textId="77777777" w:rsidR="00AF3CFB" w:rsidRPr="004F71B4" w:rsidRDefault="00AF3CFB" w:rsidP="00AF3CFB">
            <w:pPr>
              <w:pStyle w:val="FuncSafetyReqText"/>
              <w:rPr>
                <w:i/>
                <w:noProof w:val="0"/>
                <w:color w:val="808080"/>
                <w:sz w:val="18"/>
                <w:szCs w:val="18"/>
              </w:rPr>
            </w:pPr>
            <w:r>
              <w:rPr>
                <w:noProof w:val="0"/>
                <w:sz w:val="18"/>
                <w:szCs w:val="18"/>
              </w:rPr>
              <w:t>Ford Cloud to ECG shall be across TLS channel using HTTPs and SYNCP encryption</w:t>
            </w:r>
          </w:p>
        </w:tc>
      </w:tr>
      <w:tr w:rsidR="00AF3CFB" w:rsidRPr="006462E0" w14:paraId="23E6308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85FB67"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10A5185" w14:textId="77777777" w:rsidR="00BF1084" w:rsidRDefault="00BF1084"/>
        </w:tc>
      </w:tr>
      <w:tr w:rsidR="00AF3CFB" w:rsidRPr="006462E0" w14:paraId="6CB4A37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DFD938"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69D2C0F"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6B018C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43D481D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F056D6"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7402F93"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246E0075"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B144B1E"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49283BB" w14:textId="77777777" w:rsidR="00BF1084" w:rsidRDefault="00BF1084"/>
        </w:tc>
      </w:tr>
      <w:tr w:rsidR="00AF3CFB" w:rsidRPr="006462E0" w14:paraId="0BFA007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86C876"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FC53427"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B6E9B7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D4F72F6" w14:textId="77777777" w:rsidR="00BF1084" w:rsidRDefault="00BF1084"/>
        </w:tc>
      </w:tr>
      <w:tr w:rsidR="00AF3CFB" w:rsidRPr="006462E0" w14:paraId="356B610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F0987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914FE44" w14:textId="77777777" w:rsidR="00AF3CFB" w:rsidRDefault="00AF3CFB" w:rsidP="00AF3CFB">
            <w:pPr>
              <w:pStyle w:val="FuncSafetyReqText"/>
              <w:rPr>
                <w:noProof w:val="0"/>
                <w:sz w:val="18"/>
                <w:szCs w:val="18"/>
              </w:rPr>
            </w:pPr>
          </w:p>
        </w:tc>
      </w:tr>
      <w:tr w:rsidR="00AF3CFB" w:rsidRPr="006462E0" w14:paraId="629EBCF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7619CA"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4C848D5" w14:textId="77777777" w:rsidR="00AF3CFB" w:rsidRPr="00D810B9" w:rsidRDefault="00AF3CFB" w:rsidP="00AF3CFB">
            <w:pPr>
              <w:rPr>
                <w:iCs/>
                <w:sz w:val="18"/>
              </w:rPr>
            </w:pPr>
            <w:r w:rsidRPr="00D810B9">
              <w:rPr>
                <w:iCs/>
                <w:sz w:val="18"/>
              </w:rPr>
              <w:t>System test</w:t>
            </w:r>
          </w:p>
        </w:tc>
      </w:tr>
      <w:tr w:rsidR="00AF3CFB" w:rsidRPr="006462E0" w14:paraId="6BEA97A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EC4224C" w14:textId="77777777" w:rsidR="00AF3CFB" w:rsidRDefault="00AF3CFB" w:rsidP="00AF3CFB">
            <w:pPr>
              <w:pStyle w:val="TableRowNameLeft"/>
              <w:rPr>
                <w:noProof w:val="0"/>
                <w:sz w:val="18"/>
                <w:szCs w:val="18"/>
              </w:rPr>
            </w:pPr>
            <w:r w:rsidRPr="006462E0">
              <w:rPr>
                <w:noProof w:val="0"/>
                <w:sz w:val="18"/>
                <w:szCs w:val="18"/>
              </w:rPr>
              <w:t>V&amp;V acceptance criteria:</w:t>
            </w:r>
          </w:p>
          <w:p w14:paraId="4564C441"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5C9DB30" w14:textId="77777777" w:rsidR="00BF1084" w:rsidRDefault="00BF1084"/>
        </w:tc>
      </w:tr>
      <w:tr w:rsidR="00AF3CFB" w:rsidRPr="006462E0" w14:paraId="43629FC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C8CBFE"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F469F86" w14:textId="77777777" w:rsidR="00BF1084" w:rsidRDefault="00BF1084"/>
        </w:tc>
      </w:tr>
    </w:tbl>
    <w:p w14:paraId="3997CBA4" w14:textId="77777777" w:rsidR="00E24C7B" w:rsidRPr="00DF0B71" w:rsidRDefault="00E24C7B" w:rsidP="00937B04">
      <w:pPr>
        <w:rPr>
          <w:sz w:val="2"/>
          <w:szCs w:val="2"/>
        </w:rPr>
      </w:pPr>
    </w:p>
    <w:p w14:paraId="0F6C1737" w14:textId="77777777" w:rsidR="00831488" w:rsidRPr="006462E0" w:rsidRDefault="00831488" w:rsidP="00BC0911">
      <w:pPr>
        <w:rPr>
          <w:sz w:val="2"/>
          <w:szCs w:val="2"/>
        </w:rPr>
      </w:pPr>
    </w:p>
    <w:p w14:paraId="40C35B24" w14:textId="6DCB6517" w:rsidR="00B356F2" w:rsidRDefault="00B356F2" w:rsidP="00B81A22">
      <w:pPr>
        <w:pStyle w:val="Caption"/>
      </w:pPr>
      <w:bookmarkStart w:id="74" w:name="_Toc524090283"/>
      <w:r w:rsidRPr="006462E0">
        <w:t xml:space="preserve">Table </w:t>
      </w:r>
      <w:r w:rsidRPr="006462E0">
        <w:fldChar w:fldCharType="begin"/>
      </w:r>
      <w:r w:rsidRPr="006462E0">
        <w:instrText xml:space="preserve"> SEQ Table \* ARABIC </w:instrText>
      </w:r>
      <w:r w:rsidRPr="006462E0">
        <w:fldChar w:fldCharType="separate"/>
      </w:r>
      <w:r w:rsidR="0084278B">
        <w:rPr>
          <w:noProof/>
        </w:rPr>
        <w:t>13</w:t>
      </w:r>
      <w:r w:rsidRPr="006462E0">
        <w:fldChar w:fldCharType="end"/>
      </w:r>
      <w:r w:rsidR="00B81A22">
        <w:t xml:space="preserve">: </w:t>
      </w:r>
      <w:r w:rsidR="006A32C9">
        <w:t xml:space="preserve"> </w:t>
      </w:r>
      <w:r w:rsidR="003D7ABB">
        <w:t>ECG -Ford Cloud - HTTPS TLS</w:t>
      </w:r>
      <w:bookmarkEnd w:id="74"/>
    </w:p>
    <w:p w14:paraId="218C5CD4" w14:textId="77777777" w:rsidR="0078561F" w:rsidRPr="0078561F" w:rsidRDefault="004E3C27" w:rsidP="0078561F">
      <w:pPr>
        <w:pStyle w:val="Heading3"/>
      </w:pPr>
      <w:bookmarkStart w:id="75" w:name="_Toc524090155"/>
      <w:r w:rsidRPr="00225104">
        <w:t xml:space="preserve">Requirement Derivation Diagram(s) for </w:t>
      </w:r>
      <w:r>
        <w:t>F-S-Req022</w:t>
      </w:r>
      <w:r w:rsidR="00E21424">
        <w:t xml:space="preserve"> - Engineer Ensures Unique SW IDs</w:t>
      </w:r>
      <w:bookmarkEnd w:id="75"/>
    </w:p>
    <w:p w14:paraId="20D2084F" w14:textId="77777777" w:rsidR="005E1C3C" w:rsidRPr="00953CBA" w:rsidRDefault="005E1C3C" w:rsidP="00953CBA"/>
    <w:p w14:paraId="349589A1" w14:textId="77777777" w:rsidR="004E3C27" w:rsidRPr="004E3C27" w:rsidRDefault="004E3C27" w:rsidP="004E3C27">
      <w:pPr>
        <w:pStyle w:val="Heading4"/>
      </w:pPr>
      <w:bookmarkStart w:id="76" w:name="_Toc524090156"/>
      <w:r>
        <w:t>Requirement Derivation Diagram(s) (Optional)</w:t>
      </w:r>
      <w:bookmarkEnd w:id="76"/>
      <w:r>
        <w:t xml:space="preserve"> </w:t>
      </w:r>
    </w:p>
    <w:p w14:paraId="67CDB18A" w14:textId="77777777" w:rsidR="004E3C27" w:rsidRPr="00225104" w:rsidRDefault="004E3C27" w:rsidP="004E3C27">
      <w:pPr>
        <w:rPr>
          <w:i/>
          <w:color w:val="A6A6A6"/>
        </w:rPr>
      </w:pPr>
      <w:r w:rsidRPr="00225104">
        <w:rPr>
          <w:i/>
          <w:color w:val="A6A6A6"/>
        </w:rPr>
        <w:t>Derive Technical Safety Requirements from Functional Safety Requirements.</w:t>
      </w:r>
    </w:p>
    <w:p w14:paraId="5920E2FB" w14:textId="77777777" w:rsidR="004E3C27" w:rsidRPr="00225104" w:rsidRDefault="004E3C27" w:rsidP="004E3C27"/>
    <w:p w14:paraId="5DB0ADF2"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5E0DF2EE" w14:textId="77777777" w:rsidR="00240AB6" w:rsidRDefault="00240AB6" w:rsidP="004E3C27">
      <w:pPr>
        <w:jc w:val="center"/>
        <w:rPr>
          <w:i/>
          <w:color w:val="A6A6A6"/>
        </w:rPr>
      </w:pPr>
    </w:p>
    <w:p w14:paraId="582D8261" w14:textId="77777777" w:rsidR="00240AB6" w:rsidRDefault="00240AB6" w:rsidP="004E3C27">
      <w:pPr>
        <w:jc w:val="center"/>
        <w:rPr>
          <w:i/>
          <w:color w:val="A6A6A6"/>
        </w:rPr>
      </w:pPr>
    </w:p>
    <w:p w14:paraId="64EFAEFC" w14:textId="77777777" w:rsidR="004E3C27" w:rsidRPr="00935A34" w:rsidRDefault="004E3C27" w:rsidP="004E3C27">
      <w:pPr>
        <w:jc w:val="center"/>
      </w:pPr>
      <w:r>
        <w:rPr>
          <w:noProof/>
          <w:lang w:val="en-US"/>
        </w:rPr>
        <w:drawing>
          <wp:inline distT="0" distB="0" distL="0" distR="0">
            <wp:extent cx="3914775" cy="2800350"/>
            <wp:effectExtent l="0" t="0" r="0" b="0"/>
            <wp:docPr id="14" name="Picture -832446845.jpg" descr="-832446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2446845.jpg"/>
                    <pic:cNvPicPr/>
                  </pic:nvPicPr>
                  <pic:blipFill>
                    <a:blip r:embed="rId20" cstate="print"/>
                    <a:stretch>
                      <a:fillRect/>
                    </a:stretch>
                  </pic:blipFill>
                  <pic:spPr>
                    <a:xfrm>
                      <a:off x="0" y="0"/>
                      <a:ext cx="3914775" cy="2800350"/>
                    </a:xfrm>
                    <a:prstGeom prst="rect">
                      <a:avLst/>
                    </a:prstGeom>
                  </pic:spPr>
                </pic:pic>
              </a:graphicData>
            </a:graphic>
          </wp:inline>
        </w:drawing>
      </w:r>
    </w:p>
    <w:p w14:paraId="5A18DB07" w14:textId="6772A407"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7</w:t>
      </w:r>
      <w:r w:rsidRPr="00225104">
        <w:fldChar w:fldCharType="end"/>
      </w:r>
      <w:r w:rsidRPr="00225104">
        <w:t xml:space="preserve"> - Technical Safety Requirements Derivation Diagram for </w:t>
      </w:r>
      <w:r>
        <w:t>F-S-Req022</w:t>
      </w:r>
    </w:p>
    <w:p w14:paraId="06978173" w14:textId="77777777" w:rsidR="00EE1AD7" w:rsidRDefault="00AA2664" w:rsidP="00EB1D46">
      <w:pPr>
        <w:pStyle w:val="Heading4"/>
      </w:pPr>
      <w:bookmarkStart w:id="77" w:name="_Toc524090157"/>
      <w:r>
        <w:t xml:space="preserve">Technical Safety Requirements </w:t>
      </w:r>
      <w:r w:rsidR="004E3C27">
        <w:t>for F-S-Req022</w:t>
      </w:r>
      <w:r w:rsidR="009B6F4C">
        <w:t xml:space="preserve"> - Engineer Ensures Unique SW IDs</w:t>
      </w:r>
      <w:bookmarkEnd w:id="77"/>
    </w:p>
    <w:p w14:paraId="7D4DCD73" w14:textId="77777777" w:rsidR="00EE1AD7" w:rsidRPr="00EE1AD7" w:rsidRDefault="00EE1AD7" w:rsidP="00EB1D46"/>
    <w:p w14:paraId="2CCFA938" w14:textId="55CE06FB"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140807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9B874F"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AA2C3DB" w14:textId="77777777" w:rsidR="004C0701" w:rsidRPr="004F71B4" w:rsidRDefault="004C0701" w:rsidP="004C0701">
            <w:pPr>
              <w:pStyle w:val="TableTextLeft"/>
              <w:keepNext/>
              <w:rPr>
                <w:sz w:val="18"/>
                <w:szCs w:val="18"/>
                <w:lang w:val="en-GB"/>
              </w:rPr>
            </w:pPr>
            <w:bookmarkStart w:id="78" w:name="_60cd4c46fd4ce4a56325a1811d4e84cc"/>
            <w:r>
              <w:rPr>
                <w:sz w:val="18"/>
                <w:szCs w:val="18"/>
                <w:lang w:val="en-GB"/>
              </w:rPr>
              <w:t>T-S-Req028</w:t>
            </w:r>
            <w:bookmarkEnd w:id="78"/>
            <w:r w:rsidR="001E6818">
              <w:rPr>
                <w:sz w:val="18"/>
                <w:szCs w:val="18"/>
                <w:lang w:val="en-GB"/>
              </w:rPr>
              <w:t xml:space="preserve"> - SW Part numbers</w:t>
            </w:r>
          </w:p>
        </w:tc>
      </w:tr>
      <w:tr w:rsidR="00AF3CFB" w:rsidRPr="006462E0" w14:paraId="6EA1525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8C9816"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6B37BCD" w14:textId="77777777" w:rsidR="00AF3CFB" w:rsidRDefault="00AF3CFB" w:rsidP="00AF3CFB">
            <w:pPr>
              <w:pStyle w:val="TableTextLeft"/>
              <w:keepNext/>
              <w:rPr>
                <w:sz w:val="18"/>
                <w:szCs w:val="18"/>
                <w:lang w:val="en-GB"/>
              </w:rPr>
            </w:pPr>
          </w:p>
        </w:tc>
      </w:tr>
      <w:tr w:rsidR="00AF3CFB" w:rsidRPr="006462E0" w14:paraId="7BF8000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DFEE61"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2C8C9F1"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573D836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2733A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EF5D01C"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2CF5DD3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E81B2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C679617" w14:textId="77777777" w:rsidR="00AF3CFB" w:rsidRPr="004F71B4" w:rsidRDefault="00AF3CFB" w:rsidP="00AF3CFB">
            <w:pPr>
              <w:pStyle w:val="TableTextLeft"/>
              <w:keepNext/>
              <w:rPr>
                <w:sz w:val="18"/>
                <w:szCs w:val="18"/>
                <w:lang w:val="en-GB"/>
              </w:rPr>
            </w:pPr>
            <w:r w:rsidRPr="00AC6ABE">
              <w:rPr>
                <w:sz w:val="18"/>
                <w:szCs w:val="18"/>
                <w:lang w:val="en-GB"/>
              </w:rPr>
              <w:t>F-S-Req022</w:t>
            </w:r>
            <w:r>
              <w:rPr>
                <w:sz w:val="18"/>
                <w:szCs w:val="18"/>
                <w:lang w:val="en-GB"/>
              </w:rPr>
              <w:t xml:space="preserve"> - Engineer Ensures Unique SW IDs</w:t>
            </w:r>
          </w:p>
        </w:tc>
      </w:tr>
      <w:tr w:rsidR="00AF3CFB" w:rsidRPr="006462E0" w14:paraId="5F7A7F7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34D10F" w14:textId="77777777" w:rsidR="00AF3CFB" w:rsidRDefault="00AF3CFB" w:rsidP="00AF3CFB">
            <w:pPr>
              <w:pStyle w:val="TableRowNameLeft"/>
              <w:rPr>
                <w:noProof w:val="0"/>
                <w:sz w:val="18"/>
                <w:szCs w:val="18"/>
              </w:rPr>
            </w:pPr>
            <w:r w:rsidRPr="006462E0">
              <w:rPr>
                <w:noProof w:val="0"/>
                <w:sz w:val="18"/>
                <w:szCs w:val="18"/>
              </w:rPr>
              <w:t>ASIL Classification:</w:t>
            </w:r>
          </w:p>
          <w:p w14:paraId="5845283B"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0253BF8"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FAE581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978170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F191103"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SW Part numbers</w:t>
            </w:r>
          </w:p>
        </w:tc>
      </w:tr>
      <w:tr w:rsidR="00AF3CFB" w:rsidRPr="006462E0" w14:paraId="0843F1AD"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E752B96"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016082A" w14:textId="77777777" w:rsidR="00AF3CFB" w:rsidRPr="004F71B4" w:rsidRDefault="00AF3CFB" w:rsidP="00AF3CFB">
            <w:pPr>
              <w:pStyle w:val="FuncSafetyReqText"/>
              <w:rPr>
                <w:i/>
                <w:noProof w:val="0"/>
                <w:color w:val="808080"/>
                <w:sz w:val="18"/>
                <w:szCs w:val="18"/>
              </w:rPr>
            </w:pPr>
            <w:r>
              <w:rPr>
                <w:noProof w:val="0"/>
                <w:sz w:val="18"/>
                <w:szCs w:val="18"/>
              </w:rPr>
              <w:t>Released software shall follow the Ford FAP03-145 for Part numbers</w:t>
            </w:r>
          </w:p>
        </w:tc>
      </w:tr>
      <w:tr w:rsidR="00AF3CFB" w:rsidRPr="006462E0" w14:paraId="6A3D5AE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9B3917"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AE9E686" w14:textId="77777777" w:rsidR="00BF1084" w:rsidRDefault="00BF1084"/>
        </w:tc>
      </w:tr>
      <w:tr w:rsidR="00AF3CFB" w:rsidRPr="006462E0" w14:paraId="44A6BD9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D4260E"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BC4C96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76EE729"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0DFC406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BC48F2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4EB43BE2"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36A24D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A1440D8"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6087850" w14:textId="77777777" w:rsidR="00BF1084" w:rsidRDefault="00BF1084"/>
        </w:tc>
      </w:tr>
      <w:tr w:rsidR="00AF3CFB" w:rsidRPr="006462E0" w14:paraId="1974D7D5"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3E55E7"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6F724D24"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F065032"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03F5A38" w14:textId="77777777" w:rsidR="00BF1084" w:rsidRDefault="00BF1084"/>
        </w:tc>
      </w:tr>
      <w:tr w:rsidR="00AF3CFB" w:rsidRPr="006462E0" w14:paraId="2E1D01D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288D6C8"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6A474AE" w14:textId="77777777" w:rsidR="00AF3CFB" w:rsidRDefault="00AF3CFB" w:rsidP="00AF3CFB">
            <w:pPr>
              <w:pStyle w:val="FuncSafetyReqText"/>
              <w:rPr>
                <w:noProof w:val="0"/>
                <w:sz w:val="18"/>
                <w:szCs w:val="18"/>
              </w:rPr>
            </w:pPr>
          </w:p>
        </w:tc>
      </w:tr>
      <w:tr w:rsidR="00AF3CFB" w:rsidRPr="006462E0" w14:paraId="7E441FB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DC6BA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81A9148" w14:textId="77777777" w:rsidR="00AF3CFB" w:rsidRPr="00D810B9" w:rsidRDefault="00AF3CFB" w:rsidP="00AF3CFB">
            <w:pPr>
              <w:rPr>
                <w:iCs/>
                <w:sz w:val="18"/>
              </w:rPr>
            </w:pPr>
            <w:r w:rsidRPr="00D810B9">
              <w:rPr>
                <w:iCs/>
                <w:sz w:val="18"/>
              </w:rPr>
              <w:t>System test</w:t>
            </w:r>
          </w:p>
        </w:tc>
      </w:tr>
      <w:tr w:rsidR="00AF3CFB" w:rsidRPr="006462E0" w14:paraId="30A7771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80AD68" w14:textId="77777777" w:rsidR="00AF3CFB" w:rsidRDefault="00AF3CFB" w:rsidP="00AF3CFB">
            <w:pPr>
              <w:pStyle w:val="TableRowNameLeft"/>
              <w:rPr>
                <w:noProof w:val="0"/>
                <w:sz w:val="18"/>
                <w:szCs w:val="18"/>
              </w:rPr>
            </w:pPr>
            <w:r w:rsidRPr="006462E0">
              <w:rPr>
                <w:noProof w:val="0"/>
                <w:sz w:val="18"/>
                <w:szCs w:val="18"/>
              </w:rPr>
              <w:t>V&amp;V acceptance criteria:</w:t>
            </w:r>
          </w:p>
          <w:p w14:paraId="61893C08"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68D0E328" w14:textId="77777777" w:rsidR="00BF1084" w:rsidRDefault="00BF1084"/>
        </w:tc>
      </w:tr>
      <w:tr w:rsidR="00AF3CFB" w:rsidRPr="006462E0" w14:paraId="32BF0BE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903CA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F733B83" w14:textId="77777777" w:rsidR="00BF1084" w:rsidRDefault="00BF1084"/>
        </w:tc>
      </w:tr>
    </w:tbl>
    <w:p w14:paraId="663935F9" w14:textId="77777777" w:rsidR="00E24C7B" w:rsidRPr="00DF0B71" w:rsidRDefault="00E24C7B" w:rsidP="00937B04">
      <w:pPr>
        <w:rPr>
          <w:sz w:val="2"/>
          <w:szCs w:val="2"/>
        </w:rPr>
      </w:pPr>
    </w:p>
    <w:p w14:paraId="3BD8781C" w14:textId="77777777" w:rsidR="00831488" w:rsidRPr="006462E0" w:rsidRDefault="00831488" w:rsidP="00BC0911">
      <w:pPr>
        <w:rPr>
          <w:sz w:val="2"/>
          <w:szCs w:val="2"/>
        </w:rPr>
      </w:pPr>
    </w:p>
    <w:p w14:paraId="7A849E2A" w14:textId="44F2DB01" w:rsidR="00B356F2" w:rsidRDefault="00B356F2" w:rsidP="00B81A22">
      <w:pPr>
        <w:pStyle w:val="Caption"/>
      </w:pPr>
      <w:bookmarkStart w:id="79" w:name="_Toc524090284"/>
      <w:r w:rsidRPr="006462E0">
        <w:t xml:space="preserve">Table </w:t>
      </w:r>
      <w:r w:rsidRPr="006462E0">
        <w:fldChar w:fldCharType="begin"/>
      </w:r>
      <w:r w:rsidRPr="006462E0">
        <w:instrText xml:space="preserve"> SEQ Table \* ARABIC </w:instrText>
      </w:r>
      <w:r w:rsidRPr="006462E0">
        <w:fldChar w:fldCharType="separate"/>
      </w:r>
      <w:r w:rsidR="0084278B">
        <w:rPr>
          <w:noProof/>
        </w:rPr>
        <w:t>14</w:t>
      </w:r>
      <w:r w:rsidRPr="006462E0">
        <w:fldChar w:fldCharType="end"/>
      </w:r>
      <w:r w:rsidR="00B81A22">
        <w:t xml:space="preserve">: </w:t>
      </w:r>
      <w:r w:rsidR="006A32C9">
        <w:t xml:space="preserve"> </w:t>
      </w:r>
      <w:r w:rsidR="003D7ABB">
        <w:t>SW Part numbers</w:t>
      </w:r>
      <w:bookmarkEnd w:id="79"/>
    </w:p>
    <w:p w14:paraId="4CB4A2D9" w14:textId="77777777" w:rsidR="0078561F" w:rsidRPr="0078561F" w:rsidRDefault="004E3C27" w:rsidP="0078561F">
      <w:pPr>
        <w:pStyle w:val="Heading3"/>
      </w:pPr>
      <w:bookmarkStart w:id="80" w:name="_Toc524090158"/>
      <w:r w:rsidRPr="00225104">
        <w:t xml:space="preserve">Requirement Derivation Diagram(s) for </w:t>
      </w:r>
      <w:r>
        <w:t>F-S-Req040</w:t>
      </w:r>
      <w:r w:rsidR="00E21424">
        <w:t xml:space="preserve"> - Engineer Marks OTA and Non-OTA Software</w:t>
      </w:r>
      <w:bookmarkEnd w:id="80"/>
    </w:p>
    <w:p w14:paraId="48D846C2" w14:textId="77777777" w:rsidR="005E1C3C" w:rsidRPr="00953CBA" w:rsidRDefault="005E1C3C" w:rsidP="00953CBA"/>
    <w:p w14:paraId="2C1F57D8" w14:textId="77777777" w:rsidR="004E3C27" w:rsidRPr="004E3C27" w:rsidRDefault="004E3C27" w:rsidP="004E3C27">
      <w:pPr>
        <w:pStyle w:val="Heading4"/>
      </w:pPr>
      <w:bookmarkStart w:id="81" w:name="_Toc524090159"/>
      <w:r>
        <w:t>Requirement Derivation Diagram(s) (Optional)</w:t>
      </w:r>
      <w:bookmarkEnd w:id="81"/>
      <w:r>
        <w:t xml:space="preserve"> </w:t>
      </w:r>
    </w:p>
    <w:p w14:paraId="4979CB5D" w14:textId="77777777" w:rsidR="004E3C27" w:rsidRPr="00225104" w:rsidRDefault="004E3C27" w:rsidP="004E3C27">
      <w:pPr>
        <w:rPr>
          <w:i/>
          <w:color w:val="A6A6A6"/>
        </w:rPr>
      </w:pPr>
      <w:r w:rsidRPr="00225104">
        <w:rPr>
          <w:i/>
          <w:color w:val="A6A6A6"/>
        </w:rPr>
        <w:t>Derive Technical Safety Requirements from Functional Safety Requirements.</w:t>
      </w:r>
    </w:p>
    <w:p w14:paraId="607B9D14" w14:textId="77777777" w:rsidR="004E3C27" w:rsidRPr="00225104" w:rsidRDefault="004E3C27" w:rsidP="004E3C27"/>
    <w:p w14:paraId="0145F07F"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7327DEA6" w14:textId="77777777" w:rsidR="00240AB6" w:rsidRDefault="00240AB6" w:rsidP="004E3C27">
      <w:pPr>
        <w:jc w:val="center"/>
        <w:rPr>
          <w:i/>
          <w:color w:val="A6A6A6"/>
        </w:rPr>
      </w:pPr>
    </w:p>
    <w:p w14:paraId="5B956E15" w14:textId="77777777" w:rsidR="00240AB6" w:rsidRDefault="00240AB6" w:rsidP="004E3C27">
      <w:pPr>
        <w:jc w:val="center"/>
        <w:rPr>
          <w:i/>
          <w:color w:val="A6A6A6"/>
        </w:rPr>
      </w:pPr>
    </w:p>
    <w:p w14:paraId="0EACF0AD" w14:textId="77777777" w:rsidR="004E3C27" w:rsidRPr="00935A34" w:rsidRDefault="004E3C27" w:rsidP="004E3C27">
      <w:pPr>
        <w:jc w:val="center"/>
      </w:pPr>
      <w:r>
        <w:rPr>
          <w:noProof/>
          <w:lang w:val="en-US"/>
        </w:rPr>
        <w:drawing>
          <wp:inline distT="0" distB="0" distL="0" distR="0">
            <wp:extent cx="4229100" cy="2952750"/>
            <wp:effectExtent l="0" t="0" r="0" b="0"/>
            <wp:docPr id="16" name="Picture -1528403451.jpg" descr="-15284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28403451.jpg"/>
                    <pic:cNvPicPr/>
                  </pic:nvPicPr>
                  <pic:blipFill>
                    <a:blip r:embed="rId21" cstate="print"/>
                    <a:stretch>
                      <a:fillRect/>
                    </a:stretch>
                  </pic:blipFill>
                  <pic:spPr>
                    <a:xfrm>
                      <a:off x="0" y="0"/>
                      <a:ext cx="4229100" cy="2952750"/>
                    </a:xfrm>
                    <a:prstGeom prst="rect">
                      <a:avLst/>
                    </a:prstGeom>
                  </pic:spPr>
                </pic:pic>
              </a:graphicData>
            </a:graphic>
          </wp:inline>
        </w:drawing>
      </w:r>
    </w:p>
    <w:p w14:paraId="1B99D68C" w14:textId="19568184"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8</w:t>
      </w:r>
      <w:r w:rsidRPr="00225104">
        <w:fldChar w:fldCharType="end"/>
      </w:r>
      <w:r w:rsidRPr="00225104">
        <w:t xml:space="preserve"> - Technical Safety Requirements Derivation Diagram for </w:t>
      </w:r>
      <w:r>
        <w:t>F-S-Req040</w:t>
      </w:r>
    </w:p>
    <w:p w14:paraId="77C86716" w14:textId="77777777" w:rsidR="00EE1AD7" w:rsidRDefault="00AA2664" w:rsidP="00EB1D46">
      <w:pPr>
        <w:pStyle w:val="Heading4"/>
      </w:pPr>
      <w:bookmarkStart w:id="82" w:name="_Toc524090160"/>
      <w:r>
        <w:t xml:space="preserve">Technical Safety Requirements </w:t>
      </w:r>
      <w:r w:rsidR="004E3C27">
        <w:t>for F-S-Req040</w:t>
      </w:r>
      <w:r w:rsidR="009B6F4C">
        <w:t xml:space="preserve"> - Engineer Marks OTA and Non-OTA Software</w:t>
      </w:r>
      <w:bookmarkEnd w:id="82"/>
    </w:p>
    <w:p w14:paraId="5E27B9F7" w14:textId="77777777" w:rsidR="00EE1AD7" w:rsidRPr="00EE1AD7" w:rsidRDefault="00EE1AD7" w:rsidP="00EB1D46"/>
    <w:p w14:paraId="3516260D" w14:textId="321F543B"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1DF51D2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BE9B16"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4507715" w14:textId="77777777" w:rsidR="004C0701" w:rsidRPr="004F71B4" w:rsidRDefault="004C0701" w:rsidP="004C0701">
            <w:pPr>
              <w:pStyle w:val="TableTextLeft"/>
              <w:keepNext/>
              <w:rPr>
                <w:sz w:val="18"/>
                <w:szCs w:val="18"/>
                <w:lang w:val="en-GB"/>
              </w:rPr>
            </w:pPr>
            <w:bookmarkStart w:id="83" w:name="_61605e0b4ea60b0414182a29c8e3ab97"/>
            <w:r>
              <w:rPr>
                <w:sz w:val="18"/>
                <w:szCs w:val="18"/>
                <w:lang w:val="en-GB"/>
              </w:rPr>
              <w:t>T-S-Req033</w:t>
            </w:r>
            <w:bookmarkEnd w:id="83"/>
            <w:r w:rsidR="001E6818">
              <w:rPr>
                <w:sz w:val="18"/>
                <w:szCs w:val="18"/>
                <w:lang w:val="en-GB"/>
              </w:rPr>
              <w:t xml:space="preserve"> - VADR - SW OTA capable</w:t>
            </w:r>
          </w:p>
        </w:tc>
      </w:tr>
      <w:tr w:rsidR="00AF3CFB" w:rsidRPr="006462E0" w14:paraId="48FEA0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6CF1D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18651D7" w14:textId="77777777" w:rsidR="00AF3CFB" w:rsidRDefault="00AF3CFB" w:rsidP="00AF3CFB">
            <w:pPr>
              <w:pStyle w:val="TableTextLeft"/>
              <w:keepNext/>
              <w:rPr>
                <w:sz w:val="18"/>
                <w:szCs w:val="18"/>
                <w:lang w:val="en-GB"/>
              </w:rPr>
            </w:pPr>
          </w:p>
        </w:tc>
      </w:tr>
      <w:tr w:rsidR="00AF3CFB" w:rsidRPr="006462E0" w14:paraId="4A342B7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666176"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1B5E58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26C164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743485"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B0FA64F"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A626B9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9FFCD0"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FB26892" w14:textId="77777777" w:rsidR="00AF3CFB" w:rsidRPr="004F71B4" w:rsidRDefault="00AF3CFB" w:rsidP="00AF3CFB">
            <w:pPr>
              <w:pStyle w:val="TableTextLeft"/>
              <w:keepNext/>
              <w:rPr>
                <w:sz w:val="18"/>
                <w:szCs w:val="18"/>
                <w:lang w:val="en-GB"/>
              </w:rPr>
            </w:pPr>
            <w:r w:rsidRPr="00AC6ABE">
              <w:rPr>
                <w:sz w:val="18"/>
                <w:szCs w:val="18"/>
                <w:lang w:val="en-GB"/>
              </w:rPr>
              <w:t>F-S-Req040</w:t>
            </w:r>
            <w:r>
              <w:rPr>
                <w:sz w:val="18"/>
                <w:szCs w:val="18"/>
                <w:lang w:val="en-GB"/>
              </w:rPr>
              <w:t xml:space="preserve"> - Engineer Marks OTA and Non-OTA Software</w:t>
            </w:r>
          </w:p>
        </w:tc>
      </w:tr>
      <w:tr w:rsidR="00AF3CFB" w:rsidRPr="006462E0" w14:paraId="143AEAA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C56FA8" w14:textId="77777777" w:rsidR="00AF3CFB" w:rsidRDefault="00AF3CFB" w:rsidP="00AF3CFB">
            <w:pPr>
              <w:pStyle w:val="TableRowNameLeft"/>
              <w:rPr>
                <w:noProof w:val="0"/>
                <w:sz w:val="18"/>
                <w:szCs w:val="18"/>
              </w:rPr>
            </w:pPr>
            <w:r w:rsidRPr="006462E0">
              <w:rPr>
                <w:noProof w:val="0"/>
                <w:sz w:val="18"/>
                <w:szCs w:val="18"/>
              </w:rPr>
              <w:t>ASIL Classification:</w:t>
            </w:r>
          </w:p>
          <w:p w14:paraId="4D595749"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776662E"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B74BDC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499AFB"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CB688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VADR - SW OTA capable</w:t>
            </w:r>
          </w:p>
        </w:tc>
      </w:tr>
      <w:tr w:rsidR="00AF3CFB" w:rsidRPr="006462E0" w14:paraId="1C0652C2"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A08B5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20EC772" w14:textId="77777777" w:rsidR="00AF3CFB" w:rsidRPr="004F71B4" w:rsidRDefault="00AF3CFB" w:rsidP="00AF3CFB">
            <w:pPr>
              <w:pStyle w:val="FuncSafetyReqText"/>
              <w:rPr>
                <w:i/>
                <w:noProof w:val="0"/>
                <w:color w:val="808080"/>
                <w:sz w:val="18"/>
                <w:szCs w:val="18"/>
              </w:rPr>
            </w:pPr>
            <w:r>
              <w:rPr>
                <w:noProof w:val="0"/>
                <w:sz w:val="18"/>
                <w:szCs w:val="18"/>
              </w:rPr>
              <w:t xml:space="preserve">The software released in VADR shall be flagged that it is OTA Capable </w:t>
            </w:r>
          </w:p>
        </w:tc>
      </w:tr>
      <w:tr w:rsidR="00AF3CFB" w:rsidRPr="006462E0" w14:paraId="05DC992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A196FF"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72A8929" w14:textId="77777777" w:rsidR="00BF1084" w:rsidRDefault="00BF1084"/>
        </w:tc>
      </w:tr>
      <w:tr w:rsidR="00AF3CFB" w:rsidRPr="006462E0" w14:paraId="7CF5C58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ED1E6C"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5B5159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F09FB2D"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B67929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A810F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99F47F7"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E98BB2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4509AB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34C2656" w14:textId="77777777" w:rsidR="00BF1084" w:rsidRDefault="00BF1084"/>
        </w:tc>
      </w:tr>
      <w:tr w:rsidR="00AF3CFB" w:rsidRPr="006462E0" w14:paraId="3B93462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F6EE95E"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CFB9E6E"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BF9AF4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4C66EBE" w14:textId="77777777" w:rsidR="00BF1084" w:rsidRDefault="00BF1084"/>
        </w:tc>
      </w:tr>
      <w:tr w:rsidR="00AF3CFB" w:rsidRPr="006462E0" w14:paraId="0466089F"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BF79C9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5400755" w14:textId="77777777" w:rsidR="00AF3CFB" w:rsidRDefault="00AF3CFB" w:rsidP="00AF3CFB">
            <w:pPr>
              <w:pStyle w:val="FuncSafetyReqText"/>
              <w:rPr>
                <w:noProof w:val="0"/>
                <w:sz w:val="18"/>
                <w:szCs w:val="18"/>
              </w:rPr>
            </w:pPr>
          </w:p>
        </w:tc>
      </w:tr>
      <w:tr w:rsidR="00AF3CFB" w:rsidRPr="006462E0" w14:paraId="504EB04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656CD7"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30D4CF9" w14:textId="77777777" w:rsidR="00AF3CFB" w:rsidRPr="00D810B9" w:rsidRDefault="00AF3CFB" w:rsidP="00AF3CFB">
            <w:pPr>
              <w:rPr>
                <w:iCs/>
                <w:sz w:val="18"/>
              </w:rPr>
            </w:pPr>
            <w:r w:rsidRPr="00D810B9">
              <w:rPr>
                <w:iCs/>
                <w:sz w:val="18"/>
              </w:rPr>
              <w:t>System test</w:t>
            </w:r>
          </w:p>
        </w:tc>
      </w:tr>
      <w:tr w:rsidR="00AF3CFB" w:rsidRPr="006462E0" w14:paraId="55385021"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5CD094D" w14:textId="77777777" w:rsidR="00AF3CFB" w:rsidRDefault="00AF3CFB" w:rsidP="00AF3CFB">
            <w:pPr>
              <w:pStyle w:val="TableRowNameLeft"/>
              <w:rPr>
                <w:noProof w:val="0"/>
                <w:sz w:val="18"/>
                <w:szCs w:val="18"/>
              </w:rPr>
            </w:pPr>
            <w:r w:rsidRPr="006462E0">
              <w:rPr>
                <w:noProof w:val="0"/>
                <w:sz w:val="18"/>
                <w:szCs w:val="18"/>
              </w:rPr>
              <w:t>V&amp;V acceptance criteria:</w:t>
            </w:r>
          </w:p>
          <w:p w14:paraId="55EABEB1"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9A25F8C" w14:textId="77777777" w:rsidR="00BF1084" w:rsidRDefault="00BF1084"/>
        </w:tc>
      </w:tr>
      <w:tr w:rsidR="00AF3CFB" w:rsidRPr="006462E0" w14:paraId="6438259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66ECC2"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395C876" w14:textId="77777777" w:rsidR="00BF1084" w:rsidRDefault="00BF1084"/>
        </w:tc>
      </w:tr>
    </w:tbl>
    <w:p w14:paraId="5907F491" w14:textId="77777777" w:rsidR="00E24C7B" w:rsidRPr="00DF0B71" w:rsidRDefault="00E24C7B" w:rsidP="00937B04">
      <w:pPr>
        <w:rPr>
          <w:sz w:val="2"/>
          <w:szCs w:val="2"/>
        </w:rPr>
      </w:pPr>
    </w:p>
    <w:p w14:paraId="213E342C" w14:textId="77777777" w:rsidR="00831488" w:rsidRPr="006462E0" w:rsidRDefault="00831488" w:rsidP="00BC0911">
      <w:pPr>
        <w:rPr>
          <w:sz w:val="2"/>
          <w:szCs w:val="2"/>
        </w:rPr>
      </w:pPr>
    </w:p>
    <w:p w14:paraId="6A643920" w14:textId="28FCB5A3" w:rsidR="00B356F2" w:rsidRDefault="00B356F2" w:rsidP="00B81A22">
      <w:pPr>
        <w:pStyle w:val="Caption"/>
      </w:pPr>
      <w:bookmarkStart w:id="84" w:name="_Toc524090285"/>
      <w:r w:rsidRPr="006462E0">
        <w:t xml:space="preserve">Table </w:t>
      </w:r>
      <w:r w:rsidRPr="006462E0">
        <w:fldChar w:fldCharType="begin"/>
      </w:r>
      <w:r w:rsidRPr="006462E0">
        <w:instrText xml:space="preserve"> SEQ Table \* ARABIC </w:instrText>
      </w:r>
      <w:r w:rsidRPr="006462E0">
        <w:fldChar w:fldCharType="separate"/>
      </w:r>
      <w:r w:rsidR="0084278B">
        <w:rPr>
          <w:noProof/>
        </w:rPr>
        <w:t>15</w:t>
      </w:r>
      <w:r w:rsidRPr="006462E0">
        <w:fldChar w:fldCharType="end"/>
      </w:r>
      <w:r w:rsidR="00B81A22">
        <w:t xml:space="preserve">: </w:t>
      </w:r>
      <w:r w:rsidR="006A32C9">
        <w:t xml:space="preserve"> </w:t>
      </w:r>
      <w:r w:rsidR="003D7ABB">
        <w:t>VADR - SW OTA capable</w:t>
      </w:r>
      <w:bookmarkEnd w:id="8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EECC30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F062D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E0D4A6C" w14:textId="77777777" w:rsidR="004C0701" w:rsidRPr="004F71B4" w:rsidRDefault="004C0701" w:rsidP="004C0701">
            <w:pPr>
              <w:pStyle w:val="TableTextLeft"/>
              <w:keepNext/>
              <w:rPr>
                <w:sz w:val="18"/>
                <w:szCs w:val="18"/>
                <w:lang w:val="en-GB"/>
              </w:rPr>
            </w:pPr>
            <w:bookmarkStart w:id="85" w:name="_d152a8f50b7b0f0b319d0569c8edec56"/>
            <w:r>
              <w:rPr>
                <w:sz w:val="18"/>
                <w:szCs w:val="18"/>
                <w:lang w:val="en-GB"/>
              </w:rPr>
              <w:t>T-S-Req034</w:t>
            </w:r>
            <w:bookmarkEnd w:id="85"/>
            <w:r w:rsidR="001E6818">
              <w:rPr>
                <w:sz w:val="18"/>
                <w:szCs w:val="18"/>
                <w:lang w:val="en-GB"/>
              </w:rPr>
              <w:t xml:space="preserve"> - FENIX - Governance Board Approval</w:t>
            </w:r>
          </w:p>
        </w:tc>
      </w:tr>
      <w:tr w:rsidR="00AF3CFB" w:rsidRPr="006462E0" w14:paraId="2BEE5EB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040EA2"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2B2442E" w14:textId="77777777" w:rsidR="00AF3CFB" w:rsidRDefault="00AF3CFB" w:rsidP="00AF3CFB">
            <w:pPr>
              <w:pStyle w:val="TableTextLeft"/>
              <w:keepNext/>
              <w:rPr>
                <w:sz w:val="18"/>
                <w:szCs w:val="18"/>
                <w:lang w:val="en-GB"/>
              </w:rPr>
            </w:pPr>
          </w:p>
        </w:tc>
      </w:tr>
      <w:tr w:rsidR="00AF3CFB" w:rsidRPr="006462E0" w14:paraId="178B9AA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B39F2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FEDF98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83B48F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B79E1A"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C392B34"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A3E947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6B658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423BE0B" w14:textId="77777777" w:rsidR="00AF3CFB" w:rsidRPr="004F71B4" w:rsidRDefault="00AF3CFB" w:rsidP="00AF3CFB">
            <w:pPr>
              <w:pStyle w:val="TableTextLeft"/>
              <w:keepNext/>
              <w:rPr>
                <w:sz w:val="18"/>
                <w:szCs w:val="18"/>
                <w:lang w:val="en-GB"/>
              </w:rPr>
            </w:pPr>
            <w:r w:rsidRPr="00AC6ABE">
              <w:rPr>
                <w:sz w:val="18"/>
                <w:szCs w:val="18"/>
                <w:lang w:val="en-GB"/>
              </w:rPr>
              <w:t>F-S-Req040</w:t>
            </w:r>
            <w:r>
              <w:rPr>
                <w:sz w:val="18"/>
                <w:szCs w:val="18"/>
                <w:lang w:val="en-GB"/>
              </w:rPr>
              <w:t xml:space="preserve"> - Engineer Marks OTA and Non-OTA Software</w:t>
            </w:r>
          </w:p>
        </w:tc>
      </w:tr>
      <w:tr w:rsidR="00AF3CFB" w:rsidRPr="006462E0" w14:paraId="7E1B198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D1BB58" w14:textId="77777777" w:rsidR="00AF3CFB" w:rsidRDefault="00AF3CFB" w:rsidP="00AF3CFB">
            <w:pPr>
              <w:pStyle w:val="TableRowNameLeft"/>
              <w:rPr>
                <w:noProof w:val="0"/>
                <w:sz w:val="18"/>
                <w:szCs w:val="18"/>
              </w:rPr>
            </w:pPr>
            <w:r w:rsidRPr="006462E0">
              <w:rPr>
                <w:noProof w:val="0"/>
                <w:sz w:val="18"/>
                <w:szCs w:val="18"/>
              </w:rPr>
              <w:t>ASIL Classification:</w:t>
            </w:r>
          </w:p>
          <w:p w14:paraId="220D0852"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904F440"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DBCF8F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AE7D65"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10D7E8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FENIX - Governance Board Approval</w:t>
            </w:r>
          </w:p>
        </w:tc>
      </w:tr>
      <w:tr w:rsidR="00AF3CFB" w:rsidRPr="006462E0" w14:paraId="1C89A212"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A7B41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DB464BE" w14:textId="77777777" w:rsidR="00AF3CFB" w:rsidRPr="004F71B4" w:rsidRDefault="00AF3CFB" w:rsidP="00AF3CFB">
            <w:pPr>
              <w:pStyle w:val="FuncSafetyReqText"/>
              <w:rPr>
                <w:i/>
                <w:noProof w:val="0"/>
                <w:color w:val="808080"/>
                <w:sz w:val="18"/>
                <w:szCs w:val="18"/>
              </w:rPr>
            </w:pPr>
            <w:r>
              <w:rPr>
                <w:noProof w:val="0"/>
                <w:sz w:val="18"/>
                <w:szCs w:val="18"/>
              </w:rPr>
              <w:t>FENIX shall have a specific OTA campaign that must be verifeid by the OTA Governance Board</w:t>
            </w:r>
          </w:p>
        </w:tc>
      </w:tr>
      <w:tr w:rsidR="00AF3CFB" w:rsidRPr="006462E0" w14:paraId="004D18F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71B463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C624065" w14:textId="77777777" w:rsidR="00BF1084" w:rsidRDefault="00BF1084"/>
        </w:tc>
      </w:tr>
      <w:tr w:rsidR="00AF3CFB" w:rsidRPr="006462E0" w14:paraId="3D75BCA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C29C82"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CFB019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478E85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0501C1F1"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D2255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0F00F17"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47FC8EF"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54C620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E595AEB" w14:textId="77777777" w:rsidR="00BF1084" w:rsidRDefault="00BF1084"/>
        </w:tc>
      </w:tr>
      <w:tr w:rsidR="00AF3CFB" w:rsidRPr="006462E0" w14:paraId="6145C475"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F79E27D"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1F2A82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528E836"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D611A97" w14:textId="77777777" w:rsidR="00BF1084" w:rsidRDefault="00BF1084"/>
        </w:tc>
      </w:tr>
      <w:tr w:rsidR="00AF3CFB" w:rsidRPr="006462E0" w14:paraId="6117AE30"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C8E9FC9"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694AF59" w14:textId="77777777" w:rsidR="00AF3CFB" w:rsidRDefault="00AF3CFB" w:rsidP="00AF3CFB">
            <w:pPr>
              <w:pStyle w:val="FuncSafetyReqText"/>
              <w:rPr>
                <w:noProof w:val="0"/>
                <w:sz w:val="18"/>
                <w:szCs w:val="18"/>
              </w:rPr>
            </w:pPr>
          </w:p>
        </w:tc>
      </w:tr>
      <w:tr w:rsidR="00AF3CFB" w:rsidRPr="006462E0" w14:paraId="1DEAB2B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8264DE"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9647508" w14:textId="77777777" w:rsidR="00AF3CFB" w:rsidRPr="00D810B9" w:rsidRDefault="00AF3CFB" w:rsidP="00AF3CFB">
            <w:pPr>
              <w:rPr>
                <w:iCs/>
                <w:sz w:val="18"/>
              </w:rPr>
            </w:pPr>
            <w:r w:rsidRPr="00D810B9">
              <w:rPr>
                <w:iCs/>
                <w:sz w:val="18"/>
              </w:rPr>
              <w:t>System test</w:t>
            </w:r>
          </w:p>
        </w:tc>
      </w:tr>
      <w:tr w:rsidR="00AF3CFB" w:rsidRPr="006462E0" w14:paraId="2EF8A18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D5CA4D" w14:textId="77777777" w:rsidR="00AF3CFB" w:rsidRDefault="00AF3CFB" w:rsidP="00AF3CFB">
            <w:pPr>
              <w:pStyle w:val="TableRowNameLeft"/>
              <w:rPr>
                <w:noProof w:val="0"/>
                <w:sz w:val="18"/>
                <w:szCs w:val="18"/>
              </w:rPr>
            </w:pPr>
            <w:r w:rsidRPr="006462E0">
              <w:rPr>
                <w:noProof w:val="0"/>
                <w:sz w:val="18"/>
                <w:szCs w:val="18"/>
              </w:rPr>
              <w:t>V&amp;V acceptance criteria:</w:t>
            </w:r>
          </w:p>
          <w:p w14:paraId="57BEC6EF"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CE2AC4B" w14:textId="77777777" w:rsidR="00BF1084" w:rsidRDefault="00BF1084"/>
        </w:tc>
      </w:tr>
      <w:tr w:rsidR="00AF3CFB" w:rsidRPr="006462E0" w14:paraId="339BC22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5A4BB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A171C0D" w14:textId="77777777" w:rsidR="00BF1084" w:rsidRDefault="00BF1084"/>
        </w:tc>
      </w:tr>
    </w:tbl>
    <w:p w14:paraId="79749BDF" w14:textId="77777777" w:rsidR="00E24C7B" w:rsidRPr="00DF0B71" w:rsidRDefault="00E24C7B" w:rsidP="00937B04">
      <w:pPr>
        <w:rPr>
          <w:sz w:val="2"/>
          <w:szCs w:val="2"/>
        </w:rPr>
      </w:pPr>
    </w:p>
    <w:p w14:paraId="098CB952" w14:textId="77777777" w:rsidR="00831488" w:rsidRPr="006462E0" w:rsidRDefault="00831488" w:rsidP="00BC0911">
      <w:pPr>
        <w:rPr>
          <w:sz w:val="2"/>
          <w:szCs w:val="2"/>
        </w:rPr>
      </w:pPr>
    </w:p>
    <w:p w14:paraId="76AE2347" w14:textId="2F734F44" w:rsidR="00B356F2" w:rsidRDefault="00B356F2" w:rsidP="00B81A22">
      <w:pPr>
        <w:pStyle w:val="Caption"/>
      </w:pPr>
      <w:bookmarkStart w:id="86" w:name="_Toc524090286"/>
      <w:r w:rsidRPr="006462E0">
        <w:t xml:space="preserve">Table </w:t>
      </w:r>
      <w:r w:rsidRPr="006462E0">
        <w:fldChar w:fldCharType="begin"/>
      </w:r>
      <w:r w:rsidRPr="006462E0">
        <w:instrText xml:space="preserve"> SEQ Table \* ARABIC </w:instrText>
      </w:r>
      <w:r w:rsidRPr="006462E0">
        <w:fldChar w:fldCharType="separate"/>
      </w:r>
      <w:r w:rsidR="0084278B">
        <w:rPr>
          <w:noProof/>
        </w:rPr>
        <w:t>16</w:t>
      </w:r>
      <w:r w:rsidRPr="006462E0">
        <w:fldChar w:fldCharType="end"/>
      </w:r>
      <w:r w:rsidR="00B81A22">
        <w:t xml:space="preserve">: </w:t>
      </w:r>
      <w:r w:rsidR="006A32C9">
        <w:t xml:space="preserve"> </w:t>
      </w:r>
      <w:r w:rsidR="003D7ABB">
        <w:t>FENIX - Governance Board Approval</w:t>
      </w:r>
      <w:bookmarkEnd w:id="86"/>
    </w:p>
    <w:p w14:paraId="118C463E" w14:textId="77777777" w:rsidR="0078561F" w:rsidRPr="0078561F" w:rsidRDefault="004E3C27" w:rsidP="0078561F">
      <w:pPr>
        <w:pStyle w:val="Heading3"/>
      </w:pPr>
      <w:bookmarkStart w:id="87" w:name="_Toc524090161"/>
      <w:r w:rsidRPr="00225104">
        <w:t xml:space="preserve">Requirement Derivation Diagram(s) for </w:t>
      </w:r>
      <w:r>
        <w:t>F-S-Req024</w:t>
      </w:r>
      <w:r w:rsidR="00E21424">
        <w:t xml:space="preserve"> - Engineer Uploads Correct Software</w:t>
      </w:r>
      <w:bookmarkEnd w:id="87"/>
    </w:p>
    <w:p w14:paraId="4D6F7E48" w14:textId="77777777" w:rsidR="005E1C3C" w:rsidRPr="00953CBA" w:rsidRDefault="005E1C3C" w:rsidP="00953CBA"/>
    <w:p w14:paraId="494C6E1E" w14:textId="77777777" w:rsidR="004E3C27" w:rsidRPr="004E3C27" w:rsidRDefault="004E3C27" w:rsidP="004E3C27">
      <w:pPr>
        <w:pStyle w:val="Heading4"/>
      </w:pPr>
      <w:bookmarkStart w:id="88" w:name="_Toc524090162"/>
      <w:r>
        <w:t>Requirement Derivation Diagram(s) (Optional)</w:t>
      </w:r>
      <w:bookmarkEnd w:id="88"/>
      <w:r>
        <w:t xml:space="preserve"> </w:t>
      </w:r>
    </w:p>
    <w:p w14:paraId="14294633" w14:textId="77777777" w:rsidR="004E3C27" w:rsidRPr="00225104" w:rsidRDefault="004E3C27" w:rsidP="004E3C27">
      <w:pPr>
        <w:rPr>
          <w:i/>
          <w:color w:val="A6A6A6"/>
        </w:rPr>
      </w:pPr>
      <w:r w:rsidRPr="00225104">
        <w:rPr>
          <w:i/>
          <w:color w:val="A6A6A6"/>
        </w:rPr>
        <w:t>Derive Technical Safety Requirements from Functional Safety Requirements.</w:t>
      </w:r>
    </w:p>
    <w:p w14:paraId="0E76C914" w14:textId="77777777" w:rsidR="004E3C27" w:rsidRPr="00225104" w:rsidRDefault="004E3C27" w:rsidP="004E3C27"/>
    <w:p w14:paraId="7E0CC0BB"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A4AB62D" w14:textId="77777777" w:rsidR="00240AB6" w:rsidRDefault="00240AB6" w:rsidP="004E3C27">
      <w:pPr>
        <w:jc w:val="center"/>
        <w:rPr>
          <w:i/>
          <w:color w:val="A6A6A6"/>
        </w:rPr>
      </w:pPr>
    </w:p>
    <w:p w14:paraId="2F3BBA16" w14:textId="77777777" w:rsidR="00240AB6" w:rsidRDefault="00240AB6" w:rsidP="004E3C27">
      <w:pPr>
        <w:jc w:val="center"/>
        <w:rPr>
          <w:i/>
          <w:color w:val="A6A6A6"/>
        </w:rPr>
      </w:pPr>
    </w:p>
    <w:p w14:paraId="215E9A63" w14:textId="77777777" w:rsidR="004E3C27" w:rsidRPr="00935A34" w:rsidRDefault="004E3C27" w:rsidP="004E3C27">
      <w:pPr>
        <w:jc w:val="center"/>
      </w:pPr>
      <w:r>
        <w:rPr>
          <w:noProof/>
          <w:lang w:val="en-US"/>
        </w:rPr>
        <w:drawing>
          <wp:inline distT="0" distB="0" distL="0" distR="0">
            <wp:extent cx="3914775" cy="2952750"/>
            <wp:effectExtent l="0" t="0" r="0" b="0"/>
            <wp:docPr id="18" name="Picture 1465530750.jpg" descr="146553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65530750.jpg"/>
                    <pic:cNvPicPr/>
                  </pic:nvPicPr>
                  <pic:blipFill>
                    <a:blip r:embed="rId22" cstate="print"/>
                    <a:stretch>
                      <a:fillRect/>
                    </a:stretch>
                  </pic:blipFill>
                  <pic:spPr>
                    <a:xfrm>
                      <a:off x="0" y="0"/>
                      <a:ext cx="3914775" cy="2952750"/>
                    </a:xfrm>
                    <a:prstGeom prst="rect">
                      <a:avLst/>
                    </a:prstGeom>
                  </pic:spPr>
                </pic:pic>
              </a:graphicData>
            </a:graphic>
          </wp:inline>
        </w:drawing>
      </w:r>
    </w:p>
    <w:p w14:paraId="45558AE0" w14:textId="0576B751"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9</w:t>
      </w:r>
      <w:r w:rsidRPr="00225104">
        <w:fldChar w:fldCharType="end"/>
      </w:r>
      <w:r w:rsidRPr="00225104">
        <w:t xml:space="preserve"> - Technical Safety Requirements Derivation Diagram for </w:t>
      </w:r>
      <w:r>
        <w:t>F-S-Req024</w:t>
      </w:r>
    </w:p>
    <w:p w14:paraId="7DBD9514" w14:textId="77777777" w:rsidR="00EE1AD7" w:rsidRDefault="00AA2664" w:rsidP="00EB1D46">
      <w:pPr>
        <w:pStyle w:val="Heading4"/>
      </w:pPr>
      <w:bookmarkStart w:id="89" w:name="_Toc524090163"/>
      <w:r>
        <w:t xml:space="preserve">Technical Safety Requirements </w:t>
      </w:r>
      <w:r w:rsidR="004E3C27">
        <w:t>for F-S-Req024</w:t>
      </w:r>
      <w:r w:rsidR="009B6F4C">
        <w:t xml:space="preserve"> - Engineer Uploads Correct Software</w:t>
      </w:r>
      <w:bookmarkEnd w:id="89"/>
    </w:p>
    <w:p w14:paraId="6D0D1B12" w14:textId="77777777" w:rsidR="00EE1AD7" w:rsidRPr="00EE1AD7" w:rsidRDefault="00EE1AD7" w:rsidP="00EB1D46"/>
    <w:p w14:paraId="2AD476A7" w14:textId="63BD7CB7"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F72403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D8BAE9"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C87591C" w14:textId="77777777" w:rsidR="004C0701" w:rsidRPr="004F71B4" w:rsidRDefault="004C0701" w:rsidP="004C0701">
            <w:pPr>
              <w:pStyle w:val="TableTextLeft"/>
              <w:keepNext/>
              <w:rPr>
                <w:sz w:val="18"/>
                <w:szCs w:val="18"/>
                <w:lang w:val="en-GB"/>
              </w:rPr>
            </w:pPr>
            <w:bookmarkStart w:id="90" w:name="_57a315692c16fe6a37f8aeb0591d87d3"/>
            <w:r>
              <w:rPr>
                <w:sz w:val="18"/>
                <w:szCs w:val="18"/>
                <w:lang w:val="en-GB"/>
              </w:rPr>
              <w:t>T-S-Req029</w:t>
            </w:r>
            <w:bookmarkEnd w:id="90"/>
            <w:r w:rsidR="001E6818">
              <w:rPr>
                <w:sz w:val="18"/>
                <w:szCs w:val="18"/>
                <w:lang w:val="en-GB"/>
              </w:rPr>
              <w:t xml:space="preserve"> - Ford SW release process</w:t>
            </w:r>
          </w:p>
        </w:tc>
      </w:tr>
      <w:tr w:rsidR="00AF3CFB" w:rsidRPr="006462E0" w14:paraId="741B3F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157A6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C05C31F" w14:textId="77777777" w:rsidR="00AF3CFB" w:rsidRDefault="00AF3CFB" w:rsidP="00AF3CFB">
            <w:pPr>
              <w:pStyle w:val="TableTextLeft"/>
              <w:keepNext/>
              <w:rPr>
                <w:sz w:val="18"/>
                <w:szCs w:val="18"/>
                <w:lang w:val="en-GB"/>
              </w:rPr>
            </w:pPr>
          </w:p>
        </w:tc>
      </w:tr>
      <w:tr w:rsidR="00AF3CFB" w:rsidRPr="006462E0" w14:paraId="51E20DC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46D3B8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D917FD5"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7837A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369D3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23A7411"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5C44431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F6E849"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03A00F9" w14:textId="77777777" w:rsidR="00AF3CFB" w:rsidRPr="004F71B4" w:rsidRDefault="00AF3CFB" w:rsidP="00AF3CFB">
            <w:pPr>
              <w:pStyle w:val="TableTextLeft"/>
              <w:keepNext/>
              <w:rPr>
                <w:sz w:val="18"/>
                <w:szCs w:val="18"/>
                <w:lang w:val="en-GB"/>
              </w:rPr>
            </w:pPr>
            <w:r w:rsidRPr="00AC6ABE">
              <w:rPr>
                <w:sz w:val="18"/>
                <w:szCs w:val="18"/>
                <w:lang w:val="en-GB"/>
              </w:rPr>
              <w:t>F-S-Req024</w:t>
            </w:r>
            <w:r>
              <w:rPr>
                <w:sz w:val="18"/>
                <w:szCs w:val="18"/>
                <w:lang w:val="en-GB"/>
              </w:rPr>
              <w:t xml:space="preserve"> - Engineer Uploads Correct Software</w:t>
            </w:r>
          </w:p>
        </w:tc>
      </w:tr>
      <w:tr w:rsidR="00AF3CFB" w:rsidRPr="006462E0" w14:paraId="0275E1E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CEEC79" w14:textId="77777777" w:rsidR="00AF3CFB" w:rsidRDefault="00AF3CFB" w:rsidP="00AF3CFB">
            <w:pPr>
              <w:pStyle w:val="TableRowNameLeft"/>
              <w:rPr>
                <w:noProof w:val="0"/>
                <w:sz w:val="18"/>
                <w:szCs w:val="18"/>
              </w:rPr>
            </w:pPr>
            <w:r w:rsidRPr="006462E0">
              <w:rPr>
                <w:noProof w:val="0"/>
                <w:sz w:val="18"/>
                <w:szCs w:val="18"/>
              </w:rPr>
              <w:t>ASIL Classification:</w:t>
            </w:r>
          </w:p>
          <w:p w14:paraId="3A52C85B"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4DD223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53D9C6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676F64"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E295CCC"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Ford SW release process</w:t>
            </w:r>
          </w:p>
        </w:tc>
      </w:tr>
      <w:tr w:rsidR="00AF3CFB" w:rsidRPr="006462E0" w14:paraId="01135B7F"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97F57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4B0E379" w14:textId="77777777" w:rsidR="00AF3CFB" w:rsidRPr="004F71B4" w:rsidRDefault="00AF3CFB" w:rsidP="00AF3CFB">
            <w:pPr>
              <w:pStyle w:val="FuncSafetyReqText"/>
              <w:rPr>
                <w:i/>
                <w:noProof w:val="0"/>
                <w:color w:val="808080"/>
                <w:sz w:val="18"/>
                <w:szCs w:val="18"/>
              </w:rPr>
            </w:pPr>
            <w:r>
              <w:rPr>
                <w:noProof w:val="0"/>
                <w:sz w:val="18"/>
                <w:szCs w:val="18"/>
              </w:rPr>
              <w:t>Software shall be verified and follow the Ford SW Release Process</w:t>
            </w:r>
          </w:p>
        </w:tc>
      </w:tr>
      <w:tr w:rsidR="00AF3CFB" w:rsidRPr="006462E0" w14:paraId="39AC75F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A9D600"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483A70D" w14:textId="77777777" w:rsidR="00BF1084" w:rsidRDefault="00BF1084"/>
        </w:tc>
      </w:tr>
      <w:tr w:rsidR="00AF3CFB" w:rsidRPr="006462E0" w14:paraId="490B309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3743B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B2D0D3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A617D28"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6B3C836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53C827"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2325BF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0FE8D0A"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075739A"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4E0B2E9" w14:textId="77777777" w:rsidR="00BF1084" w:rsidRDefault="00BF1084"/>
        </w:tc>
      </w:tr>
      <w:tr w:rsidR="00AF3CFB" w:rsidRPr="006462E0" w14:paraId="11BA37B8"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B8958CA"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F1FFF8C"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99B603E"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8C8282D" w14:textId="77777777" w:rsidR="00BF1084" w:rsidRDefault="00BF1084"/>
        </w:tc>
      </w:tr>
      <w:tr w:rsidR="00AF3CFB" w:rsidRPr="006462E0" w14:paraId="6B1FBC34"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FF83A81"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0E9243A" w14:textId="77777777" w:rsidR="00AF3CFB" w:rsidRDefault="00AF3CFB" w:rsidP="00AF3CFB">
            <w:pPr>
              <w:pStyle w:val="FuncSafetyReqText"/>
              <w:rPr>
                <w:noProof w:val="0"/>
                <w:sz w:val="18"/>
                <w:szCs w:val="18"/>
              </w:rPr>
            </w:pPr>
          </w:p>
        </w:tc>
      </w:tr>
      <w:tr w:rsidR="00AF3CFB" w:rsidRPr="006462E0" w14:paraId="118DBD4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B840FC0"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45D1223" w14:textId="77777777" w:rsidR="00AF3CFB" w:rsidRPr="00D810B9" w:rsidRDefault="00AF3CFB" w:rsidP="00AF3CFB">
            <w:pPr>
              <w:rPr>
                <w:iCs/>
                <w:sz w:val="18"/>
              </w:rPr>
            </w:pPr>
            <w:r w:rsidRPr="00D810B9">
              <w:rPr>
                <w:iCs/>
                <w:sz w:val="18"/>
              </w:rPr>
              <w:t>System test</w:t>
            </w:r>
          </w:p>
        </w:tc>
      </w:tr>
      <w:tr w:rsidR="00AF3CFB" w:rsidRPr="006462E0" w14:paraId="18697D5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5A42518" w14:textId="77777777" w:rsidR="00AF3CFB" w:rsidRDefault="00AF3CFB" w:rsidP="00AF3CFB">
            <w:pPr>
              <w:pStyle w:val="TableRowNameLeft"/>
              <w:rPr>
                <w:noProof w:val="0"/>
                <w:sz w:val="18"/>
                <w:szCs w:val="18"/>
              </w:rPr>
            </w:pPr>
            <w:r w:rsidRPr="006462E0">
              <w:rPr>
                <w:noProof w:val="0"/>
                <w:sz w:val="18"/>
                <w:szCs w:val="18"/>
              </w:rPr>
              <w:t>V&amp;V acceptance criteria:</w:t>
            </w:r>
          </w:p>
          <w:p w14:paraId="052FAF56"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16630C4" w14:textId="77777777" w:rsidR="00BF1084" w:rsidRDefault="00BF1084"/>
        </w:tc>
      </w:tr>
      <w:tr w:rsidR="00AF3CFB" w:rsidRPr="006462E0" w14:paraId="31947A9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FB0811"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6713F41" w14:textId="77777777" w:rsidR="00BF1084" w:rsidRDefault="00BF1084"/>
        </w:tc>
      </w:tr>
    </w:tbl>
    <w:p w14:paraId="2830458E" w14:textId="77777777" w:rsidR="00E24C7B" w:rsidRPr="00DF0B71" w:rsidRDefault="00E24C7B" w:rsidP="00937B04">
      <w:pPr>
        <w:rPr>
          <w:sz w:val="2"/>
          <w:szCs w:val="2"/>
        </w:rPr>
      </w:pPr>
    </w:p>
    <w:p w14:paraId="5EE929BB" w14:textId="77777777" w:rsidR="00831488" w:rsidRPr="006462E0" w:rsidRDefault="00831488" w:rsidP="00BC0911">
      <w:pPr>
        <w:rPr>
          <w:sz w:val="2"/>
          <w:szCs w:val="2"/>
        </w:rPr>
      </w:pPr>
    </w:p>
    <w:p w14:paraId="31F2E046" w14:textId="3E7BBDA7" w:rsidR="00B356F2" w:rsidRDefault="00B356F2" w:rsidP="00B81A22">
      <w:pPr>
        <w:pStyle w:val="Caption"/>
      </w:pPr>
      <w:bookmarkStart w:id="91" w:name="_Toc524090287"/>
      <w:r w:rsidRPr="006462E0">
        <w:t xml:space="preserve">Table </w:t>
      </w:r>
      <w:r w:rsidRPr="006462E0">
        <w:fldChar w:fldCharType="begin"/>
      </w:r>
      <w:r w:rsidRPr="006462E0">
        <w:instrText xml:space="preserve"> SEQ Table \* ARABIC </w:instrText>
      </w:r>
      <w:r w:rsidRPr="006462E0">
        <w:fldChar w:fldCharType="separate"/>
      </w:r>
      <w:r w:rsidR="0084278B">
        <w:rPr>
          <w:noProof/>
        </w:rPr>
        <w:t>17</w:t>
      </w:r>
      <w:r w:rsidRPr="006462E0">
        <w:fldChar w:fldCharType="end"/>
      </w:r>
      <w:r w:rsidR="00B81A22">
        <w:t xml:space="preserve">: </w:t>
      </w:r>
      <w:r w:rsidR="006A32C9">
        <w:t xml:space="preserve"> </w:t>
      </w:r>
      <w:r w:rsidR="003D7ABB">
        <w:t>Ford SW release process</w:t>
      </w:r>
      <w:bookmarkEnd w:id="91"/>
    </w:p>
    <w:p w14:paraId="4D92A223" w14:textId="77777777" w:rsidR="0078561F" w:rsidRPr="0078561F" w:rsidRDefault="004E3C27" w:rsidP="0078561F">
      <w:pPr>
        <w:pStyle w:val="Heading3"/>
      </w:pPr>
      <w:bookmarkStart w:id="92" w:name="_Toc524090164"/>
      <w:r w:rsidRPr="00225104">
        <w:t xml:space="preserve">Requirement Derivation Diagram(s) for </w:t>
      </w:r>
      <w:r>
        <w:t>F-S-Req103</w:t>
      </w:r>
      <w:r w:rsidR="00E21424">
        <w:t xml:space="preserve"> - Iginition Control Module Rejects Start Inhibit Request if Engine is Running</w:t>
      </w:r>
      <w:bookmarkEnd w:id="92"/>
    </w:p>
    <w:p w14:paraId="0D630836" w14:textId="77777777" w:rsidR="005E1C3C" w:rsidRPr="00953CBA" w:rsidRDefault="005E1C3C" w:rsidP="00953CBA"/>
    <w:p w14:paraId="2B3EBDE2" w14:textId="77777777" w:rsidR="004E3C27" w:rsidRPr="004E3C27" w:rsidRDefault="004E3C27" w:rsidP="004E3C27">
      <w:pPr>
        <w:pStyle w:val="Heading4"/>
      </w:pPr>
      <w:bookmarkStart w:id="93" w:name="_Toc524090165"/>
      <w:r>
        <w:t>Requirement Derivation Diagram(s) (Optional)</w:t>
      </w:r>
      <w:bookmarkEnd w:id="93"/>
      <w:r>
        <w:t xml:space="preserve"> </w:t>
      </w:r>
    </w:p>
    <w:p w14:paraId="21075EC5" w14:textId="77777777" w:rsidR="004E3C27" w:rsidRPr="00225104" w:rsidRDefault="004E3C27" w:rsidP="004E3C27">
      <w:pPr>
        <w:rPr>
          <w:i/>
          <w:color w:val="A6A6A6"/>
        </w:rPr>
      </w:pPr>
      <w:r w:rsidRPr="00225104">
        <w:rPr>
          <w:i/>
          <w:color w:val="A6A6A6"/>
        </w:rPr>
        <w:t>Derive Technical Safety Requirements from Functional Safety Requirements.</w:t>
      </w:r>
    </w:p>
    <w:p w14:paraId="32CB72F9" w14:textId="77777777" w:rsidR="004E3C27" w:rsidRPr="00225104" w:rsidRDefault="004E3C27" w:rsidP="004E3C27"/>
    <w:p w14:paraId="42069844"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20C526E" w14:textId="77777777" w:rsidR="00240AB6" w:rsidRDefault="00240AB6" w:rsidP="004E3C27">
      <w:pPr>
        <w:jc w:val="center"/>
        <w:rPr>
          <w:i/>
          <w:color w:val="A6A6A6"/>
        </w:rPr>
      </w:pPr>
    </w:p>
    <w:p w14:paraId="7DC304BF" w14:textId="77777777" w:rsidR="00240AB6" w:rsidRDefault="00240AB6" w:rsidP="004E3C27">
      <w:pPr>
        <w:jc w:val="center"/>
        <w:rPr>
          <w:i/>
          <w:color w:val="A6A6A6"/>
        </w:rPr>
      </w:pPr>
    </w:p>
    <w:p w14:paraId="3D9A1BD5" w14:textId="77777777" w:rsidR="004E3C27" w:rsidRPr="00935A34" w:rsidRDefault="004E3C27" w:rsidP="004E3C27">
      <w:pPr>
        <w:jc w:val="center"/>
      </w:pPr>
      <w:r>
        <w:rPr>
          <w:noProof/>
          <w:lang w:val="en-US"/>
        </w:rPr>
        <w:drawing>
          <wp:inline distT="0" distB="0" distL="0" distR="0">
            <wp:extent cx="3914775" cy="3086100"/>
            <wp:effectExtent l="0" t="0" r="0" b="0"/>
            <wp:docPr id="20" name="Picture -417140863.jpg" descr="-417140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7140863.jpg"/>
                    <pic:cNvPicPr/>
                  </pic:nvPicPr>
                  <pic:blipFill>
                    <a:blip r:embed="rId23" cstate="print"/>
                    <a:stretch>
                      <a:fillRect/>
                    </a:stretch>
                  </pic:blipFill>
                  <pic:spPr>
                    <a:xfrm>
                      <a:off x="0" y="0"/>
                      <a:ext cx="3914775" cy="3086100"/>
                    </a:xfrm>
                    <a:prstGeom prst="rect">
                      <a:avLst/>
                    </a:prstGeom>
                  </pic:spPr>
                </pic:pic>
              </a:graphicData>
            </a:graphic>
          </wp:inline>
        </w:drawing>
      </w:r>
    </w:p>
    <w:p w14:paraId="5C2A8B60" w14:textId="6B646955"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10</w:t>
      </w:r>
      <w:r w:rsidRPr="00225104">
        <w:fldChar w:fldCharType="end"/>
      </w:r>
      <w:r w:rsidRPr="00225104">
        <w:t xml:space="preserve"> - Technical Safety Requirements Derivation Diagram for </w:t>
      </w:r>
      <w:r>
        <w:t>F-S-Req103</w:t>
      </w:r>
    </w:p>
    <w:p w14:paraId="6731C946" w14:textId="77777777" w:rsidR="00EE1AD7" w:rsidRDefault="00AA2664" w:rsidP="00EB1D46">
      <w:pPr>
        <w:pStyle w:val="Heading4"/>
      </w:pPr>
      <w:bookmarkStart w:id="94" w:name="_Toc524090166"/>
      <w:r>
        <w:t xml:space="preserve">Technical Safety Requirements </w:t>
      </w:r>
      <w:r w:rsidR="004E3C27">
        <w:t>for F-S-Req103</w:t>
      </w:r>
      <w:r w:rsidR="009B6F4C">
        <w:t xml:space="preserve"> - Iginition Control Module Rejects Start Inhibit Request if Engine is Running</w:t>
      </w:r>
      <w:bookmarkEnd w:id="94"/>
    </w:p>
    <w:p w14:paraId="7C0375BE" w14:textId="77777777" w:rsidR="00EE1AD7" w:rsidRPr="00EE1AD7" w:rsidRDefault="00EE1AD7" w:rsidP="00EB1D46"/>
    <w:p w14:paraId="2BC8E8C5" w14:textId="18AEEF9E"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67D434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969306"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C9335A2" w14:textId="77777777" w:rsidR="004C0701" w:rsidRPr="004F71B4" w:rsidRDefault="004C0701" w:rsidP="004C0701">
            <w:pPr>
              <w:pStyle w:val="TableTextLeft"/>
              <w:keepNext/>
              <w:rPr>
                <w:sz w:val="18"/>
                <w:szCs w:val="18"/>
                <w:lang w:val="en-GB"/>
              </w:rPr>
            </w:pPr>
            <w:bookmarkStart w:id="95" w:name="_b4a8077bc3859d5aa27e71873db95ac6"/>
            <w:r>
              <w:rPr>
                <w:sz w:val="18"/>
                <w:szCs w:val="18"/>
                <w:lang w:val="en-GB"/>
              </w:rPr>
              <w:t>T-S-Req018</w:t>
            </w:r>
            <w:bookmarkEnd w:id="95"/>
            <w:r w:rsidR="001E6818">
              <w:rPr>
                <w:sz w:val="18"/>
                <w:szCs w:val="18"/>
                <w:lang w:val="en-GB"/>
              </w:rPr>
              <w:t xml:space="preserve"> - BCM-Vehicle Inhibit - General Reject</w:t>
            </w:r>
          </w:p>
        </w:tc>
      </w:tr>
      <w:tr w:rsidR="00AF3CFB" w:rsidRPr="006462E0" w14:paraId="00CE39B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8A897B"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3C8FE3C" w14:textId="77777777" w:rsidR="00AF3CFB" w:rsidRDefault="00AF3CFB" w:rsidP="00AF3CFB">
            <w:pPr>
              <w:pStyle w:val="TableTextLeft"/>
              <w:keepNext/>
              <w:rPr>
                <w:sz w:val="18"/>
                <w:szCs w:val="18"/>
                <w:lang w:val="en-GB"/>
              </w:rPr>
            </w:pPr>
          </w:p>
        </w:tc>
      </w:tr>
      <w:tr w:rsidR="00AF3CFB" w:rsidRPr="006462E0" w14:paraId="240A831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89B78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8530598"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0DDAC8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5456BC"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8903F6B"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15D1040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30D43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34B2B83" w14:textId="77777777" w:rsidR="00AF3CFB" w:rsidRPr="004F71B4" w:rsidRDefault="00AF3CFB" w:rsidP="00AF3CFB">
            <w:pPr>
              <w:pStyle w:val="TableTextLeft"/>
              <w:keepNext/>
              <w:rPr>
                <w:sz w:val="18"/>
                <w:szCs w:val="18"/>
                <w:lang w:val="en-GB"/>
              </w:rPr>
            </w:pPr>
            <w:r w:rsidRPr="00AC6ABE">
              <w:rPr>
                <w:sz w:val="18"/>
                <w:szCs w:val="18"/>
                <w:lang w:val="en-GB"/>
              </w:rPr>
              <w:t>F-S-Req103</w:t>
            </w:r>
            <w:r>
              <w:rPr>
                <w:sz w:val="18"/>
                <w:szCs w:val="18"/>
                <w:lang w:val="en-GB"/>
              </w:rPr>
              <w:t xml:space="preserve"> - Iginition Control Module Rejects Start Inhibit Request if Engine is Running</w:t>
            </w:r>
          </w:p>
        </w:tc>
      </w:tr>
      <w:tr w:rsidR="00AF3CFB" w:rsidRPr="006462E0" w14:paraId="2891992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94464E" w14:textId="77777777" w:rsidR="00AF3CFB" w:rsidRDefault="00AF3CFB" w:rsidP="00AF3CFB">
            <w:pPr>
              <w:pStyle w:val="TableRowNameLeft"/>
              <w:rPr>
                <w:noProof w:val="0"/>
                <w:sz w:val="18"/>
                <w:szCs w:val="18"/>
              </w:rPr>
            </w:pPr>
            <w:r w:rsidRPr="006462E0">
              <w:rPr>
                <w:noProof w:val="0"/>
                <w:sz w:val="18"/>
                <w:szCs w:val="18"/>
              </w:rPr>
              <w:t>ASIL Classification:</w:t>
            </w:r>
          </w:p>
          <w:p w14:paraId="6959D5EE"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671031F"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54F0529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AE0FD0"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4A18EC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BCM-Vehicle Inhibit - General Reject</w:t>
            </w:r>
          </w:p>
        </w:tc>
      </w:tr>
      <w:tr w:rsidR="00AF3CFB" w:rsidRPr="006462E0" w14:paraId="5C6D378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29C8DCC"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AF88E05" w14:textId="77777777" w:rsidR="00AF3CFB" w:rsidRPr="004F71B4" w:rsidRDefault="00AF3CFB" w:rsidP="00AF3CFB">
            <w:pPr>
              <w:pStyle w:val="FuncSafetyReqText"/>
              <w:rPr>
                <w:i/>
                <w:noProof w:val="0"/>
                <w:color w:val="808080"/>
                <w:sz w:val="18"/>
                <w:szCs w:val="18"/>
              </w:rPr>
            </w:pPr>
            <w:r>
              <w:rPr>
                <w:noProof w:val="0"/>
                <w:sz w:val="18"/>
                <w:szCs w:val="18"/>
              </w:rPr>
              <w:t xml:space="preserve">Although all validation check passed, </w:t>
            </w:r>
            <w:r>
              <w:rPr>
                <w:noProof w:val="0"/>
                <w:sz w:val="18"/>
                <w:szCs w:val="18"/>
              </w:rPr>
              <w:br/>
              <w:t xml:space="preserve">IF VSCM (BCM) any internal exception detected </w:t>
            </w:r>
            <w:r>
              <w:rPr>
                <w:noProof w:val="0"/>
                <w:sz w:val="18"/>
                <w:szCs w:val="18"/>
              </w:rPr>
              <w:br/>
              <w:t xml:space="preserve">OR </w:t>
            </w:r>
            <w:r>
              <w:rPr>
                <w:noProof w:val="0"/>
                <w:sz w:val="18"/>
                <w:szCs w:val="18"/>
              </w:rPr>
              <w:br/>
              <w:t>VSCM (BCM) transitioned run/start bus control from OTA to be in control of the customer, VSCM (BCM) shall send Negative response.</w:t>
            </w:r>
            <w:r>
              <w:rPr>
                <w:noProof w:val="0"/>
                <w:sz w:val="18"/>
                <w:szCs w:val="18"/>
              </w:rPr>
              <w:br/>
            </w:r>
          </w:p>
        </w:tc>
      </w:tr>
      <w:tr w:rsidR="00AF3CFB" w:rsidRPr="006462E0" w14:paraId="734F4F2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F7E41F"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4F76E4D" w14:textId="77777777" w:rsidR="00BF1084" w:rsidRDefault="00BF1084"/>
        </w:tc>
      </w:tr>
      <w:tr w:rsidR="00AF3CFB" w:rsidRPr="006462E0" w14:paraId="2607DB1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9D249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B91E4B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6FFFFE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F74324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6DBDD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B1937A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177D063"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C8248F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D3543BB" w14:textId="77777777" w:rsidR="00BF1084" w:rsidRDefault="00BF1084"/>
        </w:tc>
      </w:tr>
      <w:tr w:rsidR="00AF3CFB" w:rsidRPr="006462E0" w14:paraId="7CC863EB"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7B9A35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7BCEAE5"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58C314E"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E4C3634" w14:textId="77777777" w:rsidR="00BF1084" w:rsidRDefault="00BF1084"/>
        </w:tc>
      </w:tr>
      <w:tr w:rsidR="00AF3CFB" w:rsidRPr="006462E0" w14:paraId="0FF81EBC"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AE3877"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CB8FE13" w14:textId="77777777" w:rsidR="00AF3CFB" w:rsidRDefault="00AF3CFB" w:rsidP="00AF3CFB">
            <w:pPr>
              <w:pStyle w:val="FuncSafetyReqText"/>
              <w:rPr>
                <w:noProof w:val="0"/>
                <w:sz w:val="18"/>
                <w:szCs w:val="18"/>
              </w:rPr>
            </w:pPr>
          </w:p>
        </w:tc>
      </w:tr>
      <w:tr w:rsidR="00AF3CFB" w:rsidRPr="006462E0" w14:paraId="31A331E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BFC147"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366965D" w14:textId="77777777" w:rsidR="00AF3CFB" w:rsidRPr="00D810B9" w:rsidRDefault="00AF3CFB" w:rsidP="00AF3CFB">
            <w:pPr>
              <w:rPr>
                <w:iCs/>
                <w:sz w:val="18"/>
              </w:rPr>
            </w:pPr>
            <w:r w:rsidRPr="00D810B9">
              <w:rPr>
                <w:iCs/>
                <w:sz w:val="18"/>
              </w:rPr>
              <w:t>System test</w:t>
            </w:r>
          </w:p>
        </w:tc>
      </w:tr>
      <w:tr w:rsidR="00AF3CFB" w:rsidRPr="006462E0" w14:paraId="1A3F2F7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BDFC4D"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7F84F53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ABFC6ED" w14:textId="77777777" w:rsidR="00BF1084" w:rsidRDefault="00BF1084"/>
        </w:tc>
      </w:tr>
      <w:tr w:rsidR="00AF3CFB" w:rsidRPr="006462E0" w14:paraId="3E462A3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0CB902"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4222DDC" w14:textId="77777777" w:rsidR="00BF1084" w:rsidRDefault="00BF1084"/>
        </w:tc>
      </w:tr>
    </w:tbl>
    <w:p w14:paraId="24CF2D6B" w14:textId="77777777" w:rsidR="00E24C7B" w:rsidRPr="00DF0B71" w:rsidRDefault="00E24C7B" w:rsidP="00937B04">
      <w:pPr>
        <w:rPr>
          <w:sz w:val="2"/>
          <w:szCs w:val="2"/>
        </w:rPr>
      </w:pPr>
    </w:p>
    <w:p w14:paraId="3B0E31BF" w14:textId="77777777" w:rsidR="00831488" w:rsidRPr="006462E0" w:rsidRDefault="00831488" w:rsidP="00BC0911">
      <w:pPr>
        <w:rPr>
          <w:sz w:val="2"/>
          <w:szCs w:val="2"/>
        </w:rPr>
      </w:pPr>
    </w:p>
    <w:p w14:paraId="2A9737FE" w14:textId="03F366AA" w:rsidR="00B356F2" w:rsidRDefault="00B356F2" w:rsidP="00B81A22">
      <w:pPr>
        <w:pStyle w:val="Caption"/>
      </w:pPr>
      <w:bookmarkStart w:id="96" w:name="_Toc524090288"/>
      <w:r w:rsidRPr="006462E0">
        <w:t xml:space="preserve">Table </w:t>
      </w:r>
      <w:r w:rsidRPr="006462E0">
        <w:fldChar w:fldCharType="begin"/>
      </w:r>
      <w:r w:rsidRPr="006462E0">
        <w:instrText xml:space="preserve"> SEQ Table \* ARABIC </w:instrText>
      </w:r>
      <w:r w:rsidRPr="006462E0">
        <w:fldChar w:fldCharType="separate"/>
      </w:r>
      <w:r w:rsidR="0084278B">
        <w:rPr>
          <w:noProof/>
        </w:rPr>
        <w:t>18</w:t>
      </w:r>
      <w:r w:rsidRPr="006462E0">
        <w:fldChar w:fldCharType="end"/>
      </w:r>
      <w:r w:rsidR="00B81A22">
        <w:t xml:space="preserve">: </w:t>
      </w:r>
      <w:r w:rsidR="006A32C9">
        <w:t xml:space="preserve"> </w:t>
      </w:r>
      <w:r w:rsidR="003D7ABB">
        <w:t>BCM-Vehicle Inhibit - General Reject</w:t>
      </w:r>
      <w:bookmarkEnd w:id="96"/>
    </w:p>
    <w:p w14:paraId="064BC951" w14:textId="77777777" w:rsidR="0078561F" w:rsidRPr="0078561F" w:rsidRDefault="004E3C27" w:rsidP="0078561F">
      <w:pPr>
        <w:pStyle w:val="Heading3"/>
      </w:pPr>
      <w:bookmarkStart w:id="97" w:name="_Toc524090167"/>
      <w:r w:rsidRPr="00225104">
        <w:t xml:space="preserve">Requirement Derivation Diagram(s) for </w:t>
      </w:r>
      <w:r>
        <w:t>F-S-Req101</w:t>
      </w:r>
      <w:r w:rsidR="00E21424">
        <w:t xml:space="preserve"> - Ignition Control Module and Powertrain Controls Communicates E2E</w:t>
      </w:r>
      <w:bookmarkEnd w:id="97"/>
    </w:p>
    <w:p w14:paraId="2476EB30" w14:textId="77777777" w:rsidR="005E1C3C" w:rsidRPr="00953CBA" w:rsidRDefault="005E1C3C" w:rsidP="00953CBA"/>
    <w:p w14:paraId="01296436" w14:textId="77777777" w:rsidR="004E3C27" w:rsidRPr="004E3C27" w:rsidRDefault="004E3C27" w:rsidP="004E3C27">
      <w:pPr>
        <w:pStyle w:val="Heading4"/>
      </w:pPr>
      <w:bookmarkStart w:id="98" w:name="_Toc524090168"/>
      <w:r>
        <w:t>Requirement Derivation Diagram(s) (Optional)</w:t>
      </w:r>
      <w:bookmarkEnd w:id="98"/>
      <w:r>
        <w:t xml:space="preserve"> </w:t>
      </w:r>
    </w:p>
    <w:p w14:paraId="2BF621F1" w14:textId="77777777" w:rsidR="004E3C27" w:rsidRPr="00225104" w:rsidRDefault="004E3C27" w:rsidP="004E3C27">
      <w:pPr>
        <w:rPr>
          <w:i/>
          <w:color w:val="A6A6A6"/>
        </w:rPr>
      </w:pPr>
      <w:r w:rsidRPr="00225104">
        <w:rPr>
          <w:i/>
          <w:color w:val="A6A6A6"/>
        </w:rPr>
        <w:t>Derive Technical Safety Requirements from Functional Safety Requirements.</w:t>
      </w:r>
    </w:p>
    <w:p w14:paraId="1C80E87B" w14:textId="77777777" w:rsidR="004E3C27" w:rsidRPr="00225104" w:rsidRDefault="004E3C27" w:rsidP="004E3C27"/>
    <w:p w14:paraId="18637211"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A1BBAEC" w14:textId="77777777" w:rsidR="00240AB6" w:rsidRDefault="00240AB6" w:rsidP="004E3C27">
      <w:pPr>
        <w:jc w:val="center"/>
        <w:rPr>
          <w:i/>
          <w:color w:val="A6A6A6"/>
        </w:rPr>
      </w:pPr>
    </w:p>
    <w:p w14:paraId="54DECF87" w14:textId="77777777" w:rsidR="00240AB6" w:rsidRDefault="00240AB6" w:rsidP="004E3C27">
      <w:pPr>
        <w:jc w:val="center"/>
        <w:rPr>
          <w:i/>
          <w:color w:val="A6A6A6"/>
        </w:rPr>
      </w:pPr>
    </w:p>
    <w:p w14:paraId="02CC63D6" w14:textId="77777777" w:rsidR="004E3C27" w:rsidRPr="00935A34" w:rsidRDefault="004E3C27" w:rsidP="004E3C27">
      <w:pPr>
        <w:jc w:val="center"/>
      </w:pPr>
      <w:r>
        <w:rPr>
          <w:noProof/>
          <w:lang w:val="en-US"/>
        </w:rPr>
        <w:drawing>
          <wp:inline distT="0" distB="0" distL="0" distR="0">
            <wp:extent cx="3914775" cy="3086100"/>
            <wp:effectExtent l="0" t="0" r="0" b="0"/>
            <wp:docPr id="22" name="Picture 2089868810.jpg" descr="2089868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89868810.jpg"/>
                    <pic:cNvPicPr/>
                  </pic:nvPicPr>
                  <pic:blipFill>
                    <a:blip r:embed="rId24" cstate="print"/>
                    <a:stretch>
                      <a:fillRect/>
                    </a:stretch>
                  </pic:blipFill>
                  <pic:spPr>
                    <a:xfrm>
                      <a:off x="0" y="0"/>
                      <a:ext cx="3914775" cy="3086100"/>
                    </a:xfrm>
                    <a:prstGeom prst="rect">
                      <a:avLst/>
                    </a:prstGeom>
                  </pic:spPr>
                </pic:pic>
              </a:graphicData>
            </a:graphic>
          </wp:inline>
        </w:drawing>
      </w:r>
    </w:p>
    <w:p w14:paraId="761EAA88" w14:textId="4EFADCEF"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11</w:t>
      </w:r>
      <w:r w:rsidRPr="00225104">
        <w:fldChar w:fldCharType="end"/>
      </w:r>
      <w:r w:rsidRPr="00225104">
        <w:t xml:space="preserve"> - Technical Safety Requirements Derivation Diagram for </w:t>
      </w:r>
      <w:r>
        <w:t>F-S-Req101</w:t>
      </w:r>
    </w:p>
    <w:p w14:paraId="1181208B" w14:textId="77777777" w:rsidR="00EE1AD7" w:rsidRDefault="00AA2664" w:rsidP="00EB1D46">
      <w:pPr>
        <w:pStyle w:val="Heading4"/>
      </w:pPr>
      <w:bookmarkStart w:id="99" w:name="_Toc524090169"/>
      <w:r>
        <w:t xml:space="preserve">Technical Safety Requirements </w:t>
      </w:r>
      <w:r w:rsidR="004E3C27">
        <w:t>for F-S-Req101</w:t>
      </w:r>
      <w:r w:rsidR="009B6F4C">
        <w:t xml:space="preserve"> - Ignition Control Module and Powertrain Controls Communicates E2E</w:t>
      </w:r>
      <w:bookmarkEnd w:id="99"/>
    </w:p>
    <w:p w14:paraId="21CA25BA" w14:textId="77777777" w:rsidR="00EE1AD7" w:rsidRPr="00EE1AD7" w:rsidRDefault="00EE1AD7" w:rsidP="00EB1D46"/>
    <w:p w14:paraId="63161102" w14:textId="7344BCEF"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193AE2E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975BA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9A42562" w14:textId="77777777" w:rsidR="004C0701" w:rsidRPr="004F71B4" w:rsidRDefault="004C0701" w:rsidP="004C0701">
            <w:pPr>
              <w:pStyle w:val="TableTextLeft"/>
              <w:keepNext/>
              <w:rPr>
                <w:sz w:val="18"/>
                <w:szCs w:val="18"/>
                <w:lang w:val="en-GB"/>
              </w:rPr>
            </w:pPr>
            <w:bookmarkStart w:id="100" w:name="_0e3a0fd5d6eb93ace65a567a835fb0a6"/>
            <w:r>
              <w:rPr>
                <w:sz w:val="18"/>
                <w:szCs w:val="18"/>
                <w:lang w:val="en-GB"/>
              </w:rPr>
              <w:t>T-S-Req004</w:t>
            </w:r>
            <w:bookmarkEnd w:id="100"/>
            <w:r w:rsidR="001E6818">
              <w:rPr>
                <w:sz w:val="18"/>
                <w:szCs w:val="18"/>
                <w:lang w:val="en-GB"/>
              </w:rPr>
              <w:t xml:space="preserve"> - BCM Sub/Rx ISPR Feedback</w:t>
            </w:r>
          </w:p>
        </w:tc>
      </w:tr>
      <w:tr w:rsidR="00AF3CFB" w:rsidRPr="006462E0" w14:paraId="1385082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1FFB56"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CF9BAED" w14:textId="77777777" w:rsidR="00AF3CFB" w:rsidRDefault="00AF3CFB" w:rsidP="00AF3CFB">
            <w:pPr>
              <w:pStyle w:val="TableTextLeft"/>
              <w:keepNext/>
              <w:rPr>
                <w:sz w:val="18"/>
                <w:szCs w:val="18"/>
                <w:lang w:val="en-GB"/>
              </w:rPr>
            </w:pPr>
          </w:p>
        </w:tc>
      </w:tr>
      <w:tr w:rsidR="00AF3CFB" w:rsidRPr="006462E0" w14:paraId="6C0A031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96292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8B6132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4AE277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25FC46"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674BDEC5"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32722E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82E1D9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C32C7C8" w14:textId="77777777" w:rsidR="00AF3CFB" w:rsidRPr="004F71B4" w:rsidRDefault="00AF3CFB" w:rsidP="00AF3CFB">
            <w:pPr>
              <w:pStyle w:val="TableTextLeft"/>
              <w:keepNext/>
              <w:rPr>
                <w:sz w:val="18"/>
                <w:szCs w:val="18"/>
                <w:lang w:val="en-GB"/>
              </w:rPr>
            </w:pPr>
            <w:r w:rsidRPr="00AC6ABE">
              <w:rPr>
                <w:sz w:val="18"/>
                <w:szCs w:val="18"/>
                <w:lang w:val="en-GB"/>
              </w:rPr>
              <w:t>F-S-Req101</w:t>
            </w:r>
            <w:r>
              <w:rPr>
                <w:sz w:val="18"/>
                <w:szCs w:val="18"/>
                <w:lang w:val="en-GB"/>
              </w:rPr>
              <w:t xml:space="preserve"> - Ignition Control Module and Powertrain Controls Communicates E2E</w:t>
            </w:r>
          </w:p>
        </w:tc>
      </w:tr>
      <w:tr w:rsidR="00AF3CFB" w:rsidRPr="006462E0" w14:paraId="0650C90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F725993" w14:textId="77777777" w:rsidR="00AF3CFB" w:rsidRDefault="00AF3CFB" w:rsidP="00AF3CFB">
            <w:pPr>
              <w:pStyle w:val="TableRowNameLeft"/>
              <w:rPr>
                <w:noProof w:val="0"/>
                <w:sz w:val="18"/>
                <w:szCs w:val="18"/>
              </w:rPr>
            </w:pPr>
            <w:r w:rsidRPr="006462E0">
              <w:rPr>
                <w:noProof w:val="0"/>
                <w:sz w:val="18"/>
                <w:szCs w:val="18"/>
              </w:rPr>
              <w:t>ASIL Classification:</w:t>
            </w:r>
          </w:p>
          <w:p w14:paraId="20E320AA"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468DF71"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54A36F5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3D806A"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6743F0C"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BCM Sub/Rx ISPR Feedback</w:t>
            </w:r>
          </w:p>
        </w:tc>
      </w:tr>
      <w:tr w:rsidR="00AF3CFB" w:rsidRPr="006462E0" w14:paraId="47BFABA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CF387D2"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5AE38A3" w14:textId="77777777" w:rsidR="00AF3CFB" w:rsidRPr="004F71B4" w:rsidRDefault="00AF3CFB" w:rsidP="00AF3CFB">
            <w:pPr>
              <w:pStyle w:val="FuncSafetyReqText"/>
              <w:rPr>
                <w:i/>
                <w:noProof w:val="0"/>
                <w:color w:val="808080"/>
                <w:sz w:val="18"/>
                <w:szCs w:val="18"/>
              </w:rPr>
            </w:pPr>
            <w:r>
              <w:rPr>
                <w:noProof w:val="0"/>
                <w:sz w:val="18"/>
                <w:szCs w:val="18"/>
              </w:rPr>
              <w:t>The BCMs reception of “PtIgnSwtch_D_Stat” (ISPR Feedback Status) from the PCM shall be E2E protected with the specified protection measures for data corruption:</w:t>
            </w:r>
            <w:r>
              <w:rPr>
                <w:noProof w:val="0"/>
                <w:sz w:val="18"/>
                <w:szCs w:val="18"/>
              </w:rPr>
              <w:br/>
              <w:t>PtIgnSwtch_No_Cnt - Counter</w:t>
            </w:r>
            <w:r>
              <w:rPr>
                <w:noProof w:val="0"/>
                <w:sz w:val="18"/>
                <w:szCs w:val="18"/>
              </w:rPr>
              <w:br/>
              <w:t>PtIgnSwtch_No_Cs - CRC</w:t>
            </w:r>
            <w:r>
              <w:rPr>
                <w:noProof w:val="0"/>
                <w:sz w:val="18"/>
                <w:szCs w:val="18"/>
              </w:rPr>
              <w:br/>
              <w:t>Counter increment Periodicity: 20 ms</w:t>
            </w:r>
            <w:r>
              <w:rPr>
                <w:noProof w:val="0"/>
                <w:sz w:val="18"/>
                <w:szCs w:val="18"/>
              </w:rPr>
              <w:br/>
              <w:t>Message transmission Periodicity: 100 ms FP</w:t>
            </w:r>
          </w:p>
        </w:tc>
      </w:tr>
      <w:tr w:rsidR="00AF3CFB" w:rsidRPr="006462E0" w14:paraId="5BCCE8F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289809"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35D427F" w14:textId="77777777" w:rsidR="00BF1084" w:rsidRDefault="00BF1084"/>
        </w:tc>
      </w:tr>
      <w:tr w:rsidR="00AF3CFB" w:rsidRPr="006462E0" w14:paraId="660706A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11211E"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F306540"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EA90A8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89AF87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6966A4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43777E6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A383A9C"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A2D57AD"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8895BFD" w14:textId="77777777" w:rsidR="00BF1084" w:rsidRDefault="00BF1084"/>
        </w:tc>
      </w:tr>
      <w:tr w:rsidR="00AF3CFB" w:rsidRPr="006462E0" w14:paraId="70B2093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C39C084"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E9B945E"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197C346"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62B2832" w14:textId="77777777" w:rsidR="00BF1084" w:rsidRDefault="00BF1084"/>
        </w:tc>
      </w:tr>
      <w:tr w:rsidR="00AF3CFB" w:rsidRPr="006462E0" w14:paraId="31B7FCFB"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1850F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4E78A78" w14:textId="77777777" w:rsidR="00AF3CFB" w:rsidRDefault="00AF3CFB" w:rsidP="00AF3CFB">
            <w:pPr>
              <w:pStyle w:val="FuncSafetyReqText"/>
              <w:rPr>
                <w:noProof w:val="0"/>
                <w:sz w:val="18"/>
                <w:szCs w:val="18"/>
              </w:rPr>
            </w:pPr>
          </w:p>
        </w:tc>
      </w:tr>
      <w:tr w:rsidR="00AF3CFB" w:rsidRPr="006462E0" w14:paraId="209FF7D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70E56C"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81E61EF" w14:textId="77777777" w:rsidR="00AF3CFB" w:rsidRPr="00D810B9" w:rsidRDefault="00AF3CFB" w:rsidP="00AF3CFB">
            <w:pPr>
              <w:rPr>
                <w:iCs/>
                <w:sz w:val="18"/>
              </w:rPr>
            </w:pPr>
            <w:r w:rsidRPr="00D810B9">
              <w:rPr>
                <w:iCs/>
                <w:sz w:val="18"/>
              </w:rPr>
              <w:t>System test</w:t>
            </w:r>
          </w:p>
        </w:tc>
      </w:tr>
      <w:tr w:rsidR="00AF3CFB" w:rsidRPr="006462E0" w14:paraId="6B0B8E3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3F41A7F"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36A94BBC"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7CB3DB9" w14:textId="77777777" w:rsidR="00BF1084" w:rsidRDefault="00BF1084"/>
        </w:tc>
      </w:tr>
      <w:tr w:rsidR="00AF3CFB" w:rsidRPr="006462E0" w14:paraId="43CB4B7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5AB92E"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47EE95B" w14:textId="77777777" w:rsidR="00BF1084" w:rsidRDefault="00BF1084"/>
        </w:tc>
      </w:tr>
    </w:tbl>
    <w:p w14:paraId="691B9E99" w14:textId="77777777" w:rsidR="00E24C7B" w:rsidRPr="00DF0B71" w:rsidRDefault="00E24C7B" w:rsidP="00937B04">
      <w:pPr>
        <w:rPr>
          <w:sz w:val="2"/>
          <w:szCs w:val="2"/>
        </w:rPr>
      </w:pPr>
    </w:p>
    <w:p w14:paraId="63A04984" w14:textId="77777777" w:rsidR="00831488" w:rsidRPr="006462E0" w:rsidRDefault="00831488" w:rsidP="00BC0911">
      <w:pPr>
        <w:rPr>
          <w:sz w:val="2"/>
          <w:szCs w:val="2"/>
        </w:rPr>
      </w:pPr>
    </w:p>
    <w:p w14:paraId="17314969" w14:textId="06ACCA2C" w:rsidR="00B356F2" w:rsidRDefault="00B356F2" w:rsidP="00B81A22">
      <w:pPr>
        <w:pStyle w:val="Caption"/>
      </w:pPr>
      <w:bookmarkStart w:id="101" w:name="_Toc524090289"/>
      <w:r w:rsidRPr="006462E0">
        <w:t xml:space="preserve">Table </w:t>
      </w:r>
      <w:r w:rsidRPr="006462E0">
        <w:fldChar w:fldCharType="begin"/>
      </w:r>
      <w:r w:rsidRPr="006462E0">
        <w:instrText xml:space="preserve"> SEQ Table \* ARABIC </w:instrText>
      </w:r>
      <w:r w:rsidRPr="006462E0">
        <w:fldChar w:fldCharType="separate"/>
      </w:r>
      <w:r w:rsidR="0084278B">
        <w:rPr>
          <w:noProof/>
        </w:rPr>
        <w:t>19</w:t>
      </w:r>
      <w:r w:rsidRPr="006462E0">
        <w:fldChar w:fldCharType="end"/>
      </w:r>
      <w:r w:rsidR="00B81A22">
        <w:t xml:space="preserve">: </w:t>
      </w:r>
      <w:r w:rsidR="006A32C9">
        <w:t xml:space="preserve"> </w:t>
      </w:r>
      <w:r w:rsidR="003D7ABB">
        <w:t>BCM Sub/Rx ISPR Feedback</w:t>
      </w:r>
      <w:bookmarkEnd w:id="101"/>
    </w:p>
    <w:p w14:paraId="58DA0FAB" w14:textId="77777777" w:rsidR="0078561F" w:rsidRPr="0078561F" w:rsidRDefault="004E3C27" w:rsidP="0078561F">
      <w:pPr>
        <w:pStyle w:val="Heading3"/>
      </w:pPr>
      <w:bookmarkStart w:id="102" w:name="_Toc524090170"/>
      <w:r w:rsidRPr="00225104">
        <w:t xml:space="preserve">Requirement Derivation Diagram(s) for </w:t>
      </w:r>
      <w:r>
        <w:t>F-S-Req075</w:t>
      </w:r>
      <w:r w:rsidR="00E21424">
        <w:t xml:space="preserve"> - Ignition Control Module Inhibits Start Upon Command</w:t>
      </w:r>
      <w:bookmarkEnd w:id="102"/>
    </w:p>
    <w:p w14:paraId="4097FABF" w14:textId="77777777" w:rsidR="005E1C3C" w:rsidRPr="00953CBA" w:rsidRDefault="005E1C3C" w:rsidP="00953CBA"/>
    <w:p w14:paraId="217B533F" w14:textId="77777777" w:rsidR="004E3C27" w:rsidRPr="004E3C27" w:rsidRDefault="004E3C27" w:rsidP="004E3C27">
      <w:pPr>
        <w:pStyle w:val="Heading4"/>
      </w:pPr>
      <w:bookmarkStart w:id="103" w:name="_Toc524090171"/>
      <w:r>
        <w:t>Requirement Derivation Diagram(s) (Optional)</w:t>
      </w:r>
      <w:bookmarkEnd w:id="103"/>
      <w:r>
        <w:t xml:space="preserve"> </w:t>
      </w:r>
    </w:p>
    <w:p w14:paraId="133553E8" w14:textId="77777777" w:rsidR="004E3C27" w:rsidRPr="00225104" w:rsidRDefault="004E3C27" w:rsidP="004E3C27">
      <w:pPr>
        <w:rPr>
          <w:i/>
          <w:color w:val="A6A6A6"/>
        </w:rPr>
      </w:pPr>
      <w:r w:rsidRPr="00225104">
        <w:rPr>
          <w:i/>
          <w:color w:val="A6A6A6"/>
        </w:rPr>
        <w:t>Derive Technical Safety Requirements from Functional Safety Requirements.</w:t>
      </w:r>
    </w:p>
    <w:p w14:paraId="7FE0B1B6" w14:textId="77777777" w:rsidR="004E3C27" w:rsidRPr="00225104" w:rsidRDefault="004E3C27" w:rsidP="004E3C27"/>
    <w:p w14:paraId="6A0E896D"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ABB139B" w14:textId="77777777" w:rsidR="00240AB6" w:rsidRDefault="00240AB6" w:rsidP="004E3C27">
      <w:pPr>
        <w:jc w:val="center"/>
        <w:rPr>
          <w:i/>
          <w:color w:val="A6A6A6"/>
        </w:rPr>
      </w:pPr>
    </w:p>
    <w:p w14:paraId="05EC0890" w14:textId="77777777" w:rsidR="00240AB6" w:rsidRDefault="00240AB6" w:rsidP="004E3C27">
      <w:pPr>
        <w:jc w:val="center"/>
        <w:rPr>
          <w:i/>
          <w:color w:val="A6A6A6"/>
        </w:rPr>
      </w:pPr>
    </w:p>
    <w:p w14:paraId="4B113B54" w14:textId="77777777" w:rsidR="004E3C27" w:rsidRPr="00935A34" w:rsidRDefault="004E3C27" w:rsidP="004E3C27">
      <w:pPr>
        <w:jc w:val="center"/>
      </w:pPr>
      <w:r>
        <w:rPr>
          <w:noProof/>
          <w:lang w:val="en-US"/>
        </w:rPr>
        <w:drawing>
          <wp:inline distT="0" distB="0" distL="0" distR="0">
            <wp:extent cx="4410075" cy="2952750"/>
            <wp:effectExtent l="0" t="0" r="0" b="0"/>
            <wp:docPr id="24" name="Picture -1491774983.jpg" descr="-1491774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91774983.jpg"/>
                    <pic:cNvPicPr/>
                  </pic:nvPicPr>
                  <pic:blipFill>
                    <a:blip r:embed="rId25" cstate="print"/>
                    <a:stretch>
                      <a:fillRect/>
                    </a:stretch>
                  </pic:blipFill>
                  <pic:spPr>
                    <a:xfrm>
                      <a:off x="0" y="0"/>
                      <a:ext cx="4410075" cy="2952750"/>
                    </a:xfrm>
                    <a:prstGeom prst="rect">
                      <a:avLst/>
                    </a:prstGeom>
                  </pic:spPr>
                </pic:pic>
              </a:graphicData>
            </a:graphic>
          </wp:inline>
        </w:drawing>
      </w:r>
    </w:p>
    <w:p w14:paraId="6F1DD623" w14:textId="28889BD4"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12</w:t>
      </w:r>
      <w:r w:rsidRPr="00225104">
        <w:fldChar w:fldCharType="end"/>
      </w:r>
      <w:r w:rsidRPr="00225104">
        <w:t xml:space="preserve"> - Technical Safety Requirements Derivation Diagram for </w:t>
      </w:r>
      <w:r>
        <w:t>F-S-Req075</w:t>
      </w:r>
    </w:p>
    <w:p w14:paraId="66ACE7A3" w14:textId="77777777" w:rsidR="00EE1AD7" w:rsidRDefault="00AA2664" w:rsidP="00EB1D46">
      <w:pPr>
        <w:pStyle w:val="Heading4"/>
      </w:pPr>
      <w:bookmarkStart w:id="104" w:name="_Toc524090172"/>
      <w:r>
        <w:t xml:space="preserve">Technical Safety Requirements </w:t>
      </w:r>
      <w:r w:rsidR="004E3C27">
        <w:t>for F-S-Req075</w:t>
      </w:r>
      <w:r w:rsidR="009B6F4C">
        <w:t xml:space="preserve"> - Ignition Control Module Inhibits Start Upon Command</w:t>
      </w:r>
      <w:bookmarkEnd w:id="104"/>
    </w:p>
    <w:p w14:paraId="123F39D9" w14:textId="77777777" w:rsidR="00EE1AD7" w:rsidRPr="00EE1AD7" w:rsidRDefault="00EE1AD7" w:rsidP="00EB1D46"/>
    <w:p w14:paraId="1E9B074F" w14:textId="6D00C8EA"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3D274C8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74347F"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10EBAF6" w14:textId="77777777" w:rsidR="004C0701" w:rsidRPr="004F71B4" w:rsidRDefault="004C0701" w:rsidP="004C0701">
            <w:pPr>
              <w:pStyle w:val="TableTextLeft"/>
              <w:keepNext/>
              <w:rPr>
                <w:sz w:val="18"/>
                <w:szCs w:val="18"/>
                <w:lang w:val="en-GB"/>
              </w:rPr>
            </w:pPr>
            <w:bookmarkStart w:id="105" w:name="_f35fcbeb3f477c2a4231060b93aad48e"/>
            <w:r>
              <w:rPr>
                <w:sz w:val="18"/>
                <w:szCs w:val="18"/>
                <w:lang w:val="en-GB"/>
              </w:rPr>
              <w:t>T-S-Req019</w:t>
            </w:r>
            <w:bookmarkEnd w:id="105"/>
            <w:r w:rsidR="001E6818">
              <w:rPr>
                <w:sz w:val="18"/>
                <w:szCs w:val="18"/>
                <w:lang w:val="en-GB"/>
              </w:rPr>
              <w:t xml:space="preserve"> - BCM-CAVC-Vehicle Inhibit</w:t>
            </w:r>
          </w:p>
        </w:tc>
      </w:tr>
      <w:tr w:rsidR="00AF3CFB" w:rsidRPr="006462E0" w14:paraId="1CEFDA8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AEC23D"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65E5BAC" w14:textId="77777777" w:rsidR="00AF3CFB" w:rsidRDefault="00AF3CFB" w:rsidP="00AF3CFB">
            <w:pPr>
              <w:pStyle w:val="TableTextLeft"/>
              <w:keepNext/>
              <w:rPr>
                <w:sz w:val="18"/>
                <w:szCs w:val="18"/>
                <w:lang w:val="en-GB"/>
              </w:rPr>
            </w:pPr>
          </w:p>
        </w:tc>
      </w:tr>
      <w:tr w:rsidR="00AF3CFB" w:rsidRPr="006462E0" w14:paraId="7C3E453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A06A34"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D1726F3"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FDBFA4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F24271"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7EBE5CF"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45CC80F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1E86C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F26926F" w14:textId="77777777" w:rsidR="00AF3CFB" w:rsidRPr="004F71B4" w:rsidRDefault="00AF3CFB" w:rsidP="00AF3CFB">
            <w:pPr>
              <w:pStyle w:val="TableTextLeft"/>
              <w:keepNext/>
              <w:rPr>
                <w:sz w:val="18"/>
                <w:szCs w:val="18"/>
                <w:lang w:val="en-GB"/>
              </w:rPr>
            </w:pPr>
            <w:r w:rsidRPr="00AC6ABE">
              <w:rPr>
                <w:sz w:val="18"/>
                <w:szCs w:val="18"/>
                <w:lang w:val="en-GB"/>
              </w:rPr>
              <w:t>F-S-Req075</w:t>
            </w:r>
            <w:r>
              <w:rPr>
                <w:sz w:val="18"/>
                <w:szCs w:val="18"/>
                <w:lang w:val="en-GB"/>
              </w:rPr>
              <w:t xml:space="preserve"> - Ignition Control Module Inhibits Start Upon Command</w:t>
            </w:r>
          </w:p>
        </w:tc>
      </w:tr>
      <w:tr w:rsidR="00AF3CFB" w:rsidRPr="006462E0" w14:paraId="672EB08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7D73DA" w14:textId="77777777" w:rsidR="00AF3CFB" w:rsidRDefault="00AF3CFB" w:rsidP="00AF3CFB">
            <w:pPr>
              <w:pStyle w:val="TableRowNameLeft"/>
              <w:rPr>
                <w:noProof w:val="0"/>
                <w:sz w:val="18"/>
                <w:szCs w:val="18"/>
              </w:rPr>
            </w:pPr>
            <w:r w:rsidRPr="006462E0">
              <w:rPr>
                <w:noProof w:val="0"/>
                <w:sz w:val="18"/>
                <w:szCs w:val="18"/>
              </w:rPr>
              <w:t>ASIL Classification:</w:t>
            </w:r>
          </w:p>
          <w:p w14:paraId="54D25B65"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5090C6E"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44E4892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36F959"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0877B1"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BCM-CAVC-Vehicle Inhibit</w:t>
            </w:r>
          </w:p>
        </w:tc>
      </w:tr>
      <w:tr w:rsidR="00AF3CFB" w:rsidRPr="006462E0" w14:paraId="3EF932A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6EA4C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5B4AA61" w14:textId="77777777" w:rsidR="00AF3CFB" w:rsidRPr="004F71B4" w:rsidRDefault="00AF3CFB" w:rsidP="00AF3CFB">
            <w:pPr>
              <w:pStyle w:val="FuncSafetyReqText"/>
              <w:rPr>
                <w:i/>
                <w:noProof w:val="0"/>
                <w:color w:val="808080"/>
                <w:sz w:val="18"/>
                <w:szCs w:val="18"/>
              </w:rPr>
            </w:pPr>
            <w:r>
              <w:rPr>
                <w:noProof w:val="0"/>
                <w:sz w:val="18"/>
                <w:szCs w:val="18"/>
              </w:rPr>
              <w:t xml:space="preserve">The BCM shall Inhibit Vehicle start, based on  Cloud Authorized Vehicle Control Command (CloudVehCtlData_Tp_Rq – Vehicle Inhibit rq). </w:t>
            </w:r>
          </w:p>
        </w:tc>
      </w:tr>
      <w:tr w:rsidR="00AF3CFB" w:rsidRPr="006462E0" w14:paraId="0A7349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9188A87"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D874BCA" w14:textId="77777777" w:rsidR="00BF1084" w:rsidRDefault="00BF1084"/>
        </w:tc>
      </w:tr>
      <w:tr w:rsidR="00AF3CFB" w:rsidRPr="006462E0" w14:paraId="442855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E4A58F"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5B01A5D"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7FF0638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7B14BC7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A72F54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73941AD"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A992DE4"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1824578"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DAFC491" w14:textId="77777777" w:rsidR="00BF1084" w:rsidRDefault="00BF1084"/>
        </w:tc>
      </w:tr>
      <w:tr w:rsidR="00AF3CFB" w:rsidRPr="006462E0" w14:paraId="5B8EC379"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8E767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562D83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C0CB567"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E9815F1" w14:textId="77777777" w:rsidR="00BF1084" w:rsidRDefault="00BF1084"/>
        </w:tc>
      </w:tr>
      <w:tr w:rsidR="00AF3CFB" w:rsidRPr="006462E0" w14:paraId="16654DE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EDDBC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6159E43" w14:textId="77777777" w:rsidR="00AF3CFB" w:rsidRDefault="00AF3CFB" w:rsidP="00AF3CFB">
            <w:pPr>
              <w:pStyle w:val="FuncSafetyReqText"/>
              <w:rPr>
                <w:noProof w:val="0"/>
                <w:sz w:val="18"/>
                <w:szCs w:val="18"/>
              </w:rPr>
            </w:pPr>
          </w:p>
        </w:tc>
      </w:tr>
      <w:tr w:rsidR="00AF3CFB" w:rsidRPr="006462E0" w14:paraId="58ED48A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6B51EB"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B326F85" w14:textId="77777777" w:rsidR="00AF3CFB" w:rsidRPr="00D810B9" w:rsidRDefault="00AF3CFB" w:rsidP="00AF3CFB">
            <w:pPr>
              <w:rPr>
                <w:iCs/>
                <w:sz w:val="18"/>
              </w:rPr>
            </w:pPr>
            <w:r w:rsidRPr="00D810B9">
              <w:rPr>
                <w:iCs/>
                <w:sz w:val="18"/>
              </w:rPr>
              <w:t>System test</w:t>
            </w:r>
          </w:p>
        </w:tc>
      </w:tr>
      <w:tr w:rsidR="00AF3CFB" w:rsidRPr="006462E0" w14:paraId="16CBDBB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20870DB" w14:textId="77777777" w:rsidR="00AF3CFB" w:rsidRDefault="00AF3CFB" w:rsidP="00AF3CFB">
            <w:pPr>
              <w:pStyle w:val="TableRowNameLeft"/>
              <w:rPr>
                <w:noProof w:val="0"/>
                <w:sz w:val="18"/>
                <w:szCs w:val="18"/>
              </w:rPr>
            </w:pPr>
            <w:r w:rsidRPr="006462E0">
              <w:rPr>
                <w:noProof w:val="0"/>
                <w:sz w:val="18"/>
                <w:szCs w:val="18"/>
              </w:rPr>
              <w:t>V&amp;V acceptance criteria:</w:t>
            </w:r>
          </w:p>
          <w:p w14:paraId="38DE3AA8"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07D023E" w14:textId="77777777" w:rsidR="00BF1084" w:rsidRDefault="00BF1084"/>
        </w:tc>
      </w:tr>
      <w:tr w:rsidR="00AF3CFB" w:rsidRPr="006462E0" w14:paraId="3D19445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B9CBF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3D352B8" w14:textId="77777777" w:rsidR="00BF1084" w:rsidRDefault="00BF1084"/>
        </w:tc>
      </w:tr>
    </w:tbl>
    <w:p w14:paraId="0D5ED1B6" w14:textId="77777777" w:rsidR="00E24C7B" w:rsidRPr="00DF0B71" w:rsidRDefault="00E24C7B" w:rsidP="00937B04">
      <w:pPr>
        <w:rPr>
          <w:sz w:val="2"/>
          <w:szCs w:val="2"/>
        </w:rPr>
      </w:pPr>
    </w:p>
    <w:p w14:paraId="099FF761" w14:textId="77777777" w:rsidR="00831488" w:rsidRPr="006462E0" w:rsidRDefault="00831488" w:rsidP="00BC0911">
      <w:pPr>
        <w:rPr>
          <w:sz w:val="2"/>
          <w:szCs w:val="2"/>
        </w:rPr>
      </w:pPr>
    </w:p>
    <w:p w14:paraId="58E209EC" w14:textId="54EE4B07" w:rsidR="00B356F2" w:rsidRDefault="00B356F2" w:rsidP="00B81A22">
      <w:pPr>
        <w:pStyle w:val="Caption"/>
      </w:pPr>
      <w:bookmarkStart w:id="106" w:name="_Toc524090290"/>
      <w:r w:rsidRPr="006462E0">
        <w:t xml:space="preserve">Table </w:t>
      </w:r>
      <w:r w:rsidRPr="006462E0">
        <w:fldChar w:fldCharType="begin"/>
      </w:r>
      <w:r w:rsidRPr="006462E0">
        <w:instrText xml:space="preserve"> SEQ Table \* ARABIC </w:instrText>
      </w:r>
      <w:r w:rsidRPr="006462E0">
        <w:fldChar w:fldCharType="separate"/>
      </w:r>
      <w:r w:rsidR="0084278B">
        <w:rPr>
          <w:noProof/>
        </w:rPr>
        <w:t>20</w:t>
      </w:r>
      <w:r w:rsidRPr="006462E0">
        <w:fldChar w:fldCharType="end"/>
      </w:r>
      <w:r w:rsidR="00B81A22">
        <w:t xml:space="preserve">: </w:t>
      </w:r>
      <w:r w:rsidR="006A32C9">
        <w:t xml:space="preserve"> </w:t>
      </w:r>
      <w:r w:rsidR="003D7ABB">
        <w:t>BCM-CAVC-Vehicle Inhibit</w:t>
      </w:r>
      <w:bookmarkEnd w:id="10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D632B7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A379B9"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481A9FE" w14:textId="77777777" w:rsidR="004C0701" w:rsidRPr="004F71B4" w:rsidRDefault="004C0701" w:rsidP="004C0701">
            <w:pPr>
              <w:pStyle w:val="TableTextLeft"/>
              <w:keepNext/>
              <w:rPr>
                <w:sz w:val="18"/>
                <w:szCs w:val="18"/>
                <w:lang w:val="en-GB"/>
              </w:rPr>
            </w:pPr>
            <w:bookmarkStart w:id="107" w:name="_76357bf55d5eb07f0b081dbcf4e7f1d2"/>
            <w:r>
              <w:rPr>
                <w:sz w:val="18"/>
                <w:szCs w:val="18"/>
                <w:lang w:val="en-GB"/>
              </w:rPr>
              <w:t>T-S-Req070</w:t>
            </w:r>
            <w:bookmarkEnd w:id="107"/>
            <w:r w:rsidR="001E6818">
              <w:rPr>
                <w:sz w:val="18"/>
                <w:szCs w:val="18"/>
                <w:lang w:val="en-GB"/>
              </w:rPr>
              <w:t xml:space="preserve"> - BCM-PATS-Vehicle De-Inhibit</w:t>
            </w:r>
          </w:p>
        </w:tc>
      </w:tr>
      <w:tr w:rsidR="00AF3CFB" w:rsidRPr="006462E0" w14:paraId="4DF40E6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869AC4"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6EC2FD7" w14:textId="77777777" w:rsidR="00AF3CFB" w:rsidRDefault="00AF3CFB" w:rsidP="00AF3CFB">
            <w:pPr>
              <w:pStyle w:val="TableTextLeft"/>
              <w:keepNext/>
              <w:rPr>
                <w:sz w:val="18"/>
                <w:szCs w:val="18"/>
                <w:lang w:val="en-GB"/>
              </w:rPr>
            </w:pPr>
          </w:p>
        </w:tc>
      </w:tr>
      <w:tr w:rsidR="00AF3CFB" w:rsidRPr="006462E0" w14:paraId="038AB74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D8F084"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B8FB7C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749BF6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A69C46"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1C61613"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07B9870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41A15A"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7D7AA9F" w14:textId="77777777" w:rsidR="00AF3CFB" w:rsidRPr="004F71B4" w:rsidRDefault="00AF3CFB" w:rsidP="00AF3CFB">
            <w:pPr>
              <w:pStyle w:val="TableTextLeft"/>
              <w:keepNext/>
              <w:rPr>
                <w:sz w:val="18"/>
                <w:szCs w:val="18"/>
                <w:lang w:val="en-GB"/>
              </w:rPr>
            </w:pPr>
            <w:r w:rsidRPr="00AC6ABE">
              <w:rPr>
                <w:sz w:val="18"/>
                <w:szCs w:val="18"/>
                <w:lang w:val="en-GB"/>
              </w:rPr>
              <w:t>F-S-Req075</w:t>
            </w:r>
            <w:r>
              <w:rPr>
                <w:sz w:val="18"/>
                <w:szCs w:val="18"/>
                <w:lang w:val="en-GB"/>
              </w:rPr>
              <w:t xml:space="preserve"> - Ignition Control Module Inhibits Start Upon Command</w:t>
            </w:r>
          </w:p>
        </w:tc>
      </w:tr>
      <w:tr w:rsidR="00AF3CFB" w:rsidRPr="006462E0" w14:paraId="558C73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7EF023" w14:textId="77777777" w:rsidR="00AF3CFB" w:rsidRDefault="00AF3CFB" w:rsidP="00AF3CFB">
            <w:pPr>
              <w:pStyle w:val="TableRowNameLeft"/>
              <w:rPr>
                <w:noProof w:val="0"/>
                <w:sz w:val="18"/>
                <w:szCs w:val="18"/>
              </w:rPr>
            </w:pPr>
            <w:r w:rsidRPr="006462E0">
              <w:rPr>
                <w:noProof w:val="0"/>
                <w:sz w:val="18"/>
                <w:szCs w:val="18"/>
              </w:rPr>
              <w:t>ASIL Classification:</w:t>
            </w:r>
          </w:p>
          <w:p w14:paraId="67CF569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838C93A"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0002F6B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83E0013"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D959F09"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BCM-PATS-Vehicle De-Inhibit</w:t>
            </w:r>
          </w:p>
        </w:tc>
      </w:tr>
      <w:tr w:rsidR="00AF3CFB" w:rsidRPr="006462E0" w14:paraId="69F8799A"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CBF60D0"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4F1C3FD" w14:textId="77777777" w:rsidR="00AF3CFB" w:rsidRPr="004F71B4" w:rsidRDefault="00AF3CFB" w:rsidP="00AF3CFB">
            <w:pPr>
              <w:pStyle w:val="FuncSafetyReqText"/>
              <w:rPr>
                <w:i/>
                <w:noProof w:val="0"/>
                <w:color w:val="808080"/>
                <w:sz w:val="18"/>
                <w:szCs w:val="18"/>
              </w:rPr>
            </w:pPr>
            <w:r>
              <w:rPr>
                <w:noProof w:val="0"/>
                <w:sz w:val="18"/>
                <w:szCs w:val="18"/>
              </w:rPr>
              <w:t>The BCM shall remove the cloud inhibit request based on E2E protected CAVC command or PATs coded security routine, if BCM has already inhibited due to cloud request,</w:t>
            </w:r>
          </w:p>
        </w:tc>
      </w:tr>
      <w:tr w:rsidR="00AF3CFB" w:rsidRPr="006462E0" w14:paraId="7C665C6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C5DEE9F"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A983642" w14:textId="77777777" w:rsidR="00BF1084" w:rsidRDefault="00BF1084"/>
        </w:tc>
      </w:tr>
      <w:tr w:rsidR="00AF3CFB" w:rsidRPr="006462E0" w14:paraId="6B0CC9E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F4318F"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C1E4040"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F93901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2E64E5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AB930A"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534CFE9"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618D8FC"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249365B"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DB70FCF" w14:textId="77777777" w:rsidR="00BF1084" w:rsidRDefault="00BF1084"/>
        </w:tc>
      </w:tr>
      <w:tr w:rsidR="00AF3CFB" w:rsidRPr="006462E0" w14:paraId="120E71D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5941A4"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3381416"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9674BDC"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AD615C8" w14:textId="77777777" w:rsidR="00BF1084" w:rsidRDefault="00BF1084"/>
        </w:tc>
      </w:tr>
      <w:tr w:rsidR="00AF3CFB" w:rsidRPr="006462E0" w14:paraId="57CED09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3263A7"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B25E4FE" w14:textId="77777777" w:rsidR="00AF3CFB" w:rsidRDefault="00AF3CFB" w:rsidP="00AF3CFB">
            <w:pPr>
              <w:pStyle w:val="FuncSafetyReqText"/>
              <w:rPr>
                <w:noProof w:val="0"/>
                <w:sz w:val="18"/>
                <w:szCs w:val="18"/>
              </w:rPr>
            </w:pPr>
          </w:p>
        </w:tc>
      </w:tr>
      <w:tr w:rsidR="00AF3CFB" w:rsidRPr="006462E0" w14:paraId="4E45FC4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426304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81665A3" w14:textId="77777777" w:rsidR="00AF3CFB" w:rsidRPr="00D810B9" w:rsidRDefault="00AF3CFB" w:rsidP="00AF3CFB">
            <w:pPr>
              <w:rPr>
                <w:iCs/>
                <w:sz w:val="18"/>
              </w:rPr>
            </w:pPr>
            <w:r w:rsidRPr="00D810B9">
              <w:rPr>
                <w:iCs/>
                <w:sz w:val="18"/>
              </w:rPr>
              <w:t>System test</w:t>
            </w:r>
          </w:p>
        </w:tc>
      </w:tr>
      <w:tr w:rsidR="00AF3CFB" w:rsidRPr="006462E0" w14:paraId="7A3370A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DEAFB83" w14:textId="77777777" w:rsidR="00AF3CFB" w:rsidRDefault="00AF3CFB" w:rsidP="00AF3CFB">
            <w:pPr>
              <w:pStyle w:val="TableRowNameLeft"/>
              <w:rPr>
                <w:noProof w:val="0"/>
                <w:sz w:val="18"/>
                <w:szCs w:val="18"/>
              </w:rPr>
            </w:pPr>
            <w:r w:rsidRPr="006462E0">
              <w:rPr>
                <w:noProof w:val="0"/>
                <w:sz w:val="18"/>
                <w:szCs w:val="18"/>
              </w:rPr>
              <w:t>V&amp;V acceptance criteria:</w:t>
            </w:r>
          </w:p>
          <w:p w14:paraId="6ABFCFBE"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B918F4D" w14:textId="77777777" w:rsidR="00BF1084" w:rsidRDefault="00BF1084"/>
        </w:tc>
      </w:tr>
      <w:tr w:rsidR="00AF3CFB" w:rsidRPr="006462E0" w14:paraId="144B637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275EE9E"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14FFA8B" w14:textId="77777777" w:rsidR="00BF1084" w:rsidRDefault="00BF1084"/>
        </w:tc>
      </w:tr>
    </w:tbl>
    <w:p w14:paraId="2B3486B5" w14:textId="77777777" w:rsidR="00E24C7B" w:rsidRPr="00DF0B71" w:rsidRDefault="00E24C7B" w:rsidP="00937B04">
      <w:pPr>
        <w:rPr>
          <w:sz w:val="2"/>
          <w:szCs w:val="2"/>
        </w:rPr>
      </w:pPr>
    </w:p>
    <w:p w14:paraId="19208E7F" w14:textId="77777777" w:rsidR="00831488" w:rsidRPr="006462E0" w:rsidRDefault="00831488" w:rsidP="00BC0911">
      <w:pPr>
        <w:rPr>
          <w:sz w:val="2"/>
          <w:szCs w:val="2"/>
        </w:rPr>
      </w:pPr>
    </w:p>
    <w:p w14:paraId="11074F38" w14:textId="13F16A39" w:rsidR="00B356F2" w:rsidRDefault="00B356F2" w:rsidP="00B81A22">
      <w:pPr>
        <w:pStyle w:val="Caption"/>
      </w:pPr>
      <w:bookmarkStart w:id="108" w:name="_Toc524090291"/>
      <w:r w:rsidRPr="006462E0">
        <w:t xml:space="preserve">Table </w:t>
      </w:r>
      <w:r w:rsidRPr="006462E0">
        <w:fldChar w:fldCharType="begin"/>
      </w:r>
      <w:r w:rsidRPr="006462E0">
        <w:instrText xml:space="preserve"> SEQ Table \* ARABIC </w:instrText>
      </w:r>
      <w:r w:rsidRPr="006462E0">
        <w:fldChar w:fldCharType="separate"/>
      </w:r>
      <w:r w:rsidR="0084278B">
        <w:rPr>
          <w:noProof/>
        </w:rPr>
        <w:t>21</w:t>
      </w:r>
      <w:r w:rsidRPr="006462E0">
        <w:fldChar w:fldCharType="end"/>
      </w:r>
      <w:r w:rsidR="00B81A22">
        <w:t xml:space="preserve">: </w:t>
      </w:r>
      <w:r w:rsidR="006A32C9">
        <w:t xml:space="preserve"> </w:t>
      </w:r>
      <w:r w:rsidR="003D7ABB">
        <w:t>BCM-PATS-Vehicle De-Inhibit</w:t>
      </w:r>
      <w:bookmarkEnd w:id="108"/>
    </w:p>
    <w:p w14:paraId="6076C9D8" w14:textId="77777777" w:rsidR="0078561F" w:rsidRPr="0078561F" w:rsidRDefault="004E3C27" w:rsidP="0078561F">
      <w:pPr>
        <w:pStyle w:val="Heading3"/>
      </w:pPr>
      <w:bookmarkStart w:id="109" w:name="_Toc524090173"/>
      <w:r w:rsidRPr="00225104">
        <w:t xml:space="preserve">Requirement Derivation Diagram(s) for </w:t>
      </w:r>
      <w:r>
        <w:t>F-S-Req086</w:t>
      </w:r>
      <w:r w:rsidR="00E21424">
        <w:t xml:space="preserve"> - OTA App Authenticates Erase And Programming Commands</w:t>
      </w:r>
      <w:bookmarkEnd w:id="109"/>
    </w:p>
    <w:p w14:paraId="482A4DA4" w14:textId="77777777" w:rsidR="005E1C3C" w:rsidRPr="00953CBA" w:rsidRDefault="005E1C3C" w:rsidP="00953CBA"/>
    <w:p w14:paraId="19F1752E" w14:textId="77777777" w:rsidR="004E3C27" w:rsidRPr="004E3C27" w:rsidRDefault="004E3C27" w:rsidP="004E3C27">
      <w:pPr>
        <w:pStyle w:val="Heading4"/>
      </w:pPr>
      <w:bookmarkStart w:id="110" w:name="_Toc524090174"/>
      <w:r>
        <w:t>Requirement Derivation Diagram(s) (Optional)</w:t>
      </w:r>
      <w:bookmarkEnd w:id="110"/>
      <w:r>
        <w:t xml:space="preserve"> </w:t>
      </w:r>
    </w:p>
    <w:p w14:paraId="5F292F10" w14:textId="77777777" w:rsidR="004E3C27" w:rsidRPr="00225104" w:rsidRDefault="004E3C27" w:rsidP="004E3C27">
      <w:pPr>
        <w:rPr>
          <w:i/>
          <w:color w:val="A6A6A6"/>
        </w:rPr>
      </w:pPr>
      <w:r w:rsidRPr="00225104">
        <w:rPr>
          <w:i/>
          <w:color w:val="A6A6A6"/>
        </w:rPr>
        <w:t>Derive Technical Safety Requirements from Functional Safety Requirements.</w:t>
      </w:r>
    </w:p>
    <w:p w14:paraId="49FF7259" w14:textId="77777777" w:rsidR="004E3C27" w:rsidRPr="00225104" w:rsidRDefault="004E3C27" w:rsidP="004E3C27"/>
    <w:p w14:paraId="67D28BA2"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343B4C0" w14:textId="77777777" w:rsidR="00240AB6" w:rsidRDefault="00240AB6" w:rsidP="004E3C27">
      <w:pPr>
        <w:jc w:val="center"/>
        <w:rPr>
          <w:i/>
          <w:color w:val="A6A6A6"/>
        </w:rPr>
      </w:pPr>
    </w:p>
    <w:p w14:paraId="2779D6A2" w14:textId="77777777" w:rsidR="00240AB6" w:rsidRDefault="00240AB6" w:rsidP="004E3C27">
      <w:pPr>
        <w:jc w:val="center"/>
        <w:rPr>
          <w:i/>
          <w:color w:val="A6A6A6"/>
        </w:rPr>
      </w:pPr>
    </w:p>
    <w:p w14:paraId="082BD720" w14:textId="77777777" w:rsidR="004E3C27" w:rsidRPr="00935A34" w:rsidRDefault="004E3C27" w:rsidP="004E3C27">
      <w:pPr>
        <w:jc w:val="center"/>
      </w:pPr>
      <w:r>
        <w:rPr>
          <w:noProof/>
          <w:lang w:val="en-US"/>
        </w:rPr>
        <w:drawing>
          <wp:inline distT="0" distB="0" distL="0" distR="0">
            <wp:extent cx="6029325" cy="3305175"/>
            <wp:effectExtent l="0" t="0" r="0" b="0"/>
            <wp:docPr id="26" name="Picture 1300736927.jpg" descr="1300736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00736927.jpg"/>
                    <pic:cNvPicPr/>
                  </pic:nvPicPr>
                  <pic:blipFill>
                    <a:blip r:embed="rId26" cstate="print"/>
                    <a:stretch>
                      <a:fillRect/>
                    </a:stretch>
                  </pic:blipFill>
                  <pic:spPr>
                    <a:xfrm>
                      <a:off x="0" y="0"/>
                      <a:ext cx="6029325" cy="3305175"/>
                    </a:xfrm>
                    <a:prstGeom prst="rect">
                      <a:avLst/>
                    </a:prstGeom>
                  </pic:spPr>
                </pic:pic>
              </a:graphicData>
            </a:graphic>
          </wp:inline>
        </w:drawing>
      </w:r>
    </w:p>
    <w:p w14:paraId="14E8AB0A" w14:textId="0FEEBBD7"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13</w:t>
      </w:r>
      <w:r w:rsidRPr="00225104">
        <w:fldChar w:fldCharType="end"/>
      </w:r>
      <w:r w:rsidRPr="00225104">
        <w:t xml:space="preserve"> - Technical Safety Requirements Derivation Diagram for </w:t>
      </w:r>
      <w:r>
        <w:t>F-S-Req086</w:t>
      </w:r>
    </w:p>
    <w:p w14:paraId="3CF64BE4" w14:textId="77777777" w:rsidR="00EE1AD7" w:rsidRDefault="00AA2664" w:rsidP="00EB1D46">
      <w:pPr>
        <w:pStyle w:val="Heading4"/>
      </w:pPr>
      <w:bookmarkStart w:id="111" w:name="_Toc524090175"/>
      <w:r>
        <w:t xml:space="preserve">Technical Safety Requirements </w:t>
      </w:r>
      <w:r w:rsidR="004E3C27">
        <w:t>for F-S-Req086</w:t>
      </w:r>
      <w:r w:rsidR="009B6F4C">
        <w:t xml:space="preserve"> - OTA App Authenticates Erase And Programming Commands</w:t>
      </w:r>
      <w:bookmarkEnd w:id="111"/>
    </w:p>
    <w:p w14:paraId="4FCA3894" w14:textId="77777777" w:rsidR="00EE1AD7" w:rsidRPr="00EE1AD7" w:rsidRDefault="00EE1AD7" w:rsidP="00EB1D46"/>
    <w:p w14:paraId="1BE95BF0" w14:textId="62BA9B18"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392D7B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78B551"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BD0C7EE" w14:textId="77777777" w:rsidR="004C0701" w:rsidRPr="004F71B4" w:rsidRDefault="004C0701" w:rsidP="004C0701">
            <w:pPr>
              <w:pStyle w:val="TableTextLeft"/>
              <w:keepNext/>
              <w:rPr>
                <w:sz w:val="18"/>
                <w:szCs w:val="18"/>
                <w:lang w:val="en-GB"/>
              </w:rPr>
            </w:pPr>
            <w:bookmarkStart w:id="112" w:name="_60a72234f99cc51d15dc90f1532bcc29"/>
            <w:r>
              <w:rPr>
                <w:sz w:val="18"/>
                <w:szCs w:val="18"/>
                <w:lang w:val="en-GB"/>
              </w:rPr>
              <w:t>T-S-Req050</w:t>
            </w:r>
            <w:bookmarkEnd w:id="112"/>
            <w:r w:rsidR="001E6818">
              <w:rPr>
                <w:sz w:val="18"/>
                <w:szCs w:val="18"/>
                <w:lang w:val="en-GB"/>
              </w:rPr>
              <w:t xml:space="preserve"> - Target ECU - Commands Signing</w:t>
            </w:r>
          </w:p>
        </w:tc>
      </w:tr>
      <w:tr w:rsidR="00AF3CFB" w:rsidRPr="006462E0" w14:paraId="23D986D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69802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1667D17" w14:textId="77777777" w:rsidR="00AF3CFB" w:rsidRDefault="00AF3CFB" w:rsidP="00AF3CFB">
            <w:pPr>
              <w:pStyle w:val="TableTextLeft"/>
              <w:keepNext/>
              <w:rPr>
                <w:sz w:val="18"/>
                <w:szCs w:val="18"/>
                <w:lang w:val="en-GB"/>
              </w:rPr>
            </w:pPr>
          </w:p>
        </w:tc>
      </w:tr>
      <w:tr w:rsidR="00AF3CFB" w:rsidRPr="006462E0" w14:paraId="55ACE83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15C0E3"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C95B0D0"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5B45AE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55558D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63E78FE"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055C73F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1107D9"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F66C9E6" w14:textId="77777777" w:rsidR="00AF3CFB" w:rsidRPr="004F71B4" w:rsidRDefault="00AF3CFB" w:rsidP="00AF3CFB">
            <w:pPr>
              <w:pStyle w:val="TableTextLeft"/>
              <w:keepNext/>
              <w:rPr>
                <w:sz w:val="18"/>
                <w:szCs w:val="18"/>
                <w:lang w:val="en-GB"/>
              </w:rPr>
            </w:pPr>
            <w:r w:rsidRPr="00AC6ABE">
              <w:rPr>
                <w:sz w:val="18"/>
                <w:szCs w:val="18"/>
                <w:lang w:val="en-GB"/>
              </w:rPr>
              <w:t>F-S-Req086</w:t>
            </w:r>
            <w:r>
              <w:rPr>
                <w:sz w:val="18"/>
                <w:szCs w:val="18"/>
                <w:lang w:val="en-GB"/>
              </w:rPr>
              <w:t xml:space="preserve"> - OTA App Authenticates Erase And Programming Commands</w:t>
            </w:r>
          </w:p>
        </w:tc>
      </w:tr>
      <w:tr w:rsidR="00AF3CFB" w:rsidRPr="006462E0" w14:paraId="58C5C8E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DA9F48" w14:textId="77777777" w:rsidR="00AF3CFB" w:rsidRDefault="00AF3CFB" w:rsidP="00AF3CFB">
            <w:pPr>
              <w:pStyle w:val="TableRowNameLeft"/>
              <w:rPr>
                <w:noProof w:val="0"/>
                <w:sz w:val="18"/>
                <w:szCs w:val="18"/>
              </w:rPr>
            </w:pPr>
            <w:r w:rsidRPr="006462E0">
              <w:rPr>
                <w:noProof w:val="0"/>
                <w:sz w:val="18"/>
                <w:szCs w:val="18"/>
              </w:rPr>
              <w:t>ASIL Classification:</w:t>
            </w:r>
          </w:p>
          <w:p w14:paraId="4C1D55FC"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C7893AB"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9DC3F5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B9588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F87051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 Commands Signing</w:t>
            </w:r>
          </w:p>
        </w:tc>
      </w:tr>
      <w:tr w:rsidR="00AF3CFB" w:rsidRPr="006462E0" w14:paraId="1F00387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75E42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2BEDBB9" w14:textId="77777777" w:rsidR="00AF3CFB" w:rsidRPr="004F71B4" w:rsidRDefault="00AF3CFB" w:rsidP="00AF3CFB">
            <w:pPr>
              <w:pStyle w:val="FuncSafetyReqText"/>
              <w:rPr>
                <w:i/>
                <w:noProof w:val="0"/>
                <w:color w:val="808080"/>
                <w:sz w:val="18"/>
                <w:szCs w:val="18"/>
              </w:rPr>
            </w:pPr>
            <w:r>
              <w:rPr>
                <w:noProof w:val="0"/>
                <w:sz w:val="18"/>
                <w:szCs w:val="18"/>
              </w:rPr>
              <w:t>OTA Signed commands are signed with public-Private key pair stored in each Target ECU</w:t>
            </w:r>
          </w:p>
        </w:tc>
      </w:tr>
      <w:tr w:rsidR="00AF3CFB" w:rsidRPr="006462E0" w14:paraId="6259C63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827183"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5499159" w14:textId="77777777" w:rsidR="00BF1084" w:rsidRDefault="00BF1084"/>
        </w:tc>
      </w:tr>
      <w:tr w:rsidR="00AF3CFB" w:rsidRPr="006462E0" w14:paraId="02ED24D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171A3B"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6561DE0"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0C50F69"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4237A7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ABCD1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FE8860F"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66BEAF5"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521761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FBB6BCE" w14:textId="77777777" w:rsidR="00BF1084" w:rsidRDefault="00BF1084"/>
        </w:tc>
      </w:tr>
      <w:tr w:rsidR="00AF3CFB" w:rsidRPr="006462E0" w14:paraId="4E7E7EA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1D8BF5"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88F0B59"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2B32AE7"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E81A406" w14:textId="77777777" w:rsidR="00BF1084" w:rsidRDefault="00BF1084"/>
        </w:tc>
      </w:tr>
      <w:tr w:rsidR="00AF3CFB" w:rsidRPr="006462E0" w14:paraId="61060B12"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CDABE6"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E489197" w14:textId="77777777" w:rsidR="00AF3CFB" w:rsidRDefault="00AF3CFB" w:rsidP="00AF3CFB">
            <w:pPr>
              <w:pStyle w:val="FuncSafetyReqText"/>
              <w:rPr>
                <w:noProof w:val="0"/>
                <w:sz w:val="18"/>
                <w:szCs w:val="18"/>
              </w:rPr>
            </w:pPr>
          </w:p>
        </w:tc>
      </w:tr>
      <w:tr w:rsidR="00AF3CFB" w:rsidRPr="006462E0" w14:paraId="2E25649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FE39ABD"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9B41F67" w14:textId="77777777" w:rsidR="00AF3CFB" w:rsidRPr="00D810B9" w:rsidRDefault="00AF3CFB" w:rsidP="00AF3CFB">
            <w:pPr>
              <w:rPr>
                <w:iCs/>
                <w:sz w:val="18"/>
              </w:rPr>
            </w:pPr>
            <w:r w:rsidRPr="00D810B9">
              <w:rPr>
                <w:iCs/>
                <w:sz w:val="18"/>
              </w:rPr>
              <w:t>System test</w:t>
            </w:r>
          </w:p>
        </w:tc>
      </w:tr>
      <w:tr w:rsidR="00AF3CFB" w:rsidRPr="006462E0" w14:paraId="0F4D546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B91F60F" w14:textId="77777777" w:rsidR="00AF3CFB" w:rsidRDefault="00AF3CFB" w:rsidP="00AF3CFB">
            <w:pPr>
              <w:pStyle w:val="TableRowNameLeft"/>
              <w:rPr>
                <w:noProof w:val="0"/>
                <w:sz w:val="18"/>
                <w:szCs w:val="18"/>
              </w:rPr>
            </w:pPr>
            <w:r w:rsidRPr="006462E0">
              <w:rPr>
                <w:noProof w:val="0"/>
                <w:sz w:val="18"/>
                <w:szCs w:val="18"/>
              </w:rPr>
              <w:t>V&amp;V acceptance criteria:</w:t>
            </w:r>
          </w:p>
          <w:p w14:paraId="59999688"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430CD9F" w14:textId="77777777" w:rsidR="00BF1084" w:rsidRDefault="00BF1084"/>
        </w:tc>
      </w:tr>
      <w:tr w:rsidR="00AF3CFB" w:rsidRPr="006462E0" w14:paraId="2D758C4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AB04C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FE208B9" w14:textId="77777777" w:rsidR="00BF1084" w:rsidRDefault="00BF1084"/>
        </w:tc>
      </w:tr>
    </w:tbl>
    <w:p w14:paraId="11936F4A" w14:textId="77777777" w:rsidR="00E24C7B" w:rsidRPr="00DF0B71" w:rsidRDefault="00E24C7B" w:rsidP="00937B04">
      <w:pPr>
        <w:rPr>
          <w:sz w:val="2"/>
          <w:szCs w:val="2"/>
        </w:rPr>
      </w:pPr>
    </w:p>
    <w:p w14:paraId="60212826" w14:textId="77777777" w:rsidR="00831488" w:rsidRPr="006462E0" w:rsidRDefault="00831488" w:rsidP="00BC0911">
      <w:pPr>
        <w:rPr>
          <w:sz w:val="2"/>
          <w:szCs w:val="2"/>
        </w:rPr>
      </w:pPr>
    </w:p>
    <w:p w14:paraId="730E1178" w14:textId="5CED3A99" w:rsidR="00B356F2" w:rsidRDefault="00B356F2" w:rsidP="00B81A22">
      <w:pPr>
        <w:pStyle w:val="Caption"/>
      </w:pPr>
      <w:bookmarkStart w:id="113" w:name="_Toc524090292"/>
      <w:r w:rsidRPr="006462E0">
        <w:t xml:space="preserve">Table </w:t>
      </w:r>
      <w:r w:rsidRPr="006462E0">
        <w:fldChar w:fldCharType="begin"/>
      </w:r>
      <w:r w:rsidRPr="006462E0">
        <w:instrText xml:space="preserve"> SEQ Table \* ARABIC </w:instrText>
      </w:r>
      <w:r w:rsidRPr="006462E0">
        <w:fldChar w:fldCharType="separate"/>
      </w:r>
      <w:r w:rsidR="0084278B">
        <w:rPr>
          <w:noProof/>
        </w:rPr>
        <w:t>22</w:t>
      </w:r>
      <w:r w:rsidRPr="006462E0">
        <w:fldChar w:fldCharType="end"/>
      </w:r>
      <w:r w:rsidR="00B81A22">
        <w:t xml:space="preserve">: </w:t>
      </w:r>
      <w:r w:rsidR="006A32C9">
        <w:t xml:space="preserve"> </w:t>
      </w:r>
      <w:r w:rsidR="003D7ABB">
        <w:t>Target ECU - Commands Signing</w:t>
      </w:r>
      <w:bookmarkEnd w:id="11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2294FE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C1165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383CBAB" w14:textId="77777777" w:rsidR="004C0701" w:rsidRPr="004F71B4" w:rsidRDefault="004C0701" w:rsidP="004C0701">
            <w:pPr>
              <w:pStyle w:val="TableTextLeft"/>
              <w:keepNext/>
              <w:rPr>
                <w:sz w:val="18"/>
                <w:szCs w:val="18"/>
                <w:lang w:val="en-GB"/>
              </w:rPr>
            </w:pPr>
            <w:bookmarkStart w:id="114" w:name="_a883c385d799625cb5af5c72cac29a66"/>
            <w:r>
              <w:rPr>
                <w:sz w:val="18"/>
                <w:szCs w:val="18"/>
                <w:lang w:val="en-GB"/>
              </w:rPr>
              <w:t>T-S-Req051</w:t>
            </w:r>
            <w:bookmarkEnd w:id="114"/>
            <w:r w:rsidR="001E6818">
              <w:rPr>
                <w:sz w:val="18"/>
                <w:szCs w:val="18"/>
                <w:lang w:val="en-GB"/>
              </w:rPr>
              <w:t xml:space="preserve"> - Target ECU - OTA commands - Signature failure</w:t>
            </w:r>
          </w:p>
        </w:tc>
      </w:tr>
      <w:tr w:rsidR="00AF3CFB" w:rsidRPr="006462E0" w14:paraId="0FBBD05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EA9F8B"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4F75670" w14:textId="77777777" w:rsidR="00AF3CFB" w:rsidRDefault="00AF3CFB" w:rsidP="00AF3CFB">
            <w:pPr>
              <w:pStyle w:val="TableTextLeft"/>
              <w:keepNext/>
              <w:rPr>
                <w:sz w:val="18"/>
                <w:szCs w:val="18"/>
                <w:lang w:val="en-GB"/>
              </w:rPr>
            </w:pPr>
          </w:p>
        </w:tc>
      </w:tr>
      <w:tr w:rsidR="00AF3CFB" w:rsidRPr="006462E0" w14:paraId="07236A7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3488A6"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16B297E"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DF3C04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B73635"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3A78DB2"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7DDAE32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23483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3974911" w14:textId="77777777" w:rsidR="00AF3CFB" w:rsidRPr="004F71B4" w:rsidRDefault="00AF3CFB" w:rsidP="00AF3CFB">
            <w:pPr>
              <w:pStyle w:val="TableTextLeft"/>
              <w:keepNext/>
              <w:rPr>
                <w:sz w:val="18"/>
                <w:szCs w:val="18"/>
                <w:lang w:val="en-GB"/>
              </w:rPr>
            </w:pPr>
            <w:r w:rsidRPr="00AC6ABE">
              <w:rPr>
                <w:sz w:val="18"/>
                <w:szCs w:val="18"/>
                <w:lang w:val="en-GB"/>
              </w:rPr>
              <w:t>F-S-Req086</w:t>
            </w:r>
            <w:r>
              <w:rPr>
                <w:sz w:val="18"/>
                <w:szCs w:val="18"/>
                <w:lang w:val="en-GB"/>
              </w:rPr>
              <w:t xml:space="preserve"> - OTA App Authenticates Erase And Programming Commands</w:t>
            </w:r>
          </w:p>
        </w:tc>
      </w:tr>
      <w:tr w:rsidR="00AF3CFB" w:rsidRPr="006462E0" w14:paraId="6D6ADD1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48F7B4" w14:textId="77777777" w:rsidR="00AF3CFB" w:rsidRDefault="00AF3CFB" w:rsidP="00AF3CFB">
            <w:pPr>
              <w:pStyle w:val="TableRowNameLeft"/>
              <w:rPr>
                <w:noProof w:val="0"/>
                <w:sz w:val="18"/>
                <w:szCs w:val="18"/>
              </w:rPr>
            </w:pPr>
            <w:r w:rsidRPr="006462E0">
              <w:rPr>
                <w:noProof w:val="0"/>
                <w:sz w:val="18"/>
                <w:szCs w:val="18"/>
              </w:rPr>
              <w:t>ASIL Classification:</w:t>
            </w:r>
          </w:p>
          <w:p w14:paraId="77539891"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D10ED4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6069C67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B156B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5942F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 OTA commands - Signature failure</w:t>
            </w:r>
          </w:p>
        </w:tc>
      </w:tr>
      <w:tr w:rsidR="00AF3CFB" w:rsidRPr="006462E0" w14:paraId="40718E5E"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4EF451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A3AE509" w14:textId="77777777" w:rsidR="00AF3CFB" w:rsidRPr="004F71B4" w:rsidRDefault="00AF3CFB" w:rsidP="00AF3CFB">
            <w:pPr>
              <w:pStyle w:val="FuncSafetyReqText"/>
              <w:rPr>
                <w:i/>
                <w:noProof w:val="0"/>
                <w:color w:val="808080"/>
                <w:sz w:val="18"/>
                <w:szCs w:val="18"/>
              </w:rPr>
            </w:pPr>
            <w:r>
              <w:rPr>
                <w:noProof w:val="0"/>
                <w:sz w:val="18"/>
                <w:szCs w:val="18"/>
              </w:rPr>
              <w:t>The OTA command signatures shall be verified prior to the execution. If signature fails, then the ECU shall respond to the ECG with a negative response</w:t>
            </w:r>
          </w:p>
        </w:tc>
      </w:tr>
      <w:tr w:rsidR="00AF3CFB" w:rsidRPr="006462E0" w14:paraId="34152C6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6F8EF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5CCFD10" w14:textId="77777777" w:rsidR="00BF1084" w:rsidRDefault="00BF1084"/>
        </w:tc>
      </w:tr>
      <w:tr w:rsidR="00AF3CFB" w:rsidRPr="006462E0" w14:paraId="04BFC0A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5519E0"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ACE718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CE6290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71405EF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B4E0CA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C490C1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96072AA"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41BCE15"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9BDCBCE" w14:textId="77777777" w:rsidR="00BF1084" w:rsidRDefault="00BF1084"/>
        </w:tc>
      </w:tr>
      <w:tr w:rsidR="00AF3CFB" w:rsidRPr="006462E0" w14:paraId="7EB18D09"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87643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E1BBCC9"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9265710"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EE6FE2A" w14:textId="77777777" w:rsidR="00BF1084" w:rsidRDefault="00BF1084"/>
        </w:tc>
      </w:tr>
      <w:tr w:rsidR="00AF3CFB" w:rsidRPr="006462E0" w14:paraId="32F7A6E3"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C7C952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273790C" w14:textId="77777777" w:rsidR="00AF3CFB" w:rsidRDefault="00AF3CFB" w:rsidP="00AF3CFB">
            <w:pPr>
              <w:pStyle w:val="FuncSafetyReqText"/>
              <w:rPr>
                <w:noProof w:val="0"/>
                <w:sz w:val="18"/>
                <w:szCs w:val="18"/>
              </w:rPr>
            </w:pPr>
          </w:p>
        </w:tc>
      </w:tr>
      <w:tr w:rsidR="00AF3CFB" w:rsidRPr="006462E0" w14:paraId="17CCFB3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1CA310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4C795DD" w14:textId="77777777" w:rsidR="00AF3CFB" w:rsidRPr="00D810B9" w:rsidRDefault="00AF3CFB" w:rsidP="00AF3CFB">
            <w:pPr>
              <w:rPr>
                <w:iCs/>
                <w:sz w:val="18"/>
              </w:rPr>
            </w:pPr>
            <w:r w:rsidRPr="00D810B9">
              <w:rPr>
                <w:iCs/>
                <w:sz w:val="18"/>
              </w:rPr>
              <w:t>System test</w:t>
            </w:r>
          </w:p>
        </w:tc>
      </w:tr>
      <w:tr w:rsidR="00AF3CFB" w:rsidRPr="006462E0" w14:paraId="733205A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DCEC5E6" w14:textId="77777777" w:rsidR="00AF3CFB" w:rsidRDefault="00AF3CFB" w:rsidP="00AF3CFB">
            <w:pPr>
              <w:pStyle w:val="TableRowNameLeft"/>
              <w:rPr>
                <w:noProof w:val="0"/>
                <w:sz w:val="18"/>
                <w:szCs w:val="18"/>
              </w:rPr>
            </w:pPr>
            <w:r w:rsidRPr="006462E0">
              <w:rPr>
                <w:noProof w:val="0"/>
                <w:sz w:val="18"/>
                <w:szCs w:val="18"/>
              </w:rPr>
              <w:t>V&amp;V acceptance criteria:</w:t>
            </w:r>
          </w:p>
          <w:p w14:paraId="708ADC9F"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A3EB853" w14:textId="77777777" w:rsidR="00BF1084" w:rsidRDefault="00BF1084"/>
        </w:tc>
      </w:tr>
      <w:tr w:rsidR="00AF3CFB" w:rsidRPr="006462E0" w14:paraId="4E61E8E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104FD4"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9D368A2" w14:textId="77777777" w:rsidR="00BF1084" w:rsidRDefault="00BF1084"/>
        </w:tc>
      </w:tr>
    </w:tbl>
    <w:p w14:paraId="1D313F96" w14:textId="77777777" w:rsidR="00E24C7B" w:rsidRPr="00DF0B71" w:rsidRDefault="00E24C7B" w:rsidP="00937B04">
      <w:pPr>
        <w:rPr>
          <w:sz w:val="2"/>
          <w:szCs w:val="2"/>
        </w:rPr>
      </w:pPr>
    </w:p>
    <w:p w14:paraId="05612A86" w14:textId="77777777" w:rsidR="00831488" w:rsidRPr="006462E0" w:rsidRDefault="00831488" w:rsidP="00BC0911">
      <w:pPr>
        <w:rPr>
          <w:sz w:val="2"/>
          <w:szCs w:val="2"/>
        </w:rPr>
      </w:pPr>
    </w:p>
    <w:p w14:paraId="7BA8FFAA" w14:textId="3EDED85F" w:rsidR="00B356F2" w:rsidRDefault="00B356F2" w:rsidP="00B81A22">
      <w:pPr>
        <w:pStyle w:val="Caption"/>
      </w:pPr>
      <w:bookmarkStart w:id="115" w:name="_Toc524090293"/>
      <w:r w:rsidRPr="006462E0">
        <w:t xml:space="preserve">Table </w:t>
      </w:r>
      <w:r w:rsidRPr="006462E0">
        <w:fldChar w:fldCharType="begin"/>
      </w:r>
      <w:r w:rsidRPr="006462E0">
        <w:instrText xml:space="preserve"> SEQ Table \* ARABIC </w:instrText>
      </w:r>
      <w:r w:rsidRPr="006462E0">
        <w:fldChar w:fldCharType="separate"/>
      </w:r>
      <w:r w:rsidR="0084278B">
        <w:rPr>
          <w:noProof/>
        </w:rPr>
        <w:t>23</w:t>
      </w:r>
      <w:r w:rsidRPr="006462E0">
        <w:fldChar w:fldCharType="end"/>
      </w:r>
      <w:r w:rsidR="00B81A22">
        <w:t xml:space="preserve">: </w:t>
      </w:r>
      <w:r w:rsidR="006A32C9">
        <w:t xml:space="preserve"> </w:t>
      </w:r>
      <w:r w:rsidR="003D7ABB">
        <w:t>Target ECU - OTA commands - Signature failure</w:t>
      </w:r>
      <w:bookmarkEnd w:id="115"/>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1AB91B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D650450"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76325BD" w14:textId="77777777" w:rsidR="004C0701" w:rsidRPr="004F71B4" w:rsidRDefault="004C0701" w:rsidP="004C0701">
            <w:pPr>
              <w:pStyle w:val="TableTextLeft"/>
              <w:keepNext/>
              <w:rPr>
                <w:sz w:val="18"/>
                <w:szCs w:val="18"/>
                <w:lang w:val="en-GB"/>
              </w:rPr>
            </w:pPr>
            <w:bookmarkStart w:id="116" w:name="_69603d3ef78f0e512af6bd9464c79460"/>
            <w:r>
              <w:rPr>
                <w:sz w:val="18"/>
                <w:szCs w:val="18"/>
                <w:lang w:val="en-GB"/>
              </w:rPr>
              <w:t>T-S-Req052</w:t>
            </w:r>
            <w:bookmarkEnd w:id="116"/>
            <w:r w:rsidR="001E6818">
              <w:rPr>
                <w:sz w:val="18"/>
                <w:szCs w:val="18"/>
                <w:lang w:val="en-GB"/>
              </w:rPr>
              <w:t xml:space="preserve"> - Ethernet Target ECU - TLS Channel</w:t>
            </w:r>
          </w:p>
        </w:tc>
      </w:tr>
      <w:tr w:rsidR="00AF3CFB" w:rsidRPr="006462E0" w14:paraId="7C461F4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E02BD7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A2BC589" w14:textId="77777777" w:rsidR="00AF3CFB" w:rsidRDefault="00AF3CFB" w:rsidP="00AF3CFB">
            <w:pPr>
              <w:pStyle w:val="TableTextLeft"/>
              <w:keepNext/>
              <w:rPr>
                <w:sz w:val="18"/>
                <w:szCs w:val="18"/>
                <w:lang w:val="en-GB"/>
              </w:rPr>
            </w:pPr>
          </w:p>
        </w:tc>
      </w:tr>
      <w:tr w:rsidR="00AF3CFB" w:rsidRPr="006462E0" w14:paraId="4B9CDB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2A4F58"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7329C23"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5A28EFC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94461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62510B3C"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612B08F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84D16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563651E" w14:textId="77777777" w:rsidR="00AF3CFB" w:rsidRPr="004F71B4" w:rsidRDefault="00AF3CFB" w:rsidP="00AF3CFB">
            <w:pPr>
              <w:pStyle w:val="TableTextLeft"/>
              <w:keepNext/>
              <w:rPr>
                <w:sz w:val="18"/>
                <w:szCs w:val="18"/>
                <w:lang w:val="en-GB"/>
              </w:rPr>
            </w:pPr>
            <w:r w:rsidRPr="00AC6ABE">
              <w:rPr>
                <w:sz w:val="18"/>
                <w:szCs w:val="18"/>
                <w:lang w:val="en-GB"/>
              </w:rPr>
              <w:t>F-S-Req086</w:t>
            </w:r>
            <w:r>
              <w:rPr>
                <w:sz w:val="18"/>
                <w:szCs w:val="18"/>
                <w:lang w:val="en-GB"/>
              </w:rPr>
              <w:t xml:space="preserve"> - OTA App Authenticates Erase And Programming Commands</w:t>
            </w:r>
          </w:p>
        </w:tc>
      </w:tr>
      <w:tr w:rsidR="00AF3CFB" w:rsidRPr="006462E0" w14:paraId="5139E34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04AAA0" w14:textId="77777777" w:rsidR="00AF3CFB" w:rsidRDefault="00AF3CFB" w:rsidP="00AF3CFB">
            <w:pPr>
              <w:pStyle w:val="TableRowNameLeft"/>
              <w:rPr>
                <w:noProof w:val="0"/>
                <w:sz w:val="18"/>
                <w:szCs w:val="18"/>
              </w:rPr>
            </w:pPr>
            <w:r w:rsidRPr="006462E0">
              <w:rPr>
                <w:noProof w:val="0"/>
                <w:sz w:val="18"/>
                <w:szCs w:val="18"/>
              </w:rPr>
              <w:t>ASIL Classification:</w:t>
            </w:r>
          </w:p>
          <w:p w14:paraId="0D12985D"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D6BF24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F5C8BA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D227EA"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D520A28"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Ethernet Target ECU - TLS Channel</w:t>
            </w:r>
          </w:p>
        </w:tc>
      </w:tr>
      <w:tr w:rsidR="00AF3CFB" w:rsidRPr="006462E0" w14:paraId="494C0A13"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676276"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53910F3" w14:textId="77777777" w:rsidR="00AF3CFB" w:rsidRPr="004F71B4" w:rsidRDefault="00AF3CFB" w:rsidP="00AF3CFB">
            <w:pPr>
              <w:pStyle w:val="FuncSafetyReqText"/>
              <w:rPr>
                <w:i/>
                <w:noProof w:val="0"/>
                <w:color w:val="808080"/>
                <w:sz w:val="18"/>
                <w:szCs w:val="18"/>
              </w:rPr>
            </w:pPr>
            <w:r>
              <w:rPr>
                <w:noProof w:val="0"/>
                <w:sz w:val="18"/>
                <w:szCs w:val="18"/>
              </w:rPr>
              <w:t>Ethernet ECUs shall only accept the OTA Command/Trigger on a secure TLS channel</w:t>
            </w:r>
          </w:p>
        </w:tc>
      </w:tr>
      <w:tr w:rsidR="00AF3CFB" w:rsidRPr="006462E0" w14:paraId="7729150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2B65E7"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CF11114" w14:textId="77777777" w:rsidR="00BF1084" w:rsidRDefault="00BF1084"/>
        </w:tc>
      </w:tr>
      <w:tr w:rsidR="00AF3CFB" w:rsidRPr="006462E0" w14:paraId="5F107C6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E1811E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C735721"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FE27E3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01D3CBD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81BB2A"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9F5E6C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9A2C2FF"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41F89A7"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8F09D6A" w14:textId="77777777" w:rsidR="00BF1084" w:rsidRDefault="00BF1084"/>
        </w:tc>
      </w:tr>
      <w:tr w:rsidR="00AF3CFB" w:rsidRPr="006462E0" w14:paraId="2806BDB2"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40CDC1"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222313F"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4C7F6FB"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65AE4C2" w14:textId="77777777" w:rsidR="00BF1084" w:rsidRDefault="00BF1084"/>
        </w:tc>
      </w:tr>
      <w:tr w:rsidR="00AF3CFB" w:rsidRPr="006462E0" w14:paraId="3FE24E16"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5A819A0"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CEBDF4C" w14:textId="77777777" w:rsidR="00AF3CFB" w:rsidRDefault="00AF3CFB" w:rsidP="00AF3CFB">
            <w:pPr>
              <w:pStyle w:val="FuncSafetyReqText"/>
              <w:rPr>
                <w:noProof w:val="0"/>
                <w:sz w:val="18"/>
                <w:szCs w:val="18"/>
              </w:rPr>
            </w:pPr>
          </w:p>
        </w:tc>
      </w:tr>
      <w:tr w:rsidR="00AF3CFB" w:rsidRPr="006462E0" w14:paraId="32FC5AC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7DA75E9"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2EA5645" w14:textId="77777777" w:rsidR="00AF3CFB" w:rsidRPr="00D810B9" w:rsidRDefault="00AF3CFB" w:rsidP="00AF3CFB">
            <w:pPr>
              <w:rPr>
                <w:iCs/>
                <w:sz w:val="18"/>
              </w:rPr>
            </w:pPr>
            <w:r w:rsidRPr="00D810B9">
              <w:rPr>
                <w:iCs/>
                <w:sz w:val="18"/>
              </w:rPr>
              <w:t>System test</w:t>
            </w:r>
          </w:p>
        </w:tc>
      </w:tr>
      <w:tr w:rsidR="00AF3CFB" w:rsidRPr="006462E0" w14:paraId="6B07E3D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324EBF" w14:textId="77777777" w:rsidR="00AF3CFB" w:rsidRDefault="00AF3CFB" w:rsidP="00AF3CFB">
            <w:pPr>
              <w:pStyle w:val="TableRowNameLeft"/>
              <w:rPr>
                <w:noProof w:val="0"/>
                <w:sz w:val="18"/>
                <w:szCs w:val="18"/>
              </w:rPr>
            </w:pPr>
            <w:r w:rsidRPr="006462E0">
              <w:rPr>
                <w:noProof w:val="0"/>
                <w:sz w:val="18"/>
                <w:szCs w:val="18"/>
              </w:rPr>
              <w:t>V&amp;V acceptance criteria:</w:t>
            </w:r>
          </w:p>
          <w:p w14:paraId="2303A472"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DC85F96" w14:textId="77777777" w:rsidR="00BF1084" w:rsidRDefault="00BF1084"/>
        </w:tc>
      </w:tr>
      <w:tr w:rsidR="00AF3CFB" w:rsidRPr="006462E0" w14:paraId="2B6909F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BCB3F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A50736D" w14:textId="77777777" w:rsidR="00BF1084" w:rsidRDefault="00BF1084"/>
        </w:tc>
      </w:tr>
    </w:tbl>
    <w:p w14:paraId="77B1369A" w14:textId="77777777" w:rsidR="00E24C7B" w:rsidRPr="00DF0B71" w:rsidRDefault="00E24C7B" w:rsidP="00937B04">
      <w:pPr>
        <w:rPr>
          <w:sz w:val="2"/>
          <w:szCs w:val="2"/>
        </w:rPr>
      </w:pPr>
    </w:p>
    <w:p w14:paraId="6488B046" w14:textId="77777777" w:rsidR="00831488" w:rsidRPr="006462E0" w:rsidRDefault="00831488" w:rsidP="00BC0911">
      <w:pPr>
        <w:rPr>
          <w:sz w:val="2"/>
          <w:szCs w:val="2"/>
        </w:rPr>
      </w:pPr>
    </w:p>
    <w:p w14:paraId="6ADF50DB" w14:textId="30FF0CD1" w:rsidR="00B356F2" w:rsidRDefault="00B356F2" w:rsidP="00B81A22">
      <w:pPr>
        <w:pStyle w:val="Caption"/>
      </w:pPr>
      <w:bookmarkStart w:id="117" w:name="_Toc524090294"/>
      <w:r w:rsidRPr="006462E0">
        <w:t xml:space="preserve">Table </w:t>
      </w:r>
      <w:r w:rsidRPr="006462E0">
        <w:fldChar w:fldCharType="begin"/>
      </w:r>
      <w:r w:rsidRPr="006462E0">
        <w:instrText xml:space="preserve"> SEQ Table \* ARABIC </w:instrText>
      </w:r>
      <w:r w:rsidRPr="006462E0">
        <w:fldChar w:fldCharType="separate"/>
      </w:r>
      <w:r w:rsidR="0084278B">
        <w:rPr>
          <w:noProof/>
        </w:rPr>
        <w:t>24</w:t>
      </w:r>
      <w:r w:rsidRPr="006462E0">
        <w:fldChar w:fldCharType="end"/>
      </w:r>
      <w:r w:rsidR="00B81A22">
        <w:t xml:space="preserve">: </w:t>
      </w:r>
      <w:r w:rsidR="006A32C9">
        <w:t xml:space="preserve"> </w:t>
      </w:r>
      <w:r w:rsidR="003D7ABB">
        <w:t>Ethernet Target ECU - TLS Channel</w:t>
      </w:r>
      <w:bookmarkEnd w:id="117"/>
    </w:p>
    <w:p w14:paraId="142DE330" w14:textId="77777777" w:rsidR="0078561F" w:rsidRPr="0078561F" w:rsidRDefault="004E3C27" w:rsidP="0078561F">
      <w:pPr>
        <w:pStyle w:val="Heading3"/>
      </w:pPr>
      <w:bookmarkStart w:id="118" w:name="_Toc524090176"/>
      <w:r w:rsidRPr="00225104">
        <w:t xml:space="preserve">Requirement Derivation Diagram(s) for </w:t>
      </w:r>
      <w:r>
        <w:t>F-S-Req095</w:t>
      </w:r>
      <w:r w:rsidR="00E21424">
        <w:t xml:space="preserve"> - OTA App Detects Communication Errors</w:t>
      </w:r>
      <w:bookmarkEnd w:id="118"/>
    </w:p>
    <w:p w14:paraId="3F716534" w14:textId="77777777" w:rsidR="005E1C3C" w:rsidRPr="00953CBA" w:rsidRDefault="005E1C3C" w:rsidP="00953CBA"/>
    <w:p w14:paraId="7C4461A4" w14:textId="77777777" w:rsidR="004E3C27" w:rsidRPr="004E3C27" w:rsidRDefault="004E3C27" w:rsidP="004E3C27">
      <w:pPr>
        <w:pStyle w:val="Heading4"/>
      </w:pPr>
      <w:bookmarkStart w:id="119" w:name="_Toc524090177"/>
      <w:r>
        <w:t>Requirement Derivation Diagram(s) (Optional)</w:t>
      </w:r>
      <w:bookmarkEnd w:id="119"/>
      <w:r>
        <w:t xml:space="preserve"> </w:t>
      </w:r>
    </w:p>
    <w:p w14:paraId="6662C40A" w14:textId="77777777" w:rsidR="004E3C27" w:rsidRPr="00225104" w:rsidRDefault="004E3C27" w:rsidP="004E3C27">
      <w:pPr>
        <w:rPr>
          <w:i/>
          <w:color w:val="A6A6A6"/>
        </w:rPr>
      </w:pPr>
      <w:r w:rsidRPr="00225104">
        <w:rPr>
          <w:i/>
          <w:color w:val="A6A6A6"/>
        </w:rPr>
        <w:t>Derive Technical Safety Requirements from Functional Safety Requirements.</w:t>
      </w:r>
    </w:p>
    <w:p w14:paraId="7607B063" w14:textId="77777777" w:rsidR="004E3C27" w:rsidRPr="00225104" w:rsidRDefault="004E3C27" w:rsidP="004E3C27"/>
    <w:p w14:paraId="2006B05E"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BA8B6ED" w14:textId="77777777" w:rsidR="00240AB6" w:rsidRDefault="00240AB6" w:rsidP="004E3C27">
      <w:pPr>
        <w:jc w:val="center"/>
        <w:rPr>
          <w:i/>
          <w:color w:val="A6A6A6"/>
        </w:rPr>
      </w:pPr>
    </w:p>
    <w:p w14:paraId="527E8574" w14:textId="77777777" w:rsidR="00240AB6" w:rsidRDefault="00240AB6" w:rsidP="004E3C27">
      <w:pPr>
        <w:jc w:val="center"/>
        <w:rPr>
          <w:i/>
          <w:color w:val="A6A6A6"/>
        </w:rPr>
      </w:pPr>
    </w:p>
    <w:p w14:paraId="5AD2876F" w14:textId="77777777" w:rsidR="004E3C27" w:rsidRPr="00935A34" w:rsidRDefault="004E3C27" w:rsidP="004E3C27">
      <w:pPr>
        <w:jc w:val="center"/>
      </w:pPr>
      <w:r>
        <w:rPr>
          <w:noProof/>
          <w:lang w:val="en-US"/>
        </w:rPr>
        <w:drawing>
          <wp:inline distT="0" distB="0" distL="0" distR="0">
            <wp:extent cx="4229100" cy="2952750"/>
            <wp:effectExtent l="0" t="0" r="0" b="0"/>
            <wp:docPr id="28" name="Picture -536145840.jpg" descr="-53614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36145840.jpg"/>
                    <pic:cNvPicPr/>
                  </pic:nvPicPr>
                  <pic:blipFill>
                    <a:blip r:embed="rId27" cstate="print"/>
                    <a:stretch>
                      <a:fillRect/>
                    </a:stretch>
                  </pic:blipFill>
                  <pic:spPr>
                    <a:xfrm>
                      <a:off x="0" y="0"/>
                      <a:ext cx="4229100" cy="2952750"/>
                    </a:xfrm>
                    <a:prstGeom prst="rect">
                      <a:avLst/>
                    </a:prstGeom>
                  </pic:spPr>
                </pic:pic>
              </a:graphicData>
            </a:graphic>
          </wp:inline>
        </w:drawing>
      </w:r>
    </w:p>
    <w:p w14:paraId="59A2946D" w14:textId="093F738A"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14</w:t>
      </w:r>
      <w:r w:rsidRPr="00225104">
        <w:fldChar w:fldCharType="end"/>
      </w:r>
      <w:r w:rsidRPr="00225104">
        <w:t xml:space="preserve"> - Technical Safety Requirements Derivation Diagram for </w:t>
      </w:r>
      <w:r>
        <w:t>F-S-Req095</w:t>
      </w:r>
    </w:p>
    <w:p w14:paraId="4D24F10A" w14:textId="77777777" w:rsidR="00EE1AD7" w:rsidRDefault="00AA2664" w:rsidP="00EB1D46">
      <w:pPr>
        <w:pStyle w:val="Heading4"/>
      </w:pPr>
      <w:bookmarkStart w:id="120" w:name="_Toc524090178"/>
      <w:r>
        <w:t xml:space="preserve">Technical Safety Requirements </w:t>
      </w:r>
      <w:r w:rsidR="004E3C27">
        <w:t>for F-S-Req095</w:t>
      </w:r>
      <w:r w:rsidR="009B6F4C">
        <w:t xml:space="preserve"> - OTA App Detects Communication Errors</w:t>
      </w:r>
      <w:bookmarkEnd w:id="120"/>
    </w:p>
    <w:p w14:paraId="1D3FE580" w14:textId="77777777" w:rsidR="00EE1AD7" w:rsidRPr="00EE1AD7" w:rsidRDefault="00EE1AD7" w:rsidP="00EB1D46"/>
    <w:p w14:paraId="37542350" w14:textId="28B460CD"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4AF36B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DB764D"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B563154" w14:textId="77777777" w:rsidR="004C0701" w:rsidRPr="004F71B4" w:rsidRDefault="004C0701" w:rsidP="004C0701">
            <w:pPr>
              <w:pStyle w:val="TableTextLeft"/>
              <w:keepNext/>
              <w:rPr>
                <w:sz w:val="18"/>
                <w:szCs w:val="18"/>
                <w:lang w:val="en-GB"/>
              </w:rPr>
            </w:pPr>
            <w:bookmarkStart w:id="121" w:name="_a9e296406a728942e0fa3d5ac9505808"/>
            <w:r>
              <w:rPr>
                <w:sz w:val="18"/>
                <w:szCs w:val="18"/>
                <w:lang w:val="en-GB"/>
              </w:rPr>
              <w:t>T-S-Req054</w:t>
            </w:r>
            <w:bookmarkEnd w:id="121"/>
            <w:r w:rsidR="001E6818">
              <w:rPr>
                <w:sz w:val="18"/>
                <w:szCs w:val="18"/>
                <w:lang w:val="en-GB"/>
              </w:rPr>
              <w:t xml:space="preserve"> - ECG-Verify logical blocks HASH</w:t>
            </w:r>
          </w:p>
        </w:tc>
      </w:tr>
      <w:tr w:rsidR="00AF3CFB" w:rsidRPr="006462E0" w14:paraId="4601A45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D1C93E"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B22180D" w14:textId="77777777" w:rsidR="00AF3CFB" w:rsidRDefault="00AF3CFB" w:rsidP="00AF3CFB">
            <w:pPr>
              <w:pStyle w:val="TableTextLeft"/>
              <w:keepNext/>
              <w:rPr>
                <w:sz w:val="18"/>
                <w:szCs w:val="18"/>
                <w:lang w:val="en-GB"/>
              </w:rPr>
            </w:pPr>
          </w:p>
        </w:tc>
      </w:tr>
      <w:tr w:rsidR="00AF3CFB" w:rsidRPr="006462E0" w14:paraId="5CDA286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0A2326"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7F35394"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6DC3BC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4C2CB7"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D5C3EA6"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55CC389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EEE49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CC53D45" w14:textId="77777777" w:rsidR="00AF3CFB" w:rsidRPr="004F71B4" w:rsidRDefault="00AF3CFB" w:rsidP="00AF3CFB">
            <w:pPr>
              <w:pStyle w:val="TableTextLeft"/>
              <w:keepNext/>
              <w:rPr>
                <w:sz w:val="18"/>
                <w:szCs w:val="18"/>
                <w:lang w:val="en-GB"/>
              </w:rPr>
            </w:pPr>
            <w:r w:rsidRPr="00AC6ABE">
              <w:rPr>
                <w:sz w:val="18"/>
                <w:szCs w:val="18"/>
                <w:lang w:val="en-GB"/>
              </w:rPr>
              <w:t>F-S-Req095</w:t>
            </w:r>
            <w:r>
              <w:rPr>
                <w:sz w:val="18"/>
                <w:szCs w:val="18"/>
                <w:lang w:val="en-GB"/>
              </w:rPr>
              <w:t xml:space="preserve"> - OTA App Detects Communication Errors</w:t>
            </w:r>
          </w:p>
        </w:tc>
      </w:tr>
      <w:tr w:rsidR="00AF3CFB" w:rsidRPr="006462E0" w14:paraId="4FBFADF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A2C482" w14:textId="77777777" w:rsidR="00AF3CFB" w:rsidRDefault="00AF3CFB" w:rsidP="00AF3CFB">
            <w:pPr>
              <w:pStyle w:val="TableRowNameLeft"/>
              <w:rPr>
                <w:noProof w:val="0"/>
                <w:sz w:val="18"/>
                <w:szCs w:val="18"/>
              </w:rPr>
            </w:pPr>
            <w:r w:rsidRPr="006462E0">
              <w:rPr>
                <w:noProof w:val="0"/>
                <w:sz w:val="18"/>
                <w:szCs w:val="18"/>
              </w:rPr>
              <w:t>ASIL Classification:</w:t>
            </w:r>
          </w:p>
          <w:p w14:paraId="7D595AAE"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7F8D2E6"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187EDED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82234B"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690B51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ECG-Verify logical blocks HASH</w:t>
            </w:r>
          </w:p>
        </w:tc>
      </w:tr>
      <w:tr w:rsidR="00AF3CFB" w:rsidRPr="006462E0" w14:paraId="175E6B6B"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63872A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E93CE4E" w14:textId="77777777" w:rsidR="00AF3CFB" w:rsidRPr="004F71B4" w:rsidRDefault="00AF3CFB" w:rsidP="00AF3CFB">
            <w:pPr>
              <w:pStyle w:val="FuncSafetyReqText"/>
              <w:rPr>
                <w:i/>
                <w:noProof w:val="0"/>
                <w:color w:val="808080"/>
                <w:sz w:val="18"/>
                <w:szCs w:val="18"/>
              </w:rPr>
            </w:pPr>
            <w:r>
              <w:rPr>
                <w:noProof w:val="0"/>
                <w:sz w:val="18"/>
                <w:szCs w:val="18"/>
              </w:rPr>
              <w:t>ECG vehicle micro shall verify the hash of each logical block transmitted via internal IPC from consumer micro</w:t>
            </w:r>
          </w:p>
        </w:tc>
      </w:tr>
      <w:tr w:rsidR="00AF3CFB" w:rsidRPr="006462E0" w14:paraId="55F642E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4B9CA0"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BC454CF" w14:textId="77777777" w:rsidR="00BF1084" w:rsidRDefault="00BF1084"/>
        </w:tc>
      </w:tr>
      <w:tr w:rsidR="00AF3CFB" w:rsidRPr="006462E0" w14:paraId="2B0B469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711FC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05DD3EA3"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3B893D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FDEAA3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9EDE66"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BC6D1F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5719B3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25C6685"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DD5D87B" w14:textId="77777777" w:rsidR="00BF1084" w:rsidRDefault="00BF1084"/>
        </w:tc>
      </w:tr>
      <w:tr w:rsidR="00AF3CFB" w:rsidRPr="006462E0" w14:paraId="5E00B70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C340CE5"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3DF60A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B8C51C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12AB224" w14:textId="77777777" w:rsidR="00BF1084" w:rsidRDefault="00BF1084"/>
        </w:tc>
      </w:tr>
      <w:tr w:rsidR="00AF3CFB" w:rsidRPr="006462E0" w14:paraId="4D09855C"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79E72C"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BA67CAB" w14:textId="77777777" w:rsidR="00AF3CFB" w:rsidRDefault="00AF3CFB" w:rsidP="00AF3CFB">
            <w:pPr>
              <w:pStyle w:val="FuncSafetyReqText"/>
              <w:rPr>
                <w:noProof w:val="0"/>
                <w:sz w:val="18"/>
                <w:szCs w:val="18"/>
              </w:rPr>
            </w:pPr>
          </w:p>
        </w:tc>
      </w:tr>
      <w:tr w:rsidR="00AF3CFB" w:rsidRPr="006462E0" w14:paraId="1F6487C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14E011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88C09E6" w14:textId="77777777" w:rsidR="00AF3CFB" w:rsidRPr="00D810B9" w:rsidRDefault="00AF3CFB" w:rsidP="00AF3CFB">
            <w:pPr>
              <w:rPr>
                <w:iCs/>
                <w:sz w:val="18"/>
              </w:rPr>
            </w:pPr>
            <w:r w:rsidRPr="00D810B9">
              <w:rPr>
                <w:iCs/>
                <w:sz w:val="18"/>
              </w:rPr>
              <w:t>System test</w:t>
            </w:r>
          </w:p>
        </w:tc>
      </w:tr>
      <w:tr w:rsidR="00AF3CFB" w:rsidRPr="006462E0" w14:paraId="5ED5345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EB9F715" w14:textId="77777777" w:rsidR="00AF3CFB" w:rsidRDefault="00AF3CFB" w:rsidP="00AF3CFB">
            <w:pPr>
              <w:pStyle w:val="TableRowNameLeft"/>
              <w:rPr>
                <w:noProof w:val="0"/>
                <w:sz w:val="18"/>
                <w:szCs w:val="18"/>
              </w:rPr>
            </w:pPr>
            <w:r w:rsidRPr="006462E0">
              <w:rPr>
                <w:noProof w:val="0"/>
                <w:sz w:val="18"/>
                <w:szCs w:val="18"/>
              </w:rPr>
              <w:t>V&amp;V acceptance criteria:</w:t>
            </w:r>
          </w:p>
          <w:p w14:paraId="6F48C6A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5F97A49" w14:textId="77777777" w:rsidR="00BF1084" w:rsidRDefault="00BF1084"/>
        </w:tc>
      </w:tr>
      <w:tr w:rsidR="00AF3CFB" w:rsidRPr="006462E0" w14:paraId="7DB6EA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459DB6"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DC01A1E" w14:textId="77777777" w:rsidR="00BF1084" w:rsidRDefault="00BF1084"/>
        </w:tc>
      </w:tr>
    </w:tbl>
    <w:p w14:paraId="6D46AFE2" w14:textId="77777777" w:rsidR="00E24C7B" w:rsidRPr="00DF0B71" w:rsidRDefault="00E24C7B" w:rsidP="00937B04">
      <w:pPr>
        <w:rPr>
          <w:sz w:val="2"/>
          <w:szCs w:val="2"/>
        </w:rPr>
      </w:pPr>
    </w:p>
    <w:p w14:paraId="4BD66850" w14:textId="77777777" w:rsidR="00831488" w:rsidRPr="006462E0" w:rsidRDefault="00831488" w:rsidP="00BC0911">
      <w:pPr>
        <w:rPr>
          <w:sz w:val="2"/>
          <w:szCs w:val="2"/>
        </w:rPr>
      </w:pPr>
    </w:p>
    <w:p w14:paraId="7B6C9E99" w14:textId="2C0201A7" w:rsidR="00B356F2" w:rsidRDefault="00B356F2" w:rsidP="00B81A22">
      <w:pPr>
        <w:pStyle w:val="Caption"/>
      </w:pPr>
      <w:bookmarkStart w:id="122" w:name="_Toc524090295"/>
      <w:r w:rsidRPr="006462E0">
        <w:t xml:space="preserve">Table </w:t>
      </w:r>
      <w:r w:rsidRPr="006462E0">
        <w:fldChar w:fldCharType="begin"/>
      </w:r>
      <w:r w:rsidRPr="006462E0">
        <w:instrText xml:space="preserve"> SEQ Table \* ARABIC </w:instrText>
      </w:r>
      <w:r w:rsidRPr="006462E0">
        <w:fldChar w:fldCharType="separate"/>
      </w:r>
      <w:r w:rsidR="0084278B">
        <w:rPr>
          <w:noProof/>
        </w:rPr>
        <w:t>25</w:t>
      </w:r>
      <w:r w:rsidRPr="006462E0">
        <w:fldChar w:fldCharType="end"/>
      </w:r>
      <w:r w:rsidR="00B81A22">
        <w:t xml:space="preserve">: </w:t>
      </w:r>
      <w:r w:rsidR="006A32C9">
        <w:t xml:space="preserve"> </w:t>
      </w:r>
      <w:r w:rsidR="003D7ABB">
        <w:t>ECG-Verify logical blocks HASH</w:t>
      </w:r>
      <w:bookmarkEnd w:id="12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5AAA4D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0D561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7AD33D5" w14:textId="77777777" w:rsidR="004C0701" w:rsidRPr="004F71B4" w:rsidRDefault="004C0701" w:rsidP="004C0701">
            <w:pPr>
              <w:pStyle w:val="TableTextLeft"/>
              <w:keepNext/>
              <w:rPr>
                <w:sz w:val="18"/>
                <w:szCs w:val="18"/>
                <w:lang w:val="en-GB"/>
              </w:rPr>
            </w:pPr>
            <w:bookmarkStart w:id="123" w:name="_3d3500186ad8400ee58d2425e7e61bf6"/>
            <w:r>
              <w:rPr>
                <w:sz w:val="18"/>
                <w:szCs w:val="18"/>
                <w:lang w:val="en-GB"/>
              </w:rPr>
              <w:t>T-S-Req055</w:t>
            </w:r>
            <w:bookmarkEnd w:id="123"/>
            <w:r w:rsidR="001E6818">
              <w:rPr>
                <w:sz w:val="18"/>
                <w:szCs w:val="18"/>
                <w:lang w:val="en-GB"/>
              </w:rPr>
              <w:t xml:space="preserve"> - Target ECU verify logical blocks HASH</w:t>
            </w:r>
          </w:p>
        </w:tc>
      </w:tr>
      <w:tr w:rsidR="00AF3CFB" w:rsidRPr="006462E0" w14:paraId="3D7BEAE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5A709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29E49A3" w14:textId="77777777" w:rsidR="00AF3CFB" w:rsidRDefault="00AF3CFB" w:rsidP="00AF3CFB">
            <w:pPr>
              <w:pStyle w:val="TableTextLeft"/>
              <w:keepNext/>
              <w:rPr>
                <w:sz w:val="18"/>
                <w:szCs w:val="18"/>
                <w:lang w:val="en-GB"/>
              </w:rPr>
            </w:pPr>
          </w:p>
        </w:tc>
      </w:tr>
      <w:tr w:rsidR="00AF3CFB" w:rsidRPr="006462E0" w14:paraId="55A4A5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F0518D"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F7564B0"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A0D420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66746F"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D8D8AA8"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2699EDF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AB994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7252219" w14:textId="77777777" w:rsidR="00AF3CFB" w:rsidRPr="004F71B4" w:rsidRDefault="00AF3CFB" w:rsidP="00AF3CFB">
            <w:pPr>
              <w:pStyle w:val="TableTextLeft"/>
              <w:keepNext/>
              <w:rPr>
                <w:sz w:val="18"/>
                <w:szCs w:val="18"/>
                <w:lang w:val="en-GB"/>
              </w:rPr>
            </w:pPr>
            <w:r w:rsidRPr="00AC6ABE">
              <w:rPr>
                <w:sz w:val="18"/>
                <w:szCs w:val="18"/>
                <w:lang w:val="en-GB"/>
              </w:rPr>
              <w:t>F-S-Req095</w:t>
            </w:r>
            <w:r>
              <w:rPr>
                <w:sz w:val="18"/>
                <w:szCs w:val="18"/>
                <w:lang w:val="en-GB"/>
              </w:rPr>
              <w:t xml:space="preserve"> - OTA App Detects Communication Errors</w:t>
            </w:r>
          </w:p>
        </w:tc>
      </w:tr>
      <w:tr w:rsidR="00AF3CFB" w:rsidRPr="006462E0" w14:paraId="52CBEEE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4B61F0" w14:textId="77777777" w:rsidR="00AF3CFB" w:rsidRDefault="00AF3CFB" w:rsidP="00AF3CFB">
            <w:pPr>
              <w:pStyle w:val="TableRowNameLeft"/>
              <w:rPr>
                <w:noProof w:val="0"/>
                <w:sz w:val="18"/>
                <w:szCs w:val="18"/>
              </w:rPr>
            </w:pPr>
            <w:r w:rsidRPr="006462E0">
              <w:rPr>
                <w:noProof w:val="0"/>
                <w:sz w:val="18"/>
                <w:szCs w:val="18"/>
              </w:rPr>
              <w:t>ASIL Classification:</w:t>
            </w:r>
          </w:p>
          <w:p w14:paraId="38F93763"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BCEACE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51E313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98538D"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2CA474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verify logical blocks HASH</w:t>
            </w:r>
          </w:p>
        </w:tc>
      </w:tr>
      <w:tr w:rsidR="00AF3CFB" w:rsidRPr="006462E0" w14:paraId="73566BE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252AF19"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9141AD6" w14:textId="77777777" w:rsidR="00AF3CFB" w:rsidRPr="004F71B4" w:rsidRDefault="00AF3CFB" w:rsidP="00AF3CFB">
            <w:pPr>
              <w:pStyle w:val="FuncSafetyReqText"/>
              <w:rPr>
                <w:i/>
                <w:noProof w:val="0"/>
                <w:color w:val="808080"/>
                <w:sz w:val="18"/>
                <w:szCs w:val="18"/>
              </w:rPr>
            </w:pPr>
            <w:r>
              <w:rPr>
                <w:noProof w:val="0"/>
                <w:sz w:val="18"/>
                <w:szCs w:val="18"/>
              </w:rPr>
              <w:t>OTA Application shall verify the hash of each logical block transmitted via CAN or Ethernet</w:t>
            </w:r>
          </w:p>
        </w:tc>
      </w:tr>
      <w:tr w:rsidR="00AF3CFB" w:rsidRPr="006462E0" w14:paraId="23BB2E1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75F619"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96F090E" w14:textId="77777777" w:rsidR="00BF1084" w:rsidRDefault="00BF1084"/>
        </w:tc>
      </w:tr>
      <w:tr w:rsidR="00AF3CFB" w:rsidRPr="006462E0" w14:paraId="677F1C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E4C1B6"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08E83F48"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0D070AA"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AF4A63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2828AAD"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50EBA28"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10869ED"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AD450F7"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E32B920" w14:textId="77777777" w:rsidR="00BF1084" w:rsidRDefault="00BF1084"/>
        </w:tc>
      </w:tr>
      <w:tr w:rsidR="00AF3CFB" w:rsidRPr="006462E0" w14:paraId="27EF6F6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9A530B"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0970A185"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0F11A9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C962AA8" w14:textId="77777777" w:rsidR="00BF1084" w:rsidRDefault="00BF1084"/>
        </w:tc>
      </w:tr>
      <w:tr w:rsidR="00AF3CFB" w:rsidRPr="006462E0" w14:paraId="20145212"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790E249"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C45E2A2" w14:textId="77777777" w:rsidR="00AF3CFB" w:rsidRDefault="00AF3CFB" w:rsidP="00AF3CFB">
            <w:pPr>
              <w:pStyle w:val="FuncSafetyReqText"/>
              <w:rPr>
                <w:noProof w:val="0"/>
                <w:sz w:val="18"/>
                <w:szCs w:val="18"/>
              </w:rPr>
            </w:pPr>
          </w:p>
        </w:tc>
      </w:tr>
      <w:tr w:rsidR="00AF3CFB" w:rsidRPr="006462E0" w14:paraId="6397D23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69D41B3"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9EE3C9B" w14:textId="77777777" w:rsidR="00AF3CFB" w:rsidRPr="00D810B9" w:rsidRDefault="00AF3CFB" w:rsidP="00AF3CFB">
            <w:pPr>
              <w:rPr>
                <w:iCs/>
                <w:sz w:val="18"/>
              </w:rPr>
            </w:pPr>
            <w:r w:rsidRPr="00D810B9">
              <w:rPr>
                <w:iCs/>
                <w:sz w:val="18"/>
              </w:rPr>
              <w:t>System test</w:t>
            </w:r>
          </w:p>
        </w:tc>
      </w:tr>
      <w:tr w:rsidR="00AF3CFB" w:rsidRPr="006462E0" w14:paraId="61651D1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683B88" w14:textId="77777777" w:rsidR="00AF3CFB" w:rsidRDefault="00AF3CFB" w:rsidP="00AF3CFB">
            <w:pPr>
              <w:pStyle w:val="TableRowNameLeft"/>
              <w:rPr>
                <w:noProof w:val="0"/>
                <w:sz w:val="18"/>
                <w:szCs w:val="18"/>
              </w:rPr>
            </w:pPr>
            <w:r w:rsidRPr="006462E0">
              <w:rPr>
                <w:noProof w:val="0"/>
                <w:sz w:val="18"/>
                <w:szCs w:val="18"/>
              </w:rPr>
              <w:t>V&amp;V acceptance criteria:</w:t>
            </w:r>
          </w:p>
          <w:p w14:paraId="03C0A90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12206A2" w14:textId="77777777" w:rsidR="00BF1084" w:rsidRDefault="00BF1084"/>
        </w:tc>
      </w:tr>
      <w:tr w:rsidR="00AF3CFB" w:rsidRPr="006462E0" w14:paraId="032DA6E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19C39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1A712F3B" w14:textId="77777777" w:rsidR="00BF1084" w:rsidRDefault="00BF1084"/>
        </w:tc>
      </w:tr>
    </w:tbl>
    <w:p w14:paraId="0968B5CD" w14:textId="77777777" w:rsidR="00E24C7B" w:rsidRPr="00DF0B71" w:rsidRDefault="00E24C7B" w:rsidP="00937B04">
      <w:pPr>
        <w:rPr>
          <w:sz w:val="2"/>
          <w:szCs w:val="2"/>
        </w:rPr>
      </w:pPr>
    </w:p>
    <w:p w14:paraId="111330B3" w14:textId="77777777" w:rsidR="00831488" w:rsidRPr="006462E0" w:rsidRDefault="00831488" w:rsidP="00BC0911">
      <w:pPr>
        <w:rPr>
          <w:sz w:val="2"/>
          <w:szCs w:val="2"/>
        </w:rPr>
      </w:pPr>
    </w:p>
    <w:p w14:paraId="2840087A" w14:textId="6AC64731" w:rsidR="00B356F2" w:rsidRDefault="00B356F2" w:rsidP="00B81A22">
      <w:pPr>
        <w:pStyle w:val="Caption"/>
      </w:pPr>
      <w:bookmarkStart w:id="124" w:name="_Toc524090296"/>
      <w:r w:rsidRPr="006462E0">
        <w:t xml:space="preserve">Table </w:t>
      </w:r>
      <w:r w:rsidRPr="006462E0">
        <w:fldChar w:fldCharType="begin"/>
      </w:r>
      <w:r w:rsidRPr="006462E0">
        <w:instrText xml:space="preserve"> SEQ Table \* ARABIC </w:instrText>
      </w:r>
      <w:r w:rsidRPr="006462E0">
        <w:fldChar w:fldCharType="separate"/>
      </w:r>
      <w:r w:rsidR="0084278B">
        <w:rPr>
          <w:noProof/>
        </w:rPr>
        <w:t>26</w:t>
      </w:r>
      <w:r w:rsidRPr="006462E0">
        <w:fldChar w:fldCharType="end"/>
      </w:r>
      <w:r w:rsidR="00B81A22">
        <w:t xml:space="preserve">: </w:t>
      </w:r>
      <w:r w:rsidR="006A32C9">
        <w:t xml:space="preserve"> </w:t>
      </w:r>
      <w:r w:rsidR="003D7ABB">
        <w:t>Target ECU verify logical blocks HASH</w:t>
      </w:r>
      <w:bookmarkEnd w:id="124"/>
    </w:p>
    <w:p w14:paraId="3B920986" w14:textId="77777777" w:rsidR="0078561F" w:rsidRPr="0078561F" w:rsidRDefault="004E3C27" w:rsidP="0078561F">
      <w:pPr>
        <w:pStyle w:val="Heading3"/>
      </w:pPr>
      <w:bookmarkStart w:id="125" w:name="_Toc524090179"/>
      <w:r w:rsidRPr="00225104">
        <w:t xml:space="preserve">Requirement Derivation Diagram(s) for </w:t>
      </w:r>
      <w:r>
        <w:t>F-S-Req087</w:t>
      </w:r>
      <w:r w:rsidR="00E21424">
        <w:t xml:space="preserve"> - OTA App Executes OTA Without Affecting Basic Function</w:t>
      </w:r>
      <w:bookmarkEnd w:id="125"/>
    </w:p>
    <w:p w14:paraId="6C8429AA" w14:textId="77777777" w:rsidR="005E1C3C" w:rsidRPr="00953CBA" w:rsidRDefault="005E1C3C" w:rsidP="00953CBA"/>
    <w:p w14:paraId="253F47F6" w14:textId="77777777" w:rsidR="004E3C27" w:rsidRPr="004E3C27" w:rsidRDefault="004E3C27" w:rsidP="004E3C27">
      <w:pPr>
        <w:pStyle w:val="Heading4"/>
      </w:pPr>
      <w:bookmarkStart w:id="126" w:name="_Toc524090180"/>
      <w:r>
        <w:t>Requirement Derivation Diagram(s) (Optional)</w:t>
      </w:r>
      <w:bookmarkEnd w:id="126"/>
      <w:r>
        <w:t xml:space="preserve"> </w:t>
      </w:r>
    </w:p>
    <w:p w14:paraId="07B85CBF" w14:textId="77777777" w:rsidR="004E3C27" w:rsidRPr="00225104" w:rsidRDefault="004E3C27" w:rsidP="004E3C27">
      <w:pPr>
        <w:rPr>
          <w:i/>
          <w:color w:val="A6A6A6"/>
        </w:rPr>
      </w:pPr>
      <w:r w:rsidRPr="00225104">
        <w:rPr>
          <w:i/>
          <w:color w:val="A6A6A6"/>
        </w:rPr>
        <w:t>Derive Technical Safety Requirements from Functional Safety Requirements.</w:t>
      </w:r>
    </w:p>
    <w:p w14:paraId="46CABD97" w14:textId="77777777" w:rsidR="004E3C27" w:rsidRPr="00225104" w:rsidRDefault="004E3C27" w:rsidP="004E3C27"/>
    <w:p w14:paraId="6AD81827"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7F238940" w14:textId="77777777" w:rsidR="00240AB6" w:rsidRDefault="00240AB6" w:rsidP="004E3C27">
      <w:pPr>
        <w:jc w:val="center"/>
        <w:rPr>
          <w:i/>
          <w:color w:val="A6A6A6"/>
        </w:rPr>
      </w:pPr>
    </w:p>
    <w:p w14:paraId="11554A79" w14:textId="77777777" w:rsidR="00240AB6" w:rsidRDefault="00240AB6" w:rsidP="004E3C27">
      <w:pPr>
        <w:jc w:val="center"/>
        <w:rPr>
          <w:i/>
          <w:color w:val="A6A6A6"/>
        </w:rPr>
      </w:pPr>
    </w:p>
    <w:p w14:paraId="1016BEEE" w14:textId="77777777" w:rsidR="004E3C27" w:rsidRPr="00935A34" w:rsidRDefault="004E3C27" w:rsidP="004E3C27">
      <w:pPr>
        <w:jc w:val="center"/>
      </w:pPr>
      <w:r>
        <w:rPr>
          <w:noProof/>
          <w:lang w:val="en-US"/>
        </w:rPr>
        <w:drawing>
          <wp:inline distT="0" distB="0" distL="0" distR="0">
            <wp:extent cx="4229100" cy="3257550"/>
            <wp:effectExtent l="0" t="0" r="0" b="0"/>
            <wp:docPr id="30" name="Picture 885527530.jpg" descr="885527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85527530.jpg"/>
                    <pic:cNvPicPr/>
                  </pic:nvPicPr>
                  <pic:blipFill>
                    <a:blip r:embed="rId28" cstate="print"/>
                    <a:stretch>
                      <a:fillRect/>
                    </a:stretch>
                  </pic:blipFill>
                  <pic:spPr>
                    <a:xfrm>
                      <a:off x="0" y="0"/>
                      <a:ext cx="4229100" cy="3257550"/>
                    </a:xfrm>
                    <a:prstGeom prst="rect">
                      <a:avLst/>
                    </a:prstGeom>
                  </pic:spPr>
                </pic:pic>
              </a:graphicData>
            </a:graphic>
          </wp:inline>
        </w:drawing>
      </w:r>
    </w:p>
    <w:p w14:paraId="53A76210" w14:textId="27EB190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15</w:t>
      </w:r>
      <w:r w:rsidRPr="00225104">
        <w:fldChar w:fldCharType="end"/>
      </w:r>
      <w:r w:rsidRPr="00225104">
        <w:t xml:space="preserve"> - Technical Safety Requirements Derivation Diagram for </w:t>
      </w:r>
      <w:r>
        <w:t>F-S-Req087</w:t>
      </w:r>
    </w:p>
    <w:p w14:paraId="5769E317" w14:textId="77777777" w:rsidR="00EE1AD7" w:rsidRDefault="00AA2664" w:rsidP="00EB1D46">
      <w:pPr>
        <w:pStyle w:val="Heading4"/>
      </w:pPr>
      <w:bookmarkStart w:id="127" w:name="_Toc524090181"/>
      <w:r>
        <w:t xml:space="preserve">Technical Safety Requirements </w:t>
      </w:r>
      <w:r w:rsidR="004E3C27">
        <w:t>for F-S-Req087</w:t>
      </w:r>
      <w:r w:rsidR="009B6F4C">
        <w:t xml:space="preserve"> - OTA App Executes OTA Without Affecting Basic Function</w:t>
      </w:r>
      <w:bookmarkEnd w:id="127"/>
    </w:p>
    <w:p w14:paraId="1439DD0C" w14:textId="77777777" w:rsidR="00EE1AD7" w:rsidRPr="00EE1AD7" w:rsidRDefault="00EE1AD7" w:rsidP="00EB1D46"/>
    <w:p w14:paraId="0AE1DA39" w14:textId="6F214818"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F0806D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7D6D6A"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7DB3189" w14:textId="77777777" w:rsidR="004C0701" w:rsidRPr="004F71B4" w:rsidRDefault="004C0701" w:rsidP="004C0701">
            <w:pPr>
              <w:pStyle w:val="TableTextLeft"/>
              <w:keepNext/>
              <w:rPr>
                <w:sz w:val="18"/>
                <w:szCs w:val="18"/>
                <w:lang w:val="en-GB"/>
              </w:rPr>
            </w:pPr>
            <w:bookmarkStart w:id="128" w:name="_bf2d87fc726ff173e8dc124fd03264b2"/>
            <w:r>
              <w:rPr>
                <w:sz w:val="18"/>
                <w:szCs w:val="18"/>
                <w:lang w:val="en-GB"/>
              </w:rPr>
              <w:t>T-S-Req042</w:t>
            </w:r>
            <w:bookmarkEnd w:id="128"/>
            <w:r w:rsidR="001E6818">
              <w:rPr>
                <w:sz w:val="18"/>
                <w:szCs w:val="18"/>
                <w:lang w:val="en-GB"/>
              </w:rPr>
              <w:t xml:space="preserve"> - Target ECU - ABA OTA memory operation</w:t>
            </w:r>
          </w:p>
        </w:tc>
      </w:tr>
      <w:tr w:rsidR="00AF3CFB" w:rsidRPr="006462E0" w14:paraId="190C88E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FA8D03"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400AD7E" w14:textId="77777777" w:rsidR="00AF3CFB" w:rsidRDefault="00AF3CFB" w:rsidP="00AF3CFB">
            <w:pPr>
              <w:pStyle w:val="TableTextLeft"/>
              <w:keepNext/>
              <w:rPr>
                <w:sz w:val="18"/>
                <w:szCs w:val="18"/>
                <w:lang w:val="en-GB"/>
              </w:rPr>
            </w:pPr>
          </w:p>
        </w:tc>
      </w:tr>
      <w:tr w:rsidR="00AF3CFB" w:rsidRPr="006462E0" w14:paraId="7E6CEB0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EDB0E3"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9A79E34"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7BBE35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819050"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C8A110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5BAF5A8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E0DDB2B"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49DFAE8" w14:textId="77777777" w:rsidR="00AF3CFB" w:rsidRPr="004F71B4" w:rsidRDefault="00AF3CFB" w:rsidP="00AF3CFB">
            <w:pPr>
              <w:pStyle w:val="TableTextLeft"/>
              <w:keepNext/>
              <w:rPr>
                <w:sz w:val="18"/>
                <w:szCs w:val="18"/>
                <w:lang w:val="en-GB"/>
              </w:rPr>
            </w:pPr>
            <w:r w:rsidRPr="00AC6ABE">
              <w:rPr>
                <w:sz w:val="18"/>
                <w:szCs w:val="18"/>
                <w:lang w:val="en-GB"/>
              </w:rPr>
              <w:t>F-S-Req087</w:t>
            </w:r>
            <w:r>
              <w:rPr>
                <w:sz w:val="18"/>
                <w:szCs w:val="18"/>
                <w:lang w:val="en-GB"/>
              </w:rPr>
              <w:t xml:space="preserve"> - OTA App Executes OTA Without Affecting Basic Function</w:t>
            </w:r>
          </w:p>
        </w:tc>
      </w:tr>
      <w:tr w:rsidR="00AF3CFB" w:rsidRPr="006462E0" w14:paraId="171BE69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314C2D" w14:textId="77777777" w:rsidR="00AF3CFB" w:rsidRDefault="00AF3CFB" w:rsidP="00AF3CFB">
            <w:pPr>
              <w:pStyle w:val="TableRowNameLeft"/>
              <w:rPr>
                <w:noProof w:val="0"/>
                <w:sz w:val="18"/>
                <w:szCs w:val="18"/>
              </w:rPr>
            </w:pPr>
            <w:r w:rsidRPr="006462E0">
              <w:rPr>
                <w:noProof w:val="0"/>
                <w:sz w:val="18"/>
                <w:szCs w:val="18"/>
              </w:rPr>
              <w:t>ASIL Classification:</w:t>
            </w:r>
          </w:p>
          <w:p w14:paraId="0B4457B5"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7E569E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1E6C3E7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6AAA8B"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B1D4EF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 ABA OTA memory operation</w:t>
            </w:r>
          </w:p>
        </w:tc>
      </w:tr>
      <w:tr w:rsidR="00AF3CFB" w:rsidRPr="006462E0" w14:paraId="6BB93FB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A52D0E"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0BE330D" w14:textId="77777777" w:rsidR="00AF3CFB" w:rsidRPr="004F71B4" w:rsidRDefault="00AF3CFB" w:rsidP="00AF3CFB">
            <w:pPr>
              <w:pStyle w:val="FuncSafetyReqText"/>
              <w:rPr>
                <w:i/>
                <w:noProof w:val="0"/>
                <w:color w:val="808080"/>
                <w:sz w:val="18"/>
                <w:szCs w:val="18"/>
              </w:rPr>
            </w:pPr>
            <w:r>
              <w:rPr>
                <w:noProof w:val="0"/>
                <w:sz w:val="18"/>
                <w:szCs w:val="18"/>
              </w:rPr>
              <w:t>ECUs that use A/B/A OTA, shall enter a safe mode (similar to a bootloader mode) prior to erasing internal memory and writing the new SW into the bootable partition.</w:t>
            </w:r>
          </w:p>
        </w:tc>
      </w:tr>
      <w:tr w:rsidR="00AF3CFB" w:rsidRPr="006462E0" w14:paraId="6FC8378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CDCF42"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E94DBFC" w14:textId="77777777" w:rsidR="00BF1084" w:rsidRDefault="00BF1084"/>
        </w:tc>
      </w:tr>
      <w:tr w:rsidR="00AF3CFB" w:rsidRPr="006462E0" w14:paraId="3C6304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07F05D"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E9D1F6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CC9FFB2"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0BF6D92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DA76BCF"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ADFCC8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6B51E58"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D59F99F"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FCA38ED" w14:textId="77777777" w:rsidR="00BF1084" w:rsidRDefault="00BF1084"/>
        </w:tc>
      </w:tr>
      <w:tr w:rsidR="00AF3CFB" w:rsidRPr="006462E0" w14:paraId="29DE519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7F58D27"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234DEC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153F27C"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C8A1F45" w14:textId="77777777" w:rsidR="00BF1084" w:rsidRDefault="00BF1084"/>
        </w:tc>
      </w:tr>
      <w:tr w:rsidR="00AF3CFB" w:rsidRPr="006462E0" w14:paraId="12FBC086"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0ECE3AF"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AE7A042" w14:textId="77777777" w:rsidR="00AF3CFB" w:rsidRDefault="00AF3CFB" w:rsidP="00AF3CFB">
            <w:pPr>
              <w:pStyle w:val="FuncSafetyReqText"/>
              <w:rPr>
                <w:noProof w:val="0"/>
                <w:sz w:val="18"/>
                <w:szCs w:val="18"/>
              </w:rPr>
            </w:pPr>
          </w:p>
        </w:tc>
      </w:tr>
      <w:tr w:rsidR="00AF3CFB" w:rsidRPr="006462E0" w14:paraId="1018596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157F2A"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6BC47B9" w14:textId="77777777" w:rsidR="00AF3CFB" w:rsidRPr="00D810B9" w:rsidRDefault="00AF3CFB" w:rsidP="00AF3CFB">
            <w:pPr>
              <w:rPr>
                <w:iCs/>
                <w:sz w:val="18"/>
              </w:rPr>
            </w:pPr>
            <w:r w:rsidRPr="00D810B9">
              <w:rPr>
                <w:iCs/>
                <w:sz w:val="18"/>
              </w:rPr>
              <w:t>System test</w:t>
            </w:r>
          </w:p>
        </w:tc>
      </w:tr>
      <w:tr w:rsidR="00AF3CFB" w:rsidRPr="006462E0" w14:paraId="5E9BC19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2A8C0D" w14:textId="77777777" w:rsidR="00AF3CFB" w:rsidRDefault="00AF3CFB" w:rsidP="00AF3CFB">
            <w:pPr>
              <w:pStyle w:val="TableRowNameLeft"/>
              <w:rPr>
                <w:noProof w:val="0"/>
                <w:sz w:val="18"/>
                <w:szCs w:val="18"/>
              </w:rPr>
            </w:pPr>
            <w:r w:rsidRPr="006462E0">
              <w:rPr>
                <w:noProof w:val="0"/>
                <w:sz w:val="18"/>
                <w:szCs w:val="18"/>
              </w:rPr>
              <w:t>V&amp;V acceptance criteria:</w:t>
            </w:r>
          </w:p>
          <w:p w14:paraId="284B9B1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7890543" w14:textId="77777777" w:rsidR="00BF1084" w:rsidRDefault="00BF1084"/>
        </w:tc>
      </w:tr>
      <w:tr w:rsidR="00AF3CFB" w:rsidRPr="006462E0" w14:paraId="6370210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5FA1FE"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7D64DB7" w14:textId="77777777" w:rsidR="00BF1084" w:rsidRDefault="00BF1084"/>
        </w:tc>
      </w:tr>
    </w:tbl>
    <w:p w14:paraId="5FB0B2B5" w14:textId="77777777" w:rsidR="00E24C7B" w:rsidRPr="00DF0B71" w:rsidRDefault="00E24C7B" w:rsidP="00937B04">
      <w:pPr>
        <w:rPr>
          <w:sz w:val="2"/>
          <w:szCs w:val="2"/>
        </w:rPr>
      </w:pPr>
    </w:p>
    <w:p w14:paraId="18C4B26E" w14:textId="77777777" w:rsidR="00831488" w:rsidRPr="006462E0" w:rsidRDefault="00831488" w:rsidP="00BC0911">
      <w:pPr>
        <w:rPr>
          <w:sz w:val="2"/>
          <w:szCs w:val="2"/>
        </w:rPr>
      </w:pPr>
    </w:p>
    <w:p w14:paraId="4CFDF649" w14:textId="55C19017" w:rsidR="00B356F2" w:rsidRDefault="00B356F2" w:rsidP="00B81A22">
      <w:pPr>
        <w:pStyle w:val="Caption"/>
      </w:pPr>
      <w:bookmarkStart w:id="129" w:name="_Toc524090297"/>
      <w:r w:rsidRPr="006462E0">
        <w:t xml:space="preserve">Table </w:t>
      </w:r>
      <w:r w:rsidRPr="006462E0">
        <w:fldChar w:fldCharType="begin"/>
      </w:r>
      <w:r w:rsidRPr="006462E0">
        <w:instrText xml:space="preserve"> SEQ Table \* ARABIC </w:instrText>
      </w:r>
      <w:r w:rsidRPr="006462E0">
        <w:fldChar w:fldCharType="separate"/>
      </w:r>
      <w:r w:rsidR="0084278B">
        <w:rPr>
          <w:noProof/>
        </w:rPr>
        <w:t>27</w:t>
      </w:r>
      <w:r w:rsidRPr="006462E0">
        <w:fldChar w:fldCharType="end"/>
      </w:r>
      <w:r w:rsidR="00B81A22">
        <w:t xml:space="preserve">: </w:t>
      </w:r>
      <w:r w:rsidR="006A32C9">
        <w:t xml:space="preserve"> </w:t>
      </w:r>
      <w:r w:rsidR="003D7ABB">
        <w:t>Target ECU - ABA OTA memory operation</w:t>
      </w:r>
      <w:bookmarkEnd w:id="129"/>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161698D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DE1D92"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52135B7" w14:textId="77777777" w:rsidR="004C0701" w:rsidRPr="004F71B4" w:rsidRDefault="004C0701" w:rsidP="004C0701">
            <w:pPr>
              <w:pStyle w:val="TableTextLeft"/>
              <w:keepNext/>
              <w:rPr>
                <w:sz w:val="18"/>
                <w:szCs w:val="18"/>
                <w:lang w:val="en-GB"/>
              </w:rPr>
            </w:pPr>
            <w:bookmarkStart w:id="130" w:name="_ef001077f89eb670b62410a6f7500699"/>
            <w:r>
              <w:rPr>
                <w:sz w:val="18"/>
                <w:szCs w:val="18"/>
                <w:lang w:val="en-GB"/>
              </w:rPr>
              <w:t>T-S-Req043</w:t>
            </w:r>
            <w:bookmarkEnd w:id="130"/>
            <w:r w:rsidR="001E6818">
              <w:rPr>
                <w:sz w:val="18"/>
                <w:szCs w:val="18"/>
                <w:lang w:val="en-GB"/>
              </w:rPr>
              <w:t xml:space="preserve"> - Target ECU - Inactive memory operation without performance impact</w:t>
            </w:r>
          </w:p>
        </w:tc>
      </w:tr>
      <w:tr w:rsidR="00AF3CFB" w:rsidRPr="006462E0" w14:paraId="30F3A98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F2C84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BFA008B" w14:textId="77777777" w:rsidR="00AF3CFB" w:rsidRDefault="00AF3CFB" w:rsidP="00AF3CFB">
            <w:pPr>
              <w:pStyle w:val="TableTextLeft"/>
              <w:keepNext/>
              <w:rPr>
                <w:sz w:val="18"/>
                <w:szCs w:val="18"/>
                <w:lang w:val="en-GB"/>
              </w:rPr>
            </w:pPr>
          </w:p>
        </w:tc>
      </w:tr>
      <w:tr w:rsidR="00AF3CFB" w:rsidRPr="006462E0" w14:paraId="10F0C6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BBF332"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B6D7365"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6C2E4E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F4654A"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DDEC89C"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387506A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D48920"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D9D593C" w14:textId="77777777" w:rsidR="00AF3CFB" w:rsidRPr="004F71B4" w:rsidRDefault="00AF3CFB" w:rsidP="00AF3CFB">
            <w:pPr>
              <w:pStyle w:val="TableTextLeft"/>
              <w:keepNext/>
              <w:rPr>
                <w:sz w:val="18"/>
                <w:szCs w:val="18"/>
                <w:lang w:val="en-GB"/>
              </w:rPr>
            </w:pPr>
            <w:r w:rsidRPr="00AC6ABE">
              <w:rPr>
                <w:sz w:val="18"/>
                <w:szCs w:val="18"/>
                <w:lang w:val="en-GB"/>
              </w:rPr>
              <w:t>F-S-Req087</w:t>
            </w:r>
            <w:r>
              <w:rPr>
                <w:sz w:val="18"/>
                <w:szCs w:val="18"/>
                <w:lang w:val="en-GB"/>
              </w:rPr>
              <w:t xml:space="preserve"> - OTA App Executes OTA Without Affecting Basic Function</w:t>
            </w:r>
          </w:p>
        </w:tc>
      </w:tr>
      <w:tr w:rsidR="00AF3CFB" w:rsidRPr="006462E0" w14:paraId="6A4E8C6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C8CDC74" w14:textId="77777777" w:rsidR="00AF3CFB" w:rsidRDefault="00AF3CFB" w:rsidP="00AF3CFB">
            <w:pPr>
              <w:pStyle w:val="TableRowNameLeft"/>
              <w:rPr>
                <w:noProof w:val="0"/>
                <w:sz w:val="18"/>
                <w:szCs w:val="18"/>
              </w:rPr>
            </w:pPr>
            <w:r w:rsidRPr="006462E0">
              <w:rPr>
                <w:noProof w:val="0"/>
                <w:sz w:val="18"/>
                <w:szCs w:val="18"/>
              </w:rPr>
              <w:t>ASIL Classification:</w:t>
            </w:r>
          </w:p>
          <w:p w14:paraId="42F2394A"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18C9C21"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76095A8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6E4E1F"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CB7E643"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 Inactive memory operation without performance impact</w:t>
            </w:r>
          </w:p>
        </w:tc>
      </w:tr>
      <w:tr w:rsidR="00AF3CFB" w:rsidRPr="006462E0" w14:paraId="374D262B"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E1C940"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3F273B0" w14:textId="77777777" w:rsidR="00AF3CFB" w:rsidRPr="004F71B4" w:rsidRDefault="00AF3CFB" w:rsidP="00AF3CFB">
            <w:pPr>
              <w:pStyle w:val="FuncSafetyReqText"/>
              <w:rPr>
                <w:i/>
                <w:noProof w:val="0"/>
                <w:color w:val="808080"/>
                <w:sz w:val="18"/>
                <w:szCs w:val="18"/>
              </w:rPr>
            </w:pPr>
            <w:r>
              <w:rPr>
                <w:noProof w:val="0"/>
                <w:sz w:val="18"/>
                <w:szCs w:val="18"/>
              </w:rPr>
              <w:t xml:space="preserve">ECUs that use A/B OTA shall  program the new software in the non-active memory without impacting ECU resources or impacting any functionality. </w:t>
            </w:r>
          </w:p>
        </w:tc>
      </w:tr>
      <w:tr w:rsidR="00AF3CFB" w:rsidRPr="006462E0" w14:paraId="559BE07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BE0395"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59C3B4E" w14:textId="77777777" w:rsidR="00BF1084" w:rsidRDefault="00BF1084"/>
        </w:tc>
      </w:tr>
      <w:tr w:rsidR="00AF3CFB" w:rsidRPr="006462E0" w14:paraId="2EB637A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FE6FB2"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70FEA49"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89BDE92"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1CA9794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F82708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A243AAB"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AEB987A"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B45387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99322C3" w14:textId="77777777" w:rsidR="00BF1084" w:rsidRDefault="00BF1084"/>
        </w:tc>
      </w:tr>
      <w:tr w:rsidR="00AF3CFB" w:rsidRPr="006462E0" w14:paraId="680619BD"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9E0B3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621B4FE"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62956F5"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AF9B0F2" w14:textId="77777777" w:rsidR="00BF1084" w:rsidRDefault="00BF1084"/>
        </w:tc>
      </w:tr>
      <w:tr w:rsidR="00AF3CFB" w:rsidRPr="006462E0" w14:paraId="0ACF68D1"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166218"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EBE04EA" w14:textId="77777777" w:rsidR="00AF3CFB" w:rsidRDefault="00AF3CFB" w:rsidP="00AF3CFB">
            <w:pPr>
              <w:pStyle w:val="FuncSafetyReqText"/>
              <w:rPr>
                <w:noProof w:val="0"/>
                <w:sz w:val="18"/>
                <w:szCs w:val="18"/>
              </w:rPr>
            </w:pPr>
          </w:p>
        </w:tc>
      </w:tr>
      <w:tr w:rsidR="00AF3CFB" w:rsidRPr="006462E0" w14:paraId="1DD448C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1F4CB4E"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7283DB6" w14:textId="77777777" w:rsidR="00AF3CFB" w:rsidRPr="00D810B9" w:rsidRDefault="00AF3CFB" w:rsidP="00AF3CFB">
            <w:pPr>
              <w:rPr>
                <w:iCs/>
                <w:sz w:val="18"/>
              </w:rPr>
            </w:pPr>
            <w:r w:rsidRPr="00D810B9">
              <w:rPr>
                <w:iCs/>
                <w:sz w:val="18"/>
              </w:rPr>
              <w:t>System test</w:t>
            </w:r>
          </w:p>
        </w:tc>
      </w:tr>
      <w:tr w:rsidR="00AF3CFB" w:rsidRPr="006462E0" w14:paraId="67DFA2D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F9F0EE" w14:textId="77777777" w:rsidR="00AF3CFB" w:rsidRDefault="00AF3CFB" w:rsidP="00AF3CFB">
            <w:pPr>
              <w:pStyle w:val="TableRowNameLeft"/>
              <w:rPr>
                <w:noProof w:val="0"/>
                <w:sz w:val="18"/>
                <w:szCs w:val="18"/>
              </w:rPr>
            </w:pPr>
            <w:r w:rsidRPr="006462E0">
              <w:rPr>
                <w:noProof w:val="0"/>
                <w:sz w:val="18"/>
                <w:szCs w:val="18"/>
              </w:rPr>
              <w:t>V&amp;V acceptance criteria:</w:t>
            </w:r>
          </w:p>
          <w:p w14:paraId="569CE27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BA8700E" w14:textId="77777777" w:rsidR="00BF1084" w:rsidRDefault="00BF1084"/>
        </w:tc>
      </w:tr>
      <w:tr w:rsidR="00AF3CFB" w:rsidRPr="006462E0" w14:paraId="76DF420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9774FE7"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1410811" w14:textId="77777777" w:rsidR="00BF1084" w:rsidRDefault="00BF1084"/>
        </w:tc>
      </w:tr>
    </w:tbl>
    <w:p w14:paraId="6DF4D5D1" w14:textId="77777777" w:rsidR="00E24C7B" w:rsidRPr="00DF0B71" w:rsidRDefault="00E24C7B" w:rsidP="00937B04">
      <w:pPr>
        <w:rPr>
          <w:sz w:val="2"/>
          <w:szCs w:val="2"/>
        </w:rPr>
      </w:pPr>
    </w:p>
    <w:p w14:paraId="64BB93A8" w14:textId="77777777" w:rsidR="00831488" w:rsidRPr="006462E0" w:rsidRDefault="00831488" w:rsidP="00BC0911">
      <w:pPr>
        <w:rPr>
          <w:sz w:val="2"/>
          <w:szCs w:val="2"/>
        </w:rPr>
      </w:pPr>
    </w:p>
    <w:p w14:paraId="0B1C810E" w14:textId="39C348FC" w:rsidR="00B356F2" w:rsidRDefault="00B356F2" w:rsidP="00B81A22">
      <w:pPr>
        <w:pStyle w:val="Caption"/>
      </w:pPr>
      <w:bookmarkStart w:id="131" w:name="_Toc524090298"/>
      <w:r w:rsidRPr="006462E0">
        <w:t xml:space="preserve">Table </w:t>
      </w:r>
      <w:r w:rsidRPr="006462E0">
        <w:fldChar w:fldCharType="begin"/>
      </w:r>
      <w:r w:rsidRPr="006462E0">
        <w:instrText xml:space="preserve"> SEQ Table \* ARABIC </w:instrText>
      </w:r>
      <w:r w:rsidRPr="006462E0">
        <w:fldChar w:fldCharType="separate"/>
      </w:r>
      <w:r w:rsidR="0084278B">
        <w:rPr>
          <w:noProof/>
        </w:rPr>
        <w:t>28</w:t>
      </w:r>
      <w:r w:rsidRPr="006462E0">
        <w:fldChar w:fldCharType="end"/>
      </w:r>
      <w:r w:rsidR="00B81A22">
        <w:t xml:space="preserve">: </w:t>
      </w:r>
      <w:r w:rsidR="006A32C9">
        <w:t xml:space="preserve"> </w:t>
      </w:r>
      <w:r w:rsidR="003D7ABB">
        <w:t>Target ECU - Inactive memory operation without performance impact</w:t>
      </w:r>
      <w:bookmarkEnd w:id="131"/>
    </w:p>
    <w:p w14:paraId="5F8FB493" w14:textId="77777777" w:rsidR="0078561F" w:rsidRPr="0078561F" w:rsidRDefault="004E3C27" w:rsidP="0078561F">
      <w:pPr>
        <w:pStyle w:val="Heading3"/>
      </w:pPr>
      <w:bookmarkStart w:id="132" w:name="_Toc524090182"/>
      <w:r w:rsidRPr="00225104">
        <w:t xml:space="preserve">Requirement Derivation Diagram(s) for </w:t>
      </w:r>
      <w:r>
        <w:t>F-S-Req084</w:t>
      </w:r>
      <w:r w:rsidR="00E21424">
        <w:t xml:space="preserve"> - OTA App Informs the OTA Feature of Data Corruption</w:t>
      </w:r>
      <w:bookmarkEnd w:id="132"/>
    </w:p>
    <w:p w14:paraId="270F57FA" w14:textId="77777777" w:rsidR="005E1C3C" w:rsidRPr="00953CBA" w:rsidRDefault="005E1C3C" w:rsidP="00953CBA"/>
    <w:p w14:paraId="12AECCDE" w14:textId="77777777" w:rsidR="004E3C27" w:rsidRPr="004E3C27" w:rsidRDefault="004E3C27" w:rsidP="004E3C27">
      <w:pPr>
        <w:pStyle w:val="Heading4"/>
      </w:pPr>
      <w:bookmarkStart w:id="133" w:name="_Toc524090183"/>
      <w:r>
        <w:t>Requirement Derivation Diagram(s) (Optional)</w:t>
      </w:r>
      <w:bookmarkEnd w:id="133"/>
      <w:r>
        <w:t xml:space="preserve"> </w:t>
      </w:r>
    </w:p>
    <w:p w14:paraId="56F61938" w14:textId="77777777" w:rsidR="004E3C27" w:rsidRPr="00225104" w:rsidRDefault="004E3C27" w:rsidP="004E3C27">
      <w:pPr>
        <w:rPr>
          <w:i/>
          <w:color w:val="A6A6A6"/>
        </w:rPr>
      </w:pPr>
      <w:r w:rsidRPr="00225104">
        <w:rPr>
          <w:i/>
          <w:color w:val="A6A6A6"/>
        </w:rPr>
        <w:t>Derive Technical Safety Requirements from Functional Safety Requirements.</w:t>
      </w:r>
    </w:p>
    <w:p w14:paraId="3A325881" w14:textId="77777777" w:rsidR="004E3C27" w:rsidRPr="00225104" w:rsidRDefault="004E3C27" w:rsidP="004E3C27"/>
    <w:p w14:paraId="387A1A91"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F59EE03" w14:textId="77777777" w:rsidR="00240AB6" w:rsidRDefault="00240AB6" w:rsidP="004E3C27">
      <w:pPr>
        <w:jc w:val="center"/>
        <w:rPr>
          <w:i/>
          <w:color w:val="A6A6A6"/>
        </w:rPr>
      </w:pPr>
    </w:p>
    <w:p w14:paraId="780CD1E9" w14:textId="77777777" w:rsidR="00240AB6" w:rsidRDefault="00240AB6" w:rsidP="004E3C27">
      <w:pPr>
        <w:jc w:val="center"/>
        <w:rPr>
          <w:i/>
          <w:color w:val="A6A6A6"/>
        </w:rPr>
      </w:pPr>
    </w:p>
    <w:p w14:paraId="1EDDDC45" w14:textId="77777777" w:rsidR="004E3C27" w:rsidRPr="00935A34" w:rsidRDefault="004E3C27" w:rsidP="004E3C27">
      <w:pPr>
        <w:jc w:val="center"/>
      </w:pPr>
      <w:r>
        <w:rPr>
          <w:noProof/>
          <w:lang w:val="en-US"/>
        </w:rPr>
        <w:drawing>
          <wp:inline distT="0" distB="0" distL="0" distR="0">
            <wp:extent cx="6286500" cy="2952750"/>
            <wp:effectExtent l="0" t="0" r="0" b="0"/>
            <wp:docPr id="32" name="Picture -1712556000.jpg" descr="-171255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12556000.jpg"/>
                    <pic:cNvPicPr/>
                  </pic:nvPicPr>
                  <pic:blipFill>
                    <a:blip r:embed="rId29" cstate="print"/>
                    <a:stretch>
                      <a:fillRect/>
                    </a:stretch>
                  </pic:blipFill>
                  <pic:spPr>
                    <a:xfrm>
                      <a:off x="0" y="0"/>
                      <a:ext cx="6286500" cy="2952750"/>
                    </a:xfrm>
                    <a:prstGeom prst="rect">
                      <a:avLst/>
                    </a:prstGeom>
                  </pic:spPr>
                </pic:pic>
              </a:graphicData>
            </a:graphic>
          </wp:inline>
        </w:drawing>
      </w:r>
    </w:p>
    <w:p w14:paraId="40580A06" w14:textId="74840EDD"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16</w:t>
      </w:r>
      <w:r w:rsidRPr="00225104">
        <w:fldChar w:fldCharType="end"/>
      </w:r>
      <w:r w:rsidRPr="00225104">
        <w:t xml:space="preserve"> - Technical Safety Requirements Derivation Diagram for </w:t>
      </w:r>
      <w:r>
        <w:t>F-S-Req084</w:t>
      </w:r>
    </w:p>
    <w:p w14:paraId="0C85628C" w14:textId="77777777" w:rsidR="00EE1AD7" w:rsidRDefault="00AA2664" w:rsidP="00EB1D46">
      <w:pPr>
        <w:pStyle w:val="Heading4"/>
      </w:pPr>
      <w:bookmarkStart w:id="134" w:name="_Toc524090184"/>
      <w:r>
        <w:t xml:space="preserve">Technical Safety Requirements </w:t>
      </w:r>
      <w:r w:rsidR="004E3C27">
        <w:t>for F-S-Req084</w:t>
      </w:r>
      <w:r w:rsidR="009B6F4C">
        <w:t xml:space="preserve"> - OTA App Informs the OTA Feature of Data Corruption</w:t>
      </w:r>
      <w:bookmarkEnd w:id="134"/>
    </w:p>
    <w:p w14:paraId="74224A95" w14:textId="77777777" w:rsidR="00EE1AD7" w:rsidRPr="00EE1AD7" w:rsidRDefault="00EE1AD7" w:rsidP="00EB1D46"/>
    <w:p w14:paraId="62941908" w14:textId="3541881B"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80533F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913F1D"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D2F3B5C" w14:textId="77777777" w:rsidR="004C0701" w:rsidRPr="004F71B4" w:rsidRDefault="004C0701" w:rsidP="004C0701">
            <w:pPr>
              <w:pStyle w:val="TableTextLeft"/>
              <w:keepNext/>
              <w:rPr>
                <w:sz w:val="18"/>
                <w:szCs w:val="18"/>
                <w:lang w:val="en-GB"/>
              </w:rPr>
            </w:pPr>
            <w:bookmarkStart w:id="135" w:name="_f61a2d3c45f5b09e69b4206f654a8b71"/>
            <w:r>
              <w:rPr>
                <w:sz w:val="18"/>
                <w:szCs w:val="18"/>
                <w:lang w:val="en-GB"/>
              </w:rPr>
              <w:t>T-S-Req047</w:t>
            </w:r>
            <w:bookmarkEnd w:id="135"/>
            <w:r w:rsidR="001E6818">
              <w:rPr>
                <w:sz w:val="18"/>
                <w:szCs w:val="18"/>
                <w:lang w:val="en-GB"/>
              </w:rPr>
              <w:t xml:space="preserve"> - Target ECU Errors - During update</w:t>
            </w:r>
          </w:p>
        </w:tc>
      </w:tr>
      <w:tr w:rsidR="00AF3CFB" w:rsidRPr="006462E0" w14:paraId="202F540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A7EBE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7115D25" w14:textId="77777777" w:rsidR="00AF3CFB" w:rsidRDefault="00AF3CFB" w:rsidP="00AF3CFB">
            <w:pPr>
              <w:pStyle w:val="TableTextLeft"/>
              <w:keepNext/>
              <w:rPr>
                <w:sz w:val="18"/>
                <w:szCs w:val="18"/>
                <w:lang w:val="en-GB"/>
              </w:rPr>
            </w:pPr>
          </w:p>
        </w:tc>
      </w:tr>
      <w:tr w:rsidR="00AF3CFB" w:rsidRPr="006462E0" w14:paraId="56D7493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B810A6"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A63844C"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24B5B1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201175"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54A6683"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3C753D8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F3A28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40B009D0" w14:textId="77777777" w:rsidR="00AF3CFB" w:rsidRPr="004F71B4" w:rsidRDefault="00AF3CFB" w:rsidP="00AF3CFB">
            <w:pPr>
              <w:pStyle w:val="TableTextLeft"/>
              <w:keepNext/>
              <w:rPr>
                <w:sz w:val="18"/>
                <w:szCs w:val="18"/>
                <w:lang w:val="en-GB"/>
              </w:rPr>
            </w:pPr>
            <w:r w:rsidRPr="00AC6ABE">
              <w:rPr>
                <w:sz w:val="18"/>
                <w:szCs w:val="18"/>
                <w:lang w:val="en-GB"/>
              </w:rPr>
              <w:t>F-S-Req084</w:t>
            </w:r>
            <w:r>
              <w:rPr>
                <w:sz w:val="18"/>
                <w:szCs w:val="18"/>
                <w:lang w:val="en-GB"/>
              </w:rPr>
              <w:t xml:space="preserve"> - OTA App Informs the OTA Feature of Data Corruption</w:t>
            </w:r>
          </w:p>
        </w:tc>
      </w:tr>
      <w:tr w:rsidR="00AF3CFB" w:rsidRPr="006462E0" w14:paraId="6157AA3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C5B955" w14:textId="77777777" w:rsidR="00AF3CFB" w:rsidRDefault="00AF3CFB" w:rsidP="00AF3CFB">
            <w:pPr>
              <w:pStyle w:val="TableRowNameLeft"/>
              <w:rPr>
                <w:noProof w:val="0"/>
                <w:sz w:val="18"/>
                <w:szCs w:val="18"/>
              </w:rPr>
            </w:pPr>
            <w:r w:rsidRPr="006462E0">
              <w:rPr>
                <w:noProof w:val="0"/>
                <w:sz w:val="18"/>
                <w:szCs w:val="18"/>
              </w:rPr>
              <w:t>ASIL Classification:</w:t>
            </w:r>
          </w:p>
          <w:p w14:paraId="5463DD8D"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63744D0"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C1DB99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28F057"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C9931F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Errors - During update</w:t>
            </w:r>
          </w:p>
        </w:tc>
      </w:tr>
      <w:tr w:rsidR="00AF3CFB" w:rsidRPr="006462E0" w14:paraId="35F57E3F"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6614B3"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0634E302" w14:textId="77777777" w:rsidR="00AF3CFB" w:rsidRPr="004F71B4" w:rsidRDefault="00AF3CFB" w:rsidP="00AF3CFB">
            <w:pPr>
              <w:pStyle w:val="FuncSafetyReqText"/>
              <w:rPr>
                <w:i/>
                <w:noProof w:val="0"/>
                <w:color w:val="808080"/>
                <w:sz w:val="18"/>
                <w:szCs w:val="18"/>
              </w:rPr>
            </w:pPr>
            <w:r>
              <w:rPr>
                <w:noProof w:val="0"/>
                <w:sz w:val="18"/>
                <w:szCs w:val="18"/>
              </w:rPr>
              <w:t>OTA Application shall respond with 0x72 GeneralProgrammingFailure when erasing or programming fails</w:t>
            </w:r>
          </w:p>
        </w:tc>
      </w:tr>
      <w:tr w:rsidR="00AF3CFB" w:rsidRPr="006462E0" w14:paraId="0EFAA2A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F90B68"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E376A6C" w14:textId="77777777" w:rsidR="00BF1084" w:rsidRDefault="00BF1084"/>
        </w:tc>
      </w:tr>
      <w:tr w:rsidR="00AF3CFB" w:rsidRPr="006462E0" w14:paraId="049D7F7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3FA0D6"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40A1159"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71487AD7"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8AC696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2EFD46"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AB73D8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2BF0D8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676A618"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0CECD71" w14:textId="77777777" w:rsidR="00BF1084" w:rsidRDefault="00BF1084"/>
        </w:tc>
      </w:tr>
      <w:tr w:rsidR="00AF3CFB" w:rsidRPr="006462E0" w14:paraId="69F5CF8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953757F"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1CF5903"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A9693B0"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DACD1B4" w14:textId="77777777" w:rsidR="00BF1084" w:rsidRDefault="00BF1084"/>
        </w:tc>
      </w:tr>
      <w:tr w:rsidR="00AF3CFB" w:rsidRPr="006462E0" w14:paraId="29DF6802"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626CECD"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9D84BC3" w14:textId="77777777" w:rsidR="00AF3CFB" w:rsidRDefault="00AF3CFB" w:rsidP="00AF3CFB">
            <w:pPr>
              <w:pStyle w:val="FuncSafetyReqText"/>
              <w:rPr>
                <w:noProof w:val="0"/>
                <w:sz w:val="18"/>
                <w:szCs w:val="18"/>
              </w:rPr>
            </w:pPr>
          </w:p>
        </w:tc>
      </w:tr>
      <w:tr w:rsidR="00AF3CFB" w:rsidRPr="006462E0" w14:paraId="7099207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A5EB57"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A4267E9" w14:textId="77777777" w:rsidR="00AF3CFB" w:rsidRPr="00D810B9" w:rsidRDefault="00AF3CFB" w:rsidP="00AF3CFB">
            <w:pPr>
              <w:rPr>
                <w:iCs/>
                <w:sz w:val="18"/>
              </w:rPr>
            </w:pPr>
            <w:r w:rsidRPr="00D810B9">
              <w:rPr>
                <w:iCs/>
                <w:sz w:val="18"/>
              </w:rPr>
              <w:t>System test</w:t>
            </w:r>
          </w:p>
        </w:tc>
      </w:tr>
      <w:tr w:rsidR="00AF3CFB" w:rsidRPr="006462E0" w14:paraId="2BE388E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D809396" w14:textId="77777777" w:rsidR="00AF3CFB" w:rsidRDefault="00AF3CFB" w:rsidP="00AF3CFB">
            <w:pPr>
              <w:pStyle w:val="TableRowNameLeft"/>
              <w:rPr>
                <w:noProof w:val="0"/>
                <w:sz w:val="18"/>
                <w:szCs w:val="18"/>
              </w:rPr>
            </w:pPr>
            <w:r w:rsidRPr="006462E0">
              <w:rPr>
                <w:noProof w:val="0"/>
                <w:sz w:val="18"/>
                <w:szCs w:val="18"/>
              </w:rPr>
              <w:t>V&amp;V acceptance criteria:</w:t>
            </w:r>
          </w:p>
          <w:p w14:paraId="08AAA741"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5DF2037" w14:textId="77777777" w:rsidR="00BF1084" w:rsidRDefault="00BF1084"/>
        </w:tc>
      </w:tr>
      <w:tr w:rsidR="00AF3CFB" w:rsidRPr="006462E0" w14:paraId="62B5C3C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0855EB"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1D4FB35" w14:textId="77777777" w:rsidR="00BF1084" w:rsidRDefault="00BF1084"/>
        </w:tc>
      </w:tr>
    </w:tbl>
    <w:p w14:paraId="72243A27" w14:textId="77777777" w:rsidR="00E24C7B" w:rsidRPr="00DF0B71" w:rsidRDefault="00E24C7B" w:rsidP="00937B04">
      <w:pPr>
        <w:rPr>
          <w:sz w:val="2"/>
          <w:szCs w:val="2"/>
        </w:rPr>
      </w:pPr>
    </w:p>
    <w:p w14:paraId="72D7D5FD" w14:textId="77777777" w:rsidR="00831488" w:rsidRPr="006462E0" w:rsidRDefault="00831488" w:rsidP="00BC0911">
      <w:pPr>
        <w:rPr>
          <w:sz w:val="2"/>
          <w:szCs w:val="2"/>
        </w:rPr>
      </w:pPr>
    </w:p>
    <w:p w14:paraId="5D39336F" w14:textId="72FD0758" w:rsidR="00B356F2" w:rsidRDefault="00B356F2" w:rsidP="00B81A22">
      <w:pPr>
        <w:pStyle w:val="Caption"/>
      </w:pPr>
      <w:bookmarkStart w:id="136" w:name="_Toc524090299"/>
      <w:r w:rsidRPr="006462E0">
        <w:t xml:space="preserve">Table </w:t>
      </w:r>
      <w:r w:rsidRPr="006462E0">
        <w:fldChar w:fldCharType="begin"/>
      </w:r>
      <w:r w:rsidRPr="006462E0">
        <w:instrText xml:space="preserve"> SEQ Table \* ARABIC </w:instrText>
      </w:r>
      <w:r w:rsidRPr="006462E0">
        <w:fldChar w:fldCharType="separate"/>
      </w:r>
      <w:r w:rsidR="0084278B">
        <w:rPr>
          <w:noProof/>
        </w:rPr>
        <w:t>29</w:t>
      </w:r>
      <w:r w:rsidRPr="006462E0">
        <w:fldChar w:fldCharType="end"/>
      </w:r>
      <w:r w:rsidR="00B81A22">
        <w:t xml:space="preserve">: </w:t>
      </w:r>
      <w:r w:rsidR="006A32C9">
        <w:t xml:space="preserve"> </w:t>
      </w:r>
      <w:r w:rsidR="003D7ABB">
        <w:t>Target ECU Errors - During update</w:t>
      </w:r>
      <w:bookmarkEnd w:id="136"/>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BF4C52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771225"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1001A10" w14:textId="77777777" w:rsidR="004C0701" w:rsidRPr="004F71B4" w:rsidRDefault="004C0701" w:rsidP="004C0701">
            <w:pPr>
              <w:pStyle w:val="TableTextLeft"/>
              <w:keepNext/>
              <w:rPr>
                <w:sz w:val="18"/>
                <w:szCs w:val="18"/>
                <w:lang w:val="en-GB"/>
              </w:rPr>
            </w:pPr>
            <w:bookmarkStart w:id="137" w:name="_2ff8e01be0cb27c988d20e39ac840695"/>
            <w:r>
              <w:rPr>
                <w:sz w:val="18"/>
                <w:szCs w:val="18"/>
                <w:lang w:val="en-GB"/>
              </w:rPr>
              <w:t>T-S-Req048</w:t>
            </w:r>
            <w:bookmarkEnd w:id="137"/>
            <w:r w:rsidR="001E6818">
              <w:rPr>
                <w:sz w:val="18"/>
                <w:szCs w:val="18"/>
                <w:lang w:val="en-GB"/>
              </w:rPr>
              <w:t xml:space="preserve"> - ECG Error - During Own SW update</w:t>
            </w:r>
          </w:p>
        </w:tc>
      </w:tr>
      <w:tr w:rsidR="00AF3CFB" w:rsidRPr="006462E0" w14:paraId="56E5A09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3B83B7"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E38DF92" w14:textId="77777777" w:rsidR="00AF3CFB" w:rsidRDefault="00AF3CFB" w:rsidP="00AF3CFB">
            <w:pPr>
              <w:pStyle w:val="TableTextLeft"/>
              <w:keepNext/>
              <w:rPr>
                <w:sz w:val="18"/>
                <w:szCs w:val="18"/>
                <w:lang w:val="en-GB"/>
              </w:rPr>
            </w:pPr>
          </w:p>
        </w:tc>
      </w:tr>
      <w:tr w:rsidR="00AF3CFB" w:rsidRPr="006462E0" w14:paraId="07E639B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4E44F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FB90449"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7BCE6D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40E91D"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33BC9E4"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6ABF55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F012E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9130BF9" w14:textId="77777777" w:rsidR="00AF3CFB" w:rsidRPr="004F71B4" w:rsidRDefault="00AF3CFB" w:rsidP="00AF3CFB">
            <w:pPr>
              <w:pStyle w:val="TableTextLeft"/>
              <w:keepNext/>
              <w:rPr>
                <w:sz w:val="18"/>
                <w:szCs w:val="18"/>
                <w:lang w:val="en-GB"/>
              </w:rPr>
            </w:pPr>
            <w:r w:rsidRPr="00AC6ABE">
              <w:rPr>
                <w:sz w:val="18"/>
                <w:szCs w:val="18"/>
                <w:lang w:val="en-GB"/>
              </w:rPr>
              <w:t>F-S-Req084</w:t>
            </w:r>
            <w:r>
              <w:rPr>
                <w:sz w:val="18"/>
                <w:szCs w:val="18"/>
                <w:lang w:val="en-GB"/>
              </w:rPr>
              <w:t xml:space="preserve"> - OTA App Informs the OTA Feature of Data Corruption</w:t>
            </w:r>
          </w:p>
        </w:tc>
      </w:tr>
      <w:tr w:rsidR="00AF3CFB" w:rsidRPr="006462E0" w14:paraId="76C0F46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45CDCC" w14:textId="77777777" w:rsidR="00AF3CFB" w:rsidRDefault="00AF3CFB" w:rsidP="00AF3CFB">
            <w:pPr>
              <w:pStyle w:val="TableRowNameLeft"/>
              <w:rPr>
                <w:noProof w:val="0"/>
                <w:sz w:val="18"/>
                <w:szCs w:val="18"/>
              </w:rPr>
            </w:pPr>
            <w:r w:rsidRPr="006462E0">
              <w:rPr>
                <w:noProof w:val="0"/>
                <w:sz w:val="18"/>
                <w:szCs w:val="18"/>
              </w:rPr>
              <w:t>ASIL Classification:</w:t>
            </w:r>
          </w:p>
          <w:p w14:paraId="15F4D4B1"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C904C0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7AB4872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6C905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6EA6F1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Error - During Own SW update</w:t>
            </w:r>
          </w:p>
        </w:tc>
      </w:tr>
      <w:tr w:rsidR="00AF3CFB" w:rsidRPr="006462E0" w14:paraId="439BB66F"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B15C59"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0130AE4F" w14:textId="77777777" w:rsidR="00AF3CFB" w:rsidRPr="004F71B4" w:rsidRDefault="00AF3CFB" w:rsidP="00AF3CFB">
            <w:pPr>
              <w:pStyle w:val="FuncSafetyReqText"/>
              <w:rPr>
                <w:i/>
                <w:noProof w:val="0"/>
                <w:color w:val="808080"/>
                <w:sz w:val="18"/>
                <w:szCs w:val="18"/>
              </w:rPr>
            </w:pPr>
            <w:r>
              <w:rPr>
                <w:noProof w:val="0"/>
                <w:sz w:val="18"/>
                <w:szCs w:val="18"/>
              </w:rPr>
              <w:t>ECG shall identify any failures with erasing or programming its own software and report it thru a DTC and Cloud Status</w:t>
            </w:r>
          </w:p>
        </w:tc>
      </w:tr>
      <w:tr w:rsidR="00AF3CFB" w:rsidRPr="006462E0" w14:paraId="2C69365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B2A0D5"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AD0EEE3" w14:textId="77777777" w:rsidR="00BF1084" w:rsidRDefault="00BF1084"/>
        </w:tc>
      </w:tr>
      <w:tr w:rsidR="00AF3CFB" w:rsidRPr="006462E0" w14:paraId="68AD00C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5639BD"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5F1DFD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7B25800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758195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003BEB7"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AB845F4"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A606274"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EADDA8C"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EA627F8" w14:textId="77777777" w:rsidR="00BF1084" w:rsidRDefault="00BF1084"/>
        </w:tc>
      </w:tr>
      <w:tr w:rsidR="00AF3CFB" w:rsidRPr="006462E0" w14:paraId="6EDDA749"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D17DBE"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4D1B904"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CB3A3DE"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2A27E8C" w14:textId="77777777" w:rsidR="00BF1084" w:rsidRDefault="00BF1084"/>
        </w:tc>
      </w:tr>
      <w:tr w:rsidR="00AF3CFB" w:rsidRPr="006462E0" w14:paraId="31007AE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86780F9"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5CBA833" w14:textId="77777777" w:rsidR="00AF3CFB" w:rsidRDefault="00AF3CFB" w:rsidP="00AF3CFB">
            <w:pPr>
              <w:pStyle w:val="FuncSafetyReqText"/>
              <w:rPr>
                <w:noProof w:val="0"/>
                <w:sz w:val="18"/>
                <w:szCs w:val="18"/>
              </w:rPr>
            </w:pPr>
          </w:p>
        </w:tc>
      </w:tr>
      <w:tr w:rsidR="00AF3CFB" w:rsidRPr="006462E0" w14:paraId="63075C6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77C99B"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07E2968" w14:textId="77777777" w:rsidR="00AF3CFB" w:rsidRPr="00D810B9" w:rsidRDefault="00AF3CFB" w:rsidP="00AF3CFB">
            <w:pPr>
              <w:rPr>
                <w:iCs/>
                <w:sz w:val="18"/>
              </w:rPr>
            </w:pPr>
            <w:r w:rsidRPr="00D810B9">
              <w:rPr>
                <w:iCs/>
                <w:sz w:val="18"/>
              </w:rPr>
              <w:t>System test</w:t>
            </w:r>
          </w:p>
        </w:tc>
      </w:tr>
      <w:tr w:rsidR="00AF3CFB" w:rsidRPr="006462E0" w14:paraId="6913DBE1"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711BFC" w14:textId="77777777" w:rsidR="00AF3CFB" w:rsidRDefault="00AF3CFB" w:rsidP="00AF3CFB">
            <w:pPr>
              <w:pStyle w:val="TableRowNameLeft"/>
              <w:rPr>
                <w:noProof w:val="0"/>
                <w:sz w:val="18"/>
                <w:szCs w:val="18"/>
              </w:rPr>
            </w:pPr>
            <w:r w:rsidRPr="006462E0">
              <w:rPr>
                <w:noProof w:val="0"/>
                <w:sz w:val="18"/>
                <w:szCs w:val="18"/>
              </w:rPr>
              <w:t>V&amp;V acceptance criteria:</w:t>
            </w:r>
          </w:p>
          <w:p w14:paraId="0A4B6559"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97BAFCC" w14:textId="77777777" w:rsidR="00BF1084" w:rsidRDefault="00BF1084"/>
        </w:tc>
      </w:tr>
      <w:tr w:rsidR="00AF3CFB" w:rsidRPr="006462E0" w14:paraId="01856F7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E73E79"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7548BD5" w14:textId="77777777" w:rsidR="00BF1084" w:rsidRDefault="00BF1084"/>
        </w:tc>
      </w:tr>
    </w:tbl>
    <w:p w14:paraId="77117F64" w14:textId="77777777" w:rsidR="00E24C7B" w:rsidRPr="00DF0B71" w:rsidRDefault="00E24C7B" w:rsidP="00937B04">
      <w:pPr>
        <w:rPr>
          <w:sz w:val="2"/>
          <w:szCs w:val="2"/>
        </w:rPr>
      </w:pPr>
    </w:p>
    <w:p w14:paraId="75511FC1" w14:textId="77777777" w:rsidR="00831488" w:rsidRPr="006462E0" w:rsidRDefault="00831488" w:rsidP="00BC0911">
      <w:pPr>
        <w:rPr>
          <w:sz w:val="2"/>
          <w:szCs w:val="2"/>
        </w:rPr>
      </w:pPr>
    </w:p>
    <w:p w14:paraId="443C213B" w14:textId="1C6EA40D" w:rsidR="00B356F2" w:rsidRDefault="00B356F2" w:rsidP="00B81A22">
      <w:pPr>
        <w:pStyle w:val="Caption"/>
      </w:pPr>
      <w:bookmarkStart w:id="138" w:name="_Toc524090300"/>
      <w:r w:rsidRPr="006462E0">
        <w:t xml:space="preserve">Table </w:t>
      </w:r>
      <w:r w:rsidRPr="006462E0">
        <w:fldChar w:fldCharType="begin"/>
      </w:r>
      <w:r w:rsidRPr="006462E0">
        <w:instrText xml:space="preserve"> SEQ Table \* ARABIC </w:instrText>
      </w:r>
      <w:r w:rsidRPr="006462E0">
        <w:fldChar w:fldCharType="separate"/>
      </w:r>
      <w:r w:rsidR="0084278B">
        <w:rPr>
          <w:noProof/>
        </w:rPr>
        <w:t>30</w:t>
      </w:r>
      <w:r w:rsidRPr="006462E0">
        <w:fldChar w:fldCharType="end"/>
      </w:r>
      <w:r w:rsidR="00B81A22">
        <w:t xml:space="preserve">: </w:t>
      </w:r>
      <w:r w:rsidR="006A32C9">
        <w:t xml:space="preserve"> </w:t>
      </w:r>
      <w:r w:rsidR="003D7ABB">
        <w:t>ECG Error - During Own SW update</w:t>
      </w:r>
      <w:bookmarkEnd w:id="13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E4FF3F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D3A07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EC09CE6" w14:textId="77777777" w:rsidR="004C0701" w:rsidRPr="004F71B4" w:rsidRDefault="004C0701" w:rsidP="004C0701">
            <w:pPr>
              <w:pStyle w:val="TableTextLeft"/>
              <w:keepNext/>
              <w:rPr>
                <w:sz w:val="18"/>
                <w:szCs w:val="18"/>
                <w:lang w:val="en-GB"/>
              </w:rPr>
            </w:pPr>
            <w:bookmarkStart w:id="139" w:name="_2d35d14c6bd4461e9581aa6c7b9a7901"/>
            <w:r>
              <w:rPr>
                <w:sz w:val="18"/>
                <w:szCs w:val="18"/>
                <w:lang w:val="en-GB"/>
              </w:rPr>
              <w:t>T-S-Req049</w:t>
            </w:r>
            <w:bookmarkEnd w:id="139"/>
            <w:r w:rsidR="001E6818">
              <w:rPr>
                <w:sz w:val="18"/>
                <w:szCs w:val="18"/>
                <w:lang w:val="en-GB"/>
              </w:rPr>
              <w:t xml:space="preserve"> - ECG Error - Own corruption detection</w:t>
            </w:r>
          </w:p>
        </w:tc>
      </w:tr>
      <w:tr w:rsidR="00AF3CFB" w:rsidRPr="006462E0" w14:paraId="42639D0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4EADA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168F3F3" w14:textId="77777777" w:rsidR="00AF3CFB" w:rsidRDefault="00AF3CFB" w:rsidP="00AF3CFB">
            <w:pPr>
              <w:pStyle w:val="TableTextLeft"/>
              <w:keepNext/>
              <w:rPr>
                <w:sz w:val="18"/>
                <w:szCs w:val="18"/>
                <w:lang w:val="en-GB"/>
              </w:rPr>
            </w:pPr>
          </w:p>
        </w:tc>
      </w:tr>
      <w:tr w:rsidR="00AF3CFB" w:rsidRPr="006462E0" w14:paraId="0CC743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8BD0A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8D0C94C"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5DFA5F8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7B1C6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4FCB6B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7EF3343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2F77BC"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D116241" w14:textId="77777777" w:rsidR="00AF3CFB" w:rsidRPr="004F71B4" w:rsidRDefault="00AF3CFB" w:rsidP="00AF3CFB">
            <w:pPr>
              <w:pStyle w:val="TableTextLeft"/>
              <w:keepNext/>
              <w:rPr>
                <w:sz w:val="18"/>
                <w:szCs w:val="18"/>
                <w:lang w:val="en-GB"/>
              </w:rPr>
            </w:pPr>
            <w:r w:rsidRPr="00AC6ABE">
              <w:rPr>
                <w:sz w:val="18"/>
                <w:szCs w:val="18"/>
                <w:lang w:val="en-GB"/>
              </w:rPr>
              <w:t>F-S-Req084</w:t>
            </w:r>
            <w:r>
              <w:rPr>
                <w:sz w:val="18"/>
                <w:szCs w:val="18"/>
                <w:lang w:val="en-GB"/>
              </w:rPr>
              <w:t xml:space="preserve"> - OTA App Informs the OTA Feature of Data Corruption</w:t>
            </w:r>
          </w:p>
        </w:tc>
      </w:tr>
      <w:tr w:rsidR="00AF3CFB" w:rsidRPr="006462E0" w14:paraId="49CAE4F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275C07" w14:textId="77777777" w:rsidR="00AF3CFB" w:rsidRDefault="00AF3CFB" w:rsidP="00AF3CFB">
            <w:pPr>
              <w:pStyle w:val="TableRowNameLeft"/>
              <w:rPr>
                <w:noProof w:val="0"/>
                <w:sz w:val="18"/>
                <w:szCs w:val="18"/>
              </w:rPr>
            </w:pPr>
            <w:r w:rsidRPr="006462E0">
              <w:rPr>
                <w:noProof w:val="0"/>
                <w:sz w:val="18"/>
                <w:szCs w:val="18"/>
              </w:rPr>
              <w:t>ASIL Classification:</w:t>
            </w:r>
          </w:p>
          <w:p w14:paraId="280252FC"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C364A3C"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E16B2E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BDE937"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BA89988"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Error - Own corruption detection</w:t>
            </w:r>
          </w:p>
        </w:tc>
      </w:tr>
      <w:tr w:rsidR="00AF3CFB" w:rsidRPr="006462E0" w14:paraId="1A62B559"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7D90541"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BAB6C34" w14:textId="77777777" w:rsidR="00AF3CFB" w:rsidRPr="004F71B4" w:rsidRDefault="00AF3CFB" w:rsidP="00AF3CFB">
            <w:pPr>
              <w:pStyle w:val="FuncSafetyReqText"/>
              <w:rPr>
                <w:i/>
                <w:noProof w:val="0"/>
                <w:color w:val="808080"/>
                <w:sz w:val="18"/>
                <w:szCs w:val="18"/>
              </w:rPr>
            </w:pPr>
            <w:r>
              <w:rPr>
                <w:noProof w:val="0"/>
                <w:sz w:val="18"/>
                <w:szCs w:val="18"/>
              </w:rPr>
              <w:t>ECG shall verify that its software is not corrupted prior to starting the installation, If corruption is detected, then it should report to the Ford Cloud.</w:t>
            </w:r>
          </w:p>
        </w:tc>
      </w:tr>
      <w:tr w:rsidR="00AF3CFB" w:rsidRPr="006462E0" w14:paraId="223551D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D3E27C"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6A49000" w14:textId="77777777" w:rsidR="00BF1084" w:rsidRDefault="00BF1084"/>
        </w:tc>
      </w:tr>
      <w:tr w:rsidR="00AF3CFB" w:rsidRPr="006462E0" w14:paraId="16BE877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91E9CA"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2C2E32A"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991BAF7"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CCDBE9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5FFC75"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4B64E3A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87D6A22"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E5D819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441D679" w14:textId="77777777" w:rsidR="00BF1084" w:rsidRDefault="00BF1084"/>
        </w:tc>
      </w:tr>
      <w:tr w:rsidR="00AF3CFB" w:rsidRPr="006462E0" w14:paraId="3A7B80E0"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C15908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255830D"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5914991"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1BFE9DD" w14:textId="77777777" w:rsidR="00BF1084" w:rsidRDefault="00BF1084"/>
        </w:tc>
      </w:tr>
      <w:tr w:rsidR="00AF3CFB" w:rsidRPr="006462E0" w14:paraId="36C8A914"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F0BF70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911B138" w14:textId="77777777" w:rsidR="00AF3CFB" w:rsidRDefault="00AF3CFB" w:rsidP="00AF3CFB">
            <w:pPr>
              <w:pStyle w:val="FuncSafetyReqText"/>
              <w:rPr>
                <w:noProof w:val="0"/>
                <w:sz w:val="18"/>
                <w:szCs w:val="18"/>
              </w:rPr>
            </w:pPr>
          </w:p>
        </w:tc>
      </w:tr>
      <w:tr w:rsidR="00AF3CFB" w:rsidRPr="006462E0" w14:paraId="010F803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B0B484B"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AE151E5" w14:textId="77777777" w:rsidR="00AF3CFB" w:rsidRPr="00D810B9" w:rsidRDefault="00AF3CFB" w:rsidP="00AF3CFB">
            <w:pPr>
              <w:rPr>
                <w:iCs/>
                <w:sz w:val="18"/>
              </w:rPr>
            </w:pPr>
            <w:r w:rsidRPr="00D810B9">
              <w:rPr>
                <w:iCs/>
                <w:sz w:val="18"/>
              </w:rPr>
              <w:t>System test</w:t>
            </w:r>
          </w:p>
        </w:tc>
      </w:tr>
      <w:tr w:rsidR="00AF3CFB" w:rsidRPr="006462E0" w14:paraId="4F26EA1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B625B4" w14:textId="77777777" w:rsidR="00AF3CFB" w:rsidRDefault="00AF3CFB" w:rsidP="00AF3CFB">
            <w:pPr>
              <w:pStyle w:val="TableRowNameLeft"/>
              <w:rPr>
                <w:noProof w:val="0"/>
                <w:sz w:val="18"/>
                <w:szCs w:val="18"/>
              </w:rPr>
            </w:pPr>
            <w:r w:rsidRPr="006462E0">
              <w:rPr>
                <w:noProof w:val="0"/>
                <w:sz w:val="18"/>
                <w:szCs w:val="18"/>
              </w:rPr>
              <w:t>V&amp;V acceptance criteria:</w:t>
            </w:r>
          </w:p>
          <w:p w14:paraId="48D149E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00DDEBE" w14:textId="77777777" w:rsidR="00BF1084" w:rsidRDefault="00BF1084"/>
        </w:tc>
      </w:tr>
      <w:tr w:rsidR="00AF3CFB" w:rsidRPr="006462E0" w14:paraId="44CA07F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2EFC17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2DC9EEE" w14:textId="77777777" w:rsidR="00BF1084" w:rsidRDefault="00BF1084"/>
        </w:tc>
      </w:tr>
    </w:tbl>
    <w:p w14:paraId="15A0AA6F" w14:textId="77777777" w:rsidR="00E24C7B" w:rsidRPr="00DF0B71" w:rsidRDefault="00E24C7B" w:rsidP="00937B04">
      <w:pPr>
        <w:rPr>
          <w:sz w:val="2"/>
          <w:szCs w:val="2"/>
        </w:rPr>
      </w:pPr>
    </w:p>
    <w:p w14:paraId="4FB72908" w14:textId="77777777" w:rsidR="00831488" w:rsidRPr="006462E0" w:rsidRDefault="00831488" w:rsidP="00BC0911">
      <w:pPr>
        <w:rPr>
          <w:sz w:val="2"/>
          <w:szCs w:val="2"/>
        </w:rPr>
      </w:pPr>
    </w:p>
    <w:p w14:paraId="40AE0766" w14:textId="2B724211" w:rsidR="00B356F2" w:rsidRDefault="00B356F2" w:rsidP="00B81A22">
      <w:pPr>
        <w:pStyle w:val="Caption"/>
      </w:pPr>
      <w:bookmarkStart w:id="140" w:name="_Toc524090301"/>
      <w:r w:rsidRPr="006462E0">
        <w:t xml:space="preserve">Table </w:t>
      </w:r>
      <w:r w:rsidRPr="006462E0">
        <w:fldChar w:fldCharType="begin"/>
      </w:r>
      <w:r w:rsidRPr="006462E0">
        <w:instrText xml:space="preserve"> SEQ Table \* ARABIC </w:instrText>
      </w:r>
      <w:r w:rsidRPr="006462E0">
        <w:fldChar w:fldCharType="separate"/>
      </w:r>
      <w:r w:rsidR="0084278B">
        <w:rPr>
          <w:noProof/>
        </w:rPr>
        <w:t>31</w:t>
      </w:r>
      <w:r w:rsidRPr="006462E0">
        <w:fldChar w:fldCharType="end"/>
      </w:r>
      <w:r w:rsidR="00B81A22">
        <w:t xml:space="preserve">: </w:t>
      </w:r>
      <w:r w:rsidR="006A32C9">
        <w:t xml:space="preserve"> </w:t>
      </w:r>
      <w:r w:rsidR="003D7ABB">
        <w:t>ECG Error - Own corruption detection</w:t>
      </w:r>
      <w:bookmarkEnd w:id="140"/>
    </w:p>
    <w:p w14:paraId="6F5EB8AE" w14:textId="77777777" w:rsidR="0078561F" w:rsidRPr="0078561F" w:rsidRDefault="004E3C27" w:rsidP="0078561F">
      <w:pPr>
        <w:pStyle w:val="Heading3"/>
      </w:pPr>
      <w:bookmarkStart w:id="141" w:name="_Toc524090185"/>
      <w:r w:rsidRPr="00225104">
        <w:t xml:space="preserve">Requirement Derivation Diagram(s) for </w:t>
      </w:r>
      <w:r>
        <w:t>F-S-Req082</w:t>
      </w:r>
      <w:r w:rsidR="00E21424">
        <w:t xml:space="preserve"> - OTA App Prevents Active Memory Erasing or Writing</w:t>
      </w:r>
      <w:bookmarkEnd w:id="141"/>
    </w:p>
    <w:p w14:paraId="1FDFE93E" w14:textId="77777777" w:rsidR="005E1C3C" w:rsidRPr="00953CBA" w:rsidRDefault="005E1C3C" w:rsidP="00953CBA"/>
    <w:p w14:paraId="6C03B714" w14:textId="77777777" w:rsidR="004E3C27" w:rsidRPr="004E3C27" w:rsidRDefault="004E3C27" w:rsidP="004E3C27">
      <w:pPr>
        <w:pStyle w:val="Heading4"/>
      </w:pPr>
      <w:bookmarkStart w:id="142" w:name="_Toc524090186"/>
      <w:r>
        <w:t>Requirement Derivation Diagram(s) (Optional)</w:t>
      </w:r>
      <w:bookmarkEnd w:id="142"/>
      <w:r>
        <w:t xml:space="preserve"> </w:t>
      </w:r>
    </w:p>
    <w:p w14:paraId="65936603" w14:textId="77777777" w:rsidR="004E3C27" w:rsidRPr="00225104" w:rsidRDefault="004E3C27" w:rsidP="004E3C27">
      <w:pPr>
        <w:rPr>
          <w:i/>
          <w:color w:val="A6A6A6"/>
        </w:rPr>
      </w:pPr>
      <w:r w:rsidRPr="00225104">
        <w:rPr>
          <w:i/>
          <w:color w:val="A6A6A6"/>
        </w:rPr>
        <w:t>Derive Technical Safety Requirements from Functional Safety Requirements.</w:t>
      </w:r>
    </w:p>
    <w:p w14:paraId="62BD62B8" w14:textId="77777777" w:rsidR="004E3C27" w:rsidRPr="00225104" w:rsidRDefault="004E3C27" w:rsidP="004E3C27"/>
    <w:p w14:paraId="168120B0"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72CFAC5E" w14:textId="77777777" w:rsidR="00240AB6" w:rsidRDefault="00240AB6" w:rsidP="004E3C27">
      <w:pPr>
        <w:jc w:val="center"/>
        <w:rPr>
          <w:i/>
          <w:color w:val="A6A6A6"/>
        </w:rPr>
      </w:pPr>
    </w:p>
    <w:p w14:paraId="24148757" w14:textId="77777777" w:rsidR="00240AB6" w:rsidRDefault="00240AB6" w:rsidP="004E3C27">
      <w:pPr>
        <w:jc w:val="center"/>
        <w:rPr>
          <w:i/>
          <w:color w:val="A6A6A6"/>
        </w:rPr>
      </w:pPr>
    </w:p>
    <w:p w14:paraId="4298CB61" w14:textId="77777777" w:rsidR="004E3C27" w:rsidRPr="00935A34" w:rsidRDefault="004E3C27" w:rsidP="004E3C27">
      <w:pPr>
        <w:jc w:val="center"/>
      </w:pPr>
      <w:r>
        <w:rPr>
          <w:noProof/>
          <w:lang w:val="en-US"/>
        </w:rPr>
        <w:drawing>
          <wp:inline distT="0" distB="0" distL="0" distR="0">
            <wp:extent cx="3914775" cy="3105150"/>
            <wp:effectExtent l="0" t="0" r="0" b="0"/>
            <wp:docPr id="34" name="Picture 234143797.jpg" descr="234143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4143797.jpg"/>
                    <pic:cNvPicPr/>
                  </pic:nvPicPr>
                  <pic:blipFill>
                    <a:blip r:embed="rId30" cstate="print"/>
                    <a:stretch>
                      <a:fillRect/>
                    </a:stretch>
                  </pic:blipFill>
                  <pic:spPr>
                    <a:xfrm>
                      <a:off x="0" y="0"/>
                      <a:ext cx="3914775" cy="3105150"/>
                    </a:xfrm>
                    <a:prstGeom prst="rect">
                      <a:avLst/>
                    </a:prstGeom>
                  </pic:spPr>
                </pic:pic>
              </a:graphicData>
            </a:graphic>
          </wp:inline>
        </w:drawing>
      </w:r>
    </w:p>
    <w:p w14:paraId="7ABF199B" w14:textId="619E158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17</w:t>
      </w:r>
      <w:r w:rsidRPr="00225104">
        <w:fldChar w:fldCharType="end"/>
      </w:r>
      <w:r w:rsidRPr="00225104">
        <w:t xml:space="preserve"> - Technical Safety Requirements Derivation Diagram for </w:t>
      </w:r>
      <w:r>
        <w:t>F-S-Req082</w:t>
      </w:r>
    </w:p>
    <w:p w14:paraId="1046598E" w14:textId="77777777" w:rsidR="00EE1AD7" w:rsidRDefault="00AA2664" w:rsidP="00EB1D46">
      <w:pPr>
        <w:pStyle w:val="Heading4"/>
      </w:pPr>
      <w:bookmarkStart w:id="143" w:name="_Toc524090187"/>
      <w:r>
        <w:t xml:space="preserve">Technical Safety Requirements </w:t>
      </w:r>
      <w:r w:rsidR="004E3C27">
        <w:t>for F-S-Req082</w:t>
      </w:r>
      <w:r w:rsidR="009B6F4C">
        <w:t xml:space="preserve"> - OTA App Prevents Active Memory Erasing or Writing</w:t>
      </w:r>
      <w:bookmarkEnd w:id="143"/>
    </w:p>
    <w:p w14:paraId="75E65501" w14:textId="77777777" w:rsidR="00EE1AD7" w:rsidRPr="00EE1AD7" w:rsidRDefault="00EE1AD7" w:rsidP="00EB1D46"/>
    <w:p w14:paraId="2057FEF3" w14:textId="40FE2C15"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B09A24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ADC863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915F94C" w14:textId="77777777" w:rsidR="004C0701" w:rsidRPr="004F71B4" w:rsidRDefault="004C0701" w:rsidP="004C0701">
            <w:pPr>
              <w:pStyle w:val="TableTextLeft"/>
              <w:keepNext/>
              <w:rPr>
                <w:sz w:val="18"/>
                <w:szCs w:val="18"/>
                <w:lang w:val="en-GB"/>
              </w:rPr>
            </w:pPr>
            <w:bookmarkStart w:id="144" w:name="_6acfc27f88ae14d262cbd7224e7a0ee2"/>
            <w:r>
              <w:rPr>
                <w:sz w:val="18"/>
                <w:szCs w:val="18"/>
                <w:lang w:val="en-GB"/>
              </w:rPr>
              <w:t>T-S-Req041</w:t>
            </w:r>
            <w:bookmarkEnd w:id="144"/>
            <w:r w:rsidR="001E6818">
              <w:rPr>
                <w:sz w:val="18"/>
                <w:szCs w:val="18"/>
                <w:lang w:val="en-GB"/>
              </w:rPr>
              <w:t xml:space="preserve"> - Target ECU &amp; ECG Active memory protected</w:t>
            </w:r>
          </w:p>
        </w:tc>
      </w:tr>
      <w:tr w:rsidR="00AF3CFB" w:rsidRPr="006462E0" w14:paraId="112CE40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A2D362"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09437C9" w14:textId="77777777" w:rsidR="00AF3CFB" w:rsidRDefault="00AF3CFB" w:rsidP="00AF3CFB">
            <w:pPr>
              <w:pStyle w:val="TableTextLeft"/>
              <w:keepNext/>
              <w:rPr>
                <w:sz w:val="18"/>
                <w:szCs w:val="18"/>
                <w:lang w:val="en-GB"/>
              </w:rPr>
            </w:pPr>
          </w:p>
        </w:tc>
      </w:tr>
      <w:tr w:rsidR="00AF3CFB" w:rsidRPr="006462E0" w14:paraId="60FFC41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358BE3"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B4429A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CFC349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137D7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9C09AB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61C8BB1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79B9E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2DEA0B9" w14:textId="77777777" w:rsidR="00AF3CFB" w:rsidRPr="004F71B4" w:rsidRDefault="00AF3CFB" w:rsidP="00AF3CFB">
            <w:pPr>
              <w:pStyle w:val="TableTextLeft"/>
              <w:keepNext/>
              <w:rPr>
                <w:sz w:val="18"/>
                <w:szCs w:val="18"/>
                <w:lang w:val="en-GB"/>
              </w:rPr>
            </w:pPr>
            <w:r w:rsidRPr="00AC6ABE">
              <w:rPr>
                <w:sz w:val="18"/>
                <w:szCs w:val="18"/>
                <w:lang w:val="en-GB"/>
              </w:rPr>
              <w:t>F-S-Req082</w:t>
            </w:r>
            <w:r>
              <w:rPr>
                <w:sz w:val="18"/>
                <w:szCs w:val="18"/>
                <w:lang w:val="en-GB"/>
              </w:rPr>
              <w:t xml:space="preserve"> - OTA App Prevents Active Memory Erasing or Writing</w:t>
            </w:r>
          </w:p>
        </w:tc>
      </w:tr>
      <w:tr w:rsidR="00AF3CFB" w:rsidRPr="006462E0" w14:paraId="0890B42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BD3757" w14:textId="77777777" w:rsidR="00AF3CFB" w:rsidRDefault="00AF3CFB" w:rsidP="00AF3CFB">
            <w:pPr>
              <w:pStyle w:val="TableRowNameLeft"/>
              <w:rPr>
                <w:noProof w:val="0"/>
                <w:sz w:val="18"/>
                <w:szCs w:val="18"/>
              </w:rPr>
            </w:pPr>
            <w:r w:rsidRPr="006462E0">
              <w:rPr>
                <w:noProof w:val="0"/>
                <w:sz w:val="18"/>
                <w:szCs w:val="18"/>
              </w:rPr>
              <w:t>ASIL Classification:</w:t>
            </w:r>
          </w:p>
          <w:p w14:paraId="3200FF57"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B507476"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002CDAF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5B00C6"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8397AE7"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&amp; ECG Active memory protected</w:t>
            </w:r>
          </w:p>
        </w:tc>
      </w:tr>
      <w:tr w:rsidR="00AF3CFB" w:rsidRPr="006462E0" w14:paraId="2E22D96A"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3DA0B67"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EF4530C" w14:textId="77777777" w:rsidR="00AF3CFB" w:rsidRPr="004F71B4" w:rsidRDefault="00AF3CFB" w:rsidP="00AF3CFB">
            <w:pPr>
              <w:pStyle w:val="FuncSafetyReqText"/>
              <w:rPr>
                <w:i/>
                <w:noProof w:val="0"/>
                <w:color w:val="808080"/>
                <w:sz w:val="18"/>
                <w:szCs w:val="18"/>
              </w:rPr>
            </w:pPr>
            <w:r>
              <w:rPr>
                <w:noProof w:val="0"/>
                <w:sz w:val="18"/>
                <w:szCs w:val="18"/>
              </w:rPr>
              <w:t>During AB OTA update, All modules shall not program or erase active memory.</w:t>
            </w:r>
          </w:p>
        </w:tc>
      </w:tr>
      <w:tr w:rsidR="00AF3CFB" w:rsidRPr="006462E0" w14:paraId="6857FA6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9FB7A46"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8E7CD7" w14:textId="77777777" w:rsidR="00BF1084" w:rsidRDefault="00BF1084"/>
        </w:tc>
      </w:tr>
      <w:tr w:rsidR="00AF3CFB" w:rsidRPr="006462E0" w14:paraId="65C25A5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2F1BE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44DA9B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22746138"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F64364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118463"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710CBA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A6222C8"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1DD2D6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D235442" w14:textId="77777777" w:rsidR="00BF1084" w:rsidRDefault="00BF1084"/>
        </w:tc>
      </w:tr>
      <w:tr w:rsidR="00AF3CFB" w:rsidRPr="006462E0" w14:paraId="4181204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2832B84"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D294C2F"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245C69D6"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8550A84" w14:textId="77777777" w:rsidR="00BF1084" w:rsidRDefault="00BF1084"/>
        </w:tc>
      </w:tr>
      <w:tr w:rsidR="00AF3CFB" w:rsidRPr="006462E0" w14:paraId="63AEA674"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C011B9"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10749617" w14:textId="77777777" w:rsidR="00AF3CFB" w:rsidRDefault="00AF3CFB" w:rsidP="00AF3CFB">
            <w:pPr>
              <w:pStyle w:val="FuncSafetyReqText"/>
              <w:rPr>
                <w:noProof w:val="0"/>
                <w:sz w:val="18"/>
                <w:szCs w:val="18"/>
              </w:rPr>
            </w:pPr>
          </w:p>
        </w:tc>
      </w:tr>
      <w:tr w:rsidR="00AF3CFB" w:rsidRPr="006462E0" w14:paraId="3092CDD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E348F8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172EA4A" w14:textId="77777777" w:rsidR="00AF3CFB" w:rsidRPr="00D810B9" w:rsidRDefault="00AF3CFB" w:rsidP="00AF3CFB">
            <w:pPr>
              <w:rPr>
                <w:iCs/>
                <w:sz w:val="18"/>
              </w:rPr>
            </w:pPr>
            <w:r w:rsidRPr="00D810B9">
              <w:rPr>
                <w:iCs/>
                <w:sz w:val="18"/>
              </w:rPr>
              <w:t>System test</w:t>
            </w:r>
          </w:p>
        </w:tc>
      </w:tr>
      <w:tr w:rsidR="00AF3CFB" w:rsidRPr="006462E0" w14:paraId="55AF7B5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AF03483" w14:textId="77777777" w:rsidR="00AF3CFB" w:rsidRDefault="00AF3CFB" w:rsidP="00AF3CFB">
            <w:pPr>
              <w:pStyle w:val="TableRowNameLeft"/>
              <w:rPr>
                <w:noProof w:val="0"/>
                <w:sz w:val="18"/>
                <w:szCs w:val="18"/>
              </w:rPr>
            </w:pPr>
            <w:r w:rsidRPr="006462E0">
              <w:rPr>
                <w:noProof w:val="0"/>
                <w:sz w:val="18"/>
                <w:szCs w:val="18"/>
              </w:rPr>
              <w:t>V&amp;V acceptance criteria:</w:t>
            </w:r>
          </w:p>
          <w:p w14:paraId="3C1B3E6C"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C369999" w14:textId="77777777" w:rsidR="00BF1084" w:rsidRDefault="00BF1084"/>
        </w:tc>
      </w:tr>
      <w:tr w:rsidR="00AF3CFB" w:rsidRPr="006462E0" w14:paraId="11EFCD7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1C977F"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BECAE85" w14:textId="77777777" w:rsidR="00BF1084" w:rsidRDefault="00BF1084"/>
        </w:tc>
      </w:tr>
    </w:tbl>
    <w:p w14:paraId="37A9AA44" w14:textId="77777777" w:rsidR="00E24C7B" w:rsidRPr="00DF0B71" w:rsidRDefault="00E24C7B" w:rsidP="00937B04">
      <w:pPr>
        <w:rPr>
          <w:sz w:val="2"/>
          <w:szCs w:val="2"/>
        </w:rPr>
      </w:pPr>
    </w:p>
    <w:p w14:paraId="02F5C55A" w14:textId="77777777" w:rsidR="00831488" w:rsidRPr="006462E0" w:rsidRDefault="00831488" w:rsidP="00BC0911">
      <w:pPr>
        <w:rPr>
          <w:sz w:val="2"/>
          <w:szCs w:val="2"/>
        </w:rPr>
      </w:pPr>
    </w:p>
    <w:p w14:paraId="29A0CE96" w14:textId="15C438A2" w:rsidR="00B356F2" w:rsidRDefault="00B356F2" w:rsidP="00B81A22">
      <w:pPr>
        <w:pStyle w:val="Caption"/>
      </w:pPr>
      <w:bookmarkStart w:id="145" w:name="_Toc524090302"/>
      <w:r w:rsidRPr="006462E0">
        <w:t xml:space="preserve">Table </w:t>
      </w:r>
      <w:r w:rsidRPr="006462E0">
        <w:fldChar w:fldCharType="begin"/>
      </w:r>
      <w:r w:rsidRPr="006462E0">
        <w:instrText xml:space="preserve"> SEQ Table \* ARABIC </w:instrText>
      </w:r>
      <w:r w:rsidRPr="006462E0">
        <w:fldChar w:fldCharType="separate"/>
      </w:r>
      <w:r w:rsidR="0084278B">
        <w:rPr>
          <w:noProof/>
        </w:rPr>
        <w:t>32</w:t>
      </w:r>
      <w:r w:rsidRPr="006462E0">
        <w:fldChar w:fldCharType="end"/>
      </w:r>
      <w:r w:rsidR="00B81A22">
        <w:t xml:space="preserve">: </w:t>
      </w:r>
      <w:r w:rsidR="006A32C9">
        <w:t xml:space="preserve"> </w:t>
      </w:r>
      <w:r w:rsidR="003D7ABB">
        <w:t>Target ECU &amp; ECG Active memory protected</w:t>
      </w:r>
      <w:bookmarkEnd w:id="145"/>
    </w:p>
    <w:p w14:paraId="19220F83" w14:textId="77777777" w:rsidR="0078561F" w:rsidRPr="0078561F" w:rsidRDefault="004E3C27" w:rsidP="0078561F">
      <w:pPr>
        <w:pStyle w:val="Heading3"/>
      </w:pPr>
      <w:bookmarkStart w:id="146" w:name="_Toc524090188"/>
      <w:r w:rsidRPr="00225104">
        <w:t xml:space="preserve">Requirement Derivation Diagram(s) for </w:t>
      </w:r>
      <w:r>
        <w:t>F-S-Req091</w:t>
      </w:r>
      <w:r w:rsidR="00E21424">
        <w:t xml:space="preserve"> - OTA App rejects Invalid Software</w:t>
      </w:r>
      <w:bookmarkEnd w:id="146"/>
    </w:p>
    <w:p w14:paraId="4AB9D5DA" w14:textId="77777777" w:rsidR="005E1C3C" w:rsidRPr="00953CBA" w:rsidRDefault="005E1C3C" w:rsidP="00953CBA"/>
    <w:p w14:paraId="564DEE0D" w14:textId="77777777" w:rsidR="004E3C27" w:rsidRPr="004E3C27" w:rsidRDefault="004E3C27" w:rsidP="004E3C27">
      <w:pPr>
        <w:pStyle w:val="Heading4"/>
      </w:pPr>
      <w:bookmarkStart w:id="147" w:name="_Toc524090189"/>
      <w:r>
        <w:t>Requirement Derivation Diagram(s) (Optional)</w:t>
      </w:r>
      <w:bookmarkEnd w:id="147"/>
      <w:r>
        <w:t xml:space="preserve"> </w:t>
      </w:r>
    </w:p>
    <w:p w14:paraId="06B24B1B" w14:textId="77777777" w:rsidR="004E3C27" w:rsidRPr="00225104" w:rsidRDefault="004E3C27" w:rsidP="004E3C27">
      <w:pPr>
        <w:rPr>
          <w:i/>
          <w:color w:val="A6A6A6"/>
        </w:rPr>
      </w:pPr>
      <w:r w:rsidRPr="00225104">
        <w:rPr>
          <w:i/>
          <w:color w:val="A6A6A6"/>
        </w:rPr>
        <w:t>Derive Technical Safety Requirements from Functional Safety Requirements.</w:t>
      </w:r>
    </w:p>
    <w:p w14:paraId="00F8113F" w14:textId="77777777" w:rsidR="004E3C27" w:rsidRPr="00225104" w:rsidRDefault="004E3C27" w:rsidP="004E3C27"/>
    <w:p w14:paraId="47BA4779"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5054BF87" w14:textId="77777777" w:rsidR="00240AB6" w:rsidRDefault="00240AB6" w:rsidP="004E3C27">
      <w:pPr>
        <w:jc w:val="center"/>
        <w:rPr>
          <w:i/>
          <w:color w:val="A6A6A6"/>
        </w:rPr>
      </w:pPr>
    </w:p>
    <w:p w14:paraId="5E4489CA" w14:textId="77777777" w:rsidR="00240AB6" w:rsidRDefault="00240AB6" w:rsidP="004E3C27">
      <w:pPr>
        <w:jc w:val="center"/>
        <w:rPr>
          <w:i/>
          <w:color w:val="A6A6A6"/>
        </w:rPr>
      </w:pPr>
    </w:p>
    <w:p w14:paraId="0666EBDE" w14:textId="77777777" w:rsidR="004E3C27" w:rsidRPr="00935A34" w:rsidRDefault="004E3C27" w:rsidP="004E3C27">
      <w:pPr>
        <w:jc w:val="center"/>
      </w:pPr>
      <w:r>
        <w:rPr>
          <w:noProof/>
          <w:lang w:val="en-US"/>
        </w:rPr>
        <w:drawing>
          <wp:inline distT="0" distB="0" distL="0" distR="0">
            <wp:extent cx="3914775" cy="2952750"/>
            <wp:effectExtent l="0" t="0" r="0" b="0"/>
            <wp:docPr id="36" name="Picture 93332385.jpg" descr="93332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3332385.jpg"/>
                    <pic:cNvPicPr/>
                  </pic:nvPicPr>
                  <pic:blipFill>
                    <a:blip r:embed="rId31" cstate="print"/>
                    <a:stretch>
                      <a:fillRect/>
                    </a:stretch>
                  </pic:blipFill>
                  <pic:spPr>
                    <a:xfrm>
                      <a:off x="0" y="0"/>
                      <a:ext cx="3914775" cy="2952750"/>
                    </a:xfrm>
                    <a:prstGeom prst="rect">
                      <a:avLst/>
                    </a:prstGeom>
                  </pic:spPr>
                </pic:pic>
              </a:graphicData>
            </a:graphic>
          </wp:inline>
        </w:drawing>
      </w:r>
    </w:p>
    <w:p w14:paraId="35736330" w14:textId="1DF334D9"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18</w:t>
      </w:r>
      <w:r w:rsidRPr="00225104">
        <w:fldChar w:fldCharType="end"/>
      </w:r>
      <w:r w:rsidRPr="00225104">
        <w:t xml:space="preserve"> - Technical Safety Requirements Derivation Diagram for </w:t>
      </w:r>
      <w:r>
        <w:t>F-S-Req091</w:t>
      </w:r>
    </w:p>
    <w:p w14:paraId="26B1037A" w14:textId="77777777" w:rsidR="00EE1AD7" w:rsidRDefault="00AA2664" w:rsidP="00EB1D46">
      <w:pPr>
        <w:pStyle w:val="Heading4"/>
      </w:pPr>
      <w:bookmarkStart w:id="148" w:name="_Toc524090190"/>
      <w:r>
        <w:t xml:space="preserve">Technical Safety Requirements </w:t>
      </w:r>
      <w:r w:rsidR="004E3C27">
        <w:t>for F-S-Req091</w:t>
      </w:r>
      <w:r w:rsidR="009B6F4C">
        <w:t xml:space="preserve"> - OTA App rejects Invalid Software</w:t>
      </w:r>
      <w:bookmarkEnd w:id="148"/>
    </w:p>
    <w:p w14:paraId="6FDF2D65" w14:textId="77777777" w:rsidR="00EE1AD7" w:rsidRPr="00EE1AD7" w:rsidRDefault="00EE1AD7" w:rsidP="00EB1D46"/>
    <w:p w14:paraId="5FDD5FDE" w14:textId="7A680519"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34D3CD2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B3C24E"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D32116F" w14:textId="77777777" w:rsidR="004C0701" w:rsidRPr="004F71B4" w:rsidRDefault="004C0701" w:rsidP="004C0701">
            <w:pPr>
              <w:pStyle w:val="TableTextLeft"/>
              <w:keepNext/>
              <w:rPr>
                <w:sz w:val="18"/>
                <w:szCs w:val="18"/>
                <w:lang w:val="en-GB"/>
              </w:rPr>
            </w:pPr>
            <w:bookmarkStart w:id="149" w:name="_47c5cb6cebab3aad23e6df6edbbbe89c"/>
            <w:r>
              <w:rPr>
                <w:sz w:val="18"/>
                <w:szCs w:val="18"/>
                <w:lang w:val="en-GB"/>
              </w:rPr>
              <w:t>T-S-Req039</w:t>
            </w:r>
            <w:bookmarkEnd w:id="149"/>
            <w:r w:rsidR="001E6818">
              <w:rPr>
                <w:sz w:val="18"/>
                <w:szCs w:val="18"/>
                <w:lang w:val="en-GB"/>
              </w:rPr>
              <w:t xml:space="preserve"> - Target ECU SW signature-failure</w:t>
            </w:r>
          </w:p>
        </w:tc>
      </w:tr>
      <w:tr w:rsidR="00AF3CFB" w:rsidRPr="006462E0" w14:paraId="3D7324A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7143EE"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047CC3D" w14:textId="77777777" w:rsidR="00AF3CFB" w:rsidRDefault="00AF3CFB" w:rsidP="00AF3CFB">
            <w:pPr>
              <w:pStyle w:val="TableTextLeft"/>
              <w:keepNext/>
              <w:rPr>
                <w:sz w:val="18"/>
                <w:szCs w:val="18"/>
                <w:lang w:val="en-GB"/>
              </w:rPr>
            </w:pPr>
          </w:p>
        </w:tc>
      </w:tr>
      <w:tr w:rsidR="00AF3CFB" w:rsidRPr="006462E0" w14:paraId="38113A6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51715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074B35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C193A7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F9FF1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CBC23B9"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78B3282D"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5D8F277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EE595D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8B331EE" w14:textId="77777777" w:rsidR="00AF3CFB" w:rsidRPr="004F71B4" w:rsidRDefault="00AF3CFB" w:rsidP="00AF3CFB">
            <w:pPr>
              <w:pStyle w:val="TableTextLeft"/>
              <w:keepNext/>
              <w:rPr>
                <w:sz w:val="18"/>
                <w:szCs w:val="18"/>
                <w:lang w:val="en-GB"/>
              </w:rPr>
            </w:pPr>
            <w:r w:rsidRPr="00AC6ABE">
              <w:rPr>
                <w:sz w:val="18"/>
                <w:szCs w:val="18"/>
                <w:lang w:val="en-GB"/>
              </w:rPr>
              <w:t>F-S-Req091</w:t>
            </w:r>
            <w:r>
              <w:rPr>
                <w:sz w:val="18"/>
                <w:szCs w:val="18"/>
                <w:lang w:val="en-GB"/>
              </w:rPr>
              <w:t xml:space="preserve"> - OTA App rejects Invalid Software</w:t>
            </w:r>
          </w:p>
        </w:tc>
      </w:tr>
      <w:tr w:rsidR="00AF3CFB" w:rsidRPr="006462E0" w14:paraId="419639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EAD0CF" w14:textId="77777777" w:rsidR="00AF3CFB" w:rsidRDefault="00AF3CFB" w:rsidP="00AF3CFB">
            <w:pPr>
              <w:pStyle w:val="TableRowNameLeft"/>
              <w:rPr>
                <w:noProof w:val="0"/>
                <w:sz w:val="18"/>
                <w:szCs w:val="18"/>
              </w:rPr>
            </w:pPr>
            <w:r w:rsidRPr="006462E0">
              <w:rPr>
                <w:noProof w:val="0"/>
                <w:sz w:val="18"/>
                <w:szCs w:val="18"/>
              </w:rPr>
              <w:t>ASIL Classification:</w:t>
            </w:r>
          </w:p>
          <w:p w14:paraId="66596C57"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9E28F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01DB0A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B2EEF7F"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2A6B295"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SW signature-failure</w:t>
            </w:r>
          </w:p>
        </w:tc>
      </w:tr>
      <w:tr w:rsidR="00AF3CFB" w:rsidRPr="006462E0" w14:paraId="2563B8FE"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0DFAA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9560DFE" w14:textId="77777777" w:rsidR="00AF3CFB" w:rsidRPr="004F71B4" w:rsidRDefault="00AF3CFB" w:rsidP="00AF3CFB">
            <w:pPr>
              <w:pStyle w:val="FuncSafetyReqText"/>
              <w:rPr>
                <w:i/>
                <w:noProof w:val="0"/>
                <w:color w:val="808080"/>
                <w:sz w:val="18"/>
                <w:szCs w:val="18"/>
              </w:rPr>
            </w:pPr>
            <w:r>
              <w:rPr>
                <w:noProof w:val="0"/>
                <w:sz w:val="18"/>
                <w:szCs w:val="18"/>
              </w:rPr>
              <w:t>OTA Application shall not install software that fails the software signature</w:t>
            </w:r>
          </w:p>
        </w:tc>
      </w:tr>
      <w:tr w:rsidR="00AF3CFB" w:rsidRPr="006462E0" w14:paraId="78808E7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BCBB71"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C6FCFB7" w14:textId="77777777" w:rsidR="00BF1084" w:rsidRDefault="00BF1084"/>
        </w:tc>
      </w:tr>
      <w:tr w:rsidR="00AF3CFB" w:rsidRPr="006462E0" w14:paraId="0277769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E5ABFD"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403FD6C"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81E0376"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5151CA5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0C9B6D"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4AB37D04"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2CFD9D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5AE41F2F"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C8D3C5E" w14:textId="77777777" w:rsidR="00BF1084" w:rsidRDefault="00BF1084"/>
        </w:tc>
      </w:tr>
      <w:tr w:rsidR="00AF3CFB" w:rsidRPr="006462E0" w14:paraId="0260AF95"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CD91D3"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6E603A65"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CAD205C"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8BF6A60" w14:textId="77777777" w:rsidR="00BF1084" w:rsidRDefault="00BF1084"/>
        </w:tc>
      </w:tr>
      <w:tr w:rsidR="00AF3CFB" w:rsidRPr="006462E0" w14:paraId="21ADBB39"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3C9E46"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A90D7A4" w14:textId="77777777" w:rsidR="00AF3CFB" w:rsidRDefault="00AF3CFB" w:rsidP="00AF3CFB">
            <w:pPr>
              <w:pStyle w:val="FuncSafetyReqText"/>
              <w:rPr>
                <w:noProof w:val="0"/>
                <w:sz w:val="18"/>
                <w:szCs w:val="18"/>
              </w:rPr>
            </w:pPr>
          </w:p>
        </w:tc>
      </w:tr>
      <w:tr w:rsidR="00AF3CFB" w:rsidRPr="006462E0" w14:paraId="2FB8510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F42AF0"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21FF9A0" w14:textId="77777777" w:rsidR="00AF3CFB" w:rsidRPr="00D810B9" w:rsidRDefault="00AF3CFB" w:rsidP="00AF3CFB">
            <w:pPr>
              <w:rPr>
                <w:iCs/>
                <w:sz w:val="18"/>
              </w:rPr>
            </w:pPr>
            <w:r w:rsidRPr="00D810B9">
              <w:rPr>
                <w:iCs/>
                <w:sz w:val="18"/>
              </w:rPr>
              <w:t>System test</w:t>
            </w:r>
          </w:p>
        </w:tc>
      </w:tr>
      <w:tr w:rsidR="00AF3CFB" w:rsidRPr="006462E0" w14:paraId="495E1D3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0A6F6F" w14:textId="77777777" w:rsidR="00AF3CFB" w:rsidRDefault="00AF3CFB" w:rsidP="00AF3CFB">
            <w:pPr>
              <w:pStyle w:val="TableRowNameLeft"/>
              <w:rPr>
                <w:noProof w:val="0"/>
                <w:sz w:val="18"/>
                <w:szCs w:val="18"/>
              </w:rPr>
            </w:pPr>
            <w:r w:rsidRPr="006462E0">
              <w:rPr>
                <w:noProof w:val="0"/>
                <w:sz w:val="18"/>
                <w:szCs w:val="18"/>
              </w:rPr>
              <w:t>V&amp;V acceptance criteria:</w:t>
            </w:r>
          </w:p>
          <w:p w14:paraId="2461DE0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98E7652" w14:textId="77777777" w:rsidR="00BF1084" w:rsidRDefault="00BF1084"/>
        </w:tc>
      </w:tr>
      <w:tr w:rsidR="00AF3CFB" w:rsidRPr="006462E0" w14:paraId="57AF565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931F92"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92EE90C" w14:textId="77777777" w:rsidR="00BF1084" w:rsidRDefault="00BF1084"/>
        </w:tc>
      </w:tr>
    </w:tbl>
    <w:p w14:paraId="7C9101ED" w14:textId="77777777" w:rsidR="00E24C7B" w:rsidRPr="00DF0B71" w:rsidRDefault="00E24C7B" w:rsidP="00937B04">
      <w:pPr>
        <w:rPr>
          <w:sz w:val="2"/>
          <w:szCs w:val="2"/>
        </w:rPr>
      </w:pPr>
    </w:p>
    <w:p w14:paraId="6203E0A0" w14:textId="77777777" w:rsidR="00831488" w:rsidRPr="006462E0" w:rsidRDefault="00831488" w:rsidP="00BC0911">
      <w:pPr>
        <w:rPr>
          <w:sz w:val="2"/>
          <w:szCs w:val="2"/>
        </w:rPr>
      </w:pPr>
    </w:p>
    <w:p w14:paraId="49CD39F5" w14:textId="02F9B93E" w:rsidR="00B356F2" w:rsidRDefault="00B356F2" w:rsidP="00B81A22">
      <w:pPr>
        <w:pStyle w:val="Caption"/>
      </w:pPr>
      <w:bookmarkStart w:id="150" w:name="_Toc524090303"/>
      <w:r w:rsidRPr="006462E0">
        <w:t xml:space="preserve">Table </w:t>
      </w:r>
      <w:r w:rsidRPr="006462E0">
        <w:fldChar w:fldCharType="begin"/>
      </w:r>
      <w:r w:rsidRPr="006462E0">
        <w:instrText xml:space="preserve"> SEQ Table \* ARABIC </w:instrText>
      </w:r>
      <w:r w:rsidRPr="006462E0">
        <w:fldChar w:fldCharType="separate"/>
      </w:r>
      <w:r w:rsidR="0084278B">
        <w:rPr>
          <w:noProof/>
        </w:rPr>
        <w:t>33</w:t>
      </w:r>
      <w:r w:rsidRPr="006462E0">
        <w:fldChar w:fldCharType="end"/>
      </w:r>
      <w:r w:rsidR="00B81A22">
        <w:t xml:space="preserve">: </w:t>
      </w:r>
      <w:r w:rsidR="006A32C9">
        <w:t xml:space="preserve"> </w:t>
      </w:r>
      <w:r w:rsidR="003D7ABB">
        <w:t>Target ECU SW signature-failure</w:t>
      </w:r>
      <w:bookmarkEnd w:id="150"/>
    </w:p>
    <w:p w14:paraId="6135520E" w14:textId="77777777" w:rsidR="0078561F" w:rsidRPr="0078561F" w:rsidRDefault="004E3C27" w:rsidP="0078561F">
      <w:pPr>
        <w:pStyle w:val="Heading3"/>
      </w:pPr>
      <w:bookmarkStart w:id="151" w:name="_Toc524090191"/>
      <w:r w:rsidRPr="00225104">
        <w:t xml:space="preserve">Requirement Derivation Diagram(s) for </w:t>
      </w:r>
      <w:r>
        <w:t>F-S-Req092</w:t>
      </w:r>
      <w:r w:rsidR="00E21424">
        <w:t xml:space="preserve"> - OTA App Sends Correct Part Number</w:t>
      </w:r>
      <w:bookmarkEnd w:id="151"/>
    </w:p>
    <w:p w14:paraId="5599CC0F" w14:textId="77777777" w:rsidR="005E1C3C" w:rsidRPr="00953CBA" w:rsidRDefault="005E1C3C" w:rsidP="00953CBA"/>
    <w:p w14:paraId="083647A6" w14:textId="77777777" w:rsidR="004E3C27" w:rsidRPr="004E3C27" w:rsidRDefault="004E3C27" w:rsidP="004E3C27">
      <w:pPr>
        <w:pStyle w:val="Heading4"/>
      </w:pPr>
      <w:bookmarkStart w:id="152" w:name="_Toc524090192"/>
      <w:r>
        <w:t>Requirement Derivation Diagram(s) (Optional)</w:t>
      </w:r>
      <w:bookmarkEnd w:id="152"/>
      <w:r>
        <w:t xml:space="preserve"> </w:t>
      </w:r>
    </w:p>
    <w:p w14:paraId="256769DF" w14:textId="77777777" w:rsidR="004E3C27" w:rsidRPr="00225104" w:rsidRDefault="004E3C27" w:rsidP="004E3C27">
      <w:pPr>
        <w:rPr>
          <w:i/>
          <w:color w:val="A6A6A6"/>
        </w:rPr>
      </w:pPr>
      <w:r w:rsidRPr="00225104">
        <w:rPr>
          <w:i/>
          <w:color w:val="A6A6A6"/>
        </w:rPr>
        <w:t>Derive Technical Safety Requirements from Functional Safety Requirements.</w:t>
      </w:r>
    </w:p>
    <w:p w14:paraId="0B555D31" w14:textId="77777777" w:rsidR="004E3C27" w:rsidRPr="00225104" w:rsidRDefault="004E3C27" w:rsidP="004E3C27"/>
    <w:p w14:paraId="64E4D7B9"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A34B384" w14:textId="77777777" w:rsidR="00240AB6" w:rsidRDefault="00240AB6" w:rsidP="004E3C27">
      <w:pPr>
        <w:jc w:val="center"/>
        <w:rPr>
          <w:i/>
          <w:color w:val="A6A6A6"/>
        </w:rPr>
      </w:pPr>
    </w:p>
    <w:p w14:paraId="12D7AA98" w14:textId="77777777" w:rsidR="00240AB6" w:rsidRDefault="00240AB6" w:rsidP="004E3C27">
      <w:pPr>
        <w:jc w:val="center"/>
        <w:rPr>
          <w:i/>
          <w:color w:val="A6A6A6"/>
        </w:rPr>
      </w:pPr>
    </w:p>
    <w:p w14:paraId="76B84250" w14:textId="77777777" w:rsidR="004E3C27" w:rsidRPr="00935A34" w:rsidRDefault="004E3C27" w:rsidP="004E3C27">
      <w:pPr>
        <w:jc w:val="center"/>
      </w:pPr>
      <w:r>
        <w:rPr>
          <w:noProof/>
          <w:lang w:val="en-US"/>
        </w:rPr>
        <w:drawing>
          <wp:inline distT="0" distB="0" distL="0" distR="0">
            <wp:extent cx="3914775" cy="2800350"/>
            <wp:effectExtent l="0" t="0" r="0" b="0"/>
            <wp:docPr id="38" name="Picture 464144580.jpg" descr="464144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64144580.jpg"/>
                    <pic:cNvPicPr/>
                  </pic:nvPicPr>
                  <pic:blipFill>
                    <a:blip r:embed="rId32" cstate="print"/>
                    <a:stretch>
                      <a:fillRect/>
                    </a:stretch>
                  </pic:blipFill>
                  <pic:spPr>
                    <a:xfrm>
                      <a:off x="0" y="0"/>
                      <a:ext cx="3914775" cy="2800350"/>
                    </a:xfrm>
                    <a:prstGeom prst="rect">
                      <a:avLst/>
                    </a:prstGeom>
                  </pic:spPr>
                </pic:pic>
              </a:graphicData>
            </a:graphic>
          </wp:inline>
        </w:drawing>
      </w:r>
    </w:p>
    <w:p w14:paraId="15D4E0A4" w14:textId="584AD913"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19</w:t>
      </w:r>
      <w:r w:rsidRPr="00225104">
        <w:fldChar w:fldCharType="end"/>
      </w:r>
      <w:r w:rsidRPr="00225104">
        <w:t xml:space="preserve"> - Technical Safety Requirements Derivation Diagram for </w:t>
      </w:r>
      <w:r>
        <w:t>F-S-Req092</w:t>
      </w:r>
    </w:p>
    <w:p w14:paraId="22BAA482" w14:textId="77777777" w:rsidR="00EE1AD7" w:rsidRDefault="00AA2664" w:rsidP="00EB1D46">
      <w:pPr>
        <w:pStyle w:val="Heading4"/>
      </w:pPr>
      <w:bookmarkStart w:id="153" w:name="_Toc524090193"/>
      <w:r>
        <w:t xml:space="preserve">Technical Safety Requirements </w:t>
      </w:r>
      <w:r w:rsidR="004E3C27">
        <w:t>for F-S-Req092</w:t>
      </w:r>
      <w:r w:rsidR="009B6F4C">
        <w:t xml:space="preserve"> - OTA App Sends Correct Part Number</w:t>
      </w:r>
      <w:bookmarkEnd w:id="153"/>
    </w:p>
    <w:p w14:paraId="6D45DA27" w14:textId="77777777" w:rsidR="00EE1AD7" w:rsidRPr="00EE1AD7" w:rsidRDefault="00EE1AD7" w:rsidP="00EB1D46"/>
    <w:p w14:paraId="2BCEFC96" w14:textId="0790ADF4"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10C6C0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EBCC80E"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B539873" w14:textId="77777777" w:rsidR="004C0701" w:rsidRPr="004F71B4" w:rsidRDefault="004C0701" w:rsidP="004C0701">
            <w:pPr>
              <w:pStyle w:val="TableTextLeft"/>
              <w:keepNext/>
              <w:rPr>
                <w:sz w:val="18"/>
                <w:szCs w:val="18"/>
                <w:lang w:val="en-GB"/>
              </w:rPr>
            </w:pPr>
            <w:bookmarkStart w:id="154" w:name="_661f0357bbf73de2962f065908eb3007"/>
            <w:r>
              <w:rPr>
                <w:sz w:val="18"/>
                <w:szCs w:val="18"/>
                <w:lang w:val="en-GB"/>
              </w:rPr>
              <w:t>T-S-Req040</w:t>
            </w:r>
            <w:bookmarkEnd w:id="154"/>
            <w:r w:rsidR="001E6818">
              <w:rPr>
                <w:sz w:val="18"/>
                <w:szCs w:val="18"/>
                <w:lang w:val="en-GB"/>
              </w:rPr>
              <w:t xml:space="preserve"> - Target ECU PN report</w:t>
            </w:r>
          </w:p>
        </w:tc>
      </w:tr>
      <w:tr w:rsidR="00AF3CFB" w:rsidRPr="006462E0" w14:paraId="0295D7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49983A3"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05BF369" w14:textId="77777777" w:rsidR="00AF3CFB" w:rsidRDefault="00AF3CFB" w:rsidP="00AF3CFB">
            <w:pPr>
              <w:pStyle w:val="TableTextLeft"/>
              <w:keepNext/>
              <w:rPr>
                <w:sz w:val="18"/>
                <w:szCs w:val="18"/>
                <w:lang w:val="en-GB"/>
              </w:rPr>
            </w:pPr>
          </w:p>
        </w:tc>
      </w:tr>
      <w:tr w:rsidR="00AF3CFB" w:rsidRPr="006462E0" w14:paraId="7418045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73EAE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F0814EF"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CFE190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6A7C0E"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825FCD5"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34611F64"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56A5B10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12988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3733ADA" w14:textId="77777777" w:rsidR="00AF3CFB" w:rsidRPr="004F71B4" w:rsidRDefault="00AF3CFB" w:rsidP="00AF3CFB">
            <w:pPr>
              <w:pStyle w:val="TableTextLeft"/>
              <w:keepNext/>
              <w:rPr>
                <w:sz w:val="18"/>
                <w:szCs w:val="18"/>
                <w:lang w:val="en-GB"/>
              </w:rPr>
            </w:pPr>
            <w:r w:rsidRPr="00AC6ABE">
              <w:rPr>
                <w:sz w:val="18"/>
                <w:szCs w:val="18"/>
                <w:lang w:val="en-GB"/>
              </w:rPr>
              <w:t>F-S-Req092</w:t>
            </w:r>
            <w:r>
              <w:rPr>
                <w:sz w:val="18"/>
                <w:szCs w:val="18"/>
                <w:lang w:val="en-GB"/>
              </w:rPr>
              <w:t xml:space="preserve"> - OTA App Sends Correct Part Number</w:t>
            </w:r>
          </w:p>
        </w:tc>
      </w:tr>
      <w:tr w:rsidR="00AF3CFB" w:rsidRPr="006462E0" w14:paraId="36ED292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857911" w14:textId="77777777" w:rsidR="00AF3CFB" w:rsidRDefault="00AF3CFB" w:rsidP="00AF3CFB">
            <w:pPr>
              <w:pStyle w:val="TableRowNameLeft"/>
              <w:rPr>
                <w:noProof w:val="0"/>
                <w:sz w:val="18"/>
                <w:szCs w:val="18"/>
              </w:rPr>
            </w:pPr>
            <w:r w:rsidRPr="006462E0">
              <w:rPr>
                <w:noProof w:val="0"/>
                <w:sz w:val="18"/>
                <w:szCs w:val="18"/>
              </w:rPr>
              <w:t>ASIL Classification:</w:t>
            </w:r>
          </w:p>
          <w:p w14:paraId="74824FFF"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643ED2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62D0CA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50F4B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3C9F79D"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PN report</w:t>
            </w:r>
          </w:p>
        </w:tc>
      </w:tr>
      <w:tr w:rsidR="00AF3CFB" w:rsidRPr="006462E0" w14:paraId="4EF22DD0"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4BAC4D"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71DD7F1" w14:textId="77777777" w:rsidR="00AF3CFB" w:rsidRPr="004F71B4" w:rsidRDefault="00AF3CFB" w:rsidP="00AF3CFB">
            <w:pPr>
              <w:pStyle w:val="FuncSafetyReqText"/>
              <w:rPr>
                <w:i/>
                <w:noProof w:val="0"/>
                <w:color w:val="808080"/>
                <w:sz w:val="18"/>
                <w:szCs w:val="18"/>
              </w:rPr>
            </w:pPr>
            <w:r>
              <w:rPr>
                <w:noProof w:val="0"/>
                <w:sz w:val="18"/>
                <w:szCs w:val="18"/>
              </w:rPr>
              <w:t>OTA Application shall provide active software part numbers to the ECG upon diagnostic request</w:t>
            </w:r>
          </w:p>
        </w:tc>
      </w:tr>
      <w:tr w:rsidR="00AF3CFB" w:rsidRPr="006462E0" w14:paraId="7D12CB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BD468BE"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EC3153E" w14:textId="77777777" w:rsidR="00BF1084" w:rsidRDefault="00BF1084"/>
        </w:tc>
      </w:tr>
      <w:tr w:rsidR="00AF3CFB" w:rsidRPr="006462E0" w14:paraId="6583596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1BC798"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5C4EADC"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E72CF32"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5C4D54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098CA5"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8659A0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2CD3547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25C231C"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3BBC6C1" w14:textId="77777777" w:rsidR="00BF1084" w:rsidRDefault="00BF1084"/>
        </w:tc>
      </w:tr>
      <w:tr w:rsidR="00AF3CFB" w:rsidRPr="006462E0" w14:paraId="363AEB22"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B378FC3"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D930CC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D5EC99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868C42F" w14:textId="77777777" w:rsidR="00BF1084" w:rsidRDefault="00BF1084"/>
        </w:tc>
      </w:tr>
      <w:tr w:rsidR="00AF3CFB" w:rsidRPr="006462E0" w14:paraId="32861C4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5B49B4"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2272369" w14:textId="77777777" w:rsidR="00AF3CFB" w:rsidRDefault="00AF3CFB" w:rsidP="00AF3CFB">
            <w:pPr>
              <w:pStyle w:val="FuncSafetyReqText"/>
              <w:rPr>
                <w:noProof w:val="0"/>
                <w:sz w:val="18"/>
                <w:szCs w:val="18"/>
              </w:rPr>
            </w:pPr>
          </w:p>
        </w:tc>
      </w:tr>
      <w:tr w:rsidR="00AF3CFB" w:rsidRPr="006462E0" w14:paraId="2654710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F7C54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55844CF" w14:textId="77777777" w:rsidR="00AF3CFB" w:rsidRPr="00D810B9" w:rsidRDefault="00AF3CFB" w:rsidP="00AF3CFB">
            <w:pPr>
              <w:rPr>
                <w:iCs/>
                <w:sz w:val="18"/>
              </w:rPr>
            </w:pPr>
            <w:r w:rsidRPr="00D810B9">
              <w:rPr>
                <w:iCs/>
                <w:sz w:val="18"/>
              </w:rPr>
              <w:t>System test</w:t>
            </w:r>
          </w:p>
        </w:tc>
      </w:tr>
      <w:tr w:rsidR="00AF3CFB" w:rsidRPr="006462E0" w14:paraId="078B6E5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80B306" w14:textId="77777777" w:rsidR="00AF3CFB" w:rsidRDefault="00AF3CFB" w:rsidP="00AF3CFB">
            <w:pPr>
              <w:pStyle w:val="TableRowNameLeft"/>
              <w:rPr>
                <w:noProof w:val="0"/>
                <w:sz w:val="18"/>
                <w:szCs w:val="18"/>
              </w:rPr>
            </w:pPr>
            <w:r w:rsidRPr="006462E0">
              <w:rPr>
                <w:noProof w:val="0"/>
                <w:sz w:val="18"/>
                <w:szCs w:val="18"/>
              </w:rPr>
              <w:t>V&amp;V acceptance criteria:</w:t>
            </w:r>
          </w:p>
          <w:p w14:paraId="3460975E"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89BAEBD" w14:textId="77777777" w:rsidR="00BF1084" w:rsidRDefault="00BF1084"/>
        </w:tc>
      </w:tr>
      <w:tr w:rsidR="00AF3CFB" w:rsidRPr="006462E0" w14:paraId="07BA120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14C5D1"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6F59DF8" w14:textId="77777777" w:rsidR="00BF1084" w:rsidRDefault="00BF1084"/>
        </w:tc>
      </w:tr>
    </w:tbl>
    <w:p w14:paraId="085275B5" w14:textId="77777777" w:rsidR="00E24C7B" w:rsidRPr="00DF0B71" w:rsidRDefault="00E24C7B" w:rsidP="00937B04">
      <w:pPr>
        <w:rPr>
          <w:sz w:val="2"/>
          <w:szCs w:val="2"/>
        </w:rPr>
      </w:pPr>
    </w:p>
    <w:p w14:paraId="5E7A4817" w14:textId="77777777" w:rsidR="00831488" w:rsidRPr="006462E0" w:rsidRDefault="00831488" w:rsidP="00BC0911">
      <w:pPr>
        <w:rPr>
          <w:sz w:val="2"/>
          <w:szCs w:val="2"/>
        </w:rPr>
      </w:pPr>
    </w:p>
    <w:p w14:paraId="142C820F" w14:textId="506ABB90" w:rsidR="00B356F2" w:rsidRDefault="00B356F2" w:rsidP="00B81A22">
      <w:pPr>
        <w:pStyle w:val="Caption"/>
      </w:pPr>
      <w:bookmarkStart w:id="155" w:name="_Toc524090304"/>
      <w:r w:rsidRPr="006462E0">
        <w:t xml:space="preserve">Table </w:t>
      </w:r>
      <w:r w:rsidRPr="006462E0">
        <w:fldChar w:fldCharType="begin"/>
      </w:r>
      <w:r w:rsidRPr="006462E0">
        <w:instrText xml:space="preserve"> SEQ Table \* ARABIC </w:instrText>
      </w:r>
      <w:r w:rsidRPr="006462E0">
        <w:fldChar w:fldCharType="separate"/>
      </w:r>
      <w:r w:rsidR="0084278B">
        <w:rPr>
          <w:noProof/>
        </w:rPr>
        <w:t>34</w:t>
      </w:r>
      <w:r w:rsidRPr="006462E0">
        <w:fldChar w:fldCharType="end"/>
      </w:r>
      <w:r w:rsidR="00B81A22">
        <w:t xml:space="preserve">: </w:t>
      </w:r>
      <w:r w:rsidR="006A32C9">
        <w:t xml:space="preserve"> </w:t>
      </w:r>
      <w:r w:rsidR="003D7ABB">
        <w:t>Target ECU PN report</w:t>
      </w:r>
      <w:bookmarkEnd w:id="155"/>
    </w:p>
    <w:p w14:paraId="0A863BEA" w14:textId="77777777" w:rsidR="0078561F" w:rsidRPr="0078561F" w:rsidRDefault="004E3C27" w:rsidP="0078561F">
      <w:pPr>
        <w:pStyle w:val="Heading3"/>
      </w:pPr>
      <w:bookmarkStart w:id="156" w:name="_Toc524090194"/>
      <w:r w:rsidRPr="00225104">
        <w:t xml:space="preserve">Requirement Derivation Diagram(s) for </w:t>
      </w:r>
      <w:r>
        <w:t>F-S-Req093</w:t>
      </w:r>
      <w:r w:rsidR="00E21424">
        <w:t xml:space="preserve"> - OTA App Verifies Installed Software During Activation</w:t>
      </w:r>
      <w:bookmarkEnd w:id="156"/>
    </w:p>
    <w:p w14:paraId="5AB537E7" w14:textId="77777777" w:rsidR="005E1C3C" w:rsidRPr="00953CBA" w:rsidRDefault="005E1C3C" w:rsidP="00953CBA"/>
    <w:p w14:paraId="752E8616" w14:textId="77777777" w:rsidR="004E3C27" w:rsidRPr="004E3C27" w:rsidRDefault="004E3C27" w:rsidP="004E3C27">
      <w:pPr>
        <w:pStyle w:val="Heading4"/>
      </w:pPr>
      <w:bookmarkStart w:id="157" w:name="_Toc524090195"/>
      <w:r>
        <w:t>Requirement Derivation Diagram(s) (Optional)</w:t>
      </w:r>
      <w:bookmarkEnd w:id="157"/>
      <w:r>
        <w:t xml:space="preserve"> </w:t>
      </w:r>
    </w:p>
    <w:p w14:paraId="14DAECC9" w14:textId="77777777" w:rsidR="004E3C27" w:rsidRPr="00225104" w:rsidRDefault="004E3C27" w:rsidP="004E3C27">
      <w:pPr>
        <w:rPr>
          <w:i/>
          <w:color w:val="A6A6A6"/>
        </w:rPr>
      </w:pPr>
      <w:r w:rsidRPr="00225104">
        <w:rPr>
          <w:i/>
          <w:color w:val="A6A6A6"/>
        </w:rPr>
        <w:t>Derive Technical Safety Requirements from Functional Safety Requirements.</w:t>
      </w:r>
    </w:p>
    <w:p w14:paraId="2DBA98FD" w14:textId="77777777" w:rsidR="004E3C27" w:rsidRPr="00225104" w:rsidRDefault="004E3C27" w:rsidP="004E3C27"/>
    <w:p w14:paraId="6A8BDDB3"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2C51A49" w14:textId="77777777" w:rsidR="00240AB6" w:rsidRDefault="00240AB6" w:rsidP="004E3C27">
      <w:pPr>
        <w:jc w:val="center"/>
        <w:rPr>
          <w:i/>
          <w:color w:val="A6A6A6"/>
        </w:rPr>
      </w:pPr>
    </w:p>
    <w:p w14:paraId="2E8E1878" w14:textId="77777777" w:rsidR="00240AB6" w:rsidRDefault="00240AB6" w:rsidP="004E3C27">
      <w:pPr>
        <w:jc w:val="center"/>
        <w:rPr>
          <w:i/>
          <w:color w:val="A6A6A6"/>
        </w:rPr>
      </w:pPr>
    </w:p>
    <w:p w14:paraId="1C4D850B" w14:textId="77777777" w:rsidR="004E3C27" w:rsidRPr="00935A34" w:rsidRDefault="004E3C27" w:rsidP="004E3C27">
      <w:pPr>
        <w:jc w:val="center"/>
      </w:pPr>
      <w:r>
        <w:rPr>
          <w:noProof/>
          <w:lang w:val="en-US"/>
        </w:rPr>
        <w:drawing>
          <wp:inline distT="0" distB="0" distL="0" distR="0">
            <wp:extent cx="6480174" cy="2088962"/>
            <wp:effectExtent l="0" t="0" r="0" b="0"/>
            <wp:docPr id="40" name="Picture 1875858654.jpg" descr="1875858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75858654.jpg"/>
                    <pic:cNvPicPr/>
                  </pic:nvPicPr>
                  <pic:blipFill>
                    <a:blip r:embed="rId33" cstate="print"/>
                    <a:stretch>
                      <a:fillRect/>
                    </a:stretch>
                  </pic:blipFill>
                  <pic:spPr>
                    <a:xfrm>
                      <a:off x="0" y="0"/>
                      <a:ext cx="6480174" cy="2088962"/>
                    </a:xfrm>
                    <a:prstGeom prst="rect">
                      <a:avLst/>
                    </a:prstGeom>
                  </pic:spPr>
                </pic:pic>
              </a:graphicData>
            </a:graphic>
          </wp:inline>
        </w:drawing>
      </w:r>
    </w:p>
    <w:p w14:paraId="64F5BB7B" w14:textId="46776B7B"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20</w:t>
      </w:r>
      <w:r w:rsidRPr="00225104">
        <w:fldChar w:fldCharType="end"/>
      </w:r>
      <w:r w:rsidRPr="00225104">
        <w:t xml:space="preserve"> - Technical Safety Requirements Derivation Diagram for </w:t>
      </w:r>
      <w:r>
        <w:t>F-S-Req093</w:t>
      </w:r>
    </w:p>
    <w:p w14:paraId="42263846" w14:textId="77777777" w:rsidR="00EE1AD7" w:rsidRDefault="00AA2664" w:rsidP="00EB1D46">
      <w:pPr>
        <w:pStyle w:val="Heading4"/>
      </w:pPr>
      <w:bookmarkStart w:id="158" w:name="_Toc524090196"/>
      <w:r>
        <w:t xml:space="preserve">Technical Safety Requirements </w:t>
      </w:r>
      <w:r w:rsidR="004E3C27">
        <w:t>for F-S-Req093</w:t>
      </w:r>
      <w:r w:rsidR="009B6F4C">
        <w:t xml:space="preserve"> - OTA App Verifies Installed Software During Activation</w:t>
      </w:r>
      <w:bookmarkEnd w:id="158"/>
    </w:p>
    <w:p w14:paraId="4F49A00F" w14:textId="77777777" w:rsidR="00EE1AD7" w:rsidRPr="00EE1AD7" w:rsidRDefault="00EE1AD7" w:rsidP="00EB1D46"/>
    <w:p w14:paraId="568E35FE" w14:textId="04D32C65"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296612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BA233F"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7E6F6CA" w14:textId="77777777" w:rsidR="004C0701" w:rsidRPr="004F71B4" w:rsidRDefault="004C0701" w:rsidP="004C0701">
            <w:pPr>
              <w:pStyle w:val="TableTextLeft"/>
              <w:keepNext/>
              <w:rPr>
                <w:sz w:val="18"/>
                <w:szCs w:val="18"/>
                <w:lang w:val="en-GB"/>
              </w:rPr>
            </w:pPr>
            <w:bookmarkStart w:id="159" w:name="_ea919c2f6bf35568a15ef0eb20eb3b68"/>
            <w:r>
              <w:rPr>
                <w:sz w:val="18"/>
                <w:szCs w:val="18"/>
                <w:lang w:val="en-GB"/>
              </w:rPr>
              <w:t>T-S-Req067</w:t>
            </w:r>
            <w:bookmarkEnd w:id="159"/>
            <w:r w:rsidR="001E6818">
              <w:rPr>
                <w:sz w:val="18"/>
                <w:szCs w:val="18"/>
                <w:lang w:val="en-GB"/>
              </w:rPr>
              <w:t xml:space="preserve"> - Target ECU verifies Integrity of own SW</w:t>
            </w:r>
          </w:p>
        </w:tc>
      </w:tr>
      <w:tr w:rsidR="00AF3CFB" w:rsidRPr="006462E0" w14:paraId="4223B9A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E18D5E1"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9D1D6A1" w14:textId="77777777" w:rsidR="00AF3CFB" w:rsidRDefault="00AF3CFB" w:rsidP="00AF3CFB">
            <w:pPr>
              <w:pStyle w:val="TableTextLeft"/>
              <w:keepNext/>
              <w:rPr>
                <w:sz w:val="18"/>
                <w:szCs w:val="18"/>
                <w:lang w:val="en-GB"/>
              </w:rPr>
            </w:pPr>
          </w:p>
        </w:tc>
      </w:tr>
      <w:tr w:rsidR="00AF3CFB" w:rsidRPr="006462E0" w14:paraId="217B18F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96FDD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E95BCD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57A1B7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799BCB"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65A68F9"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0E26566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7B3848"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A2AFC84" w14:textId="77777777" w:rsidR="00AF3CFB" w:rsidRPr="004F71B4" w:rsidRDefault="00AF3CFB" w:rsidP="00AF3CFB">
            <w:pPr>
              <w:pStyle w:val="TableTextLeft"/>
              <w:keepNext/>
              <w:rPr>
                <w:sz w:val="18"/>
                <w:szCs w:val="18"/>
                <w:lang w:val="en-GB"/>
              </w:rPr>
            </w:pPr>
            <w:r w:rsidRPr="00AC6ABE">
              <w:rPr>
                <w:sz w:val="18"/>
                <w:szCs w:val="18"/>
                <w:lang w:val="en-GB"/>
              </w:rPr>
              <w:t>F-S-Req093</w:t>
            </w:r>
            <w:r>
              <w:rPr>
                <w:sz w:val="18"/>
                <w:szCs w:val="18"/>
                <w:lang w:val="en-GB"/>
              </w:rPr>
              <w:t xml:space="preserve"> - OTA App Verifies Installed Software During Activation</w:t>
            </w:r>
          </w:p>
        </w:tc>
      </w:tr>
      <w:tr w:rsidR="00AF3CFB" w:rsidRPr="006462E0" w14:paraId="3957384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CD9052" w14:textId="77777777" w:rsidR="00AF3CFB" w:rsidRDefault="00AF3CFB" w:rsidP="00AF3CFB">
            <w:pPr>
              <w:pStyle w:val="TableRowNameLeft"/>
              <w:rPr>
                <w:noProof w:val="0"/>
                <w:sz w:val="18"/>
                <w:szCs w:val="18"/>
              </w:rPr>
            </w:pPr>
            <w:r w:rsidRPr="006462E0">
              <w:rPr>
                <w:noProof w:val="0"/>
                <w:sz w:val="18"/>
                <w:szCs w:val="18"/>
              </w:rPr>
              <w:t>ASIL Classification:</w:t>
            </w:r>
          </w:p>
          <w:p w14:paraId="3C26910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E95868A"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258487C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177F1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A7494FD"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verifies Integrity of own SW</w:t>
            </w:r>
          </w:p>
        </w:tc>
      </w:tr>
      <w:tr w:rsidR="00AF3CFB" w:rsidRPr="006462E0" w14:paraId="7F11E259"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58A26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B5BE2A0" w14:textId="77777777" w:rsidR="00AF3CFB" w:rsidRPr="004F71B4" w:rsidRDefault="00AF3CFB" w:rsidP="00AF3CFB">
            <w:pPr>
              <w:pStyle w:val="FuncSafetyReqText"/>
              <w:rPr>
                <w:i/>
                <w:noProof w:val="0"/>
                <w:color w:val="808080"/>
                <w:sz w:val="18"/>
                <w:szCs w:val="18"/>
              </w:rPr>
            </w:pPr>
            <w:r>
              <w:rPr>
                <w:noProof w:val="0"/>
                <w:sz w:val="18"/>
                <w:szCs w:val="18"/>
              </w:rPr>
              <w:t>After a reflash, All Target modules shall verify the integrity of its own software.</w:t>
            </w:r>
          </w:p>
        </w:tc>
      </w:tr>
      <w:tr w:rsidR="00AF3CFB" w:rsidRPr="006462E0" w14:paraId="0AD329F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C256272"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13EA1D4" w14:textId="77777777" w:rsidR="00BF1084" w:rsidRDefault="00BF1084"/>
        </w:tc>
      </w:tr>
      <w:tr w:rsidR="00AF3CFB" w:rsidRPr="006462E0" w14:paraId="392DA31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1FCD9FE"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C43BE2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DE22EE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543C24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D58C8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97D1093"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DF1C91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FBB801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72D05CA" w14:textId="77777777" w:rsidR="00BF1084" w:rsidRDefault="00BF1084"/>
        </w:tc>
      </w:tr>
      <w:tr w:rsidR="00AF3CFB" w:rsidRPr="006462E0" w14:paraId="748B0020"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3817BA9"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971AFA7"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96C686B"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EEEA70B" w14:textId="77777777" w:rsidR="00BF1084" w:rsidRDefault="00BF1084"/>
        </w:tc>
      </w:tr>
      <w:tr w:rsidR="00AF3CFB" w:rsidRPr="006462E0" w14:paraId="54D3AE34"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90AF2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09B6738" w14:textId="77777777" w:rsidR="00AF3CFB" w:rsidRDefault="00AF3CFB" w:rsidP="00AF3CFB">
            <w:pPr>
              <w:pStyle w:val="FuncSafetyReqText"/>
              <w:rPr>
                <w:noProof w:val="0"/>
                <w:sz w:val="18"/>
                <w:szCs w:val="18"/>
              </w:rPr>
            </w:pPr>
          </w:p>
        </w:tc>
      </w:tr>
      <w:tr w:rsidR="00AF3CFB" w:rsidRPr="006462E0" w14:paraId="5D323F1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7CED915"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56ACC74" w14:textId="77777777" w:rsidR="00AF3CFB" w:rsidRPr="00D810B9" w:rsidRDefault="00AF3CFB" w:rsidP="00AF3CFB">
            <w:pPr>
              <w:rPr>
                <w:iCs/>
                <w:sz w:val="18"/>
              </w:rPr>
            </w:pPr>
            <w:r w:rsidRPr="00D810B9">
              <w:rPr>
                <w:iCs/>
                <w:sz w:val="18"/>
              </w:rPr>
              <w:t>System test</w:t>
            </w:r>
          </w:p>
        </w:tc>
      </w:tr>
      <w:tr w:rsidR="00AF3CFB" w:rsidRPr="006462E0" w14:paraId="641FB0F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BABB4CA" w14:textId="77777777" w:rsidR="00AF3CFB" w:rsidRDefault="00AF3CFB" w:rsidP="00AF3CFB">
            <w:pPr>
              <w:pStyle w:val="TableRowNameLeft"/>
              <w:rPr>
                <w:noProof w:val="0"/>
                <w:sz w:val="18"/>
                <w:szCs w:val="18"/>
              </w:rPr>
            </w:pPr>
            <w:r w:rsidRPr="006462E0">
              <w:rPr>
                <w:noProof w:val="0"/>
                <w:sz w:val="18"/>
                <w:szCs w:val="18"/>
              </w:rPr>
              <w:t>V&amp;V acceptance criteria:</w:t>
            </w:r>
          </w:p>
          <w:p w14:paraId="35439C4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DCE0841" w14:textId="77777777" w:rsidR="00BF1084" w:rsidRDefault="00BF1084"/>
        </w:tc>
      </w:tr>
      <w:tr w:rsidR="00AF3CFB" w:rsidRPr="006462E0" w14:paraId="67046EE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ED56154"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B03ACAE" w14:textId="77777777" w:rsidR="00BF1084" w:rsidRDefault="00BF1084"/>
        </w:tc>
      </w:tr>
    </w:tbl>
    <w:p w14:paraId="301F1F4F" w14:textId="77777777" w:rsidR="00E24C7B" w:rsidRPr="00DF0B71" w:rsidRDefault="00E24C7B" w:rsidP="00937B04">
      <w:pPr>
        <w:rPr>
          <w:sz w:val="2"/>
          <w:szCs w:val="2"/>
        </w:rPr>
      </w:pPr>
    </w:p>
    <w:p w14:paraId="3500E48E" w14:textId="77777777" w:rsidR="00831488" w:rsidRPr="006462E0" w:rsidRDefault="00831488" w:rsidP="00BC0911">
      <w:pPr>
        <w:rPr>
          <w:sz w:val="2"/>
          <w:szCs w:val="2"/>
        </w:rPr>
      </w:pPr>
    </w:p>
    <w:p w14:paraId="7E4CE0AB" w14:textId="174FA663" w:rsidR="00B356F2" w:rsidRDefault="00B356F2" w:rsidP="00B81A22">
      <w:pPr>
        <w:pStyle w:val="Caption"/>
      </w:pPr>
      <w:bookmarkStart w:id="160" w:name="_Toc524090305"/>
      <w:r w:rsidRPr="006462E0">
        <w:t xml:space="preserve">Table </w:t>
      </w:r>
      <w:r w:rsidRPr="006462E0">
        <w:fldChar w:fldCharType="begin"/>
      </w:r>
      <w:r w:rsidRPr="006462E0">
        <w:instrText xml:space="preserve"> SEQ Table \* ARABIC </w:instrText>
      </w:r>
      <w:r w:rsidRPr="006462E0">
        <w:fldChar w:fldCharType="separate"/>
      </w:r>
      <w:r w:rsidR="0084278B">
        <w:rPr>
          <w:noProof/>
        </w:rPr>
        <w:t>35</w:t>
      </w:r>
      <w:r w:rsidRPr="006462E0">
        <w:fldChar w:fldCharType="end"/>
      </w:r>
      <w:r w:rsidR="00B81A22">
        <w:t xml:space="preserve">: </w:t>
      </w:r>
      <w:r w:rsidR="006A32C9">
        <w:t xml:space="preserve"> </w:t>
      </w:r>
      <w:r w:rsidR="003D7ABB">
        <w:t>Target ECU verifies Integrity of own SW</w:t>
      </w:r>
      <w:bookmarkEnd w:id="16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0B2466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53EC17"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C9524D1" w14:textId="77777777" w:rsidR="004C0701" w:rsidRPr="004F71B4" w:rsidRDefault="004C0701" w:rsidP="004C0701">
            <w:pPr>
              <w:pStyle w:val="TableTextLeft"/>
              <w:keepNext/>
              <w:rPr>
                <w:sz w:val="18"/>
                <w:szCs w:val="18"/>
                <w:lang w:val="en-GB"/>
              </w:rPr>
            </w:pPr>
            <w:bookmarkStart w:id="161" w:name="_7d1aa82b0d6ecbd5d8eabe03ae0cc0a9"/>
            <w:r>
              <w:rPr>
                <w:sz w:val="18"/>
                <w:szCs w:val="18"/>
                <w:lang w:val="en-GB"/>
              </w:rPr>
              <w:t>T-S-Req079</w:t>
            </w:r>
            <w:bookmarkEnd w:id="161"/>
            <w:r w:rsidR="001E6818">
              <w:rPr>
                <w:sz w:val="18"/>
                <w:szCs w:val="18"/>
                <w:lang w:val="en-GB"/>
              </w:rPr>
              <w:t xml:space="preserve"> - OTA Handler Stores SWASH in Reset-Proof Memory</w:t>
            </w:r>
          </w:p>
        </w:tc>
      </w:tr>
      <w:tr w:rsidR="00AF3CFB" w:rsidRPr="006462E0" w14:paraId="3F8D7C7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44E85E"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8932208" w14:textId="77777777" w:rsidR="00AF3CFB" w:rsidRDefault="00AF3CFB" w:rsidP="00AF3CFB">
            <w:pPr>
              <w:pStyle w:val="TableTextLeft"/>
              <w:keepNext/>
              <w:rPr>
                <w:sz w:val="18"/>
                <w:szCs w:val="18"/>
                <w:lang w:val="en-GB"/>
              </w:rPr>
            </w:pPr>
          </w:p>
        </w:tc>
      </w:tr>
      <w:tr w:rsidR="00AF3CFB" w:rsidRPr="006462E0" w14:paraId="5A5BBA0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ED19A1"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FFD1000"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D869A7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FC52EC"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6A05D9EF"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2B60B28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E18022"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8FD6034" w14:textId="77777777" w:rsidR="00AF3CFB" w:rsidRPr="004F71B4" w:rsidRDefault="00AF3CFB" w:rsidP="00AF3CFB">
            <w:pPr>
              <w:pStyle w:val="TableTextLeft"/>
              <w:keepNext/>
              <w:rPr>
                <w:sz w:val="18"/>
                <w:szCs w:val="18"/>
                <w:lang w:val="en-GB"/>
              </w:rPr>
            </w:pPr>
            <w:r w:rsidRPr="00AC6ABE">
              <w:rPr>
                <w:sz w:val="18"/>
                <w:szCs w:val="18"/>
                <w:lang w:val="en-GB"/>
              </w:rPr>
              <w:t>F-S-Req093</w:t>
            </w:r>
            <w:r>
              <w:rPr>
                <w:sz w:val="18"/>
                <w:szCs w:val="18"/>
                <w:lang w:val="en-GB"/>
              </w:rPr>
              <w:t xml:space="preserve"> - OTA App Verifies Installed Software During Activation</w:t>
            </w:r>
          </w:p>
        </w:tc>
      </w:tr>
      <w:tr w:rsidR="00AF3CFB" w:rsidRPr="006462E0" w14:paraId="34E28F3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AD1CBD" w14:textId="77777777" w:rsidR="00AF3CFB" w:rsidRDefault="00AF3CFB" w:rsidP="00AF3CFB">
            <w:pPr>
              <w:pStyle w:val="TableRowNameLeft"/>
              <w:rPr>
                <w:noProof w:val="0"/>
                <w:sz w:val="18"/>
                <w:szCs w:val="18"/>
              </w:rPr>
            </w:pPr>
            <w:r w:rsidRPr="006462E0">
              <w:rPr>
                <w:noProof w:val="0"/>
                <w:sz w:val="18"/>
                <w:szCs w:val="18"/>
              </w:rPr>
              <w:t>ASIL Classification:</w:t>
            </w:r>
          </w:p>
          <w:p w14:paraId="07344DA3"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6C0A3CB" w14:textId="77777777" w:rsidR="001A4EDE" w:rsidRDefault="001A4EDE" w:rsidP="001A4EDE">
            <w:pPr>
              <w:pStyle w:val="TableTextLeft"/>
              <w:rPr>
                <w:lang w:val="en-GB"/>
              </w:rPr>
            </w:pPr>
            <w:r>
              <w:rPr>
                <w:b/>
                <w:lang w:val="en-GB"/>
              </w:rPr>
              <w:t xml:space="preserve">ASIL Override Rationale - </w:t>
            </w:r>
            <w:r>
              <w:rPr>
                <w:lang w:val="en-GB"/>
              </w:rPr>
              <w:t>Failure to store or retrieve the Expected SWASH would not lead to a violation of the safety goal.</w:t>
            </w:r>
          </w:p>
          <w:p w14:paraId="27585360" w14:textId="77777777" w:rsidR="001A4EDE" w:rsidRDefault="001A4EDE" w:rsidP="001A4EDE">
            <w:pPr>
              <w:pStyle w:val="TableTextLeft"/>
              <w:rPr>
                <w:lang w:val="en-GB"/>
              </w:rPr>
            </w:pPr>
          </w:p>
          <w:p w14:paraId="7C932AEC"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1EE3FE3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9D88B2"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09212B2"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OTA Handler Stores SWASH in Reset-Proof Memory</w:t>
            </w:r>
          </w:p>
        </w:tc>
      </w:tr>
      <w:tr w:rsidR="00AF3CFB" w:rsidRPr="006462E0" w14:paraId="1F1CE4A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9C961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136D1D7" w14:textId="77777777" w:rsidR="00AF3CFB" w:rsidRPr="004F71B4" w:rsidRDefault="00AF3CFB" w:rsidP="00AF3CFB">
            <w:pPr>
              <w:pStyle w:val="FuncSafetyReqText"/>
              <w:rPr>
                <w:i/>
                <w:noProof w:val="0"/>
                <w:color w:val="808080"/>
                <w:sz w:val="18"/>
                <w:szCs w:val="18"/>
              </w:rPr>
            </w:pPr>
            <w:r>
              <w:rPr>
                <w:noProof w:val="0"/>
                <w:sz w:val="18"/>
                <w:szCs w:val="18"/>
              </w:rPr>
              <w:t>The OTA handler shall store the SWASH in a memory portion that is not erased due to a module reset.</w:t>
            </w:r>
          </w:p>
        </w:tc>
      </w:tr>
      <w:tr w:rsidR="00AF3CFB" w:rsidRPr="006462E0" w14:paraId="69D433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7C68F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333A6BB" w14:textId="7A51FD4C" w:rsidR="00AF3CFB" w:rsidRPr="004F71B4" w:rsidRDefault="00AF3CFB" w:rsidP="00AF3CFB">
            <w:pPr>
              <w:pStyle w:val="TableTextLeft"/>
              <w:keepNext/>
              <w:rPr>
                <w:rFonts w:cs="Arial"/>
                <w:i/>
                <w:color w:val="808080"/>
                <w:sz w:val="18"/>
                <w:szCs w:val="18"/>
                <w:lang w:val="en-GB"/>
              </w:rPr>
            </w:pPr>
            <w:r>
              <w:rPr>
                <w:rFonts w:cs="Arial"/>
                <w:sz w:val="18"/>
                <w:szCs w:val="18"/>
                <w:lang w:val="en-GB"/>
              </w:rPr>
              <w:t>The OTA handler provides the expected SWASH to the Vector PBL in order to verify the inactive memory. It provides the SWASH by storing it in a reset-proof memory region.</w:t>
            </w:r>
          </w:p>
        </w:tc>
      </w:tr>
      <w:tr w:rsidR="00AF3CFB" w:rsidRPr="006462E0" w14:paraId="4F1317A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BF4F2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24C85C1"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CB3F6E1"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66A9300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A7FAD66"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F2BF752"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4BBF9C0"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A69296B"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F66D293" w14:textId="77777777" w:rsidR="00BF1084" w:rsidRDefault="00BF1084"/>
        </w:tc>
      </w:tr>
      <w:tr w:rsidR="00AF3CFB" w:rsidRPr="006462E0" w14:paraId="7FCC65ED"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3A4B2E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6070BF8E"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07190C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0F3CF69" w14:textId="7F126F0D"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4B19D650"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F6F3F6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9E0AB56" w14:textId="77777777" w:rsidR="00AF3CFB" w:rsidRDefault="00AF3CFB" w:rsidP="00AF3CFB">
            <w:pPr>
              <w:pStyle w:val="FuncSafetyReqText"/>
              <w:rPr>
                <w:noProof w:val="0"/>
                <w:sz w:val="18"/>
                <w:szCs w:val="18"/>
              </w:rPr>
            </w:pPr>
          </w:p>
        </w:tc>
      </w:tr>
      <w:tr w:rsidR="00AF3CFB" w:rsidRPr="006462E0" w14:paraId="64F9D06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3F8D42"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61B00C8" w14:textId="77777777" w:rsidR="00AF3CFB" w:rsidRPr="00D810B9" w:rsidRDefault="00AF3CFB" w:rsidP="00AF3CFB">
            <w:pPr>
              <w:rPr>
                <w:iCs/>
                <w:sz w:val="18"/>
              </w:rPr>
            </w:pPr>
            <w:r w:rsidRPr="00D810B9">
              <w:rPr>
                <w:iCs/>
                <w:sz w:val="18"/>
              </w:rPr>
              <w:t>System test</w:t>
            </w:r>
          </w:p>
        </w:tc>
      </w:tr>
      <w:tr w:rsidR="00AF3CFB" w:rsidRPr="006462E0" w14:paraId="11D5CA6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BCA76E" w14:textId="77777777" w:rsidR="00AF3CFB" w:rsidRDefault="00AF3CFB" w:rsidP="00AF3CFB">
            <w:pPr>
              <w:pStyle w:val="TableRowNameLeft"/>
              <w:rPr>
                <w:noProof w:val="0"/>
                <w:sz w:val="18"/>
                <w:szCs w:val="18"/>
              </w:rPr>
            </w:pPr>
            <w:r w:rsidRPr="006462E0">
              <w:rPr>
                <w:noProof w:val="0"/>
                <w:sz w:val="18"/>
                <w:szCs w:val="18"/>
              </w:rPr>
              <w:t>V&amp;V acceptance criteria:</w:t>
            </w:r>
          </w:p>
          <w:p w14:paraId="067000A7"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6DFAF8E3" w14:textId="1C83F1C8" w:rsidR="00AF3CFB" w:rsidRPr="004F71B4" w:rsidRDefault="00AF3CFB" w:rsidP="00AF3CFB">
            <w:pPr>
              <w:pStyle w:val="TableTextLeft"/>
              <w:rPr>
                <w:i/>
                <w:color w:val="808080"/>
                <w:sz w:val="18"/>
                <w:szCs w:val="18"/>
                <w:lang w:val="en-GB"/>
              </w:rPr>
            </w:pPr>
            <w:r w:rsidRPr="00D810B9">
              <w:rPr>
                <w:sz w:val="18"/>
                <w:szCs w:val="18"/>
                <w:lang w:val="en-GB"/>
              </w:rPr>
              <w:t>The OTA handler stores SWASH in reset-proof memory.</w:t>
            </w:r>
          </w:p>
        </w:tc>
      </w:tr>
      <w:tr w:rsidR="00AF3CFB" w:rsidRPr="006462E0" w14:paraId="1CF5C25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C2B30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55BC733" w14:textId="77777777" w:rsidR="00BF1084" w:rsidRDefault="00BF1084"/>
        </w:tc>
      </w:tr>
    </w:tbl>
    <w:p w14:paraId="1B2CB8FB" w14:textId="77777777" w:rsidR="00E24C7B" w:rsidRPr="00DF0B71" w:rsidRDefault="00E24C7B" w:rsidP="00937B04">
      <w:pPr>
        <w:rPr>
          <w:sz w:val="2"/>
          <w:szCs w:val="2"/>
        </w:rPr>
      </w:pPr>
    </w:p>
    <w:p w14:paraId="1DC12BF5" w14:textId="77777777" w:rsidR="00831488" w:rsidRPr="006462E0" w:rsidRDefault="00831488" w:rsidP="00BC0911">
      <w:pPr>
        <w:rPr>
          <w:sz w:val="2"/>
          <w:szCs w:val="2"/>
        </w:rPr>
      </w:pPr>
    </w:p>
    <w:p w14:paraId="16C02761" w14:textId="6B1B11FD" w:rsidR="00B356F2" w:rsidRDefault="00B356F2" w:rsidP="00B81A22">
      <w:pPr>
        <w:pStyle w:val="Caption"/>
      </w:pPr>
      <w:bookmarkStart w:id="162" w:name="_Toc524090306"/>
      <w:r w:rsidRPr="006462E0">
        <w:t xml:space="preserve">Table </w:t>
      </w:r>
      <w:r w:rsidRPr="006462E0">
        <w:fldChar w:fldCharType="begin"/>
      </w:r>
      <w:r w:rsidRPr="006462E0">
        <w:instrText xml:space="preserve"> SEQ Table \* ARABIC </w:instrText>
      </w:r>
      <w:r w:rsidRPr="006462E0">
        <w:fldChar w:fldCharType="separate"/>
      </w:r>
      <w:r w:rsidR="0084278B">
        <w:rPr>
          <w:noProof/>
        </w:rPr>
        <w:t>36</w:t>
      </w:r>
      <w:r w:rsidRPr="006462E0">
        <w:fldChar w:fldCharType="end"/>
      </w:r>
      <w:r w:rsidR="00B81A22">
        <w:t xml:space="preserve">: </w:t>
      </w:r>
      <w:r w:rsidR="006A32C9">
        <w:t xml:space="preserve"> </w:t>
      </w:r>
      <w:r w:rsidR="003D7ABB">
        <w:t>OTA Handler Stores SWASH in Reset-Proof Memory</w:t>
      </w:r>
      <w:bookmarkEnd w:id="16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7A783E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B371C1"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31FD7D2" w14:textId="77777777" w:rsidR="004C0701" w:rsidRPr="004F71B4" w:rsidRDefault="004C0701" w:rsidP="004C0701">
            <w:pPr>
              <w:pStyle w:val="TableTextLeft"/>
              <w:keepNext/>
              <w:rPr>
                <w:sz w:val="18"/>
                <w:szCs w:val="18"/>
                <w:lang w:val="en-GB"/>
              </w:rPr>
            </w:pPr>
            <w:bookmarkStart w:id="163" w:name="_bc110a37c4038d04f194359141cbfcee"/>
            <w:r>
              <w:rPr>
                <w:sz w:val="18"/>
                <w:szCs w:val="18"/>
                <w:lang w:val="en-GB"/>
              </w:rPr>
              <w:t>T-S-Req086</w:t>
            </w:r>
            <w:bookmarkEnd w:id="163"/>
            <w:r w:rsidR="001E6818">
              <w:rPr>
                <w:sz w:val="18"/>
                <w:szCs w:val="18"/>
                <w:lang w:val="en-GB"/>
              </w:rPr>
              <w:t xml:space="preserve"> - VMEM (Additional Vector Code) Receives Activation Request</w:t>
            </w:r>
          </w:p>
        </w:tc>
      </w:tr>
      <w:tr w:rsidR="00AF3CFB" w:rsidRPr="006462E0" w14:paraId="328662E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7C355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817578B" w14:textId="77777777" w:rsidR="00AF3CFB" w:rsidRDefault="00AF3CFB" w:rsidP="00AF3CFB">
            <w:pPr>
              <w:pStyle w:val="TableTextLeft"/>
              <w:keepNext/>
              <w:rPr>
                <w:sz w:val="18"/>
                <w:szCs w:val="18"/>
                <w:lang w:val="en-GB"/>
              </w:rPr>
            </w:pPr>
          </w:p>
        </w:tc>
      </w:tr>
      <w:tr w:rsidR="00AF3CFB" w:rsidRPr="006462E0" w14:paraId="1AA0AF6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8C6DD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E5DAC1C"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91E703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76A8D0"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60370096"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6E9AD4B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C36271"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5A463F0" w14:textId="77777777" w:rsidR="00AF3CFB" w:rsidRPr="004F71B4" w:rsidRDefault="00AF3CFB" w:rsidP="00AF3CFB">
            <w:pPr>
              <w:pStyle w:val="TableTextLeft"/>
              <w:keepNext/>
              <w:rPr>
                <w:sz w:val="18"/>
                <w:szCs w:val="18"/>
                <w:lang w:val="en-GB"/>
              </w:rPr>
            </w:pPr>
            <w:r w:rsidRPr="00AC6ABE">
              <w:rPr>
                <w:sz w:val="18"/>
                <w:szCs w:val="18"/>
                <w:lang w:val="en-GB"/>
              </w:rPr>
              <w:t>F-S-Req093</w:t>
            </w:r>
            <w:r>
              <w:rPr>
                <w:sz w:val="18"/>
                <w:szCs w:val="18"/>
                <w:lang w:val="en-GB"/>
              </w:rPr>
              <w:t xml:space="preserve"> - OTA App Verifies Installed Software During Activation</w:t>
            </w:r>
          </w:p>
        </w:tc>
      </w:tr>
      <w:tr w:rsidR="00AF3CFB" w:rsidRPr="006462E0" w14:paraId="026CF26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DE505C" w14:textId="77777777" w:rsidR="00AF3CFB" w:rsidRDefault="00AF3CFB" w:rsidP="00AF3CFB">
            <w:pPr>
              <w:pStyle w:val="TableRowNameLeft"/>
              <w:rPr>
                <w:noProof w:val="0"/>
                <w:sz w:val="18"/>
                <w:szCs w:val="18"/>
              </w:rPr>
            </w:pPr>
            <w:r w:rsidRPr="006462E0">
              <w:rPr>
                <w:noProof w:val="0"/>
                <w:sz w:val="18"/>
                <w:szCs w:val="18"/>
              </w:rPr>
              <w:t>ASIL Classification:</w:t>
            </w:r>
          </w:p>
          <w:p w14:paraId="1FBDACF8"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AA16DE0" w14:textId="77777777" w:rsidR="001A4EDE" w:rsidRDefault="001A4EDE" w:rsidP="001A4EDE">
            <w:pPr>
              <w:pStyle w:val="TableTextLeft"/>
              <w:rPr>
                <w:lang w:val="en-GB"/>
              </w:rPr>
            </w:pPr>
            <w:r>
              <w:rPr>
                <w:b/>
                <w:lang w:val="en-GB"/>
              </w:rPr>
              <w:t xml:space="preserve">ASIL Override Rationale - </w:t>
            </w:r>
            <w:r>
              <w:rPr>
                <w:lang w:val="en-GB"/>
              </w:rPr>
              <w:t>Failure to recieve the Activation Request command would not lead to a violation of the safety goal</w:t>
            </w:r>
          </w:p>
          <w:p w14:paraId="2E0104AA" w14:textId="77777777" w:rsidR="001A4EDE" w:rsidRDefault="001A4EDE" w:rsidP="001A4EDE">
            <w:pPr>
              <w:pStyle w:val="TableTextLeft"/>
              <w:rPr>
                <w:lang w:val="en-GB"/>
              </w:rPr>
            </w:pPr>
          </w:p>
          <w:p w14:paraId="781CC2E0"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87352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9C29F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A02CCB1"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VMEM (Additional Vector Code) Receives Activation Request</w:t>
            </w:r>
          </w:p>
        </w:tc>
      </w:tr>
      <w:tr w:rsidR="00AF3CFB" w:rsidRPr="006462E0" w14:paraId="2773A71C"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B276B0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2426042" w14:textId="77777777" w:rsidR="00AF3CFB" w:rsidRPr="004F71B4" w:rsidRDefault="00AF3CFB" w:rsidP="00AF3CFB">
            <w:pPr>
              <w:pStyle w:val="FuncSafetyReqText"/>
              <w:rPr>
                <w:i/>
                <w:noProof w:val="0"/>
                <w:color w:val="808080"/>
                <w:sz w:val="18"/>
                <w:szCs w:val="18"/>
              </w:rPr>
            </w:pPr>
            <w:r>
              <w:rPr>
                <w:noProof w:val="0"/>
                <w:sz w:val="18"/>
                <w:szCs w:val="18"/>
              </w:rPr>
              <w:t>The VMEM (Additional Vector Code) shall receive activation request from the ECU Integration Code.</w:t>
            </w:r>
          </w:p>
        </w:tc>
      </w:tr>
      <w:tr w:rsidR="00AF3CFB" w:rsidRPr="006462E0" w14:paraId="66F471D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DE9C90"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9290D69"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avoid switching to corrupted software, the VMEM (Additional Vector Code) compares its calculated software hash of the new software to the expected hash.</w:t>
            </w:r>
          </w:p>
        </w:tc>
      </w:tr>
      <w:tr w:rsidR="00AF3CFB" w:rsidRPr="006462E0" w14:paraId="0137610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BF8F15"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1E0F3E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DF954D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34517F1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491ABC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37886AE"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1D390C8"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C66451E"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A76380F" w14:textId="77777777" w:rsidR="00BF1084" w:rsidRDefault="00BF1084"/>
        </w:tc>
      </w:tr>
      <w:tr w:rsidR="00AF3CFB" w:rsidRPr="006462E0" w14:paraId="6FC0454C"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84DDC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53C3DD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31DE75B"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D415E02"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685B7EA2"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E2F54E5"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8D89867" w14:textId="77777777" w:rsidR="00AF3CFB" w:rsidRDefault="00AF3CFB" w:rsidP="00AF3CFB">
            <w:pPr>
              <w:pStyle w:val="FuncSafetyReqText"/>
              <w:rPr>
                <w:noProof w:val="0"/>
                <w:sz w:val="18"/>
                <w:szCs w:val="18"/>
              </w:rPr>
            </w:pPr>
          </w:p>
        </w:tc>
      </w:tr>
      <w:tr w:rsidR="00AF3CFB" w:rsidRPr="006462E0" w14:paraId="0AE95AC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915F72D"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AB84985" w14:textId="77777777" w:rsidR="00AF3CFB" w:rsidRPr="00D810B9" w:rsidRDefault="00AF3CFB" w:rsidP="00AF3CFB">
            <w:pPr>
              <w:rPr>
                <w:iCs/>
                <w:sz w:val="18"/>
              </w:rPr>
            </w:pPr>
            <w:r w:rsidRPr="00D810B9">
              <w:rPr>
                <w:iCs/>
                <w:sz w:val="18"/>
              </w:rPr>
              <w:t>System test</w:t>
            </w:r>
          </w:p>
        </w:tc>
      </w:tr>
      <w:tr w:rsidR="00AF3CFB" w:rsidRPr="006462E0" w14:paraId="197CD1B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4CF1BE" w14:textId="77777777" w:rsidR="00AF3CFB" w:rsidRDefault="00AF3CFB" w:rsidP="00AF3CFB">
            <w:pPr>
              <w:pStyle w:val="TableRowNameLeft"/>
              <w:rPr>
                <w:noProof w:val="0"/>
                <w:sz w:val="18"/>
                <w:szCs w:val="18"/>
              </w:rPr>
            </w:pPr>
            <w:r w:rsidRPr="006462E0">
              <w:rPr>
                <w:noProof w:val="0"/>
                <w:sz w:val="18"/>
                <w:szCs w:val="18"/>
              </w:rPr>
              <w:t>V&amp;V acceptance criteria:</w:t>
            </w:r>
          </w:p>
          <w:p w14:paraId="63E2D14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F826C2E" w14:textId="77777777" w:rsidR="00AF3CFB" w:rsidRPr="004F71B4" w:rsidRDefault="00AF3CFB" w:rsidP="00AF3CFB">
            <w:pPr>
              <w:pStyle w:val="TableTextLeft"/>
              <w:rPr>
                <w:i/>
                <w:color w:val="808080"/>
                <w:sz w:val="18"/>
                <w:szCs w:val="18"/>
                <w:lang w:val="en-GB"/>
              </w:rPr>
            </w:pPr>
            <w:r w:rsidRPr="00D810B9">
              <w:rPr>
                <w:sz w:val="18"/>
                <w:szCs w:val="18"/>
                <w:lang w:val="en-GB"/>
              </w:rPr>
              <w:t>VMEM (Additional Vector Code) receives activation request.</w:t>
            </w:r>
          </w:p>
        </w:tc>
      </w:tr>
      <w:tr w:rsidR="00AF3CFB" w:rsidRPr="006462E0" w14:paraId="121C89D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862B6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A3AF02C" w14:textId="77777777" w:rsidR="00BF1084" w:rsidRDefault="00BF1084"/>
        </w:tc>
      </w:tr>
    </w:tbl>
    <w:p w14:paraId="6BE116B5" w14:textId="77777777" w:rsidR="00E24C7B" w:rsidRPr="00DF0B71" w:rsidRDefault="00E24C7B" w:rsidP="00937B04">
      <w:pPr>
        <w:rPr>
          <w:sz w:val="2"/>
          <w:szCs w:val="2"/>
        </w:rPr>
      </w:pPr>
    </w:p>
    <w:p w14:paraId="35310588" w14:textId="77777777" w:rsidR="00831488" w:rsidRPr="006462E0" w:rsidRDefault="00831488" w:rsidP="00BC0911">
      <w:pPr>
        <w:rPr>
          <w:sz w:val="2"/>
          <w:szCs w:val="2"/>
        </w:rPr>
      </w:pPr>
    </w:p>
    <w:p w14:paraId="34ADFBE9" w14:textId="1B0C633E" w:rsidR="00B356F2" w:rsidRDefault="00B356F2" w:rsidP="00B81A22">
      <w:pPr>
        <w:pStyle w:val="Caption"/>
      </w:pPr>
      <w:bookmarkStart w:id="164" w:name="_Toc524090307"/>
      <w:r w:rsidRPr="006462E0">
        <w:t xml:space="preserve">Table </w:t>
      </w:r>
      <w:r w:rsidRPr="006462E0">
        <w:fldChar w:fldCharType="begin"/>
      </w:r>
      <w:r w:rsidRPr="006462E0">
        <w:instrText xml:space="preserve"> SEQ Table \* ARABIC </w:instrText>
      </w:r>
      <w:r w:rsidRPr="006462E0">
        <w:fldChar w:fldCharType="separate"/>
      </w:r>
      <w:r w:rsidR="0084278B">
        <w:rPr>
          <w:noProof/>
        </w:rPr>
        <w:t>37</w:t>
      </w:r>
      <w:r w:rsidRPr="006462E0">
        <w:fldChar w:fldCharType="end"/>
      </w:r>
      <w:r w:rsidR="00B81A22">
        <w:t xml:space="preserve">: </w:t>
      </w:r>
      <w:r w:rsidR="006A32C9">
        <w:t xml:space="preserve"> </w:t>
      </w:r>
      <w:r w:rsidR="003D7ABB">
        <w:t>VMEM (Additional Vector Code) Receives Activation Request</w:t>
      </w:r>
      <w:bookmarkEnd w:id="16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141564A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1A5FAC1"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791812D" w14:textId="77777777" w:rsidR="004C0701" w:rsidRPr="004F71B4" w:rsidRDefault="004C0701" w:rsidP="004C0701">
            <w:pPr>
              <w:pStyle w:val="TableTextLeft"/>
              <w:keepNext/>
              <w:rPr>
                <w:sz w:val="18"/>
                <w:szCs w:val="18"/>
                <w:lang w:val="en-GB"/>
              </w:rPr>
            </w:pPr>
            <w:bookmarkStart w:id="165" w:name="_97dad00997550d78ecf3eaf88273aac7"/>
            <w:r>
              <w:rPr>
                <w:sz w:val="18"/>
                <w:szCs w:val="18"/>
                <w:lang w:val="en-GB"/>
              </w:rPr>
              <w:t>T-S-Req090</w:t>
            </w:r>
            <w:bookmarkEnd w:id="165"/>
            <w:r w:rsidR="001E6818">
              <w:rPr>
                <w:sz w:val="18"/>
                <w:szCs w:val="18"/>
                <w:lang w:val="en-GB"/>
              </w:rPr>
              <w:t xml:space="preserve"> - VMEM (Additional Vector Code) Verifies Inactive Memory Before Updating UCB</w:t>
            </w:r>
          </w:p>
        </w:tc>
      </w:tr>
      <w:tr w:rsidR="00AF3CFB" w:rsidRPr="006462E0" w14:paraId="7BD4C8B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C240B2"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E3895BA" w14:textId="77777777" w:rsidR="00AF3CFB" w:rsidRDefault="00AF3CFB" w:rsidP="00AF3CFB">
            <w:pPr>
              <w:pStyle w:val="TableTextLeft"/>
              <w:keepNext/>
              <w:rPr>
                <w:sz w:val="18"/>
                <w:szCs w:val="18"/>
                <w:lang w:val="en-GB"/>
              </w:rPr>
            </w:pPr>
          </w:p>
        </w:tc>
      </w:tr>
      <w:tr w:rsidR="00AF3CFB" w:rsidRPr="006462E0" w14:paraId="722E578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255E5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DA0F046"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FC216B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E1261E"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68036C6"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2A6A532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EEE4B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ECA1A92" w14:textId="77777777" w:rsidR="00AF3CFB" w:rsidRPr="004F71B4" w:rsidRDefault="00AF3CFB" w:rsidP="00AF3CFB">
            <w:pPr>
              <w:pStyle w:val="TableTextLeft"/>
              <w:keepNext/>
              <w:rPr>
                <w:sz w:val="18"/>
                <w:szCs w:val="18"/>
                <w:lang w:val="en-GB"/>
              </w:rPr>
            </w:pPr>
            <w:r w:rsidRPr="00AC6ABE">
              <w:rPr>
                <w:sz w:val="18"/>
                <w:szCs w:val="18"/>
                <w:lang w:val="en-GB"/>
              </w:rPr>
              <w:t>F-S-Req093</w:t>
            </w:r>
            <w:r>
              <w:rPr>
                <w:sz w:val="18"/>
                <w:szCs w:val="18"/>
                <w:lang w:val="en-GB"/>
              </w:rPr>
              <w:t xml:space="preserve"> - OTA App Verifies Installed Software During Activation</w:t>
            </w:r>
          </w:p>
        </w:tc>
      </w:tr>
      <w:tr w:rsidR="00AF3CFB" w:rsidRPr="006462E0" w14:paraId="5F57FF5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056379" w14:textId="77777777" w:rsidR="00AF3CFB" w:rsidRDefault="00AF3CFB" w:rsidP="00AF3CFB">
            <w:pPr>
              <w:pStyle w:val="TableRowNameLeft"/>
              <w:rPr>
                <w:noProof w:val="0"/>
                <w:sz w:val="18"/>
                <w:szCs w:val="18"/>
              </w:rPr>
            </w:pPr>
            <w:r w:rsidRPr="006462E0">
              <w:rPr>
                <w:noProof w:val="0"/>
                <w:sz w:val="18"/>
                <w:szCs w:val="18"/>
              </w:rPr>
              <w:t>ASIL Classification:</w:t>
            </w:r>
          </w:p>
          <w:p w14:paraId="05C60468"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8A3CF6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5C72F6E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EBF93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0C54EF5"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VMEM (Additional Vector Code) Verifies Inactive Memory Before Updating UCB</w:t>
            </w:r>
          </w:p>
        </w:tc>
      </w:tr>
      <w:tr w:rsidR="00AF3CFB" w:rsidRPr="006462E0" w14:paraId="7CDDF319"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75E28A"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280A8F0" w14:textId="77777777" w:rsidR="00AF3CFB" w:rsidRPr="004F71B4" w:rsidRDefault="00AF3CFB" w:rsidP="00AF3CFB">
            <w:pPr>
              <w:pStyle w:val="FuncSafetyReqText"/>
              <w:rPr>
                <w:i/>
                <w:noProof w:val="0"/>
                <w:color w:val="808080"/>
                <w:sz w:val="18"/>
                <w:szCs w:val="18"/>
              </w:rPr>
            </w:pPr>
            <w:r>
              <w:rPr>
                <w:noProof w:val="0"/>
                <w:sz w:val="18"/>
                <w:szCs w:val="18"/>
              </w:rPr>
              <w:t>Before switching to new software, the VMEM (Additional Vector Code) shall verify the new software by checking the expected SWASH against the calculated SWASH.</w:t>
            </w:r>
          </w:p>
        </w:tc>
      </w:tr>
      <w:tr w:rsidR="00AF3CFB" w:rsidRPr="006462E0" w14:paraId="4897B7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C40635"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02F1079"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avoid switching to corrupted software, the VMEM (Additional Vector Code) compares its calculated software hash of the new software to the expected hash.</w:t>
            </w:r>
          </w:p>
        </w:tc>
      </w:tr>
      <w:tr w:rsidR="00AF3CFB" w:rsidRPr="006462E0" w14:paraId="4AB7BB0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55E69A"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D7C985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FECCE6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3E9453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58F0BC9"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BC3C462"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051BD72"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5ADD69B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B2DB798" w14:textId="77777777" w:rsidR="00BF1084" w:rsidRDefault="00BF1084"/>
        </w:tc>
      </w:tr>
      <w:tr w:rsidR="00AF3CFB" w:rsidRPr="006462E0" w14:paraId="71456E8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10561F"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8C4BDA0"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0EAB7F37"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43C1D85" w14:textId="77777777" w:rsidR="00AF3CFB" w:rsidRPr="004F71B4" w:rsidRDefault="00AF3CFB" w:rsidP="00AF3CFB">
            <w:pPr>
              <w:pStyle w:val="FuncSafetyReqText"/>
              <w:rPr>
                <w:noProof w:val="0"/>
                <w:color w:val="0000FF"/>
                <w:sz w:val="18"/>
                <w:szCs w:val="18"/>
              </w:rPr>
            </w:pPr>
            <w:r>
              <w:rPr>
                <w:noProof w:val="0"/>
                <w:sz w:val="18"/>
                <w:szCs w:val="18"/>
              </w:rPr>
              <w:t>1 Second</w:t>
            </w:r>
          </w:p>
        </w:tc>
      </w:tr>
      <w:tr w:rsidR="00AF3CFB" w:rsidRPr="006462E0" w14:paraId="04C7A09C"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AE0A8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2D5F292" w14:textId="77777777" w:rsidR="00AF3CFB" w:rsidRDefault="00AF3CFB" w:rsidP="00AF3CFB">
            <w:pPr>
              <w:pStyle w:val="FuncSafetyReqText"/>
              <w:rPr>
                <w:noProof w:val="0"/>
                <w:sz w:val="18"/>
                <w:szCs w:val="18"/>
              </w:rPr>
            </w:pPr>
          </w:p>
        </w:tc>
      </w:tr>
      <w:tr w:rsidR="00AF3CFB" w:rsidRPr="006462E0" w14:paraId="1C586071"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96944C7"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6808AC4" w14:textId="77777777" w:rsidR="00AF3CFB" w:rsidRPr="00D810B9" w:rsidRDefault="00AF3CFB" w:rsidP="00AF3CFB">
            <w:pPr>
              <w:rPr>
                <w:iCs/>
                <w:sz w:val="18"/>
              </w:rPr>
            </w:pPr>
            <w:r w:rsidRPr="00D810B9">
              <w:rPr>
                <w:iCs/>
                <w:sz w:val="18"/>
              </w:rPr>
              <w:t>System test</w:t>
            </w:r>
          </w:p>
        </w:tc>
      </w:tr>
      <w:tr w:rsidR="00AF3CFB" w:rsidRPr="006462E0" w14:paraId="1D34A24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5787D5C" w14:textId="77777777" w:rsidR="00AF3CFB" w:rsidRDefault="00AF3CFB" w:rsidP="00AF3CFB">
            <w:pPr>
              <w:pStyle w:val="TableRowNameLeft"/>
              <w:rPr>
                <w:noProof w:val="0"/>
                <w:sz w:val="18"/>
                <w:szCs w:val="18"/>
              </w:rPr>
            </w:pPr>
            <w:r w:rsidRPr="006462E0">
              <w:rPr>
                <w:noProof w:val="0"/>
                <w:sz w:val="18"/>
                <w:szCs w:val="18"/>
              </w:rPr>
              <w:t>V&amp;V acceptance criteria:</w:t>
            </w:r>
          </w:p>
          <w:p w14:paraId="7A6DEFA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668F296A" w14:textId="77777777" w:rsidR="00AF3CFB" w:rsidRPr="004F71B4" w:rsidRDefault="00AF3CFB" w:rsidP="00AF3CFB">
            <w:pPr>
              <w:pStyle w:val="TableTextLeft"/>
              <w:rPr>
                <w:i/>
                <w:color w:val="808080"/>
                <w:sz w:val="18"/>
                <w:szCs w:val="18"/>
                <w:lang w:val="en-GB"/>
              </w:rPr>
            </w:pPr>
            <w:r w:rsidRPr="00D810B9">
              <w:rPr>
                <w:sz w:val="18"/>
                <w:szCs w:val="18"/>
                <w:lang w:val="en-GB"/>
              </w:rPr>
              <w:t>VMEM (Additional Vector Code) verifies new software by comparing expected and calculated SWASH.</w:t>
            </w:r>
          </w:p>
        </w:tc>
      </w:tr>
      <w:tr w:rsidR="00AF3CFB" w:rsidRPr="006462E0" w14:paraId="5630ACC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41237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8F9E770" w14:textId="77777777" w:rsidR="00BF1084" w:rsidRDefault="00BF1084"/>
        </w:tc>
      </w:tr>
    </w:tbl>
    <w:p w14:paraId="2460EFCA" w14:textId="77777777" w:rsidR="00E24C7B" w:rsidRPr="00DF0B71" w:rsidRDefault="00E24C7B" w:rsidP="00937B04">
      <w:pPr>
        <w:rPr>
          <w:sz w:val="2"/>
          <w:szCs w:val="2"/>
        </w:rPr>
      </w:pPr>
    </w:p>
    <w:p w14:paraId="35DBD347" w14:textId="77777777" w:rsidR="00831488" w:rsidRPr="006462E0" w:rsidRDefault="00831488" w:rsidP="00BC0911">
      <w:pPr>
        <w:rPr>
          <w:sz w:val="2"/>
          <w:szCs w:val="2"/>
        </w:rPr>
      </w:pPr>
    </w:p>
    <w:p w14:paraId="4D451BCA" w14:textId="64030CD2" w:rsidR="00B356F2" w:rsidRDefault="00B356F2" w:rsidP="00B81A22">
      <w:pPr>
        <w:pStyle w:val="Caption"/>
      </w:pPr>
      <w:bookmarkStart w:id="166" w:name="_Toc524090308"/>
      <w:r w:rsidRPr="006462E0">
        <w:t xml:space="preserve">Table </w:t>
      </w:r>
      <w:r w:rsidRPr="006462E0">
        <w:fldChar w:fldCharType="begin"/>
      </w:r>
      <w:r w:rsidRPr="006462E0">
        <w:instrText xml:space="preserve"> SEQ Table \* ARABIC </w:instrText>
      </w:r>
      <w:r w:rsidRPr="006462E0">
        <w:fldChar w:fldCharType="separate"/>
      </w:r>
      <w:r w:rsidR="0084278B">
        <w:rPr>
          <w:noProof/>
        </w:rPr>
        <w:t>38</w:t>
      </w:r>
      <w:r w:rsidRPr="006462E0">
        <w:fldChar w:fldCharType="end"/>
      </w:r>
      <w:r w:rsidR="00B81A22">
        <w:t xml:space="preserve">: </w:t>
      </w:r>
      <w:r w:rsidR="006A32C9">
        <w:t xml:space="preserve"> </w:t>
      </w:r>
      <w:r w:rsidR="003D7ABB">
        <w:t>VMEM (Additional Vector Code) Verifies Inactive Memory Before Updating UCB</w:t>
      </w:r>
      <w:bookmarkEnd w:id="166"/>
    </w:p>
    <w:p w14:paraId="6F47FBC8" w14:textId="77777777" w:rsidR="0078561F" w:rsidRPr="0078561F" w:rsidRDefault="004E3C27" w:rsidP="0078561F">
      <w:pPr>
        <w:pStyle w:val="Heading3"/>
      </w:pPr>
      <w:bookmarkStart w:id="167" w:name="_Toc524090197"/>
      <w:r w:rsidRPr="00225104">
        <w:t xml:space="preserve">Requirement Derivation Diagram(s) for </w:t>
      </w:r>
      <w:r>
        <w:t>F-S-Req100</w:t>
      </w:r>
      <w:r w:rsidR="00E21424">
        <w:t xml:space="preserve"> - OTA Feature and Ignition Control Module Communicates E2E</w:t>
      </w:r>
      <w:bookmarkEnd w:id="167"/>
    </w:p>
    <w:p w14:paraId="37931AF9" w14:textId="77777777" w:rsidR="005E1C3C" w:rsidRPr="00953CBA" w:rsidRDefault="005E1C3C" w:rsidP="00953CBA"/>
    <w:p w14:paraId="217E8AEA" w14:textId="77777777" w:rsidR="004E3C27" w:rsidRPr="004E3C27" w:rsidRDefault="004E3C27" w:rsidP="004E3C27">
      <w:pPr>
        <w:pStyle w:val="Heading4"/>
      </w:pPr>
      <w:bookmarkStart w:id="168" w:name="_Toc524090198"/>
      <w:r>
        <w:t>Requirement Derivation Diagram(s) (Optional)</w:t>
      </w:r>
      <w:bookmarkEnd w:id="168"/>
      <w:r>
        <w:t xml:space="preserve"> </w:t>
      </w:r>
    </w:p>
    <w:p w14:paraId="0EA3FF4A" w14:textId="77777777" w:rsidR="004E3C27" w:rsidRPr="00225104" w:rsidRDefault="004E3C27" w:rsidP="004E3C27">
      <w:pPr>
        <w:rPr>
          <w:i/>
          <w:color w:val="A6A6A6"/>
        </w:rPr>
      </w:pPr>
      <w:r w:rsidRPr="00225104">
        <w:rPr>
          <w:i/>
          <w:color w:val="A6A6A6"/>
        </w:rPr>
        <w:t>Derive Technical Safety Requirements from Functional Safety Requirements.</w:t>
      </w:r>
    </w:p>
    <w:p w14:paraId="448569E9" w14:textId="77777777" w:rsidR="004E3C27" w:rsidRPr="00225104" w:rsidRDefault="004E3C27" w:rsidP="004E3C27"/>
    <w:p w14:paraId="4D3CFA0B"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7514F23" w14:textId="77777777" w:rsidR="00240AB6" w:rsidRDefault="00240AB6" w:rsidP="004E3C27">
      <w:pPr>
        <w:jc w:val="center"/>
        <w:rPr>
          <w:i/>
          <w:color w:val="A6A6A6"/>
        </w:rPr>
      </w:pPr>
    </w:p>
    <w:p w14:paraId="4555D512" w14:textId="77777777" w:rsidR="00240AB6" w:rsidRDefault="00240AB6" w:rsidP="004E3C27">
      <w:pPr>
        <w:jc w:val="center"/>
        <w:rPr>
          <w:i/>
          <w:color w:val="A6A6A6"/>
        </w:rPr>
      </w:pPr>
    </w:p>
    <w:p w14:paraId="08DBE7D6" w14:textId="77777777" w:rsidR="004E3C27" w:rsidRPr="00935A34" w:rsidRDefault="004E3C27" w:rsidP="004E3C27">
      <w:pPr>
        <w:jc w:val="center"/>
      </w:pPr>
      <w:r>
        <w:rPr>
          <w:noProof/>
          <w:lang w:val="en-US"/>
        </w:rPr>
        <w:drawing>
          <wp:inline distT="0" distB="0" distL="0" distR="0">
            <wp:extent cx="4229100" cy="2962275"/>
            <wp:effectExtent l="0" t="0" r="0" b="0"/>
            <wp:docPr id="42" name="Picture -1083842939.jpg" descr="-108384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83842939.jpg"/>
                    <pic:cNvPicPr/>
                  </pic:nvPicPr>
                  <pic:blipFill>
                    <a:blip r:embed="rId34" cstate="print"/>
                    <a:stretch>
                      <a:fillRect/>
                    </a:stretch>
                  </pic:blipFill>
                  <pic:spPr>
                    <a:xfrm>
                      <a:off x="0" y="0"/>
                      <a:ext cx="4229100" cy="2962275"/>
                    </a:xfrm>
                    <a:prstGeom prst="rect">
                      <a:avLst/>
                    </a:prstGeom>
                  </pic:spPr>
                </pic:pic>
              </a:graphicData>
            </a:graphic>
          </wp:inline>
        </w:drawing>
      </w:r>
    </w:p>
    <w:p w14:paraId="7759BD7A" w14:textId="557F2CC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21</w:t>
      </w:r>
      <w:r w:rsidRPr="00225104">
        <w:fldChar w:fldCharType="end"/>
      </w:r>
      <w:r w:rsidRPr="00225104">
        <w:t xml:space="preserve"> - Technical Safety Requirements Derivation Diagram for </w:t>
      </w:r>
      <w:r>
        <w:t>F-S-Req100</w:t>
      </w:r>
    </w:p>
    <w:p w14:paraId="48C6EF20" w14:textId="77777777" w:rsidR="00EE1AD7" w:rsidRDefault="00AA2664" w:rsidP="00EB1D46">
      <w:pPr>
        <w:pStyle w:val="Heading4"/>
      </w:pPr>
      <w:bookmarkStart w:id="169" w:name="_Toc524090199"/>
      <w:r>
        <w:t xml:space="preserve">Technical Safety Requirements </w:t>
      </w:r>
      <w:r w:rsidR="004E3C27">
        <w:t>for F-S-Req100</w:t>
      </w:r>
      <w:r w:rsidR="009B6F4C">
        <w:t xml:space="preserve"> - OTA Feature and Ignition Control Module Communicates E2E</w:t>
      </w:r>
      <w:bookmarkEnd w:id="169"/>
    </w:p>
    <w:p w14:paraId="12D07791" w14:textId="77777777" w:rsidR="00EE1AD7" w:rsidRPr="00EE1AD7" w:rsidRDefault="00EE1AD7" w:rsidP="00EB1D46"/>
    <w:p w14:paraId="6287C074" w14:textId="3B65672C"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FD4706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EF069F"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8DDCB7E" w14:textId="77777777" w:rsidR="004C0701" w:rsidRPr="004F71B4" w:rsidRDefault="004C0701" w:rsidP="004C0701">
            <w:pPr>
              <w:pStyle w:val="TableTextLeft"/>
              <w:keepNext/>
              <w:rPr>
                <w:sz w:val="18"/>
                <w:szCs w:val="18"/>
                <w:lang w:val="en-GB"/>
              </w:rPr>
            </w:pPr>
            <w:bookmarkStart w:id="170" w:name="_103447012208308abc5b078ddc058e26"/>
            <w:r>
              <w:rPr>
                <w:sz w:val="18"/>
                <w:szCs w:val="18"/>
                <w:lang w:val="en-GB"/>
              </w:rPr>
              <w:t>T-S-Req001</w:t>
            </w:r>
            <w:bookmarkEnd w:id="170"/>
            <w:r w:rsidR="001E6818">
              <w:rPr>
                <w:sz w:val="18"/>
                <w:szCs w:val="18"/>
                <w:lang w:val="en-GB"/>
              </w:rPr>
              <w:t xml:space="preserve"> - BCM Pub/Tx AUTOSAR 1A</w:t>
            </w:r>
          </w:p>
        </w:tc>
      </w:tr>
      <w:tr w:rsidR="00AF3CFB" w:rsidRPr="006462E0" w14:paraId="00006CD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E9BC4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8E97A2B" w14:textId="77777777" w:rsidR="00AF3CFB" w:rsidRDefault="00AF3CFB" w:rsidP="00AF3CFB">
            <w:pPr>
              <w:pStyle w:val="TableTextLeft"/>
              <w:keepNext/>
              <w:rPr>
                <w:sz w:val="18"/>
                <w:szCs w:val="18"/>
                <w:lang w:val="en-GB"/>
              </w:rPr>
            </w:pPr>
          </w:p>
        </w:tc>
      </w:tr>
      <w:tr w:rsidR="00AF3CFB" w:rsidRPr="006462E0" w14:paraId="44FF391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5BFD79"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317D97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5CD1422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3E3FC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520F7DB"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300E497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E2E752"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5D10DE1" w14:textId="77777777" w:rsidR="00AF3CFB" w:rsidRPr="004F71B4" w:rsidRDefault="00AF3CFB" w:rsidP="00AF3CFB">
            <w:pPr>
              <w:pStyle w:val="TableTextLeft"/>
              <w:keepNext/>
              <w:rPr>
                <w:sz w:val="18"/>
                <w:szCs w:val="18"/>
                <w:lang w:val="en-GB"/>
              </w:rPr>
            </w:pPr>
            <w:r w:rsidRPr="00AC6ABE">
              <w:rPr>
                <w:sz w:val="18"/>
                <w:szCs w:val="18"/>
                <w:lang w:val="en-GB"/>
              </w:rPr>
              <w:t>F-S-Req100</w:t>
            </w:r>
            <w:r>
              <w:rPr>
                <w:sz w:val="18"/>
                <w:szCs w:val="18"/>
                <w:lang w:val="en-GB"/>
              </w:rPr>
              <w:t xml:space="preserve"> - OTA Feature and Ignition Control Module Communicates E2E</w:t>
            </w:r>
          </w:p>
        </w:tc>
      </w:tr>
      <w:tr w:rsidR="00AF3CFB" w:rsidRPr="006462E0" w14:paraId="35141EF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24C361" w14:textId="77777777" w:rsidR="00AF3CFB" w:rsidRDefault="00AF3CFB" w:rsidP="00AF3CFB">
            <w:pPr>
              <w:pStyle w:val="TableRowNameLeft"/>
              <w:rPr>
                <w:noProof w:val="0"/>
                <w:sz w:val="18"/>
                <w:szCs w:val="18"/>
              </w:rPr>
            </w:pPr>
            <w:r w:rsidRPr="006462E0">
              <w:rPr>
                <w:noProof w:val="0"/>
                <w:sz w:val="18"/>
                <w:szCs w:val="18"/>
              </w:rPr>
              <w:t>ASIL Classification:</w:t>
            </w:r>
          </w:p>
          <w:p w14:paraId="30682AB8"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73B9D7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4C34D5B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FF5C46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27D4E61"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BCM Pub/Tx AUTOSAR 1A</w:t>
            </w:r>
          </w:p>
        </w:tc>
      </w:tr>
      <w:tr w:rsidR="00AF3CFB" w:rsidRPr="006462E0" w14:paraId="596E905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F7149D"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EDE83AF" w14:textId="77777777" w:rsidR="00AF3CFB" w:rsidRPr="004F71B4" w:rsidRDefault="00AF3CFB" w:rsidP="00AF3CFB">
            <w:pPr>
              <w:pStyle w:val="FuncSafetyReqText"/>
              <w:rPr>
                <w:i/>
                <w:noProof w:val="0"/>
                <w:color w:val="808080"/>
                <w:sz w:val="18"/>
                <w:szCs w:val="18"/>
              </w:rPr>
            </w:pPr>
            <w:r>
              <w:rPr>
                <w:noProof w:val="0"/>
                <w:sz w:val="18"/>
                <w:szCs w:val="18"/>
              </w:rPr>
              <w:t>BCM transmission of the “VehStrtInhbt_D_Stat shall be E2E protected with the specified protection measures for data corruption:</w:t>
            </w:r>
            <w:r>
              <w:rPr>
                <w:noProof w:val="0"/>
                <w:sz w:val="18"/>
                <w:szCs w:val="18"/>
              </w:rPr>
              <w:br/>
              <w:t>CrnkInhbt_No_Crc - CRC based on Polynomial 0x1D of CRC-8-SAE J1850 is specified for Profile 1. byte0 of msg 0x3A4</w:t>
            </w:r>
            <w:r>
              <w:rPr>
                <w:noProof w:val="0"/>
                <w:sz w:val="18"/>
                <w:szCs w:val="18"/>
              </w:rPr>
              <w:br/>
              <w:t>CrnkInhbt2_No_Cnt - - 4 bits, Implements a Counter mechanism that is incremented every Send request and explicitly sent. - When the counter reaches the value 14 (0xE), then it shall restart with 0 for the next send request.</w:t>
            </w:r>
            <w:r>
              <w:rPr>
                <w:noProof w:val="0"/>
                <w:sz w:val="18"/>
                <w:szCs w:val="18"/>
              </w:rPr>
              <w:br/>
              <w:t>Data ID - 0x03A4 (Message ID is 0x3A4).</w:t>
            </w:r>
            <w:r>
              <w:rPr>
                <w:noProof w:val="0"/>
                <w:sz w:val="18"/>
                <w:szCs w:val="18"/>
              </w:rPr>
              <w:br/>
              <w:t>Data elements: Big Endian byte1 to byte7 of msg 0x3A4. ECG shall following AUTOSAR 1A.</w:t>
            </w:r>
          </w:p>
        </w:tc>
      </w:tr>
      <w:tr w:rsidR="00AF3CFB" w:rsidRPr="006462E0" w14:paraId="7C1A591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A42330"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0E6AA27" w14:textId="77777777" w:rsidR="00BF1084" w:rsidRDefault="00BF1084"/>
        </w:tc>
      </w:tr>
      <w:tr w:rsidR="00AF3CFB" w:rsidRPr="006462E0" w14:paraId="5BF782D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9D95C55"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2B7D9F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223164D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772F1BC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629AE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EDCE62E"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B776C3E"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F807857"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E957825" w14:textId="77777777" w:rsidR="00BF1084" w:rsidRDefault="00BF1084"/>
        </w:tc>
      </w:tr>
      <w:tr w:rsidR="00AF3CFB" w:rsidRPr="006462E0" w14:paraId="4FEFAE8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497057"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D67ABB9"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D33A430"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12E7FF4" w14:textId="77777777" w:rsidR="00BF1084" w:rsidRDefault="00BF1084"/>
        </w:tc>
      </w:tr>
      <w:tr w:rsidR="00AF3CFB" w:rsidRPr="006462E0" w14:paraId="1B3A406D"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07205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16FDB3B" w14:textId="77777777" w:rsidR="00AF3CFB" w:rsidRDefault="00AF3CFB" w:rsidP="00AF3CFB">
            <w:pPr>
              <w:pStyle w:val="FuncSafetyReqText"/>
              <w:rPr>
                <w:noProof w:val="0"/>
                <w:sz w:val="18"/>
                <w:szCs w:val="18"/>
              </w:rPr>
            </w:pPr>
          </w:p>
        </w:tc>
      </w:tr>
      <w:tr w:rsidR="00AF3CFB" w:rsidRPr="006462E0" w14:paraId="28D1CD6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4C64ED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6CB859D" w14:textId="77777777" w:rsidR="00AF3CFB" w:rsidRPr="00D810B9" w:rsidRDefault="00AF3CFB" w:rsidP="00AF3CFB">
            <w:pPr>
              <w:rPr>
                <w:iCs/>
                <w:sz w:val="18"/>
              </w:rPr>
            </w:pPr>
            <w:r w:rsidRPr="00D810B9">
              <w:rPr>
                <w:iCs/>
                <w:sz w:val="18"/>
              </w:rPr>
              <w:t>System test</w:t>
            </w:r>
          </w:p>
        </w:tc>
      </w:tr>
      <w:tr w:rsidR="00AF3CFB" w:rsidRPr="006462E0" w14:paraId="7EAC66F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C0A096"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5FDD639F"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B43AF64" w14:textId="77777777" w:rsidR="00BF1084" w:rsidRDefault="00BF1084"/>
        </w:tc>
      </w:tr>
      <w:tr w:rsidR="00AF3CFB" w:rsidRPr="006462E0" w14:paraId="5483AB6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F80C0B"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4F2DFE1" w14:textId="77777777" w:rsidR="00BF1084" w:rsidRDefault="00BF1084"/>
        </w:tc>
      </w:tr>
    </w:tbl>
    <w:p w14:paraId="5A547BFE" w14:textId="77777777" w:rsidR="00E24C7B" w:rsidRPr="00DF0B71" w:rsidRDefault="00E24C7B" w:rsidP="00937B04">
      <w:pPr>
        <w:rPr>
          <w:sz w:val="2"/>
          <w:szCs w:val="2"/>
        </w:rPr>
      </w:pPr>
    </w:p>
    <w:p w14:paraId="7625A1BA" w14:textId="77777777" w:rsidR="00831488" w:rsidRPr="006462E0" w:rsidRDefault="00831488" w:rsidP="00BC0911">
      <w:pPr>
        <w:rPr>
          <w:sz w:val="2"/>
          <w:szCs w:val="2"/>
        </w:rPr>
      </w:pPr>
    </w:p>
    <w:p w14:paraId="1CBA5056" w14:textId="25DAEFD5" w:rsidR="00B356F2" w:rsidRDefault="00B356F2" w:rsidP="00B81A22">
      <w:pPr>
        <w:pStyle w:val="Caption"/>
      </w:pPr>
      <w:bookmarkStart w:id="171" w:name="_Toc524090309"/>
      <w:r w:rsidRPr="006462E0">
        <w:t xml:space="preserve">Table </w:t>
      </w:r>
      <w:r w:rsidRPr="006462E0">
        <w:fldChar w:fldCharType="begin"/>
      </w:r>
      <w:r w:rsidRPr="006462E0">
        <w:instrText xml:space="preserve"> SEQ Table \* ARABIC </w:instrText>
      </w:r>
      <w:r w:rsidRPr="006462E0">
        <w:fldChar w:fldCharType="separate"/>
      </w:r>
      <w:r w:rsidR="0084278B">
        <w:rPr>
          <w:noProof/>
        </w:rPr>
        <w:t>39</w:t>
      </w:r>
      <w:r w:rsidRPr="006462E0">
        <w:fldChar w:fldCharType="end"/>
      </w:r>
      <w:r w:rsidR="00B81A22">
        <w:t xml:space="preserve">: </w:t>
      </w:r>
      <w:r w:rsidR="006A32C9">
        <w:t xml:space="preserve"> </w:t>
      </w:r>
      <w:r w:rsidR="003D7ABB">
        <w:t>BCM Pub/Tx AUTOSAR 1A</w:t>
      </w:r>
      <w:bookmarkEnd w:id="17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84823B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A8BF25"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EB9C85C" w14:textId="77777777" w:rsidR="004C0701" w:rsidRPr="004F71B4" w:rsidRDefault="004C0701" w:rsidP="004C0701">
            <w:pPr>
              <w:pStyle w:val="TableTextLeft"/>
              <w:keepNext/>
              <w:rPr>
                <w:sz w:val="18"/>
                <w:szCs w:val="18"/>
                <w:lang w:val="en-GB"/>
              </w:rPr>
            </w:pPr>
            <w:bookmarkStart w:id="172" w:name="_7ae8210b3e089ea00081bc204f2197ed"/>
            <w:r>
              <w:rPr>
                <w:sz w:val="18"/>
                <w:szCs w:val="18"/>
                <w:lang w:val="en-GB"/>
              </w:rPr>
              <w:t>T-S-Req002</w:t>
            </w:r>
            <w:bookmarkEnd w:id="172"/>
            <w:r w:rsidR="001E6818">
              <w:rPr>
                <w:sz w:val="18"/>
                <w:szCs w:val="18"/>
                <w:lang w:val="en-GB"/>
              </w:rPr>
              <w:t xml:space="preserve"> - ECG Pub/Tx AUTOSAR 1A</w:t>
            </w:r>
          </w:p>
        </w:tc>
      </w:tr>
      <w:tr w:rsidR="00AF3CFB" w:rsidRPr="006462E0" w14:paraId="5936A0D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8E5F4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AEAB536" w14:textId="77777777" w:rsidR="00AF3CFB" w:rsidRDefault="00AF3CFB" w:rsidP="00AF3CFB">
            <w:pPr>
              <w:pStyle w:val="TableTextLeft"/>
              <w:keepNext/>
              <w:rPr>
                <w:sz w:val="18"/>
                <w:szCs w:val="18"/>
                <w:lang w:val="en-GB"/>
              </w:rPr>
            </w:pPr>
          </w:p>
        </w:tc>
      </w:tr>
      <w:tr w:rsidR="00AF3CFB" w:rsidRPr="006462E0" w14:paraId="5B0B803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C58292"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72ED76E"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82C8B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435F9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AB68C2E"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25317EF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FE77F47"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F0A9CE4" w14:textId="77777777" w:rsidR="00AF3CFB" w:rsidRPr="004F71B4" w:rsidRDefault="00AF3CFB" w:rsidP="00AF3CFB">
            <w:pPr>
              <w:pStyle w:val="TableTextLeft"/>
              <w:keepNext/>
              <w:rPr>
                <w:sz w:val="18"/>
                <w:szCs w:val="18"/>
                <w:lang w:val="en-GB"/>
              </w:rPr>
            </w:pPr>
            <w:r w:rsidRPr="00AC6ABE">
              <w:rPr>
                <w:sz w:val="18"/>
                <w:szCs w:val="18"/>
                <w:lang w:val="en-GB"/>
              </w:rPr>
              <w:t>F-S-Req100</w:t>
            </w:r>
            <w:r>
              <w:rPr>
                <w:sz w:val="18"/>
                <w:szCs w:val="18"/>
                <w:lang w:val="en-GB"/>
              </w:rPr>
              <w:t xml:space="preserve"> - OTA Feature and Ignition Control Module Communicates E2E</w:t>
            </w:r>
          </w:p>
        </w:tc>
      </w:tr>
      <w:tr w:rsidR="00AF3CFB" w:rsidRPr="006462E0" w14:paraId="4452516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E19788" w14:textId="77777777" w:rsidR="00AF3CFB" w:rsidRDefault="00AF3CFB" w:rsidP="00AF3CFB">
            <w:pPr>
              <w:pStyle w:val="TableRowNameLeft"/>
              <w:rPr>
                <w:noProof w:val="0"/>
                <w:sz w:val="18"/>
                <w:szCs w:val="18"/>
              </w:rPr>
            </w:pPr>
            <w:r w:rsidRPr="006462E0">
              <w:rPr>
                <w:noProof w:val="0"/>
                <w:sz w:val="18"/>
                <w:szCs w:val="18"/>
              </w:rPr>
              <w:t>ASIL Classification:</w:t>
            </w:r>
          </w:p>
          <w:p w14:paraId="477F44A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87890A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793E1AE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09A447"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DEFF2AF"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Pub/Tx AUTOSAR 1A</w:t>
            </w:r>
          </w:p>
        </w:tc>
      </w:tr>
      <w:tr w:rsidR="00AF3CFB" w:rsidRPr="006462E0" w14:paraId="7A78B852"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9C2A4C"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80F9FF8" w14:textId="77777777" w:rsidR="00AF3CFB" w:rsidRPr="004F71B4" w:rsidRDefault="00AF3CFB" w:rsidP="00AF3CFB">
            <w:pPr>
              <w:pStyle w:val="FuncSafetyReqText"/>
              <w:rPr>
                <w:i/>
                <w:noProof w:val="0"/>
                <w:color w:val="808080"/>
                <w:sz w:val="18"/>
                <w:szCs w:val="18"/>
              </w:rPr>
            </w:pPr>
            <w:r>
              <w:rPr>
                <w:noProof w:val="0"/>
                <w:sz w:val="18"/>
                <w:szCs w:val="18"/>
              </w:rPr>
              <w:t>ECG Transmission of the “VehOn_D_RqCld shall be E2E protected with the specified protection measures for data corruption:</w:t>
            </w:r>
            <w:r>
              <w:rPr>
                <w:noProof w:val="0"/>
                <w:sz w:val="18"/>
                <w:szCs w:val="18"/>
              </w:rPr>
              <w:br/>
              <w:t>VehOnDRqCld_No_Cs - CRC based on Polynomial 0x1D of CRC-8-SAE J1850 is specified for Profile 1. byte0 of msg 0x375</w:t>
            </w:r>
            <w:r>
              <w:rPr>
                <w:noProof w:val="0"/>
                <w:sz w:val="18"/>
                <w:szCs w:val="18"/>
              </w:rPr>
              <w:br/>
              <w:t>VehOnDRqCld_No_Cnt - - 4 bits, Implements a Counter mechanism that is incremented every Send request and explicitly sent. - When the counter reaches the value 14 (0xE), then it shall restart with 0 for the next send request.</w:t>
            </w:r>
            <w:r>
              <w:rPr>
                <w:noProof w:val="0"/>
                <w:sz w:val="18"/>
                <w:szCs w:val="18"/>
              </w:rPr>
              <w:br/>
              <w:t>Data ID - 0x0375 (Message ID is 0x375).</w:t>
            </w:r>
            <w:r>
              <w:rPr>
                <w:noProof w:val="0"/>
                <w:sz w:val="18"/>
                <w:szCs w:val="18"/>
              </w:rPr>
              <w:br/>
              <w:t>Data elements: Big Endian byte1 to byte7 of msg 0x375. ECG shall following AUTOSAR 1A.</w:t>
            </w:r>
          </w:p>
        </w:tc>
      </w:tr>
      <w:tr w:rsidR="00AF3CFB" w:rsidRPr="006462E0" w14:paraId="3DD29E9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44409B8"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13588EC" w14:textId="77777777" w:rsidR="00BF1084" w:rsidRDefault="00BF1084"/>
        </w:tc>
      </w:tr>
      <w:tr w:rsidR="00AF3CFB" w:rsidRPr="006462E0" w14:paraId="0531CAE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41B3DC1"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41CFDB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73E1ED6"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7C3181C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2423E4F"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25D4B98"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029D97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10887C81"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F1D256C" w14:textId="77777777" w:rsidR="00BF1084" w:rsidRDefault="00BF1084"/>
        </w:tc>
      </w:tr>
      <w:tr w:rsidR="00AF3CFB" w:rsidRPr="006462E0" w14:paraId="1D2B282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24D0F4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14F079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FE39AB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9B3AE1C" w14:textId="77777777" w:rsidR="00BF1084" w:rsidRDefault="00BF1084"/>
        </w:tc>
      </w:tr>
      <w:tr w:rsidR="00AF3CFB" w:rsidRPr="006462E0" w14:paraId="4E38C7B4"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BB08B6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EDFE3F3" w14:textId="77777777" w:rsidR="00AF3CFB" w:rsidRDefault="00AF3CFB" w:rsidP="00AF3CFB">
            <w:pPr>
              <w:pStyle w:val="FuncSafetyReqText"/>
              <w:rPr>
                <w:noProof w:val="0"/>
                <w:sz w:val="18"/>
                <w:szCs w:val="18"/>
              </w:rPr>
            </w:pPr>
          </w:p>
        </w:tc>
      </w:tr>
      <w:tr w:rsidR="00AF3CFB" w:rsidRPr="006462E0" w14:paraId="7B46F55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5229D7"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21C1B10" w14:textId="77777777" w:rsidR="00AF3CFB" w:rsidRPr="00D810B9" w:rsidRDefault="00AF3CFB" w:rsidP="00AF3CFB">
            <w:pPr>
              <w:rPr>
                <w:iCs/>
                <w:sz w:val="18"/>
              </w:rPr>
            </w:pPr>
            <w:r w:rsidRPr="00D810B9">
              <w:rPr>
                <w:iCs/>
                <w:sz w:val="18"/>
              </w:rPr>
              <w:t>System test</w:t>
            </w:r>
          </w:p>
        </w:tc>
      </w:tr>
      <w:tr w:rsidR="00AF3CFB" w:rsidRPr="006462E0" w14:paraId="6C42FB2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3E5A0D"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2F1189F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EE61867" w14:textId="77777777" w:rsidR="00BF1084" w:rsidRDefault="00BF1084"/>
        </w:tc>
      </w:tr>
      <w:tr w:rsidR="00AF3CFB" w:rsidRPr="006462E0" w14:paraId="62BB515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0AB3D1F"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454C2A1" w14:textId="77777777" w:rsidR="00BF1084" w:rsidRDefault="00BF1084"/>
        </w:tc>
      </w:tr>
    </w:tbl>
    <w:p w14:paraId="472C2895" w14:textId="77777777" w:rsidR="00E24C7B" w:rsidRPr="00DF0B71" w:rsidRDefault="00E24C7B" w:rsidP="00937B04">
      <w:pPr>
        <w:rPr>
          <w:sz w:val="2"/>
          <w:szCs w:val="2"/>
        </w:rPr>
      </w:pPr>
    </w:p>
    <w:p w14:paraId="041DBBE4" w14:textId="77777777" w:rsidR="00831488" w:rsidRPr="006462E0" w:rsidRDefault="00831488" w:rsidP="00BC0911">
      <w:pPr>
        <w:rPr>
          <w:sz w:val="2"/>
          <w:szCs w:val="2"/>
        </w:rPr>
      </w:pPr>
    </w:p>
    <w:p w14:paraId="03BDD28E" w14:textId="19FFD854" w:rsidR="00B356F2" w:rsidRDefault="00B356F2" w:rsidP="00B81A22">
      <w:pPr>
        <w:pStyle w:val="Caption"/>
      </w:pPr>
      <w:bookmarkStart w:id="173" w:name="_Toc524090310"/>
      <w:r w:rsidRPr="006462E0">
        <w:t xml:space="preserve">Table </w:t>
      </w:r>
      <w:r w:rsidRPr="006462E0">
        <w:fldChar w:fldCharType="begin"/>
      </w:r>
      <w:r w:rsidRPr="006462E0">
        <w:instrText xml:space="preserve"> SEQ Table \* ARABIC </w:instrText>
      </w:r>
      <w:r w:rsidRPr="006462E0">
        <w:fldChar w:fldCharType="separate"/>
      </w:r>
      <w:r w:rsidR="0084278B">
        <w:rPr>
          <w:noProof/>
        </w:rPr>
        <w:t>40</w:t>
      </w:r>
      <w:r w:rsidRPr="006462E0">
        <w:fldChar w:fldCharType="end"/>
      </w:r>
      <w:r w:rsidR="00B81A22">
        <w:t xml:space="preserve">: </w:t>
      </w:r>
      <w:r w:rsidR="006A32C9">
        <w:t xml:space="preserve"> </w:t>
      </w:r>
      <w:r w:rsidR="003D7ABB">
        <w:t>ECG Pub/Tx AUTOSAR 1A</w:t>
      </w:r>
      <w:bookmarkEnd w:id="173"/>
    </w:p>
    <w:p w14:paraId="244331F5" w14:textId="77777777" w:rsidR="0078561F" w:rsidRPr="0078561F" w:rsidRDefault="004E3C27" w:rsidP="0078561F">
      <w:pPr>
        <w:pStyle w:val="Heading3"/>
      </w:pPr>
      <w:bookmarkStart w:id="174" w:name="_Toc524090200"/>
      <w:r w:rsidRPr="00225104">
        <w:t xml:space="preserve">Requirement Derivation Diagram(s) for </w:t>
      </w:r>
      <w:r>
        <w:t>F-S-Req045</w:t>
      </w:r>
      <w:r w:rsidR="00E21424">
        <w:t xml:space="preserve"> - OTA Feature Authenticates Cloud Connection</w:t>
      </w:r>
      <w:bookmarkEnd w:id="174"/>
    </w:p>
    <w:p w14:paraId="40E04976" w14:textId="77777777" w:rsidR="005E1C3C" w:rsidRPr="00953CBA" w:rsidRDefault="005E1C3C" w:rsidP="00953CBA"/>
    <w:p w14:paraId="776F1C50" w14:textId="77777777" w:rsidR="004E3C27" w:rsidRPr="004E3C27" w:rsidRDefault="004E3C27" w:rsidP="004E3C27">
      <w:pPr>
        <w:pStyle w:val="Heading4"/>
      </w:pPr>
      <w:bookmarkStart w:id="175" w:name="_Toc524090201"/>
      <w:r>
        <w:t>Requirement Derivation Diagram(s) (Optional)</w:t>
      </w:r>
      <w:bookmarkEnd w:id="175"/>
      <w:r>
        <w:t xml:space="preserve"> </w:t>
      </w:r>
    </w:p>
    <w:p w14:paraId="7C9E3134" w14:textId="77777777" w:rsidR="004E3C27" w:rsidRPr="00225104" w:rsidRDefault="004E3C27" w:rsidP="004E3C27">
      <w:pPr>
        <w:rPr>
          <w:i/>
          <w:color w:val="A6A6A6"/>
        </w:rPr>
      </w:pPr>
      <w:r w:rsidRPr="00225104">
        <w:rPr>
          <w:i/>
          <w:color w:val="A6A6A6"/>
        </w:rPr>
        <w:t>Derive Technical Safety Requirements from Functional Safety Requirements.</w:t>
      </w:r>
    </w:p>
    <w:p w14:paraId="5BD299BD" w14:textId="77777777" w:rsidR="004E3C27" w:rsidRPr="00225104" w:rsidRDefault="004E3C27" w:rsidP="004E3C27"/>
    <w:p w14:paraId="3960DF9F"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546FA92F" w14:textId="77777777" w:rsidR="00240AB6" w:rsidRDefault="00240AB6" w:rsidP="004E3C27">
      <w:pPr>
        <w:jc w:val="center"/>
        <w:rPr>
          <w:i/>
          <w:color w:val="A6A6A6"/>
        </w:rPr>
      </w:pPr>
    </w:p>
    <w:p w14:paraId="5ABA426B" w14:textId="77777777" w:rsidR="00240AB6" w:rsidRDefault="00240AB6" w:rsidP="004E3C27">
      <w:pPr>
        <w:jc w:val="center"/>
        <w:rPr>
          <w:i/>
          <w:color w:val="A6A6A6"/>
        </w:rPr>
      </w:pPr>
    </w:p>
    <w:p w14:paraId="3692F49D" w14:textId="77777777" w:rsidR="004E3C27" w:rsidRPr="00935A34" w:rsidRDefault="004E3C27" w:rsidP="004E3C27">
      <w:pPr>
        <w:jc w:val="center"/>
      </w:pPr>
      <w:r>
        <w:rPr>
          <w:noProof/>
          <w:lang w:val="en-US"/>
        </w:rPr>
        <w:drawing>
          <wp:inline distT="0" distB="0" distL="0" distR="0">
            <wp:extent cx="3914775" cy="3105150"/>
            <wp:effectExtent l="0" t="0" r="0" b="0"/>
            <wp:docPr id="44" name="Picture 1844479886.jpg" descr="1844479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844479886.jpg"/>
                    <pic:cNvPicPr/>
                  </pic:nvPicPr>
                  <pic:blipFill>
                    <a:blip r:embed="rId35" cstate="print"/>
                    <a:stretch>
                      <a:fillRect/>
                    </a:stretch>
                  </pic:blipFill>
                  <pic:spPr>
                    <a:xfrm>
                      <a:off x="0" y="0"/>
                      <a:ext cx="3914775" cy="3105150"/>
                    </a:xfrm>
                    <a:prstGeom prst="rect">
                      <a:avLst/>
                    </a:prstGeom>
                  </pic:spPr>
                </pic:pic>
              </a:graphicData>
            </a:graphic>
          </wp:inline>
        </w:drawing>
      </w:r>
    </w:p>
    <w:p w14:paraId="3EBEFA89" w14:textId="39610DE5"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22</w:t>
      </w:r>
      <w:r w:rsidRPr="00225104">
        <w:fldChar w:fldCharType="end"/>
      </w:r>
      <w:r w:rsidRPr="00225104">
        <w:t xml:space="preserve"> - Technical Safety Requirements Derivation Diagram for </w:t>
      </w:r>
      <w:r>
        <w:t>F-S-Req045</w:t>
      </w:r>
    </w:p>
    <w:p w14:paraId="3F9E28E5" w14:textId="77777777" w:rsidR="00EE1AD7" w:rsidRDefault="00AA2664" w:rsidP="00EB1D46">
      <w:pPr>
        <w:pStyle w:val="Heading4"/>
      </w:pPr>
      <w:bookmarkStart w:id="176" w:name="_Toc524090202"/>
      <w:r>
        <w:t xml:space="preserve">Technical Safety Requirements </w:t>
      </w:r>
      <w:r w:rsidR="004E3C27">
        <w:t>for F-S-Req045</w:t>
      </w:r>
      <w:r w:rsidR="009B6F4C">
        <w:t xml:space="preserve"> - OTA Feature Authenticates Cloud Connection</w:t>
      </w:r>
      <w:bookmarkEnd w:id="176"/>
    </w:p>
    <w:p w14:paraId="3193ABD7" w14:textId="77777777" w:rsidR="00EE1AD7" w:rsidRPr="00EE1AD7" w:rsidRDefault="00EE1AD7" w:rsidP="00EB1D46"/>
    <w:p w14:paraId="093417FF" w14:textId="3ACFB6C0"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FA0ECC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E8950A7"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4E7E74A" w14:textId="77777777" w:rsidR="004C0701" w:rsidRPr="004F71B4" w:rsidRDefault="004C0701" w:rsidP="004C0701">
            <w:pPr>
              <w:pStyle w:val="TableTextLeft"/>
              <w:keepNext/>
              <w:rPr>
                <w:sz w:val="18"/>
                <w:szCs w:val="18"/>
                <w:lang w:val="en-GB"/>
              </w:rPr>
            </w:pPr>
            <w:bookmarkStart w:id="177" w:name="_fd6f77a3601d6d537a7ae24376a6ba16"/>
            <w:r>
              <w:rPr>
                <w:sz w:val="18"/>
                <w:szCs w:val="18"/>
                <w:lang w:val="en-GB"/>
              </w:rPr>
              <w:t>T-S-Req057</w:t>
            </w:r>
            <w:bookmarkEnd w:id="177"/>
            <w:r w:rsidR="001E6818">
              <w:rPr>
                <w:sz w:val="18"/>
                <w:szCs w:val="18"/>
                <w:lang w:val="en-GB"/>
              </w:rPr>
              <w:t xml:space="preserve"> - ECG to Cloud Connection - Authentication</w:t>
            </w:r>
          </w:p>
        </w:tc>
      </w:tr>
      <w:tr w:rsidR="00AF3CFB" w:rsidRPr="006462E0" w14:paraId="256C7C7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A97C64"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015F533" w14:textId="77777777" w:rsidR="00AF3CFB" w:rsidRDefault="00AF3CFB" w:rsidP="00AF3CFB">
            <w:pPr>
              <w:pStyle w:val="TableTextLeft"/>
              <w:keepNext/>
              <w:rPr>
                <w:sz w:val="18"/>
                <w:szCs w:val="18"/>
                <w:lang w:val="en-GB"/>
              </w:rPr>
            </w:pPr>
          </w:p>
        </w:tc>
      </w:tr>
      <w:tr w:rsidR="00AF3CFB" w:rsidRPr="006462E0" w14:paraId="36A6F08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EEEFDD"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274D1F1"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4C14A1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664D0D"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8A6B5AE"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4E94926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0C07333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452C6C"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56C62F08" w14:textId="77777777" w:rsidR="00AF3CFB" w:rsidRPr="004F71B4" w:rsidRDefault="00AF3CFB" w:rsidP="00AF3CFB">
            <w:pPr>
              <w:pStyle w:val="TableTextLeft"/>
              <w:keepNext/>
              <w:rPr>
                <w:sz w:val="18"/>
                <w:szCs w:val="18"/>
                <w:lang w:val="en-GB"/>
              </w:rPr>
            </w:pPr>
            <w:r w:rsidRPr="00AC6ABE">
              <w:rPr>
                <w:sz w:val="18"/>
                <w:szCs w:val="18"/>
                <w:lang w:val="en-GB"/>
              </w:rPr>
              <w:t>F-S-Req045</w:t>
            </w:r>
            <w:r>
              <w:rPr>
                <w:sz w:val="18"/>
                <w:szCs w:val="18"/>
                <w:lang w:val="en-GB"/>
              </w:rPr>
              <w:t xml:space="preserve"> - OTA Feature Authenticates Cloud Connection</w:t>
            </w:r>
          </w:p>
        </w:tc>
      </w:tr>
      <w:tr w:rsidR="00AF3CFB" w:rsidRPr="006462E0" w14:paraId="4AA5CE9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451270" w14:textId="77777777" w:rsidR="00AF3CFB" w:rsidRDefault="00AF3CFB" w:rsidP="00AF3CFB">
            <w:pPr>
              <w:pStyle w:val="TableRowNameLeft"/>
              <w:rPr>
                <w:noProof w:val="0"/>
                <w:sz w:val="18"/>
                <w:szCs w:val="18"/>
              </w:rPr>
            </w:pPr>
            <w:r w:rsidRPr="006462E0">
              <w:rPr>
                <w:noProof w:val="0"/>
                <w:sz w:val="18"/>
                <w:szCs w:val="18"/>
              </w:rPr>
              <w:t>ASIL Classification:</w:t>
            </w:r>
          </w:p>
          <w:p w14:paraId="73E10869"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B0C870D"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3BBD591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F2908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59E7A0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to Cloud Connection - Authentication</w:t>
            </w:r>
          </w:p>
        </w:tc>
      </w:tr>
      <w:tr w:rsidR="00AF3CFB" w:rsidRPr="006462E0" w14:paraId="414002C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0F46F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722E88B" w14:textId="77777777" w:rsidR="00AF3CFB" w:rsidRPr="004F71B4" w:rsidRDefault="00AF3CFB" w:rsidP="00AF3CFB">
            <w:pPr>
              <w:pStyle w:val="FuncSafetyReqText"/>
              <w:rPr>
                <w:i/>
                <w:noProof w:val="0"/>
                <w:color w:val="808080"/>
                <w:sz w:val="18"/>
                <w:szCs w:val="18"/>
              </w:rPr>
            </w:pPr>
            <w:r>
              <w:rPr>
                <w:noProof w:val="0"/>
                <w:sz w:val="18"/>
                <w:szCs w:val="18"/>
              </w:rPr>
              <w:t>ECG to Cloud shall be a TLS connection</w:t>
            </w:r>
          </w:p>
        </w:tc>
      </w:tr>
      <w:tr w:rsidR="00AF3CFB" w:rsidRPr="006462E0" w14:paraId="493E3CF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B73D72"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3BD1E3F" w14:textId="77777777" w:rsidR="00BF1084" w:rsidRDefault="00BF1084"/>
        </w:tc>
      </w:tr>
      <w:tr w:rsidR="00AF3CFB" w:rsidRPr="006462E0" w14:paraId="0E5E0DC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B4AC2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53D8D1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55A9048"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449C585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4322D2"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F9BAD7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25AFD5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7B581D0"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94203E7" w14:textId="77777777" w:rsidR="00BF1084" w:rsidRDefault="00BF1084"/>
        </w:tc>
      </w:tr>
      <w:tr w:rsidR="00AF3CFB" w:rsidRPr="006462E0" w14:paraId="52FCD888"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F6980A"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B33909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43E222E"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EB22331" w14:textId="77777777" w:rsidR="00BF1084" w:rsidRDefault="00BF1084"/>
        </w:tc>
      </w:tr>
      <w:tr w:rsidR="00AF3CFB" w:rsidRPr="006462E0" w14:paraId="34F28B36"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0BA90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F615B25" w14:textId="77777777" w:rsidR="00AF3CFB" w:rsidRDefault="00AF3CFB" w:rsidP="00AF3CFB">
            <w:pPr>
              <w:pStyle w:val="FuncSafetyReqText"/>
              <w:rPr>
                <w:noProof w:val="0"/>
                <w:sz w:val="18"/>
                <w:szCs w:val="18"/>
              </w:rPr>
            </w:pPr>
          </w:p>
        </w:tc>
      </w:tr>
      <w:tr w:rsidR="00AF3CFB" w:rsidRPr="006462E0" w14:paraId="72519F0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7D35841"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1ED93F2" w14:textId="77777777" w:rsidR="00AF3CFB" w:rsidRPr="00D810B9" w:rsidRDefault="00AF3CFB" w:rsidP="00AF3CFB">
            <w:pPr>
              <w:rPr>
                <w:iCs/>
                <w:sz w:val="18"/>
              </w:rPr>
            </w:pPr>
            <w:r w:rsidRPr="00D810B9">
              <w:rPr>
                <w:iCs/>
                <w:sz w:val="18"/>
              </w:rPr>
              <w:t>System test</w:t>
            </w:r>
          </w:p>
        </w:tc>
      </w:tr>
      <w:tr w:rsidR="00AF3CFB" w:rsidRPr="006462E0" w14:paraId="56B90BA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04FA464" w14:textId="77777777" w:rsidR="00AF3CFB" w:rsidRDefault="00AF3CFB" w:rsidP="00AF3CFB">
            <w:pPr>
              <w:pStyle w:val="TableRowNameLeft"/>
              <w:rPr>
                <w:noProof w:val="0"/>
                <w:sz w:val="18"/>
                <w:szCs w:val="18"/>
              </w:rPr>
            </w:pPr>
            <w:r w:rsidRPr="006462E0">
              <w:rPr>
                <w:noProof w:val="0"/>
                <w:sz w:val="18"/>
                <w:szCs w:val="18"/>
              </w:rPr>
              <w:t>V&amp;V acceptance criteria:</w:t>
            </w:r>
          </w:p>
          <w:p w14:paraId="4A62751B"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3E337269" w14:textId="77777777" w:rsidR="00BF1084" w:rsidRDefault="00BF1084"/>
        </w:tc>
      </w:tr>
      <w:tr w:rsidR="00AF3CFB" w:rsidRPr="006462E0" w14:paraId="5EFBFB2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401A40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1DFF1CAE" w14:textId="77777777" w:rsidR="00BF1084" w:rsidRDefault="00BF1084"/>
        </w:tc>
      </w:tr>
    </w:tbl>
    <w:p w14:paraId="03DEED00" w14:textId="77777777" w:rsidR="00E24C7B" w:rsidRPr="00DF0B71" w:rsidRDefault="00E24C7B" w:rsidP="00937B04">
      <w:pPr>
        <w:rPr>
          <w:sz w:val="2"/>
          <w:szCs w:val="2"/>
        </w:rPr>
      </w:pPr>
    </w:p>
    <w:p w14:paraId="1A36C6B5" w14:textId="77777777" w:rsidR="00831488" w:rsidRPr="006462E0" w:rsidRDefault="00831488" w:rsidP="00BC0911">
      <w:pPr>
        <w:rPr>
          <w:sz w:val="2"/>
          <w:szCs w:val="2"/>
        </w:rPr>
      </w:pPr>
    </w:p>
    <w:p w14:paraId="4271DFF3" w14:textId="48E7DF7A" w:rsidR="00B356F2" w:rsidRDefault="00B356F2" w:rsidP="00B81A22">
      <w:pPr>
        <w:pStyle w:val="Caption"/>
      </w:pPr>
      <w:bookmarkStart w:id="178" w:name="_Toc524090311"/>
      <w:r w:rsidRPr="006462E0">
        <w:t xml:space="preserve">Table </w:t>
      </w:r>
      <w:r w:rsidRPr="006462E0">
        <w:fldChar w:fldCharType="begin"/>
      </w:r>
      <w:r w:rsidRPr="006462E0">
        <w:instrText xml:space="preserve"> SEQ Table \* ARABIC </w:instrText>
      </w:r>
      <w:r w:rsidRPr="006462E0">
        <w:fldChar w:fldCharType="separate"/>
      </w:r>
      <w:r w:rsidR="0084278B">
        <w:rPr>
          <w:noProof/>
        </w:rPr>
        <w:t>41</w:t>
      </w:r>
      <w:r w:rsidRPr="006462E0">
        <w:fldChar w:fldCharType="end"/>
      </w:r>
      <w:r w:rsidR="00B81A22">
        <w:t xml:space="preserve">: </w:t>
      </w:r>
      <w:r w:rsidR="006A32C9">
        <w:t xml:space="preserve"> </w:t>
      </w:r>
      <w:r w:rsidR="003D7ABB">
        <w:t>ECG to Cloud Connection - Authentication</w:t>
      </w:r>
      <w:bookmarkEnd w:id="178"/>
    </w:p>
    <w:p w14:paraId="25A95115" w14:textId="77777777" w:rsidR="0078561F" w:rsidRPr="0078561F" w:rsidRDefault="004E3C27" w:rsidP="0078561F">
      <w:pPr>
        <w:pStyle w:val="Heading3"/>
      </w:pPr>
      <w:bookmarkStart w:id="179" w:name="_Toc524090203"/>
      <w:r w:rsidRPr="00225104">
        <w:t xml:space="preserve">Requirement Derivation Diagram(s) for </w:t>
      </w:r>
      <w:r>
        <w:t>F-S-Req074</w:t>
      </w:r>
      <w:r w:rsidR="00E21424">
        <w:t xml:space="preserve"> - OTA Feature Command Inhibit Start</w:t>
      </w:r>
      <w:bookmarkEnd w:id="179"/>
    </w:p>
    <w:p w14:paraId="6B986A5E" w14:textId="77777777" w:rsidR="005E1C3C" w:rsidRPr="00953CBA" w:rsidRDefault="005E1C3C" w:rsidP="00953CBA"/>
    <w:p w14:paraId="51358CE3" w14:textId="77777777" w:rsidR="004E3C27" w:rsidRPr="004E3C27" w:rsidRDefault="004E3C27" w:rsidP="004E3C27">
      <w:pPr>
        <w:pStyle w:val="Heading4"/>
      </w:pPr>
      <w:bookmarkStart w:id="180" w:name="_Toc524090204"/>
      <w:r>
        <w:t>Requirement Derivation Diagram(s) (Optional)</w:t>
      </w:r>
      <w:bookmarkEnd w:id="180"/>
      <w:r>
        <w:t xml:space="preserve"> </w:t>
      </w:r>
    </w:p>
    <w:p w14:paraId="0E6ABA4F" w14:textId="77777777" w:rsidR="004E3C27" w:rsidRPr="00225104" w:rsidRDefault="004E3C27" w:rsidP="004E3C27">
      <w:pPr>
        <w:rPr>
          <w:i/>
          <w:color w:val="A6A6A6"/>
        </w:rPr>
      </w:pPr>
      <w:r w:rsidRPr="00225104">
        <w:rPr>
          <w:i/>
          <w:color w:val="A6A6A6"/>
        </w:rPr>
        <w:t>Derive Technical Safety Requirements from Functional Safety Requirements.</w:t>
      </w:r>
    </w:p>
    <w:p w14:paraId="2F7A1402" w14:textId="77777777" w:rsidR="004E3C27" w:rsidRPr="00225104" w:rsidRDefault="004E3C27" w:rsidP="004E3C27"/>
    <w:p w14:paraId="795E6A1D"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619CF20" w14:textId="77777777" w:rsidR="00240AB6" w:rsidRDefault="00240AB6" w:rsidP="004E3C27">
      <w:pPr>
        <w:jc w:val="center"/>
        <w:rPr>
          <w:i/>
          <w:color w:val="A6A6A6"/>
        </w:rPr>
      </w:pPr>
    </w:p>
    <w:p w14:paraId="172BCA61" w14:textId="77777777" w:rsidR="00240AB6" w:rsidRDefault="00240AB6" w:rsidP="004E3C27">
      <w:pPr>
        <w:jc w:val="center"/>
        <w:rPr>
          <w:i/>
          <w:color w:val="A6A6A6"/>
        </w:rPr>
      </w:pPr>
    </w:p>
    <w:p w14:paraId="05FFB738" w14:textId="77777777" w:rsidR="004E3C27" w:rsidRPr="00935A34" w:rsidRDefault="004E3C27" w:rsidP="004E3C27">
      <w:pPr>
        <w:jc w:val="center"/>
      </w:pPr>
      <w:r>
        <w:rPr>
          <w:noProof/>
          <w:lang w:val="en-US"/>
        </w:rPr>
        <w:drawing>
          <wp:inline distT="0" distB="0" distL="0" distR="0">
            <wp:extent cx="6480175" cy="1539664"/>
            <wp:effectExtent l="0" t="0" r="0" b="0"/>
            <wp:docPr id="46" name="Picture 552775343.jpg" descr="55277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52775343.jpg"/>
                    <pic:cNvPicPr/>
                  </pic:nvPicPr>
                  <pic:blipFill>
                    <a:blip r:embed="rId36" cstate="print"/>
                    <a:stretch>
                      <a:fillRect/>
                    </a:stretch>
                  </pic:blipFill>
                  <pic:spPr>
                    <a:xfrm>
                      <a:off x="0" y="0"/>
                      <a:ext cx="6480175" cy="1539664"/>
                    </a:xfrm>
                    <a:prstGeom prst="rect">
                      <a:avLst/>
                    </a:prstGeom>
                  </pic:spPr>
                </pic:pic>
              </a:graphicData>
            </a:graphic>
          </wp:inline>
        </w:drawing>
      </w:r>
    </w:p>
    <w:p w14:paraId="3E2499DD" w14:textId="63CC8363"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23</w:t>
      </w:r>
      <w:r w:rsidRPr="00225104">
        <w:fldChar w:fldCharType="end"/>
      </w:r>
      <w:r w:rsidRPr="00225104">
        <w:t xml:space="preserve"> - Technical Safety Requirements Derivation Diagram for </w:t>
      </w:r>
      <w:r>
        <w:t>F-S-Req074</w:t>
      </w:r>
    </w:p>
    <w:p w14:paraId="1D2F87CF" w14:textId="77777777" w:rsidR="00EE1AD7" w:rsidRDefault="00AA2664" w:rsidP="00EB1D46">
      <w:pPr>
        <w:pStyle w:val="Heading4"/>
      </w:pPr>
      <w:bookmarkStart w:id="181" w:name="_Toc524090205"/>
      <w:r>
        <w:t xml:space="preserve">Technical Safety Requirements </w:t>
      </w:r>
      <w:r w:rsidR="004E3C27">
        <w:t>for F-S-Req074</w:t>
      </w:r>
      <w:r w:rsidR="009B6F4C">
        <w:t xml:space="preserve"> - OTA Feature Command Inhibit Start</w:t>
      </w:r>
      <w:bookmarkEnd w:id="181"/>
    </w:p>
    <w:p w14:paraId="4379BF7B" w14:textId="77777777" w:rsidR="00EE1AD7" w:rsidRPr="00EE1AD7" w:rsidRDefault="00EE1AD7" w:rsidP="00EB1D46"/>
    <w:p w14:paraId="30B39CC3" w14:textId="6E7C42BC"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5688D4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591BED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352AA9F" w14:textId="77777777" w:rsidR="004C0701" w:rsidRPr="004F71B4" w:rsidRDefault="004C0701" w:rsidP="004C0701">
            <w:pPr>
              <w:pStyle w:val="TableTextLeft"/>
              <w:keepNext/>
              <w:rPr>
                <w:sz w:val="18"/>
                <w:szCs w:val="18"/>
                <w:lang w:val="en-GB"/>
              </w:rPr>
            </w:pPr>
            <w:bookmarkStart w:id="182" w:name="_356a74d5aaed2d20815f3837a50b4863"/>
            <w:r>
              <w:rPr>
                <w:sz w:val="18"/>
                <w:szCs w:val="18"/>
                <w:lang w:val="en-GB"/>
              </w:rPr>
              <w:t>T-S-Req011</w:t>
            </w:r>
            <w:bookmarkEnd w:id="182"/>
            <w:r w:rsidR="001E6818">
              <w:rPr>
                <w:sz w:val="18"/>
                <w:szCs w:val="18"/>
                <w:lang w:val="en-GB"/>
              </w:rPr>
              <w:t xml:space="preserve"> - ECG Confirm Vehicle Inhibit Before Activation</w:t>
            </w:r>
          </w:p>
        </w:tc>
      </w:tr>
      <w:tr w:rsidR="00AF3CFB" w:rsidRPr="006462E0" w14:paraId="04A833C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00857A"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A0D8B5C" w14:textId="77777777" w:rsidR="00AF3CFB" w:rsidRDefault="00AF3CFB" w:rsidP="00AF3CFB">
            <w:pPr>
              <w:pStyle w:val="TableTextLeft"/>
              <w:keepNext/>
              <w:rPr>
                <w:sz w:val="18"/>
                <w:szCs w:val="18"/>
                <w:lang w:val="en-GB"/>
              </w:rPr>
            </w:pPr>
          </w:p>
        </w:tc>
      </w:tr>
      <w:tr w:rsidR="00AF3CFB" w:rsidRPr="006462E0" w14:paraId="2D348E5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D7D7C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A7CB4E5"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DDB74E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44618BE"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0300924"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259E7E6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21B9E9"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3E5E568"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1FB4F1E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632089" w14:textId="77777777" w:rsidR="00AF3CFB" w:rsidRDefault="00AF3CFB" w:rsidP="00AF3CFB">
            <w:pPr>
              <w:pStyle w:val="TableRowNameLeft"/>
              <w:rPr>
                <w:noProof w:val="0"/>
                <w:sz w:val="18"/>
                <w:szCs w:val="18"/>
              </w:rPr>
            </w:pPr>
            <w:r w:rsidRPr="006462E0">
              <w:rPr>
                <w:noProof w:val="0"/>
                <w:sz w:val="18"/>
                <w:szCs w:val="18"/>
              </w:rPr>
              <w:t>ASIL Classification:</w:t>
            </w:r>
          </w:p>
          <w:p w14:paraId="11E404AF"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3946A0A"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07958D8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AFFC1B"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967A0E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Confirm Vehicle Inhibit Before Activation</w:t>
            </w:r>
          </w:p>
        </w:tc>
      </w:tr>
      <w:tr w:rsidR="00AF3CFB" w:rsidRPr="006462E0" w14:paraId="014D5B78"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6316F6"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774A791" w14:textId="77777777" w:rsidR="00AF3CFB" w:rsidRPr="004F71B4" w:rsidRDefault="00AF3CFB" w:rsidP="00AF3CFB">
            <w:pPr>
              <w:pStyle w:val="FuncSafetyReqText"/>
              <w:rPr>
                <w:i/>
                <w:noProof w:val="0"/>
                <w:color w:val="808080"/>
                <w:sz w:val="18"/>
                <w:szCs w:val="18"/>
              </w:rPr>
            </w:pPr>
            <w:r>
              <w:rPr>
                <w:noProof w:val="0"/>
                <w:sz w:val="18"/>
                <w:szCs w:val="18"/>
              </w:rPr>
              <w:t>ECG shall receive VehStrtInhbt_D_Stat from BCM confirming the vehicle is inhibited due to CAVC command, before sending Authorize activation (OVTP) signal to Target ECUs.</w:t>
            </w:r>
          </w:p>
        </w:tc>
      </w:tr>
      <w:tr w:rsidR="00AF3CFB" w:rsidRPr="006462E0" w14:paraId="0E4B805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FBAAC64"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77428BD" w14:textId="77777777" w:rsidR="00BF1084" w:rsidRDefault="00BF1084"/>
        </w:tc>
      </w:tr>
      <w:tr w:rsidR="00AF3CFB" w:rsidRPr="006462E0" w14:paraId="0928423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1864E40"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874AC88"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F0B8CE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7C3624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804351"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BA35B63"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4F59A1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D2535E1"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790C431" w14:textId="77777777" w:rsidR="00BF1084" w:rsidRDefault="00BF1084"/>
        </w:tc>
      </w:tr>
      <w:tr w:rsidR="00AF3CFB" w:rsidRPr="006462E0" w14:paraId="6B63BB0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9DBC1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744D18F"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6283EAD"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0F969FC" w14:textId="77777777" w:rsidR="00BF1084" w:rsidRDefault="00BF1084"/>
        </w:tc>
      </w:tr>
      <w:tr w:rsidR="00AF3CFB" w:rsidRPr="006462E0" w14:paraId="775FABBC"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0B6E4F"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D93BA53" w14:textId="77777777" w:rsidR="00AF3CFB" w:rsidRDefault="00AF3CFB" w:rsidP="00AF3CFB">
            <w:pPr>
              <w:pStyle w:val="FuncSafetyReqText"/>
              <w:rPr>
                <w:noProof w:val="0"/>
                <w:sz w:val="18"/>
                <w:szCs w:val="18"/>
              </w:rPr>
            </w:pPr>
          </w:p>
        </w:tc>
      </w:tr>
      <w:tr w:rsidR="00AF3CFB" w:rsidRPr="006462E0" w14:paraId="7D50F4B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4C443C"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4E26BDF" w14:textId="77777777" w:rsidR="00AF3CFB" w:rsidRPr="00D810B9" w:rsidRDefault="00AF3CFB" w:rsidP="00AF3CFB">
            <w:pPr>
              <w:rPr>
                <w:iCs/>
                <w:sz w:val="18"/>
              </w:rPr>
            </w:pPr>
            <w:r w:rsidRPr="00D810B9">
              <w:rPr>
                <w:iCs/>
                <w:sz w:val="18"/>
              </w:rPr>
              <w:t>System test</w:t>
            </w:r>
          </w:p>
        </w:tc>
      </w:tr>
      <w:tr w:rsidR="00AF3CFB" w:rsidRPr="006462E0" w14:paraId="1254887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5C92537" w14:textId="77777777" w:rsidR="00AF3CFB" w:rsidRDefault="00AF3CFB" w:rsidP="00AF3CFB">
            <w:pPr>
              <w:pStyle w:val="TableRowNameLeft"/>
              <w:rPr>
                <w:noProof w:val="0"/>
                <w:sz w:val="18"/>
                <w:szCs w:val="18"/>
              </w:rPr>
            </w:pPr>
            <w:r w:rsidRPr="006462E0">
              <w:rPr>
                <w:noProof w:val="0"/>
                <w:sz w:val="18"/>
                <w:szCs w:val="18"/>
              </w:rPr>
              <w:t>V&amp;V acceptance criteria:</w:t>
            </w:r>
          </w:p>
          <w:p w14:paraId="30A577E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6F50F30" w14:textId="77777777" w:rsidR="00BF1084" w:rsidRDefault="00BF1084"/>
        </w:tc>
      </w:tr>
      <w:tr w:rsidR="00AF3CFB" w:rsidRPr="006462E0" w14:paraId="5D8AC69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0429E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AC75EC0" w14:textId="77777777" w:rsidR="00BF1084" w:rsidRDefault="00BF1084"/>
        </w:tc>
      </w:tr>
    </w:tbl>
    <w:p w14:paraId="2FF061D9" w14:textId="77777777" w:rsidR="00E24C7B" w:rsidRPr="00DF0B71" w:rsidRDefault="00E24C7B" w:rsidP="00937B04">
      <w:pPr>
        <w:rPr>
          <w:sz w:val="2"/>
          <w:szCs w:val="2"/>
        </w:rPr>
      </w:pPr>
    </w:p>
    <w:p w14:paraId="33E68C03" w14:textId="77777777" w:rsidR="00831488" w:rsidRPr="006462E0" w:rsidRDefault="00831488" w:rsidP="00BC0911">
      <w:pPr>
        <w:rPr>
          <w:sz w:val="2"/>
          <w:szCs w:val="2"/>
        </w:rPr>
      </w:pPr>
    </w:p>
    <w:p w14:paraId="2E962230" w14:textId="40F07962" w:rsidR="00B356F2" w:rsidRDefault="00B356F2" w:rsidP="00B81A22">
      <w:pPr>
        <w:pStyle w:val="Caption"/>
      </w:pPr>
      <w:bookmarkStart w:id="183" w:name="_Toc524090312"/>
      <w:r w:rsidRPr="006462E0">
        <w:t xml:space="preserve">Table </w:t>
      </w:r>
      <w:r w:rsidRPr="006462E0">
        <w:fldChar w:fldCharType="begin"/>
      </w:r>
      <w:r w:rsidRPr="006462E0">
        <w:instrText xml:space="preserve"> SEQ Table \* ARABIC </w:instrText>
      </w:r>
      <w:r w:rsidRPr="006462E0">
        <w:fldChar w:fldCharType="separate"/>
      </w:r>
      <w:r w:rsidR="0084278B">
        <w:rPr>
          <w:noProof/>
        </w:rPr>
        <w:t>42</w:t>
      </w:r>
      <w:r w:rsidRPr="006462E0">
        <w:fldChar w:fldCharType="end"/>
      </w:r>
      <w:r w:rsidR="00B81A22">
        <w:t xml:space="preserve">: </w:t>
      </w:r>
      <w:r w:rsidR="006A32C9">
        <w:t xml:space="preserve"> </w:t>
      </w:r>
      <w:r w:rsidR="003D7ABB">
        <w:t>ECG Confirm Vehicle Inhibit Before Activation</w:t>
      </w:r>
      <w:bookmarkEnd w:id="18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A6BC60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AA4FC5"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0C32B95" w14:textId="77777777" w:rsidR="004C0701" w:rsidRPr="004F71B4" w:rsidRDefault="004C0701" w:rsidP="004C0701">
            <w:pPr>
              <w:pStyle w:val="TableTextLeft"/>
              <w:keepNext/>
              <w:rPr>
                <w:sz w:val="18"/>
                <w:szCs w:val="18"/>
                <w:lang w:val="en-GB"/>
              </w:rPr>
            </w:pPr>
            <w:bookmarkStart w:id="184" w:name="_ec430e9efcb4585527220daa508b5840"/>
            <w:r>
              <w:rPr>
                <w:sz w:val="18"/>
                <w:szCs w:val="18"/>
                <w:lang w:val="en-GB"/>
              </w:rPr>
              <w:t>T-S-Req012</w:t>
            </w:r>
            <w:bookmarkEnd w:id="184"/>
            <w:r w:rsidR="001E6818">
              <w:rPr>
                <w:sz w:val="18"/>
                <w:szCs w:val="18"/>
                <w:lang w:val="en-GB"/>
              </w:rPr>
              <w:t xml:space="preserve"> - ECG data handling</w:t>
            </w:r>
          </w:p>
        </w:tc>
      </w:tr>
      <w:tr w:rsidR="00AF3CFB" w:rsidRPr="006462E0" w14:paraId="6018D99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97C3C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03F1BC4" w14:textId="77777777" w:rsidR="00AF3CFB" w:rsidRDefault="00AF3CFB" w:rsidP="00AF3CFB">
            <w:pPr>
              <w:pStyle w:val="TableTextLeft"/>
              <w:keepNext/>
              <w:rPr>
                <w:sz w:val="18"/>
                <w:szCs w:val="18"/>
                <w:lang w:val="en-GB"/>
              </w:rPr>
            </w:pPr>
          </w:p>
        </w:tc>
      </w:tr>
      <w:tr w:rsidR="00AF3CFB" w:rsidRPr="006462E0" w14:paraId="6D31BE1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602FD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918884C"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046416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56B3E7"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1407146"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9246A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48D8D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FB4E0E5"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0D3B6C9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1CBB73" w14:textId="77777777" w:rsidR="00AF3CFB" w:rsidRDefault="00AF3CFB" w:rsidP="00AF3CFB">
            <w:pPr>
              <w:pStyle w:val="TableRowNameLeft"/>
              <w:rPr>
                <w:noProof w:val="0"/>
                <w:sz w:val="18"/>
                <w:szCs w:val="18"/>
              </w:rPr>
            </w:pPr>
            <w:r w:rsidRPr="006462E0">
              <w:rPr>
                <w:noProof w:val="0"/>
                <w:sz w:val="18"/>
                <w:szCs w:val="18"/>
              </w:rPr>
              <w:t>ASIL Classification:</w:t>
            </w:r>
          </w:p>
          <w:p w14:paraId="3A4FED8A"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7589AE8"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432FC41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BC2443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26C0880B"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data handling</w:t>
            </w:r>
          </w:p>
        </w:tc>
      </w:tr>
      <w:tr w:rsidR="00AF3CFB" w:rsidRPr="006462E0" w14:paraId="0B6C8210"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A82AC1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211440E" w14:textId="77777777" w:rsidR="00AF3CFB" w:rsidRPr="004F71B4" w:rsidRDefault="00AF3CFB" w:rsidP="00AF3CFB">
            <w:pPr>
              <w:pStyle w:val="FuncSafetyReqText"/>
              <w:rPr>
                <w:i/>
                <w:noProof w:val="0"/>
                <w:color w:val="808080"/>
                <w:sz w:val="18"/>
                <w:szCs w:val="18"/>
              </w:rPr>
            </w:pPr>
            <w:r>
              <w:rPr>
                <w:noProof w:val="0"/>
                <w:sz w:val="18"/>
                <w:szCs w:val="18"/>
              </w:rPr>
              <w:t xml:space="preserve">ECG shall verify following information </w:t>
            </w:r>
            <w:r>
              <w:rPr>
                <w:noProof w:val="0"/>
                <w:sz w:val="18"/>
                <w:szCs w:val="18"/>
              </w:rPr>
              <w:br/>
              <w:t>1. Vehicle Inhibit Type Flag</w:t>
            </w:r>
            <w:r>
              <w:rPr>
                <w:noProof w:val="0"/>
                <w:sz w:val="18"/>
                <w:szCs w:val="18"/>
              </w:rPr>
              <w:br/>
              <w:t xml:space="preserve">2.  part numbers </w:t>
            </w:r>
            <w:r>
              <w:rPr>
                <w:noProof w:val="0"/>
                <w:sz w:val="18"/>
                <w:szCs w:val="18"/>
              </w:rPr>
              <w:br/>
              <w:t>3. CAVC commands.</w:t>
            </w:r>
            <w:r>
              <w:rPr>
                <w:noProof w:val="0"/>
                <w:sz w:val="18"/>
                <w:szCs w:val="18"/>
              </w:rPr>
              <w:br/>
              <w:t xml:space="preserve">4. SW update de-inhibit handling in case of failure activation: </w:t>
            </w:r>
            <w:r>
              <w:rPr>
                <w:noProof w:val="0"/>
                <w:sz w:val="18"/>
                <w:szCs w:val="18"/>
              </w:rPr>
              <w:br/>
              <w:t>a. Warning (De-Inibit with Degraded functionality)</w:t>
            </w:r>
            <w:r>
              <w:rPr>
                <w:noProof w:val="0"/>
                <w:sz w:val="18"/>
                <w:szCs w:val="18"/>
              </w:rPr>
              <w:br/>
              <w:t xml:space="preserve"> b. Permanent Inhibit.(ECG shall NOT send De-inhibit)</w:t>
            </w:r>
          </w:p>
        </w:tc>
      </w:tr>
      <w:tr w:rsidR="00AF3CFB" w:rsidRPr="006462E0" w14:paraId="4C62827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C66365"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1E013C0" w14:textId="77777777" w:rsidR="00BF1084" w:rsidRDefault="00BF1084"/>
        </w:tc>
      </w:tr>
      <w:tr w:rsidR="00AF3CFB" w:rsidRPr="006462E0" w14:paraId="7AC26B6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3407A3"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915F472"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A4F998D"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230C59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9FE6BA"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46334FB"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CF438A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02D623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81D96D9" w14:textId="77777777" w:rsidR="00BF1084" w:rsidRDefault="00BF1084"/>
        </w:tc>
      </w:tr>
      <w:tr w:rsidR="00AF3CFB" w:rsidRPr="006462E0" w14:paraId="1486110F"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192BFD"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4B96599"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77B6C82"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4FE8D78" w14:textId="77777777" w:rsidR="00BF1084" w:rsidRDefault="00BF1084"/>
        </w:tc>
      </w:tr>
      <w:tr w:rsidR="00AF3CFB" w:rsidRPr="006462E0" w14:paraId="04FE32D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492577"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F2F4F32" w14:textId="77777777" w:rsidR="00AF3CFB" w:rsidRDefault="00AF3CFB" w:rsidP="00AF3CFB">
            <w:pPr>
              <w:pStyle w:val="FuncSafetyReqText"/>
              <w:rPr>
                <w:noProof w:val="0"/>
                <w:sz w:val="18"/>
                <w:szCs w:val="18"/>
              </w:rPr>
            </w:pPr>
          </w:p>
        </w:tc>
      </w:tr>
      <w:tr w:rsidR="00AF3CFB" w:rsidRPr="006462E0" w14:paraId="4E6C506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F2324F"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480DB5D" w14:textId="77777777" w:rsidR="00AF3CFB" w:rsidRPr="00D810B9" w:rsidRDefault="00AF3CFB" w:rsidP="00AF3CFB">
            <w:pPr>
              <w:rPr>
                <w:iCs/>
                <w:sz w:val="18"/>
              </w:rPr>
            </w:pPr>
            <w:r w:rsidRPr="00D810B9">
              <w:rPr>
                <w:iCs/>
                <w:sz w:val="18"/>
              </w:rPr>
              <w:t>System test</w:t>
            </w:r>
          </w:p>
        </w:tc>
      </w:tr>
      <w:tr w:rsidR="00AF3CFB" w:rsidRPr="006462E0" w14:paraId="49547EB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549206"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4372C287"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49D806C" w14:textId="77777777" w:rsidR="00BF1084" w:rsidRDefault="00BF1084"/>
        </w:tc>
      </w:tr>
      <w:tr w:rsidR="00AF3CFB" w:rsidRPr="006462E0" w14:paraId="677084F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8EC16C"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49F1EE2" w14:textId="77777777" w:rsidR="00BF1084" w:rsidRDefault="00BF1084"/>
        </w:tc>
      </w:tr>
    </w:tbl>
    <w:p w14:paraId="62AAC349" w14:textId="77777777" w:rsidR="00E24C7B" w:rsidRPr="00DF0B71" w:rsidRDefault="00E24C7B" w:rsidP="00937B04">
      <w:pPr>
        <w:rPr>
          <w:sz w:val="2"/>
          <w:szCs w:val="2"/>
        </w:rPr>
      </w:pPr>
    </w:p>
    <w:p w14:paraId="4C12BE81" w14:textId="77777777" w:rsidR="00831488" w:rsidRPr="006462E0" w:rsidRDefault="00831488" w:rsidP="00BC0911">
      <w:pPr>
        <w:rPr>
          <w:sz w:val="2"/>
          <w:szCs w:val="2"/>
        </w:rPr>
      </w:pPr>
    </w:p>
    <w:p w14:paraId="062345CA" w14:textId="487DFAFA" w:rsidR="00B356F2" w:rsidRDefault="00B356F2" w:rsidP="00B81A22">
      <w:pPr>
        <w:pStyle w:val="Caption"/>
      </w:pPr>
      <w:bookmarkStart w:id="185" w:name="_Toc524090313"/>
      <w:r w:rsidRPr="006462E0">
        <w:t xml:space="preserve">Table </w:t>
      </w:r>
      <w:r w:rsidRPr="006462E0">
        <w:fldChar w:fldCharType="begin"/>
      </w:r>
      <w:r w:rsidRPr="006462E0">
        <w:instrText xml:space="preserve"> SEQ Table \* ARABIC </w:instrText>
      </w:r>
      <w:r w:rsidRPr="006462E0">
        <w:fldChar w:fldCharType="separate"/>
      </w:r>
      <w:r w:rsidR="0084278B">
        <w:rPr>
          <w:noProof/>
        </w:rPr>
        <w:t>43</w:t>
      </w:r>
      <w:r w:rsidRPr="006462E0">
        <w:fldChar w:fldCharType="end"/>
      </w:r>
      <w:r w:rsidR="00B81A22">
        <w:t xml:space="preserve">: </w:t>
      </w:r>
      <w:r w:rsidR="006A32C9">
        <w:t xml:space="preserve"> </w:t>
      </w:r>
      <w:r w:rsidR="003D7ABB">
        <w:t>ECG data handling</w:t>
      </w:r>
      <w:bookmarkEnd w:id="185"/>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65D515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391194"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2642146" w14:textId="77777777" w:rsidR="004C0701" w:rsidRPr="004F71B4" w:rsidRDefault="004C0701" w:rsidP="004C0701">
            <w:pPr>
              <w:pStyle w:val="TableTextLeft"/>
              <w:keepNext/>
              <w:rPr>
                <w:sz w:val="18"/>
                <w:szCs w:val="18"/>
                <w:lang w:val="en-GB"/>
              </w:rPr>
            </w:pPr>
            <w:bookmarkStart w:id="186" w:name="_59341cb67fa79c03e3afd71a517166bb"/>
            <w:r>
              <w:rPr>
                <w:sz w:val="18"/>
                <w:szCs w:val="18"/>
                <w:lang w:val="en-GB"/>
              </w:rPr>
              <w:t>T-S-Req013</w:t>
            </w:r>
            <w:bookmarkEnd w:id="186"/>
            <w:r w:rsidR="001E6818">
              <w:rPr>
                <w:sz w:val="18"/>
                <w:szCs w:val="18"/>
                <w:lang w:val="en-GB"/>
              </w:rPr>
              <w:t xml:space="preserve"> - ECG-Vehicle De-Inhibit - Permanent</w:t>
            </w:r>
          </w:p>
        </w:tc>
      </w:tr>
      <w:tr w:rsidR="00AF3CFB" w:rsidRPr="006462E0" w14:paraId="501491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0691C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8138650" w14:textId="77777777" w:rsidR="00AF3CFB" w:rsidRDefault="00AF3CFB" w:rsidP="00AF3CFB">
            <w:pPr>
              <w:pStyle w:val="TableTextLeft"/>
              <w:keepNext/>
              <w:rPr>
                <w:sz w:val="18"/>
                <w:szCs w:val="18"/>
                <w:lang w:val="en-GB"/>
              </w:rPr>
            </w:pPr>
          </w:p>
        </w:tc>
      </w:tr>
      <w:tr w:rsidR="00AF3CFB" w:rsidRPr="006462E0" w14:paraId="63180CF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0D0EA4"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FF77388"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CF44BD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B60A11"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EACF9B4"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A50C67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0DCAE6"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32DACF3"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7DFB257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7DB6595" w14:textId="77777777" w:rsidR="00AF3CFB" w:rsidRDefault="00AF3CFB" w:rsidP="00AF3CFB">
            <w:pPr>
              <w:pStyle w:val="TableRowNameLeft"/>
              <w:rPr>
                <w:noProof w:val="0"/>
                <w:sz w:val="18"/>
                <w:szCs w:val="18"/>
              </w:rPr>
            </w:pPr>
            <w:r w:rsidRPr="006462E0">
              <w:rPr>
                <w:noProof w:val="0"/>
                <w:sz w:val="18"/>
                <w:szCs w:val="18"/>
              </w:rPr>
              <w:t>ASIL Classification:</w:t>
            </w:r>
          </w:p>
          <w:p w14:paraId="06D4B337"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8EBED4B"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5F73DF3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D8600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5E8CFAC"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ECG-Vehicle De-Inhibit - Permanent</w:t>
            </w:r>
          </w:p>
        </w:tc>
      </w:tr>
      <w:tr w:rsidR="00AF3CFB" w:rsidRPr="006462E0" w14:paraId="4E58047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47F442"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27284A9" w14:textId="77777777" w:rsidR="00AF3CFB" w:rsidRPr="004F71B4" w:rsidRDefault="00AF3CFB" w:rsidP="00AF3CFB">
            <w:pPr>
              <w:pStyle w:val="FuncSafetyReqText"/>
              <w:rPr>
                <w:i/>
                <w:noProof w:val="0"/>
                <w:color w:val="808080"/>
                <w:sz w:val="18"/>
                <w:szCs w:val="18"/>
              </w:rPr>
            </w:pPr>
            <w:r>
              <w:rPr>
                <w:noProof w:val="0"/>
                <w:sz w:val="18"/>
                <w:szCs w:val="18"/>
              </w:rPr>
              <w:t>In Case of Permanent Inhibit Activation type, if ECG determines both Activation failure and Rollback failures, ECG shall not send Vehicle De-Inhibit Command to BCM (LS_OTAM_TO_VSC_VehDeInhbt_Req).</w:t>
            </w:r>
          </w:p>
        </w:tc>
      </w:tr>
      <w:tr w:rsidR="00AF3CFB" w:rsidRPr="006462E0" w14:paraId="79D873E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AFFE22"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7B51AF7" w14:textId="77777777" w:rsidR="00BF1084" w:rsidRDefault="00BF1084"/>
        </w:tc>
      </w:tr>
      <w:tr w:rsidR="00AF3CFB" w:rsidRPr="006462E0" w14:paraId="0A32529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E386FC"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6BE6D8D"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27DABBD"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E47B66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9852E3"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9B09FFD"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7F6785D"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55745E40"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C50AE9D" w14:textId="77777777" w:rsidR="00BF1084" w:rsidRDefault="00BF1084"/>
        </w:tc>
      </w:tr>
      <w:tr w:rsidR="00AF3CFB" w:rsidRPr="006462E0" w14:paraId="08277A3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02E0A9A"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15986CC"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294F336"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74333D0" w14:textId="77777777" w:rsidR="00BF1084" w:rsidRDefault="00BF1084"/>
        </w:tc>
      </w:tr>
      <w:tr w:rsidR="00AF3CFB" w:rsidRPr="006462E0" w14:paraId="5018507D"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D879C8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68C5151" w14:textId="77777777" w:rsidR="00AF3CFB" w:rsidRDefault="00AF3CFB" w:rsidP="00AF3CFB">
            <w:pPr>
              <w:pStyle w:val="FuncSafetyReqText"/>
              <w:rPr>
                <w:noProof w:val="0"/>
                <w:sz w:val="18"/>
                <w:szCs w:val="18"/>
              </w:rPr>
            </w:pPr>
          </w:p>
        </w:tc>
      </w:tr>
      <w:tr w:rsidR="00AF3CFB" w:rsidRPr="006462E0" w14:paraId="512CA92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FD4B0DD"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D91E5E1" w14:textId="77777777" w:rsidR="00AF3CFB" w:rsidRPr="00D810B9" w:rsidRDefault="00AF3CFB" w:rsidP="00AF3CFB">
            <w:pPr>
              <w:rPr>
                <w:iCs/>
                <w:sz w:val="18"/>
              </w:rPr>
            </w:pPr>
            <w:r w:rsidRPr="00D810B9">
              <w:rPr>
                <w:iCs/>
                <w:sz w:val="18"/>
              </w:rPr>
              <w:t>System test</w:t>
            </w:r>
          </w:p>
        </w:tc>
      </w:tr>
      <w:tr w:rsidR="00AF3CFB" w:rsidRPr="006462E0" w14:paraId="1DAB837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9630548" w14:textId="77777777" w:rsidR="00AF3CFB" w:rsidRDefault="00AF3CFB" w:rsidP="00AF3CFB">
            <w:pPr>
              <w:pStyle w:val="TableRowNameLeft"/>
              <w:rPr>
                <w:noProof w:val="0"/>
                <w:sz w:val="18"/>
                <w:szCs w:val="18"/>
              </w:rPr>
            </w:pPr>
            <w:r w:rsidRPr="006462E0">
              <w:rPr>
                <w:noProof w:val="0"/>
                <w:sz w:val="18"/>
                <w:szCs w:val="18"/>
              </w:rPr>
              <w:t>V&amp;V acceptance criteria:</w:t>
            </w:r>
          </w:p>
          <w:p w14:paraId="26CE5E25"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5FE73C0" w14:textId="77777777" w:rsidR="00BF1084" w:rsidRDefault="00BF1084"/>
        </w:tc>
      </w:tr>
      <w:tr w:rsidR="00AF3CFB" w:rsidRPr="006462E0" w14:paraId="6AE5D29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DE2EB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1B3D458" w14:textId="77777777" w:rsidR="00BF1084" w:rsidRDefault="00BF1084"/>
        </w:tc>
      </w:tr>
    </w:tbl>
    <w:p w14:paraId="0DCDB60B" w14:textId="77777777" w:rsidR="00E24C7B" w:rsidRPr="00DF0B71" w:rsidRDefault="00E24C7B" w:rsidP="00937B04">
      <w:pPr>
        <w:rPr>
          <w:sz w:val="2"/>
          <w:szCs w:val="2"/>
        </w:rPr>
      </w:pPr>
    </w:p>
    <w:p w14:paraId="27CD88DB" w14:textId="77777777" w:rsidR="00831488" w:rsidRPr="006462E0" w:rsidRDefault="00831488" w:rsidP="00BC0911">
      <w:pPr>
        <w:rPr>
          <w:sz w:val="2"/>
          <w:szCs w:val="2"/>
        </w:rPr>
      </w:pPr>
    </w:p>
    <w:p w14:paraId="130810A1" w14:textId="5C5B5B0E" w:rsidR="00B356F2" w:rsidRDefault="00B356F2" w:rsidP="00B81A22">
      <w:pPr>
        <w:pStyle w:val="Caption"/>
      </w:pPr>
      <w:bookmarkStart w:id="187" w:name="_Toc524090314"/>
      <w:r w:rsidRPr="006462E0">
        <w:t xml:space="preserve">Table </w:t>
      </w:r>
      <w:r w:rsidRPr="006462E0">
        <w:fldChar w:fldCharType="begin"/>
      </w:r>
      <w:r w:rsidRPr="006462E0">
        <w:instrText xml:space="preserve"> SEQ Table \* ARABIC </w:instrText>
      </w:r>
      <w:r w:rsidRPr="006462E0">
        <w:fldChar w:fldCharType="separate"/>
      </w:r>
      <w:r w:rsidR="0084278B">
        <w:rPr>
          <w:noProof/>
        </w:rPr>
        <w:t>44</w:t>
      </w:r>
      <w:r w:rsidRPr="006462E0">
        <w:fldChar w:fldCharType="end"/>
      </w:r>
      <w:r w:rsidR="00B81A22">
        <w:t xml:space="preserve">: </w:t>
      </w:r>
      <w:r w:rsidR="006A32C9">
        <w:t xml:space="preserve"> </w:t>
      </w:r>
      <w:r w:rsidR="003D7ABB">
        <w:t>ECG-Vehicle De-Inhibit - Permanent</w:t>
      </w:r>
      <w:bookmarkEnd w:id="18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F87B51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772A68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46AC801" w14:textId="77777777" w:rsidR="004C0701" w:rsidRPr="004F71B4" w:rsidRDefault="004C0701" w:rsidP="004C0701">
            <w:pPr>
              <w:pStyle w:val="TableTextLeft"/>
              <w:keepNext/>
              <w:rPr>
                <w:sz w:val="18"/>
                <w:szCs w:val="18"/>
                <w:lang w:val="en-GB"/>
              </w:rPr>
            </w:pPr>
            <w:bookmarkStart w:id="188" w:name="_4de6d0645bbb74f9b9b724bbcd17f9ce"/>
            <w:r>
              <w:rPr>
                <w:sz w:val="18"/>
                <w:szCs w:val="18"/>
                <w:lang w:val="en-GB"/>
              </w:rPr>
              <w:t>T-S-Req014</w:t>
            </w:r>
            <w:bookmarkEnd w:id="188"/>
            <w:r w:rsidR="001E6818">
              <w:rPr>
                <w:sz w:val="18"/>
                <w:szCs w:val="18"/>
                <w:lang w:val="en-GB"/>
              </w:rPr>
              <w:t xml:space="preserve"> - ECG-Vehicle De-Inhibit - Warning</w:t>
            </w:r>
          </w:p>
        </w:tc>
      </w:tr>
      <w:tr w:rsidR="00AF3CFB" w:rsidRPr="006462E0" w14:paraId="295E077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3B0E52"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8A126E6" w14:textId="77777777" w:rsidR="00AF3CFB" w:rsidRDefault="00AF3CFB" w:rsidP="00AF3CFB">
            <w:pPr>
              <w:pStyle w:val="TableTextLeft"/>
              <w:keepNext/>
              <w:rPr>
                <w:sz w:val="18"/>
                <w:szCs w:val="18"/>
                <w:lang w:val="en-GB"/>
              </w:rPr>
            </w:pPr>
          </w:p>
        </w:tc>
      </w:tr>
      <w:tr w:rsidR="00AF3CFB" w:rsidRPr="006462E0" w14:paraId="2DB1CFE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52409F"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985D10E"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C23B7D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9813473"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CC5D25B"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6EAD55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507139"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6146170"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697E86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A07214E" w14:textId="77777777" w:rsidR="00AF3CFB" w:rsidRDefault="00AF3CFB" w:rsidP="00AF3CFB">
            <w:pPr>
              <w:pStyle w:val="TableRowNameLeft"/>
              <w:rPr>
                <w:noProof w:val="0"/>
                <w:sz w:val="18"/>
                <w:szCs w:val="18"/>
              </w:rPr>
            </w:pPr>
            <w:r w:rsidRPr="006462E0">
              <w:rPr>
                <w:noProof w:val="0"/>
                <w:sz w:val="18"/>
                <w:szCs w:val="18"/>
              </w:rPr>
              <w:t>ASIL Classification:</w:t>
            </w:r>
          </w:p>
          <w:p w14:paraId="6E9577E3"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7253566"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1E06DF0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00DDEF"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A4ED9D0"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ECG-Vehicle De-Inhibit - Warning</w:t>
            </w:r>
          </w:p>
        </w:tc>
      </w:tr>
      <w:tr w:rsidR="00AF3CFB" w:rsidRPr="006462E0" w14:paraId="6A50642E"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A7AB13"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35AB7F8" w14:textId="77777777" w:rsidR="00AF3CFB" w:rsidRPr="004F71B4" w:rsidRDefault="00AF3CFB" w:rsidP="00AF3CFB">
            <w:pPr>
              <w:pStyle w:val="FuncSafetyReqText"/>
              <w:rPr>
                <w:i/>
                <w:noProof w:val="0"/>
                <w:color w:val="808080"/>
                <w:sz w:val="18"/>
                <w:szCs w:val="18"/>
              </w:rPr>
            </w:pPr>
            <w:r>
              <w:rPr>
                <w:noProof w:val="0"/>
                <w:sz w:val="18"/>
                <w:szCs w:val="18"/>
              </w:rPr>
              <w:t>In case of warning Activation type, if ECG Activation failure and Rollback failures occur, ECG shall send Vehicle De-Inhibit Command to BCM (LS_OTAM_TO_VSC_VehDeInhbt_Req).</w:t>
            </w:r>
          </w:p>
        </w:tc>
      </w:tr>
      <w:tr w:rsidR="00AF3CFB" w:rsidRPr="006462E0" w14:paraId="067B95E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2036A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3DDFE8F" w14:textId="77777777" w:rsidR="00BF1084" w:rsidRDefault="00BF1084"/>
        </w:tc>
      </w:tr>
      <w:tr w:rsidR="00AF3CFB" w:rsidRPr="006462E0" w14:paraId="7B5A327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31C216"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5EFAEAA"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70CA672"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79C54BF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E4ECAE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FCB11CE"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C76D869"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659266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5236422" w14:textId="77777777" w:rsidR="00BF1084" w:rsidRDefault="00BF1084"/>
        </w:tc>
      </w:tr>
      <w:tr w:rsidR="00AF3CFB" w:rsidRPr="006462E0" w14:paraId="68E65C70"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FFED84"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547B00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A37E20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CE78501" w14:textId="77777777" w:rsidR="00BF1084" w:rsidRDefault="00BF1084"/>
        </w:tc>
      </w:tr>
      <w:tr w:rsidR="00AF3CFB" w:rsidRPr="006462E0" w14:paraId="1EB0700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753629"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3ABBE4C" w14:textId="77777777" w:rsidR="00AF3CFB" w:rsidRDefault="00AF3CFB" w:rsidP="00AF3CFB">
            <w:pPr>
              <w:pStyle w:val="FuncSafetyReqText"/>
              <w:rPr>
                <w:noProof w:val="0"/>
                <w:sz w:val="18"/>
                <w:szCs w:val="18"/>
              </w:rPr>
            </w:pPr>
          </w:p>
        </w:tc>
      </w:tr>
      <w:tr w:rsidR="00AF3CFB" w:rsidRPr="006462E0" w14:paraId="2704A16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1C6B7A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F8045DA" w14:textId="77777777" w:rsidR="00AF3CFB" w:rsidRPr="00D810B9" w:rsidRDefault="00AF3CFB" w:rsidP="00AF3CFB">
            <w:pPr>
              <w:rPr>
                <w:iCs/>
                <w:sz w:val="18"/>
              </w:rPr>
            </w:pPr>
            <w:r w:rsidRPr="00D810B9">
              <w:rPr>
                <w:iCs/>
                <w:sz w:val="18"/>
              </w:rPr>
              <w:t>System test</w:t>
            </w:r>
          </w:p>
        </w:tc>
      </w:tr>
      <w:tr w:rsidR="00AF3CFB" w:rsidRPr="006462E0" w14:paraId="63E25B2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7B1955B" w14:textId="77777777" w:rsidR="00AF3CFB" w:rsidRDefault="00AF3CFB" w:rsidP="00AF3CFB">
            <w:pPr>
              <w:pStyle w:val="TableRowNameLeft"/>
              <w:rPr>
                <w:noProof w:val="0"/>
                <w:sz w:val="18"/>
                <w:szCs w:val="18"/>
              </w:rPr>
            </w:pPr>
            <w:r w:rsidRPr="006462E0">
              <w:rPr>
                <w:noProof w:val="0"/>
                <w:sz w:val="18"/>
                <w:szCs w:val="18"/>
              </w:rPr>
              <w:t>V&amp;V acceptance criteria:</w:t>
            </w:r>
          </w:p>
          <w:p w14:paraId="72BBBE3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277C3AA4" w14:textId="77777777" w:rsidR="00BF1084" w:rsidRDefault="00BF1084"/>
        </w:tc>
      </w:tr>
      <w:tr w:rsidR="00AF3CFB" w:rsidRPr="006462E0" w14:paraId="0A0EAEA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CFBC22"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57163CE" w14:textId="77777777" w:rsidR="00BF1084" w:rsidRDefault="00BF1084"/>
        </w:tc>
      </w:tr>
    </w:tbl>
    <w:p w14:paraId="704E1354" w14:textId="77777777" w:rsidR="00E24C7B" w:rsidRPr="00DF0B71" w:rsidRDefault="00E24C7B" w:rsidP="00937B04">
      <w:pPr>
        <w:rPr>
          <w:sz w:val="2"/>
          <w:szCs w:val="2"/>
        </w:rPr>
      </w:pPr>
    </w:p>
    <w:p w14:paraId="7E486A3C" w14:textId="77777777" w:rsidR="00831488" w:rsidRPr="006462E0" w:rsidRDefault="00831488" w:rsidP="00BC0911">
      <w:pPr>
        <w:rPr>
          <w:sz w:val="2"/>
          <w:szCs w:val="2"/>
        </w:rPr>
      </w:pPr>
    </w:p>
    <w:p w14:paraId="3B206F37" w14:textId="20854F5A" w:rsidR="00B356F2" w:rsidRDefault="00B356F2" w:rsidP="00B81A22">
      <w:pPr>
        <w:pStyle w:val="Caption"/>
      </w:pPr>
      <w:bookmarkStart w:id="189" w:name="_Toc524090315"/>
      <w:r w:rsidRPr="006462E0">
        <w:t xml:space="preserve">Table </w:t>
      </w:r>
      <w:r w:rsidRPr="006462E0">
        <w:fldChar w:fldCharType="begin"/>
      </w:r>
      <w:r w:rsidRPr="006462E0">
        <w:instrText xml:space="preserve"> SEQ Table \* ARABIC </w:instrText>
      </w:r>
      <w:r w:rsidRPr="006462E0">
        <w:fldChar w:fldCharType="separate"/>
      </w:r>
      <w:r w:rsidR="0084278B">
        <w:rPr>
          <w:noProof/>
        </w:rPr>
        <w:t>45</w:t>
      </w:r>
      <w:r w:rsidRPr="006462E0">
        <w:fldChar w:fldCharType="end"/>
      </w:r>
      <w:r w:rsidR="00B81A22">
        <w:t xml:space="preserve">: </w:t>
      </w:r>
      <w:r w:rsidR="006A32C9">
        <w:t xml:space="preserve"> </w:t>
      </w:r>
      <w:r w:rsidR="003D7ABB">
        <w:t>ECG-Vehicle De-Inhibit - Warning</w:t>
      </w:r>
      <w:bookmarkEnd w:id="189"/>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6D4FF81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576EB7"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33F453C" w14:textId="77777777" w:rsidR="004C0701" w:rsidRPr="004F71B4" w:rsidRDefault="004C0701" w:rsidP="004C0701">
            <w:pPr>
              <w:pStyle w:val="TableTextLeft"/>
              <w:keepNext/>
              <w:rPr>
                <w:sz w:val="18"/>
                <w:szCs w:val="18"/>
                <w:lang w:val="en-GB"/>
              </w:rPr>
            </w:pPr>
            <w:bookmarkStart w:id="190" w:name="_9a8b0d31a1f69fe55b0e3f89ed0ef0a5"/>
            <w:r>
              <w:rPr>
                <w:sz w:val="18"/>
                <w:szCs w:val="18"/>
                <w:lang w:val="en-GB"/>
              </w:rPr>
              <w:t>T-S-Req020</w:t>
            </w:r>
            <w:bookmarkEnd w:id="190"/>
            <w:r w:rsidR="001E6818">
              <w:rPr>
                <w:sz w:val="18"/>
                <w:szCs w:val="18"/>
                <w:lang w:val="en-GB"/>
              </w:rPr>
              <w:t xml:space="preserve"> - ECG-Preconditions-RunStart Bus Ctrl</w:t>
            </w:r>
          </w:p>
        </w:tc>
      </w:tr>
      <w:tr w:rsidR="00AF3CFB" w:rsidRPr="006462E0" w14:paraId="703DA88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ECAC3F"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598C155" w14:textId="77777777" w:rsidR="00AF3CFB" w:rsidRDefault="00AF3CFB" w:rsidP="00AF3CFB">
            <w:pPr>
              <w:pStyle w:val="TableTextLeft"/>
              <w:keepNext/>
              <w:rPr>
                <w:sz w:val="18"/>
                <w:szCs w:val="18"/>
                <w:lang w:val="en-GB"/>
              </w:rPr>
            </w:pPr>
          </w:p>
        </w:tc>
      </w:tr>
      <w:tr w:rsidR="00AF3CFB" w:rsidRPr="006462E0" w14:paraId="1109AFD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8781EC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341DEB6"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9768D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BAC1FD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54DEC7E"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8E045E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2D4D4C"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8FB39AC"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2C7B2D8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E5FD77" w14:textId="77777777" w:rsidR="00AF3CFB" w:rsidRDefault="00AF3CFB" w:rsidP="00AF3CFB">
            <w:pPr>
              <w:pStyle w:val="TableRowNameLeft"/>
              <w:rPr>
                <w:noProof w:val="0"/>
                <w:sz w:val="18"/>
                <w:szCs w:val="18"/>
              </w:rPr>
            </w:pPr>
            <w:r w:rsidRPr="006462E0">
              <w:rPr>
                <w:noProof w:val="0"/>
                <w:sz w:val="18"/>
                <w:szCs w:val="18"/>
              </w:rPr>
              <w:t>ASIL Classification:</w:t>
            </w:r>
          </w:p>
          <w:p w14:paraId="68399C9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5383475" w14:textId="77777777" w:rsidR="001A4EDE" w:rsidRDefault="001A4EDE" w:rsidP="001A4EDE">
            <w:pPr>
              <w:pStyle w:val="TableTextLeft"/>
              <w:rPr>
                <w:lang w:val="en-GB"/>
              </w:rPr>
            </w:pPr>
            <w:r>
              <w:rPr>
                <w:b/>
                <w:lang w:val="en-GB"/>
              </w:rPr>
              <w:t xml:space="preserve">ASIL Override Rationale - </w:t>
            </w:r>
            <w:r>
              <w:rPr>
                <w:lang w:val="en-GB"/>
              </w:rPr>
              <w:t>Preconditions are not Safety related</w:t>
            </w:r>
          </w:p>
          <w:p w14:paraId="58410E72" w14:textId="77777777" w:rsidR="001A4EDE" w:rsidRDefault="001A4EDE" w:rsidP="001A4EDE">
            <w:pPr>
              <w:pStyle w:val="TableTextLeft"/>
              <w:rPr>
                <w:lang w:val="en-GB"/>
              </w:rPr>
            </w:pPr>
          </w:p>
          <w:p w14:paraId="52D4101E"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QM(B)</w:t>
            </w:r>
          </w:p>
        </w:tc>
      </w:tr>
      <w:tr w:rsidR="00AF3CFB" w:rsidRPr="006462E0" w14:paraId="2F43BC4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8EA40F"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7388B45"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ECG-Preconditions-RunStart Bus Ctrl</w:t>
            </w:r>
          </w:p>
        </w:tc>
      </w:tr>
      <w:tr w:rsidR="00AF3CFB" w:rsidRPr="006462E0" w14:paraId="20549C97"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49A739D"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45231FD" w14:textId="77777777" w:rsidR="00AF3CFB" w:rsidRPr="004F71B4" w:rsidRDefault="00AF3CFB" w:rsidP="00AF3CFB">
            <w:pPr>
              <w:pStyle w:val="FuncSafetyReqText"/>
              <w:rPr>
                <w:i/>
                <w:noProof w:val="0"/>
                <w:color w:val="808080"/>
                <w:sz w:val="18"/>
                <w:szCs w:val="18"/>
              </w:rPr>
            </w:pPr>
            <w:r>
              <w:rPr>
                <w:noProof w:val="0"/>
                <w:sz w:val="18"/>
                <w:szCs w:val="18"/>
              </w:rPr>
              <w:t xml:space="preserve">ECG shall check preconditions required to send R/S Bus Control request to BCM. </w:t>
            </w:r>
            <w:r>
              <w:rPr>
                <w:noProof w:val="0"/>
                <w:sz w:val="18"/>
                <w:szCs w:val="18"/>
              </w:rPr>
              <w:br/>
              <w:t>If (VehOnSrc_D_Stat == “Off”  AND Ignition Status = OFF)</w:t>
            </w:r>
            <w:r>
              <w:rPr>
                <w:noProof w:val="0"/>
                <w:sz w:val="18"/>
                <w:szCs w:val="18"/>
              </w:rPr>
              <w:br/>
              <w:t>- OR  (BCM Network Asleep AND Last Known received Ignition Status = OFF)</w:t>
            </w:r>
          </w:p>
        </w:tc>
      </w:tr>
      <w:tr w:rsidR="00AF3CFB" w:rsidRPr="006462E0" w14:paraId="60438F6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0812FC"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5CD4E58" w14:textId="77777777" w:rsidR="00BF1084" w:rsidRDefault="00BF1084"/>
        </w:tc>
      </w:tr>
      <w:tr w:rsidR="00AF3CFB" w:rsidRPr="006462E0" w14:paraId="13D0A76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E0A7E7"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79601B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0CC972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C34739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6B34FF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80FBB5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E9358DE"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5C50914"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2FA023B" w14:textId="77777777" w:rsidR="00BF1084" w:rsidRDefault="00BF1084"/>
        </w:tc>
      </w:tr>
      <w:tr w:rsidR="00AF3CFB" w:rsidRPr="006462E0" w14:paraId="5C988F4B"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3433FBE"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5F15EB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7CACA7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9C66EE1" w14:textId="77777777" w:rsidR="00BF1084" w:rsidRDefault="00BF1084"/>
        </w:tc>
      </w:tr>
      <w:tr w:rsidR="00AF3CFB" w:rsidRPr="006462E0" w14:paraId="51C3C660"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3BE1D1D"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F6FDED2" w14:textId="77777777" w:rsidR="00AF3CFB" w:rsidRDefault="00AF3CFB" w:rsidP="00AF3CFB">
            <w:pPr>
              <w:pStyle w:val="FuncSafetyReqText"/>
              <w:rPr>
                <w:noProof w:val="0"/>
                <w:sz w:val="18"/>
                <w:szCs w:val="18"/>
              </w:rPr>
            </w:pPr>
          </w:p>
        </w:tc>
      </w:tr>
      <w:tr w:rsidR="00AF3CFB" w:rsidRPr="006462E0" w14:paraId="0A1DD59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9E318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5DF1461" w14:textId="77777777" w:rsidR="00AF3CFB" w:rsidRPr="00D810B9" w:rsidRDefault="00AF3CFB" w:rsidP="00AF3CFB">
            <w:pPr>
              <w:rPr>
                <w:iCs/>
                <w:sz w:val="18"/>
              </w:rPr>
            </w:pPr>
            <w:r w:rsidRPr="00D810B9">
              <w:rPr>
                <w:iCs/>
                <w:sz w:val="18"/>
              </w:rPr>
              <w:t>System test</w:t>
            </w:r>
          </w:p>
        </w:tc>
      </w:tr>
      <w:tr w:rsidR="00AF3CFB" w:rsidRPr="006462E0" w14:paraId="316D322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5988BA1" w14:textId="77777777" w:rsidR="00AF3CFB" w:rsidRDefault="00AF3CFB" w:rsidP="00AF3CFB">
            <w:pPr>
              <w:pStyle w:val="TableRowNameLeft"/>
              <w:rPr>
                <w:noProof w:val="0"/>
                <w:sz w:val="18"/>
                <w:szCs w:val="18"/>
              </w:rPr>
            </w:pPr>
            <w:r w:rsidRPr="006462E0">
              <w:rPr>
                <w:noProof w:val="0"/>
                <w:sz w:val="18"/>
                <w:szCs w:val="18"/>
              </w:rPr>
              <w:t>V&amp;V acceptance criteria:</w:t>
            </w:r>
          </w:p>
          <w:p w14:paraId="38315DAE"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8E3ACE8" w14:textId="77777777" w:rsidR="00BF1084" w:rsidRDefault="00BF1084"/>
        </w:tc>
      </w:tr>
      <w:tr w:rsidR="00AF3CFB" w:rsidRPr="006462E0" w14:paraId="27F4874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2A9F6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F32B91F" w14:textId="77777777" w:rsidR="00BF1084" w:rsidRDefault="00BF1084"/>
        </w:tc>
      </w:tr>
    </w:tbl>
    <w:p w14:paraId="6AF72874" w14:textId="77777777" w:rsidR="00E24C7B" w:rsidRPr="00DF0B71" w:rsidRDefault="00E24C7B" w:rsidP="00937B04">
      <w:pPr>
        <w:rPr>
          <w:sz w:val="2"/>
          <w:szCs w:val="2"/>
        </w:rPr>
      </w:pPr>
    </w:p>
    <w:p w14:paraId="26D7CCAC" w14:textId="77777777" w:rsidR="00831488" w:rsidRPr="006462E0" w:rsidRDefault="00831488" w:rsidP="00BC0911">
      <w:pPr>
        <w:rPr>
          <w:sz w:val="2"/>
          <w:szCs w:val="2"/>
        </w:rPr>
      </w:pPr>
    </w:p>
    <w:p w14:paraId="3FD3B6EE" w14:textId="27AA0AB5" w:rsidR="00B356F2" w:rsidRDefault="00B356F2" w:rsidP="00B81A22">
      <w:pPr>
        <w:pStyle w:val="Caption"/>
      </w:pPr>
      <w:bookmarkStart w:id="191" w:name="_Toc524090316"/>
      <w:r w:rsidRPr="006462E0">
        <w:t xml:space="preserve">Table </w:t>
      </w:r>
      <w:r w:rsidRPr="006462E0">
        <w:fldChar w:fldCharType="begin"/>
      </w:r>
      <w:r w:rsidRPr="006462E0">
        <w:instrText xml:space="preserve"> SEQ Table \* ARABIC </w:instrText>
      </w:r>
      <w:r w:rsidRPr="006462E0">
        <w:fldChar w:fldCharType="separate"/>
      </w:r>
      <w:r w:rsidR="0084278B">
        <w:rPr>
          <w:noProof/>
        </w:rPr>
        <w:t>46</w:t>
      </w:r>
      <w:r w:rsidRPr="006462E0">
        <w:fldChar w:fldCharType="end"/>
      </w:r>
      <w:r w:rsidR="00B81A22">
        <w:t xml:space="preserve">: </w:t>
      </w:r>
      <w:r w:rsidR="006A32C9">
        <w:t xml:space="preserve"> </w:t>
      </w:r>
      <w:r w:rsidR="003D7ABB">
        <w:t>ECG-Preconditions-RunStart Bus Ctrl</w:t>
      </w:r>
      <w:bookmarkEnd w:id="19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F6332A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1D972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623BE8EA" w14:textId="77777777" w:rsidR="004C0701" w:rsidRPr="004F71B4" w:rsidRDefault="004C0701" w:rsidP="004C0701">
            <w:pPr>
              <w:pStyle w:val="TableTextLeft"/>
              <w:keepNext/>
              <w:rPr>
                <w:sz w:val="18"/>
                <w:szCs w:val="18"/>
                <w:lang w:val="en-GB"/>
              </w:rPr>
            </w:pPr>
            <w:bookmarkStart w:id="192" w:name="_9347ef43cf26cdcf7afc98d46c3f2f42"/>
            <w:r>
              <w:rPr>
                <w:sz w:val="18"/>
                <w:szCs w:val="18"/>
                <w:lang w:val="en-GB"/>
              </w:rPr>
              <w:t>T-S-Req069</w:t>
            </w:r>
            <w:bookmarkEnd w:id="192"/>
            <w:r w:rsidR="001E6818">
              <w:rPr>
                <w:sz w:val="18"/>
                <w:szCs w:val="18"/>
                <w:lang w:val="en-GB"/>
              </w:rPr>
              <w:t xml:space="preserve"> - ECG Sub/Rx Vehicle Inhibit (AUTOSAR 1A)</w:t>
            </w:r>
          </w:p>
        </w:tc>
      </w:tr>
      <w:tr w:rsidR="00AF3CFB" w:rsidRPr="006462E0" w14:paraId="4DCCD13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99E0E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9557095" w14:textId="77777777" w:rsidR="00AF3CFB" w:rsidRDefault="00AF3CFB" w:rsidP="00AF3CFB">
            <w:pPr>
              <w:pStyle w:val="TableTextLeft"/>
              <w:keepNext/>
              <w:rPr>
                <w:sz w:val="18"/>
                <w:szCs w:val="18"/>
                <w:lang w:val="en-GB"/>
              </w:rPr>
            </w:pPr>
          </w:p>
        </w:tc>
      </w:tr>
      <w:tr w:rsidR="00AF3CFB" w:rsidRPr="006462E0" w14:paraId="4B520EF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839AC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4D49B2E"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6F3E9B3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154970"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9AF2582"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3AA9EDB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D515D2"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CB303EA" w14:textId="77777777" w:rsidR="00AF3CFB" w:rsidRPr="004F71B4" w:rsidRDefault="00AF3CFB" w:rsidP="00AF3CFB">
            <w:pPr>
              <w:pStyle w:val="TableTextLeft"/>
              <w:keepNext/>
              <w:rPr>
                <w:sz w:val="18"/>
                <w:szCs w:val="18"/>
                <w:lang w:val="en-GB"/>
              </w:rPr>
            </w:pPr>
            <w:r w:rsidRPr="00AC6ABE">
              <w:rPr>
                <w:sz w:val="18"/>
                <w:szCs w:val="18"/>
                <w:lang w:val="en-GB"/>
              </w:rPr>
              <w:t>F-S-Req074</w:t>
            </w:r>
            <w:r>
              <w:rPr>
                <w:sz w:val="18"/>
                <w:szCs w:val="18"/>
                <w:lang w:val="en-GB"/>
              </w:rPr>
              <w:t xml:space="preserve"> - OTA Feature Command Inhibit Start</w:t>
            </w:r>
          </w:p>
        </w:tc>
      </w:tr>
      <w:tr w:rsidR="00AF3CFB" w:rsidRPr="006462E0" w14:paraId="747BD19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10764B" w14:textId="77777777" w:rsidR="00AF3CFB" w:rsidRDefault="00AF3CFB" w:rsidP="00AF3CFB">
            <w:pPr>
              <w:pStyle w:val="TableRowNameLeft"/>
              <w:rPr>
                <w:noProof w:val="0"/>
                <w:sz w:val="18"/>
                <w:szCs w:val="18"/>
              </w:rPr>
            </w:pPr>
            <w:r w:rsidRPr="006462E0">
              <w:rPr>
                <w:noProof w:val="0"/>
                <w:sz w:val="18"/>
                <w:szCs w:val="18"/>
              </w:rPr>
              <w:t>ASIL Classification:</w:t>
            </w:r>
          </w:p>
          <w:p w14:paraId="2696F0AB"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79B864C"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6E7E76C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24B91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4DC9CF7"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Sub/Rx Vehicle Inhibit (AUTOSAR 1A)</w:t>
            </w:r>
          </w:p>
        </w:tc>
      </w:tr>
      <w:tr w:rsidR="00AF3CFB" w:rsidRPr="006462E0" w14:paraId="59A6386D"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49EF82D"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1A38806" w14:textId="77777777" w:rsidR="00AF3CFB" w:rsidRPr="004F71B4" w:rsidRDefault="00AF3CFB" w:rsidP="00AF3CFB">
            <w:pPr>
              <w:pStyle w:val="FuncSafetyReqText"/>
              <w:rPr>
                <w:i/>
                <w:noProof w:val="0"/>
                <w:color w:val="808080"/>
                <w:sz w:val="18"/>
                <w:szCs w:val="18"/>
              </w:rPr>
            </w:pPr>
            <w:r>
              <w:rPr>
                <w:noProof w:val="0"/>
                <w:sz w:val="18"/>
                <w:szCs w:val="18"/>
              </w:rPr>
              <w:t>ECG reception of the “VehStrtInhbt_D_Stat shall be E2E protected with the specified protection measures for data corruption:</w:t>
            </w:r>
            <w:r>
              <w:rPr>
                <w:noProof w:val="0"/>
                <w:sz w:val="18"/>
                <w:szCs w:val="18"/>
              </w:rPr>
              <w:br/>
              <w:t>CrnkInhbt_No_Crc - CRC based on Polynomial 0x1D of CRC-8-SAE J1850 is specified for Profile 1. byte0 of msg 0x3A4</w:t>
            </w:r>
            <w:r>
              <w:rPr>
                <w:noProof w:val="0"/>
                <w:sz w:val="18"/>
                <w:szCs w:val="18"/>
              </w:rPr>
              <w:br/>
              <w:t>CrnkInhbt2_No_Cnt - - 4 bits, Implements a Counter mechanism that is incremented every Send request and explicitly sent. - When the counter reaches the value 14 (0xE), then it shall restart with 0 for the next send request.</w:t>
            </w:r>
            <w:r>
              <w:rPr>
                <w:noProof w:val="0"/>
                <w:sz w:val="18"/>
                <w:szCs w:val="18"/>
              </w:rPr>
              <w:br/>
              <w:t>Data ID - 0x03A4 (Message ID is 0x3A4).</w:t>
            </w:r>
            <w:r>
              <w:rPr>
                <w:noProof w:val="0"/>
                <w:sz w:val="18"/>
                <w:szCs w:val="18"/>
              </w:rPr>
              <w:br/>
              <w:t>Data elements: Big Endian byte1 to byte7 of msg 0x3A4. ECG shall following AUTOSAR 1A.</w:t>
            </w:r>
          </w:p>
        </w:tc>
      </w:tr>
      <w:tr w:rsidR="00AF3CFB" w:rsidRPr="006462E0" w14:paraId="7017881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CF9D2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FCD3FDB" w14:textId="77777777" w:rsidR="00BF1084" w:rsidRDefault="00BF1084"/>
        </w:tc>
      </w:tr>
      <w:tr w:rsidR="00AF3CFB" w:rsidRPr="006462E0" w14:paraId="5D60C2C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CD3B97"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973EA4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7EF0224C"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54E5EA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41C5DC6"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F4651D8"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7BE87F0"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371CC1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FAE85C2" w14:textId="77777777" w:rsidR="00BF1084" w:rsidRDefault="00BF1084"/>
        </w:tc>
      </w:tr>
      <w:tr w:rsidR="00AF3CFB" w:rsidRPr="006462E0" w14:paraId="13A2825D"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92448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085C8FD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206206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0165408" w14:textId="77777777" w:rsidR="00BF1084" w:rsidRDefault="00BF1084"/>
        </w:tc>
      </w:tr>
      <w:tr w:rsidR="00AF3CFB" w:rsidRPr="006462E0" w14:paraId="01A0206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C6FD9E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A06CAD5" w14:textId="77777777" w:rsidR="00AF3CFB" w:rsidRDefault="00AF3CFB" w:rsidP="00AF3CFB">
            <w:pPr>
              <w:pStyle w:val="FuncSafetyReqText"/>
              <w:rPr>
                <w:noProof w:val="0"/>
                <w:sz w:val="18"/>
                <w:szCs w:val="18"/>
              </w:rPr>
            </w:pPr>
          </w:p>
        </w:tc>
      </w:tr>
      <w:tr w:rsidR="00AF3CFB" w:rsidRPr="006462E0" w14:paraId="43F948C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707CCC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1480BCC" w14:textId="77777777" w:rsidR="00AF3CFB" w:rsidRPr="00D810B9" w:rsidRDefault="00AF3CFB" w:rsidP="00AF3CFB">
            <w:pPr>
              <w:rPr>
                <w:iCs/>
                <w:sz w:val="18"/>
              </w:rPr>
            </w:pPr>
            <w:r w:rsidRPr="00D810B9">
              <w:rPr>
                <w:iCs/>
                <w:sz w:val="18"/>
              </w:rPr>
              <w:t>System test</w:t>
            </w:r>
          </w:p>
        </w:tc>
      </w:tr>
      <w:tr w:rsidR="00AF3CFB" w:rsidRPr="006462E0" w14:paraId="32720D2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69F8EC"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757F59FC"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31AC1A19" w14:textId="77777777" w:rsidR="00BF1084" w:rsidRDefault="00BF1084"/>
        </w:tc>
      </w:tr>
      <w:tr w:rsidR="00AF3CFB" w:rsidRPr="006462E0" w14:paraId="5E65384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700D86"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1C3C4E4" w14:textId="77777777" w:rsidR="00BF1084" w:rsidRDefault="00BF1084"/>
        </w:tc>
      </w:tr>
    </w:tbl>
    <w:p w14:paraId="6C2D6A70" w14:textId="77777777" w:rsidR="00E24C7B" w:rsidRPr="00DF0B71" w:rsidRDefault="00E24C7B" w:rsidP="00937B04">
      <w:pPr>
        <w:rPr>
          <w:sz w:val="2"/>
          <w:szCs w:val="2"/>
        </w:rPr>
      </w:pPr>
    </w:p>
    <w:p w14:paraId="255938AF" w14:textId="77777777" w:rsidR="00831488" w:rsidRPr="006462E0" w:rsidRDefault="00831488" w:rsidP="00BC0911">
      <w:pPr>
        <w:rPr>
          <w:sz w:val="2"/>
          <w:szCs w:val="2"/>
        </w:rPr>
      </w:pPr>
    </w:p>
    <w:p w14:paraId="6AE05DED" w14:textId="3F27C388" w:rsidR="00B356F2" w:rsidRDefault="00B356F2" w:rsidP="00B81A22">
      <w:pPr>
        <w:pStyle w:val="Caption"/>
      </w:pPr>
      <w:bookmarkStart w:id="193" w:name="_Toc524090317"/>
      <w:r w:rsidRPr="006462E0">
        <w:t xml:space="preserve">Table </w:t>
      </w:r>
      <w:r w:rsidRPr="006462E0">
        <w:fldChar w:fldCharType="begin"/>
      </w:r>
      <w:r w:rsidRPr="006462E0">
        <w:instrText xml:space="preserve"> SEQ Table \* ARABIC </w:instrText>
      </w:r>
      <w:r w:rsidRPr="006462E0">
        <w:fldChar w:fldCharType="separate"/>
      </w:r>
      <w:r w:rsidR="0084278B">
        <w:rPr>
          <w:noProof/>
        </w:rPr>
        <w:t>47</w:t>
      </w:r>
      <w:r w:rsidRPr="006462E0">
        <w:fldChar w:fldCharType="end"/>
      </w:r>
      <w:r w:rsidR="00B81A22">
        <w:t xml:space="preserve">: </w:t>
      </w:r>
      <w:r w:rsidR="006A32C9">
        <w:t xml:space="preserve"> </w:t>
      </w:r>
      <w:r w:rsidR="003D7ABB">
        <w:t>ECG Sub/Rx Vehicle Inhibit (AUTOSAR 1A)</w:t>
      </w:r>
      <w:bookmarkEnd w:id="193"/>
    </w:p>
    <w:p w14:paraId="3C802A75" w14:textId="77777777" w:rsidR="0078561F" w:rsidRPr="0078561F" w:rsidRDefault="004E3C27" w:rsidP="0078561F">
      <w:pPr>
        <w:pStyle w:val="Heading3"/>
      </w:pPr>
      <w:bookmarkStart w:id="194" w:name="_Toc524090206"/>
      <w:r w:rsidRPr="00225104">
        <w:t xml:space="preserve">Requirement Derivation Diagram(s) for </w:t>
      </w:r>
      <w:r>
        <w:t>F-S-Req099</w:t>
      </w:r>
      <w:r w:rsidR="00E21424">
        <w:t xml:space="preserve"> - OTA Feature Commands Rollback Upon Unsuccessful Activation</w:t>
      </w:r>
      <w:bookmarkEnd w:id="194"/>
    </w:p>
    <w:p w14:paraId="1BE9B0EF" w14:textId="77777777" w:rsidR="005E1C3C" w:rsidRPr="00953CBA" w:rsidRDefault="005E1C3C" w:rsidP="00953CBA"/>
    <w:p w14:paraId="6F357FE9" w14:textId="77777777" w:rsidR="004E3C27" w:rsidRPr="004E3C27" w:rsidRDefault="004E3C27" w:rsidP="004E3C27">
      <w:pPr>
        <w:pStyle w:val="Heading4"/>
      </w:pPr>
      <w:bookmarkStart w:id="195" w:name="_Toc524090207"/>
      <w:r>
        <w:t>Requirement Derivation Diagram(s) (Optional)</w:t>
      </w:r>
      <w:bookmarkEnd w:id="195"/>
      <w:r>
        <w:t xml:space="preserve"> </w:t>
      </w:r>
    </w:p>
    <w:p w14:paraId="72790B99" w14:textId="77777777" w:rsidR="004E3C27" w:rsidRPr="00225104" w:rsidRDefault="004E3C27" w:rsidP="004E3C27">
      <w:pPr>
        <w:rPr>
          <w:i/>
          <w:color w:val="A6A6A6"/>
        </w:rPr>
      </w:pPr>
      <w:r w:rsidRPr="00225104">
        <w:rPr>
          <w:i/>
          <w:color w:val="A6A6A6"/>
        </w:rPr>
        <w:t>Derive Technical Safety Requirements from Functional Safety Requirements.</w:t>
      </w:r>
    </w:p>
    <w:p w14:paraId="28BED376" w14:textId="77777777" w:rsidR="004E3C27" w:rsidRPr="00225104" w:rsidRDefault="004E3C27" w:rsidP="004E3C27"/>
    <w:p w14:paraId="3BC3187B"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68EEC84" w14:textId="77777777" w:rsidR="00240AB6" w:rsidRDefault="00240AB6" w:rsidP="004E3C27">
      <w:pPr>
        <w:jc w:val="center"/>
        <w:rPr>
          <w:i/>
          <w:color w:val="A6A6A6"/>
        </w:rPr>
      </w:pPr>
    </w:p>
    <w:p w14:paraId="741468E1" w14:textId="77777777" w:rsidR="00240AB6" w:rsidRDefault="00240AB6" w:rsidP="004E3C27">
      <w:pPr>
        <w:jc w:val="center"/>
        <w:rPr>
          <w:i/>
          <w:color w:val="A6A6A6"/>
        </w:rPr>
      </w:pPr>
    </w:p>
    <w:p w14:paraId="4E087347" w14:textId="77777777" w:rsidR="004E3C27" w:rsidRPr="00935A34" w:rsidRDefault="004E3C27" w:rsidP="004E3C27">
      <w:pPr>
        <w:jc w:val="center"/>
      </w:pPr>
      <w:r>
        <w:rPr>
          <w:noProof/>
          <w:lang w:val="en-US"/>
        </w:rPr>
        <w:drawing>
          <wp:inline distT="0" distB="0" distL="0" distR="0">
            <wp:extent cx="3914775" cy="3086100"/>
            <wp:effectExtent l="0" t="0" r="0" b="0"/>
            <wp:docPr id="48" name="Picture -332898292.jpg" descr="-33289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2898292.jpg"/>
                    <pic:cNvPicPr/>
                  </pic:nvPicPr>
                  <pic:blipFill>
                    <a:blip r:embed="rId37" cstate="print"/>
                    <a:stretch>
                      <a:fillRect/>
                    </a:stretch>
                  </pic:blipFill>
                  <pic:spPr>
                    <a:xfrm>
                      <a:off x="0" y="0"/>
                      <a:ext cx="3914775" cy="3086100"/>
                    </a:xfrm>
                    <a:prstGeom prst="rect">
                      <a:avLst/>
                    </a:prstGeom>
                  </pic:spPr>
                </pic:pic>
              </a:graphicData>
            </a:graphic>
          </wp:inline>
        </w:drawing>
      </w:r>
    </w:p>
    <w:p w14:paraId="353B483B" w14:textId="13D39ECC"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24</w:t>
      </w:r>
      <w:r w:rsidRPr="00225104">
        <w:fldChar w:fldCharType="end"/>
      </w:r>
      <w:r w:rsidRPr="00225104">
        <w:t xml:space="preserve"> - Technical Safety Requirements Derivation Diagram for </w:t>
      </w:r>
      <w:r>
        <w:t>F-S-Req099</w:t>
      </w:r>
    </w:p>
    <w:p w14:paraId="3E4EC651" w14:textId="77777777" w:rsidR="00EE1AD7" w:rsidRDefault="00AA2664" w:rsidP="00EB1D46">
      <w:pPr>
        <w:pStyle w:val="Heading4"/>
      </w:pPr>
      <w:bookmarkStart w:id="196" w:name="_Toc524090208"/>
      <w:r>
        <w:t xml:space="preserve">Technical Safety Requirements </w:t>
      </w:r>
      <w:r w:rsidR="004E3C27">
        <w:t>for F-S-Req099</w:t>
      </w:r>
      <w:r w:rsidR="009B6F4C">
        <w:t xml:space="preserve"> - OTA Feature Commands Rollback Upon Unsuccessful Activation</w:t>
      </w:r>
      <w:bookmarkEnd w:id="196"/>
    </w:p>
    <w:p w14:paraId="6F1AE4D2" w14:textId="77777777" w:rsidR="00EE1AD7" w:rsidRPr="00EE1AD7" w:rsidRDefault="00EE1AD7" w:rsidP="00EB1D46"/>
    <w:p w14:paraId="75C92C7E" w14:textId="62B1E551"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5A71435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1BCE6AB"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6EA0292" w14:textId="77777777" w:rsidR="004C0701" w:rsidRPr="004F71B4" w:rsidRDefault="004C0701" w:rsidP="004C0701">
            <w:pPr>
              <w:pStyle w:val="TableTextLeft"/>
              <w:keepNext/>
              <w:rPr>
                <w:sz w:val="18"/>
                <w:szCs w:val="18"/>
                <w:lang w:val="en-GB"/>
              </w:rPr>
            </w:pPr>
            <w:bookmarkStart w:id="197" w:name="_bc35472bfe99661fd80292a92ed0931e"/>
            <w:r>
              <w:rPr>
                <w:sz w:val="18"/>
                <w:szCs w:val="18"/>
                <w:lang w:val="en-GB"/>
              </w:rPr>
              <w:t>T-S-Req068</w:t>
            </w:r>
            <w:bookmarkEnd w:id="197"/>
            <w:r w:rsidR="001E6818">
              <w:rPr>
                <w:sz w:val="18"/>
                <w:szCs w:val="18"/>
                <w:lang w:val="en-GB"/>
              </w:rPr>
              <w:t xml:space="preserve"> - ECG Rollback &amp; PN verify</w:t>
            </w:r>
          </w:p>
        </w:tc>
      </w:tr>
      <w:tr w:rsidR="00AF3CFB" w:rsidRPr="006462E0" w14:paraId="1B1C35F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31A2E5"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94304CD" w14:textId="77777777" w:rsidR="00AF3CFB" w:rsidRDefault="00AF3CFB" w:rsidP="00AF3CFB">
            <w:pPr>
              <w:pStyle w:val="TableTextLeft"/>
              <w:keepNext/>
              <w:rPr>
                <w:sz w:val="18"/>
                <w:szCs w:val="18"/>
                <w:lang w:val="en-GB"/>
              </w:rPr>
            </w:pPr>
          </w:p>
        </w:tc>
      </w:tr>
      <w:tr w:rsidR="00AF3CFB" w:rsidRPr="006462E0" w14:paraId="5675860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4F2A8F"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C208406"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E344B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5A304E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9FF9CF0"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11B61E1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389D17"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41EF3AF8" w14:textId="77777777" w:rsidR="00AF3CFB" w:rsidRPr="004F71B4" w:rsidRDefault="00AF3CFB" w:rsidP="00AF3CFB">
            <w:pPr>
              <w:pStyle w:val="TableTextLeft"/>
              <w:keepNext/>
              <w:rPr>
                <w:sz w:val="18"/>
                <w:szCs w:val="18"/>
                <w:lang w:val="en-GB"/>
              </w:rPr>
            </w:pPr>
            <w:r w:rsidRPr="00AC6ABE">
              <w:rPr>
                <w:sz w:val="18"/>
                <w:szCs w:val="18"/>
                <w:lang w:val="en-GB"/>
              </w:rPr>
              <w:t>F-S-Req099</w:t>
            </w:r>
            <w:r>
              <w:rPr>
                <w:sz w:val="18"/>
                <w:szCs w:val="18"/>
                <w:lang w:val="en-GB"/>
              </w:rPr>
              <w:t xml:space="preserve"> - OTA Feature Commands Rollback Upon Unsuccessful Activation</w:t>
            </w:r>
          </w:p>
        </w:tc>
      </w:tr>
      <w:tr w:rsidR="00AF3CFB" w:rsidRPr="006462E0" w14:paraId="48AB13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2AD9567" w14:textId="77777777" w:rsidR="00AF3CFB" w:rsidRDefault="00AF3CFB" w:rsidP="00AF3CFB">
            <w:pPr>
              <w:pStyle w:val="TableRowNameLeft"/>
              <w:rPr>
                <w:noProof w:val="0"/>
                <w:sz w:val="18"/>
                <w:szCs w:val="18"/>
              </w:rPr>
            </w:pPr>
            <w:r w:rsidRPr="006462E0">
              <w:rPr>
                <w:noProof w:val="0"/>
                <w:sz w:val="18"/>
                <w:szCs w:val="18"/>
              </w:rPr>
              <w:t>ASIL Classification:</w:t>
            </w:r>
          </w:p>
          <w:p w14:paraId="28494E9C"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F59875F"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32D15BA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06441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96E2D6D"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Rollback &amp; PN verify</w:t>
            </w:r>
          </w:p>
        </w:tc>
      </w:tr>
      <w:tr w:rsidR="00AF3CFB" w:rsidRPr="006462E0" w14:paraId="06E90C8A"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4B50FB3"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1280232" w14:textId="77777777" w:rsidR="00AF3CFB" w:rsidRPr="004F71B4" w:rsidRDefault="00AF3CFB" w:rsidP="00AF3CFB">
            <w:pPr>
              <w:pStyle w:val="FuncSafetyReqText"/>
              <w:rPr>
                <w:i/>
                <w:noProof w:val="0"/>
                <w:color w:val="808080"/>
                <w:sz w:val="18"/>
                <w:szCs w:val="18"/>
              </w:rPr>
            </w:pPr>
            <w:r>
              <w:rPr>
                <w:noProof w:val="0"/>
                <w:sz w:val="18"/>
                <w:szCs w:val="18"/>
              </w:rPr>
              <w:t>Covered in T-S-Req022 andT-S-Req023</w:t>
            </w:r>
          </w:p>
        </w:tc>
      </w:tr>
      <w:tr w:rsidR="00AF3CFB" w:rsidRPr="006462E0" w14:paraId="00DB7ED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92AB7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6C93AA4" w14:textId="77777777" w:rsidR="00BF1084" w:rsidRDefault="00BF1084"/>
        </w:tc>
      </w:tr>
      <w:tr w:rsidR="00AF3CFB" w:rsidRPr="006462E0" w14:paraId="1B62330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9CFE93"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4DF47C3"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4D0DAA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E0809D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4D84DE"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5EEF7E4"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2BA8A4FF"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FCE82D4"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07E0810" w14:textId="77777777" w:rsidR="00BF1084" w:rsidRDefault="00BF1084"/>
        </w:tc>
      </w:tr>
      <w:tr w:rsidR="00AF3CFB" w:rsidRPr="006462E0" w14:paraId="038D49D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56DF6D0"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6A25983"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D50C929"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F420A2D" w14:textId="77777777" w:rsidR="00BF1084" w:rsidRDefault="00BF1084"/>
        </w:tc>
      </w:tr>
      <w:tr w:rsidR="00AF3CFB" w:rsidRPr="006462E0" w14:paraId="244258EB"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E56DA14"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4F91FB6" w14:textId="77777777" w:rsidR="00AF3CFB" w:rsidRDefault="00AF3CFB" w:rsidP="00AF3CFB">
            <w:pPr>
              <w:pStyle w:val="FuncSafetyReqText"/>
              <w:rPr>
                <w:noProof w:val="0"/>
                <w:sz w:val="18"/>
                <w:szCs w:val="18"/>
              </w:rPr>
            </w:pPr>
          </w:p>
        </w:tc>
      </w:tr>
      <w:tr w:rsidR="00AF3CFB" w:rsidRPr="006462E0" w14:paraId="3AC5973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59F402"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5F2B2E4" w14:textId="77777777" w:rsidR="00AF3CFB" w:rsidRPr="00D810B9" w:rsidRDefault="00AF3CFB" w:rsidP="00AF3CFB">
            <w:pPr>
              <w:rPr>
                <w:iCs/>
                <w:sz w:val="18"/>
              </w:rPr>
            </w:pPr>
            <w:r w:rsidRPr="00D810B9">
              <w:rPr>
                <w:iCs/>
                <w:sz w:val="18"/>
              </w:rPr>
              <w:t>System test</w:t>
            </w:r>
          </w:p>
        </w:tc>
      </w:tr>
      <w:tr w:rsidR="00AF3CFB" w:rsidRPr="006462E0" w14:paraId="3D3762C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46F046" w14:textId="77777777" w:rsidR="00AF3CFB" w:rsidRDefault="00AF3CFB" w:rsidP="00AF3CFB">
            <w:pPr>
              <w:pStyle w:val="TableRowNameLeft"/>
              <w:rPr>
                <w:noProof w:val="0"/>
                <w:sz w:val="18"/>
                <w:szCs w:val="18"/>
              </w:rPr>
            </w:pPr>
            <w:r w:rsidRPr="006462E0">
              <w:rPr>
                <w:noProof w:val="0"/>
                <w:sz w:val="18"/>
                <w:szCs w:val="18"/>
              </w:rPr>
              <w:t>V&amp;V acceptance criteria:</w:t>
            </w:r>
          </w:p>
          <w:p w14:paraId="417C785C"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F222D79" w14:textId="77777777" w:rsidR="00BF1084" w:rsidRDefault="00BF1084"/>
        </w:tc>
      </w:tr>
      <w:tr w:rsidR="00AF3CFB" w:rsidRPr="006462E0" w14:paraId="1F63D98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D66F9A"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D84169A" w14:textId="77777777" w:rsidR="00BF1084" w:rsidRDefault="00BF1084"/>
        </w:tc>
      </w:tr>
    </w:tbl>
    <w:p w14:paraId="549BEF3F" w14:textId="77777777" w:rsidR="00E24C7B" w:rsidRPr="00DF0B71" w:rsidRDefault="00E24C7B" w:rsidP="00937B04">
      <w:pPr>
        <w:rPr>
          <w:sz w:val="2"/>
          <w:szCs w:val="2"/>
        </w:rPr>
      </w:pPr>
    </w:p>
    <w:p w14:paraId="7D36255D" w14:textId="77777777" w:rsidR="00831488" w:rsidRPr="006462E0" w:rsidRDefault="00831488" w:rsidP="00BC0911">
      <w:pPr>
        <w:rPr>
          <w:sz w:val="2"/>
          <w:szCs w:val="2"/>
        </w:rPr>
      </w:pPr>
    </w:p>
    <w:p w14:paraId="21446D0E" w14:textId="5AE886FB" w:rsidR="00B356F2" w:rsidRDefault="00B356F2" w:rsidP="00B81A22">
      <w:pPr>
        <w:pStyle w:val="Caption"/>
      </w:pPr>
      <w:bookmarkStart w:id="198" w:name="_Toc524090318"/>
      <w:r w:rsidRPr="006462E0">
        <w:t xml:space="preserve">Table </w:t>
      </w:r>
      <w:r w:rsidRPr="006462E0">
        <w:fldChar w:fldCharType="begin"/>
      </w:r>
      <w:r w:rsidRPr="006462E0">
        <w:instrText xml:space="preserve"> SEQ Table \* ARABIC </w:instrText>
      </w:r>
      <w:r w:rsidRPr="006462E0">
        <w:fldChar w:fldCharType="separate"/>
      </w:r>
      <w:r w:rsidR="0084278B">
        <w:rPr>
          <w:noProof/>
        </w:rPr>
        <w:t>48</w:t>
      </w:r>
      <w:r w:rsidRPr="006462E0">
        <w:fldChar w:fldCharType="end"/>
      </w:r>
      <w:r w:rsidR="00B81A22">
        <w:t xml:space="preserve">: </w:t>
      </w:r>
      <w:r w:rsidR="006A32C9">
        <w:t xml:space="preserve"> </w:t>
      </w:r>
      <w:r w:rsidR="003D7ABB">
        <w:t>ECG Rollback &amp; PN verify</w:t>
      </w:r>
      <w:bookmarkEnd w:id="198"/>
    </w:p>
    <w:p w14:paraId="591866C2" w14:textId="77777777" w:rsidR="0078561F" w:rsidRPr="0078561F" w:rsidRDefault="004E3C27" w:rsidP="0078561F">
      <w:pPr>
        <w:pStyle w:val="Heading3"/>
      </w:pPr>
      <w:bookmarkStart w:id="199" w:name="_Toc524090209"/>
      <w:r w:rsidRPr="00225104">
        <w:t xml:space="preserve">Requirement Derivation Diagram(s) for </w:t>
      </w:r>
      <w:r>
        <w:t>F-S-Req046</w:t>
      </w:r>
      <w:r w:rsidR="00E21424">
        <w:t xml:space="preserve"> - OTA Feature Communicates E2E with the Cloud</w:t>
      </w:r>
      <w:bookmarkEnd w:id="199"/>
    </w:p>
    <w:p w14:paraId="182B14EB" w14:textId="77777777" w:rsidR="005E1C3C" w:rsidRPr="00953CBA" w:rsidRDefault="005E1C3C" w:rsidP="00953CBA"/>
    <w:p w14:paraId="47CE3930" w14:textId="77777777" w:rsidR="004E3C27" w:rsidRPr="004E3C27" w:rsidRDefault="004E3C27" w:rsidP="004E3C27">
      <w:pPr>
        <w:pStyle w:val="Heading4"/>
      </w:pPr>
      <w:bookmarkStart w:id="200" w:name="_Toc524090210"/>
      <w:r>
        <w:t>Requirement Derivation Diagram(s) (Optional)</w:t>
      </w:r>
      <w:bookmarkEnd w:id="200"/>
      <w:r>
        <w:t xml:space="preserve"> </w:t>
      </w:r>
    </w:p>
    <w:p w14:paraId="4D74BAA8" w14:textId="77777777" w:rsidR="004E3C27" w:rsidRPr="00225104" w:rsidRDefault="004E3C27" w:rsidP="004E3C27">
      <w:pPr>
        <w:rPr>
          <w:i/>
          <w:color w:val="A6A6A6"/>
        </w:rPr>
      </w:pPr>
      <w:r w:rsidRPr="00225104">
        <w:rPr>
          <w:i/>
          <w:color w:val="A6A6A6"/>
        </w:rPr>
        <w:t>Derive Technical Safety Requirements from Functional Safety Requirements.</w:t>
      </w:r>
    </w:p>
    <w:p w14:paraId="12299F2B" w14:textId="77777777" w:rsidR="004E3C27" w:rsidRPr="00225104" w:rsidRDefault="004E3C27" w:rsidP="004E3C27"/>
    <w:p w14:paraId="61CBE9D2"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66D5F5C7" w14:textId="77777777" w:rsidR="00240AB6" w:rsidRDefault="00240AB6" w:rsidP="004E3C27">
      <w:pPr>
        <w:jc w:val="center"/>
        <w:rPr>
          <w:i/>
          <w:color w:val="A6A6A6"/>
        </w:rPr>
      </w:pPr>
    </w:p>
    <w:p w14:paraId="3942C0FD" w14:textId="77777777" w:rsidR="00240AB6" w:rsidRDefault="00240AB6" w:rsidP="004E3C27">
      <w:pPr>
        <w:jc w:val="center"/>
        <w:rPr>
          <w:i/>
          <w:color w:val="A6A6A6"/>
        </w:rPr>
      </w:pPr>
    </w:p>
    <w:p w14:paraId="50F280C0" w14:textId="77777777" w:rsidR="004E3C27" w:rsidRPr="00935A34" w:rsidRDefault="004E3C27" w:rsidP="004E3C27">
      <w:pPr>
        <w:jc w:val="center"/>
      </w:pPr>
      <w:r>
        <w:rPr>
          <w:noProof/>
          <w:lang w:val="en-US"/>
        </w:rPr>
        <w:drawing>
          <wp:inline distT="0" distB="0" distL="0" distR="0">
            <wp:extent cx="3914775" cy="3105150"/>
            <wp:effectExtent l="0" t="0" r="0" b="0"/>
            <wp:docPr id="50" name="Picture -183701728.jpg" descr="-18370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83701728.jpg"/>
                    <pic:cNvPicPr/>
                  </pic:nvPicPr>
                  <pic:blipFill>
                    <a:blip r:embed="rId38" cstate="print"/>
                    <a:stretch>
                      <a:fillRect/>
                    </a:stretch>
                  </pic:blipFill>
                  <pic:spPr>
                    <a:xfrm>
                      <a:off x="0" y="0"/>
                      <a:ext cx="3914775" cy="3105150"/>
                    </a:xfrm>
                    <a:prstGeom prst="rect">
                      <a:avLst/>
                    </a:prstGeom>
                  </pic:spPr>
                </pic:pic>
              </a:graphicData>
            </a:graphic>
          </wp:inline>
        </w:drawing>
      </w:r>
    </w:p>
    <w:p w14:paraId="02423399" w14:textId="74777771"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25</w:t>
      </w:r>
      <w:r w:rsidRPr="00225104">
        <w:fldChar w:fldCharType="end"/>
      </w:r>
      <w:r w:rsidRPr="00225104">
        <w:t xml:space="preserve"> - Technical Safety Requirements Derivation Diagram for </w:t>
      </w:r>
      <w:r>
        <w:t>F-S-Req046</w:t>
      </w:r>
    </w:p>
    <w:p w14:paraId="40C232FF" w14:textId="77777777" w:rsidR="00EE1AD7" w:rsidRDefault="00AA2664" w:rsidP="00EB1D46">
      <w:pPr>
        <w:pStyle w:val="Heading4"/>
      </w:pPr>
      <w:bookmarkStart w:id="201" w:name="_Toc524090211"/>
      <w:r>
        <w:t xml:space="preserve">Technical Safety Requirements </w:t>
      </w:r>
      <w:r w:rsidR="004E3C27">
        <w:t>for F-S-Req046</w:t>
      </w:r>
      <w:r w:rsidR="009B6F4C">
        <w:t xml:space="preserve"> - OTA Feature Communicates E2E with the Cloud</w:t>
      </w:r>
      <w:bookmarkEnd w:id="201"/>
    </w:p>
    <w:p w14:paraId="752B463D" w14:textId="77777777" w:rsidR="00EE1AD7" w:rsidRPr="00EE1AD7" w:rsidRDefault="00EE1AD7" w:rsidP="00EB1D46"/>
    <w:p w14:paraId="18328EB2" w14:textId="61AFB1F1"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B1B39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698F1F1"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4869BFF" w14:textId="77777777" w:rsidR="004C0701" w:rsidRPr="004F71B4" w:rsidRDefault="004C0701" w:rsidP="004C0701">
            <w:pPr>
              <w:pStyle w:val="TableTextLeft"/>
              <w:keepNext/>
              <w:rPr>
                <w:sz w:val="18"/>
                <w:szCs w:val="18"/>
                <w:lang w:val="en-GB"/>
              </w:rPr>
            </w:pPr>
            <w:bookmarkStart w:id="202" w:name="_bfa7240e6e2dbdbdb000dee097b05845"/>
            <w:r>
              <w:rPr>
                <w:sz w:val="18"/>
                <w:szCs w:val="18"/>
                <w:lang w:val="en-GB"/>
              </w:rPr>
              <w:t>T-S-Req058</w:t>
            </w:r>
            <w:bookmarkEnd w:id="202"/>
            <w:r w:rsidR="001E6818">
              <w:rPr>
                <w:sz w:val="18"/>
                <w:szCs w:val="18"/>
                <w:lang w:val="en-GB"/>
              </w:rPr>
              <w:t xml:space="preserve"> - ECG to Cloud Connection - E2E protected</w:t>
            </w:r>
          </w:p>
        </w:tc>
      </w:tr>
      <w:tr w:rsidR="00AF3CFB" w:rsidRPr="006462E0" w14:paraId="47D3A19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E709EF3"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18EA16D" w14:textId="77777777" w:rsidR="00AF3CFB" w:rsidRDefault="00AF3CFB" w:rsidP="00AF3CFB">
            <w:pPr>
              <w:pStyle w:val="TableTextLeft"/>
              <w:keepNext/>
              <w:rPr>
                <w:sz w:val="18"/>
                <w:szCs w:val="18"/>
                <w:lang w:val="en-GB"/>
              </w:rPr>
            </w:pPr>
          </w:p>
        </w:tc>
      </w:tr>
      <w:tr w:rsidR="00AF3CFB" w:rsidRPr="006462E0" w14:paraId="1E1DAC6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EA491D"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303A6A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4A5D0B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6B29A1"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128F341"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4B0908DD"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077B127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43D7F0"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DBFF086" w14:textId="77777777" w:rsidR="00AF3CFB" w:rsidRPr="004F71B4" w:rsidRDefault="00AF3CFB" w:rsidP="00AF3CFB">
            <w:pPr>
              <w:pStyle w:val="TableTextLeft"/>
              <w:keepNext/>
              <w:rPr>
                <w:sz w:val="18"/>
                <w:szCs w:val="18"/>
                <w:lang w:val="en-GB"/>
              </w:rPr>
            </w:pPr>
            <w:r w:rsidRPr="00AC6ABE">
              <w:rPr>
                <w:sz w:val="18"/>
                <w:szCs w:val="18"/>
                <w:lang w:val="en-GB"/>
              </w:rPr>
              <w:t>F-S-Req046</w:t>
            </w:r>
            <w:r>
              <w:rPr>
                <w:sz w:val="18"/>
                <w:szCs w:val="18"/>
                <w:lang w:val="en-GB"/>
              </w:rPr>
              <w:t xml:space="preserve"> - OTA Feature Communicates E2E with the Cloud</w:t>
            </w:r>
          </w:p>
        </w:tc>
      </w:tr>
      <w:tr w:rsidR="00AF3CFB" w:rsidRPr="006462E0" w14:paraId="251849E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7FDAD0" w14:textId="77777777" w:rsidR="00AF3CFB" w:rsidRDefault="00AF3CFB" w:rsidP="00AF3CFB">
            <w:pPr>
              <w:pStyle w:val="TableRowNameLeft"/>
              <w:rPr>
                <w:noProof w:val="0"/>
                <w:sz w:val="18"/>
                <w:szCs w:val="18"/>
              </w:rPr>
            </w:pPr>
            <w:r w:rsidRPr="006462E0">
              <w:rPr>
                <w:noProof w:val="0"/>
                <w:sz w:val="18"/>
                <w:szCs w:val="18"/>
              </w:rPr>
              <w:t>ASIL Classification:</w:t>
            </w:r>
          </w:p>
          <w:p w14:paraId="1EFA1BE8"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C0D4B8D"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CA5CC7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FD6CE59"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EB6FA1B"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to Cloud Connection - E2E protected</w:t>
            </w:r>
          </w:p>
        </w:tc>
      </w:tr>
      <w:tr w:rsidR="00AF3CFB" w:rsidRPr="006462E0" w14:paraId="67949A49"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FA2490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FD849D1" w14:textId="77777777" w:rsidR="00AF3CFB" w:rsidRPr="004F71B4" w:rsidRDefault="00AF3CFB" w:rsidP="00AF3CFB">
            <w:pPr>
              <w:pStyle w:val="FuncSafetyReqText"/>
              <w:rPr>
                <w:i/>
                <w:noProof w:val="0"/>
                <w:color w:val="808080"/>
                <w:sz w:val="18"/>
                <w:szCs w:val="18"/>
              </w:rPr>
            </w:pPr>
            <w:r>
              <w:rPr>
                <w:noProof w:val="0"/>
                <w:sz w:val="18"/>
                <w:szCs w:val="18"/>
              </w:rPr>
              <w:t>HTTPS channel shall be used to download the manifest and SYNCP encryption of all the payloads exchanged with the cloud</w:t>
            </w:r>
          </w:p>
        </w:tc>
      </w:tr>
      <w:tr w:rsidR="00AF3CFB" w:rsidRPr="006462E0" w14:paraId="0A4BD29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EFC7AC"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BCBF390" w14:textId="77777777" w:rsidR="00BF1084" w:rsidRDefault="00BF1084"/>
        </w:tc>
      </w:tr>
      <w:tr w:rsidR="00AF3CFB" w:rsidRPr="006462E0" w14:paraId="0B50848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9DB180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05352288"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27A5D0C"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10A0404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AFA045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48565C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C9D8963"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2AC607F"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9FED78F" w14:textId="77777777" w:rsidR="00BF1084" w:rsidRDefault="00BF1084"/>
        </w:tc>
      </w:tr>
      <w:tr w:rsidR="00AF3CFB" w:rsidRPr="006462E0" w14:paraId="19894625"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ECD8CA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E9A8FE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A8E8C11"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9A06680" w14:textId="77777777" w:rsidR="00BF1084" w:rsidRDefault="00BF1084"/>
        </w:tc>
      </w:tr>
      <w:tr w:rsidR="00AF3CFB" w:rsidRPr="006462E0" w14:paraId="1379EE8F"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54C6D8"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95D184C" w14:textId="77777777" w:rsidR="00AF3CFB" w:rsidRDefault="00AF3CFB" w:rsidP="00AF3CFB">
            <w:pPr>
              <w:pStyle w:val="FuncSafetyReqText"/>
              <w:rPr>
                <w:noProof w:val="0"/>
                <w:sz w:val="18"/>
                <w:szCs w:val="18"/>
              </w:rPr>
            </w:pPr>
          </w:p>
        </w:tc>
      </w:tr>
      <w:tr w:rsidR="00AF3CFB" w:rsidRPr="006462E0" w14:paraId="01AD0C3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C19A59"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94B1D39" w14:textId="77777777" w:rsidR="00AF3CFB" w:rsidRPr="00D810B9" w:rsidRDefault="00AF3CFB" w:rsidP="00AF3CFB">
            <w:pPr>
              <w:rPr>
                <w:iCs/>
                <w:sz w:val="18"/>
              </w:rPr>
            </w:pPr>
            <w:r w:rsidRPr="00D810B9">
              <w:rPr>
                <w:iCs/>
                <w:sz w:val="18"/>
              </w:rPr>
              <w:t>System test</w:t>
            </w:r>
          </w:p>
        </w:tc>
      </w:tr>
      <w:tr w:rsidR="00AF3CFB" w:rsidRPr="006462E0" w14:paraId="4400203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6B990A3" w14:textId="77777777" w:rsidR="00AF3CFB" w:rsidRDefault="00AF3CFB" w:rsidP="00AF3CFB">
            <w:pPr>
              <w:pStyle w:val="TableRowNameLeft"/>
              <w:rPr>
                <w:noProof w:val="0"/>
                <w:sz w:val="18"/>
                <w:szCs w:val="18"/>
              </w:rPr>
            </w:pPr>
            <w:r w:rsidRPr="006462E0">
              <w:rPr>
                <w:noProof w:val="0"/>
                <w:sz w:val="18"/>
                <w:szCs w:val="18"/>
              </w:rPr>
              <w:t>V&amp;V acceptance criteria:</w:t>
            </w:r>
          </w:p>
          <w:p w14:paraId="77EE991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7737946" w14:textId="77777777" w:rsidR="00BF1084" w:rsidRDefault="00BF1084"/>
        </w:tc>
      </w:tr>
      <w:tr w:rsidR="00AF3CFB" w:rsidRPr="006462E0" w14:paraId="6B5B69B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E090C8"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91F2856" w14:textId="77777777" w:rsidR="00BF1084" w:rsidRDefault="00BF1084"/>
        </w:tc>
      </w:tr>
    </w:tbl>
    <w:p w14:paraId="2CF3A910" w14:textId="77777777" w:rsidR="00E24C7B" w:rsidRPr="00DF0B71" w:rsidRDefault="00E24C7B" w:rsidP="00937B04">
      <w:pPr>
        <w:rPr>
          <w:sz w:val="2"/>
          <w:szCs w:val="2"/>
        </w:rPr>
      </w:pPr>
    </w:p>
    <w:p w14:paraId="1AA98FF9" w14:textId="77777777" w:rsidR="00831488" w:rsidRPr="006462E0" w:rsidRDefault="00831488" w:rsidP="00BC0911">
      <w:pPr>
        <w:rPr>
          <w:sz w:val="2"/>
          <w:szCs w:val="2"/>
        </w:rPr>
      </w:pPr>
    </w:p>
    <w:p w14:paraId="76051008" w14:textId="31A4EFF3" w:rsidR="00B356F2" w:rsidRDefault="00B356F2" w:rsidP="00B81A22">
      <w:pPr>
        <w:pStyle w:val="Caption"/>
      </w:pPr>
      <w:bookmarkStart w:id="203" w:name="_Toc524090319"/>
      <w:r w:rsidRPr="006462E0">
        <w:t xml:space="preserve">Table </w:t>
      </w:r>
      <w:r w:rsidRPr="006462E0">
        <w:fldChar w:fldCharType="begin"/>
      </w:r>
      <w:r w:rsidRPr="006462E0">
        <w:instrText xml:space="preserve"> SEQ Table \* ARABIC </w:instrText>
      </w:r>
      <w:r w:rsidRPr="006462E0">
        <w:fldChar w:fldCharType="separate"/>
      </w:r>
      <w:r w:rsidR="0084278B">
        <w:rPr>
          <w:noProof/>
        </w:rPr>
        <w:t>49</w:t>
      </w:r>
      <w:r w:rsidRPr="006462E0">
        <w:fldChar w:fldCharType="end"/>
      </w:r>
      <w:r w:rsidR="00B81A22">
        <w:t xml:space="preserve">: </w:t>
      </w:r>
      <w:r w:rsidR="006A32C9">
        <w:t xml:space="preserve"> </w:t>
      </w:r>
      <w:r w:rsidR="003D7ABB">
        <w:t>ECG to Cloud Connection - E2E protected</w:t>
      </w:r>
      <w:bookmarkEnd w:id="203"/>
    </w:p>
    <w:p w14:paraId="3B44F52C" w14:textId="77777777" w:rsidR="0078561F" w:rsidRPr="0078561F" w:rsidRDefault="004E3C27" w:rsidP="0078561F">
      <w:pPr>
        <w:pStyle w:val="Heading3"/>
      </w:pPr>
      <w:bookmarkStart w:id="204" w:name="_Toc524090212"/>
      <w:r w:rsidRPr="00225104">
        <w:t xml:space="preserve">Requirement Derivation Diagram(s) for </w:t>
      </w:r>
      <w:r>
        <w:t>F-S-Req031</w:t>
      </w:r>
      <w:r w:rsidR="00E21424">
        <w:t xml:space="preserve"> - OTA Feature Detects Data Corruption</w:t>
      </w:r>
      <w:bookmarkEnd w:id="204"/>
    </w:p>
    <w:p w14:paraId="5F7E72F9" w14:textId="77777777" w:rsidR="005E1C3C" w:rsidRPr="00953CBA" w:rsidRDefault="005E1C3C" w:rsidP="00953CBA"/>
    <w:p w14:paraId="110D9A12" w14:textId="77777777" w:rsidR="004E3C27" w:rsidRPr="004E3C27" w:rsidRDefault="004E3C27" w:rsidP="004E3C27">
      <w:pPr>
        <w:pStyle w:val="Heading4"/>
      </w:pPr>
      <w:bookmarkStart w:id="205" w:name="_Toc524090213"/>
      <w:r>
        <w:t>Requirement Derivation Diagram(s) (Optional)</w:t>
      </w:r>
      <w:bookmarkEnd w:id="205"/>
      <w:r>
        <w:t xml:space="preserve"> </w:t>
      </w:r>
    </w:p>
    <w:p w14:paraId="51DC4F53" w14:textId="77777777" w:rsidR="004E3C27" w:rsidRPr="00225104" w:rsidRDefault="004E3C27" w:rsidP="004E3C27">
      <w:pPr>
        <w:rPr>
          <w:i/>
          <w:color w:val="A6A6A6"/>
        </w:rPr>
      </w:pPr>
      <w:r w:rsidRPr="00225104">
        <w:rPr>
          <w:i/>
          <w:color w:val="A6A6A6"/>
        </w:rPr>
        <w:t>Derive Technical Safety Requirements from Functional Safety Requirements.</w:t>
      </w:r>
    </w:p>
    <w:p w14:paraId="0BDBF221" w14:textId="77777777" w:rsidR="004E3C27" w:rsidRPr="00225104" w:rsidRDefault="004E3C27" w:rsidP="004E3C27"/>
    <w:p w14:paraId="0FE4A0B3"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50F5BC28" w14:textId="77777777" w:rsidR="00240AB6" w:rsidRDefault="00240AB6" w:rsidP="004E3C27">
      <w:pPr>
        <w:jc w:val="center"/>
        <w:rPr>
          <w:i/>
          <w:color w:val="A6A6A6"/>
        </w:rPr>
      </w:pPr>
    </w:p>
    <w:p w14:paraId="7E402F28" w14:textId="77777777" w:rsidR="00240AB6" w:rsidRDefault="00240AB6" w:rsidP="004E3C27">
      <w:pPr>
        <w:jc w:val="center"/>
        <w:rPr>
          <w:i/>
          <w:color w:val="A6A6A6"/>
        </w:rPr>
      </w:pPr>
    </w:p>
    <w:p w14:paraId="7F5E0F8F" w14:textId="77777777" w:rsidR="004E3C27" w:rsidRPr="00935A34" w:rsidRDefault="004E3C27" w:rsidP="004E3C27">
      <w:pPr>
        <w:jc w:val="center"/>
      </w:pPr>
      <w:r>
        <w:rPr>
          <w:noProof/>
          <w:lang w:val="en-US"/>
        </w:rPr>
        <w:drawing>
          <wp:inline distT="0" distB="0" distL="0" distR="0">
            <wp:extent cx="4229100" cy="2952750"/>
            <wp:effectExtent l="0" t="0" r="0" b="0"/>
            <wp:docPr id="52" name="Picture -1886694238.jpg" descr="-188669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86694238.jpg"/>
                    <pic:cNvPicPr/>
                  </pic:nvPicPr>
                  <pic:blipFill>
                    <a:blip r:embed="rId39" cstate="print"/>
                    <a:stretch>
                      <a:fillRect/>
                    </a:stretch>
                  </pic:blipFill>
                  <pic:spPr>
                    <a:xfrm>
                      <a:off x="0" y="0"/>
                      <a:ext cx="4229100" cy="2952750"/>
                    </a:xfrm>
                    <a:prstGeom prst="rect">
                      <a:avLst/>
                    </a:prstGeom>
                  </pic:spPr>
                </pic:pic>
              </a:graphicData>
            </a:graphic>
          </wp:inline>
        </w:drawing>
      </w:r>
    </w:p>
    <w:p w14:paraId="5687CEDE" w14:textId="0DB41955"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26</w:t>
      </w:r>
      <w:r w:rsidRPr="00225104">
        <w:fldChar w:fldCharType="end"/>
      </w:r>
      <w:r w:rsidRPr="00225104">
        <w:t xml:space="preserve"> - Technical Safety Requirements Derivation Diagram for </w:t>
      </w:r>
      <w:r>
        <w:t>F-S-Req031</w:t>
      </w:r>
    </w:p>
    <w:p w14:paraId="33180679" w14:textId="77777777" w:rsidR="00EE1AD7" w:rsidRDefault="00AA2664" w:rsidP="00EB1D46">
      <w:pPr>
        <w:pStyle w:val="Heading4"/>
      </w:pPr>
      <w:bookmarkStart w:id="206" w:name="_Toc524090214"/>
      <w:r>
        <w:t xml:space="preserve">Technical Safety Requirements </w:t>
      </w:r>
      <w:r w:rsidR="004E3C27">
        <w:t>for F-S-Req031</w:t>
      </w:r>
      <w:r w:rsidR="009B6F4C">
        <w:t xml:space="preserve"> - OTA Feature Detects Data Corruption</w:t>
      </w:r>
      <w:bookmarkEnd w:id="206"/>
    </w:p>
    <w:p w14:paraId="3BBD120B" w14:textId="77777777" w:rsidR="00EE1AD7" w:rsidRPr="00EE1AD7" w:rsidRDefault="00EE1AD7" w:rsidP="00EB1D46"/>
    <w:p w14:paraId="5F6A11C7" w14:textId="5CBCF843"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BE9D2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38DAB6"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72B1C4F" w14:textId="77777777" w:rsidR="004C0701" w:rsidRPr="004F71B4" w:rsidRDefault="004C0701" w:rsidP="004C0701">
            <w:pPr>
              <w:pStyle w:val="TableTextLeft"/>
              <w:keepNext/>
              <w:rPr>
                <w:sz w:val="18"/>
                <w:szCs w:val="18"/>
                <w:lang w:val="en-GB"/>
              </w:rPr>
            </w:pPr>
            <w:bookmarkStart w:id="207" w:name="_f8d5acfc2125ef5787d64c141083e56d"/>
            <w:r>
              <w:rPr>
                <w:sz w:val="18"/>
                <w:szCs w:val="18"/>
                <w:lang w:val="en-GB"/>
              </w:rPr>
              <w:t>T-S-Req053</w:t>
            </w:r>
            <w:bookmarkEnd w:id="207"/>
            <w:r w:rsidR="001E6818">
              <w:rPr>
                <w:sz w:val="18"/>
                <w:szCs w:val="18"/>
                <w:lang w:val="en-GB"/>
              </w:rPr>
              <w:t xml:space="preserve"> - ECG detect data corruption of Payload</w:t>
            </w:r>
          </w:p>
        </w:tc>
      </w:tr>
      <w:tr w:rsidR="00AF3CFB" w:rsidRPr="006462E0" w14:paraId="7E626AF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34B487"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4FE6481" w14:textId="77777777" w:rsidR="00AF3CFB" w:rsidRDefault="00AF3CFB" w:rsidP="00AF3CFB">
            <w:pPr>
              <w:pStyle w:val="TableTextLeft"/>
              <w:keepNext/>
              <w:rPr>
                <w:sz w:val="18"/>
                <w:szCs w:val="18"/>
                <w:lang w:val="en-GB"/>
              </w:rPr>
            </w:pPr>
          </w:p>
        </w:tc>
      </w:tr>
      <w:tr w:rsidR="00AF3CFB" w:rsidRPr="006462E0" w14:paraId="5915F8B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ADCE1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6C6F0F0"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257947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F3299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D8E9C82"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0316F23C"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0D35E9D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4E709E0"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E7297C9" w14:textId="77777777" w:rsidR="00AF3CFB" w:rsidRPr="004F71B4" w:rsidRDefault="00AF3CFB" w:rsidP="00AF3CFB">
            <w:pPr>
              <w:pStyle w:val="TableTextLeft"/>
              <w:keepNext/>
              <w:rPr>
                <w:sz w:val="18"/>
                <w:szCs w:val="18"/>
                <w:lang w:val="en-GB"/>
              </w:rPr>
            </w:pPr>
            <w:r w:rsidRPr="00AC6ABE">
              <w:rPr>
                <w:sz w:val="18"/>
                <w:szCs w:val="18"/>
                <w:lang w:val="en-GB"/>
              </w:rPr>
              <w:t>F-S-Req031</w:t>
            </w:r>
            <w:r>
              <w:rPr>
                <w:sz w:val="18"/>
                <w:szCs w:val="18"/>
                <w:lang w:val="en-GB"/>
              </w:rPr>
              <w:t xml:space="preserve"> - OTA Feature Detects Data Corruption</w:t>
            </w:r>
          </w:p>
        </w:tc>
      </w:tr>
      <w:tr w:rsidR="00AF3CFB" w:rsidRPr="006462E0" w14:paraId="311A486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57AAB3" w14:textId="77777777" w:rsidR="00AF3CFB" w:rsidRDefault="00AF3CFB" w:rsidP="00AF3CFB">
            <w:pPr>
              <w:pStyle w:val="TableRowNameLeft"/>
              <w:rPr>
                <w:noProof w:val="0"/>
                <w:sz w:val="18"/>
                <w:szCs w:val="18"/>
              </w:rPr>
            </w:pPr>
            <w:r w:rsidRPr="006462E0">
              <w:rPr>
                <w:noProof w:val="0"/>
                <w:sz w:val="18"/>
                <w:szCs w:val="18"/>
              </w:rPr>
              <w:t>ASIL Classification:</w:t>
            </w:r>
          </w:p>
          <w:p w14:paraId="063C8294"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A6A0A4E"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1EAC5CE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8593B43"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24365FC"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detect data corruption of Payload</w:t>
            </w:r>
          </w:p>
        </w:tc>
      </w:tr>
      <w:tr w:rsidR="00AF3CFB" w:rsidRPr="006462E0" w14:paraId="3A7C4CC3"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575A49F"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D394E44" w14:textId="77777777" w:rsidR="00AF3CFB" w:rsidRPr="004F71B4" w:rsidRDefault="00AF3CFB" w:rsidP="00AF3CFB">
            <w:pPr>
              <w:pStyle w:val="FuncSafetyReqText"/>
              <w:rPr>
                <w:i/>
                <w:noProof w:val="0"/>
                <w:color w:val="808080"/>
                <w:sz w:val="18"/>
                <w:szCs w:val="18"/>
              </w:rPr>
            </w:pPr>
            <w:r>
              <w:rPr>
                <w:noProof w:val="0"/>
                <w:sz w:val="18"/>
                <w:szCs w:val="18"/>
              </w:rPr>
              <w:t>ECG shall verify the encryption of the payload received from the cloud by checking the Hashes and SYNCP encryption.</w:t>
            </w:r>
          </w:p>
        </w:tc>
      </w:tr>
      <w:tr w:rsidR="00AF3CFB" w:rsidRPr="006462E0" w14:paraId="55E600C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99A84F"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ADAC5E1" w14:textId="77777777" w:rsidR="00BF1084" w:rsidRDefault="00BF1084"/>
        </w:tc>
      </w:tr>
      <w:tr w:rsidR="00AF3CFB" w:rsidRPr="006462E0" w14:paraId="284A69D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3B8F3C3"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96C6A6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F3A3D31"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7630076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9CB9D25"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358833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5AD8DC0"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E23B2E7"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A930B93" w14:textId="77777777" w:rsidR="00BF1084" w:rsidRDefault="00BF1084"/>
        </w:tc>
      </w:tr>
      <w:tr w:rsidR="00AF3CFB" w:rsidRPr="006462E0" w14:paraId="11F8C56A"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99D8B6"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81B7830"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0DE9A82"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6DA5B98" w14:textId="77777777" w:rsidR="00BF1084" w:rsidRDefault="00BF1084"/>
        </w:tc>
      </w:tr>
      <w:tr w:rsidR="00AF3CFB" w:rsidRPr="006462E0" w14:paraId="75E6ADA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BA3C44"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6A6BE7D" w14:textId="77777777" w:rsidR="00AF3CFB" w:rsidRDefault="00AF3CFB" w:rsidP="00AF3CFB">
            <w:pPr>
              <w:pStyle w:val="FuncSafetyReqText"/>
              <w:rPr>
                <w:noProof w:val="0"/>
                <w:sz w:val="18"/>
                <w:szCs w:val="18"/>
              </w:rPr>
            </w:pPr>
          </w:p>
        </w:tc>
      </w:tr>
      <w:tr w:rsidR="00AF3CFB" w:rsidRPr="006462E0" w14:paraId="5C569F7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DA1D82F"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4EF532C" w14:textId="77777777" w:rsidR="00AF3CFB" w:rsidRPr="00D810B9" w:rsidRDefault="00AF3CFB" w:rsidP="00AF3CFB">
            <w:pPr>
              <w:rPr>
                <w:iCs/>
                <w:sz w:val="18"/>
              </w:rPr>
            </w:pPr>
            <w:r w:rsidRPr="00D810B9">
              <w:rPr>
                <w:iCs/>
                <w:sz w:val="18"/>
              </w:rPr>
              <w:t>System test</w:t>
            </w:r>
          </w:p>
        </w:tc>
      </w:tr>
      <w:tr w:rsidR="00AF3CFB" w:rsidRPr="006462E0" w14:paraId="744EEEC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2317CD1" w14:textId="77777777" w:rsidR="00AF3CFB" w:rsidRDefault="00AF3CFB" w:rsidP="00AF3CFB">
            <w:pPr>
              <w:pStyle w:val="TableRowNameLeft"/>
              <w:rPr>
                <w:noProof w:val="0"/>
                <w:sz w:val="18"/>
                <w:szCs w:val="18"/>
              </w:rPr>
            </w:pPr>
            <w:r w:rsidRPr="006462E0">
              <w:rPr>
                <w:noProof w:val="0"/>
                <w:sz w:val="18"/>
                <w:szCs w:val="18"/>
              </w:rPr>
              <w:t>V&amp;V acceptance criteria:</w:t>
            </w:r>
          </w:p>
          <w:p w14:paraId="3F8E21D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AB3F1C5" w14:textId="77777777" w:rsidR="00BF1084" w:rsidRDefault="00BF1084"/>
        </w:tc>
      </w:tr>
      <w:tr w:rsidR="00AF3CFB" w:rsidRPr="006462E0" w14:paraId="67B0DFD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2C1F51"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1EBA2F2F" w14:textId="77777777" w:rsidR="00BF1084" w:rsidRDefault="00BF1084"/>
        </w:tc>
      </w:tr>
    </w:tbl>
    <w:p w14:paraId="0788E732" w14:textId="77777777" w:rsidR="00E24C7B" w:rsidRPr="00DF0B71" w:rsidRDefault="00E24C7B" w:rsidP="00937B04">
      <w:pPr>
        <w:rPr>
          <w:sz w:val="2"/>
          <w:szCs w:val="2"/>
        </w:rPr>
      </w:pPr>
    </w:p>
    <w:p w14:paraId="2A1A2EB3" w14:textId="77777777" w:rsidR="00831488" w:rsidRPr="006462E0" w:rsidRDefault="00831488" w:rsidP="00BC0911">
      <w:pPr>
        <w:rPr>
          <w:sz w:val="2"/>
          <w:szCs w:val="2"/>
        </w:rPr>
      </w:pPr>
    </w:p>
    <w:p w14:paraId="497E5215" w14:textId="40F59889" w:rsidR="00B356F2" w:rsidRDefault="00B356F2" w:rsidP="00B81A22">
      <w:pPr>
        <w:pStyle w:val="Caption"/>
      </w:pPr>
      <w:bookmarkStart w:id="208" w:name="_Toc524090320"/>
      <w:r w:rsidRPr="006462E0">
        <w:t xml:space="preserve">Table </w:t>
      </w:r>
      <w:r w:rsidRPr="006462E0">
        <w:fldChar w:fldCharType="begin"/>
      </w:r>
      <w:r w:rsidRPr="006462E0">
        <w:instrText xml:space="preserve"> SEQ Table \* ARABIC </w:instrText>
      </w:r>
      <w:r w:rsidRPr="006462E0">
        <w:fldChar w:fldCharType="separate"/>
      </w:r>
      <w:r w:rsidR="0084278B">
        <w:rPr>
          <w:noProof/>
        </w:rPr>
        <w:t>50</w:t>
      </w:r>
      <w:r w:rsidRPr="006462E0">
        <w:fldChar w:fldCharType="end"/>
      </w:r>
      <w:r w:rsidR="00B81A22">
        <w:t xml:space="preserve">: </w:t>
      </w:r>
      <w:r w:rsidR="006A32C9">
        <w:t xml:space="preserve"> </w:t>
      </w:r>
      <w:r w:rsidR="003D7ABB">
        <w:t>ECG detect data corruption of Payload</w:t>
      </w:r>
      <w:bookmarkEnd w:id="20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5166C8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1FCD4B"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5136BAB" w14:textId="77777777" w:rsidR="004C0701" w:rsidRPr="004F71B4" w:rsidRDefault="004C0701" w:rsidP="004C0701">
            <w:pPr>
              <w:pStyle w:val="TableTextLeft"/>
              <w:keepNext/>
              <w:rPr>
                <w:sz w:val="18"/>
                <w:szCs w:val="18"/>
                <w:lang w:val="en-GB"/>
              </w:rPr>
            </w:pPr>
            <w:bookmarkStart w:id="209" w:name="_f7ab088f1cc366701f06f07c9c418eb8"/>
            <w:r>
              <w:rPr>
                <w:sz w:val="18"/>
                <w:szCs w:val="18"/>
                <w:lang w:val="en-GB"/>
              </w:rPr>
              <w:t>T-S-Req056</w:t>
            </w:r>
            <w:bookmarkEnd w:id="209"/>
            <w:r w:rsidR="001E6818">
              <w:rPr>
                <w:sz w:val="18"/>
                <w:szCs w:val="18"/>
                <w:lang w:val="en-GB"/>
              </w:rPr>
              <w:t xml:space="preserve"> - ECG-Manifest-Encryption</w:t>
            </w:r>
          </w:p>
        </w:tc>
      </w:tr>
      <w:tr w:rsidR="00AF3CFB" w:rsidRPr="006462E0" w14:paraId="1CACED5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4DE54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F61F97C" w14:textId="77777777" w:rsidR="00AF3CFB" w:rsidRDefault="00AF3CFB" w:rsidP="00AF3CFB">
            <w:pPr>
              <w:pStyle w:val="TableTextLeft"/>
              <w:keepNext/>
              <w:rPr>
                <w:sz w:val="18"/>
                <w:szCs w:val="18"/>
                <w:lang w:val="en-GB"/>
              </w:rPr>
            </w:pPr>
          </w:p>
        </w:tc>
      </w:tr>
      <w:tr w:rsidR="00AF3CFB" w:rsidRPr="006462E0" w14:paraId="7D85EA7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197CE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9DA0F33"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44A9C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8100B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10567E4"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176F4F87"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4F935D0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5A060A"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61A69AF4" w14:textId="77777777" w:rsidR="00AF3CFB" w:rsidRPr="004F71B4" w:rsidRDefault="00AF3CFB" w:rsidP="00AF3CFB">
            <w:pPr>
              <w:pStyle w:val="TableTextLeft"/>
              <w:keepNext/>
              <w:rPr>
                <w:sz w:val="18"/>
                <w:szCs w:val="18"/>
                <w:lang w:val="en-GB"/>
              </w:rPr>
            </w:pPr>
            <w:r w:rsidRPr="00AC6ABE">
              <w:rPr>
                <w:sz w:val="18"/>
                <w:szCs w:val="18"/>
                <w:lang w:val="en-GB"/>
              </w:rPr>
              <w:t>F-S-Req031</w:t>
            </w:r>
            <w:r>
              <w:rPr>
                <w:sz w:val="18"/>
                <w:szCs w:val="18"/>
                <w:lang w:val="en-GB"/>
              </w:rPr>
              <w:t xml:space="preserve"> - OTA Feature Detects Data Corruption</w:t>
            </w:r>
          </w:p>
        </w:tc>
      </w:tr>
      <w:tr w:rsidR="00AF3CFB" w:rsidRPr="006462E0" w14:paraId="651E2FB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363CB73" w14:textId="77777777" w:rsidR="00AF3CFB" w:rsidRDefault="00AF3CFB" w:rsidP="00AF3CFB">
            <w:pPr>
              <w:pStyle w:val="TableRowNameLeft"/>
              <w:rPr>
                <w:noProof w:val="0"/>
                <w:sz w:val="18"/>
                <w:szCs w:val="18"/>
              </w:rPr>
            </w:pPr>
            <w:r w:rsidRPr="006462E0">
              <w:rPr>
                <w:noProof w:val="0"/>
                <w:sz w:val="18"/>
                <w:szCs w:val="18"/>
              </w:rPr>
              <w:t>ASIL Classification:</w:t>
            </w:r>
          </w:p>
          <w:p w14:paraId="0680DDB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8C5536D"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587E72F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18BB3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9D34157"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ECG-Manifest-Encryption</w:t>
            </w:r>
          </w:p>
        </w:tc>
      </w:tr>
      <w:tr w:rsidR="00AF3CFB" w:rsidRPr="006462E0" w14:paraId="494C695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0CFE5E"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B871C10" w14:textId="77777777" w:rsidR="00AF3CFB" w:rsidRPr="004F71B4" w:rsidRDefault="00AF3CFB" w:rsidP="00AF3CFB">
            <w:pPr>
              <w:pStyle w:val="FuncSafetyReqText"/>
              <w:rPr>
                <w:i/>
                <w:noProof w:val="0"/>
                <w:color w:val="808080"/>
                <w:sz w:val="18"/>
                <w:szCs w:val="18"/>
              </w:rPr>
            </w:pPr>
            <w:r>
              <w:rPr>
                <w:noProof w:val="0"/>
                <w:sz w:val="18"/>
                <w:szCs w:val="18"/>
              </w:rPr>
              <w:t>The encrypted OTA Manifest shall have an HASH for each software file and shall be utilized by the ECG to verify that the file downloaded from the cloud was not corrupted.</w:t>
            </w:r>
          </w:p>
        </w:tc>
      </w:tr>
      <w:tr w:rsidR="00AF3CFB" w:rsidRPr="006462E0" w14:paraId="212D179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719B5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8618B63" w14:textId="77777777" w:rsidR="00BF1084" w:rsidRDefault="00BF1084"/>
        </w:tc>
      </w:tr>
      <w:tr w:rsidR="00AF3CFB" w:rsidRPr="006462E0" w14:paraId="6E079A7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EE4E9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64A2883"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600F6C5"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FBB3F6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4BE8CB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0D294A7C"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41B3025"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212BEA7"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428E3E2" w14:textId="77777777" w:rsidR="00BF1084" w:rsidRDefault="00BF1084"/>
        </w:tc>
      </w:tr>
      <w:tr w:rsidR="00AF3CFB" w:rsidRPr="006462E0" w14:paraId="09ADEFD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D7D08C4"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0C6553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3BF1ABC"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5716149" w14:textId="77777777" w:rsidR="00BF1084" w:rsidRDefault="00BF1084"/>
        </w:tc>
      </w:tr>
      <w:tr w:rsidR="00AF3CFB" w:rsidRPr="006462E0" w14:paraId="518CE0CD"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0D68EB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22D5E70" w14:textId="77777777" w:rsidR="00AF3CFB" w:rsidRDefault="00AF3CFB" w:rsidP="00AF3CFB">
            <w:pPr>
              <w:pStyle w:val="FuncSafetyReqText"/>
              <w:rPr>
                <w:noProof w:val="0"/>
                <w:sz w:val="18"/>
                <w:szCs w:val="18"/>
              </w:rPr>
            </w:pPr>
          </w:p>
        </w:tc>
      </w:tr>
      <w:tr w:rsidR="00AF3CFB" w:rsidRPr="006462E0" w14:paraId="20B789D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4990AE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E438E51" w14:textId="77777777" w:rsidR="00AF3CFB" w:rsidRPr="00D810B9" w:rsidRDefault="00AF3CFB" w:rsidP="00AF3CFB">
            <w:pPr>
              <w:rPr>
                <w:iCs/>
                <w:sz w:val="18"/>
              </w:rPr>
            </w:pPr>
            <w:r w:rsidRPr="00D810B9">
              <w:rPr>
                <w:iCs/>
                <w:sz w:val="18"/>
              </w:rPr>
              <w:t>System test</w:t>
            </w:r>
          </w:p>
        </w:tc>
      </w:tr>
      <w:tr w:rsidR="00AF3CFB" w:rsidRPr="006462E0" w14:paraId="59C9E4D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2F39AC" w14:textId="77777777" w:rsidR="00AF3CFB" w:rsidRDefault="00AF3CFB" w:rsidP="00AF3CFB">
            <w:pPr>
              <w:pStyle w:val="TableRowNameLeft"/>
              <w:rPr>
                <w:noProof w:val="0"/>
                <w:sz w:val="18"/>
                <w:szCs w:val="18"/>
              </w:rPr>
            </w:pPr>
            <w:r w:rsidRPr="006462E0">
              <w:rPr>
                <w:noProof w:val="0"/>
                <w:sz w:val="18"/>
                <w:szCs w:val="18"/>
              </w:rPr>
              <w:t>V&amp;V acceptance criteria:</w:t>
            </w:r>
          </w:p>
          <w:p w14:paraId="7AC4430A"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64CC261" w14:textId="77777777" w:rsidR="00BF1084" w:rsidRDefault="00BF1084"/>
        </w:tc>
      </w:tr>
      <w:tr w:rsidR="00AF3CFB" w:rsidRPr="006462E0" w14:paraId="4A52C21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5E0C7D"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011EA36" w14:textId="77777777" w:rsidR="00BF1084" w:rsidRDefault="00BF1084"/>
        </w:tc>
      </w:tr>
    </w:tbl>
    <w:p w14:paraId="63EC5667" w14:textId="77777777" w:rsidR="00E24C7B" w:rsidRPr="00DF0B71" w:rsidRDefault="00E24C7B" w:rsidP="00937B04">
      <w:pPr>
        <w:rPr>
          <w:sz w:val="2"/>
          <w:szCs w:val="2"/>
        </w:rPr>
      </w:pPr>
    </w:p>
    <w:p w14:paraId="7CBB8C6C" w14:textId="77777777" w:rsidR="00831488" w:rsidRPr="006462E0" w:rsidRDefault="00831488" w:rsidP="00BC0911">
      <w:pPr>
        <w:rPr>
          <w:sz w:val="2"/>
          <w:szCs w:val="2"/>
        </w:rPr>
      </w:pPr>
    </w:p>
    <w:p w14:paraId="420717BA" w14:textId="67FFC907" w:rsidR="00B356F2" w:rsidRDefault="00B356F2" w:rsidP="00B81A22">
      <w:pPr>
        <w:pStyle w:val="Caption"/>
      </w:pPr>
      <w:bookmarkStart w:id="210" w:name="_Toc524090321"/>
      <w:r w:rsidRPr="006462E0">
        <w:t xml:space="preserve">Table </w:t>
      </w:r>
      <w:r w:rsidRPr="006462E0">
        <w:fldChar w:fldCharType="begin"/>
      </w:r>
      <w:r w:rsidRPr="006462E0">
        <w:instrText xml:space="preserve"> SEQ Table \* ARABIC </w:instrText>
      </w:r>
      <w:r w:rsidRPr="006462E0">
        <w:fldChar w:fldCharType="separate"/>
      </w:r>
      <w:r w:rsidR="0084278B">
        <w:rPr>
          <w:noProof/>
        </w:rPr>
        <w:t>51</w:t>
      </w:r>
      <w:r w:rsidRPr="006462E0">
        <w:fldChar w:fldCharType="end"/>
      </w:r>
      <w:r w:rsidR="00B81A22">
        <w:t xml:space="preserve">: </w:t>
      </w:r>
      <w:r w:rsidR="006A32C9">
        <w:t xml:space="preserve"> </w:t>
      </w:r>
      <w:r w:rsidR="003D7ABB">
        <w:t>ECG-Manifest-Encryption</w:t>
      </w:r>
      <w:bookmarkEnd w:id="210"/>
    </w:p>
    <w:p w14:paraId="2526043A" w14:textId="77777777" w:rsidR="0078561F" w:rsidRPr="0078561F" w:rsidRDefault="004E3C27" w:rsidP="0078561F">
      <w:pPr>
        <w:pStyle w:val="Heading3"/>
      </w:pPr>
      <w:bookmarkStart w:id="211" w:name="_Toc524090215"/>
      <w:r w:rsidRPr="00225104">
        <w:t xml:space="preserve">Requirement Derivation Diagram(s) for </w:t>
      </w:r>
      <w:r>
        <w:t>F-S-Req033</w:t>
      </w:r>
      <w:r w:rsidR="00E21424">
        <w:t xml:space="preserve"> - OTA Feature Detects Invalid Software</w:t>
      </w:r>
      <w:bookmarkEnd w:id="211"/>
    </w:p>
    <w:p w14:paraId="3E7CEDC0" w14:textId="77777777" w:rsidR="005E1C3C" w:rsidRPr="00953CBA" w:rsidRDefault="005E1C3C" w:rsidP="00953CBA"/>
    <w:p w14:paraId="59B9BFEE" w14:textId="77777777" w:rsidR="004E3C27" w:rsidRPr="004E3C27" w:rsidRDefault="004E3C27" w:rsidP="004E3C27">
      <w:pPr>
        <w:pStyle w:val="Heading4"/>
      </w:pPr>
      <w:bookmarkStart w:id="212" w:name="_Toc524090216"/>
      <w:r>
        <w:t>Requirement Derivation Diagram(s) (Optional)</w:t>
      </w:r>
      <w:bookmarkEnd w:id="212"/>
      <w:r>
        <w:t xml:space="preserve"> </w:t>
      </w:r>
    </w:p>
    <w:p w14:paraId="4604FDDA" w14:textId="77777777" w:rsidR="004E3C27" w:rsidRPr="00225104" w:rsidRDefault="004E3C27" w:rsidP="004E3C27">
      <w:pPr>
        <w:rPr>
          <w:i/>
          <w:color w:val="A6A6A6"/>
        </w:rPr>
      </w:pPr>
      <w:r w:rsidRPr="00225104">
        <w:rPr>
          <w:i/>
          <w:color w:val="A6A6A6"/>
        </w:rPr>
        <w:t>Derive Technical Safety Requirements from Functional Safety Requirements.</w:t>
      </w:r>
    </w:p>
    <w:p w14:paraId="488B7FB8" w14:textId="77777777" w:rsidR="004E3C27" w:rsidRPr="00225104" w:rsidRDefault="004E3C27" w:rsidP="004E3C27"/>
    <w:p w14:paraId="2AAF826C"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2A2B3523" w14:textId="77777777" w:rsidR="00240AB6" w:rsidRDefault="00240AB6" w:rsidP="004E3C27">
      <w:pPr>
        <w:jc w:val="center"/>
        <w:rPr>
          <w:i/>
          <w:color w:val="A6A6A6"/>
        </w:rPr>
      </w:pPr>
    </w:p>
    <w:p w14:paraId="56A259A1" w14:textId="77777777" w:rsidR="00240AB6" w:rsidRDefault="00240AB6" w:rsidP="004E3C27">
      <w:pPr>
        <w:jc w:val="center"/>
        <w:rPr>
          <w:i/>
          <w:color w:val="A6A6A6"/>
        </w:rPr>
      </w:pPr>
    </w:p>
    <w:p w14:paraId="2D554E21" w14:textId="77777777" w:rsidR="004E3C27" w:rsidRPr="00935A34" w:rsidRDefault="004E3C27" w:rsidP="004E3C27">
      <w:pPr>
        <w:jc w:val="center"/>
      </w:pPr>
      <w:r>
        <w:rPr>
          <w:noProof/>
          <w:lang w:val="en-US"/>
        </w:rPr>
        <w:drawing>
          <wp:inline distT="0" distB="0" distL="0" distR="0">
            <wp:extent cx="3914775" cy="2952750"/>
            <wp:effectExtent l="0" t="0" r="0" b="0"/>
            <wp:docPr id="54" name="Picture 342761167.jpg" descr="342761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42761167.jpg"/>
                    <pic:cNvPicPr/>
                  </pic:nvPicPr>
                  <pic:blipFill>
                    <a:blip r:embed="rId40" cstate="print"/>
                    <a:stretch>
                      <a:fillRect/>
                    </a:stretch>
                  </pic:blipFill>
                  <pic:spPr>
                    <a:xfrm>
                      <a:off x="0" y="0"/>
                      <a:ext cx="3914775" cy="2952750"/>
                    </a:xfrm>
                    <a:prstGeom prst="rect">
                      <a:avLst/>
                    </a:prstGeom>
                  </pic:spPr>
                </pic:pic>
              </a:graphicData>
            </a:graphic>
          </wp:inline>
        </w:drawing>
      </w:r>
    </w:p>
    <w:p w14:paraId="3CA31D42" w14:textId="57A0C966"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27</w:t>
      </w:r>
      <w:r w:rsidRPr="00225104">
        <w:fldChar w:fldCharType="end"/>
      </w:r>
      <w:r w:rsidRPr="00225104">
        <w:t xml:space="preserve"> - Technical Safety Requirements Derivation Diagram for </w:t>
      </w:r>
      <w:r>
        <w:t>F-S-Req033</w:t>
      </w:r>
    </w:p>
    <w:p w14:paraId="58A63B93" w14:textId="77777777" w:rsidR="00EE1AD7" w:rsidRDefault="00AA2664" w:rsidP="00EB1D46">
      <w:pPr>
        <w:pStyle w:val="Heading4"/>
      </w:pPr>
      <w:bookmarkStart w:id="213" w:name="_Toc524090217"/>
      <w:r>
        <w:t xml:space="preserve">Technical Safety Requirements </w:t>
      </w:r>
      <w:r w:rsidR="004E3C27">
        <w:t>for F-S-Req033</w:t>
      </w:r>
      <w:r w:rsidR="009B6F4C">
        <w:t xml:space="preserve"> - OTA Feature Detects Invalid Software</w:t>
      </w:r>
      <w:bookmarkEnd w:id="213"/>
    </w:p>
    <w:p w14:paraId="7C4864FE" w14:textId="77777777" w:rsidR="00EE1AD7" w:rsidRPr="00EE1AD7" w:rsidRDefault="00EE1AD7" w:rsidP="00EB1D46"/>
    <w:p w14:paraId="00576860" w14:textId="30117E3D"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0B644C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4BE75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EF6E4D9" w14:textId="77777777" w:rsidR="004C0701" w:rsidRPr="004F71B4" w:rsidRDefault="004C0701" w:rsidP="004C0701">
            <w:pPr>
              <w:pStyle w:val="TableTextLeft"/>
              <w:keepNext/>
              <w:rPr>
                <w:sz w:val="18"/>
                <w:szCs w:val="18"/>
                <w:lang w:val="en-GB"/>
              </w:rPr>
            </w:pPr>
            <w:bookmarkStart w:id="214" w:name="_fc135697d9da00287e41b4fc42e6fea8"/>
            <w:r>
              <w:rPr>
                <w:sz w:val="18"/>
                <w:szCs w:val="18"/>
                <w:lang w:val="en-GB"/>
              </w:rPr>
              <w:t>T-S-Req037</w:t>
            </w:r>
            <w:bookmarkEnd w:id="214"/>
            <w:r w:rsidR="001E6818">
              <w:rPr>
                <w:sz w:val="18"/>
                <w:szCs w:val="18"/>
                <w:lang w:val="en-GB"/>
              </w:rPr>
              <w:t xml:space="preserve"> - Target ECU - SW signing verification</w:t>
            </w:r>
          </w:p>
        </w:tc>
      </w:tr>
      <w:tr w:rsidR="00AF3CFB" w:rsidRPr="006462E0" w14:paraId="633A6A0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B7A62D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12F6B77" w14:textId="77777777" w:rsidR="00AF3CFB" w:rsidRDefault="00AF3CFB" w:rsidP="00AF3CFB">
            <w:pPr>
              <w:pStyle w:val="TableTextLeft"/>
              <w:keepNext/>
              <w:rPr>
                <w:sz w:val="18"/>
                <w:szCs w:val="18"/>
                <w:lang w:val="en-GB"/>
              </w:rPr>
            </w:pPr>
          </w:p>
        </w:tc>
      </w:tr>
      <w:tr w:rsidR="00AF3CFB" w:rsidRPr="006462E0" w14:paraId="43C3606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302786A"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0D26D9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2217A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56E0E8"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4FEFDAB"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55567DB5"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35BE2A0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97388F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05B32F2" w14:textId="77777777" w:rsidR="00AF3CFB" w:rsidRPr="004F71B4" w:rsidRDefault="00AF3CFB" w:rsidP="00AF3CFB">
            <w:pPr>
              <w:pStyle w:val="TableTextLeft"/>
              <w:keepNext/>
              <w:rPr>
                <w:sz w:val="18"/>
                <w:szCs w:val="18"/>
                <w:lang w:val="en-GB"/>
              </w:rPr>
            </w:pPr>
            <w:r w:rsidRPr="00AC6ABE">
              <w:rPr>
                <w:sz w:val="18"/>
                <w:szCs w:val="18"/>
                <w:lang w:val="en-GB"/>
              </w:rPr>
              <w:t>F-S-Req033</w:t>
            </w:r>
            <w:r>
              <w:rPr>
                <w:sz w:val="18"/>
                <w:szCs w:val="18"/>
                <w:lang w:val="en-GB"/>
              </w:rPr>
              <w:t xml:space="preserve"> - OTA Feature Detects Invalid Software</w:t>
            </w:r>
          </w:p>
        </w:tc>
      </w:tr>
      <w:tr w:rsidR="00AF3CFB" w:rsidRPr="006462E0" w14:paraId="38BD8CC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5E5C20" w14:textId="77777777" w:rsidR="00AF3CFB" w:rsidRDefault="00AF3CFB" w:rsidP="00AF3CFB">
            <w:pPr>
              <w:pStyle w:val="TableRowNameLeft"/>
              <w:rPr>
                <w:noProof w:val="0"/>
                <w:sz w:val="18"/>
                <w:szCs w:val="18"/>
              </w:rPr>
            </w:pPr>
            <w:r w:rsidRPr="006462E0">
              <w:rPr>
                <w:noProof w:val="0"/>
                <w:sz w:val="18"/>
                <w:szCs w:val="18"/>
              </w:rPr>
              <w:t>ASIL Classification:</w:t>
            </w:r>
          </w:p>
          <w:p w14:paraId="4E0129D1"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DAE09E0"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5CE174C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CE5CD2"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9CBDCC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 SW signing verification</w:t>
            </w:r>
          </w:p>
        </w:tc>
      </w:tr>
      <w:tr w:rsidR="00AF3CFB" w:rsidRPr="006462E0" w14:paraId="4CC1E48F"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0495F11"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9D0DD2E" w14:textId="77777777" w:rsidR="00AF3CFB" w:rsidRPr="004F71B4" w:rsidRDefault="00AF3CFB" w:rsidP="00AF3CFB">
            <w:pPr>
              <w:pStyle w:val="FuncSafetyReqText"/>
              <w:rPr>
                <w:i/>
                <w:noProof w:val="0"/>
                <w:color w:val="808080"/>
                <w:sz w:val="18"/>
                <w:szCs w:val="18"/>
              </w:rPr>
            </w:pPr>
            <w:r>
              <w:rPr>
                <w:noProof w:val="0"/>
                <w:sz w:val="18"/>
                <w:szCs w:val="18"/>
              </w:rPr>
              <w:t>OTA Application in each ECU shall verify the software signature prior to installation</w:t>
            </w:r>
          </w:p>
        </w:tc>
      </w:tr>
      <w:tr w:rsidR="00AF3CFB" w:rsidRPr="006462E0" w14:paraId="3CDE3AA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6A1A4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27F68A5" w14:textId="77777777" w:rsidR="00BF1084" w:rsidRDefault="00BF1084"/>
        </w:tc>
      </w:tr>
      <w:tr w:rsidR="00AF3CFB" w:rsidRPr="006462E0" w14:paraId="7416DBE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7D527E"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6D2713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24ECCE3"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D0E1B2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BFE488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530BA8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96FDCCD"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3767A90"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348DB33" w14:textId="77777777" w:rsidR="00BF1084" w:rsidRDefault="00BF1084"/>
        </w:tc>
      </w:tr>
      <w:tr w:rsidR="00AF3CFB" w:rsidRPr="006462E0" w14:paraId="629373E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1348907"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7798D90"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D3893BE"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E88D655" w14:textId="77777777" w:rsidR="00BF1084" w:rsidRDefault="00BF1084"/>
        </w:tc>
      </w:tr>
      <w:tr w:rsidR="00AF3CFB" w:rsidRPr="006462E0" w14:paraId="1B2E6170"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DD1B2C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0C4DBBC" w14:textId="77777777" w:rsidR="00AF3CFB" w:rsidRDefault="00AF3CFB" w:rsidP="00AF3CFB">
            <w:pPr>
              <w:pStyle w:val="FuncSafetyReqText"/>
              <w:rPr>
                <w:noProof w:val="0"/>
                <w:sz w:val="18"/>
                <w:szCs w:val="18"/>
              </w:rPr>
            </w:pPr>
          </w:p>
        </w:tc>
      </w:tr>
      <w:tr w:rsidR="00AF3CFB" w:rsidRPr="006462E0" w14:paraId="707B8D8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D5CCA9F"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BD61F4C" w14:textId="77777777" w:rsidR="00AF3CFB" w:rsidRPr="00D810B9" w:rsidRDefault="00AF3CFB" w:rsidP="00AF3CFB">
            <w:pPr>
              <w:rPr>
                <w:iCs/>
                <w:sz w:val="18"/>
              </w:rPr>
            </w:pPr>
            <w:r w:rsidRPr="00D810B9">
              <w:rPr>
                <w:iCs/>
                <w:sz w:val="18"/>
              </w:rPr>
              <w:t>System test</w:t>
            </w:r>
          </w:p>
        </w:tc>
      </w:tr>
      <w:tr w:rsidR="00AF3CFB" w:rsidRPr="006462E0" w14:paraId="2BF0150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EF296D1" w14:textId="77777777" w:rsidR="00AF3CFB" w:rsidRDefault="00AF3CFB" w:rsidP="00AF3CFB">
            <w:pPr>
              <w:pStyle w:val="TableRowNameLeft"/>
              <w:rPr>
                <w:noProof w:val="0"/>
                <w:sz w:val="18"/>
                <w:szCs w:val="18"/>
              </w:rPr>
            </w:pPr>
            <w:r w:rsidRPr="006462E0">
              <w:rPr>
                <w:noProof w:val="0"/>
                <w:sz w:val="18"/>
                <w:szCs w:val="18"/>
              </w:rPr>
              <w:t>V&amp;V acceptance criteria:</w:t>
            </w:r>
          </w:p>
          <w:p w14:paraId="4B90B11B"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8E74934" w14:textId="77777777" w:rsidR="00BF1084" w:rsidRDefault="00BF1084"/>
        </w:tc>
      </w:tr>
      <w:tr w:rsidR="00AF3CFB" w:rsidRPr="006462E0" w14:paraId="6D52AC4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64604D"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09CF35E1" w14:textId="77777777" w:rsidR="00BF1084" w:rsidRDefault="00BF1084"/>
        </w:tc>
      </w:tr>
    </w:tbl>
    <w:p w14:paraId="17A86B87" w14:textId="77777777" w:rsidR="00E24C7B" w:rsidRPr="00DF0B71" w:rsidRDefault="00E24C7B" w:rsidP="00937B04">
      <w:pPr>
        <w:rPr>
          <w:sz w:val="2"/>
          <w:szCs w:val="2"/>
        </w:rPr>
      </w:pPr>
    </w:p>
    <w:p w14:paraId="3331C906" w14:textId="77777777" w:rsidR="00831488" w:rsidRPr="006462E0" w:rsidRDefault="00831488" w:rsidP="00BC0911">
      <w:pPr>
        <w:rPr>
          <w:sz w:val="2"/>
          <w:szCs w:val="2"/>
        </w:rPr>
      </w:pPr>
    </w:p>
    <w:p w14:paraId="17F9C0C0" w14:textId="6A43C027" w:rsidR="00B356F2" w:rsidRDefault="00B356F2" w:rsidP="00B81A22">
      <w:pPr>
        <w:pStyle w:val="Caption"/>
      </w:pPr>
      <w:bookmarkStart w:id="215" w:name="_Toc524090322"/>
      <w:r w:rsidRPr="006462E0">
        <w:t xml:space="preserve">Table </w:t>
      </w:r>
      <w:r w:rsidRPr="006462E0">
        <w:fldChar w:fldCharType="begin"/>
      </w:r>
      <w:r w:rsidRPr="006462E0">
        <w:instrText xml:space="preserve"> SEQ Table \* ARABIC </w:instrText>
      </w:r>
      <w:r w:rsidRPr="006462E0">
        <w:fldChar w:fldCharType="separate"/>
      </w:r>
      <w:r w:rsidR="0084278B">
        <w:rPr>
          <w:noProof/>
        </w:rPr>
        <w:t>52</w:t>
      </w:r>
      <w:r w:rsidRPr="006462E0">
        <w:fldChar w:fldCharType="end"/>
      </w:r>
      <w:r w:rsidR="00B81A22">
        <w:t xml:space="preserve">: </w:t>
      </w:r>
      <w:r w:rsidR="006A32C9">
        <w:t xml:space="preserve"> </w:t>
      </w:r>
      <w:r w:rsidR="003D7ABB">
        <w:t>Target ECU - SW signing verification</w:t>
      </w:r>
      <w:bookmarkEnd w:id="215"/>
    </w:p>
    <w:p w14:paraId="636449DC" w14:textId="77777777" w:rsidR="0078561F" w:rsidRPr="0078561F" w:rsidRDefault="004E3C27" w:rsidP="0078561F">
      <w:pPr>
        <w:pStyle w:val="Heading3"/>
      </w:pPr>
      <w:bookmarkStart w:id="216" w:name="_Toc524090218"/>
      <w:r w:rsidRPr="00225104">
        <w:t xml:space="preserve">Requirement Derivation Diagram(s) for </w:t>
      </w:r>
      <w:r>
        <w:t>F-S-Req027</w:t>
      </w:r>
      <w:r w:rsidR="00E21424">
        <w:t xml:space="preserve"> - OTA Feature Evaluates ACTIVATION Success</w:t>
      </w:r>
      <w:bookmarkEnd w:id="216"/>
    </w:p>
    <w:p w14:paraId="19725B09" w14:textId="77777777" w:rsidR="005E1C3C" w:rsidRPr="00953CBA" w:rsidRDefault="005E1C3C" w:rsidP="00953CBA"/>
    <w:p w14:paraId="531B2124" w14:textId="77777777" w:rsidR="004E3C27" w:rsidRPr="004E3C27" w:rsidRDefault="004E3C27" w:rsidP="004E3C27">
      <w:pPr>
        <w:pStyle w:val="Heading4"/>
      </w:pPr>
      <w:bookmarkStart w:id="217" w:name="_Toc524090219"/>
      <w:r>
        <w:t>Requirement Derivation Diagram(s) (Optional)</w:t>
      </w:r>
      <w:bookmarkEnd w:id="217"/>
      <w:r>
        <w:t xml:space="preserve"> </w:t>
      </w:r>
    </w:p>
    <w:p w14:paraId="52D336BF" w14:textId="77777777" w:rsidR="004E3C27" w:rsidRPr="00225104" w:rsidRDefault="004E3C27" w:rsidP="004E3C27">
      <w:pPr>
        <w:rPr>
          <w:i/>
          <w:color w:val="A6A6A6"/>
        </w:rPr>
      </w:pPr>
      <w:r w:rsidRPr="00225104">
        <w:rPr>
          <w:i/>
          <w:color w:val="A6A6A6"/>
        </w:rPr>
        <w:t>Derive Technical Safety Requirements from Functional Safety Requirements.</w:t>
      </w:r>
    </w:p>
    <w:p w14:paraId="0BE820F8" w14:textId="77777777" w:rsidR="004E3C27" w:rsidRPr="00225104" w:rsidRDefault="004E3C27" w:rsidP="004E3C27"/>
    <w:p w14:paraId="63458CEE"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7E3C6132" w14:textId="77777777" w:rsidR="00240AB6" w:rsidRDefault="00240AB6" w:rsidP="004E3C27">
      <w:pPr>
        <w:jc w:val="center"/>
        <w:rPr>
          <w:i/>
          <w:color w:val="A6A6A6"/>
        </w:rPr>
      </w:pPr>
    </w:p>
    <w:p w14:paraId="6D69BA17" w14:textId="77777777" w:rsidR="00240AB6" w:rsidRDefault="00240AB6" w:rsidP="004E3C27">
      <w:pPr>
        <w:jc w:val="center"/>
        <w:rPr>
          <w:i/>
          <w:color w:val="A6A6A6"/>
        </w:rPr>
      </w:pPr>
    </w:p>
    <w:p w14:paraId="0C14F92C" w14:textId="77777777" w:rsidR="004E3C27" w:rsidRPr="00935A34" w:rsidRDefault="004E3C27" w:rsidP="004E3C27">
      <w:pPr>
        <w:jc w:val="center"/>
      </w:pPr>
      <w:r>
        <w:rPr>
          <w:noProof/>
          <w:lang w:val="en-US"/>
        </w:rPr>
        <w:drawing>
          <wp:inline distT="0" distB="0" distL="0" distR="0">
            <wp:extent cx="4229100" cy="3105150"/>
            <wp:effectExtent l="0" t="0" r="0" b="0"/>
            <wp:docPr id="56" name="Picture -1475958255.jpg" descr="-1475958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75958255.jpg"/>
                    <pic:cNvPicPr/>
                  </pic:nvPicPr>
                  <pic:blipFill>
                    <a:blip r:embed="rId41" cstate="print"/>
                    <a:stretch>
                      <a:fillRect/>
                    </a:stretch>
                  </pic:blipFill>
                  <pic:spPr>
                    <a:xfrm>
                      <a:off x="0" y="0"/>
                      <a:ext cx="4229100" cy="3105150"/>
                    </a:xfrm>
                    <a:prstGeom prst="rect">
                      <a:avLst/>
                    </a:prstGeom>
                  </pic:spPr>
                </pic:pic>
              </a:graphicData>
            </a:graphic>
          </wp:inline>
        </w:drawing>
      </w:r>
    </w:p>
    <w:p w14:paraId="1BA7C75B" w14:textId="73317AAB"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28</w:t>
      </w:r>
      <w:r w:rsidRPr="00225104">
        <w:fldChar w:fldCharType="end"/>
      </w:r>
      <w:r w:rsidRPr="00225104">
        <w:t xml:space="preserve"> - Technical Safety Requirements Derivation Diagram for </w:t>
      </w:r>
      <w:r>
        <w:t>F-S-Req027</w:t>
      </w:r>
    </w:p>
    <w:p w14:paraId="0E97B4A5" w14:textId="77777777" w:rsidR="00EE1AD7" w:rsidRDefault="00AA2664" w:rsidP="00EB1D46">
      <w:pPr>
        <w:pStyle w:val="Heading4"/>
      </w:pPr>
      <w:bookmarkStart w:id="218" w:name="_Toc524090220"/>
      <w:r>
        <w:t xml:space="preserve">Technical Safety Requirements </w:t>
      </w:r>
      <w:r w:rsidR="004E3C27">
        <w:t>for F-S-Req027</w:t>
      </w:r>
      <w:r w:rsidR="009B6F4C">
        <w:t xml:space="preserve"> - OTA Feature Evaluates ACTIVATION Success</w:t>
      </w:r>
      <w:bookmarkEnd w:id="218"/>
    </w:p>
    <w:p w14:paraId="6CF9D576" w14:textId="77777777" w:rsidR="00EE1AD7" w:rsidRPr="00EE1AD7" w:rsidRDefault="00EE1AD7" w:rsidP="00EB1D46"/>
    <w:p w14:paraId="477F008F" w14:textId="7CE8F491"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6C57C22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E454EFB"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3F3D5A3" w14:textId="77777777" w:rsidR="004C0701" w:rsidRPr="004F71B4" w:rsidRDefault="004C0701" w:rsidP="004C0701">
            <w:pPr>
              <w:pStyle w:val="TableTextLeft"/>
              <w:keepNext/>
              <w:rPr>
                <w:sz w:val="18"/>
                <w:szCs w:val="18"/>
                <w:lang w:val="en-GB"/>
              </w:rPr>
            </w:pPr>
            <w:bookmarkStart w:id="219" w:name="_9237edbacb4c6df0595509cb18ff0dd9"/>
            <w:r>
              <w:rPr>
                <w:sz w:val="18"/>
                <w:szCs w:val="18"/>
                <w:lang w:val="en-GB"/>
              </w:rPr>
              <w:t>T-S-Req022</w:t>
            </w:r>
            <w:bookmarkEnd w:id="219"/>
            <w:r w:rsidR="001E6818">
              <w:rPr>
                <w:sz w:val="18"/>
                <w:szCs w:val="18"/>
                <w:lang w:val="en-GB"/>
              </w:rPr>
              <w:t xml:space="preserve"> - ECG PN confirmation with Manifest</w:t>
            </w:r>
          </w:p>
        </w:tc>
      </w:tr>
      <w:tr w:rsidR="00AF3CFB" w:rsidRPr="006462E0" w14:paraId="04BEC44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BF45D3"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DE6A7C4" w14:textId="77777777" w:rsidR="00AF3CFB" w:rsidRDefault="00AF3CFB" w:rsidP="00AF3CFB">
            <w:pPr>
              <w:pStyle w:val="TableTextLeft"/>
              <w:keepNext/>
              <w:rPr>
                <w:sz w:val="18"/>
                <w:szCs w:val="18"/>
                <w:lang w:val="en-GB"/>
              </w:rPr>
            </w:pPr>
          </w:p>
        </w:tc>
      </w:tr>
      <w:tr w:rsidR="00AF3CFB" w:rsidRPr="006462E0" w14:paraId="12BC71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7C8281"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4A756DF"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F18FBD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2683439"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2A856DB"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3A688C7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81DFEA"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D77DD10" w14:textId="77777777" w:rsidR="00AF3CFB" w:rsidRPr="004F71B4" w:rsidRDefault="00AF3CFB" w:rsidP="00AF3CFB">
            <w:pPr>
              <w:pStyle w:val="TableTextLeft"/>
              <w:keepNext/>
              <w:rPr>
                <w:sz w:val="18"/>
                <w:szCs w:val="18"/>
                <w:lang w:val="en-GB"/>
              </w:rPr>
            </w:pPr>
            <w:r w:rsidRPr="00AC6ABE">
              <w:rPr>
                <w:sz w:val="18"/>
                <w:szCs w:val="18"/>
                <w:lang w:val="en-GB"/>
              </w:rPr>
              <w:t>F-S-Req027</w:t>
            </w:r>
            <w:r>
              <w:rPr>
                <w:sz w:val="18"/>
                <w:szCs w:val="18"/>
                <w:lang w:val="en-GB"/>
              </w:rPr>
              <w:t xml:space="preserve"> - OTA Feature Evaluates ACTIVATION Success</w:t>
            </w:r>
          </w:p>
        </w:tc>
      </w:tr>
      <w:tr w:rsidR="00AF3CFB" w:rsidRPr="006462E0" w14:paraId="4111F7D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E1D9BE" w14:textId="77777777" w:rsidR="00AF3CFB" w:rsidRDefault="00AF3CFB" w:rsidP="00AF3CFB">
            <w:pPr>
              <w:pStyle w:val="TableRowNameLeft"/>
              <w:rPr>
                <w:noProof w:val="0"/>
                <w:sz w:val="18"/>
                <w:szCs w:val="18"/>
              </w:rPr>
            </w:pPr>
            <w:r w:rsidRPr="006462E0">
              <w:rPr>
                <w:noProof w:val="0"/>
                <w:sz w:val="18"/>
                <w:szCs w:val="18"/>
              </w:rPr>
              <w:t>ASIL Classification:</w:t>
            </w:r>
          </w:p>
          <w:p w14:paraId="0E6B3B6C"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2D3593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6D4E5F2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5E6FD6"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6F5586E"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PN confirmation with Manifest</w:t>
            </w:r>
          </w:p>
        </w:tc>
      </w:tr>
      <w:tr w:rsidR="00AF3CFB" w:rsidRPr="006462E0" w14:paraId="5EA2577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2A66523"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482F29D" w14:textId="77777777" w:rsidR="00AF3CFB" w:rsidRPr="004F71B4" w:rsidRDefault="00AF3CFB" w:rsidP="00AF3CFB">
            <w:pPr>
              <w:pStyle w:val="FuncSafetyReqText"/>
              <w:rPr>
                <w:i/>
                <w:noProof w:val="0"/>
                <w:color w:val="808080"/>
                <w:sz w:val="18"/>
                <w:szCs w:val="18"/>
              </w:rPr>
            </w:pPr>
            <w:r>
              <w:rPr>
                <w:noProof w:val="0"/>
                <w:sz w:val="18"/>
                <w:szCs w:val="18"/>
              </w:rPr>
              <w:t>ECG shall read and compare the Part numbers of Target ECUs with the part numbers received in Manifest and Confirm Target ECU's successful activation.</w:t>
            </w:r>
          </w:p>
        </w:tc>
      </w:tr>
      <w:tr w:rsidR="00AF3CFB" w:rsidRPr="006462E0" w14:paraId="48D2BDE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5022F66"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FE11441" w14:textId="77777777" w:rsidR="00BF1084" w:rsidRDefault="00BF1084"/>
        </w:tc>
      </w:tr>
      <w:tr w:rsidR="00AF3CFB" w:rsidRPr="006462E0" w14:paraId="3FB9AD2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CD35C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694860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AE6B4FA"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B70ED4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1351600"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C99CD7F"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36D76A0"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96CAAC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8E02ED2" w14:textId="77777777" w:rsidR="00BF1084" w:rsidRDefault="00BF1084"/>
        </w:tc>
      </w:tr>
      <w:tr w:rsidR="00AF3CFB" w:rsidRPr="006462E0" w14:paraId="7DAE70E2"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4C99F5"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3BB36EC"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03703BA"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996EA7D" w14:textId="77777777" w:rsidR="00BF1084" w:rsidRDefault="00BF1084"/>
        </w:tc>
      </w:tr>
      <w:tr w:rsidR="00AF3CFB" w:rsidRPr="006462E0" w14:paraId="41E587C6"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82D862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57FC640" w14:textId="77777777" w:rsidR="00AF3CFB" w:rsidRDefault="00AF3CFB" w:rsidP="00AF3CFB">
            <w:pPr>
              <w:pStyle w:val="FuncSafetyReqText"/>
              <w:rPr>
                <w:noProof w:val="0"/>
                <w:sz w:val="18"/>
                <w:szCs w:val="18"/>
              </w:rPr>
            </w:pPr>
          </w:p>
        </w:tc>
      </w:tr>
      <w:tr w:rsidR="00AF3CFB" w:rsidRPr="006462E0" w14:paraId="215200EF"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D96A0F5"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6A98B4E" w14:textId="77777777" w:rsidR="00AF3CFB" w:rsidRPr="00D810B9" w:rsidRDefault="00AF3CFB" w:rsidP="00AF3CFB">
            <w:pPr>
              <w:rPr>
                <w:iCs/>
                <w:sz w:val="18"/>
              </w:rPr>
            </w:pPr>
            <w:r w:rsidRPr="00D810B9">
              <w:rPr>
                <w:iCs/>
                <w:sz w:val="18"/>
              </w:rPr>
              <w:t>System test</w:t>
            </w:r>
          </w:p>
        </w:tc>
      </w:tr>
      <w:tr w:rsidR="00AF3CFB" w:rsidRPr="006462E0" w14:paraId="71025CD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1FAA33E" w14:textId="77777777" w:rsidR="00AF3CFB" w:rsidRDefault="00AF3CFB" w:rsidP="00AF3CFB">
            <w:pPr>
              <w:pStyle w:val="TableRowNameLeft"/>
              <w:rPr>
                <w:noProof w:val="0"/>
                <w:sz w:val="18"/>
                <w:szCs w:val="18"/>
              </w:rPr>
            </w:pPr>
            <w:r w:rsidRPr="006462E0">
              <w:rPr>
                <w:noProof w:val="0"/>
                <w:sz w:val="18"/>
                <w:szCs w:val="18"/>
              </w:rPr>
              <w:t>V&amp;V acceptance criteria:</w:t>
            </w:r>
          </w:p>
          <w:p w14:paraId="67557A3B"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53F1B2C" w14:textId="77777777" w:rsidR="00BF1084" w:rsidRDefault="00BF1084"/>
        </w:tc>
      </w:tr>
      <w:tr w:rsidR="00AF3CFB" w:rsidRPr="006462E0" w14:paraId="7143838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B0BFF6"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1C0ECA6" w14:textId="77777777" w:rsidR="00BF1084" w:rsidRDefault="00BF1084"/>
        </w:tc>
      </w:tr>
    </w:tbl>
    <w:p w14:paraId="461ADAF8" w14:textId="77777777" w:rsidR="00E24C7B" w:rsidRPr="00DF0B71" w:rsidRDefault="00E24C7B" w:rsidP="00937B04">
      <w:pPr>
        <w:rPr>
          <w:sz w:val="2"/>
          <w:szCs w:val="2"/>
        </w:rPr>
      </w:pPr>
    </w:p>
    <w:p w14:paraId="0F4F23A7" w14:textId="77777777" w:rsidR="00831488" w:rsidRPr="006462E0" w:rsidRDefault="00831488" w:rsidP="00BC0911">
      <w:pPr>
        <w:rPr>
          <w:sz w:val="2"/>
          <w:szCs w:val="2"/>
        </w:rPr>
      </w:pPr>
    </w:p>
    <w:p w14:paraId="6A17830D" w14:textId="1523C93F" w:rsidR="00B356F2" w:rsidRDefault="00B356F2" w:rsidP="00B81A22">
      <w:pPr>
        <w:pStyle w:val="Caption"/>
      </w:pPr>
      <w:bookmarkStart w:id="220" w:name="_Toc524090323"/>
      <w:r w:rsidRPr="006462E0">
        <w:t xml:space="preserve">Table </w:t>
      </w:r>
      <w:r w:rsidRPr="006462E0">
        <w:fldChar w:fldCharType="begin"/>
      </w:r>
      <w:r w:rsidRPr="006462E0">
        <w:instrText xml:space="preserve"> SEQ Table \* ARABIC </w:instrText>
      </w:r>
      <w:r w:rsidRPr="006462E0">
        <w:fldChar w:fldCharType="separate"/>
      </w:r>
      <w:r w:rsidR="0084278B">
        <w:rPr>
          <w:noProof/>
        </w:rPr>
        <w:t>53</w:t>
      </w:r>
      <w:r w:rsidRPr="006462E0">
        <w:fldChar w:fldCharType="end"/>
      </w:r>
      <w:r w:rsidR="00B81A22">
        <w:t xml:space="preserve">: </w:t>
      </w:r>
      <w:r w:rsidR="006A32C9">
        <w:t xml:space="preserve"> </w:t>
      </w:r>
      <w:r w:rsidR="003D7ABB">
        <w:t>ECG PN confirmation with Manifest</w:t>
      </w:r>
      <w:bookmarkEnd w:id="220"/>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AC539C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0B6B35"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81C8FCC" w14:textId="77777777" w:rsidR="004C0701" w:rsidRPr="004F71B4" w:rsidRDefault="004C0701" w:rsidP="004C0701">
            <w:pPr>
              <w:pStyle w:val="TableTextLeft"/>
              <w:keepNext/>
              <w:rPr>
                <w:sz w:val="18"/>
                <w:szCs w:val="18"/>
                <w:lang w:val="en-GB"/>
              </w:rPr>
            </w:pPr>
            <w:bookmarkStart w:id="221" w:name="_66e0387ffe84b3bc3fea823132f4cf42"/>
            <w:r>
              <w:rPr>
                <w:sz w:val="18"/>
                <w:szCs w:val="18"/>
                <w:lang w:val="en-GB"/>
              </w:rPr>
              <w:t>T-S-Req064</w:t>
            </w:r>
            <w:bookmarkEnd w:id="221"/>
            <w:r w:rsidR="001E6818">
              <w:rPr>
                <w:sz w:val="18"/>
                <w:szCs w:val="18"/>
                <w:lang w:val="en-GB"/>
              </w:rPr>
              <w:t xml:space="preserve"> - ECG-No Vehicle De-Inhibit - While In progress</w:t>
            </w:r>
          </w:p>
        </w:tc>
      </w:tr>
      <w:tr w:rsidR="00AF3CFB" w:rsidRPr="006462E0" w14:paraId="40A389C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46A219"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2FC556E6" w14:textId="77777777" w:rsidR="00AF3CFB" w:rsidRDefault="00AF3CFB" w:rsidP="00AF3CFB">
            <w:pPr>
              <w:pStyle w:val="TableTextLeft"/>
              <w:keepNext/>
              <w:rPr>
                <w:sz w:val="18"/>
                <w:szCs w:val="18"/>
                <w:lang w:val="en-GB"/>
              </w:rPr>
            </w:pPr>
          </w:p>
        </w:tc>
      </w:tr>
      <w:tr w:rsidR="00AF3CFB" w:rsidRPr="006462E0" w14:paraId="5649715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E9511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DD7AE5F"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AF9376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A8EEA8E"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7C92766"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5437AC3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CFC2AA"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E6BAF7B" w14:textId="77777777" w:rsidR="00AF3CFB" w:rsidRPr="004F71B4" w:rsidRDefault="00AF3CFB" w:rsidP="00AF3CFB">
            <w:pPr>
              <w:pStyle w:val="TableTextLeft"/>
              <w:keepNext/>
              <w:rPr>
                <w:sz w:val="18"/>
                <w:szCs w:val="18"/>
                <w:lang w:val="en-GB"/>
              </w:rPr>
            </w:pPr>
            <w:r w:rsidRPr="00AC6ABE">
              <w:rPr>
                <w:sz w:val="18"/>
                <w:szCs w:val="18"/>
                <w:lang w:val="en-GB"/>
              </w:rPr>
              <w:t>F-S-Req027</w:t>
            </w:r>
            <w:r>
              <w:rPr>
                <w:sz w:val="18"/>
                <w:szCs w:val="18"/>
                <w:lang w:val="en-GB"/>
              </w:rPr>
              <w:t xml:space="preserve"> - OTA Feature Evaluates ACTIVATION Success</w:t>
            </w:r>
          </w:p>
        </w:tc>
      </w:tr>
      <w:tr w:rsidR="00AF3CFB" w:rsidRPr="006462E0" w14:paraId="4894570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D7A6F4" w14:textId="77777777" w:rsidR="00AF3CFB" w:rsidRDefault="00AF3CFB" w:rsidP="00AF3CFB">
            <w:pPr>
              <w:pStyle w:val="TableRowNameLeft"/>
              <w:rPr>
                <w:noProof w:val="0"/>
                <w:sz w:val="18"/>
                <w:szCs w:val="18"/>
              </w:rPr>
            </w:pPr>
            <w:r w:rsidRPr="006462E0">
              <w:rPr>
                <w:noProof w:val="0"/>
                <w:sz w:val="18"/>
                <w:szCs w:val="18"/>
              </w:rPr>
              <w:t>ASIL Classification:</w:t>
            </w:r>
          </w:p>
          <w:p w14:paraId="4A2CD613"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51D856C"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41E1FDA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DA81E0"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2B5574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ECG-No Vehicle De-Inhibit - While In progress</w:t>
            </w:r>
          </w:p>
        </w:tc>
      </w:tr>
      <w:tr w:rsidR="00AF3CFB" w:rsidRPr="006462E0" w14:paraId="050B7DC6"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5CCFF1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462956D" w14:textId="77777777" w:rsidR="00AF3CFB" w:rsidRPr="004F71B4" w:rsidRDefault="00AF3CFB" w:rsidP="00AF3CFB">
            <w:pPr>
              <w:pStyle w:val="FuncSafetyReqText"/>
              <w:rPr>
                <w:i/>
                <w:noProof w:val="0"/>
                <w:color w:val="808080"/>
                <w:sz w:val="18"/>
                <w:szCs w:val="18"/>
              </w:rPr>
            </w:pPr>
            <w:r>
              <w:rPr>
                <w:noProof w:val="0"/>
                <w:sz w:val="18"/>
                <w:szCs w:val="18"/>
              </w:rPr>
              <w:t>"If a SW update requires Vehicle Inhibit, provided ECG receives "Vehicle Inhibit" and "Vehicle De-Inhibit" commands along with manifest. ECG shall not send "Vehicle De-Inhibit" while activation of one or more ECU is in progress."</w:t>
            </w:r>
          </w:p>
        </w:tc>
      </w:tr>
      <w:tr w:rsidR="00AF3CFB" w:rsidRPr="006462E0" w14:paraId="1DE6D87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E4BC1F"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611A4A9" w14:textId="77777777" w:rsidR="00BF1084" w:rsidRDefault="00BF1084"/>
        </w:tc>
      </w:tr>
      <w:tr w:rsidR="00AF3CFB" w:rsidRPr="006462E0" w14:paraId="5108514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C0B047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0DB6AAF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3C96A85"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55E14D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22C5E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C0F99E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D8FB1A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C9EDD6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5A0D025" w14:textId="77777777" w:rsidR="00BF1084" w:rsidRDefault="00BF1084"/>
        </w:tc>
      </w:tr>
      <w:tr w:rsidR="00AF3CFB" w:rsidRPr="006462E0" w14:paraId="4494F04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51C661"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0D346E6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2F7B2B5F"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33BB4D4" w14:textId="77777777" w:rsidR="00BF1084" w:rsidRDefault="00BF1084"/>
        </w:tc>
      </w:tr>
      <w:tr w:rsidR="00AF3CFB" w:rsidRPr="006462E0" w14:paraId="03E4AF9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D27D4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61DE4F0" w14:textId="77777777" w:rsidR="00AF3CFB" w:rsidRDefault="00AF3CFB" w:rsidP="00AF3CFB">
            <w:pPr>
              <w:pStyle w:val="FuncSafetyReqText"/>
              <w:rPr>
                <w:noProof w:val="0"/>
                <w:sz w:val="18"/>
                <w:szCs w:val="18"/>
              </w:rPr>
            </w:pPr>
          </w:p>
        </w:tc>
      </w:tr>
      <w:tr w:rsidR="00AF3CFB" w:rsidRPr="006462E0" w14:paraId="345F197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7311CFA"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32319CF4" w14:textId="77777777" w:rsidR="00AF3CFB" w:rsidRPr="00D810B9" w:rsidRDefault="00AF3CFB" w:rsidP="00AF3CFB">
            <w:pPr>
              <w:rPr>
                <w:iCs/>
                <w:sz w:val="18"/>
              </w:rPr>
            </w:pPr>
            <w:r w:rsidRPr="00D810B9">
              <w:rPr>
                <w:iCs/>
                <w:sz w:val="18"/>
              </w:rPr>
              <w:t>System test</w:t>
            </w:r>
          </w:p>
        </w:tc>
      </w:tr>
      <w:tr w:rsidR="00AF3CFB" w:rsidRPr="006462E0" w14:paraId="4202CCE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F61392F" w14:textId="77777777" w:rsidR="00AF3CFB" w:rsidRDefault="00AF3CFB" w:rsidP="00AF3CFB">
            <w:pPr>
              <w:pStyle w:val="TableRowNameLeft"/>
              <w:rPr>
                <w:noProof w:val="0"/>
                <w:sz w:val="18"/>
                <w:szCs w:val="18"/>
              </w:rPr>
            </w:pPr>
            <w:r w:rsidRPr="006462E0">
              <w:rPr>
                <w:noProof w:val="0"/>
                <w:sz w:val="18"/>
                <w:szCs w:val="18"/>
              </w:rPr>
              <w:t>V&amp;V acceptance criteria:</w:t>
            </w:r>
          </w:p>
          <w:p w14:paraId="0FDB8E1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4E64C1C" w14:textId="77777777" w:rsidR="00BF1084" w:rsidRDefault="00BF1084"/>
        </w:tc>
      </w:tr>
      <w:tr w:rsidR="00AF3CFB" w:rsidRPr="006462E0" w14:paraId="16E6695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7A8D36"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888104E" w14:textId="77777777" w:rsidR="00BF1084" w:rsidRDefault="00BF1084"/>
        </w:tc>
      </w:tr>
    </w:tbl>
    <w:p w14:paraId="2062F383" w14:textId="77777777" w:rsidR="00E24C7B" w:rsidRPr="00DF0B71" w:rsidRDefault="00E24C7B" w:rsidP="00937B04">
      <w:pPr>
        <w:rPr>
          <w:sz w:val="2"/>
          <w:szCs w:val="2"/>
        </w:rPr>
      </w:pPr>
    </w:p>
    <w:p w14:paraId="0F24AD14" w14:textId="77777777" w:rsidR="00831488" w:rsidRPr="006462E0" w:rsidRDefault="00831488" w:rsidP="00BC0911">
      <w:pPr>
        <w:rPr>
          <w:sz w:val="2"/>
          <w:szCs w:val="2"/>
        </w:rPr>
      </w:pPr>
    </w:p>
    <w:p w14:paraId="0D108C7E" w14:textId="3117297A" w:rsidR="00B356F2" w:rsidRDefault="00B356F2" w:rsidP="00B81A22">
      <w:pPr>
        <w:pStyle w:val="Caption"/>
      </w:pPr>
      <w:bookmarkStart w:id="222" w:name="_Toc524090324"/>
      <w:r w:rsidRPr="006462E0">
        <w:t xml:space="preserve">Table </w:t>
      </w:r>
      <w:r w:rsidRPr="006462E0">
        <w:fldChar w:fldCharType="begin"/>
      </w:r>
      <w:r w:rsidRPr="006462E0">
        <w:instrText xml:space="preserve"> SEQ Table \* ARABIC </w:instrText>
      </w:r>
      <w:r w:rsidRPr="006462E0">
        <w:fldChar w:fldCharType="separate"/>
      </w:r>
      <w:r w:rsidR="0084278B">
        <w:rPr>
          <w:noProof/>
        </w:rPr>
        <w:t>54</w:t>
      </w:r>
      <w:r w:rsidRPr="006462E0">
        <w:fldChar w:fldCharType="end"/>
      </w:r>
      <w:r w:rsidR="00B81A22">
        <w:t xml:space="preserve">: </w:t>
      </w:r>
      <w:r w:rsidR="006A32C9">
        <w:t xml:space="preserve"> </w:t>
      </w:r>
      <w:r w:rsidR="003D7ABB">
        <w:t>ECG-No Vehicle De-Inhibit - While In progress</w:t>
      </w:r>
      <w:bookmarkEnd w:id="222"/>
    </w:p>
    <w:p w14:paraId="4EEA8867" w14:textId="77777777" w:rsidR="0078561F" w:rsidRPr="0078561F" w:rsidRDefault="004E3C27" w:rsidP="0078561F">
      <w:pPr>
        <w:pStyle w:val="Heading3"/>
      </w:pPr>
      <w:bookmarkStart w:id="223" w:name="_Toc524090221"/>
      <w:r w:rsidRPr="00225104">
        <w:t xml:space="preserve">Requirement Derivation Diagram(s) for </w:t>
      </w:r>
      <w:r>
        <w:t>F-S-Req041</w:t>
      </w:r>
      <w:r w:rsidR="00E21424">
        <w:t xml:space="preserve"> - OTA Feature Evaluates Roll Back Success</w:t>
      </w:r>
      <w:bookmarkEnd w:id="223"/>
    </w:p>
    <w:p w14:paraId="167FADF7" w14:textId="77777777" w:rsidR="005E1C3C" w:rsidRPr="00953CBA" w:rsidRDefault="005E1C3C" w:rsidP="00953CBA"/>
    <w:p w14:paraId="3B418857" w14:textId="77777777" w:rsidR="004E3C27" w:rsidRPr="004E3C27" w:rsidRDefault="004E3C27" w:rsidP="004E3C27">
      <w:pPr>
        <w:pStyle w:val="Heading4"/>
      </w:pPr>
      <w:bookmarkStart w:id="224" w:name="_Toc524090222"/>
      <w:r>
        <w:t>Requirement Derivation Diagram(s) (Optional)</w:t>
      </w:r>
      <w:bookmarkEnd w:id="224"/>
      <w:r>
        <w:t xml:space="preserve"> </w:t>
      </w:r>
    </w:p>
    <w:p w14:paraId="5C184081" w14:textId="77777777" w:rsidR="004E3C27" w:rsidRPr="00225104" w:rsidRDefault="004E3C27" w:rsidP="004E3C27">
      <w:pPr>
        <w:rPr>
          <w:i/>
          <w:color w:val="A6A6A6"/>
        </w:rPr>
      </w:pPr>
      <w:r w:rsidRPr="00225104">
        <w:rPr>
          <w:i/>
          <w:color w:val="A6A6A6"/>
        </w:rPr>
        <w:t>Derive Technical Safety Requirements from Functional Safety Requirements.</w:t>
      </w:r>
    </w:p>
    <w:p w14:paraId="296F78F8" w14:textId="77777777" w:rsidR="004E3C27" w:rsidRPr="00225104" w:rsidRDefault="004E3C27" w:rsidP="004E3C27"/>
    <w:p w14:paraId="34808F59"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3080739" w14:textId="77777777" w:rsidR="00240AB6" w:rsidRDefault="00240AB6" w:rsidP="004E3C27">
      <w:pPr>
        <w:jc w:val="center"/>
        <w:rPr>
          <w:i/>
          <w:color w:val="A6A6A6"/>
        </w:rPr>
      </w:pPr>
    </w:p>
    <w:p w14:paraId="2609F0E6" w14:textId="77777777" w:rsidR="00240AB6" w:rsidRDefault="00240AB6" w:rsidP="004E3C27">
      <w:pPr>
        <w:jc w:val="center"/>
        <w:rPr>
          <w:i/>
          <w:color w:val="A6A6A6"/>
        </w:rPr>
      </w:pPr>
    </w:p>
    <w:p w14:paraId="666B5D34" w14:textId="77777777" w:rsidR="004E3C27" w:rsidRPr="00935A34" w:rsidRDefault="004E3C27" w:rsidP="004E3C27">
      <w:pPr>
        <w:jc w:val="center"/>
      </w:pPr>
      <w:r>
        <w:rPr>
          <w:noProof/>
          <w:lang w:val="en-US"/>
        </w:rPr>
        <w:drawing>
          <wp:inline distT="0" distB="0" distL="0" distR="0">
            <wp:extent cx="3914775" cy="2952750"/>
            <wp:effectExtent l="0" t="0" r="0" b="0"/>
            <wp:docPr id="58" name="Picture -1904505657.jpg" descr="-1904505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04505657.jpg"/>
                    <pic:cNvPicPr/>
                  </pic:nvPicPr>
                  <pic:blipFill>
                    <a:blip r:embed="rId42" cstate="print"/>
                    <a:stretch>
                      <a:fillRect/>
                    </a:stretch>
                  </pic:blipFill>
                  <pic:spPr>
                    <a:xfrm>
                      <a:off x="0" y="0"/>
                      <a:ext cx="3914775" cy="2952750"/>
                    </a:xfrm>
                    <a:prstGeom prst="rect">
                      <a:avLst/>
                    </a:prstGeom>
                  </pic:spPr>
                </pic:pic>
              </a:graphicData>
            </a:graphic>
          </wp:inline>
        </w:drawing>
      </w:r>
    </w:p>
    <w:p w14:paraId="3FE36FD4" w14:textId="4C577FB2"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29</w:t>
      </w:r>
      <w:r w:rsidRPr="00225104">
        <w:fldChar w:fldCharType="end"/>
      </w:r>
      <w:r w:rsidRPr="00225104">
        <w:t xml:space="preserve"> - Technical Safety Requirements Derivation Diagram for </w:t>
      </w:r>
      <w:r>
        <w:t>F-S-Req041</w:t>
      </w:r>
    </w:p>
    <w:p w14:paraId="1345ECFD" w14:textId="77777777" w:rsidR="00EE1AD7" w:rsidRDefault="00AA2664" w:rsidP="00EB1D46">
      <w:pPr>
        <w:pStyle w:val="Heading4"/>
      </w:pPr>
      <w:bookmarkStart w:id="225" w:name="_Toc524090223"/>
      <w:r>
        <w:t xml:space="preserve">Technical Safety Requirements </w:t>
      </w:r>
      <w:r w:rsidR="004E3C27">
        <w:t>for F-S-Req041</w:t>
      </w:r>
      <w:r w:rsidR="009B6F4C">
        <w:t xml:space="preserve"> - OTA Feature Evaluates Roll Back Success</w:t>
      </w:r>
      <w:bookmarkEnd w:id="225"/>
    </w:p>
    <w:p w14:paraId="7CA158A2" w14:textId="77777777" w:rsidR="00EE1AD7" w:rsidRPr="00EE1AD7" w:rsidRDefault="00EE1AD7" w:rsidP="00EB1D46"/>
    <w:p w14:paraId="54D23DEE" w14:textId="43ED915F"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E9CB3D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9EAFB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2C73083" w14:textId="77777777" w:rsidR="004C0701" w:rsidRPr="004F71B4" w:rsidRDefault="004C0701" w:rsidP="004C0701">
            <w:pPr>
              <w:pStyle w:val="TableTextLeft"/>
              <w:keepNext/>
              <w:rPr>
                <w:sz w:val="18"/>
                <w:szCs w:val="18"/>
                <w:lang w:val="en-GB"/>
              </w:rPr>
            </w:pPr>
            <w:bookmarkStart w:id="226" w:name="_8daabcd786c063981e6cc736ad516860"/>
            <w:r>
              <w:rPr>
                <w:sz w:val="18"/>
                <w:szCs w:val="18"/>
                <w:lang w:val="en-GB"/>
              </w:rPr>
              <w:t>T-S-Req023</w:t>
            </w:r>
            <w:bookmarkEnd w:id="226"/>
            <w:r w:rsidR="001E6818">
              <w:rPr>
                <w:sz w:val="18"/>
                <w:szCs w:val="18"/>
                <w:lang w:val="en-GB"/>
              </w:rPr>
              <w:t xml:space="preserve"> - ECG PN Confirmation after Rollback</w:t>
            </w:r>
          </w:p>
        </w:tc>
      </w:tr>
      <w:tr w:rsidR="00AF3CFB" w:rsidRPr="006462E0" w14:paraId="7F17C69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ABCC9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75D4C85E" w14:textId="77777777" w:rsidR="00AF3CFB" w:rsidRDefault="00AF3CFB" w:rsidP="00AF3CFB">
            <w:pPr>
              <w:pStyle w:val="TableTextLeft"/>
              <w:keepNext/>
              <w:rPr>
                <w:sz w:val="18"/>
                <w:szCs w:val="18"/>
                <w:lang w:val="en-GB"/>
              </w:rPr>
            </w:pPr>
          </w:p>
        </w:tc>
      </w:tr>
      <w:tr w:rsidR="00AF3CFB" w:rsidRPr="006462E0" w14:paraId="539C036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2A863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06BD375"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E816A4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3C30DC"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72B2D9B"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1CF825A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D7E164"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5EE95DE" w14:textId="77777777" w:rsidR="00AF3CFB" w:rsidRPr="004F71B4" w:rsidRDefault="00AF3CFB" w:rsidP="00AF3CFB">
            <w:pPr>
              <w:pStyle w:val="TableTextLeft"/>
              <w:keepNext/>
              <w:rPr>
                <w:sz w:val="18"/>
                <w:szCs w:val="18"/>
                <w:lang w:val="en-GB"/>
              </w:rPr>
            </w:pPr>
            <w:r w:rsidRPr="00AC6ABE">
              <w:rPr>
                <w:sz w:val="18"/>
                <w:szCs w:val="18"/>
                <w:lang w:val="en-GB"/>
              </w:rPr>
              <w:t>F-S-Req041</w:t>
            </w:r>
            <w:r>
              <w:rPr>
                <w:sz w:val="18"/>
                <w:szCs w:val="18"/>
                <w:lang w:val="en-GB"/>
              </w:rPr>
              <w:t xml:space="preserve"> - OTA Feature Evaluates Roll Back Success</w:t>
            </w:r>
          </w:p>
        </w:tc>
      </w:tr>
      <w:tr w:rsidR="00AF3CFB" w:rsidRPr="006462E0" w14:paraId="1FE9307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C8BCB2" w14:textId="77777777" w:rsidR="00AF3CFB" w:rsidRDefault="00AF3CFB" w:rsidP="00AF3CFB">
            <w:pPr>
              <w:pStyle w:val="TableRowNameLeft"/>
              <w:rPr>
                <w:noProof w:val="0"/>
                <w:sz w:val="18"/>
                <w:szCs w:val="18"/>
              </w:rPr>
            </w:pPr>
            <w:r w:rsidRPr="006462E0">
              <w:rPr>
                <w:noProof w:val="0"/>
                <w:sz w:val="18"/>
                <w:szCs w:val="18"/>
              </w:rPr>
              <w:t>ASIL Classification:</w:t>
            </w:r>
          </w:p>
          <w:p w14:paraId="0DFBFABE"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6CF0B1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7144EB3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F45D0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CA0D62A"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PN Confirmation after Rollback</w:t>
            </w:r>
          </w:p>
        </w:tc>
      </w:tr>
      <w:tr w:rsidR="00AF3CFB" w:rsidRPr="006462E0" w14:paraId="0A0752D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FF79DC"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2F2DCA5" w14:textId="77777777" w:rsidR="00AF3CFB" w:rsidRPr="004F71B4" w:rsidRDefault="00AF3CFB" w:rsidP="00AF3CFB">
            <w:pPr>
              <w:pStyle w:val="FuncSafetyReqText"/>
              <w:rPr>
                <w:i/>
                <w:noProof w:val="0"/>
                <w:color w:val="808080"/>
                <w:sz w:val="18"/>
                <w:szCs w:val="18"/>
              </w:rPr>
            </w:pPr>
            <w:r>
              <w:rPr>
                <w:noProof w:val="0"/>
                <w:sz w:val="18"/>
                <w:szCs w:val="18"/>
              </w:rPr>
              <w:t>ECG shall read part numbers after a positive response to the Rollback command and compare the Part numbers of Target ECUs with the part numbers received in Manifest and Confirm Target ECU's successful rollback.</w:t>
            </w:r>
          </w:p>
        </w:tc>
      </w:tr>
      <w:tr w:rsidR="00AF3CFB" w:rsidRPr="006462E0" w14:paraId="5B2300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6013AEC"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83E5A83" w14:textId="77777777" w:rsidR="00BF1084" w:rsidRDefault="00BF1084"/>
        </w:tc>
      </w:tr>
      <w:tr w:rsidR="00AF3CFB" w:rsidRPr="006462E0" w14:paraId="7C3F16F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8E45394"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1A67514D"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8A6A61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27C94FA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B604A83"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58173C29"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E6BD00F"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591976C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0EEE4B8" w14:textId="77777777" w:rsidR="00BF1084" w:rsidRDefault="00BF1084"/>
        </w:tc>
      </w:tr>
      <w:tr w:rsidR="00AF3CFB" w:rsidRPr="006462E0" w14:paraId="624CEA24"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1023161"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C2D4368"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F7FDFA5"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7B3A851" w14:textId="77777777" w:rsidR="00BF1084" w:rsidRDefault="00BF1084"/>
        </w:tc>
      </w:tr>
      <w:tr w:rsidR="00AF3CFB" w:rsidRPr="006462E0" w14:paraId="4AEE0C8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BBF4231"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35B26D8" w14:textId="77777777" w:rsidR="00AF3CFB" w:rsidRDefault="00AF3CFB" w:rsidP="00AF3CFB">
            <w:pPr>
              <w:pStyle w:val="FuncSafetyReqText"/>
              <w:rPr>
                <w:noProof w:val="0"/>
                <w:sz w:val="18"/>
                <w:szCs w:val="18"/>
              </w:rPr>
            </w:pPr>
          </w:p>
        </w:tc>
      </w:tr>
      <w:tr w:rsidR="00AF3CFB" w:rsidRPr="006462E0" w14:paraId="3A9C13F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9636BA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662528D3" w14:textId="77777777" w:rsidR="00AF3CFB" w:rsidRPr="00D810B9" w:rsidRDefault="00AF3CFB" w:rsidP="00AF3CFB">
            <w:pPr>
              <w:rPr>
                <w:iCs/>
                <w:sz w:val="18"/>
              </w:rPr>
            </w:pPr>
            <w:r w:rsidRPr="00D810B9">
              <w:rPr>
                <w:iCs/>
                <w:sz w:val="18"/>
              </w:rPr>
              <w:t>System test</w:t>
            </w:r>
          </w:p>
        </w:tc>
      </w:tr>
      <w:tr w:rsidR="00AF3CFB" w:rsidRPr="006462E0" w14:paraId="17FE238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B711D3" w14:textId="77777777" w:rsidR="00AF3CFB" w:rsidRDefault="00AF3CFB" w:rsidP="00AF3CFB">
            <w:pPr>
              <w:pStyle w:val="TableRowNameLeft"/>
              <w:rPr>
                <w:noProof w:val="0"/>
                <w:sz w:val="18"/>
                <w:szCs w:val="18"/>
              </w:rPr>
            </w:pPr>
            <w:r w:rsidRPr="006462E0">
              <w:rPr>
                <w:noProof w:val="0"/>
                <w:sz w:val="18"/>
                <w:szCs w:val="18"/>
              </w:rPr>
              <w:t>V&amp;V acceptance criteria:</w:t>
            </w:r>
          </w:p>
          <w:p w14:paraId="5A338160"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4F722C9" w14:textId="77777777" w:rsidR="00BF1084" w:rsidRDefault="00BF1084"/>
        </w:tc>
      </w:tr>
      <w:tr w:rsidR="00AF3CFB" w:rsidRPr="006462E0" w14:paraId="75CEB9B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A4E55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FFE9CB5" w14:textId="77777777" w:rsidR="00BF1084" w:rsidRDefault="00BF1084"/>
        </w:tc>
      </w:tr>
    </w:tbl>
    <w:p w14:paraId="16B8C71B" w14:textId="77777777" w:rsidR="00E24C7B" w:rsidRPr="00DF0B71" w:rsidRDefault="00E24C7B" w:rsidP="00937B04">
      <w:pPr>
        <w:rPr>
          <w:sz w:val="2"/>
          <w:szCs w:val="2"/>
        </w:rPr>
      </w:pPr>
    </w:p>
    <w:p w14:paraId="49BB0DE1" w14:textId="77777777" w:rsidR="00831488" w:rsidRPr="006462E0" w:rsidRDefault="00831488" w:rsidP="00BC0911">
      <w:pPr>
        <w:rPr>
          <w:sz w:val="2"/>
          <w:szCs w:val="2"/>
        </w:rPr>
      </w:pPr>
    </w:p>
    <w:p w14:paraId="28105DFC" w14:textId="4F0ABBF4" w:rsidR="00B356F2" w:rsidRDefault="00B356F2" w:rsidP="00B81A22">
      <w:pPr>
        <w:pStyle w:val="Caption"/>
      </w:pPr>
      <w:bookmarkStart w:id="227" w:name="_Toc524090325"/>
      <w:r w:rsidRPr="006462E0">
        <w:t xml:space="preserve">Table </w:t>
      </w:r>
      <w:r w:rsidRPr="006462E0">
        <w:fldChar w:fldCharType="begin"/>
      </w:r>
      <w:r w:rsidRPr="006462E0">
        <w:instrText xml:space="preserve"> SEQ Table \* ARABIC </w:instrText>
      </w:r>
      <w:r w:rsidRPr="006462E0">
        <w:fldChar w:fldCharType="separate"/>
      </w:r>
      <w:r w:rsidR="0084278B">
        <w:rPr>
          <w:noProof/>
        </w:rPr>
        <w:t>55</w:t>
      </w:r>
      <w:r w:rsidRPr="006462E0">
        <w:fldChar w:fldCharType="end"/>
      </w:r>
      <w:r w:rsidR="00B81A22">
        <w:t xml:space="preserve">: </w:t>
      </w:r>
      <w:r w:rsidR="006A32C9">
        <w:t xml:space="preserve"> </w:t>
      </w:r>
      <w:r w:rsidR="003D7ABB">
        <w:t>ECG PN Confirmation after Rollback</w:t>
      </w:r>
      <w:bookmarkEnd w:id="227"/>
    </w:p>
    <w:p w14:paraId="16F25FF2" w14:textId="77777777" w:rsidR="0078561F" w:rsidRPr="0078561F" w:rsidRDefault="004E3C27" w:rsidP="0078561F">
      <w:pPr>
        <w:pStyle w:val="Heading3"/>
      </w:pPr>
      <w:bookmarkStart w:id="228" w:name="_Toc524090224"/>
      <w:r w:rsidRPr="00225104">
        <w:t xml:space="preserve">Requirement Derivation Diagram(s) for </w:t>
      </w:r>
      <w:r>
        <w:t>F-S-Req052</w:t>
      </w:r>
      <w:r w:rsidR="00E21424">
        <w:t xml:space="preserve"> - OTA Feature Informs the Cloud of Data Corruption</w:t>
      </w:r>
      <w:bookmarkEnd w:id="228"/>
    </w:p>
    <w:p w14:paraId="6B5780C2" w14:textId="77777777" w:rsidR="005E1C3C" w:rsidRPr="00953CBA" w:rsidRDefault="005E1C3C" w:rsidP="00953CBA"/>
    <w:p w14:paraId="16F37503" w14:textId="77777777" w:rsidR="004E3C27" w:rsidRPr="004E3C27" w:rsidRDefault="004E3C27" w:rsidP="004E3C27">
      <w:pPr>
        <w:pStyle w:val="Heading4"/>
      </w:pPr>
      <w:bookmarkStart w:id="229" w:name="_Toc524090225"/>
      <w:r>
        <w:t>Requirement Derivation Diagram(s) (Optional)</w:t>
      </w:r>
      <w:bookmarkEnd w:id="229"/>
      <w:r>
        <w:t xml:space="preserve"> </w:t>
      </w:r>
    </w:p>
    <w:p w14:paraId="14DCA22C" w14:textId="77777777" w:rsidR="004E3C27" w:rsidRPr="00225104" w:rsidRDefault="004E3C27" w:rsidP="004E3C27">
      <w:pPr>
        <w:rPr>
          <w:i/>
          <w:color w:val="A6A6A6"/>
        </w:rPr>
      </w:pPr>
      <w:r w:rsidRPr="00225104">
        <w:rPr>
          <w:i/>
          <w:color w:val="A6A6A6"/>
        </w:rPr>
        <w:t>Derive Technical Safety Requirements from Functional Safety Requirements.</w:t>
      </w:r>
    </w:p>
    <w:p w14:paraId="6F4640A8" w14:textId="77777777" w:rsidR="004E3C27" w:rsidRPr="00225104" w:rsidRDefault="004E3C27" w:rsidP="004E3C27"/>
    <w:p w14:paraId="752B6297"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C723AE9" w14:textId="77777777" w:rsidR="00240AB6" w:rsidRDefault="00240AB6" w:rsidP="004E3C27">
      <w:pPr>
        <w:jc w:val="center"/>
        <w:rPr>
          <w:i/>
          <w:color w:val="A6A6A6"/>
        </w:rPr>
      </w:pPr>
    </w:p>
    <w:p w14:paraId="654AC074" w14:textId="77777777" w:rsidR="00240AB6" w:rsidRDefault="00240AB6" w:rsidP="004E3C27">
      <w:pPr>
        <w:jc w:val="center"/>
        <w:rPr>
          <w:i/>
          <w:color w:val="A6A6A6"/>
        </w:rPr>
      </w:pPr>
    </w:p>
    <w:p w14:paraId="7FC60ABD" w14:textId="77777777" w:rsidR="004E3C27" w:rsidRPr="00935A34" w:rsidRDefault="004E3C27" w:rsidP="004E3C27">
      <w:pPr>
        <w:jc w:val="center"/>
      </w:pPr>
      <w:r>
        <w:rPr>
          <w:noProof/>
          <w:lang w:val="en-US"/>
        </w:rPr>
        <w:drawing>
          <wp:inline distT="0" distB="0" distL="0" distR="0">
            <wp:extent cx="3914775" cy="2800350"/>
            <wp:effectExtent l="0" t="0" r="0" b="0"/>
            <wp:docPr id="60" name="Picture -625964276.jpg" descr="-625964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25964276.jpg"/>
                    <pic:cNvPicPr/>
                  </pic:nvPicPr>
                  <pic:blipFill>
                    <a:blip r:embed="rId43" cstate="print"/>
                    <a:stretch>
                      <a:fillRect/>
                    </a:stretch>
                  </pic:blipFill>
                  <pic:spPr>
                    <a:xfrm>
                      <a:off x="0" y="0"/>
                      <a:ext cx="3914775" cy="2800350"/>
                    </a:xfrm>
                    <a:prstGeom prst="rect">
                      <a:avLst/>
                    </a:prstGeom>
                  </pic:spPr>
                </pic:pic>
              </a:graphicData>
            </a:graphic>
          </wp:inline>
        </w:drawing>
      </w:r>
    </w:p>
    <w:p w14:paraId="6B96E460" w14:textId="03AF9FF2"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30</w:t>
      </w:r>
      <w:r w:rsidRPr="00225104">
        <w:fldChar w:fldCharType="end"/>
      </w:r>
      <w:r w:rsidRPr="00225104">
        <w:t xml:space="preserve"> - Technical Safety Requirements Derivation Diagram for </w:t>
      </w:r>
      <w:r>
        <w:t>F-S-Req052</w:t>
      </w:r>
    </w:p>
    <w:p w14:paraId="16C4307D" w14:textId="77777777" w:rsidR="00EE1AD7" w:rsidRDefault="00AA2664" w:rsidP="00EB1D46">
      <w:pPr>
        <w:pStyle w:val="Heading4"/>
      </w:pPr>
      <w:bookmarkStart w:id="230" w:name="_Toc524090226"/>
      <w:r>
        <w:t xml:space="preserve">Technical Safety Requirements </w:t>
      </w:r>
      <w:r w:rsidR="004E3C27">
        <w:t>for F-S-Req052</w:t>
      </w:r>
      <w:r w:rsidR="009B6F4C">
        <w:t xml:space="preserve"> - OTA Feature Informs the Cloud of Data Corruption</w:t>
      </w:r>
      <w:bookmarkEnd w:id="230"/>
    </w:p>
    <w:p w14:paraId="7F84D764" w14:textId="77777777" w:rsidR="00EE1AD7" w:rsidRPr="00EE1AD7" w:rsidRDefault="00EE1AD7" w:rsidP="00EB1D46"/>
    <w:p w14:paraId="26480912" w14:textId="057A6317"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D144DE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90C730"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31365980" w14:textId="77777777" w:rsidR="004C0701" w:rsidRPr="004F71B4" w:rsidRDefault="004C0701" w:rsidP="004C0701">
            <w:pPr>
              <w:pStyle w:val="TableTextLeft"/>
              <w:keepNext/>
              <w:rPr>
                <w:sz w:val="18"/>
                <w:szCs w:val="18"/>
                <w:lang w:val="en-GB"/>
              </w:rPr>
            </w:pPr>
            <w:bookmarkStart w:id="231" w:name="_d3c34a8c1c9657c65ac0b7141974ed57"/>
            <w:r>
              <w:rPr>
                <w:sz w:val="18"/>
                <w:szCs w:val="18"/>
                <w:lang w:val="en-GB"/>
              </w:rPr>
              <w:t>T-S-Req059</w:t>
            </w:r>
            <w:bookmarkEnd w:id="231"/>
            <w:r w:rsidR="001E6818">
              <w:rPr>
                <w:sz w:val="18"/>
                <w:szCs w:val="18"/>
                <w:lang w:val="en-GB"/>
              </w:rPr>
              <w:t xml:space="preserve"> - ECG Status to Cloud</w:t>
            </w:r>
          </w:p>
        </w:tc>
      </w:tr>
      <w:tr w:rsidR="00AF3CFB" w:rsidRPr="006462E0" w14:paraId="5BCB7C8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FD7EEB"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DFADBB5" w14:textId="77777777" w:rsidR="00AF3CFB" w:rsidRDefault="00AF3CFB" w:rsidP="00AF3CFB">
            <w:pPr>
              <w:pStyle w:val="TableTextLeft"/>
              <w:keepNext/>
              <w:rPr>
                <w:sz w:val="18"/>
                <w:szCs w:val="18"/>
                <w:lang w:val="en-GB"/>
              </w:rPr>
            </w:pPr>
          </w:p>
        </w:tc>
      </w:tr>
      <w:tr w:rsidR="00AF3CFB" w:rsidRPr="006462E0" w14:paraId="462735E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7535B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339A6BD2"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FED89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94C886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818F5CA"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p w14:paraId="309A0639"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50BB9F4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B76691"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4E6AE5A" w14:textId="77777777" w:rsidR="00AF3CFB" w:rsidRPr="004F71B4" w:rsidRDefault="00AF3CFB" w:rsidP="00AF3CFB">
            <w:pPr>
              <w:pStyle w:val="TableTextLeft"/>
              <w:keepNext/>
              <w:rPr>
                <w:sz w:val="18"/>
                <w:szCs w:val="18"/>
                <w:lang w:val="en-GB"/>
              </w:rPr>
            </w:pPr>
            <w:r w:rsidRPr="00AC6ABE">
              <w:rPr>
                <w:sz w:val="18"/>
                <w:szCs w:val="18"/>
                <w:lang w:val="en-GB"/>
              </w:rPr>
              <w:t>F-S-Req052</w:t>
            </w:r>
            <w:r>
              <w:rPr>
                <w:sz w:val="18"/>
                <w:szCs w:val="18"/>
                <w:lang w:val="en-GB"/>
              </w:rPr>
              <w:t xml:space="preserve"> - OTA Feature Informs the Cloud of Data Corruption</w:t>
            </w:r>
          </w:p>
        </w:tc>
      </w:tr>
      <w:tr w:rsidR="00AF3CFB" w:rsidRPr="006462E0" w14:paraId="28FBCC0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8D9D52F" w14:textId="77777777" w:rsidR="00AF3CFB" w:rsidRDefault="00AF3CFB" w:rsidP="00AF3CFB">
            <w:pPr>
              <w:pStyle w:val="TableRowNameLeft"/>
              <w:rPr>
                <w:noProof w:val="0"/>
                <w:sz w:val="18"/>
                <w:szCs w:val="18"/>
              </w:rPr>
            </w:pPr>
            <w:r w:rsidRPr="006462E0">
              <w:rPr>
                <w:noProof w:val="0"/>
                <w:sz w:val="18"/>
                <w:szCs w:val="18"/>
              </w:rPr>
              <w:t>ASIL Classification:</w:t>
            </w:r>
          </w:p>
          <w:p w14:paraId="67D451F9"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759BEDB"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57949A9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ECDD9D0"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A29FB2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Status to Cloud</w:t>
            </w:r>
          </w:p>
        </w:tc>
      </w:tr>
      <w:tr w:rsidR="00AF3CFB" w:rsidRPr="006462E0" w14:paraId="4C4EB21D"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AFAD4F6"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03C8E03A" w14:textId="77777777" w:rsidR="00AF3CFB" w:rsidRPr="004F71B4" w:rsidRDefault="00AF3CFB" w:rsidP="00AF3CFB">
            <w:pPr>
              <w:pStyle w:val="FuncSafetyReqText"/>
              <w:rPr>
                <w:i/>
                <w:noProof w:val="0"/>
                <w:color w:val="808080"/>
                <w:sz w:val="18"/>
                <w:szCs w:val="18"/>
              </w:rPr>
            </w:pPr>
            <w:r>
              <w:rPr>
                <w:noProof w:val="0"/>
                <w:sz w:val="18"/>
                <w:szCs w:val="18"/>
              </w:rPr>
              <w:t>ECG Status Manager shall report corruption or other errors to the cloud thru a SYNCP JSON payload</w:t>
            </w:r>
          </w:p>
        </w:tc>
      </w:tr>
      <w:tr w:rsidR="00AF3CFB" w:rsidRPr="006462E0" w14:paraId="4153607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13E059"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F9279B1" w14:textId="77777777" w:rsidR="00BF1084" w:rsidRDefault="00BF1084"/>
        </w:tc>
      </w:tr>
      <w:tr w:rsidR="00AF3CFB" w:rsidRPr="006462E0" w14:paraId="7081843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6A83B3A"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EF4E7ED"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4472505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0ADA1B5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3B9B43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644004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29CC145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15341D9A"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B605CF0" w14:textId="77777777" w:rsidR="00BF1084" w:rsidRDefault="00BF1084"/>
        </w:tc>
      </w:tr>
      <w:tr w:rsidR="00AF3CFB" w:rsidRPr="006462E0" w14:paraId="1A7E667B"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C568169"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DAF7F9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60BDE991"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0B63E3C" w14:textId="77777777" w:rsidR="00BF1084" w:rsidRDefault="00BF1084"/>
        </w:tc>
      </w:tr>
      <w:tr w:rsidR="00AF3CFB" w:rsidRPr="006462E0" w14:paraId="5898C99A"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E2E38B3"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4E4217D3" w14:textId="77777777" w:rsidR="00AF3CFB" w:rsidRDefault="00AF3CFB" w:rsidP="00AF3CFB">
            <w:pPr>
              <w:pStyle w:val="FuncSafetyReqText"/>
              <w:rPr>
                <w:noProof w:val="0"/>
                <w:sz w:val="18"/>
                <w:szCs w:val="18"/>
              </w:rPr>
            </w:pPr>
          </w:p>
        </w:tc>
      </w:tr>
      <w:tr w:rsidR="00AF3CFB" w:rsidRPr="006462E0" w14:paraId="7BE4725E"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87AEB83"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EAA073D" w14:textId="77777777" w:rsidR="00AF3CFB" w:rsidRPr="00D810B9" w:rsidRDefault="00AF3CFB" w:rsidP="00AF3CFB">
            <w:pPr>
              <w:rPr>
                <w:iCs/>
                <w:sz w:val="18"/>
              </w:rPr>
            </w:pPr>
            <w:r w:rsidRPr="00D810B9">
              <w:rPr>
                <w:iCs/>
                <w:sz w:val="18"/>
              </w:rPr>
              <w:t>System test</w:t>
            </w:r>
          </w:p>
        </w:tc>
      </w:tr>
      <w:tr w:rsidR="00AF3CFB" w:rsidRPr="006462E0" w14:paraId="0749166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6047DBB" w14:textId="77777777" w:rsidR="00AF3CFB" w:rsidRDefault="00AF3CFB" w:rsidP="00AF3CFB">
            <w:pPr>
              <w:pStyle w:val="TableRowNameLeft"/>
              <w:rPr>
                <w:noProof w:val="0"/>
                <w:sz w:val="18"/>
                <w:szCs w:val="18"/>
              </w:rPr>
            </w:pPr>
            <w:r w:rsidRPr="006462E0">
              <w:rPr>
                <w:noProof w:val="0"/>
                <w:sz w:val="18"/>
                <w:szCs w:val="18"/>
              </w:rPr>
              <w:t>V&amp;V acceptance criteria:</w:t>
            </w:r>
          </w:p>
          <w:p w14:paraId="755832E4"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3A54B5D" w14:textId="77777777" w:rsidR="00BF1084" w:rsidRDefault="00BF1084"/>
        </w:tc>
      </w:tr>
      <w:tr w:rsidR="00AF3CFB" w:rsidRPr="006462E0" w14:paraId="04110C0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9ED9C01"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B868E61" w14:textId="77777777" w:rsidR="00BF1084" w:rsidRDefault="00BF1084"/>
        </w:tc>
      </w:tr>
    </w:tbl>
    <w:p w14:paraId="1D078538" w14:textId="77777777" w:rsidR="00E24C7B" w:rsidRPr="00DF0B71" w:rsidRDefault="00E24C7B" w:rsidP="00937B04">
      <w:pPr>
        <w:rPr>
          <w:sz w:val="2"/>
          <w:szCs w:val="2"/>
        </w:rPr>
      </w:pPr>
    </w:p>
    <w:p w14:paraId="448E87EA" w14:textId="77777777" w:rsidR="00831488" w:rsidRPr="006462E0" w:rsidRDefault="00831488" w:rsidP="00BC0911">
      <w:pPr>
        <w:rPr>
          <w:sz w:val="2"/>
          <w:szCs w:val="2"/>
        </w:rPr>
      </w:pPr>
    </w:p>
    <w:p w14:paraId="2B00FC4B" w14:textId="67DB7E4D" w:rsidR="00B356F2" w:rsidRDefault="00B356F2" w:rsidP="00B81A22">
      <w:pPr>
        <w:pStyle w:val="Caption"/>
      </w:pPr>
      <w:bookmarkStart w:id="232" w:name="_Toc524090326"/>
      <w:r w:rsidRPr="006462E0">
        <w:t xml:space="preserve">Table </w:t>
      </w:r>
      <w:r w:rsidRPr="006462E0">
        <w:fldChar w:fldCharType="begin"/>
      </w:r>
      <w:r w:rsidRPr="006462E0">
        <w:instrText xml:space="preserve"> SEQ Table \* ARABIC </w:instrText>
      </w:r>
      <w:r w:rsidRPr="006462E0">
        <w:fldChar w:fldCharType="separate"/>
      </w:r>
      <w:r w:rsidR="0084278B">
        <w:rPr>
          <w:noProof/>
        </w:rPr>
        <w:t>56</w:t>
      </w:r>
      <w:r w:rsidRPr="006462E0">
        <w:fldChar w:fldCharType="end"/>
      </w:r>
      <w:r w:rsidR="00B81A22">
        <w:t xml:space="preserve">: </w:t>
      </w:r>
      <w:r w:rsidR="006A32C9">
        <w:t xml:space="preserve"> </w:t>
      </w:r>
      <w:r w:rsidR="003D7ABB">
        <w:t>ECG Status to Cloud</w:t>
      </w:r>
      <w:bookmarkEnd w:id="232"/>
    </w:p>
    <w:p w14:paraId="5FDB8C61" w14:textId="77777777" w:rsidR="0078561F" w:rsidRPr="0078561F" w:rsidRDefault="004E3C27" w:rsidP="0078561F">
      <w:pPr>
        <w:pStyle w:val="Heading3"/>
      </w:pPr>
      <w:bookmarkStart w:id="233" w:name="_Toc524090227"/>
      <w:r w:rsidRPr="00225104">
        <w:t xml:space="preserve">Requirement Derivation Diagram(s) for </w:t>
      </w:r>
      <w:r>
        <w:t>F-S-Req020</w:t>
      </w:r>
      <w:r w:rsidR="00E21424">
        <w:t xml:space="preserve"> - OTA Governance Board shall review and approve the software that is to be pushed via OTA</w:t>
      </w:r>
      <w:bookmarkEnd w:id="233"/>
    </w:p>
    <w:p w14:paraId="04A55BDB" w14:textId="77777777" w:rsidR="005E1C3C" w:rsidRPr="00953CBA" w:rsidRDefault="005E1C3C" w:rsidP="00953CBA"/>
    <w:p w14:paraId="56C18246" w14:textId="77777777" w:rsidR="004E3C27" w:rsidRPr="004E3C27" w:rsidRDefault="004E3C27" w:rsidP="004E3C27">
      <w:pPr>
        <w:pStyle w:val="Heading4"/>
      </w:pPr>
      <w:bookmarkStart w:id="234" w:name="_Toc524090228"/>
      <w:r>
        <w:t>Requirement Derivation Diagram(s) (Optional)</w:t>
      </w:r>
      <w:bookmarkEnd w:id="234"/>
      <w:r>
        <w:t xml:space="preserve"> </w:t>
      </w:r>
    </w:p>
    <w:p w14:paraId="58AFAD97" w14:textId="77777777" w:rsidR="004E3C27" w:rsidRPr="00225104" w:rsidRDefault="004E3C27" w:rsidP="004E3C27">
      <w:pPr>
        <w:rPr>
          <w:i/>
          <w:color w:val="A6A6A6"/>
        </w:rPr>
      </w:pPr>
      <w:r w:rsidRPr="00225104">
        <w:rPr>
          <w:i/>
          <w:color w:val="A6A6A6"/>
        </w:rPr>
        <w:t>Derive Technical Safety Requirements from Functional Safety Requirements.</w:t>
      </w:r>
    </w:p>
    <w:p w14:paraId="66A364DA" w14:textId="77777777" w:rsidR="004E3C27" w:rsidRPr="00225104" w:rsidRDefault="004E3C27" w:rsidP="004E3C27"/>
    <w:p w14:paraId="2560E7B9"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11A66699" w14:textId="77777777" w:rsidR="00240AB6" w:rsidRDefault="00240AB6" w:rsidP="004E3C27">
      <w:pPr>
        <w:jc w:val="center"/>
        <w:rPr>
          <w:i/>
          <w:color w:val="A6A6A6"/>
        </w:rPr>
      </w:pPr>
    </w:p>
    <w:p w14:paraId="37BAAC83" w14:textId="77777777" w:rsidR="00240AB6" w:rsidRDefault="00240AB6" w:rsidP="004E3C27">
      <w:pPr>
        <w:jc w:val="center"/>
        <w:rPr>
          <w:i/>
          <w:color w:val="A6A6A6"/>
        </w:rPr>
      </w:pPr>
    </w:p>
    <w:p w14:paraId="0F78E885" w14:textId="77777777" w:rsidR="004E3C27" w:rsidRPr="00935A34" w:rsidRDefault="004E3C27" w:rsidP="004E3C27">
      <w:pPr>
        <w:jc w:val="center"/>
      </w:pPr>
      <w:r>
        <w:rPr>
          <w:noProof/>
          <w:lang w:val="en-US"/>
        </w:rPr>
        <w:drawing>
          <wp:inline distT="0" distB="0" distL="0" distR="0">
            <wp:extent cx="3914775" cy="3381375"/>
            <wp:effectExtent l="0" t="0" r="0" b="0"/>
            <wp:docPr id="62" name="Picture -1079576501.jpg" descr="-107957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79576501.jpg"/>
                    <pic:cNvPicPr/>
                  </pic:nvPicPr>
                  <pic:blipFill>
                    <a:blip r:embed="rId44" cstate="print"/>
                    <a:stretch>
                      <a:fillRect/>
                    </a:stretch>
                  </pic:blipFill>
                  <pic:spPr>
                    <a:xfrm>
                      <a:off x="0" y="0"/>
                      <a:ext cx="3914775" cy="3381375"/>
                    </a:xfrm>
                    <a:prstGeom prst="rect">
                      <a:avLst/>
                    </a:prstGeom>
                  </pic:spPr>
                </pic:pic>
              </a:graphicData>
            </a:graphic>
          </wp:inline>
        </w:drawing>
      </w:r>
    </w:p>
    <w:p w14:paraId="2C7D025F" w14:textId="751F65E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31</w:t>
      </w:r>
      <w:r w:rsidRPr="00225104">
        <w:fldChar w:fldCharType="end"/>
      </w:r>
      <w:r w:rsidRPr="00225104">
        <w:t xml:space="preserve"> - Technical Safety Requirements Derivation Diagram for </w:t>
      </w:r>
      <w:r>
        <w:t>F-S-Req020</w:t>
      </w:r>
    </w:p>
    <w:p w14:paraId="52D0B800" w14:textId="77777777" w:rsidR="00EE1AD7" w:rsidRDefault="00AA2664" w:rsidP="00EB1D46">
      <w:pPr>
        <w:pStyle w:val="Heading4"/>
      </w:pPr>
      <w:bookmarkStart w:id="235" w:name="_Toc524090229"/>
      <w:r>
        <w:t xml:space="preserve">Technical Safety Requirements </w:t>
      </w:r>
      <w:r w:rsidR="004E3C27">
        <w:t>for F-S-Req020</w:t>
      </w:r>
      <w:r w:rsidR="009B6F4C">
        <w:t xml:space="preserve"> - OTA Governance Board shall review and approve the software that is to be pushed via OTA</w:t>
      </w:r>
      <w:bookmarkEnd w:id="235"/>
    </w:p>
    <w:p w14:paraId="2C2FA866" w14:textId="77777777" w:rsidR="00EE1AD7" w:rsidRPr="00EE1AD7" w:rsidRDefault="00EE1AD7" w:rsidP="00EB1D46"/>
    <w:p w14:paraId="3B5C2713" w14:textId="444387CA"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6F07FFB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53CB75"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EB1333F" w14:textId="77777777" w:rsidR="004C0701" w:rsidRPr="004F71B4" w:rsidRDefault="004C0701" w:rsidP="004C0701">
            <w:pPr>
              <w:pStyle w:val="TableTextLeft"/>
              <w:keepNext/>
              <w:rPr>
                <w:sz w:val="18"/>
                <w:szCs w:val="18"/>
                <w:lang w:val="en-GB"/>
              </w:rPr>
            </w:pPr>
            <w:bookmarkStart w:id="236" w:name="_9a176dfc4df148bf4c2c447b3809e8a8"/>
            <w:r>
              <w:rPr>
                <w:sz w:val="18"/>
                <w:szCs w:val="18"/>
                <w:lang w:val="en-GB"/>
              </w:rPr>
              <w:t>T-S-Req025</w:t>
            </w:r>
            <w:bookmarkEnd w:id="236"/>
            <w:r w:rsidR="001E6818">
              <w:rPr>
                <w:sz w:val="18"/>
                <w:szCs w:val="18"/>
                <w:lang w:val="en-GB"/>
              </w:rPr>
              <w:t xml:space="preserve"> - SW OTA delivery based on Governance Board approval</w:t>
            </w:r>
          </w:p>
        </w:tc>
      </w:tr>
      <w:tr w:rsidR="00AF3CFB" w:rsidRPr="006462E0" w14:paraId="08CD4A7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EA8EEA"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17962B9" w14:textId="77777777" w:rsidR="00AF3CFB" w:rsidRDefault="00AF3CFB" w:rsidP="00AF3CFB">
            <w:pPr>
              <w:pStyle w:val="TableTextLeft"/>
              <w:keepNext/>
              <w:rPr>
                <w:sz w:val="18"/>
                <w:szCs w:val="18"/>
                <w:lang w:val="en-GB"/>
              </w:rPr>
            </w:pPr>
          </w:p>
        </w:tc>
      </w:tr>
      <w:tr w:rsidR="00AF3CFB" w:rsidRPr="006462E0" w14:paraId="0E6B9C8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6AFA435"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5B3B5653"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68D2B1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60898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F882F57"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A8A2E2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BC0A53"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8E4BF43" w14:textId="77777777" w:rsidR="00AF3CFB" w:rsidRPr="004F71B4" w:rsidRDefault="00AF3CFB" w:rsidP="00AF3CFB">
            <w:pPr>
              <w:pStyle w:val="TableTextLeft"/>
              <w:keepNext/>
              <w:rPr>
                <w:sz w:val="18"/>
                <w:szCs w:val="18"/>
                <w:lang w:val="en-GB"/>
              </w:rPr>
            </w:pPr>
            <w:r w:rsidRPr="00AC6ABE">
              <w:rPr>
                <w:sz w:val="18"/>
                <w:szCs w:val="18"/>
                <w:lang w:val="en-GB"/>
              </w:rPr>
              <w:t>F-S-Req020</w:t>
            </w:r>
            <w:r>
              <w:rPr>
                <w:sz w:val="18"/>
                <w:szCs w:val="18"/>
                <w:lang w:val="en-GB"/>
              </w:rPr>
              <w:t xml:space="preserve"> - OTA Governance Board shall review and approve the software that is to be pushed via OTA</w:t>
            </w:r>
          </w:p>
        </w:tc>
      </w:tr>
      <w:tr w:rsidR="00AF3CFB" w:rsidRPr="006462E0" w14:paraId="2AFCA82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196C94" w14:textId="77777777" w:rsidR="00AF3CFB" w:rsidRDefault="00AF3CFB" w:rsidP="00AF3CFB">
            <w:pPr>
              <w:pStyle w:val="TableRowNameLeft"/>
              <w:rPr>
                <w:noProof w:val="0"/>
                <w:sz w:val="18"/>
                <w:szCs w:val="18"/>
              </w:rPr>
            </w:pPr>
            <w:r w:rsidRPr="006462E0">
              <w:rPr>
                <w:noProof w:val="0"/>
                <w:sz w:val="18"/>
                <w:szCs w:val="18"/>
              </w:rPr>
              <w:t>ASIL Classification:</w:t>
            </w:r>
          </w:p>
          <w:p w14:paraId="64673E82"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7D5EBC6" w14:textId="77777777" w:rsidR="001A4EDE" w:rsidRDefault="001A4EDE" w:rsidP="001A4EDE">
            <w:pPr>
              <w:pStyle w:val="TableTextLeft"/>
              <w:rPr>
                <w:lang w:val="en-GB"/>
              </w:rPr>
            </w:pPr>
            <w:r>
              <w:rPr>
                <w:b/>
                <w:lang w:val="en-GB"/>
              </w:rPr>
              <w:t xml:space="preserve">ASIL Override Rationale - </w:t>
            </w:r>
            <w:r>
              <w:rPr>
                <w:lang w:val="en-GB"/>
              </w:rPr>
              <w:t>It is achieved by Cloud and Manual process</w:t>
            </w:r>
          </w:p>
          <w:p w14:paraId="14C2F003" w14:textId="77777777" w:rsidR="001A4EDE" w:rsidRDefault="001A4EDE" w:rsidP="001A4EDE">
            <w:pPr>
              <w:pStyle w:val="TableTextLeft"/>
              <w:rPr>
                <w:lang w:val="en-GB"/>
              </w:rPr>
            </w:pPr>
          </w:p>
          <w:p w14:paraId="157E57D8"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249B9F5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9CB99DD"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2DA87E1"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SW OTA delivery based on Governance Board approval</w:t>
            </w:r>
          </w:p>
        </w:tc>
      </w:tr>
      <w:tr w:rsidR="00AF3CFB" w:rsidRPr="006462E0" w14:paraId="178E81FF"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13D06A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1D350F09" w14:textId="77777777" w:rsidR="00AF3CFB" w:rsidRPr="004F71B4" w:rsidRDefault="00AF3CFB" w:rsidP="00AF3CFB">
            <w:pPr>
              <w:pStyle w:val="FuncSafetyReqText"/>
              <w:rPr>
                <w:i/>
                <w:noProof w:val="0"/>
                <w:color w:val="808080"/>
                <w:sz w:val="18"/>
                <w:szCs w:val="18"/>
              </w:rPr>
            </w:pPr>
            <w:r>
              <w:rPr>
                <w:noProof w:val="0"/>
                <w:sz w:val="18"/>
                <w:szCs w:val="18"/>
              </w:rPr>
              <w:t>After SW has been uploaded to FENIX, it shall hold the SW in a wait state until it has been reviewed and approved by the Governance Board.</w:t>
            </w:r>
          </w:p>
        </w:tc>
      </w:tr>
      <w:tr w:rsidR="00AF3CFB" w:rsidRPr="006462E0" w14:paraId="6059D6A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1DDBAE"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8181B6" w14:textId="77777777" w:rsidR="00BF1084" w:rsidRDefault="00BF1084"/>
        </w:tc>
      </w:tr>
      <w:tr w:rsidR="00AF3CFB" w:rsidRPr="006462E0" w14:paraId="3CBCA9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8D36C2"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17AB792"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BE1490F"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4D0379F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CB7DBB2"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47404A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1E304A3"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D359AC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C7EF180" w14:textId="77777777" w:rsidR="00BF1084" w:rsidRDefault="00BF1084"/>
        </w:tc>
      </w:tr>
      <w:tr w:rsidR="00AF3CFB" w:rsidRPr="006462E0" w14:paraId="29ADB5B3"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96BCB7C"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76A0F17"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1AD1C44B"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C642A0A" w14:textId="77777777" w:rsidR="00BF1084" w:rsidRDefault="00BF1084"/>
        </w:tc>
      </w:tr>
      <w:tr w:rsidR="00AF3CFB" w:rsidRPr="006462E0" w14:paraId="095EDDD3"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820557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B7A997B" w14:textId="77777777" w:rsidR="00AF3CFB" w:rsidRDefault="00AF3CFB" w:rsidP="00AF3CFB">
            <w:pPr>
              <w:pStyle w:val="FuncSafetyReqText"/>
              <w:rPr>
                <w:noProof w:val="0"/>
                <w:sz w:val="18"/>
                <w:szCs w:val="18"/>
              </w:rPr>
            </w:pPr>
          </w:p>
        </w:tc>
      </w:tr>
      <w:tr w:rsidR="00AF3CFB" w:rsidRPr="006462E0" w14:paraId="0CBB800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770AED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8F010A5" w14:textId="77777777" w:rsidR="00AF3CFB" w:rsidRPr="00D810B9" w:rsidRDefault="00AF3CFB" w:rsidP="00AF3CFB">
            <w:pPr>
              <w:rPr>
                <w:iCs/>
                <w:sz w:val="18"/>
              </w:rPr>
            </w:pPr>
            <w:r w:rsidRPr="00D810B9">
              <w:rPr>
                <w:iCs/>
                <w:sz w:val="18"/>
              </w:rPr>
              <w:t>System test</w:t>
            </w:r>
          </w:p>
        </w:tc>
      </w:tr>
      <w:tr w:rsidR="00AF3CFB" w:rsidRPr="006462E0" w14:paraId="4A53672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02B7093" w14:textId="77777777" w:rsidR="00AF3CFB" w:rsidRDefault="00AF3CFB" w:rsidP="00AF3CFB">
            <w:pPr>
              <w:pStyle w:val="TableRowNameLeft"/>
              <w:rPr>
                <w:noProof w:val="0"/>
                <w:sz w:val="18"/>
                <w:szCs w:val="18"/>
              </w:rPr>
            </w:pPr>
            <w:r w:rsidRPr="006462E0">
              <w:rPr>
                <w:noProof w:val="0"/>
                <w:sz w:val="18"/>
                <w:szCs w:val="18"/>
              </w:rPr>
              <w:t>V&amp;V acceptance criteria:</w:t>
            </w:r>
          </w:p>
          <w:p w14:paraId="6D8A7DAF"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5048AF2" w14:textId="77777777" w:rsidR="00BF1084" w:rsidRDefault="00BF1084"/>
        </w:tc>
      </w:tr>
      <w:tr w:rsidR="00AF3CFB" w:rsidRPr="006462E0" w14:paraId="20C276E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CA99CD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11F28AC6" w14:textId="77777777" w:rsidR="00BF1084" w:rsidRDefault="00BF1084"/>
        </w:tc>
      </w:tr>
    </w:tbl>
    <w:p w14:paraId="5F58D68F" w14:textId="77777777" w:rsidR="00E24C7B" w:rsidRPr="00DF0B71" w:rsidRDefault="00E24C7B" w:rsidP="00937B04">
      <w:pPr>
        <w:rPr>
          <w:sz w:val="2"/>
          <w:szCs w:val="2"/>
        </w:rPr>
      </w:pPr>
    </w:p>
    <w:p w14:paraId="6E2C06D6" w14:textId="77777777" w:rsidR="00831488" w:rsidRPr="006462E0" w:rsidRDefault="00831488" w:rsidP="00BC0911">
      <w:pPr>
        <w:rPr>
          <w:sz w:val="2"/>
          <w:szCs w:val="2"/>
        </w:rPr>
      </w:pPr>
    </w:p>
    <w:p w14:paraId="2A0F263F" w14:textId="443D8790" w:rsidR="00B356F2" w:rsidRDefault="00B356F2" w:rsidP="00B81A22">
      <w:pPr>
        <w:pStyle w:val="Caption"/>
      </w:pPr>
      <w:bookmarkStart w:id="237" w:name="_Toc524090327"/>
      <w:r w:rsidRPr="006462E0">
        <w:t xml:space="preserve">Table </w:t>
      </w:r>
      <w:r w:rsidRPr="006462E0">
        <w:fldChar w:fldCharType="begin"/>
      </w:r>
      <w:r w:rsidRPr="006462E0">
        <w:instrText xml:space="preserve"> SEQ Table \* ARABIC </w:instrText>
      </w:r>
      <w:r w:rsidRPr="006462E0">
        <w:fldChar w:fldCharType="separate"/>
      </w:r>
      <w:r w:rsidR="0084278B">
        <w:rPr>
          <w:noProof/>
        </w:rPr>
        <w:t>57</w:t>
      </w:r>
      <w:r w:rsidRPr="006462E0">
        <w:fldChar w:fldCharType="end"/>
      </w:r>
      <w:r w:rsidR="00B81A22">
        <w:t xml:space="preserve">: </w:t>
      </w:r>
      <w:r w:rsidR="006A32C9">
        <w:t xml:space="preserve"> </w:t>
      </w:r>
      <w:r w:rsidR="003D7ABB">
        <w:t>SW OTA delivery based on Governance Board approval</w:t>
      </w:r>
      <w:bookmarkEnd w:id="237"/>
    </w:p>
    <w:p w14:paraId="223B04F2" w14:textId="77777777" w:rsidR="0078561F" w:rsidRPr="0078561F" w:rsidRDefault="004E3C27" w:rsidP="0078561F">
      <w:pPr>
        <w:pStyle w:val="Heading3"/>
      </w:pPr>
      <w:bookmarkStart w:id="238" w:name="_Toc524090230"/>
      <w:r w:rsidRPr="00225104">
        <w:t xml:space="preserve">Requirement Derivation Diagram(s) for </w:t>
      </w:r>
      <w:r>
        <w:t>F-S-Req083</w:t>
      </w:r>
      <w:r w:rsidR="00E21424">
        <w:t xml:space="preserve"> - Other ECU SW (ASIL C/D) Verify Safe Vehicle State</w:t>
      </w:r>
      <w:bookmarkEnd w:id="238"/>
    </w:p>
    <w:p w14:paraId="4D398B62" w14:textId="77777777" w:rsidR="005E1C3C" w:rsidRPr="00953CBA" w:rsidRDefault="005E1C3C" w:rsidP="00953CBA"/>
    <w:p w14:paraId="33A515C7" w14:textId="77777777" w:rsidR="004E3C27" w:rsidRPr="004E3C27" w:rsidRDefault="004E3C27" w:rsidP="004E3C27">
      <w:pPr>
        <w:pStyle w:val="Heading4"/>
      </w:pPr>
      <w:bookmarkStart w:id="239" w:name="_Toc524090231"/>
      <w:r>
        <w:t>Requirement Derivation Diagram(s) (Optional)</w:t>
      </w:r>
      <w:bookmarkEnd w:id="239"/>
      <w:r>
        <w:t xml:space="preserve"> </w:t>
      </w:r>
    </w:p>
    <w:p w14:paraId="5F4151B3" w14:textId="77777777" w:rsidR="004E3C27" w:rsidRPr="00225104" w:rsidRDefault="004E3C27" w:rsidP="004E3C27">
      <w:pPr>
        <w:rPr>
          <w:i/>
          <w:color w:val="A6A6A6"/>
        </w:rPr>
      </w:pPr>
      <w:r w:rsidRPr="00225104">
        <w:rPr>
          <w:i/>
          <w:color w:val="A6A6A6"/>
        </w:rPr>
        <w:t>Derive Technical Safety Requirements from Functional Safety Requirements.</w:t>
      </w:r>
    </w:p>
    <w:p w14:paraId="67E83B22" w14:textId="77777777" w:rsidR="004E3C27" w:rsidRPr="00225104" w:rsidRDefault="004E3C27" w:rsidP="004E3C27"/>
    <w:p w14:paraId="533171E6"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2AEB69A2" w14:textId="77777777" w:rsidR="00240AB6" w:rsidRDefault="00240AB6" w:rsidP="004E3C27">
      <w:pPr>
        <w:jc w:val="center"/>
        <w:rPr>
          <w:i/>
          <w:color w:val="A6A6A6"/>
        </w:rPr>
      </w:pPr>
    </w:p>
    <w:p w14:paraId="244046F7" w14:textId="77777777" w:rsidR="00240AB6" w:rsidRDefault="00240AB6" w:rsidP="004E3C27">
      <w:pPr>
        <w:jc w:val="center"/>
        <w:rPr>
          <w:i/>
          <w:color w:val="A6A6A6"/>
        </w:rPr>
      </w:pPr>
    </w:p>
    <w:p w14:paraId="50EF46C6" w14:textId="77777777" w:rsidR="004E3C27" w:rsidRPr="00935A34" w:rsidRDefault="004E3C27" w:rsidP="004E3C27">
      <w:pPr>
        <w:jc w:val="center"/>
      </w:pPr>
      <w:r>
        <w:rPr>
          <w:noProof/>
          <w:lang w:val="en-US"/>
        </w:rPr>
        <w:drawing>
          <wp:inline distT="0" distB="0" distL="0" distR="0">
            <wp:extent cx="6480175" cy="2844318"/>
            <wp:effectExtent l="0" t="0" r="0" b="0"/>
            <wp:docPr id="64" name="Picture 1905817015.jpg" descr="1905817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05817015.jpg"/>
                    <pic:cNvPicPr/>
                  </pic:nvPicPr>
                  <pic:blipFill>
                    <a:blip r:embed="rId45" cstate="print"/>
                    <a:stretch>
                      <a:fillRect/>
                    </a:stretch>
                  </pic:blipFill>
                  <pic:spPr>
                    <a:xfrm>
                      <a:off x="0" y="0"/>
                      <a:ext cx="6480175" cy="2844318"/>
                    </a:xfrm>
                    <a:prstGeom prst="rect">
                      <a:avLst/>
                    </a:prstGeom>
                  </pic:spPr>
                </pic:pic>
              </a:graphicData>
            </a:graphic>
          </wp:inline>
        </w:drawing>
      </w:r>
    </w:p>
    <w:p w14:paraId="067AF9FE" w14:textId="640424C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32</w:t>
      </w:r>
      <w:r w:rsidRPr="00225104">
        <w:fldChar w:fldCharType="end"/>
      </w:r>
      <w:r w:rsidRPr="00225104">
        <w:t xml:space="preserve"> - Technical Safety Requirements Derivation Diagram for </w:t>
      </w:r>
      <w:r>
        <w:t>F-S-Req083</w:t>
      </w:r>
    </w:p>
    <w:p w14:paraId="36D53381" w14:textId="77777777" w:rsidR="00EE1AD7" w:rsidRDefault="00AA2664" w:rsidP="00EB1D46">
      <w:pPr>
        <w:pStyle w:val="Heading4"/>
      </w:pPr>
      <w:bookmarkStart w:id="240" w:name="_Toc524090232"/>
      <w:r>
        <w:t xml:space="preserve">Technical Safety Requirements </w:t>
      </w:r>
      <w:r w:rsidR="004E3C27">
        <w:t>for F-S-Req083</w:t>
      </w:r>
      <w:r w:rsidR="009B6F4C">
        <w:t xml:space="preserve"> - Other ECU SW (ASIL C/D) Verify Safe Vehicle State</w:t>
      </w:r>
      <w:bookmarkEnd w:id="240"/>
    </w:p>
    <w:p w14:paraId="2C25B87A" w14:textId="77777777" w:rsidR="00EE1AD7" w:rsidRPr="00EE1AD7" w:rsidRDefault="00EE1AD7" w:rsidP="00EB1D46"/>
    <w:p w14:paraId="3E22E747" w14:textId="22BFEC21"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3CF833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C0F692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641FF9E" w14:textId="77777777" w:rsidR="004C0701" w:rsidRPr="004F71B4" w:rsidRDefault="004C0701" w:rsidP="004C0701">
            <w:pPr>
              <w:pStyle w:val="TableTextLeft"/>
              <w:keepNext/>
              <w:rPr>
                <w:sz w:val="18"/>
                <w:szCs w:val="18"/>
                <w:lang w:val="en-GB"/>
              </w:rPr>
            </w:pPr>
            <w:bookmarkStart w:id="241" w:name="_9dcb5e021513ec0bdb2bea0f55f856ff"/>
            <w:r>
              <w:rPr>
                <w:sz w:val="18"/>
                <w:szCs w:val="18"/>
                <w:lang w:val="en-GB"/>
              </w:rPr>
              <w:t>T-S-Req071</w:t>
            </w:r>
            <w:bookmarkEnd w:id="241"/>
            <w:r w:rsidR="001E6818">
              <w:rPr>
                <w:sz w:val="18"/>
                <w:szCs w:val="18"/>
                <w:lang w:val="en-GB"/>
              </w:rPr>
              <w:t xml:space="preserve"> - Target ECU verify own Safe State</w:t>
            </w:r>
          </w:p>
        </w:tc>
      </w:tr>
      <w:tr w:rsidR="00AF3CFB" w:rsidRPr="006462E0" w14:paraId="235E9F5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D50830"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FA7CC8A" w14:textId="77777777" w:rsidR="00AF3CFB" w:rsidRDefault="00AF3CFB" w:rsidP="00AF3CFB">
            <w:pPr>
              <w:pStyle w:val="TableTextLeft"/>
              <w:keepNext/>
              <w:rPr>
                <w:sz w:val="18"/>
                <w:szCs w:val="18"/>
                <w:lang w:val="en-GB"/>
              </w:rPr>
            </w:pPr>
          </w:p>
        </w:tc>
      </w:tr>
      <w:tr w:rsidR="00AF3CFB" w:rsidRPr="006462E0" w14:paraId="7CE08AE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132127"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8EB7B27"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540CDB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D3D40E4"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1EF529B"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D08A61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21A5CC"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FE270A8" w14:textId="77777777" w:rsidR="00AF3CFB" w:rsidRPr="004F71B4" w:rsidRDefault="00AF3CFB" w:rsidP="00AF3CFB">
            <w:pPr>
              <w:pStyle w:val="TableTextLeft"/>
              <w:keepNext/>
              <w:rPr>
                <w:sz w:val="18"/>
                <w:szCs w:val="18"/>
                <w:lang w:val="en-GB"/>
              </w:rPr>
            </w:pPr>
            <w:r w:rsidRPr="00AC6ABE">
              <w:rPr>
                <w:sz w:val="18"/>
                <w:szCs w:val="18"/>
                <w:lang w:val="en-GB"/>
              </w:rPr>
              <w:t>F-S-Req083</w:t>
            </w:r>
            <w:r>
              <w:rPr>
                <w:sz w:val="18"/>
                <w:szCs w:val="18"/>
                <w:lang w:val="en-GB"/>
              </w:rPr>
              <w:t xml:space="preserve"> - Other ECU SW (ASIL C/D) Verify Safe Vehicle State</w:t>
            </w:r>
          </w:p>
        </w:tc>
      </w:tr>
      <w:tr w:rsidR="00AF3CFB" w:rsidRPr="006462E0" w14:paraId="7935B4E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D877A7" w14:textId="77777777" w:rsidR="00AF3CFB" w:rsidRDefault="00AF3CFB" w:rsidP="00AF3CFB">
            <w:pPr>
              <w:pStyle w:val="TableRowNameLeft"/>
              <w:rPr>
                <w:noProof w:val="0"/>
                <w:sz w:val="18"/>
                <w:szCs w:val="18"/>
              </w:rPr>
            </w:pPr>
            <w:r w:rsidRPr="006462E0">
              <w:rPr>
                <w:noProof w:val="0"/>
                <w:sz w:val="18"/>
                <w:szCs w:val="18"/>
              </w:rPr>
              <w:t>ASIL Classification:</w:t>
            </w:r>
          </w:p>
          <w:p w14:paraId="3E731D9B"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143984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55AB35B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691AD2"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736A02B"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verify own Safe State</w:t>
            </w:r>
          </w:p>
        </w:tc>
      </w:tr>
      <w:tr w:rsidR="00AF3CFB" w:rsidRPr="006462E0" w14:paraId="4BFFE385"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4395C4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79576EB" w14:textId="77777777" w:rsidR="00AF3CFB" w:rsidRPr="004F71B4" w:rsidRDefault="00AF3CFB" w:rsidP="00AF3CFB">
            <w:pPr>
              <w:pStyle w:val="FuncSafetyReqText"/>
              <w:rPr>
                <w:i/>
                <w:noProof w:val="0"/>
                <w:color w:val="808080"/>
                <w:sz w:val="18"/>
                <w:szCs w:val="18"/>
              </w:rPr>
            </w:pPr>
            <w:r>
              <w:rPr>
                <w:noProof w:val="0"/>
                <w:sz w:val="18"/>
                <w:szCs w:val="18"/>
              </w:rPr>
              <w:t xml:space="preserve">ASIL C/D rated Target ECUs shall verify their own safe state prior to activation, independent of the vehicle inhibit signals. </w:t>
            </w:r>
          </w:p>
        </w:tc>
      </w:tr>
      <w:tr w:rsidR="00AF3CFB" w:rsidRPr="006462E0" w14:paraId="7410380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2C85077"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9C3B554" w14:textId="77777777" w:rsidR="00BF1084" w:rsidRDefault="00BF1084"/>
        </w:tc>
      </w:tr>
      <w:tr w:rsidR="00AF3CFB" w:rsidRPr="006462E0" w14:paraId="027980B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42163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B5B4CAA"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8990C4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1C4782C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A4C0D21"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2A06F4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FD8C6EC"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A545724"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09FC4A3" w14:textId="77777777" w:rsidR="00BF1084" w:rsidRDefault="00BF1084"/>
        </w:tc>
      </w:tr>
      <w:tr w:rsidR="00AF3CFB" w:rsidRPr="006462E0" w14:paraId="5C901454"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E70AC6F"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3941B9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23F3D7C3"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CA90E22" w14:textId="77777777" w:rsidR="00BF1084" w:rsidRDefault="00BF1084"/>
        </w:tc>
      </w:tr>
      <w:tr w:rsidR="00AF3CFB" w:rsidRPr="006462E0" w14:paraId="4E116D6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E68BC86"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3152AA3" w14:textId="77777777" w:rsidR="00AF3CFB" w:rsidRDefault="00AF3CFB" w:rsidP="00AF3CFB">
            <w:pPr>
              <w:pStyle w:val="FuncSafetyReqText"/>
              <w:rPr>
                <w:noProof w:val="0"/>
                <w:sz w:val="18"/>
                <w:szCs w:val="18"/>
              </w:rPr>
            </w:pPr>
          </w:p>
        </w:tc>
      </w:tr>
      <w:tr w:rsidR="00AF3CFB" w:rsidRPr="006462E0" w14:paraId="6D223E0D"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9EFF7C"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7BBDD37" w14:textId="77777777" w:rsidR="00AF3CFB" w:rsidRPr="00D810B9" w:rsidRDefault="00AF3CFB" w:rsidP="00AF3CFB">
            <w:pPr>
              <w:rPr>
                <w:iCs/>
                <w:sz w:val="18"/>
              </w:rPr>
            </w:pPr>
            <w:r w:rsidRPr="00D810B9">
              <w:rPr>
                <w:iCs/>
                <w:sz w:val="18"/>
              </w:rPr>
              <w:t>System test</w:t>
            </w:r>
          </w:p>
        </w:tc>
      </w:tr>
      <w:tr w:rsidR="00AF3CFB" w:rsidRPr="006462E0" w14:paraId="1AA050B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5B365F8" w14:textId="77777777" w:rsidR="00AF3CFB" w:rsidRDefault="00AF3CFB" w:rsidP="00AF3CFB">
            <w:pPr>
              <w:pStyle w:val="TableRowNameLeft"/>
              <w:rPr>
                <w:noProof w:val="0"/>
                <w:sz w:val="18"/>
                <w:szCs w:val="18"/>
              </w:rPr>
            </w:pPr>
            <w:r w:rsidRPr="006462E0">
              <w:rPr>
                <w:noProof w:val="0"/>
                <w:sz w:val="18"/>
                <w:szCs w:val="18"/>
              </w:rPr>
              <w:t>V&amp;V acceptance criteria:</w:t>
            </w:r>
          </w:p>
          <w:p w14:paraId="5E5BAEA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E47915B" w14:textId="77777777" w:rsidR="00BF1084" w:rsidRDefault="00BF1084"/>
        </w:tc>
      </w:tr>
      <w:tr w:rsidR="00AF3CFB" w:rsidRPr="006462E0" w14:paraId="674C700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3452B5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F9B63B1" w14:textId="77777777" w:rsidR="00BF1084" w:rsidRDefault="00BF1084"/>
        </w:tc>
      </w:tr>
    </w:tbl>
    <w:p w14:paraId="7A7226CF" w14:textId="77777777" w:rsidR="00E24C7B" w:rsidRPr="00DF0B71" w:rsidRDefault="00E24C7B" w:rsidP="00937B04">
      <w:pPr>
        <w:rPr>
          <w:sz w:val="2"/>
          <w:szCs w:val="2"/>
        </w:rPr>
      </w:pPr>
    </w:p>
    <w:p w14:paraId="0847DFD8" w14:textId="77777777" w:rsidR="00831488" w:rsidRPr="006462E0" w:rsidRDefault="00831488" w:rsidP="00BC0911">
      <w:pPr>
        <w:rPr>
          <w:sz w:val="2"/>
          <w:szCs w:val="2"/>
        </w:rPr>
      </w:pPr>
    </w:p>
    <w:p w14:paraId="486312B2" w14:textId="0BD956FC" w:rsidR="00B356F2" w:rsidRDefault="00B356F2" w:rsidP="00B81A22">
      <w:pPr>
        <w:pStyle w:val="Caption"/>
      </w:pPr>
      <w:bookmarkStart w:id="242" w:name="_Toc524090328"/>
      <w:r w:rsidRPr="006462E0">
        <w:t xml:space="preserve">Table </w:t>
      </w:r>
      <w:r w:rsidRPr="006462E0">
        <w:fldChar w:fldCharType="begin"/>
      </w:r>
      <w:r w:rsidRPr="006462E0">
        <w:instrText xml:space="preserve"> SEQ Table \* ARABIC </w:instrText>
      </w:r>
      <w:r w:rsidRPr="006462E0">
        <w:fldChar w:fldCharType="separate"/>
      </w:r>
      <w:r w:rsidR="0084278B">
        <w:rPr>
          <w:noProof/>
        </w:rPr>
        <w:t>58</w:t>
      </w:r>
      <w:r w:rsidRPr="006462E0">
        <w:fldChar w:fldCharType="end"/>
      </w:r>
      <w:r w:rsidR="00B81A22">
        <w:t xml:space="preserve">: </w:t>
      </w:r>
      <w:r w:rsidR="006A32C9">
        <w:t xml:space="preserve"> </w:t>
      </w:r>
      <w:r w:rsidR="003D7ABB">
        <w:t>Target ECU verify own Safe State</w:t>
      </w:r>
      <w:bookmarkEnd w:id="242"/>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60FE4E3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D11D78"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0644029" w14:textId="77777777" w:rsidR="004C0701" w:rsidRPr="004F71B4" w:rsidRDefault="004C0701" w:rsidP="004C0701">
            <w:pPr>
              <w:pStyle w:val="TableTextLeft"/>
              <w:keepNext/>
              <w:rPr>
                <w:sz w:val="18"/>
                <w:szCs w:val="18"/>
                <w:lang w:val="en-GB"/>
              </w:rPr>
            </w:pPr>
            <w:bookmarkStart w:id="243" w:name="_d3ec62c9be2f4ddc5c92097c2c42657e"/>
            <w:r>
              <w:rPr>
                <w:sz w:val="18"/>
                <w:szCs w:val="18"/>
                <w:lang w:val="en-GB"/>
              </w:rPr>
              <w:t>T-S-Req083</w:t>
            </w:r>
            <w:bookmarkEnd w:id="243"/>
            <w:r w:rsidR="001E6818">
              <w:rPr>
                <w:sz w:val="18"/>
                <w:szCs w:val="18"/>
                <w:lang w:val="en-GB"/>
              </w:rPr>
              <w:t xml:space="preserve"> - ECU Integration Code Response to Request for OTA SWAP</w:t>
            </w:r>
          </w:p>
        </w:tc>
      </w:tr>
      <w:tr w:rsidR="00AF3CFB" w:rsidRPr="006462E0" w14:paraId="0BD02F4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0C8933"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6F839D9" w14:textId="77777777" w:rsidR="00AF3CFB" w:rsidRDefault="00AF3CFB" w:rsidP="00AF3CFB">
            <w:pPr>
              <w:pStyle w:val="TableTextLeft"/>
              <w:keepNext/>
              <w:rPr>
                <w:sz w:val="18"/>
                <w:szCs w:val="18"/>
                <w:lang w:val="en-GB"/>
              </w:rPr>
            </w:pPr>
          </w:p>
        </w:tc>
      </w:tr>
      <w:tr w:rsidR="00AF3CFB" w:rsidRPr="006462E0" w14:paraId="2513489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B14F9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494632AF"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950ED0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FD429E8"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958A8CF"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76589F0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0A231F5"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79636CFA" w14:textId="77777777" w:rsidR="00AF3CFB" w:rsidRPr="004F71B4" w:rsidRDefault="00AF3CFB" w:rsidP="00AF3CFB">
            <w:pPr>
              <w:pStyle w:val="TableTextLeft"/>
              <w:keepNext/>
              <w:rPr>
                <w:sz w:val="18"/>
                <w:szCs w:val="18"/>
                <w:lang w:val="en-GB"/>
              </w:rPr>
            </w:pPr>
            <w:r w:rsidRPr="00AC6ABE">
              <w:rPr>
                <w:sz w:val="18"/>
                <w:szCs w:val="18"/>
                <w:lang w:val="en-GB"/>
              </w:rPr>
              <w:t>F-S-Req083</w:t>
            </w:r>
            <w:r>
              <w:rPr>
                <w:sz w:val="18"/>
                <w:szCs w:val="18"/>
                <w:lang w:val="en-GB"/>
              </w:rPr>
              <w:t xml:space="preserve"> - Other ECU SW (ASIL C/D) Verify Safe Vehicle State</w:t>
            </w:r>
          </w:p>
        </w:tc>
      </w:tr>
      <w:tr w:rsidR="00AF3CFB" w:rsidRPr="006462E0" w14:paraId="670BAAF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D94162" w14:textId="77777777" w:rsidR="00AF3CFB" w:rsidRDefault="00AF3CFB" w:rsidP="00AF3CFB">
            <w:pPr>
              <w:pStyle w:val="TableRowNameLeft"/>
              <w:rPr>
                <w:noProof w:val="0"/>
                <w:sz w:val="18"/>
                <w:szCs w:val="18"/>
              </w:rPr>
            </w:pPr>
            <w:r w:rsidRPr="006462E0">
              <w:rPr>
                <w:noProof w:val="0"/>
                <w:sz w:val="18"/>
                <w:szCs w:val="18"/>
              </w:rPr>
              <w:t>ASIL Classification:</w:t>
            </w:r>
          </w:p>
          <w:p w14:paraId="69AE19DA"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722A473"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B(D)</w:t>
            </w:r>
          </w:p>
        </w:tc>
      </w:tr>
      <w:tr w:rsidR="00AF3CFB" w:rsidRPr="006462E0" w14:paraId="66829F5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AAA1BE"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3E0BD1F6"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Response to Request for OTA SWAP</w:t>
            </w:r>
          </w:p>
        </w:tc>
      </w:tr>
      <w:tr w:rsidR="00AF3CFB" w:rsidRPr="006462E0" w14:paraId="64527B74"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C277F5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524CB898" w14:textId="77777777" w:rsidR="00AF3CFB" w:rsidRPr="004F71B4" w:rsidRDefault="00AF3CFB" w:rsidP="00AF3CFB">
            <w:pPr>
              <w:pStyle w:val="FuncSafetyReqText"/>
              <w:rPr>
                <w:i/>
                <w:noProof w:val="0"/>
                <w:color w:val="808080"/>
                <w:sz w:val="18"/>
                <w:szCs w:val="18"/>
              </w:rPr>
            </w:pPr>
            <w:r>
              <w:rPr>
                <w:noProof w:val="0"/>
                <w:sz w:val="18"/>
                <w:szCs w:val="18"/>
              </w:rPr>
              <w:t>Upon receiving a Request for OTA SWAP, the ECU Integration Code shall verify module conditions before requesting activation from the VMEM (Additional Vector Code).</w:t>
            </w:r>
          </w:p>
        </w:tc>
      </w:tr>
      <w:tr w:rsidR="00AF3CFB" w:rsidRPr="006462E0" w14:paraId="1F44576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B5701F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3F3E927"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Since the OTA App cannot check the module status by itself, it relies on the ECU Integration Code to check the module is secured for OTA activation.</w:t>
            </w:r>
          </w:p>
        </w:tc>
      </w:tr>
      <w:tr w:rsidR="00AF3CFB" w:rsidRPr="006462E0" w14:paraId="58855A4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D918C1"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29768E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35A00FA7"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4875DD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EE42843"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1E9521A"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EFF9F63"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3F92810A"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26D41EF" w14:textId="77777777" w:rsidR="00BF1084" w:rsidRDefault="00BF1084"/>
        </w:tc>
      </w:tr>
      <w:tr w:rsidR="00AF3CFB" w:rsidRPr="006462E0" w14:paraId="63A738EF"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827F03A"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6F37A2DB"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46F97D4"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8208BFE" w14:textId="77777777" w:rsidR="00AF3CFB" w:rsidRPr="004F71B4" w:rsidRDefault="00AF3CFB" w:rsidP="00AF3CFB">
            <w:pPr>
              <w:pStyle w:val="FuncSafetyReqText"/>
              <w:rPr>
                <w:noProof w:val="0"/>
                <w:color w:val="0000FF"/>
                <w:sz w:val="18"/>
                <w:szCs w:val="18"/>
              </w:rPr>
            </w:pPr>
            <w:r>
              <w:rPr>
                <w:noProof w:val="0"/>
                <w:sz w:val="18"/>
                <w:szCs w:val="18"/>
              </w:rPr>
              <w:t>1 Second</w:t>
            </w:r>
          </w:p>
        </w:tc>
      </w:tr>
      <w:tr w:rsidR="00AF3CFB" w:rsidRPr="006462E0" w14:paraId="48CA7ECA"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40025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FA785F3" w14:textId="77777777" w:rsidR="00AF3CFB" w:rsidRDefault="00AF3CFB" w:rsidP="00AF3CFB">
            <w:pPr>
              <w:pStyle w:val="FuncSafetyReqText"/>
              <w:rPr>
                <w:noProof w:val="0"/>
                <w:sz w:val="18"/>
                <w:szCs w:val="18"/>
              </w:rPr>
            </w:pPr>
          </w:p>
        </w:tc>
      </w:tr>
      <w:tr w:rsidR="00AF3CFB" w:rsidRPr="006462E0" w14:paraId="7F8638C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B6ED81D"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6658404" w14:textId="77777777" w:rsidR="00AF3CFB" w:rsidRPr="00D810B9" w:rsidRDefault="00AF3CFB" w:rsidP="00AF3CFB">
            <w:pPr>
              <w:rPr>
                <w:iCs/>
                <w:sz w:val="18"/>
              </w:rPr>
            </w:pPr>
            <w:r w:rsidRPr="00D810B9">
              <w:rPr>
                <w:iCs/>
                <w:sz w:val="18"/>
              </w:rPr>
              <w:t>System test</w:t>
            </w:r>
          </w:p>
        </w:tc>
      </w:tr>
      <w:tr w:rsidR="00AF3CFB" w:rsidRPr="006462E0" w14:paraId="4199C9A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B3C6A3A" w14:textId="77777777" w:rsidR="00AF3CFB" w:rsidRDefault="00AF3CFB" w:rsidP="00AF3CFB">
            <w:pPr>
              <w:pStyle w:val="TableRowNameLeft"/>
              <w:rPr>
                <w:noProof w:val="0"/>
                <w:sz w:val="18"/>
                <w:szCs w:val="18"/>
              </w:rPr>
            </w:pPr>
            <w:r w:rsidRPr="006462E0">
              <w:rPr>
                <w:noProof w:val="0"/>
                <w:sz w:val="18"/>
                <w:szCs w:val="18"/>
              </w:rPr>
              <w:t>V&amp;V acceptance criteria:</w:t>
            </w:r>
          </w:p>
          <w:p w14:paraId="37C427BC"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7B352A04" w14:textId="77777777" w:rsidR="00AF3CFB" w:rsidRPr="004F71B4" w:rsidRDefault="00AF3CFB" w:rsidP="00AF3CFB">
            <w:pPr>
              <w:pStyle w:val="TableTextLeft"/>
              <w:rPr>
                <w:i/>
                <w:color w:val="808080"/>
                <w:sz w:val="18"/>
                <w:szCs w:val="18"/>
                <w:lang w:val="en-GB"/>
              </w:rPr>
            </w:pPr>
            <w:r w:rsidRPr="00D810B9">
              <w:rPr>
                <w:sz w:val="18"/>
                <w:szCs w:val="18"/>
                <w:lang w:val="en-GB"/>
              </w:rPr>
              <w:t>The ECU Integration Code verifies module conditions before requesting activation from the VMEM (Additional Vector Code).</w:t>
            </w:r>
          </w:p>
        </w:tc>
      </w:tr>
      <w:tr w:rsidR="00AF3CFB" w:rsidRPr="006462E0" w14:paraId="13FCFF1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DAACD1"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724A5E4" w14:textId="77777777" w:rsidR="00BF1084" w:rsidRDefault="00BF1084"/>
        </w:tc>
      </w:tr>
    </w:tbl>
    <w:p w14:paraId="6BD3A27F" w14:textId="77777777" w:rsidR="00E24C7B" w:rsidRPr="00DF0B71" w:rsidRDefault="00E24C7B" w:rsidP="00937B04">
      <w:pPr>
        <w:rPr>
          <w:sz w:val="2"/>
          <w:szCs w:val="2"/>
        </w:rPr>
      </w:pPr>
    </w:p>
    <w:p w14:paraId="310DCD5C" w14:textId="77777777" w:rsidR="00831488" w:rsidRPr="006462E0" w:rsidRDefault="00831488" w:rsidP="00BC0911">
      <w:pPr>
        <w:rPr>
          <w:sz w:val="2"/>
          <w:szCs w:val="2"/>
        </w:rPr>
      </w:pPr>
    </w:p>
    <w:p w14:paraId="798C198F" w14:textId="42929042" w:rsidR="00B356F2" w:rsidRDefault="00B356F2" w:rsidP="00B81A22">
      <w:pPr>
        <w:pStyle w:val="Caption"/>
      </w:pPr>
      <w:bookmarkStart w:id="244" w:name="_Toc524090329"/>
      <w:r w:rsidRPr="006462E0">
        <w:t xml:space="preserve">Table </w:t>
      </w:r>
      <w:r w:rsidRPr="006462E0">
        <w:fldChar w:fldCharType="begin"/>
      </w:r>
      <w:r w:rsidRPr="006462E0">
        <w:instrText xml:space="preserve"> SEQ Table \* ARABIC </w:instrText>
      </w:r>
      <w:r w:rsidRPr="006462E0">
        <w:fldChar w:fldCharType="separate"/>
      </w:r>
      <w:r w:rsidR="0084278B">
        <w:rPr>
          <w:noProof/>
        </w:rPr>
        <w:t>59</w:t>
      </w:r>
      <w:r w:rsidRPr="006462E0">
        <w:fldChar w:fldCharType="end"/>
      </w:r>
      <w:r w:rsidR="00B81A22">
        <w:t xml:space="preserve">: </w:t>
      </w:r>
      <w:r w:rsidR="006A32C9">
        <w:t xml:space="preserve"> </w:t>
      </w:r>
      <w:r w:rsidR="003D7ABB">
        <w:t>ECU Integration Code Response to Request for OTA SWAP</w:t>
      </w:r>
      <w:bookmarkEnd w:id="24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481995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EBD8CA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8CA5091" w14:textId="77777777" w:rsidR="004C0701" w:rsidRPr="004F71B4" w:rsidRDefault="004C0701" w:rsidP="004C0701">
            <w:pPr>
              <w:pStyle w:val="TableTextLeft"/>
              <w:keepNext/>
              <w:rPr>
                <w:sz w:val="18"/>
                <w:szCs w:val="18"/>
                <w:lang w:val="en-GB"/>
              </w:rPr>
            </w:pPr>
            <w:bookmarkStart w:id="245" w:name="_0e0f682098a392c3ef9613eebccc996e"/>
            <w:r>
              <w:rPr>
                <w:sz w:val="18"/>
                <w:szCs w:val="18"/>
                <w:lang w:val="en-GB"/>
              </w:rPr>
              <w:t>T-S-Req085</w:t>
            </w:r>
            <w:bookmarkEnd w:id="245"/>
            <w:r w:rsidR="001E6818">
              <w:rPr>
                <w:sz w:val="18"/>
                <w:szCs w:val="18"/>
                <w:lang w:val="en-GB"/>
              </w:rPr>
              <w:t xml:space="preserve"> - ECU Integration Code Receives the Request for OTA SWAP</w:t>
            </w:r>
          </w:p>
        </w:tc>
      </w:tr>
      <w:tr w:rsidR="00AF3CFB" w:rsidRPr="006462E0" w14:paraId="329DE3F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E4E0E6"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9948ACE" w14:textId="77777777" w:rsidR="00AF3CFB" w:rsidRDefault="00AF3CFB" w:rsidP="00AF3CFB">
            <w:pPr>
              <w:pStyle w:val="TableTextLeft"/>
              <w:keepNext/>
              <w:rPr>
                <w:sz w:val="18"/>
                <w:szCs w:val="18"/>
                <w:lang w:val="en-GB"/>
              </w:rPr>
            </w:pPr>
          </w:p>
        </w:tc>
      </w:tr>
      <w:tr w:rsidR="00AF3CFB" w:rsidRPr="006462E0" w14:paraId="17A7823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E3F607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0654227"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824567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3AA291"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47B4575" w14:textId="77777777" w:rsidR="00AF3CFB" w:rsidRPr="00CE246B" w:rsidRDefault="00AF3CFB" w:rsidP="00AF3CFB">
            <w:pPr>
              <w:pStyle w:val="TableTextLeft"/>
              <w:keepNext/>
              <w:rPr>
                <w:sz w:val="18"/>
                <w:szCs w:val="18"/>
                <w:lang w:val="en-GB"/>
              </w:rPr>
            </w:pPr>
            <w:r w:rsidRPr="00CE246B">
              <w:rPr>
                <w:sz w:val="18"/>
                <w:szCs w:val="18"/>
                <w:lang w:val="en-GB"/>
              </w:rPr>
              <w:t>SG03</w:t>
            </w:r>
            <w:r>
              <w:rPr>
                <w:sz w:val="18"/>
                <w:szCs w:val="18"/>
                <w:lang w:val="en-GB"/>
              </w:rPr>
              <w:t xml:space="preserve"> - Ensure Safe Activation</w:t>
            </w:r>
          </w:p>
        </w:tc>
      </w:tr>
      <w:tr w:rsidR="00AF3CFB" w:rsidRPr="006462E0" w14:paraId="64C67E1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171A6F"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25DD524" w14:textId="77777777" w:rsidR="00AF3CFB" w:rsidRPr="004F71B4" w:rsidRDefault="00AF3CFB" w:rsidP="00AF3CFB">
            <w:pPr>
              <w:pStyle w:val="TableTextLeft"/>
              <w:keepNext/>
              <w:rPr>
                <w:sz w:val="18"/>
                <w:szCs w:val="18"/>
                <w:lang w:val="en-GB"/>
              </w:rPr>
            </w:pPr>
            <w:r w:rsidRPr="00AC6ABE">
              <w:rPr>
                <w:sz w:val="18"/>
                <w:szCs w:val="18"/>
                <w:lang w:val="en-GB"/>
              </w:rPr>
              <w:t>F-S-Req083</w:t>
            </w:r>
            <w:r>
              <w:rPr>
                <w:sz w:val="18"/>
                <w:szCs w:val="18"/>
                <w:lang w:val="en-GB"/>
              </w:rPr>
              <w:t xml:space="preserve"> - Other ECU SW (ASIL C/D) Verify Safe Vehicle State</w:t>
            </w:r>
          </w:p>
        </w:tc>
      </w:tr>
      <w:tr w:rsidR="00AF3CFB" w:rsidRPr="006462E0" w14:paraId="5B926DD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DE1665F" w14:textId="77777777" w:rsidR="00AF3CFB" w:rsidRDefault="00AF3CFB" w:rsidP="00AF3CFB">
            <w:pPr>
              <w:pStyle w:val="TableRowNameLeft"/>
              <w:rPr>
                <w:noProof w:val="0"/>
                <w:sz w:val="18"/>
                <w:szCs w:val="18"/>
              </w:rPr>
            </w:pPr>
            <w:r w:rsidRPr="006462E0">
              <w:rPr>
                <w:noProof w:val="0"/>
                <w:sz w:val="18"/>
                <w:szCs w:val="18"/>
              </w:rPr>
              <w:t>ASIL Classification:</w:t>
            </w:r>
          </w:p>
          <w:p w14:paraId="3B2125B3"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B0200B" w14:textId="77777777" w:rsidR="001A4EDE" w:rsidRDefault="001A4EDE" w:rsidP="001A4EDE">
            <w:pPr>
              <w:pStyle w:val="TableTextLeft"/>
              <w:rPr>
                <w:lang w:val="en-GB"/>
              </w:rPr>
            </w:pPr>
            <w:r>
              <w:rPr>
                <w:b/>
                <w:lang w:val="en-GB"/>
              </w:rPr>
              <w:t xml:space="preserve">ASIL Override Rationale - </w:t>
            </w:r>
            <w:r>
              <w:rPr>
                <w:lang w:val="en-GB"/>
              </w:rPr>
              <w:t>Failure to recieve the OTA SWAP command would not lead to a violation of the safety goal</w:t>
            </w:r>
          </w:p>
          <w:p w14:paraId="5CC9FB92" w14:textId="77777777" w:rsidR="001A4EDE" w:rsidRDefault="001A4EDE" w:rsidP="001A4EDE">
            <w:pPr>
              <w:pStyle w:val="TableTextLeft"/>
              <w:rPr>
                <w:lang w:val="en-GB"/>
              </w:rPr>
            </w:pPr>
          </w:p>
          <w:p w14:paraId="4BC4E50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07E45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B8BE0F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6041343F"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Receives the Request for OTA SWAP</w:t>
            </w:r>
          </w:p>
        </w:tc>
      </w:tr>
      <w:tr w:rsidR="00AF3CFB" w:rsidRPr="006462E0" w14:paraId="59AB5347"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42FFAB"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70572174" w14:textId="77777777" w:rsidR="00AF3CFB" w:rsidRPr="004F71B4" w:rsidRDefault="00AF3CFB" w:rsidP="00AF3CFB">
            <w:pPr>
              <w:pStyle w:val="FuncSafetyReqText"/>
              <w:rPr>
                <w:i/>
                <w:noProof w:val="0"/>
                <w:color w:val="808080"/>
                <w:sz w:val="18"/>
                <w:szCs w:val="18"/>
              </w:rPr>
            </w:pPr>
            <w:r>
              <w:rPr>
                <w:noProof w:val="0"/>
                <w:sz w:val="18"/>
                <w:szCs w:val="18"/>
              </w:rPr>
              <w:t>The ECU Integration Code shall receive the Request for OTA SWAP from the OTA Handler.</w:t>
            </w:r>
          </w:p>
        </w:tc>
      </w:tr>
      <w:tr w:rsidR="00AF3CFB" w:rsidRPr="006462E0" w14:paraId="78193B7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CA6B99D"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432B8850"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prevent switchover at an unsafe time. For ASIL QM to ASIL B, the crank inhibit is enough to verify the vehicle safe state. The higher ASIL rated modules would have to perform independent safe state verification.</w:t>
            </w:r>
          </w:p>
        </w:tc>
      </w:tr>
      <w:tr w:rsidR="00AF3CFB" w:rsidRPr="006462E0" w14:paraId="1CBBC73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0ABB89"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5C9744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7C7E84D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67163171"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AD53934"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10065A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57483831"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8A0940F"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35CB847" w14:textId="77777777" w:rsidR="00BF1084" w:rsidRDefault="00BF1084"/>
        </w:tc>
      </w:tr>
      <w:tr w:rsidR="00AF3CFB" w:rsidRPr="006462E0" w14:paraId="7117F82B"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7397FD"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29A99E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00E25D4"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9CE0EBA"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75AD08B7"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F987A8A"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7A1CFC8" w14:textId="77777777" w:rsidR="00AF3CFB" w:rsidRDefault="00AF3CFB" w:rsidP="00AF3CFB">
            <w:pPr>
              <w:pStyle w:val="FuncSafetyReqText"/>
              <w:rPr>
                <w:noProof w:val="0"/>
                <w:sz w:val="18"/>
                <w:szCs w:val="18"/>
              </w:rPr>
            </w:pPr>
          </w:p>
        </w:tc>
      </w:tr>
      <w:tr w:rsidR="00AF3CFB" w:rsidRPr="006462E0" w14:paraId="585AE7A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A344540"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125169F7" w14:textId="77777777" w:rsidR="00AF3CFB" w:rsidRPr="00D810B9" w:rsidRDefault="00AF3CFB" w:rsidP="00AF3CFB">
            <w:pPr>
              <w:rPr>
                <w:iCs/>
                <w:sz w:val="18"/>
              </w:rPr>
            </w:pPr>
            <w:r w:rsidRPr="00D810B9">
              <w:rPr>
                <w:iCs/>
                <w:sz w:val="18"/>
              </w:rPr>
              <w:t>System test</w:t>
            </w:r>
          </w:p>
        </w:tc>
      </w:tr>
      <w:tr w:rsidR="00AF3CFB" w:rsidRPr="006462E0" w14:paraId="605C206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2767B24" w14:textId="77777777" w:rsidR="00AF3CFB" w:rsidRDefault="00AF3CFB" w:rsidP="00AF3CFB">
            <w:pPr>
              <w:pStyle w:val="TableRowNameLeft"/>
              <w:rPr>
                <w:noProof w:val="0"/>
                <w:sz w:val="18"/>
                <w:szCs w:val="18"/>
              </w:rPr>
            </w:pPr>
            <w:r w:rsidRPr="006462E0">
              <w:rPr>
                <w:noProof w:val="0"/>
                <w:sz w:val="18"/>
                <w:szCs w:val="18"/>
              </w:rPr>
              <w:t>V&amp;V acceptance criteria:</w:t>
            </w:r>
          </w:p>
          <w:p w14:paraId="065EDCC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0047DFAA" w14:textId="77777777" w:rsidR="00AF3CFB" w:rsidRPr="004F71B4" w:rsidRDefault="00AF3CFB" w:rsidP="00AF3CFB">
            <w:pPr>
              <w:pStyle w:val="TableTextLeft"/>
              <w:rPr>
                <w:i/>
                <w:color w:val="808080"/>
                <w:sz w:val="18"/>
                <w:szCs w:val="18"/>
                <w:lang w:val="en-GB"/>
              </w:rPr>
            </w:pPr>
            <w:r w:rsidRPr="00D810B9">
              <w:rPr>
                <w:sz w:val="18"/>
                <w:szCs w:val="18"/>
                <w:lang w:val="en-GB"/>
              </w:rPr>
              <w:t>ECU Integration Code receives the Request for OTA SWAP.</w:t>
            </w:r>
          </w:p>
        </w:tc>
      </w:tr>
      <w:tr w:rsidR="00AF3CFB" w:rsidRPr="006462E0" w14:paraId="195ED92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954BAC2"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28D7F70" w14:textId="77777777" w:rsidR="00BF1084" w:rsidRDefault="00BF1084"/>
        </w:tc>
      </w:tr>
    </w:tbl>
    <w:p w14:paraId="66BDBBD4" w14:textId="77777777" w:rsidR="00E24C7B" w:rsidRPr="00DF0B71" w:rsidRDefault="00E24C7B" w:rsidP="00937B04">
      <w:pPr>
        <w:rPr>
          <w:sz w:val="2"/>
          <w:szCs w:val="2"/>
        </w:rPr>
      </w:pPr>
    </w:p>
    <w:p w14:paraId="17DBAE3A" w14:textId="77777777" w:rsidR="00831488" w:rsidRPr="006462E0" w:rsidRDefault="00831488" w:rsidP="00BC0911">
      <w:pPr>
        <w:rPr>
          <w:sz w:val="2"/>
          <w:szCs w:val="2"/>
        </w:rPr>
      </w:pPr>
    </w:p>
    <w:p w14:paraId="61B7A45C" w14:textId="67B50496" w:rsidR="00B356F2" w:rsidRDefault="00B356F2" w:rsidP="00B81A22">
      <w:pPr>
        <w:pStyle w:val="Caption"/>
      </w:pPr>
      <w:bookmarkStart w:id="246" w:name="_Toc524090330"/>
      <w:r w:rsidRPr="006462E0">
        <w:t xml:space="preserve">Table </w:t>
      </w:r>
      <w:r w:rsidRPr="006462E0">
        <w:fldChar w:fldCharType="begin"/>
      </w:r>
      <w:r w:rsidRPr="006462E0">
        <w:instrText xml:space="preserve"> SEQ Table \* ARABIC </w:instrText>
      </w:r>
      <w:r w:rsidRPr="006462E0">
        <w:fldChar w:fldCharType="separate"/>
      </w:r>
      <w:r w:rsidR="0084278B">
        <w:rPr>
          <w:noProof/>
        </w:rPr>
        <w:t>60</w:t>
      </w:r>
      <w:r w:rsidRPr="006462E0">
        <w:fldChar w:fldCharType="end"/>
      </w:r>
      <w:r w:rsidR="00B81A22">
        <w:t xml:space="preserve">: </w:t>
      </w:r>
      <w:r w:rsidR="006A32C9">
        <w:t xml:space="preserve"> </w:t>
      </w:r>
      <w:r w:rsidR="003D7ABB">
        <w:t>ECU Integration Code Receives the Request for OTA SWAP</w:t>
      </w:r>
      <w:bookmarkEnd w:id="246"/>
    </w:p>
    <w:p w14:paraId="5D294D97" w14:textId="77777777" w:rsidR="0078561F" w:rsidRPr="0078561F" w:rsidRDefault="004E3C27" w:rsidP="0078561F">
      <w:pPr>
        <w:pStyle w:val="Heading3"/>
      </w:pPr>
      <w:bookmarkStart w:id="247" w:name="_Toc524090233"/>
      <w:r w:rsidRPr="00225104">
        <w:t xml:space="preserve">Requirement Derivation Diagram(s) for </w:t>
      </w:r>
      <w:r>
        <w:t>F-S-Req094</w:t>
      </w:r>
      <w:r w:rsidR="00E21424">
        <w:t xml:space="preserve"> - Other ECU SW Executes Active Memory</w:t>
      </w:r>
      <w:bookmarkEnd w:id="247"/>
    </w:p>
    <w:p w14:paraId="1492707A" w14:textId="77777777" w:rsidR="005E1C3C" w:rsidRPr="00953CBA" w:rsidRDefault="005E1C3C" w:rsidP="00953CBA"/>
    <w:p w14:paraId="50F1AAE5" w14:textId="77777777" w:rsidR="004E3C27" w:rsidRPr="004E3C27" w:rsidRDefault="004E3C27" w:rsidP="004E3C27">
      <w:pPr>
        <w:pStyle w:val="Heading4"/>
      </w:pPr>
      <w:bookmarkStart w:id="248" w:name="_Toc524090234"/>
      <w:r>
        <w:t>Requirement Derivation Diagram(s) (Optional)</w:t>
      </w:r>
      <w:bookmarkEnd w:id="248"/>
      <w:r>
        <w:t xml:space="preserve"> </w:t>
      </w:r>
    </w:p>
    <w:p w14:paraId="62360455" w14:textId="77777777" w:rsidR="004E3C27" w:rsidRPr="00225104" w:rsidRDefault="004E3C27" w:rsidP="004E3C27">
      <w:pPr>
        <w:rPr>
          <w:i/>
          <w:color w:val="A6A6A6"/>
        </w:rPr>
      </w:pPr>
      <w:r w:rsidRPr="00225104">
        <w:rPr>
          <w:i/>
          <w:color w:val="A6A6A6"/>
        </w:rPr>
        <w:t>Derive Technical Safety Requirements from Functional Safety Requirements.</w:t>
      </w:r>
    </w:p>
    <w:p w14:paraId="4D51155B" w14:textId="77777777" w:rsidR="004E3C27" w:rsidRPr="00225104" w:rsidRDefault="004E3C27" w:rsidP="004E3C27"/>
    <w:p w14:paraId="3AAD3427"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21B68BD2" w14:textId="77777777" w:rsidR="00240AB6" w:rsidRDefault="00240AB6" w:rsidP="004E3C27">
      <w:pPr>
        <w:jc w:val="center"/>
        <w:rPr>
          <w:i/>
          <w:color w:val="A6A6A6"/>
        </w:rPr>
      </w:pPr>
    </w:p>
    <w:p w14:paraId="731EADFC" w14:textId="77777777" w:rsidR="00240AB6" w:rsidRDefault="00240AB6" w:rsidP="004E3C27">
      <w:pPr>
        <w:jc w:val="center"/>
        <w:rPr>
          <w:i/>
          <w:color w:val="A6A6A6"/>
        </w:rPr>
      </w:pPr>
    </w:p>
    <w:p w14:paraId="7B058D50" w14:textId="77777777" w:rsidR="004E3C27" w:rsidRPr="00935A34" w:rsidRDefault="004E3C27" w:rsidP="004E3C27">
      <w:pPr>
        <w:jc w:val="center"/>
      </w:pPr>
      <w:r>
        <w:rPr>
          <w:noProof/>
          <w:lang w:val="en-US"/>
        </w:rPr>
        <w:drawing>
          <wp:inline distT="0" distB="0" distL="0" distR="0">
            <wp:extent cx="3914775" cy="3105150"/>
            <wp:effectExtent l="0" t="0" r="0" b="0"/>
            <wp:docPr id="66" name="Picture -1619653359.jpg" descr="-1619653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19653359.jpg"/>
                    <pic:cNvPicPr/>
                  </pic:nvPicPr>
                  <pic:blipFill>
                    <a:blip r:embed="rId46" cstate="print"/>
                    <a:stretch>
                      <a:fillRect/>
                    </a:stretch>
                  </pic:blipFill>
                  <pic:spPr>
                    <a:xfrm>
                      <a:off x="0" y="0"/>
                      <a:ext cx="3914775" cy="3105150"/>
                    </a:xfrm>
                    <a:prstGeom prst="rect">
                      <a:avLst/>
                    </a:prstGeom>
                  </pic:spPr>
                </pic:pic>
              </a:graphicData>
            </a:graphic>
          </wp:inline>
        </w:drawing>
      </w:r>
    </w:p>
    <w:p w14:paraId="1F0B1E24" w14:textId="5FA7923D"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33</w:t>
      </w:r>
      <w:r w:rsidRPr="00225104">
        <w:fldChar w:fldCharType="end"/>
      </w:r>
      <w:r w:rsidRPr="00225104">
        <w:t xml:space="preserve"> - Technical Safety Requirements Derivation Diagram for </w:t>
      </w:r>
      <w:r>
        <w:t>F-S-Req094</w:t>
      </w:r>
    </w:p>
    <w:p w14:paraId="08900A19" w14:textId="77777777" w:rsidR="00EE1AD7" w:rsidRDefault="00AA2664" w:rsidP="00EB1D46">
      <w:pPr>
        <w:pStyle w:val="Heading4"/>
      </w:pPr>
      <w:bookmarkStart w:id="249" w:name="_Toc524090235"/>
      <w:r>
        <w:t xml:space="preserve">Technical Safety Requirements </w:t>
      </w:r>
      <w:r w:rsidR="004E3C27">
        <w:t>for F-S-Req094</w:t>
      </w:r>
      <w:r w:rsidR="009B6F4C">
        <w:t xml:space="preserve"> - Other ECU SW Executes Active Memory</w:t>
      </w:r>
      <w:bookmarkEnd w:id="249"/>
    </w:p>
    <w:p w14:paraId="18E00B58" w14:textId="77777777" w:rsidR="00EE1AD7" w:rsidRPr="00EE1AD7" w:rsidRDefault="00EE1AD7" w:rsidP="00EB1D46"/>
    <w:p w14:paraId="661FF387" w14:textId="20BCCCD4"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9A3262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CE6399"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2CFD173" w14:textId="77777777" w:rsidR="004C0701" w:rsidRPr="004F71B4" w:rsidRDefault="004C0701" w:rsidP="004C0701">
            <w:pPr>
              <w:pStyle w:val="TableTextLeft"/>
              <w:keepNext/>
              <w:rPr>
                <w:sz w:val="18"/>
                <w:szCs w:val="18"/>
                <w:lang w:val="en-GB"/>
              </w:rPr>
            </w:pPr>
            <w:bookmarkStart w:id="250" w:name="_97c15067d52a666fa4b41e80add0e2dd"/>
            <w:r>
              <w:rPr>
                <w:sz w:val="18"/>
                <w:szCs w:val="18"/>
                <w:lang w:val="en-GB"/>
              </w:rPr>
              <w:t>T-S-Req046</w:t>
            </w:r>
            <w:bookmarkEnd w:id="250"/>
            <w:r w:rsidR="001E6818">
              <w:rPr>
                <w:sz w:val="18"/>
                <w:szCs w:val="18"/>
                <w:lang w:val="en-GB"/>
              </w:rPr>
              <w:t xml:space="preserve"> - Target ECU Run out of Active Memory Partition</w:t>
            </w:r>
          </w:p>
        </w:tc>
      </w:tr>
      <w:tr w:rsidR="00AF3CFB" w:rsidRPr="006462E0" w14:paraId="1A34A2B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2FABBD8"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180530FA" w14:textId="77777777" w:rsidR="00AF3CFB" w:rsidRDefault="00AF3CFB" w:rsidP="00AF3CFB">
            <w:pPr>
              <w:pStyle w:val="TableTextLeft"/>
              <w:keepNext/>
              <w:rPr>
                <w:sz w:val="18"/>
                <w:szCs w:val="18"/>
                <w:lang w:val="en-GB"/>
              </w:rPr>
            </w:pPr>
          </w:p>
        </w:tc>
      </w:tr>
      <w:tr w:rsidR="00AF3CFB" w:rsidRPr="006462E0" w14:paraId="1FC6B5D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05218CB"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88E224D"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0E303B2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3BF3F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080A4CC8"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26ED013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5AC865"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4C6BA7D" w14:textId="77777777" w:rsidR="00AF3CFB" w:rsidRPr="004F71B4" w:rsidRDefault="00AF3CFB" w:rsidP="00AF3CFB">
            <w:pPr>
              <w:pStyle w:val="TableTextLeft"/>
              <w:keepNext/>
              <w:rPr>
                <w:sz w:val="18"/>
                <w:szCs w:val="18"/>
                <w:lang w:val="en-GB"/>
              </w:rPr>
            </w:pPr>
            <w:r w:rsidRPr="00AC6ABE">
              <w:rPr>
                <w:sz w:val="18"/>
                <w:szCs w:val="18"/>
                <w:lang w:val="en-GB"/>
              </w:rPr>
              <w:t>F-S-Req094</w:t>
            </w:r>
            <w:r>
              <w:rPr>
                <w:sz w:val="18"/>
                <w:szCs w:val="18"/>
                <w:lang w:val="en-GB"/>
              </w:rPr>
              <w:t xml:space="preserve"> - Other ECU SW Executes Active Memory</w:t>
            </w:r>
          </w:p>
        </w:tc>
      </w:tr>
      <w:tr w:rsidR="00AF3CFB" w:rsidRPr="006462E0" w14:paraId="33939A5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D53559E" w14:textId="77777777" w:rsidR="00AF3CFB" w:rsidRDefault="00AF3CFB" w:rsidP="00AF3CFB">
            <w:pPr>
              <w:pStyle w:val="TableRowNameLeft"/>
              <w:rPr>
                <w:noProof w:val="0"/>
                <w:sz w:val="18"/>
                <w:szCs w:val="18"/>
              </w:rPr>
            </w:pPr>
            <w:r w:rsidRPr="006462E0">
              <w:rPr>
                <w:noProof w:val="0"/>
                <w:sz w:val="18"/>
                <w:szCs w:val="18"/>
              </w:rPr>
              <w:t>ASIL Classification:</w:t>
            </w:r>
          </w:p>
          <w:p w14:paraId="31087DAB"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DC9D8EC"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2E06D81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095F0A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33EDF3C"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Run out of Active Memory Partition</w:t>
            </w:r>
          </w:p>
        </w:tc>
      </w:tr>
      <w:tr w:rsidR="00AF3CFB" w:rsidRPr="006462E0" w14:paraId="7F5531E3"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79CB54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1E37D93" w14:textId="77777777" w:rsidR="00AF3CFB" w:rsidRPr="004F71B4" w:rsidRDefault="00AF3CFB" w:rsidP="00AF3CFB">
            <w:pPr>
              <w:pStyle w:val="FuncSafetyReqText"/>
              <w:rPr>
                <w:i/>
                <w:noProof w:val="0"/>
                <w:color w:val="808080"/>
                <w:sz w:val="18"/>
                <w:szCs w:val="18"/>
              </w:rPr>
            </w:pPr>
            <w:r>
              <w:rPr>
                <w:noProof w:val="0"/>
                <w:sz w:val="18"/>
                <w:szCs w:val="18"/>
              </w:rPr>
              <w:t>During Activation, All modules shall execute from new Active Memory partition.</w:t>
            </w:r>
          </w:p>
        </w:tc>
      </w:tr>
      <w:tr w:rsidR="00AF3CFB" w:rsidRPr="006462E0" w14:paraId="5E132CC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67C83B"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2792F29" w14:textId="77777777" w:rsidR="00BF1084" w:rsidRDefault="00BF1084"/>
        </w:tc>
      </w:tr>
      <w:tr w:rsidR="00AF3CFB" w:rsidRPr="006462E0" w14:paraId="1CDC4FA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A9F34A"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32E71050"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56989E7"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FE9BE4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AE80F8F"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43A9B7A4"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0F6EE7C"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7C27F810"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4648908" w14:textId="77777777" w:rsidR="00BF1084" w:rsidRDefault="00BF1084"/>
        </w:tc>
      </w:tr>
      <w:tr w:rsidR="00AF3CFB" w:rsidRPr="006462E0" w14:paraId="45D17327"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534FFB0"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5D41B344"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C87179D"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5A1A8B2" w14:textId="77777777" w:rsidR="00BF1084" w:rsidRDefault="00BF1084"/>
        </w:tc>
      </w:tr>
      <w:tr w:rsidR="00AF3CFB" w:rsidRPr="006462E0" w14:paraId="371E721C"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F3B8BBE"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A6CB310" w14:textId="77777777" w:rsidR="00AF3CFB" w:rsidRDefault="00AF3CFB" w:rsidP="00AF3CFB">
            <w:pPr>
              <w:pStyle w:val="FuncSafetyReqText"/>
              <w:rPr>
                <w:noProof w:val="0"/>
                <w:sz w:val="18"/>
                <w:szCs w:val="18"/>
              </w:rPr>
            </w:pPr>
          </w:p>
        </w:tc>
      </w:tr>
      <w:tr w:rsidR="00AF3CFB" w:rsidRPr="006462E0" w14:paraId="07C8345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0C7B68"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7E71973" w14:textId="77777777" w:rsidR="00AF3CFB" w:rsidRPr="00D810B9" w:rsidRDefault="00AF3CFB" w:rsidP="00AF3CFB">
            <w:pPr>
              <w:rPr>
                <w:iCs/>
                <w:sz w:val="18"/>
              </w:rPr>
            </w:pPr>
            <w:r w:rsidRPr="00D810B9">
              <w:rPr>
                <w:iCs/>
                <w:sz w:val="18"/>
              </w:rPr>
              <w:t>System test</w:t>
            </w:r>
          </w:p>
        </w:tc>
      </w:tr>
      <w:tr w:rsidR="00AF3CFB" w:rsidRPr="006462E0" w14:paraId="545209A9"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8D7043" w14:textId="77777777" w:rsidR="00AF3CFB" w:rsidRDefault="00AF3CFB" w:rsidP="00AF3CFB">
            <w:pPr>
              <w:pStyle w:val="TableRowNameLeft"/>
              <w:rPr>
                <w:noProof w:val="0"/>
                <w:sz w:val="18"/>
                <w:szCs w:val="18"/>
              </w:rPr>
            </w:pPr>
            <w:r w:rsidRPr="006462E0">
              <w:rPr>
                <w:noProof w:val="0"/>
                <w:sz w:val="18"/>
                <w:szCs w:val="18"/>
              </w:rPr>
              <w:t>V&amp;V acceptance criteria:</w:t>
            </w:r>
          </w:p>
          <w:p w14:paraId="1B186EB8"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35C3B0C" w14:textId="77777777" w:rsidR="00BF1084" w:rsidRDefault="00BF1084"/>
        </w:tc>
      </w:tr>
      <w:tr w:rsidR="00AF3CFB" w:rsidRPr="006462E0" w14:paraId="7D783E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A496B1D"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1D9F25C2" w14:textId="77777777" w:rsidR="00BF1084" w:rsidRDefault="00BF1084"/>
        </w:tc>
      </w:tr>
    </w:tbl>
    <w:p w14:paraId="08FD9383" w14:textId="77777777" w:rsidR="00E24C7B" w:rsidRPr="00DF0B71" w:rsidRDefault="00E24C7B" w:rsidP="00937B04">
      <w:pPr>
        <w:rPr>
          <w:sz w:val="2"/>
          <w:szCs w:val="2"/>
        </w:rPr>
      </w:pPr>
    </w:p>
    <w:p w14:paraId="0310C9B5" w14:textId="77777777" w:rsidR="00831488" w:rsidRPr="006462E0" w:rsidRDefault="00831488" w:rsidP="00BC0911">
      <w:pPr>
        <w:rPr>
          <w:sz w:val="2"/>
          <w:szCs w:val="2"/>
        </w:rPr>
      </w:pPr>
    </w:p>
    <w:p w14:paraId="3616D250" w14:textId="750170DC" w:rsidR="00B356F2" w:rsidRDefault="00B356F2" w:rsidP="00B81A22">
      <w:pPr>
        <w:pStyle w:val="Caption"/>
      </w:pPr>
      <w:bookmarkStart w:id="251" w:name="_Toc524090331"/>
      <w:r w:rsidRPr="006462E0">
        <w:t xml:space="preserve">Table </w:t>
      </w:r>
      <w:r w:rsidRPr="006462E0">
        <w:fldChar w:fldCharType="begin"/>
      </w:r>
      <w:r w:rsidRPr="006462E0">
        <w:instrText xml:space="preserve"> SEQ Table \* ARABIC </w:instrText>
      </w:r>
      <w:r w:rsidRPr="006462E0">
        <w:fldChar w:fldCharType="separate"/>
      </w:r>
      <w:r w:rsidR="0084278B">
        <w:rPr>
          <w:noProof/>
        </w:rPr>
        <w:t>61</w:t>
      </w:r>
      <w:r w:rsidRPr="006462E0">
        <w:fldChar w:fldCharType="end"/>
      </w:r>
      <w:r w:rsidR="00B81A22">
        <w:t xml:space="preserve">: </w:t>
      </w:r>
      <w:r w:rsidR="006A32C9">
        <w:t xml:space="preserve"> </w:t>
      </w:r>
      <w:r w:rsidR="003D7ABB">
        <w:t>Target ECU Run out of Active Memory Partition</w:t>
      </w:r>
      <w:bookmarkEnd w:id="251"/>
    </w:p>
    <w:p w14:paraId="248F0B54" w14:textId="77777777" w:rsidR="0078561F" w:rsidRPr="0078561F" w:rsidRDefault="004E3C27" w:rsidP="0078561F">
      <w:pPr>
        <w:pStyle w:val="Heading3"/>
      </w:pPr>
      <w:bookmarkStart w:id="252" w:name="_Toc524090236"/>
      <w:r w:rsidRPr="00225104">
        <w:t xml:space="preserve">Requirement Derivation Diagram(s) for </w:t>
      </w:r>
      <w:r>
        <w:t>F-S-Req090</w:t>
      </w:r>
      <w:r w:rsidR="00E21424">
        <w:t xml:space="preserve"> - Other ECU SW Executes OTA Without Affecting Basic Function</w:t>
      </w:r>
      <w:bookmarkEnd w:id="252"/>
    </w:p>
    <w:p w14:paraId="1EB24BD7" w14:textId="77777777" w:rsidR="005E1C3C" w:rsidRPr="00953CBA" w:rsidRDefault="005E1C3C" w:rsidP="00953CBA"/>
    <w:p w14:paraId="39144508" w14:textId="77777777" w:rsidR="004E3C27" w:rsidRPr="004E3C27" w:rsidRDefault="004E3C27" w:rsidP="004E3C27">
      <w:pPr>
        <w:pStyle w:val="Heading4"/>
      </w:pPr>
      <w:bookmarkStart w:id="253" w:name="_Toc524090237"/>
      <w:r>
        <w:t>Requirement Derivation Diagram(s) (Optional)</w:t>
      </w:r>
      <w:bookmarkEnd w:id="253"/>
      <w:r>
        <w:t xml:space="preserve"> </w:t>
      </w:r>
    </w:p>
    <w:p w14:paraId="59A91A26" w14:textId="77777777" w:rsidR="004E3C27" w:rsidRPr="00225104" w:rsidRDefault="004E3C27" w:rsidP="004E3C27">
      <w:pPr>
        <w:rPr>
          <w:i/>
          <w:color w:val="A6A6A6"/>
        </w:rPr>
      </w:pPr>
      <w:r w:rsidRPr="00225104">
        <w:rPr>
          <w:i/>
          <w:color w:val="A6A6A6"/>
        </w:rPr>
        <w:t>Derive Technical Safety Requirements from Functional Safety Requirements.</w:t>
      </w:r>
    </w:p>
    <w:p w14:paraId="475D0044" w14:textId="77777777" w:rsidR="004E3C27" w:rsidRPr="00225104" w:rsidRDefault="004E3C27" w:rsidP="004E3C27"/>
    <w:p w14:paraId="55E01016"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0FD5FE9A" w14:textId="77777777" w:rsidR="00240AB6" w:rsidRDefault="00240AB6" w:rsidP="004E3C27">
      <w:pPr>
        <w:jc w:val="center"/>
        <w:rPr>
          <w:i/>
          <w:color w:val="A6A6A6"/>
        </w:rPr>
      </w:pPr>
    </w:p>
    <w:p w14:paraId="1F950EEC" w14:textId="77777777" w:rsidR="00240AB6" w:rsidRDefault="00240AB6" w:rsidP="004E3C27">
      <w:pPr>
        <w:jc w:val="center"/>
        <w:rPr>
          <w:i/>
          <w:color w:val="A6A6A6"/>
        </w:rPr>
      </w:pPr>
    </w:p>
    <w:p w14:paraId="346A3752" w14:textId="77777777" w:rsidR="004E3C27" w:rsidRPr="00935A34" w:rsidRDefault="004E3C27" w:rsidP="004E3C27">
      <w:pPr>
        <w:jc w:val="center"/>
      </w:pPr>
      <w:r>
        <w:rPr>
          <w:noProof/>
          <w:lang w:val="en-US"/>
        </w:rPr>
        <w:drawing>
          <wp:inline distT="0" distB="0" distL="0" distR="0">
            <wp:extent cx="5143500" cy="3324225"/>
            <wp:effectExtent l="0" t="0" r="0" b="0"/>
            <wp:docPr id="68" name="Picture 895022402.jpg" descr="895022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95022402.jpg"/>
                    <pic:cNvPicPr/>
                  </pic:nvPicPr>
                  <pic:blipFill>
                    <a:blip r:embed="rId47" cstate="print"/>
                    <a:stretch>
                      <a:fillRect/>
                    </a:stretch>
                  </pic:blipFill>
                  <pic:spPr>
                    <a:xfrm>
                      <a:off x="0" y="0"/>
                      <a:ext cx="5143500" cy="3324225"/>
                    </a:xfrm>
                    <a:prstGeom prst="rect">
                      <a:avLst/>
                    </a:prstGeom>
                  </pic:spPr>
                </pic:pic>
              </a:graphicData>
            </a:graphic>
          </wp:inline>
        </w:drawing>
      </w:r>
    </w:p>
    <w:p w14:paraId="69D9187B" w14:textId="71198D20"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34</w:t>
      </w:r>
      <w:r w:rsidRPr="00225104">
        <w:fldChar w:fldCharType="end"/>
      </w:r>
      <w:r w:rsidRPr="00225104">
        <w:t xml:space="preserve"> - Technical Safety Requirements Derivation Diagram for </w:t>
      </w:r>
      <w:r>
        <w:t>F-S-Req090</w:t>
      </w:r>
    </w:p>
    <w:p w14:paraId="488D22C4" w14:textId="77777777" w:rsidR="00EE1AD7" w:rsidRDefault="00AA2664" w:rsidP="00EB1D46">
      <w:pPr>
        <w:pStyle w:val="Heading4"/>
      </w:pPr>
      <w:bookmarkStart w:id="254" w:name="_Toc524090238"/>
      <w:r>
        <w:t xml:space="preserve">Technical Safety Requirements </w:t>
      </w:r>
      <w:r w:rsidR="004E3C27">
        <w:t>for F-S-Req090</w:t>
      </w:r>
      <w:r w:rsidR="009B6F4C">
        <w:t xml:space="preserve"> - Other ECU SW Executes OTA Without Affecting Basic Function</w:t>
      </w:r>
      <w:bookmarkEnd w:id="254"/>
    </w:p>
    <w:p w14:paraId="697B8B3F" w14:textId="77777777" w:rsidR="00EE1AD7" w:rsidRPr="00EE1AD7" w:rsidRDefault="00EE1AD7" w:rsidP="00EB1D46"/>
    <w:p w14:paraId="4399EC1E" w14:textId="7F334F67"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p w14:paraId="3F945D9C" w14:textId="6B240916" w:rsidR="004E3C27" w:rsidRDefault="004E3C27" w:rsidP="004E3C27">
      <w:pPr>
        <w:pStyle w:val="Acronyms1"/>
        <w:ind w:left="0" w:firstLine="0"/>
      </w:pPr>
      <w:r>
        <w:t xml:space="preserve">Please see the Technical Safety Requirement table for </w:t>
      </w:r>
      <w:hyperlink w:anchor="_ef001077f89eb670b62410a6f7500699" w:history="1">
        <w:r>
          <w:rPr>
            <w:rStyle w:val="Hyperlink"/>
          </w:rPr>
          <w:t>T-S-Req043</w:t>
        </w:r>
      </w:hyperlink>
      <w:r>
        <w:t xml:space="preserve"> displayed under the Functional Safety Requirement F-S-Req087.</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33E9494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3041AE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4F881DBA" w14:textId="77777777" w:rsidR="004C0701" w:rsidRPr="004F71B4" w:rsidRDefault="004C0701" w:rsidP="004C0701">
            <w:pPr>
              <w:pStyle w:val="TableTextLeft"/>
              <w:keepNext/>
              <w:rPr>
                <w:sz w:val="18"/>
                <w:szCs w:val="18"/>
                <w:lang w:val="en-GB"/>
              </w:rPr>
            </w:pPr>
            <w:bookmarkStart w:id="255" w:name="_3ea0c3942bd2f68d478b22435a67de70"/>
            <w:r>
              <w:rPr>
                <w:sz w:val="18"/>
                <w:szCs w:val="18"/>
                <w:lang w:val="en-GB"/>
              </w:rPr>
              <w:t>T-S-Req089</w:t>
            </w:r>
            <w:bookmarkEnd w:id="255"/>
            <w:r w:rsidR="001E6818">
              <w:rPr>
                <w:sz w:val="18"/>
                <w:szCs w:val="18"/>
                <w:lang w:val="en-GB"/>
              </w:rPr>
              <w:t xml:space="preserve"> - ECU Integration Code Executes OTA Without Affecting Basic Function</w:t>
            </w:r>
          </w:p>
        </w:tc>
      </w:tr>
      <w:tr w:rsidR="00AF3CFB" w:rsidRPr="006462E0" w14:paraId="2C065EB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7AE12ED"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C18BC8F" w14:textId="77777777" w:rsidR="00AF3CFB" w:rsidRDefault="00AF3CFB" w:rsidP="00AF3CFB">
            <w:pPr>
              <w:pStyle w:val="TableTextLeft"/>
              <w:keepNext/>
              <w:rPr>
                <w:sz w:val="18"/>
                <w:szCs w:val="18"/>
                <w:lang w:val="en-GB"/>
              </w:rPr>
            </w:pPr>
          </w:p>
        </w:tc>
      </w:tr>
      <w:tr w:rsidR="00AF3CFB" w:rsidRPr="006462E0" w14:paraId="7E341EF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6D599F"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D13DDE2"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2B1D097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0959B5D"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6761553"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778E98D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401CF76"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480AD8C" w14:textId="77777777" w:rsidR="00AF3CFB" w:rsidRPr="004F71B4" w:rsidRDefault="00AF3CFB" w:rsidP="00AF3CFB">
            <w:pPr>
              <w:pStyle w:val="TableTextLeft"/>
              <w:keepNext/>
              <w:rPr>
                <w:sz w:val="18"/>
                <w:szCs w:val="18"/>
                <w:lang w:val="en-GB"/>
              </w:rPr>
            </w:pPr>
            <w:r w:rsidRPr="00AC6ABE">
              <w:rPr>
                <w:sz w:val="18"/>
                <w:szCs w:val="18"/>
                <w:lang w:val="en-GB"/>
              </w:rPr>
              <w:t>F-S-Req090</w:t>
            </w:r>
            <w:r>
              <w:rPr>
                <w:sz w:val="18"/>
                <w:szCs w:val="18"/>
                <w:lang w:val="en-GB"/>
              </w:rPr>
              <w:t xml:space="preserve"> - Other ECU SW Executes OTA Without Affecting Basic Function</w:t>
            </w:r>
          </w:p>
        </w:tc>
      </w:tr>
      <w:tr w:rsidR="00AF3CFB" w:rsidRPr="006462E0" w14:paraId="7F59C3C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48B61A7" w14:textId="77777777" w:rsidR="00AF3CFB" w:rsidRDefault="00AF3CFB" w:rsidP="00AF3CFB">
            <w:pPr>
              <w:pStyle w:val="TableRowNameLeft"/>
              <w:rPr>
                <w:noProof w:val="0"/>
                <w:sz w:val="18"/>
                <w:szCs w:val="18"/>
              </w:rPr>
            </w:pPr>
            <w:r w:rsidRPr="006462E0">
              <w:rPr>
                <w:noProof w:val="0"/>
                <w:sz w:val="18"/>
                <w:szCs w:val="18"/>
              </w:rPr>
              <w:t>ASIL Classification:</w:t>
            </w:r>
          </w:p>
          <w:p w14:paraId="622E17D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1D545FBB" w14:textId="77777777" w:rsidR="001A4EDE" w:rsidRDefault="001A4EDE" w:rsidP="001A4EDE">
            <w:pPr>
              <w:pStyle w:val="TableTextLeft"/>
              <w:rPr>
                <w:lang w:val="en-GB"/>
              </w:rPr>
            </w:pPr>
            <w:r>
              <w:rPr>
                <w:b/>
                <w:lang w:val="en-GB"/>
              </w:rPr>
              <w:t xml:space="preserve">ASIL Override Rationale - </w:t>
            </w:r>
            <w:r>
              <w:rPr>
                <w:lang w:val="en-GB"/>
              </w:rPr>
              <w:t>Based on the lower priority of the OTA protocol, and the designed partitioning of module resources; it is not realistically possible for OTA execution to violate our safety goal.</w:t>
            </w:r>
          </w:p>
          <w:p w14:paraId="48E94241" w14:textId="77777777" w:rsidR="001A4EDE" w:rsidRDefault="001A4EDE" w:rsidP="001A4EDE">
            <w:pPr>
              <w:pStyle w:val="TableTextLeft"/>
              <w:rPr>
                <w:lang w:val="en-GB"/>
              </w:rPr>
            </w:pPr>
          </w:p>
          <w:p w14:paraId="379F8FBB"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6D3220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1B8E17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CAE7E5B"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Executes OTA Without Affecting Basic Function</w:t>
            </w:r>
          </w:p>
        </w:tc>
      </w:tr>
      <w:tr w:rsidR="00AF3CFB" w:rsidRPr="006462E0" w14:paraId="44C5ED4C"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71B9E54"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995D981" w14:textId="77777777" w:rsidR="00AF3CFB" w:rsidRPr="004F71B4" w:rsidRDefault="00AF3CFB" w:rsidP="00AF3CFB">
            <w:pPr>
              <w:pStyle w:val="FuncSafetyReqText"/>
              <w:rPr>
                <w:i/>
                <w:noProof w:val="0"/>
                <w:color w:val="808080"/>
                <w:sz w:val="18"/>
                <w:szCs w:val="18"/>
              </w:rPr>
            </w:pPr>
            <w:r>
              <w:rPr>
                <w:noProof w:val="0"/>
                <w:sz w:val="18"/>
                <w:szCs w:val="18"/>
              </w:rPr>
              <w:t>The ECU Integration Code shall execute OTA commands without affecting execution of current software including any peripheral communication.</w:t>
            </w:r>
          </w:p>
        </w:tc>
      </w:tr>
      <w:tr w:rsidR="00AF3CFB" w:rsidRPr="006462E0" w14:paraId="042A41A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82D68B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17ABE6"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avoid disrupting normal existing current software functions. (e.g. flash when idle and ensure OTA is pre-emptible).</w:t>
            </w:r>
          </w:p>
        </w:tc>
      </w:tr>
      <w:tr w:rsidR="00AF3CFB" w:rsidRPr="006462E0" w14:paraId="419ABB9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424F510"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8DA4CE5"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69C4E539"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2C56B16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1C2BD5"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BCA7441"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40DAAE5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205F197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B5FFC15" w14:textId="77777777" w:rsidR="00BF1084" w:rsidRDefault="00BF1084"/>
        </w:tc>
      </w:tr>
      <w:tr w:rsidR="00AF3CFB" w:rsidRPr="006462E0" w14:paraId="5C384920"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4DFCAE8"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6877D2A3"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7D8A56F"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2D4F7495"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4D8B9D9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65A3806"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7E24317E" w14:textId="77777777" w:rsidR="00AF3CFB" w:rsidRDefault="00AF3CFB" w:rsidP="00AF3CFB">
            <w:pPr>
              <w:pStyle w:val="FuncSafetyReqText"/>
              <w:rPr>
                <w:noProof w:val="0"/>
                <w:sz w:val="18"/>
                <w:szCs w:val="18"/>
              </w:rPr>
            </w:pPr>
          </w:p>
        </w:tc>
      </w:tr>
      <w:tr w:rsidR="00AF3CFB" w:rsidRPr="006462E0" w14:paraId="5BC6B15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0299C93"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7686A66" w14:textId="77777777" w:rsidR="00AF3CFB" w:rsidRPr="00D810B9" w:rsidRDefault="00AF3CFB" w:rsidP="00AF3CFB">
            <w:pPr>
              <w:rPr>
                <w:iCs/>
                <w:sz w:val="18"/>
              </w:rPr>
            </w:pPr>
            <w:r w:rsidRPr="00D810B9">
              <w:rPr>
                <w:iCs/>
                <w:sz w:val="18"/>
              </w:rPr>
              <w:t>System test</w:t>
            </w:r>
          </w:p>
        </w:tc>
      </w:tr>
      <w:tr w:rsidR="00AF3CFB" w:rsidRPr="006462E0" w14:paraId="4683BEB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08DEFC7" w14:textId="77777777" w:rsidR="00AF3CFB" w:rsidRDefault="00AF3CFB" w:rsidP="00AF3CFB">
            <w:pPr>
              <w:pStyle w:val="TableRowNameLeft"/>
              <w:rPr>
                <w:noProof w:val="0"/>
                <w:sz w:val="18"/>
                <w:szCs w:val="18"/>
              </w:rPr>
            </w:pPr>
            <w:r w:rsidRPr="006462E0">
              <w:rPr>
                <w:noProof w:val="0"/>
                <w:sz w:val="18"/>
                <w:szCs w:val="18"/>
              </w:rPr>
              <w:lastRenderedPageBreak/>
              <w:t>V&amp;V acceptance criteria:</w:t>
            </w:r>
          </w:p>
          <w:p w14:paraId="1034A6B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EEBC8D0" w14:textId="77777777" w:rsidR="00AF3CFB" w:rsidRPr="004F71B4" w:rsidRDefault="00AF3CFB" w:rsidP="00AF3CFB">
            <w:pPr>
              <w:pStyle w:val="TableTextLeft"/>
              <w:rPr>
                <w:i/>
                <w:color w:val="808080"/>
                <w:sz w:val="18"/>
                <w:szCs w:val="18"/>
                <w:lang w:val="en-GB"/>
              </w:rPr>
            </w:pPr>
            <w:r w:rsidRPr="00D810B9">
              <w:rPr>
                <w:sz w:val="18"/>
                <w:szCs w:val="18"/>
                <w:lang w:val="en-GB"/>
              </w:rPr>
              <w:t>Perform a scheduler analysis (at a particular operating point) and then measure it again with MMOTA active.</w:t>
            </w:r>
            <w:r w:rsidRPr="00D810B9">
              <w:rPr>
                <w:sz w:val="18"/>
                <w:szCs w:val="18"/>
                <w:lang w:val="en-GB"/>
              </w:rPr>
              <w:br/>
            </w:r>
            <w:r w:rsidRPr="00D810B9">
              <w:rPr>
                <w:sz w:val="18"/>
                <w:szCs w:val="18"/>
                <w:lang w:val="en-GB"/>
              </w:rPr>
              <w:br/>
              <w:t>Check for scheduler behaviour for safety software and other functionalities when MMOTA is running versus when it is not. Check for jitters or delays in the scheduling and execution of current SW. Check that MMOTA is pre-emptible by the current SW. MMOTA should not progress or execute when the CPU load is close to maximum.</w:t>
            </w:r>
          </w:p>
        </w:tc>
      </w:tr>
      <w:tr w:rsidR="00AF3CFB" w:rsidRPr="006462E0" w14:paraId="4FF9757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381C37" w14:textId="77777777" w:rsidR="00AF3CFB" w:rsidRPr="006462E0" w:rsidRDefault="00AF3CFB" w:rsidP="00AF3CFB">
            <w:pPr>
              <w:pStyle w:val="TableRowNameLeft"/>
              <w:rPr>
                <w:noProof w:val="0"/>
                <w:sz w:val="18"/>
                <w:szCs w:val="18"/>
              </w:rPr>
            </w:pPr>
            <w:r>
              <w:rPr>
                <w:noProof w:val="0"/>
                <w:sz w:val="18"/>
                <w:szCs w:val="18"/>
              </w:rPr>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4E9F4A7D" w14:textId="77777777" w:rsidR="00BF1084" w:rsidRDefault="00BF1084"/>
        </w:tc>
      </w:tr>
    </w:tbl>
    <w:p w14:paraId="301BA707" w14:textId="77777777" w:rsidR="00E24C7B" w:rsidRPr="00DF0B71" w:rsidRDefault="00E24C7B" w:rsidP="00937B04">
      <w:pPr>
        <w:rPr>
          <w:sz w:val="2"/>
          <w:szCs w:val="2"/>
        </w:rPr>
      </w:pPr>
    </w:p>
    <w:p w14:paraId="2FE380C0" w14:textId="77777777" w:rsidR="00831488" w:rsidRPr="006462E0" w:rsidRDefault="00831488" w:rsidP="00BC0911">
      <w:pPr>
        <w:rPr>
          <w:sz w:val="2"/>
          <w:szCs w:val="2"/>
        </w:rPr>
      </w:pPr>
    </w:p>
    <w:p w14:paraId="45CF0AFC" w14:textId="2D5A3D51" w:rsidR="00B356F2" w:rsidRDefault="00B356F2" w:rsidP="00B81A22">
      <w:pPr>
        <w:pStyle w:val="Caption"/>
      </w:pPr>
      <w:bookmarkStart w:id="256" w:name="_Toc524090332"/>
      <w:r w:rsidRPr="006462E0">
        <w:t xml:space="preserve">Table </w:t>
      </w:r>
      <w:r w:rsidRPr="006462E0">
        <w:fldChar w:fldCharType="begin"/>
      </w:r>
      <w:r w:rsidRPr="006462E0">
        <w:instrText xml:space="preserve"> SEQ Table \* ARABIC </w:instrText>
      </w:r>
      <w:r w:rsidRPr="006462E0">
        <w:fldChar w:fldCharType="separate"/>
      </w:r>
      <w:r w:rsidR="0084278B">
        <w:rPr>
          <w:noProof/>
        </w:rPr>
        <w:t>62</w:t>
      </w:r>
      <w:r w:rsidRPr="006462E0">
        <w:fldChar w:fldCharType="end"/>
      </w:r>
      <w:r w:rsidR="00B81A22">
        <w:t xml:space="preserve">: </w:t>
      </w:r>
      <w:r w:rsidR="006A32C9">
        <w:t xml:space="preserve"> </w:t>
      </w:r>
      <w:r w:rsidR="003D7ABB">
        <w:t>ECU Integration Code Executes OTA Without Affecting Basic Function</w:t>
      </w:r>
      <w:bookmarkEnd w:id="256"/>
    </w:p>
    <w:p w14:paraId="32E53918" w14:textId="77777777" w:rsidR="0078561F" w:rsidRPr="0078561F" w:rsidRDefault="004E3C27" w:rsidP="0078561F">
      <w:pPr>
        <w:pStyle w:val="Heading3"/>
      </w:pPr>
      <w:bookmarkStart w:id="257" w:name="_Toc524090239"/>
      <w:r w:rsidRPr="00225104">
        <w:t xml:space="preserve">Requirement Derivation Diagram(s) for </w:t>
      </w:r>
      <w:r>
        <w:t>F-S-Req085</w:t>
      </w:r>
      <w:r w:rsidR="00E21424">
        <w:t xml:space="preserve"> - Other ECU SW Performs Activation Within Time Limit</w:t>
      </w:r>
      <w:bookmarkEnd w:id="257"/>
    </w:p>
    <w:p w14:paraId="1ECC1581" w14:textId="77777777" w:rsidR="005E1C3C" w:rsidRPr="00953CBA" w:rsidRDefault="005E1C3C" w:rsidP="00953CBA"/>
    <w:p w14:paraId="1661A9CB" w14:textId="77777777" w:rsidR="004E3C27" w:rsidRPr="004E3C27" w:rsidRDefault="004E3C27" w:rsidP="004E3C27">
      <w:pPr>
        <w:pStyle w:val="Heading4"/>
      </w:pPr>
      <w:bookmarkStart w:id="258" w:name="_Toc524090240"/>
      <w:r>
        <w:t>Requirement Derivation Diagram(s) (Optional)</w:t>
      </w:r>
      <w:bookmarkEnd w:id="258"/>
      <w:r>
        <w:t xml:space="preserve"> </w:t>
      </w:r>
    </w:p>
    <w:p w14:paraId="3BBB7F80" w14:textId="77777777" w:rsidR="004E3C27" w:rsidRPr="00225104" w:rsidRDefault="004E3C27" w:rsidP="004E3C27">
      <w:pPr>
        <w:rPr>
          <w:i/>
          <w:color w:val="A6A6A6"/>
        </w:rPr>
      </w:pPr>
      <w:r w:rsidRPr="00225104">
        <w:rPr>
          <w:i/>
          <w:color w:val="A6A6A6"/>
        </w:rPr>
        <w:t>Derive Technical Safety Requirements from Functional Safety Requirements.</w:t>
      </w:r>
    </w:p>
    <w:p w14:paraId="23173887" w14:textId="77777777" w:rsidR="004E3C27" w:rsidRPr="00225104" w:rsidRDefault="004E3C27" w:rsidP="004E3C27"/>
    <w:p w14:paraId="4CE06384"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57569BF0" w14:textId="77777777" w:rsidR="00240AB6" w:rsidRDefault="00240AB6" w:rsidP="004E3C27">
      <w:pPr>
        <w:jc w:val="center"/>
        <w:rPr>
          <w:i/>
          <w:color w:val="A6A6A6"/>
        </w:rPr>
      </w:pPr>
    </w:p>
    <w:p w14:paraId="30A92FFD" w14:textId="77777777" w:rsidR="00240AB6" w:rsidRDefault="00240AB6" w:rsidP="004E3C27">
      <w:pPr>
        <w:jc w:val="center"/>
        <w:rPr>
          <w:i/>
          <w:color w:val="A6A6A6"/>
        </w:rPr>
      </w:pPr>
    </w:p>
    <w:p w14:paraId="65A2C2AB" w14:textId="77777777" w:rsidR="004E3C27" w:rsidRPr="00935A34" w:rsidRDefault="004E3C27" w:rsidP="004E3C27">
      <w:pPr>
        <w:jc w:val="center"/>
      </w:pPr>
      <w:r>
        <w:rPr>
          <w:noProof/>
          <w:lang w:val="en-US"/>
        </w:rPr>
        <w:drawing>
          <wp:inline distT="0" distB="0" distL="0" distR="0">
            <wp:extent cx="4800600" cy="2962275"/>
            <wp:effectExtent l="0" t="0" r="0" b="0"/>
            <wp:docPr id="70" name="Picture -1218659318.jpg" descr="-12186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18659318.jpg"/>
                    <pic:cNvPicPr/>
                  </pic:nvPicPr>
                  <pic:blipFill>
                    <a:blip r:embed="rId48" cstate="print"/>
                    <a:stretch>
                      <a:fillRect/>
                    </a:stretch>
                  </pic:blipFill>
                  <pic:spPr>
                    <a:xfrm>
                      <a:off x="0" y="0"/>
                      <a:ext cx="4800600" cy="2962275"/>
                    </a:xfrm>
                    <a:prstGeom prst="rect">
                      <a:avLst/>
                    </a:prstGeom>
                  </pic:spPr>
                </pic:pic>
              </a:graphicData>
            </a:graphic>
          </wp:inline>
        </w:drawing>
      </w:r>
    </w:p>
    <w:p w14:paraId="3012F815" w14:textId="4EB92CA9"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35</w:t>
      </w:r>
      <w:r w:rsidRPr="00225104">
        <w:fldChar w:fldCharType="end"/>
      </w:r>
      <w:r w:rsidRPr="00225104">
        <w:t xml:space="preserve"> - Technical Safety Requirements Derivation Diagram for </w:t>
      </w:r>
      <w:r>
        <w:t>F-S-Req085</w:t>
      </w:r>
    </w:p>
    <w:p w14:paraId="62C40EED" w14:textId="77777777" w:rsidR="00EE1AD7" w:rsidRDefault="00AA2664" w:rsidP="00EB1D46">
      <w:pPr>
        <w:pStyle w:val="Heading4"/>
      </w:pPr>
      <w:bookmarkStart w:id="259" w:name="_Toc524090241"/>
      <w:r>
        <w:t xml:space="preserve">Technical Safety Requirements </w:t>
      </w:r>
      <w:r w:rsidR="004E3C27">
        <w:t>for F-S-Req085</w:t>
      </w:r>
      <w:r w:rsidR="009B6F4C">
        <w:t xml:space="preserve"> - Other ECU SW Performs Activation Within Time Limit</w:t>
      </w:r>
      <w:bookmarkEnd w:id="259"/>
    </w:p>
    <w:p w14:paraId="167D7703" w14:textId="77777777" w:rsidR="00EE1AD7" w:rsidRPr="00EE1AD7" w:rsidRDefault="00EE1AD7" w:rsidP="00EB1D46"/>
    <w:p w14:paraId="664B6A8E" w14:textId="0F647E6A"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C2803D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643B9D3"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1F3CD79A" w14:textId="77777777" w:rsidR="004C0701" w:rsidRPr="004F71B4" w:rsidRDefault="004C0701" w:rsidP="004C0701">
            <w:pPr>
              <w:pStyle w:val="TableTextLeft"/>
              <w:keepNext/>
              <w:rPr>
                <w:sz w:val="18"/>
                <w:szCs w:val="18"/>
                <w:lang w:val="en-GB"/>
              </w:rPr>
            </w:pPr>
            <w:bookmarkStart w:id="260" w:name="_b1a21b2fff0145dbdd53b0feb63d03a2"/>
            <w:r>
              <w:rPr>
                <w:sz w:val="18"/>
                <w:szCs w:val="18"/>
                <w:lang w:val="en-GB"/>
              </w:rPr>
              <w:t>T-S-Req065</w:t>
            </w:r>
            <w:bookmarkEnd w:id="260"/>
            <w:r w:rsidR="001E6818">
              <w:rPr>
                <w:sz w:val="18"/>
                <w:szCs w:val="18"/>
                <w:lang w:val="en-GB"/>
              </w:rPr>
              <w:t xml:space="preserve"> - ECG Activation within Time limit</w:t>
            </w:r>
          </w:p>
        </w:tc>
      </w:tr>
      <w:tr w:rsidR="00AF3CFB" w:rsidRPr="006462E0" w14:paraId="59D0C22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628213B"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6C8F8AE7" w14:textId="77777777" w:rsidR="00AF3CFB" w:rsidRDefault="00AF3CFB" w:rsidP="00AF3CFB">
            <w:pPr>
              <w:pStyle w:val="TableTextLeft"/>
              <w:keepNext/>
              <w:rPr>
                <w:sz w:val="18"/>
                <w:szCs w:val="18"/>
                <w:lang w:val="en-GB"/>
              </w:rPr>
            </w:pPr>
          </w:p>
        </w:tc>
      </w:tr>
      <w:tr w:rsidR="00AF3CFB" w:rsidRPr="006462E0" w14:paraId="307F7D7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8B4D398"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0C263302"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D66C54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5FCF860"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74D152EA"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1028BC0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AA3E56"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4026160D" w14:textId="77777777" w:rsidR="00AF3CFB" w:rsidRPr="004F71B4" w:rsidRDefault="00AF3CFB" w:rsidP="00AF3CFB">
            <w:pPr>
              <w:pStyle w:val="TableTextLeft"/>
              <w:keepNext/>
              <w:rPr>
                <w:sz w:val="18"/>
                <w:szCs w:val="18"/>
                <w:lang w:val="en-GB"/>
              </w:rPr>
            </w:pPr>
            <w:r w:rsidRPr="00AC6ABE">
              <w:rPr>
                <w:sz w:val="18"/>
                <w:szCs w:val="18"/>
                <w:lang w:val="en-GB"/>
              </w:rPr>
              <w:t>F-S-Req085</w:t>
            </w:r>
            <w:r>
              <w:rPr>
                <w:sz w:val="18"/>
                <w:szCs w:val="18"/>
                <w:lang w:val="en-GB"/>
              </w:rPr>
              <w:t xml:space="preserve"> - Other ECU SW Performs Activation Within Time Limit</w:t>
            </w:r>
          </w:p>
        </w:tc>
      </w:tr>
      <w:tr w:rsidR="00AF3CFB" w:rsidRPr="006462E0" w14:paraId="4F3E68A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C22114" w14:textId="77777777" w:rsidR="00AF3CFB" w:rsidRDefault="00AF3CFB" w:rsidP="00AF3CFB">
            <w:pPr>
              <w:pStyle w:val="TableRowNameLeft"/>
              <w:rPr>
                <w:noProof w:val="0"/>
                <w:sz w:val="18"/>
                <w:szCs w:val="18"/>
              </w:rPr>
            </w:pPr>
            <w:r w:rsidRPr="006462E0">
              <w:rPr>
                <w:noProof w:val="0"/>
                <w:sz w:val="18"/>
                <w:szCs w:val="18"/>
              </w:rPr>
              <w:t>ASIL Classification:</w:t>
            </w:r>
          </w:p>
          <w:p w14:paraId="037BA927"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A14E91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39EA302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8428878"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1B7A3259"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ECG Activation within Time limit</w:t>
            </w:r>
          </w:p>
        </w:tc>
      </w:tr>
      <w:tr w:rsidR="00AF3CFB" w:rsidRPr="006462E0" w14:paraId="363B9CB5"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458435"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DEDC8C2" w14:textId="77777777" w:rsidR="00AF3CFB" w:rsidRPr="004F71B4" w:rsidRDefault="00AF3CFB" w:rsidP="00AF3CFB">
            <w:pPr>
              <w:pStyle w:val="FuncSafetyReqText"/>
              <w:rPr>
                <w:i/>
                <w:noProof w:val="0"/>
                <w:color w:val="808080"/>
                <w:sz w:val="18"/>
                <w:szCs w:val="18"/>
              </w:rPr>
            </w:pPr>
            <w:r>
              <w:rPr>
                <w:noProof w:val="0"/>
                <w:sz w:val="18"/>
                <w:szCs w:val="18"/>
              </w:rPr>
              <w:t>ECUs shall not take more than 90s to activate and respond with the part numbers.</w:t>
            </w:r>
          </w:p>
        </w:tc>
      </w:tr>
      <w:tr w:rsidR="00AF3CFB" w:rsidRPr="006462E0" w14:paraId="6D5C7FE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7F7AA9D"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3592139" w14:textId="77777777" w:rsidR="00BF1084" w:rsidRDefault="00BF1084"/>
        </w:tc>
      </w:tr>
      <w:tr w:rsidR="00AF3CFB" w:rsidRPr="006462E0" w14:paraId="163A685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A33528"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603B0596"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3524553"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03D7E68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C13CED"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54B24D7"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ED136A8"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B2A89C0"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9F33F7F" w14:textId="77777777" w:rsidR="00BF1084" w:rsidRDefault="00BF1084"/>
        </w:tc>
      </w:tr>
      <w:tr w:rsidR="00AF3CFB" w:rsidRPr="006462E0" w14:paraId="7649B5C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CB442A2"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A6CF60C"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41282937"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CC1EA63" w14:textId="77777777" w:rsidR="00BF1084" w:rsidRDefault="00BF1084"/>
        </w:tc>
      </w:tr>
      <w:tr w:rsidR="00AF3CFB" w:rsidRPr="006462E0" w14:paraId="1C201F3E"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4CF56A8"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213C29E6" w14:textId="77777777" w:rsidR="00AF3CFB" w:rsidRDefault="00AF3CFB" w:rsidP="00AF3CFB">
            <w:pPr>
              <w:pStyle w:val="FuncSafetyReqText"/>
              <w:rPr>
                <w:noProof w:val="0"/>
                <w:sz w:val="18"/>
                <w:szCs w:val="18"/>
              </w:rPr>
            </w:pPr>
          </w:p>
        </w:tc>
      </w:tr>
      <w:tr w:rsidR="00AF3CFB" w:rsidRPr="006462E0" w14:paraId="236F64E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75B5A5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6A502F6" w14:textId="77777777" w:rsidR="00AF3CFB" w:rsidRPr="00D810B9" w:rsidRDefault="00AF3CFB" w:rsidP="00AF3CFB">
            <w:pPr>
              <w:rPr>
                <w:iCs/>
                <w:sz w:val="18"/>
              </w:rPr>
            </w:pPr>
            <w:r w:rsidRPr="00D810B9">
              <w:rPr>
                <w:iCs/>
                <w:sz w:val="18"/>
              </w:rPr>
              <w:t>System test</w:t>
            </w:r>
          </w:p>
        </w:tc>
      </w:tr>
      <w:tr w:rsidR="00AF3CFB" w:rsidRPr="006462E0" w14:paraId="5EF2157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37F6524" w14:textId="77777777" w:rsidR="00AF3CFB" w:rsidRDefault="00AF3CFB" w:rsidP="00AF3CFB">
            <w:pPr>
              <w:pStyle w:val="TableRowNameLeft"/>
              <w:rPr>
                <w:noProof w:val="0"/>
                <w:sz w:val="18"/>
                <w:szCs w:val="18"/>
              </w:rPr>
            </w:pPr>
            <w:r w:rsidRPr="006462E0">
              <w:rPr>
                <w:noProof w:val="0"/>
                <w:sz w:val="18"/>
                <w:szCs w:val="18"/>
              </w:rPr>
              <w:t>V&amp;V acceptance criteria:</w:t>
            </w:r>
          </w:p>
          <w:p w14:paraId="4957BA6B"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45977862" w14:textId="77777777" w:rsidR="00BF1084" w:rsidRDefault="00BF1084"/>
        </w:tc>
      </w:tr>
      <w:tr w:rsidR="00AF3CFB" w:rsidRPr="006462E0" w14:paraId="27790A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82DD26B"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60EE0D17" w14:textId="77777777" w:rsidR="00BF1084" w:rsidRDefault="00BF1084"/>
        </w:tc>
      </w:tr>
    </w:tbl>
    <w:p w14:paraId="698F77E9" w14:textId="77777777" w:rsidR="00E24C7B" w:rsidRPr="00DF0B71" w:rsidRDefault="00E24C7B" w:rsidP="00937B04">
      <w:pPr>
        <w:rPr>
          <w:sz w:val="2"/>
          <w:szCs w:val="2"/>
        </w:rPr>
      </w:pPr>
    </w:p>
    <w:p w14:paraId="3FF81596" w14:textId="77777777" w:rsidR="00831488" w:rsidRPr="006462E0" w:rsidRDefault="00831488" w:rsidP="00BC0911">
      <w:pPr>
        <w:rPr>
          <w:sz w:val="2"/>
          <w:szCs w:val="2"/>
        </w:rPr>
      </w:pPr>
    </w:p>
    <w:p w14:paraId="2B610392" w14:textId="4F70AE07" w:rsidR="00B356F2" w:rsidRDefault="00B356F2" w:rsidP="00B81A22">
      <w:pPr>
        <w:pStyle w:val="Caption"/>
      </w:pPr>
      <w:bookmarkStart w:id="261" w:name="_Toc524090333"/>
      <w:r w:rsidRPr="006462E0">
        <w:t xml:space="preserve">Table </w:t>
      </w:r>
      <w:r w:rsidRPr="006462E0">
        <w:fldChar w:fldCharType="begin"/>
      </w:r>
      <w:r w:rsidRPr="006462E0">
        <w:instrText xml:space="preserve"> SEQ Table \* ARABIC </w:instrText>
      </w:r>
      <w:r w:rsidRPr="006462E0">
        <w:fldChar w:fldCharType="separate"/>
      </w:r>
      <w:r w:rsidR="0084278B">
        <w:rPr>
          <w:noProof/>
        </w:rPr>
        <w:t>63</w:t>
      </w:r>
      <w:r w:rsidRPr="006462E0">
        <w:fldChar w:fldCharType="end"/>
      </w:r>
      <w:r w:rsidR="00B81A22">
        <w:t xml:space="preserve">: </w:t>
      </w:r>
      <w:r w:rsidR="006A32C9">
        <w:t xml:space="preserve"> </w:t>
      </w:r>
      <w:r w:rsidR="003D7ABB">
        <w:t>ECG Activation within Time limit</w:t>
      </w:r>
      <w:bookmarkEnd w:id="26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126EF4C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3D2B6FB"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5C284D8" w14:textId="77777777" w:rsidR="004C0701" w:rsidRPr="004F71B4" w:rsidRDefault="004C0701" w:rsidP="004C0701">
            <w:pPr>
              <w:pStyle w:val="TableTextLeft"/>
              <w:keepNext/>
              <w:rPr>
                <w:sz w:val="18"/>
                <w:szCs w:val="18"/>
                <w:lang w:val="en-GB"/>
              </w:rPr>
            </w:pPr>
            <w:bookmarkStart w:id="262" w:name="_d0424baa593f3a36cbafeed775b888cb"/>
            <w:r>
              <w:rPr>
                <w:sz w:val="18"/>
                <w:szCs w:val="18"/>
                <w:lang w:val="en-GB"/>
              </w:rPr>
              <w:t>T-S-Req087</w:t>
            </w:r>
            <w:bookmarkEnd w:id="262"/>
            <w:r w:rsidR="001E6818">
              <w:rPr>
                <w:sz w:val="18"/>
                <w:szCs w:val="18"/>
                <w:lang w:val="en-GB"/>
              </w:rPr>
              <w:t xml:space="preserve"> - ECU Integration Code Performs Activation Within Time Limit</w:t>
            </w:r>
          </w:p>
        </w:tc>
      </w:tr>
      <w:tr w:rsidR="00AF3CFB" w:rsidRPr="006462E0" w14:paraId="3A2FAAE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5B1A434"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AF528EB" w14:textId="77777777" w:rsidR="00AF3CFB" w:rsidRDefault="00AF3CFB" w:rsidP="00AF3CFB">
            <w:pPr>
              <w:pStyle w:val="TableTextLeft"/>
              <w:keepNext/>
              <w:rPr>
                <w:sz w:val="18"/>
                <w:szCs w:val="18"/>
                <w:lang w:val="en-GB"/>
              </w:rPr>
            </w:pPr>
          </w:p>
        </w:tc>
      </w:tr>
      <w:tr w:rsidR="00AF3CFB" w:rsidRPr="006462E0" w14:paraId="02A9598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BBDFC4"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2F845478"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1F2419F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DBA8DE"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6EA21EB" w14:textId="77777777" w:rsidR="00AF3CFB" w:rsidRPr="00CE246B" w:rsidRDefault="00AF3CFB" w:rsidP="00AF3CFB">
            <w:pPr>
              <w:pStyle w:val="TableTextLeft"/>
              <w:keepNext/>
              <w:rPr>
                <w:sz w:val="18"/>
                <w:szCs w:val="18"/>
                <w:lang w:val="en-GB"/>
              </w:rPr>
            </w:pPr>
            <w:r w:rsidRPr="00CE246B">
              <w:rPr>
                <w:sz w:val="18"/>
                <w:szCs w:val="18"/>
                <w:lang w:val="en-GB"/>
              </w:rPr>
              <w:t>SG05</w:t>
            </w:r>
            <w:r>
              <w:rPr>
                <w:sz w:val="18"/>
                <w:szCs w:val="18"/>
                <w:lang w:val="en-GB"/>
              </w:rPr>
              <w:t xml:space="preserve"> - Ensure Safe Rollback</w:t>
            </w:r>
          </w:p>
        </w:tc>
      </w:tr>
      <w:tr w:rsidR="00AF3CFB" w:rsidRPr="006462E0" w14:paraId="614AE27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7054AFC"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311A841C" w14:textId="77777777" w:rsidR="00AF3CFB" w:rsidRPr="004F71B4" w:rsidRDefault="00AF3CFB" w:rsidP="00AF3CFB">
            <w:pPr>
              <w:pStyle w:val="TableTextLeft"/>
              <w:keepNext/>
              <w:rPr>
                <w:sz w:val="18"/>
                <w:szCs w:val="18"/>
                <w:lang w:val="en-GB"/>
              </w:rPr>
            </w:pPr>
            <w:r w:rsidRPr="00AC6ABE">
              <w:rPr>
                <w:sz w:val="18"/>
                <w:szCs w:val="18"/>
                <w:lang w:val="en-GB"/>
              </w:rPr>
              <w:t>F-S-Req085</w:t>
            </w:r>
            <w:r>
              <w:rPr>
                <w:sz w:val="18"/>
                <w:szCs w:val="18"/>
                <w:lang w:val="en-GB"/>
              </w:rPr>
              <w:t xml:space="preserve"> - Other ECU SW Performs Activation Within Time Limit</w:t>
            </w:r>
          </w:p>
        </w:tc>
      </w:tr>
      <w:tr w:rsidR="00AF3CFB" w:rsidRPr="006462E0" w14:paraId="70548F7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0DFB7B8" w14:textId="77777777" w:rsidR="00AF3CFB" w:rsidRDefault="00AF3CFB" w:rsidP="00AF3CFB">
            <w:pPr>
              <w:pStyle w:val="TableRowNameLeft"/>
              <w:rPr>
                <w:noProof w:val="0"/>
                <w:sz w:val="18"/>
                <w:szCs w:val="18"/>
              </w:rPr>
            </w:pPr>
            <w:r w:rsidRPr="006462E0">
              <w:rPr>
                <w:noProof w:val="0"/>
                <w:sz w:val="18"/>
                <w:szCs w:val="18"/>
              </w:rPr>
              <w:t>ASIL Classification:</w:t>
            </w:r>
          </w:p>
          <w:p w14:paraId="7197CD4E"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67AC23C4" w14:textId="77777777" w:rsidR="001A4EDE" w:rsidRDefault="001A4EDE" w:rsidP="001A4EDE">
            <w:pPr>
              <w:pStyle w:val="TableTextLeft"/>
              <w:rPr>
                <w:lang w:val="en-GB"/>
              </w:rPr>
            </w:pPr>
            <w:r>
              <w:rPr>
                <w:b/>
                <w:lang w:val="en-GB"/>
              </w:rPr>
              <w:t xml:space="preserve">ASIL Override Rationale - </w:t>
            </w:r>
            <w:r>
              <w:rPr>
                <w:lang w:val="en-GB"/>
              </w:rPr>
              <w:t>A failure to meet the activation time limit would not violate the safety goal of the module. It is upon the OTA Feature to determine the overall success or failure of the multi-module ACTIVATION and act accordingly.</w:t>
            </w:r>
          </w:p>
          <w:p w14:paraId="51E50EE9" w14:textId="77777777" w:rsidR="001A4EDE" w:rsidRDefault="001A4EDE" w:rsidP="001A4EDE">
            <w:pPr>
              <w:pStyle w:val="TableTextLeft"/>
              <w:rPr>
                <w:lang w:val="en-GB"/>
              </w:rPr>
            </w:pPr>
          </w:p>
          <w:p w14:paraId="5B79F26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5A3F0B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710975A"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28B50B4"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Performs Activation Within Time Limit</w:t>
            </w:r>
          </w:p>
        </w:tc>
      </w:tr>
      <w:tr w:rsidR="00AF3CFB" w:rsidRPr="006462E0" w14:paraId="1B302841"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D5688D4"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BCBF985" w14:textId="77777777" w:rsidR="00AF3CFB" w:rsidRPr="004F71B4" w:rsidRDefault="00AF3CFB" w:rsidP="00AF3CFB">
            <w:pPr>
              <w:pStyle w:val="FuncSafetyReqText"/>
              <w:rPr>
                <w:i/>
                <w:noProof w:val="0"/>
                <w:color w:val="808080"/>
                <w:sz w:val="18"/>
                <w:szCs w:val="18"/>
              </w:rPr>
            </w:pPr>
            <w:r>
              <w:rPr>
                <w:noProof w:val="0"/>
                <w:sz w:val="18"/>
                <w:szCs w:val="18"/>
              </w:rPr>
              <w:t>The ECU Integration Code shall perform ACTIVATION within a deterministic time, “ACTIVATION_TIMEOUT”, after it receives the correct "ACTIVATION" command via the OTA Handler.</w:t>
            </w:r>
          </w:p>
        </w:tc>
      </w:tr>
      <w:tr w:rsidR="00AF3CFB" w:rsidRPr="006462E0" w14:paraId="3DB244C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184FD4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5F5B1CA"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ensure that the ECU Integration Code performs activation within a pre-definable time and also so as to make it possible for the OTA Feature to verify ACTIVATION after that time window elapses.</w:t>
            </w:r>
          </w:p>
        </w:tc>
      </w:tr>
      <w:tr w:rsidR="00AF3CFB" w:rsidRPr="006462E0" w14:paraId="25B1F40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069C67"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47AB0824"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7641623"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363915C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6EAF2E1"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E7468C5"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02E42EE7"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6E80599"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E2B8279" w14:textId="77777777" w:rsidR="00BF1084" w:rsidRDefault="00BF1084"/>
        </w:tc>
      </w:tr>
      <w:tr w:rsidR="00AF3CFB" w:rsidRPr="006462E0" w14:paraId="240C2446"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705E007"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4770557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B8AB548"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3594DD7"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2B2E66DD"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0D84BE1"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4E39DEE" w14:textId="77777777" w:rsidR="00AF3CFB" w:rsidRDefault="00AF3CFB" w:rsidP="00AF3CFB">
            <w:pPr>
              <w:pStyle w:val="FuncSafetyReqText"/>
              <w:rPr>
                <w:noProof w:val="0"/>
                <w:sz w:val="18"/>
                <w:szCs w:val="18"/>
              </w:rPr>
            </w:pPr>
          </w:p>
        </w:tc>
      </w:tr>
      <w:tr w:rsidR="00AF3CFB" w:rsidRPr="006462E0" w14:paraId="1B57FBB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E2D027D"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FC53391" w14:textId="77777777" w:rsidR="00AF3CFB" w:rsidRPr="00D810B9" w:rsidRDefault="00AF3CFB" w:rsidP="00AF3CFB">
            <w:pPr>
              <w:rPr>
                <w:iCs/>
                <w:sz w:val="18"/>
              </w:rPr>
            </w:pPr>
            <w:r w:rsidRPr="00D810B9">
              <w:rPr>
                <w:iCs/>
                <w:sz w:val="18"/>
              </w:rPr>
              <w:t>System test</w:t>
            </w:r>
          </w:p>
        </w:tc>
      </w:tr>
      <w:tr w:rsidR="00AF3CFB" w:rsidRPr="006462E0" w14:paraId="7B1FC152"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9602F87" w14:textId="77777777" w:rsidR="00AF3CFB" w:rsidRDefault="00AF3CFB" w:rsidP="00AF3CFB">
            <w:pPr>
              <w:pStyle w:val="TableRowNameLeft"/>
              <w:rPr>
                <w:noProof w:val="0"/>
                <w:sz w:val="18"/>
                <w:szCs w:val="18"/>
              </w:rPr>
            </w:pPr>
            <w:r w:rsidRPr="006462E0">
              <w:rPr>
                <w:noProof w:val="0"/>
                <w:sz w:val="18"/>
                <w:szCs w:val="18"/>
              </w:rPr>
              <w:t>V&amp;V acceptance criteria:</w:t>
            </w:r>
          </w:p>
          <w:p w14:paraId="1A0C04EE"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A25E71A" w14:textId="77777777" w:rsidR="00AF3CFB" w:rsidRPr="004F71B4" w:rsidRDefault="00AF3CFB" w:rsidP="00AF3CFB">
            <w:pPr>
              <w:pStyle w:val="TableTextLeft"/>
              <w:rPr>
                <w:i/>
                <w:color w:val="808080"/>
                <w:sz w:val="18"/>
                <w:szCs w:val="18"/>
                <w:lang w:val="en-GB"/>
              </w:rPr>
            </w:pPr>
            <w:r w:rsidRPr="00D810B9">
              <w:rPr>
                <w:sz w:val="18"/>
                <w:szCs w:val="18"/>
                <w:lang w:val="en-GB"/>
              </w:rPr>
              <w:t>Verify the ECU Integration Code ensures switching over execution to the newly flashed software within a deterministic time, ACTIVATION_TIMEOUT, after it receives the ACTIVATION signal from the OTA Feature</w:t>
            </w:r>
          </w:p>
        </w:tc>
      </w:tr>
      <w:tr w:rsidR="00AF3CFB" w:rsidRPr="006462E0" w14:paraId="2E4D225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C486C77"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175C681" w14:textId="77777777" w:rsidR="00BF1084" w:rsidRDefault="00BF1084"/>
        </w:tc>
      </w:tr>
    </w:tbl>
    <w:p w14:paraId="602A8D5D" w14:textId="77777777" w:rsidR="00E24C7B" w:rsidRPr="00DF0B71" w:rsidRDefault="00E24C7B" w:rsidP="00937B04">
      <w:pPr>
        <w:rPr>
          <w:sz w:val="2"/>
          <w:szCs w:val="2"/>
        </w:rPr>
      </w:pPr>
    </w:p>
    <w:p w14:paraId="5B7E0000" w14:textId="77777777" w:rsidR="00831488" w:rsidRPr="006462E0" w:rsidRDefault="00831488" w:rsidP="00BC0911">
      <w:pPr>
        <w:rPr>
          <w:sz w:val="2"/>
          <w:szCs w:val="2"/>
        </w:rPr>
      </w:pPr>
    </w:p>
    <w:p w14:paraId="0BD2EA54" w14:textId="11E0778C" w:rsidR="00B356F2" w:rsidRDefault="00B356F2" w:rsidP="00B81A22">
      <w:pPr>
        <w:pStyle w:val="Caption"/>
      </w:pPr>
      <w:bookmarkStart w:id="263" w:name="_Toc524090334"/>
      <w:r w:rsidRPr="006462E0">
        <w:t xml:space="preserve">Table </w:t>
      </w:r>
      <w:r w:rsidRPr="006462E0">
        <w:fldChar w:fldCharType="begin"/>
      </w:r>
      <w:r w:rsidRPr="006462E0">
        <w:instrText xml:space="preserve"> SEQ Table \* ARABIC </w:instrText>
      </w:r>
      <w:r w:rsidRPr="006462E0">
        <w:fldChar w:fldCharType="separate"/>
      </w:r>
      <w:r w:rsidR="0084278B">
        <w:rPr>
          <w:noProof/>
        </w:rPr>
        <w:t>64</w:t>
      </w:r>
      <w:r w:rsidRPr="006462E0">
        <w:fldChar w:fldCharType="end"/>
      </w:r>
      <w:r w:rsidR="00B81A22">
        <w:t xml:space="preserve">: </w:t>
      </w:r>
      <w:r w:rsidR="006A32C9">
        <w:t xml:space="preserve"> </w:t>
      </w:r>
      <w:r w:rsidR="003D7ABB">
        <w:t>ECU Integration Code Performs Activation Within Time Limit</w:t>
      </w:r>
      <w:bookmarkEnd w:id="263"/>
    </w:p>
    <w:p w14:paraId="35744254" w14:textId="77777777" w:rsidR="0078561F" w:rsidRPr="0078561F" w:rsidRDefault="004E3C27" w:rsidP="0078561F">
      <w:pPr>
        <w:pStyle w:val="Heading3"/>
      </w:pPr>
      <w:bookmarkStart w:id="264" w:name="_Toc524090242"/>
      <w:r w:rsidRPr="00225104">
        <w:t xml:space="preserve">Requirement Derivation Diagram(s) for </w:t>
      </w:r>
      <w:r>
        <w:t>F-S-Req088</w:t>
      </w:r>
      <w:r w:rsidR="00E21424">
        <w:t xml:space="preserve"> - Other ECU SW Prevents Active Memory Erasing or Writing</w:t>
      </w:r>
      <w:bookmarkEnd w:id="264"/>
    </w:p>
    <w:p w14:paraId="482151A1" w14:textId="77777777" w:rsidR="005E1C3C" w:rsidRPr="00953CBA" w:rsidRDefault="005E1C3C" w:rsidP="00953CBA"/>
    <w:p w14:paraId="41456169" w14:textId="77777777" w:rsidR="004E3C27" w:rsidRPr="004E3C27" w:rsidRDefault="004E3C27" w:rsidP="004E3C27">
      <w:pPr>
        <w:pStyle w:val="Heading4"/>
      </w:pPr>
      <w:bookmarkStart w:id="265" w:name="_Toc524090243"/>
      <w:r>
        <w:t>Requirement Derivation Diagram(s) (Optional)</w:t>
      </w:r>
      <w:bookmarkEnd w:id="265"/>
      <w:r>
        <w:t xml:space="preserve"> </w:t>
      </w:r>
    </w:p>
    <w:p w14:paraId="1DB6BD68" w14:textId="77777777" w:rsidR="004E3C27" w:rsidRPr="00225104" w:rsidRDefault="004E3C27" w:rsidP="004E3C27">
      <w:pPr>
        <w:rPr>
          <w:i/>
          <w:color w:val="A6A6A6"/>
        </w:rPr>
      </w:pPr>
      <w:r w:rsidRPr="00225104">
        <w:rPr>
          <w:i/>
          <w:color w:val="A6A6A6"/>
        </w:rPr>
        <w:t>Derive Technical Safety Requirements from Functional Safety Requirements.</w:t>
      </w:r>
    </w:p>
    <w:p w14:paraId="068D0478" w14:textId="77777777" w:rsidR="004E3C27" w:rsidRPr="00225104" w:rsidRDefault="004E3C27" w:rsidP="004E3C27"/>
    <w:p w14:paraId="6AF12038"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3F6E0020" w14:textId="77777777" w:rsidR="00240AB6" w:rsidRDefault="00240AB6" w:rsidP="004E3C27">
      <w:pPr>
        <w:jc w:val="center"/>
        <w:rPr>
          <w:i/>
          <w:color w:val="A6A6A6"/>
        </w:rPr>
      </w:pPr>
    </w:p>
    <w:p w14:paraId="7A07A829" w14:textId="77777777" w:rsidR="00240AB6" w:rsidRDefault="00240AB6" w:rsidP="004E3C27">
      <w:pPr>
        <w:jc w:val="center"/>
        <w:rPr>
          <w:i/>
          <w:color w:val="A6A6A6"/>
        </w:rPr>
      </w:pPr>
    </w:p>
    <w:p w14:paraId="12CB1340" w14:textId="77777777" w:rsidR="004E3C27" w:rsidRPr="00935A34" w:rsidRDefault="004E3C27" w:rsidP="004E3C27">
      <w:pPr>
        <w:jc w:val="center"/>
      </w:pPr>
      <w:r>
        <w:rPr>
          <w:noProof/>
          <w:lang w:val="en-US"/>
        </w:rPr>
        <w:drawing>
          <wp:inline distT="0" distB="0" distL="0" distR="0">
            <wp:extent cx="4886325" cy="3105150"/>
            <wp:effectExtent l="0" t="0" r="0" b="0"/>
            <wp:docPr id="72" name="Picture -1992823427.jpg" descr="-1992823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92823427.jpg"/>
                    <pic:cNvPicPr/>
                  </pic:nvPicPr>
                  <pic:blipFill>
                    <a:blip r:embed="rId49" cstate="print"/>
                    <a:stretch>
                      <a:fillRect/>
                    </a:stretch>
                  </pic:blipFill>
                  <pic:spPr>
                    <a:xfrm>
                      <a:off x="0" y="0"/>
                      <a:ext cx="4886325" cy="3105150"/>
                    </a:xfrm>
                    <a:prstGeom prst="rect">
                      <a:avLst/>
                    </a:prstGeom>
                  </pic:spPr>
                </pic:pic>
              </a:graphicData>
            </a:graphic>
          </wp:inline>
        </w:drawing>
      </w:r>
    </w:p>
    <w:p w14:paraId="13AE3686" w14:textId="58122502"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36</w:t>
      </w:r>
      <w:r w:rsidRPr="00225104">
        <w:fldChar w:fldCharType="end"/>
      </w:r>
      <w:r w:rsidRPr="00225104">
        <w:t xml:space="preserve"> - Technical Safety Requirements Derivation Diagram for </w:t>
      </w:r>
      <w:r>
        <w:t>F-S-Req088</w:t>
      </w:r>
    </w:p>
    <w:p w14:paraId="1D6E75F8" w14:textId="77777777" w:rsidR="00EE1AD7" w:rsidRDefault="00AA2664" w:rsidP="00EB1D46">
      <w:pPr>
        <w:pStyle w:val="Heading4"/>
      </w:pPr>
      <w:bookmarkStart w:id="266" w:name="_Toc524090244"/>
      <w:r>
        <w:t xml:space="preserve">Technical Safety Requirements </w:t>
      </w:r>
      <w:r w:rsidR="004E3C27">
        <w:t>for F-S-Req088</w:t>
      </w:r>
      <w:r w:rsidR="009B6F4C">
        <w:t xml:space="preserve"> - Other ECU SW Prevents Active Memory Erasing or Writing</w:t>
      </w:r>
      <w:bookmarkEnd w:id="266"/>
    </w:p>
    <w:p w14:paraId="31B062EB" w14:textId="77777777" w:rsidR="00EE1AD7" w:rsidRPr="00EE1AD7" w:rsidRDefault="00EE1AD7" w:rsidP="00EB1D46"/>
    <w:p w14:paraId="56CF9135" w14:textId="5F345C39"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730F0D7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02952A"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2215037" w14:textId="77777777" w:rsidR="004C0701" w:rsidRPr="004F71B4" w:rsidRDefault="004C0701" w:rsidP="004C0701">
            <w:pPr>
              <w:pStyle w:val="TableTextLeft"/>
              <w:keepNext/>
              <w:rPr>
                <w:sz w:val="18"/>
                <w:szCs w:val="18"/>
                <w:lang w:val="en-GB"/>
              </w:rPr>
            </w:pPr>
            <w:bookmarkStart w:id="267" w:name="_737824e7b0b7c9d7c88a2ca8e235b063"/>
            <w:r>
              <w:rPr>
                <w:sz w:val="18"/>
                <w:szCs w:val="18"/>
                <w:lang w:val="en-GB"/>
              </w:rPr>
              <w:t>T-S-Req044</w:t>
            </w:r>
            <w:bookmarkEnd w:id="267"/>
            <w:r w:rsidR="001E6818">
              <w:rPr>
                <w:sz w:val="18"/>
                <w:szCs w:val="18"/>
                <w:lang w:val="en-GB"/>
              </w:rPr>
              <w:t xml:space="preserve"> - Target ECU ABA OTA memory protection</w:t>
            </w:r>
          </w:p>
        </w:tc>
      </w:tr>
      <w:tr w:rsidR="00AF3CFB" w:rsidRPr="006462E0" w14:paraId="0DC28B1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83A27C"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BFD4166" w14:textId="77777777" w:rsidR="00AF3CFB" w:rsidRDefault="00AF3CFB" w:rsidP="00AF3CFB">
            <w:pPr>
              <w:pStyle w:val="TableTextLeft"/>
              <w:keepNext/>
              <w:rPr>
                <w:sz w:val="18"/>
                <w:szCs w:val="18"/>
                <w:lang w:val="en-GB"/>
              </w:rPr>
            </w:pPr>
          </w:p>
        </w:tc>
      </w:tr>
      <w:tr w:rsidR="00AF3CFB" w:rsidRPr="006462E0" w14:paraId="117C042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B5E0109"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05AABC1"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995A8B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B70083"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509B86F8"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6F71C44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D765F66"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4136D40D" w14:textId="77777777" w:rsidR="00AF3CFB" w:rsidRPr="004F71B4" w:rsidRDefault="00AF3CFB" w:rsidP="00AF3CFB">
            <w:pPr>
              <w:pStyle w:val="TableTextLeft"/>
              <w:keepNext/>
              <w:rPr>
                <w:sz w:val="18"/>
                <w:szCs w:val="18"/>
                <w:lang w:val="en-GB"/>
              </w:rPr>
            </w:pPr>
            <w:r w:rsidRPr="00AC6ABE">
              <w:rPr>
                <w:sz w:val="18"/>
                <w:szCs w:val="18"/>
                <w:lang w:val="en-GB"/>
              </w:rPr>
              <w:t>F-S-Req088</w:t>
            </w:r>
            <w:r>
              <w:rPr>
                <w:sz w:val="18"/>
                <w:szCs w:val="18"/>
                <w:lang w:val="en-GB"/>
              </w:rPr>
              <w:t xml:space="preserve"> - Other ECU SW Prevents Active Memory Erasing or Writing</w:t>
            </w:r>
          </w:p>
        </w:tc>
      </w:tr>
      <w:tr w:rsidR="00AF3CFB" w:rsidRPr="006462E0" w14:paraId="5EAF3F6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A838B31" w14:textId="77777777" w:rsidR="00AF3CFB" w:rsidRDefault="00AF3CFB" w:rsidP="00AF3CFB">
            <w:pPr>
              <w:pStyle w:val="TableRowNameLeft"/>
              <w:rPr>
                <w:noProof w:val="0"/>
                <w:sz w:val="18"/>
                <w:szCs w:val="18"/>
              </w:rPr>
            </w:pPr>
            <w:r w:rsidRPr="006462E0">
              <w:rPr>
                <w:noProof w:val="0"/>
                <w:sz w:val="18"/>
                <w:szCs w:val="18"/>
              </w:rPr>
              <w:t>ASIL Classification:</w:t>
            </w:r>
          </w:p>
          <w:p w14:paraId="237FC805"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8292CF9"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539222C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41FF81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597E0BA8"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ABA OTA memory protection</w:t>
            </w:r>
          </w:p>
        </w:tc>
      </w:tr>
      <w:tr w:rsidR="00AF3CFB" w:rsidRPr="006462E0" w14:paraId="507B7F39"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84D9BC4"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45D75C2" w14:textId="77777777" w:rsidR="00AF3CFB" w:rsidRPr="004F71B4" w:rsidRDefault="00AF3CFB" w:rsidP="00AF3CFB">
            <w:pPr>
              <w:pStyle w:val="FuncSafetyReqText"/>
              <w:rPr>
                <w:i/>
                <w:noProof w:val="0"/>
                <w:color w:val="808080"/>
                <w:sz w:val="18"/>
                <w:szCs w:val="18"/>
              </w:rPr>
            </w:pPr>
            <w:r>
              <w:rPr>
                <w:noProof w:val="0"/>
                <w:sz w:val="18"/>
                <w:szCs w:val="18"/>
              </w:rPr>
              <w:t>For ECUs that use A/B/A OTA the Primary Bootloader shall not make any calls to write or erase into active memory of the OS while the OS is running, except for authorized activation and/or rollback.</w:t>
            </w:r>
          </w:p>
        </w:tc>
      </w:tr>
      <w:tr w:rsidR="00AF3CFB" w:rsidRPr="006462E0" w14:paraId="4FFF86A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CCC8F31"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E9E0A57" w14:textId="77777777" w:rsidR="00BF1084" w:rsidRDefault="00BF1084"/>
        </w:tc>
      </w:tr>
      <w:tr w:rsidR="00AF3CFB" w:rsidRPr="006462E0" w14:paraId="3FEE94AC"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8DD3605"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96E1BA1"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026EA13"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6504AC90"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ECA660C"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75B9B2D9"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700F1C86"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EC63DE3"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6640F505" w14:textId="77777777" w:rsidR="00BF1084" w:rsidRDefault="00BF1084"/>
        </w:tc>
      </w:tr>
      <w:tr w:rsidR="00AF3CFB" w:rsidRPr="006462E0" w14:paraId="21DAF92D"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F5CF1CA"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2BB4DEA6"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54CE6157"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C793B0C" w14:textId="77777777" w:rsidR="00BF1084" w:rsidRDefault="00BF1084"/>
        </w:tc>
      </w:tr>
      <w:tr w:rsidR="00AF3CFB" w:rsidRPr="006462E0" w14:paraId="339051C3"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8960791"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EAD25CF" w14:textId="77777777" w:rsidR="00AF3CFB" w:rsidRDefault="00AF3CFB" w:rsidP="00AF3CFB">
            <w:pPr>
              <w:pStyle w:val="FuncSafetyReqText"/>
              <w:rPr>
                <w:noProof w:val="0"/>
                <w:sz w:val="18"/>
                <w:szCs w:val="18"/>
              </w:rPr>
            </w:pPr>
          </w:p>
        </w:tc>
      </w:tr>
      <w:tr w:rsidR="00AF3CFB" w:rsidRPr="006462E0" w14:paraId="529FD075"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29D7E55"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2F044A36" w14:textId="77777777" w:rsidR="00AF3CFB" w:rsidRPr="00D810B9" w:rsidRDefault="00AF3CFB" w:rsidP="00AF3CFB">
            <w:pPr>
              <w:rPr>
                <w:iCs/>
                <w:sz w:val="18"/>
              </w:rPr>
            </w:pPr>
            <w:r w:rsidRPr="00D810B9">
              <w:rPr>
                <w:iCs/>
                <w:sz w:val="18"/>
              </w:rPr>
              <w:t>System test</w:t>
            </w:r>
          </w:p>
        </w:tc>
      </w:tr>
      <w:tr w:rsidR="00AF3CFB" w:rsidRPr="006462E0" w14:paraId="7AE25D7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80D0659" w14:textId="77777777" w:rsidR="00AF3CFB" w:rsidRDefault="00AF3CFB" w:rsidP="00AF3CFB">
            <w:pPr>
              <w:pStyle w:val="TableRowNameLeft"/>
              <w:rPr>
                <w:noProof w:val="0"/>
                <w:sz w:val="18"/>
                <w:szCs w:val="18"/>
              </w:rPr>
            </w:pPr>
            <w:r w:rsidRPr="006462E0">
              <w:rPr>
                <w:noProof w:val="0"/>
                <w:sz w:val="18"/>
                <w:szCs w:val="18"/>
              </w:rPr>
              <w:t>V&amp;V acceptance criteria:</w:t>
            </w:r>
          </w:p>
          <w:p w14:paraId="06B9691D"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2023CC7" w14:textId="77777777" w:rsidR="00BF1084" w:rsidRDefault="00BF1084"/>
        </w:tc>
      </w:tr>
      <w:tr w:rsidR="00AF3CFB" w:rsidRPr="006462E0" w14:paraId="30605BD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283010"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5C8B8A4" w14:textId="77777777" w:rsidR="00BF1084" w:rsidRDefault="00BF1084"/>
        </w:tc>
      </w:tr>
    </w:tbl>
    <w:p w14:paraId="7BAF6505" w14:textId="77777777" w:rsidR="00E24C7B" w:rsidRPr="00DF0B71" w:rsidRDefault="00E24C7B" w:rsidP="00937B04">
      <w:pPr>
        <w:rPr>
          <w:sz w:val="2"/>
          <w:szCs w:val="2"/>
        </w:rPr>
      </w:pPr>
    </w:p>
    <w:p w14:paraId="12C379F0" w14:textId="77777777" w:rsidR="00831488" w:rsidRPr="006462E0" w:rsidRDefault="00831488" w:rsidP="00BC0911">
      <w:pPr>
        <w:rPr>
          <w:sz w:val="2"/>
          <w:szCs w:val="2"/>
        </w:rPr>
      </w:pPr>
    </w:p>
    <w:p w14:paraId="7029AF3F" w14:textId="62633600" w:rsidR="00B356F2" w:rsidRDefault="00B356F2" w:rsidP="00B81A22">
      <w:pPr>
        <w:pStyle w:val="Caption"/>
      </w:pPr>
      <w:bookmarkStart w:id="268" w:name="_Toc524090335"/>
      <w:r w:rsidRPr="006462E0">
        <w:t xml:space="preserve">Table </w:t>
      </w:r>
      <w:r w:rsidRPr="006462E0">
        <w:fldChar w:fldCharType="begin"/>
      </w:r>
      <w:r w:rsidRPr="006462E0">
        <w:instrText xml:space="preserve"> SEQ Table \* ARABIC </w:instrText>
      </w:r>
      <w:r w:rsidRPr="006462E0">
        <w:fldChar w:fldCharType="separate"/>
      </w:r>
      <w:r w:rsidR="0084278B">
        <w:rPr>
          <w:noProof/>
        </w:rPr>
        <w:t>65</w:t>
      </w:r>
      <w:r w:rsidRPr="006462E0">
        <w:fldChar w:fldCharType="end"/>
      </w:r>
      <w:r w:rsidR="00B81A22">
        <w:t xml:space="preserve">: </w:t>
      </w:r>
      <w:r w:rsidR="006A32C9">
        <w:t xml:space="preserve"> </w:t>
      </w:r>
      <w:r w:rsidR="003D7ABB">
        <w:t>Target ECU ABA OTA memory protection</w:t>
      </w:r>
      <w:bookmarkEnd w:id="268"/>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ADF13D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A34F389"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2C6F74C2" w14:textId="77777777" w:rsidR="004C0701" w:rsidRPr="004F71B4" w:rsidRDefault="004C0701" w:rsidP="004C0701">
            <w:pPr>
              <w:pStyle w:val="TableTextLeft"/>
              <w:keepNext/>
              <w:rPr>
                <w:sz w:val="18"/>
                <w:szCs w:val="18"/>
                <w:lang w:val="en-GB"/>
              </w:rPr>
            </w:pPr>
            <w:bookmarkStart w:id="269" w:name="_9de9e0fa6bb98817fc84ea4a0c21631b"/>
            <w:r>
              <w:rPr>
                <w:sz w:val="18"/>
                <w:szCs w:val="18"/>
                <w:lang w:val="en-GB"/>
              </w:rPr>
              <w:t>T-S-Req088</w:t>
            </w:r>
            <w:bookmarkEnd w:id="269"/>
            <w:r w:rsidR="001E6818">
              <w:rPr>
                <w:sz w:val="18"/>
                <w:szCs w:val="18"/>
                <w:lang w:val="en-GB"/>
              </w:rPr>
              <w:t xml:space="preserve"> - ECU Integration Code Prevents Active Memory Erasing or Writing</w:t>
            </w:r>
          </w:p>
        </w:tc>
      </w:tr>
      <w:tr w:rsidR="00AF3CFB" w:rsidRPr="006462E0" w14:paraId="6B0D8EB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6B08DF04"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4E609A55" w14:textId="77777777" w:rsidR="00AF3CFB" w:rsidRDefault="00AF3CFB" w:rsidP="00AF3CFB">
            <w:pPr>
              <w:pStyle w:val="TableTextLeft"/>
              <w:keepNext/>
              <w:rPr>
                <w:sz w:val="18"/>
                <w:szCs w:val="18"/>
                <w:lang w:val="en-GB"/>
              </w:rPr>
            </w:pPr>
          </w:p>
        </w:tc>
      </w:tr>
      <w:tr w:rsidR="00AF3CFB" w:rsidRPr="006462E0" w14:paraId="57C7772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228C22C"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70ADD4BE"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774803A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A332D4C"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385D8870" w14:textId="77777777" w:rsidR="00AF3CFB" w:rsidRPr="00CE246B" w:rsidRDefault="00AF3CFB" w:rsidP="00AF3CFB">
            <w:pPr>
              <w:pStyle w:val="TableTextLeft"/>
              <w:keepNext/>
              <w:rPr>
                <w:sz w:val="18"/>
                <w:szCs w:val="18"/>
                <w:lang w:val="en-GB"/>
              </w:rPr>
            </w:pPr>
            <w:r w:rsidRPr="00CE246B">
              <w:rPr>
                <w:sz w:val="18"/>
                <w:szCs w:val="18"/>
                <w:lang w:val="en-GB"/>
              </w:rPr>
              <w:t>SG01</w:t>
            </w:r>
            <w:r>
              <w:rPr>
                <w:sz w:val="18"/>
                <w:szCs w:val="18"/>
                <w:lang w:val="en-GB"/>
              </w:rPr>
              <w:t xml:space="preserve"> - Prevents Corruption of Existing Software</w:t>
            </w:r>
          </w:p>
        </w:tc>
      </w:tr>
      <w:tr w:rsidR="00AF3CFB" w:rsidRPr="006462E0" w14:paraId="44ACD553"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0C03A9D"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09956E15" w14:textId="77777777" w:rsidR="00AF3CFB" w:rsidRPr="004F71B4" w:rsidRDefault="00AF3CFB" w:rsidP="00AF3CFB">
            <w:pPr>
              <w:pStyle w:val="TableTextLeft"/>
              <w:keepNext/>
              <w:rPr>
                <w:sz w:val="18"/>
                <w:szCs w:val="18"/>
                <w:lang w:val="en-GB"/>
              </w:rPr>
            </w:pPr>
            <w:r w:rsidRPr="00AC6ABE">
              <w:rPr>
                <w:sz w:val="18"/>
                <w:szCs w:val="18"/>
                <w:lang w:val="en-GB"/>
              </w:rPr>
              <w:t>F-S-Req088</w:t>
            </w:r>
            <w:r>
              <w:rPr>
                <w:sz w:val="18"/>
                <w:szCs w:val="18"/>
                <w:lang w:val="en-GB"/>
              </w:rPr>
              <w:t xml:space="preserve"> - Other ECU SW Prevents Active Memory Erasing or Writing</w:t>
            </w:r>
          </w:p>
        </w:tc>
      </w:tr>
      <w:tr w:rsidR="00AF3CFB" w:rsidRPr="006462E0" w14:paraId="57C314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580A5BF" w14:textId="77777777" w:rsidR="00AF3CFB" w:rsidRDefault="00AF3CFB" w:rsidP="00AF3CFB">
            <w:pPr>
              <w:pStyle w:val="TableRowNameLeft"/>
              <w:rPr>
                <w:noProof w:val="0"/>
                <w:sz w:val="18"/>
                <w:szCs w:val="18"/>
              </w:rPr>
            </w:pPr>
            <w:r w:rsidRPr="006462E0">
              <w:rPr>
                <w:noProof w:val="0"/>
                <w:sz w:val="18"/>
                <w:szCs w:val="18"/>
              </w:rPr>
              <w:t>ASIL Classification:</w:t>
            </w:r>
          </w:p>
          <w:p w14:paraId="23636D00"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8595FF5"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D</w:t>
            </w:r>
          </w:p>
        </w:tc>
      </w:tr>
      <w:tr w:rsidR="00AF3CFB" w:rsidRPr="006462E0" w14:paraId="069B903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F1363C"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4DBA7EB4"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Prevents Active Memory Erasing or Writing</w:t>
            </w:r>
          </w:p>
        </w:tc>
      </w:tr>
      <w:tr w:rsidR="00AF3CFB" w:rsidRPr="006462E0" w14:paraId="0AC8B96D"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8F94DA1"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2F23C852" w14:textId="77777777" w:rsidR="00AF3CFB" w:rsidRPr="004F71B4" w:rsidRDefault="00AF3CFB" w:rsidP="00AF3CFB">
            <w:pPr>
              <w:pStyle w:val="FuncSafetyReqText"/>
              <w:rPr>
                <w:i/>
                <w:noProof w:val="0"/>
                <w:color w:val="808080"/>
                <w:sz w:val="18"/>
                <w:szCs w:val="18"/>
              </w:rPr>
            </w:pPr>
            <w:r>
              <w:rPr>
                <w:noProof w:val="0"/>
                <w:sz w:val="18"/>
                <w:szCs w:val="18"/>
              </w:rPr>
              <w:t>The ECU Integration Code shall prevent writing or erasing memory sections containing the "active software".</w:t>
            </w:r>
          </w:p>
        </w:tc>
      </w:tr>
      <w:tr w:rsidR="00AF3CFB" w:rsidRPr="006462E0" w14:paraId="2B71DC7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7E3096"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711AC7DA"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avoid disrupting higher priority ECU functions (like safety critical functions), the Integration code ignores OTA App commands affecting active software</w:t>
            </w:r>
          </w:p>
        </w:tc>
      </w:tr>
      <w:tr w:rsidR="00AF3CFB" w:rsidRPr="006462E0" w14:paraId="102ABC8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A23E58C"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E2A12A9"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0F1ABF54"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3A49AD06"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28E632D"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3B7F85AC"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2637E689"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4993E172"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493CBDC9" w14:textId="77777777" w:rsidR="00BF1084" w:rsidRDefault="00BF1084"/>
        </w:tc>
      </w:tr>
      <w:tr w:rsidR="00AF3CFB" w:rsidRPr="006462E0" w14:paraId="69714EBC"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77F9353"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443B051"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23CFF31C"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BAE5149" w14:textId="77777777" w:rsidR="00AF3CFB" w:rsidRPr="004F71B4" w:rsidRDefault="00AF3CFB" w:rsidP="00AF3CFB">
            <w:pPr>
              <w:pStyle w:val="FuncSafetyReqText"/>
              <w:rPr>
                <w:noProof w:val="0"/>
                <w:color w:val="0000FF"/>
                <w:sz w:val="18"/>
                <w:szCs w:val="18"/>
              </w:rPr>
            </w:pPr>
            <w:r>
              <w:rPr>
                <w:noProof w:val="0"/>
                <w:sz w:val="18"/>
                <w:szCs w:val="18"/>
              </w:rPr>
              <w:t>1 Second</w:t>
            </w:r>
          </w:p>
        </w:tc>
      </w:tr>
      <w:tr w:rsidR="00AF3CFB" w:rsidRPr="006462E0" w14:paraId="3CBF598D"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3AE66DD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350FDDDE" w14:textId="77777777" w:rsidR="00AF3CFB" w:rsidRDefault="00AF3CFB" w:rsidP="00AF3CFB">
            <w:pPr>
              <w:pStyle w:val="FuncSafetyReqText"/>
              <w:rPr>
                <w:noProof w:val="0"/>
                <w:sz w:val="18"/>
                <w:szCs w:val="18"/>
              </w:rPr>
            </w:pPr>
          </w:p>
        </w:tc>
      </w:tr>
      <w:tr w:rsidR="00AF3CFB" w:rsidRPr="006462E0" w14:paraId="5158A354"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DB5024"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5F9E275A" w14:textId="77777777" w:rsidR="00AF3CFB" w:rsidRPr="00D810B9" w:rsidRDefault="00AF3CFB" w:rsidP="00AF3CFB">
            <w:pPr>
              <w:rPr>
                <w:iCs/>
                <w:sz w:val="18"/>
              </w:rPr>
            </w:pPr>
            <w:r w:rsidRPr="00D810B9">
              <w:rPr>
                <w:iCs/>
                <w:sz w:val="18"/>
              </w:rPr>
              <w:t>System test</w:t>
            </w:r>
          </w:p>
        </w:tc>
      </w:tr>
      <w:tr w:rsidR="00AF3CFB" w:rsidRPr="006462E0" w14:paraId="20AF99F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07E9C1D" w14:textId="77777777" w:rsidR="00AF3CFB" w:rsidRDefault="00AF3CFB" w:rsidP="00AF3CFB">
            <w:pPr>
              <w:pStyle w:val="TableRowNameLeft"/>
              <w:rPr>
                <w:noProof w:val="0"/>
                <w:sz w:val="18"/>
                <w:szCs w:val="18"/>
              </w:rPr>
            </w:pPr>
            <w:r w:rsidRPr="006462E0">
              <w:rPr>
                <w:noProof w:val="0"/>
                <w:sz w:val="18"/>
                <w:szCs w:val="18"/>
              </w:rPr>
              <w:t>V&amp;V acceptance criteria:</w:t>
            </w:r>
          </w:p>
          <w:p w14:paraId="2437F322"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117716BA" w14:textId="77777777" w:rsidR="00AF3CFB" w:rsidRPr="004F71B4" w:rsidRDefault="00AF3CFB" w:rsidP="00AF3CFB">
            <w:pPr>
              <w:pStyle w:val="TableTextLeft"/>
              <w:rPr>
                <w:i/>
                <w:color w:val="808080"/>
                <w:sz w:val="18"/>
                <w:szCs w:val="18"/>
                <w:lang w:val="en-GB"/>
              </w:rPr>
            </w:pPr>
            <w:r w:rsidRPr="00D810B9">
              <w:rPr>
                <w:sz w:val="18"/>
                <w:szCs w:val="18"/>
                <w:lang w:val="en-GB"/>
              </w:rPr>
              <w:t>Review if by design the OTA App can ever write into the active memory section</w:t>
            </w:r>
            <w:r w:rsidRPr="00D810B9">
              <w:rPr>
                <w:sz w:val="18"/>
                <w:szCs w:val="18"/>
                <w:lang w:val="en-GB"/>
              </w:rPr>
              <w:br/>
              <w:t>Check via a test switch if an attempt by OTA App to write into an active memory address(fault) is prevented.</w:t>
            </w:r>
          </w:p>
        </w:tc>
      </w:tr>
      <w:tr w:rsidR="00AF3CFB" w:rsidRPr="006462E0" w14:paraId="4849B8F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BB25BA5"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54728449" w14:textId="77777777" w:rsidR="00BF1084" w:rsidRDefault="00BF1084"/>
        </w:tc>
      </w:tr>
    </w:tbl>
    <w:p w14:paraId="4F49AA68" w14:textId="77777777" w:rsidR="00E24C7B" w:rsidRPr="00DF0B71" w:rsidRDefault="00E24C7B" w:rsidP="00937B04">
      <w:pPr>
        <w:rPr>
          <w:sz w:val="2"/>
          <w:szCs w:val="2"/>
        </w:rPr>
      </w:pPr>
    </w:p>
    <w:p w14:paraId="581B26FB" w14:textId="77777777" w:rsidR="00831488" w:rsidRPr="006462E0" w:rsidRDefault="00831488" w:rsidP="00BC0911">
      <w:pPr>
        <w:rPr>
          <w:sz w:val="2"/>
          <w:szCs w:val="2"/>
        </w:rPr>
      </w:pPr>
    </w:p>
    <w:p w14:paraId="24B344CD" w14:textId="26303B81" w:rsidR="00B356F2" w:rsidRDefault="00B356F2" w:rsidP="00B81A22">
      <w:pPr>
        <w:pStyle w:val="Caption"/>
      </w:pPr>
      <w:bookmarkStart w:id="270" w:name="_Toc524090336"/>
      <w:r w:rsidRPr="006462E0">
        <w:t xml:space="preserve">Table </w:t>
      </w:r>
      <w:r w:rsidRPr="006462E0">
        <w:fldChar w:fldCharType="begin"/>
      </w:r>
      <w:r w:rsidRPr="006462E0">
        <w:instrText xml:space="preserve"> SEQ Table \* ARABIC </w:instrText>
      </w:r>
      <w:r w:rsidRPr="006462E0">
        <w:fldChar w:fldCharType="separate"/>
      </w:r>
      <w:r w:rsidR="0084278B">
        <w:rPr>
          <w:noProof/>
        </w:rPr>
        <w:t>66</w:t>
      </w:r>
      <w:r w:rsidRPr="006462E0">
        <w:fldChar w:fldCharType="end"/>
      </w:r>
      <w:r w:rsidR="00B81A22">
        <w:t xml:space="preserve">: </w:t>
      </w:r>
      <w:r w:rsidR="006A32C9">
        <w:t xml:space="preserve"> </w:t>
      </w:r>
      <w:r w:rsidR="003D7ABB">
        <w:t>ECU Integration Code Prevents Active Memory Erasing or Writing</w:t>
      </w:r>
      <w:bookmarkEnd w:id="270"/>
    </w:p>
    <w:p w14:paraId="0C63293E" w14:textId="77777777" w:rsidR="0078561F" w:rsidRPr="0078561F" w:rsidRDefault="004E3C27" w:rsidP="0078561F">
      <w:pPr>
        <w:pStyle w:val="Heading3"/>
      </w:pPr>
      <w:bookmarkStart w:id="271" w:name="_Toc524090245"/>
      <w:r w:rsidRPr="00225104">
        <w:t xml:space="preserve">Requirement Derivation Diagram(s) for </w:t>
      </w:r>
      <w:r>
        <w:t>F-S-Req081</w:t>
      </w:r>
      <w:r w:rsidR="00E21424">
        <w:t xml:space="preserve"> - Other ECU SW Provides Part Number</w:t>
      </w:r>
      <w:bookmarkEnd w:id="271"/>
    </w:p>
    <w:p w14:paraId="5331EEE9" w14:textId="77777777" w:rsidR="005E1C3C" w:rsidRPr="00953CBA" w:rsidRDefault="005E1C3C" w:rsidP="00953CBA"/>
    <w:p w14:paraId="3DA7541C" w14:textId="77777777" w:rsidR="004E3C27" w:rsidRPr="004E3C27" w:rsidRDefault="004E3C27" w:rsidP="004E3C27">
      <w:pPr>
        <w:pStyle w:val="Heading4"/>
      </w:pPr>
      <w:bookmarkStart w:id="272" w:name="_Toc524090246"/>
      <w:r>
        <w:t>Requirement Derivation Diagram(s) (Optional)</w:t>
      </w:r>
      <w:bookmarkEnd w:id="272"/>
      <w:r>
        <w:t xml:space="preserve"> </w:t>
      </w:r>
    </w:p>
    <w:p w14:paraId="57528C7D" w14:textId="77777777" w:rsidR="004E3C27" w:rsidRPr="00225104" w:rsidRDefault="004E3C27" w:rsidP="004E3C27">
      <w:pPr>
        <w:rPr>
          <w:i/>
          <w:color w:val="A6A6A6"/>
        </w:rPr>
      </w:pPr>
      <w:r w:rsidRPr="00225104">
        <w:rPr>
          <w:i/>
          <w:color w:val="A6A6A6"/>
        </w:rPr>
        <w:t>Derive Technical Safety Requirements from Functional Safety Requirements.</w:t>
      </w:r>
    </w:p>
    <w:p w14:paraId="14E47AD8" w14:textId="77777777" w:rsidR="004E3C27" w:rsidRPr="00225104" w:rsidRDefault="004E3C27" w:rsidP="004E3C27"/>
    <w:p w14:paraId="1C49655F"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46C2AA21" w14:textId="77777777" w:rsidR="00240AB6" w:rsidRDefault="00240AB6" w:rsidP="004E3C27">
      <w:pPr>
        <w:jc w:val="center"/>
        <w:rPr>
          <w:i/>
          <w:color w:val="A6A6A6"/>
        </w:rPr>
      </w:pPr>
    </w:p>
    <w:p w14:paraId="35058BCE" w14:textId="77777777" w:rsidR="00240AB6" w:rsidRDefault="00240AB6" w:rsidP="004E3C27">
      <w:pPr>
        <w:jc w:val="center"/>
        <w:rPr>
          <w:i/>
          <w:color w:val="A6A6A6"/>
        </w:rPr>
      </w:pPr>
    </w:p>
    <w:p w14:paraId="30D1332E" w14:textId="77777777" w:rsidR="004E3C27" w:rsidRPr="00935A34" w:rsidRDefault="004E3C27" w:rsidP="004E3C27">
      <w:pPr>
        <w:jc w:val="center"/>
      </w:pPr>
      <w:r>
        <w:rPr>
          <w:noProof/>
          <w:lang w:val="en-US"/>
        </w:rPr>
        <w:drawing>
          <wp:inline distT="0" distB="0" distL="0" distR="0">
            <wp:extent cx="4562475" cy="2962275"/>
            <wp:effectExtent l="0" t="0" r="0" b="0"/>
            <wp:docPr id="74" name="Picture -668947350.jpg" descr="-668947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68947350.jpg"/>
                    <pic:cNvPicPr/>
                  </pic:nvPicPr>
                  <pic:blipFill>
                    <a:blip r:embed="rId50" cstate="print"/>
                    <a:stretch>
                      <a:fillRect/>
                    </a:stretch>
                  </pic:blipFill>
                  <pic:spPr>
                    <a:xfrm>
                      <a:off x="0" y="0"/>
                      <a:ext cx="4562475" cy="2962275"/>
                    </a:xfrm>
                    <a:prstGeom prst="rect">
                      <a:avLst/>
                    </a:prstGeom>
                  </pic:spPr>
                </pic:pic>
              </a:graphicData>
            </a:graphic>
          </wp:inline>
        </w:drawing>
      </w:r>
    </w:p>
    <w:p w14:paraId="64A54147" w14:textId="720B326F"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37</w:t>
      </w:r>
      <w:r w:rsidRPr="00225104">
        <w:fldChar w:fldCharType="end"/>
      </w:r>
      <w:r w:rsidRPr="00225104">
        <w:t xml:space="preserve"> - Technical Safety Requirements Derivation Diagram for </w:t>
      </w:r>
      <w:r>
        <w:t>F-S-Req081</w:t>
      </w:r>
    </w:p>
    <w:p w14:paraId="32C62B44" w14:textId="77777777" w:rsidR="00EE1AD7" w:rsidRDefault="00AA2664" w:rsidP="00EB1D46">
      <w:pPr>
        <w:pStyle w:val="Heading4"/>
      </w:pPr>
      <w:bookmarkStart w:id="273" w:name="_Toc524090247"/>
      <w:r>
        <w:t xml:space="preserve">Technical Safety Requirements </w:t>
      </w:r>
      <w:r w:rsidR="004E3C27">
        <w:t>for F-S-Req081</w:t>
      </w:r>
      <w:r w:rsidR="009B6F4C">
        <w:t xml:space="preserve"> - Other ECU SW Provides Part Number</w:t>
      </w:r>
      <w:bookmarkEnd w:id="273"/>
    </w:p>
    <w:p w14:paraId="7776ADCF" w14:textId="77777777" w:rsidR="00EE1AD7" w:rsidRPr="00EE1AD7" w:rsidRDefault="00EE1AD7" w:rsidP="00EB1D46"/>
    <w:p w14:paraId="1EF6E3CC" w14:textId="6F0B094B"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4D62041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08DDDD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5D84DEBE" w14:textId="77777777" w:rsidR="004C0701" w:rsidRPr="004F71B4" w:rsidRDefault="004C0701" w:rsidP="004C0701">
            <w:pPr>
              <w:pStyle w:val="TableTextLeft"/>
              <w:keepNext/>
              <w:rPr>
                <w:sz w:val="18"/>
                <w:szCs w:val="18"/>
                <w:lang w:val="en-GB"/>
              </w:rPr>
            </w:pPr>
            <w:bookmarkStart w:id="274" w:name="_1c13be9bdd37c0ff9d80f69fafc80f3b"/>
            <w:r>
              <w:rPr>
                <w:sz w:val="18"/>
                <w:szCs w:val="18"/>
                <w:lang w:val="en-GB"/>
              </w:rPr>
              <w:t>T-S-Req038</w:t>
            </w:r>
            <w:bookmarkEnd w:id="274"/>
            <w:r w:rsidR="001E6818">
              <w:rPr>
                <w:sz w:val="18"/>
                <w:szCs w:val="18"/>
                <w:lang w:val="en-GB"/>
              </w:rPr>
              <w:t xml:space="preserve"> - Target ECU PN Active SW</w:t>
            </w:r>
          </w:p>
        </w:tc>
      </w:tr>
      <w:tr w:rsidR="00AF3CFB" w:rsidRPr="006462E0" w14:paraId="3477079B"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444006"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0958F336" w14:textId="77777777" w:rsidR="00AF3CFB" w:rsidRDefault="00AF3CFB" w:rsidP="00AF3CFB">
            <w:pPr>
              <w:pStyle w:val="TableTextLeft"/>
              <w:keepNext/>
              <w:rPr>
                <w:sz w:val="18"/>
                <w:szCs w:val="18"/>
                <w:lang w:val="en-GB"/>
              </w:rPr>
            </w:pPr>
          </w:p>
        </w:tc>
      </w:tr>
      <w:tr w:rsidR="00AF3CFB" w:rsidRPr="006462E0" w14:paraId="1EAF79A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56B867F"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9139107"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14636F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CDBF4A2"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2D44BE53"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13D497D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DB78024"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43BBB9D2" w14:textId="77777777" w:rsidR="00AF3CFB" w:rsidRPr="004F71B4" w:rsidRDefault="00AF3CFB" w:rsidP="00AF3CFB">
            <w:pPr>
              <w:pStyle w:val="TableTextLeft"/>
              <w:keepNext/>
              <w:rPr>
                <w:sz w:val="18"/>
                <w:szCs w:val="18"/>
                <w:lang w:val="en-GB"/>
              </w:rPr>
            </w:pPr>
            <w:r w:rsidRPr="00AC6ABE">
              <w:rPr>
                <w:sz w:val="18"/>
                <w:szCs w:val="18"/>
                <w:lang w:val="en-GB"/>
              </w:rPr>
              <w:t>F-S-Req081</w:t>
            </w:r>
            <w:r>
              <w:rPr>
                <w:sz w:val="18"/>
                <w:szCs w:val="18"/>
                <w:lang w:val="en-GB"/>
              </w:rPr>
              <w:t xml:space="preserve"> - Other ECU SW Provides Part Number</w:t>
            </w:r>
          </w:p>
        </w:tc>
      </w:tr>
      <w:tr w:rsidR="00AF3CFB" w:rsidRPr="006462E0" w14:paraId="25F082E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D1D1D2" w14:textId="77777777" w:rsidR="00AF3CFB" w:rsidRDefault="00AF3CFB" w:rsidP="00AF3CFB">
            <w:pPr>
              <w:pStyle w:val="TableRowNameLeft"/>
              <w:rPr>
                <w:noProof w:val="0"/>
                <w:sz w:val="18"/>
                <w:szCs w:val="18"/>
              </w:rPr>
            </w:pPr>
            <w:r w:rsidRPr="006462E0">
              <w:rPr>
                <w:noProof w:val="0"/>
                <w:sz w:val="18"/>
                <w:szCs w:val="18"/>
              </w:rPr>
              <w:t>ASIL Classification:</w:t>
            </w:r>
          </w:p>
          <w:p w14:paraId="556B4067"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E928477"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C3A13F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6DB92B2"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0976CEB"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Target ECU PN Active SW</w:t>
            </w:r>
          </w:p>
        </w:tc>
      </w:tr>
      <w:tr w:rsidR="00AF3CFB" w:rsidRPr="006462E0" w14:paraId="351D5F1B"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B1CC51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49C21145" w14:textId="77777777" w:rsidR="00AF3CFB" w:rsidRPr="004F71B4" w:rsidRDefault="00AF3CFB" w:rsidP="00AF3CFB">
            <w:pPr>
              <w:pStyle w:val="FuncSafetyReqText"/>
              <w:rPr>
                <w:i/>
                <w:noProof w:val="0"/>
                <w:color w:val="808080"/>
                <w:sz w:val="18"/>
                <w:szCs w:val="18"/>
              </w:rPr>
            </w:pPr>
            <w:r>
              <w:rPr>
                <w:noProof w:val="0"/>
                <w:sz w:val="18"/>
                <w:szCs w:val="18"/>
              </w:rPr>
              <w:t>Each ECU shall provide part numbers of the active software to the ECG</w:t>
            </w:r>
          </w:p>
        </w:tc>
      </w:tr>
      <w:tr w:rsidR="00AF3CFB" w:rsidRPr="006462E0" w14:paraId="4C1A546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2D65CE2"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34B62E48" w14:textId="77777777" w:rsidR="00BF1084" w:rsidRDefault="00BF1084"/>
        </w:tc>
      </w:tr>
      <w:tr w:rsidR="00AF3CFB" w:rsidRPr="006462E0" w14:paraId="124E483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923C702"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5C96734A"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2D1B660"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Module Safe State</w:t>
            </w:r>
          </w:p>
        </w:tc>
      </w:tr>
      <w:tr w:rsidR="00AF3CFB" w:rsidRPr="006462E0" w14:paraId="533C2DF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034F018"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69EBB690"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12C79718"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0DFC32F6"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F3BC689" w14:textId="77777777" w:rsidR="00BF1084" w:rsidRDefault="00BF1084"/>
        </w:tc>
      </w:tr>
      <w:tr w:rsidR="00AF3CFB" w:rsidRPr="006462E0" w14:paraId="7354DF6F"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6BC3F69"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3ED98173"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3947FE9B"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19FF5461" w14:textId="77777777" w:rsidR="00BF1084" w:rsidRDefault="00BF1084"/>
        </w:tc>
      </w:tr>
      <w:tr w:rsidR="00AF3CFB" w:rsidRPr="006462E0" w14:paraId="00716A50"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A0C8922"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6DF58EBA" w14:textId="77777777" w:rsidR="00AF3CFB" w:rsidRDefault="00AF3CFB" w:rsidP="00AF3CFB">
            <w:pPr>
              <w:pStyle w:val="FuncSafetyReqText"/>
              <w:rPr>
                <w:noProof w:val="0"/>
                <w:sz w:val="18"/>
                <w:szCs w:val="18"/>
              </w:rPr>
            </w:pPr>
          </w:p>
        </w:tc>
      </w:tr>
      <w:tr w:rsidR="00AF3CFB" w:rsidRPr="006462E0" w14:paraId="3A8A28BA"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A08328A"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4787A9CE" w14:textId="77777777" w:rsidR="00AF3CFB" w:rsidRPr="00D810B9" w:rsidRDefault="00AF3CFB" w:rsidP="00AF3CFB">
            <w:pPr>
              <w:rPr>
                <w:iCs/>
                <w:sz w:val="18"/>
              </w:rPr>
            </w:pPr>
            <w:r w:rsidRPr="00D810B9">
              <w:rPr>
                <w:iCs/>
                <w:sz w:val="18"/>
              </w:rPr>
              <w:t>System test</w:t>
            </w:r>
          </w:p>
        </w:tc>
      </w:tr>
      <w:tr w:rsidR="00AF3CFB" w:rsidRPr="006462E0" w14:paraId="547962F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149447B" w14:textId="77777777" w:rsidR="00AF3CFB" w:rsidRDefault="00AF3CFB" w:rsidP="00AF3CFB">
            <w:pPr>
              <w:pStyle w:val="TableRowNameLeft"/>
              <w:rPr>
                <w:noProof w:val="0"/>
                <w:sz w:val="18"/>
                <w:szCs w:val="18"/>
              </w:rPr>
            </w:pPr>
            <w:r w:rsidRPr="006462E0">
              <w:rPr>
                <w:noProof w:val="0"/>
                <w:sz w:val="18"/>
                <w:szCs w:val="18"/>
              </w:rPr>
              <w:t>V&amp;V acceptance criteria:</w:t>
            </w:r>
          </w:p>
          <w:p w14:paraId="52D50583"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514162D5" w14:textId="77777777" w:rsidR="00BF1084" w:rsidRDefault="00BF1084"/>
        </w:tc>
      </w:tr>
      <w:tr w:rsidR="00AF3CFB" w:rsidRPr="006462E0" w14:paraId="0EFF81D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FD6728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70F55660" w14:textId="77777777" w:rsidR="00BF1084" w:rsidRDefault="00BF1084"/>
        </w:tc>
      </w:tr>
    </w:tbl>
    <w:p w14:paraId="7B24A403" w14:textId="77777777" w:rsidR="00E24C7B" w:rsidRPr="00DF0B71" w:rsidRDefault="00E24C7B" w:rsidP="00937B04">
      <w:pPr>
        <w:rPr>
          <w:sz w:val="2"/>
          <w:szCs w:val="2"/>
        </w:rPr>
      </w:pPr>
    </w:p>
    <w:p w14:paraId="47B50CE9" w14:textId="77777777" w:rsidR="00831488" w:rsidRPr="006462E0" w:rsidRDefault="00831488" w:rsidP="00BC0911">
      <w:pPr>
        <w:rPr>
          <w:sz w:val="2"/>
          <w:szCs w:val="2"/>
        </w:rPr>
      </w:pPr>
    </w:p>
    <w:p w14:paraId="07BD305F" w14:textId="3871D2DA" w:rsidR="00B356F2" w:rsidRDefault="00B356F2" w:rsidP="00B81A22">
      <w:pPr>
        <w:pStyle w:val="Caption"/>
      </w:pPr>
      <w:bookmarkStart w:id="275" w:name="_Toc524090337"/>
      <w:r w:rsidRPr="006462E0">
        <w:t xml:space="preserve">Table </w:t>
      </w:r>
      <w:r w:rsidRPr="006462E0">
        <w:fldChar w:fldCharType="begin"/>
      </w:r>
      <w:r w:rsidRPr="006462E0">
        <w:instrText xml:space="preserve"> SEQ Table \* ARABIC </w:instrText>
      </w:r>
      <w:r w:rsidRPr="006462E0">
        <w:fldChar w:fldCharType="separate"/>
      </w:r>
      <w:r w:rsidR="0084278B">
        <w:rPr>
          <w:noProof/>
        </w:rPr>
        <w:t>67</w:t>
      </w:r>
      <w:r w:rsidRPr="006462E0">
        <w:fldChar w:fldCharType="end"/>
      </w:r>
      <w:r w:rsidR="00B81A22">
        <w:t xml:space="preserve">: </w:t>
      </w:r>
      <w:r w:rsidR="006A32C9">
        <w:t xml:space="preserve"> </w:t>
      </w:r>
      <w:r w:rsidR="003D7ABB">
        <w:t>Target ECU PN Active SW</w:t>
      </w:r>
      <w:bookmarkEnd w:id="275"/>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0FA62916"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F56B4C"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05224B0F" w14:textId="77777777" w:rsidR="004C0701" w:rsidRPr="004F71B4" w:rsidRDefault="004C0701" w:rsidP="004C0701">
            <w:pPr>
              <w:pStyle w:val="TableTextLeft"/>
              <w:keepNext/>
              <w:rPr>
                <w:sz w:val="18"/>
                <w:szCs w:val="18"/>
                <w:lang w:val="en-GB"/>
              </w:rPr>
            </w:pPr>
            <w:bookmarkStart w:id="276" w:name="_4e79561d1c3a848a44da236a1aac1575"/>
            <w:r>
              <w:rPr>
                <w:sz w:val="18"/>
                <w:szCs w:val="18"/>
                <w:lang w:val="en-GB"/>
              </w:rPr>
              <w:t>T-S-Req078</w:t>
            </w:r>
            <w:bookmarkEnd w:id="276"/>
            <w:r w:rsidR="001E6818">
              <w:rPr>
                <w:sz w:val="18"/>
                <w:szCs w:val="18"/>
                <w:lang w:val="en-GB"/>
              </w:rPr>
              <w:t xml:space="preserve"> - ECU Integration Code Provides Part Number</w:t>
            </w:r>
          </w:p>
        </w:tc>
      </w:tr>
      <w:tr w:rsidR="00AF3CFB" w:rsidRPr="006462E0" w14:paraId="3897656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482F207"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5E8BE9DB" w14:textId="77777777" w:rsidR="00AF3CFB" w:rsidRDefault="00AF3CFB" w:rsidP="00AF3CFB">
            <w:pPr>
              <w:pStyle w:val="TableTextLeft"/>
              <w:keepNext/>
              <w:rPr>
                <w:sz w:val="18"/>
                <w:szCs w:val="18"/>
                <w:lang w:val="en-GB"/>
              </w:rPr>
            </w:pPr>
          </w:p>
        </w:tc>
      </w:tr>
      <w:tr w:rsidR="00AF3CFB" w:rsidRPr="006462E0" w14:paraId="4F7B365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3190684"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121BCC59"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4F9CED74"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4E18B4A"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1BA9793E" w14:textId="77777777" w:rsidR="00AF3CFB" w:rsidRPr="00CE246B" w:rsidRDefault="00AF3CFB" w:rsidP="00AF3CFB">
            <w:pPr>
              <w:pStyle w:val="TableTextLeft"/>
              <w:keepNext/>
              <w:rPr>
                <w:sz w:val="18"/>
                <w:szCs w:val="18"/>
                <w:lang w:val="en-GB"/>
              </w:rPr>
            </w:pPr>
            <w:r w:rsidRPr="00CE246B">
              <w:rPr>
                <w:sz w:val="18"/>
                <w:szCs w:val="18"/>
                <w:lang w:val="en-GB"/>
              </w:rPr>
              <w:t>SG02</w:t>
            </w:r>
            <w:r>
              <w:rPr>
                <w:sz w:val="18"/>
                <w:szCs w:val="18"/>
                <w:lang w:val="en-GB"/>
              </w:rPr>
              <w:t xml:space="preserve"> - Prevents Flashing of Incorrect SW</w:t>
            </w:r>
          </w:p>
        </w:tc>
      </w:tr>
      <w:tr w:rsidR="00AF3CFB" w:rsidRPr="006462E0" w14:paraId="5706CB9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24E623E"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241BBBF7" w14:textId="77777777" w:rsidR="00AF3CFB" w:rsidRPr="004F71B4" w:rsidRDefault="00AF3CFB" w:rsidP="00AF3CFB">
            <w:pPr>
              <w:pStyle w:val="TableTextLeft"/>
              <w:keepNext/>
              <w:rPr>
                <w:sz w:val="18"/>
                <w:szCs w:val="18"/>
                <w:lang w:val="en-GB"/>
              </w:rPr>
            </w:pPr>
            <w:r w:rsidRPr="00AC6ABE">
              <w:rPr>
                <w:sz w:val="18"/>
                <w:szCs w:val="18"/>
                <w:lang w:val="en-GB"/>
              </w:rPr>
              <w:t>F-S-Req081</w:t>
            </w:r>
            <w:r>
              <w:rPr>
                <w:sz w:val="18"/>
                <w:szCs w:val="18"/>
                <w:lang w:val="en-GB"/>
              </w:rPr>
              <w:t xml:space="preserve"> - Other ECU SW Provides Part Number</w:t>
            </w:r>
          </w:p>
        </w:tc>
      </w:tr>
      <w:tr w:rsidR="00AF3CFB" w:rsidRPr="006462E0" w14:paraId="117FE08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ABD7065" w14:textId="77777777" w:rsidR="00AF3CFB" w:rsidRDefault="00AF3CFB" w:rsidP="00AF3CFB">
            <w:pPr>
              <w:pStyle w:val="TableRowNameLeft"/>
              <w:rPr>
                <w:noProof w:val="0"/>
                <w:sz w:val="18"/>
                <w:szCs w:val="18"/>
              </w:rPr>
            </w:pPr>
            <w:r w:rsidRPr="006462E0">
              <w:rPr>
                <w:noProof w:val="0"/>
                <w:sz w:val="18"/>
                <w:szCs w:val="18"/>
              </w:rPr>
              <w:t>ASIL Classification:</w:t>
            </w:r>
          </w:p>
          <w:p w14:paraId="108D94EE"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229737D1" w14:textId="77777777" w:rsidR="001A4EDE" w:rsidRDefault="001A4EDE" w:rsidP="001A4EDE">
            <w:pPr>
              <w:pStyle w:val="TableTextLeft"/>
              <w:rPr>
                <w:lang w:val="en-GB"/>
              </w:rPr>
            </w:pPr>
            <w:r>
              <w:rPr>
                <w:b/>
                <w:lang w:val="en-GB"/>
              </w:rPr>
              <w:t xml:space="preserve">ASIL Override Rationale - </w:t>
            </w:r>
            <w:r>
              <w:rPr>
                <w:lang w:val="en-GB"/>
              </w:rPr>
              <w:t>A failure to send the part number would not violate the safety goal of the module.</w:t>
            </w:r>
          </w:p>
          <w:p w14:paraId="1E452019" w14:textId="77777777" w:rsidR="001A4EDE" w:rsidRDefault="001A4EDE" w:rsidP="001A4EDE">
            <w:pPr>
              <w:pStyle w:val="TableTextLeft"/>
              <w:rPr>
                <w:lang w:val="en-GB"/>
              </w:rPr>
            </w:pPr>
          </w:p>
          <w:p w14:paraId="5CED2A62"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1D8385F0"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1D43B61"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75F6F0DF"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Provides Part Number</w:t>
            </w:r>
          </w:p>
        </w:tc>
      </w:tr>
      <w:tr w:rsidR="00AF3CFB" w:rsidRPr="006462E0" w14:paraId="02F4ABFC"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9B60374"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36AF6CFB" w14:textId="77777777" w:rsidR="00AF3CFB" w:rsidRPr="004F71B4" w:rsidRDefault="00AF3CFB" w:rsidP="00AF3CFB">
            <w:pPr>
              <w:pStyle w:val="FuncSafetyReqText"/>
              <w:rPr>
                <w:i/>
                <w:noProof w:val="0"/>
                <w:color w:val="808080"/>
                <w:sz w:val="18"/>
                <w:szCs w:val="18"/>
              </w:rPr>
            </w:pPr>
            <w:r>
              <w:rPr>
                <w:noProof w:val="0"/>
                <w:sz w:val="18"/>
                <w:szCs w:val="18"/>
              </w:rPr>
              <w:t>Upon request from the OTA Handler in the Target ECU, the ECU Integration Code shall provide the correct part number.</w:t>
            </w:r>
          </w:p>
        </w:tc>
      </w:tr>
      <w:tr w:rsidR="00AF3CFB" w:rsidRPr="006462E0" w14:paraId="30BE0EA9"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7F768B01"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1BFA8DE"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ensure proper software distribution and validation with the correct part numbers</w:t>
            </w:r>
          </w:p>
        </w:tc>
      </w:tr>
      <w:tr w:rsidR="00AF3CFB" w:rsidRPr="006462E0" w14:paraId="35D37AD8"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6454437"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2A569BCB"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57A37BDC"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1400BF1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0D1C74BB"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17B6EF9F"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60135763"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610C6CBF"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34B4B7ED" w14:textId="77777777" w:rsidR="00BF1084" w:rsidRDefault="00BF1084"/>
        </w:tc>
      </w:tr>
      <w:tr w:rsidR="00AF3CFB" w:rsidRPr="006462E0" w14:paraId="52C4E09E"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BAF8D79"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18D35D09"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7FA4E254"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738BBC54"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54BB0D6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65EA0236"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5D63B246" w14:textId="77777777" w:rsidR="00AF3CFB" w:rsidRDefault="00AF3CFB" w:rsidP="00AF3CFB">
            <w:pPr>
              <w:pStyle w:val="FuncSafetyReqText"/>
              <w:rPr>
                <w:noProof w:val="0"/>
                <w:sz w:val="18"/>
                <w:szCs w:val="18"/>
              </w:rPr>
            </w:pPr>
          </w:p>
        </w:tc>
      </w:tr>
      <w:tr w:rsidR="00AF3CFB" w:rsidRPr="006462E0" w14:paraId="74FBEACB"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6FE30CA"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00A27F57" w14:textId="77777777" w:rsidR="00AF3CFB" w:rsidRPr="00D810B9" w:rsidRDefault="00AF3CFB" w:rsidP="00AF3CFB">
            <w:pPr>
              <w:rPr>
                <w:iCs/>
                <w:sz w:val="18"/>
              </w:rPr>
            </w:pPr>
            <w:r w:rsidRPr="00D810B9">
              <w:rPr>
                <w:iCs/>
                <w:sz w:val="18"/>
              </w:rPr>
              <w:t>System test</w:t>
            </w:r>
          </w:p>
        </w:tc>
      </w:tr>
      <w:tr w:rsidR="00AF3CFB" w:rsidRPr="006462E0" w14:paraId="76BBFD87"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F6B64CE" w14:textId="77777777" w:rsidR="00AF3CFB" w:rsidRDefault="00AF3CFB" w:rsidP="00AF3CFB">
            <w:pPr>
              <w:pStyle w:val="TableRowNameLeft"/>
              <w:rPr>
                <w:noProof w:val="0"/>
                <w:sz w:val="18"/>
                <w:szCs w:val="18"/>
              </w:rPr>
            </w:pPr>
            <w:r w:rsidRPr="006462E0">
              <w:rPr>
                <w:noProof w:val="0"/>
                <w:sz w:val="18"/>
                <w:szCs w:val="18"/>
              </w:rPr>
              <w:t>V&amp;V acceptance criteria:</w:t>
            </w:r>
          </w:p>
          <w:p w14:paraId="56073057"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6CD65D08" w14:textId="77777777" w:rsidR="00AF3CFB" w:rsidRPr="004F71B4" w:rsidRDefault="00AF3CFB" w:rsidP="00AF3CFB">
            <w:pPr>
              <w:pStyle w:val="TableTextLeft"/>
              <w:rPr>
                <w:i/>
                <w:color w:val="808080"/>
                <w:sz w:val="18"/>
                <w:szCs w:val="18"/>
                <w:lang w:val="en-GB"/>
              </w:rPr>
            </w:pPr>
            <w:r w:rsidRPr="00D810B9">
              <w:rPr>
                <w:sz w:val="18"/>
                <w:szCs w:val="18"/>
                <w:lang w:val="en-GB"/>
              </w:rPr>
              <w:t>Check if the correct part number is being sent</w:t>
            </w:r>
          </w:p>
        </w:tc>
      </w:tr>
      <w:tr w:rsidR="00AF3CFB" w:rsidRPr="006462E0" w14:paraId="3B1CAF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24FA2D8A"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2CB1C699" w14:textId="77777777" w:rsidR="00BF1084" w:rsidRDefault="00BF1084"/>
        </w:tc>
      </w:tr>
    </w:tbl>
    <w:p w14:paraId="568B6BDD" w14:textId="77777777" w:rsidR="00E24C7B" w:rsidRPr="00DF0B71" w:rsidRDefault="00E24C7B" w:rsidP="00937B04">
      <w:pPr>
        <w:rPr>
          <w:sz w:val="2"/>
          <w:szCs w:val="2"/>
        </w:rPr>
      </w:pPr>
    </w:p>
    <w:p w14:paraId="3DB5E117" w14:textId="77777777" w:rsidR="00831488" w:rsidRPr="006462E0" w:rsidRDefault="00831488" w:rsidP="00BC0911">
      <w:pPr>
        <w:rPr>
          <w:sz w:val="2"/>
          <w:szCs w:val="2"/>
        </w:rPr>
      </w:pPr>
    </w:p>
    <w:p w14:paraId="0589071A" w14:textId="0B2ADCD8" w:rsidR="00B356F2" w:rsidRDefault="00B356F2" w:rsidP="00B81A22">
      <w:pPr>
        <w:pStyle w:val="Caption"/>
      </w:pPr>
      <w:bookmarkStart w:id="277" w:name="_Toc524090338"/>
      <w:r w:rsidRPr="006462E0">
        <w:t xml:space="preserve">Table </w:t>
      </w:r>
      <w:r w:rsidRPr="006462E0">
        <w:fldChar w:fldCharType="begin"/>
      </w:r>
      <w:r w:rsidRPr="006462E0">
        <w:instrText xml:space="preserve"> SEQ Table \* ARABIC </w:instrText>
      </w:r>
      <w:r w:rsidRPr="006462E0">
        <w:fldChar w:fldCharType="separate"/>
      </w:r>
      <w:r w:rsidR="0084278B">
        <w:rPr>
          <w:noProof/>
        </w:rPr>
        <w:t>68</w:t>
      </w:r>
      <w:r w:rsidRPr="006462E0">
        <w:fldChar w:fldCharType="end"/>
      </w:r>
      <w:r w:rsidR="00B81A22">
        <w:t xml:space="preserve">: </w:t>
      </w:r>
      <w:r w:rsidR="006A32C9">
        <w:t xml:space="preserve"> </w:t>
      </w:r>
      <w:r w:rsidR="003D7ABB">
        <w:t>ECU Integration Code Provides Part Number</w:t>
      </w:r>
      <w:bookmarkEnd w:id="277"/>
    </w:p>
    <w:p w14:paraId="74E21874" w14:textId="77777777" w:rsidR="0078561F" w:rsidRPr="0078561F" w:rsidRDefault="004E3C27" w:rsidP="0078561F">
      <w:pPr>
        <w:pStyle w:val="Heading3"/>
      </w:pPr>
      <w:bookmarkStart w:id="278" w:name="_Toc524090248"/>
      <w:r w:rsidRPr="00225104">
        <w:t xml:space="preserve">Requirement Derivation Diagram(s) for </w:t>
      </w:r>
      <w:r>
        <w:t>F-S-Req078</w:t>
      </w:r>
      <w:r w:rsidR="00E21424">
        <w:t xml:space="preserve"> - Other ECU SW Reports ACTIVATION Readiness</w:t>
      </w:r>
      <w:bookmarkEnd w:id="278"/>
    </w:p>
    <w:p w14:paraId="20D11A32" w14:textId="77777777" w:rsidR="005E1C3C" w:rsidRPr="00953CBA" w:rsidRDefault="005E1C3C" w:rsidP="00953CBA"/>
    <w:p w14:paraId="10E6B3FA" w14:textId="77777777" w:rsidR="004E3C27" w:rsidRPr="004E3C27" w:rsidRDefault="004E3C27" w:rsidP="004E3C27">
      <w:pPr>
        <w:pStyle w:val="Heading4"/>
      </w:pPr>
      <w:bookmarkStart w:id="279" w:name="_Toc524090249"/>
      <w:r>
        <w:t>Requirement Derivation Diagram(s) (Optional)</w:t>
      </w:r>
      <w:bookmarkEnd w:id="279"/>
      <w:r>
        <w:t xml:space="preserve"> </w:t>
      </w:r>
    </w:p>
    <w:p w14:paraId="7D93400E" w14:textId="77777777" w:rsidR="004E3C27" w:rsidRPr="00225104" w:rsidRDefault="004E3C27" w:rsidP="004E3C27">
      <w:pPr>
        <w:rPr>
          <w:i/>
          <w:color w:val="A6A6A6"/>
        </w:rPr>
      </w:pPr>
      <w:r w:rsidRPr="00225104">
        <w:rPr>
          <w:i/>
          <w:color w:val="A6A6A6"/>
        </w:rPr>
        <w:t>Derive Technical Safety Requirements from Functional Safety Requirements.</w:t>
      </w:r>
    </w:p>
    <w:p w14:paraId="150D48CF" w14:textId="77777777" w:rsidR="004E3C27" w:rsidRPr="00225104" w:rsidRDefault="004E3C27" w:rsidP="004E3C27"/>
    <w:p w14:paraId="39AEDA15" w14:textId="77777777" w:rsidR="004E3C27" w:rsidRDefault="004E3C27" w:rsidP="004E3C27">
      <w:pPr>
        <w:jc w:val="center"/>
        <w:rPr>
          <w:i/>
          <w:color w:val="A6A6A6"/>
        </w:rPr>
      </w:pPr>
      <w:r w:rsidRPr="00225104">
        <w:rPr>
          <w:i/>
          <w:color w:val="A6A6A6"/>
        </w:rPr>
        <w:t>Insert ‘Requirements Derivation Diagram/Tree’ or GSN here.  Several diagrams may be required depending upon the size of the Item.</w:t>
      </w:r>
    </w:p>
    <w:p w14:paraId="03F129E7" w14:textId="77777777" w:rsidR="00240AB6" w:rsidRDefault="00240AB6" w:rsidP="004E3C27">
      <w:pPr>
        <w:jc w:val="center"/>
        <w:rPr>
          <w:i/>
          <w:color w:val="A6A6A6"/>
        </w:rPr>
      </w:pPr>
    </w:p>
    <w:p w14:paraId="55E14754" w14:textId="77777777" w:rsidR="00240AB6" w:rsidRDefault="00240AB6" w:rsidP="004E3C27">
      <w:pPr>
        <w:jc w:val="center"/>
        <w:rPr>
          <w:i/>
          <w:color w:val="A6A6A6"/>
        </w:rPr>
      </w:pPr>
    </w:p>
    <w:p w14:paraId="3E7A3523" w14:textId="77777777" w:rsidR="004E3C27" w:rsidRPr="00935A34" w:rsidRDefault="004E3C27" w:rsidP="004E3C27">
      <w:pPr>
        <w:jc w:val="center"/>
      </w:pPr>
      <w:r>
        <w:rPr>
          <w:noProof/>
          <w:lang w:val="en-US"/>
        </w:rPr>
        <w:drawing>
          <wp:inline distT="0" distB="0" distL="0" distR="0">
            <wp:extent cx="3914775" cy="2952750"/>
            <wp:effectExtent l="0" t="0" r="0" b="0"/>
            <wp:docPr id="76" name="Picture 2092051245.jpg" descr="2092051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92051245.jpg"/>
                    <pic:cNvPicPr/>
                  </pic:nvPicPr>
                  <pic:blipFill>
                    <a:blip r:embed="rId51" cstate="print"/>
                    <a:stretch>
                      <a:fillRect/>
                    </a:stretch>
                  </pic:blipFill>
                  <pic:spPr>
                    <a:xfrm>
                      <a:off x="0" y="0"/>
                      <a:ext cx="3914775" cy="2952750"/>
                    </a:xfrm>
                    <a:prstGeom prst="rect">
                      <a:avLst/>
                    </a:prstGeom>
                  </pic:spPr>
                </pic:pic>
              </a:graphicData>
            </a:graphic>
          </wp:inline>
        </w:drawing>
      </w:r>
    </w:p>
    <w:p w14:paraId="71554E76" w14:textId="035920E3" w:rsidR="004E3C27" w:rsidRDefault="004E3C27" w:rsidP="004E3C27">
      <w:pPr>
        <w:pStyle w:val="Caption"/>
      </w:pPr>
      <w:r w:rsidRPr="00225104">
        <w:t xml:space="preserve">Figure </w:t>
      </w:r>
      <w:r w:rsidRPr="00225104">
        <w:fldChar w:fldCharType="begin"/>
      </w:r>
      <w:r w:rsidRPr="00225104">
        <w:instrText xml:space="preserve"> SEQ Figure \* ARABIC </w:instrText>
      </w:r>
      <w:r w:rsidRPr="00225104">
        <w:fldChar w:fldCharType="separate"/>
      </w:r>
      <w:r w:rsidR="0084278B">
        <w:rPr>
          <w:noProof/>
        </w:rPr>
        <w:t>38</w:t>
      </w:r>
      <w:r w:rsidRPr="00225104">
        <w:fldChar w:fldCharType="end"/>
      </w:r>
      <w:r w:rsidRPr="00225104">
        <w:t xml:space="preserve"> - Technical Safety Requirements Derivation Diagram for </w:t>
      </w:r>
      <w:r>
        <w:t>F-S-Req078</w:t>
      </w:r>
    </w:p>
    <w:p w14:paraId="70B00165" w14:textId="77777777" w:rsidR="00EE1AD7" w:rsidRDefault="00AA2664" w:rsidP="00EB1D46">
      <w:pPr>
        <w:pStyle w:val="Heading4"/>
      </w:pPr>
      <w:bookmarkStart w:id="280" w:name="_Toc524090250"/>
      <w:r>
        <w:t xml:space="preserve">Technical Safety Requirements </w:t>
      </w:r>
      <w:r w:rsidR="004E3C27">
        <w:t>for F-S-Req078</w:t>
      </w:r>
      <w:r w:rsidR="009B6F4C">
        <w:t xml:space="preserve"> - Other ECU SW Reports ACTIVATION Readiness</w:t>
      </w:r>
      <w:bookmarkEnd w:id="280"/>
    </w:p>
    <w:p w14:paraId="2B327BB3" w14:textId="77777777" w:rsidR="00EE1AD7" w:rsidRPr="00EE1AD7" w:rsidRDefault="00EE1AD7" w:rsidP="00EB1D46"/>
    <w:p w14:paraId="4AC04D2E" w14:textId="4CB637D9" w:rsidR="00937B04" w:rsidRDefault="00937B04" w:rsidP="00937B04">
      <w:pPr>
        <w:rPr>
          <w:i/>
          <w:color w:val="A6A6A6"/>
        </w:rPr>
      </w:pPr>
      <w:r w:rsidRPr="00890887">
        <w:rPr>
          <w:i/>
          <w:color w:val="A6A6A6"/>
        </w:rPr>
        <w:t>De</w:t>
      </w:r>
      <w:r w:rsidR="00AA2664">
        <w:rPr>
          <w:i/>
          <w:color w:val="A6A6A6"/>
        </w:rPr>
        <w:t>scribe</w:t>
      </w:r>
      <w:r w:rsidRPr="00890887">
        <w:rPr>
          <w:i/>
          <w:color w:val="A6A6A6"/>
        </w:rPr>
        <w:t xml:space="preserve"> Technical Safety Requirements from Functional Safety Requirements</w:t>
      </w:r>
      <w:r w:rsidR="00F064DE">
        <w:rPr>
          <w:i/>
          <w:color w:val="A6A6A6"/>
        </w:rPr>
        <w:t xml:space="preserve"> using </w:t>
      </w:r>
      <w:r w:rsidR="00F064DE">
        <w:rPr>
          <w:i/>
          <w:color w:val="A6A6A6"/>
        </w:rPr>
        <w:fldChar w:fldCharType="begin"/>
      </w:r>
      <w:r w:rsidR="00F064DE">
        <w:rPr>
          <w:i/>
          <w:color w:val="A6A6A6"/>
        </w:rPr>
        <w:instrText xml:space="preserve"> REF _Ref476752730 \h  \* MERGEFORMAT </w:instrText>
      </w:r>
      <w:r w:rsidR="00F064DE">
        <w:rPr>
          <w:i/>
          <w:color w:val="A6A6A6"/>
        </w:rPr>
      </w:r>
      <w:r w:rsidR="00F064DE">
        <w:rPr>
          <w:i/>
          <w:color w:val="A6A6A6"/>
        </w:rPr>
        <w:fldChar w:fldCharType="separate"/>
      </w:r>
      <w:r w:rsidR="0084278B" w:rsidRPr="0084278B">
        <w:rPr>
          <w:i/>
          <w:color w:val="A6A6A6"/>
        </w:rPr>
        <w:t>Table 6</w:t>
      </w:r>
      <w:r w:rsidR="00F064DE">
        <w:rPr>
          <w:i/>
          <w:color w:val="A6A6A6"/>
        </w:rPr>
        <w:fldChar w:fldCharType="end"/>
      </w:r>
      <w:r w:rsidR="00F064DE">
        <w:rPr>
          <w:i/>
          <w:color w:val="A6A6A6"/>
        </w:rPr>
        <w:t xml:space="preserve"> for each Technical Safety Requirement</w:t>
      </w:r>
      <w:r w:rsidRPr="00890887">
        <w:rPr>
          <w:i/>
          <w:color w:val="A6A6A6"/>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6789"/>
      </w:tblGrid>
      <w:tr w:rsidR="004C0701" w:rsidRPr="006462E0" w14:paraId="2D410F3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4E5DBEAB" w14:textId="77777777" w:rsidR="004C0701" w:rsidRPr="006462E0" w:rsidRDefault="004C0701" w:rsidP="004C0701">
            <w:pPr>
              <w:pStyle w:val="TableRowNameLeft"/>
              <w:rPr>
                <w:noProof w:val="0"/>
                <w:sz w:val="18"/>
                <w:szCs w:val="18"/>
              </w:rPr>
            </w:pPr>
            <w:r w:rsidRPr="006462E0">
              <w:rPr>
                <w:noProof w:val="0"/>
                <w:sz w:val="18"/>
                <w:szCs w:val="18"/>
              </w:rPr>
              <w:lastRenderedPageBreak/>
              <w:t>T-S-Req-ID:</w:t>
            </w:r>
          </w:p>
        </w:tc>
        <w:tc>
          <w:tcPr>
            <w:tcW w:w="6789" w:type="dxa"/>
            <w:tcBorders>
              <w:left w:val="single" w:sz="4" w:space="0" w:color="auto"/>
              <w:bottom w:val="single" w:sz="4" w:space="0" w:color="auto"/>
            </w:tcBorders>
            <w:tcMar>
              <w:top w:w="57" w:type="dxa"/>
              <w:left w:w="57" w:type="dxa"/>
              <w:bottom w:w="57" w:type="dxa"/>
              <w:right w:w="57" w:type="dxa"/>
            </w:tcMar>
          </w:tcPr>
          <w:p w14:paraId="7D68819B" w14:textId="77777777" w:rsidR="004C0701" w:rsidRPr="004F71B4" w:rsidRDefault="004C0701" w:rsidP="004C0701">
            <w:pPr>
              <w:pStyle w:val="TableTextLeft"/>
              <w:keepNext/>
              <w:rPr>
                <w:sz w:val="18"/>
                <w:szCs w:val="18"/>
                <w:lang w:val="en-GB"/>
              </w:rPr>
            </w:pPr>
            <w:bookmarkStart w:id="281" w:name="_16c8cb1715c1192d952eda8b7df58aa3"/>
            <w:r>
              <w:rPr>
                <w:sz w:val="18"/>
                <w:szCs w:val="18"/>
                <w:lang w:val="en-GB"/>
              </w:rPr>
              <w:t>T-S-Req080</w:t>
            </w:r>
            <w:bookmarkEnd w:id="281"/>
            <w:r w:rsidR="001E6818">
              <w:rPr>
                <w:sz w:val="18"/>
                <w:szCs w:val="18"/>
                <w:lang w:val="en-GB"/>
              </w:rPr>
              <w:t xml:space="preserve"> - ECU Integration Code Reports ACTIVATION Readiness</w:t>
            </w:r>
          </w:p>
        </w:tc>
      </w:tr>
      <w:tr w:rsidR="00AF3CFB" w:rsidRPr="006462E0" w14:paraId="29B342A7"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F0BC9E" w14:textId="77777777" w:rsidR="00AF3CFB" w:rsidRPr="006462E0" w:rsidRDefault="00AF3CFB" w:rsidP="00AF3CFB">
            <w:pPr>
              <w:pStyle w:val="TableRowNameLeft"/>
              <w:rPr>
                <w:noProof w:val="0"/>
                <w:sz w:val="18"/>
                <w:szCs w:val="18"/>
              </w:rPr>
            </w:pPr>
            <w:r w:rsidRPr="009E2A52">
              <w:rPr>
                <w:noProof w:val="0"/>
                <w:sz w:val="18"/>
                <w:szCs w:val="18"/>
              </w:rPr>
              <w:t xml:space="preserve">External Reference </w:t>
            </w:r>
            <w:r w:rsidRPr="009E2A52">
              <w:rPr>
                <w:b w:val="0"/>
                <w:i/>
                <w:noProof w:val="0"/>
                <w:sz w:val="18"/>
                <w:szCs w:val="18"/>
              </w:rPr>
              <w:t>(optional)</w:t>
            </w:r>
          </w:p>
        </w:tc>
        <w:tc>
          <w:tcPr>
            <w:tcW w:w="6789" w:type="dxa"/>
            <w:tcBorders>
              <w:left w:val="single" w:sz="4" w:space="0" w:color="auto"/>
              <w:bottom w:val="single" w:sz="4" w:space="0" w:color="auto"/>
            </w:tcBorders>
            <w:tcMar>
              <w:top w:w="57" w:type="dxa"/>
              <w:left w:w="57" w:type="dxa"/>
              <w:bottom w:w="57" w:type="dxa"/>
              <w:right w:w="57" w:type="dxa"/>
            </w:tcMar>
          </w:tcPr>
          <w:p w14:paraId="3580CFDE" w14:textId="77777777" w:rsidR="00AF3CFB" w:rsidRDefault="00AF3CFB" w:rsidP="00AF3CFB">
            <w:pPr>
              <w:pStyle w:val="TableTextLeft"/>
              <w:keepNext/>
              <w:rPr>
                <w:sz w:val="18"/>
                <w:szCs w:val="18"/>
                <w:lang w:val="en-GB"/>
              </w:rPr>
            </w:pPr>
          </w:p>
        </w:tc>
      </w:tr>
      <w:tr w:rsidR="00AF3CFB" w:rsidRPr="006462E0" w14:paraId="375872E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D10D3B0" w14:textId="77777777" w:rsidR="00AF3CFB" w:rsidRPr="006462E0" w:rsidRDefault="00AF3CFB" w:rsidP="00AF3CFB">
            <w:pPr>
              <w:pStyle w:val="TableRowNameLeft"/>
              <w:rPr>
                <w:noProof w:val="0"/>
                <w:sz w:val="18"/>
                <w:szCs w:val="18"/>
              </w:rPr>
            </w:pPr>
            <w:r>
              <w:rPr>
                <w:noProof w:val="0"/>
                <w:sz w:val="18"/>
                <w:szCs w:val="18"/>
              </w:rPr>
              <w:t>Category:</w:t>
            </w:r>
          </w:p>
        </w:tc>
        <w:tc>
          <w:tcPr>
            <w:tcW w:w="6789" w:type="dxa"/>
            <w:tcBorders>
              <w:left w:val="single" w:sz="4" w:space="0" w:color="auto"/>
              <w:bottom w:val="single" w:sz="4" w:space="0" w:color="auto"/>
            </w:tcBorders>
            <w:tcMar>
              <w:top w:w="57" w:type="dxa"/>
              <w:left w:w="57" w:type="dxa"/>
              <w:bottom w:w="57" w:type="dxa"/>
              <w:right w:w="57" w:type="dxa"/>
            </w:tcMar>
          </w:tcPr>
          <w:p w14:paraId="6995EAAA" w14:textId="77777777" w:rsidR="00AF3CFB" w:rsidRPr="004F71B4" w:rsidRDefault="00AF3CFB" w:rsidP="00AF3CFB">
            <w:pPr>
              <w:pStyle w:val="TableTextLeft"/>
              <w:keepNext/>
              <w:rPr>
                <w:sz w:val="18"/>
                <w:szCs w:val="18"/>
                <w:lang w:val="en-GB"/>
              </w:rPr>
            </w:pPr>
            <w:r>
              <w:rPr>
                <w:sz w:val="18"/>
                <w:szCs w:val="18"/>
                <w:lang w:val="en-GB"/>
              </w:rPr>
              <w:t>Safety Related Function</w:t>
            </w:r>
          </w:p>
        </w:tc>
      </w:tr>
      <w:tr w:rsidR="00AF3CFB" w:rsidRPr="006462E0" w14:paraId="306FEEDF"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73C8DB0" w14:textId="77777777" w:rsidR="00AF3CFB" w:rsidRPr="006462E0" w:rsidRDefault="00AF3CFB" w:rsidP="00AF3CFB">
            <w:pPr>
              <w:pStyle w:val="TableRowNameLeft"/>
              <w:rPr>
                <w:noProof w:val="0"/>
                <w:sz w:val="18"/>
                <w:szCs w:val="18"/>
              </w:rPr>
            </w:pPr>
            <w:r w:rsidRPr="006462E0">
              <w:rPr>
                <w:noProof w:val="0"/>
                <w:sz w:val="18"/>
                <w:szCs w:val="18"/>
              </w:rPr>
              <w:t>Safety Goal:</w:t>
            </w:r>
          </w:p>
        </w:tc>
        <w:tc>
          <w:tcPr>
            <w:tcW w:w="6789" w:type="dxa"/>
            <w:tcBorders>
              <w:left w:val="single" w:sz="4" w:space="0" w:color="auto"/>
              <w:bottom w:val="single" w:sz="4" w:space="0" w:color="auto"/>
            </w:tcBorders>
            <w:tcMar>
              <w:top w:w="57" w:type="dxa"/>
              <w:left w:w="57" w:type="dxa"/>
              <w:bottom w:w="57" w:type="dxa"/>
              <w:right w:w="57" w:type="dxa"/>
            </w:tcMar>
          </w:tcPr>
          <w:p w14:paraId="49147240" w14:textId="77777777" w:rsidR="00AF3CFB" w:rsidRPr="00CE246B" w:rsidRDefault="00AF3CFB" w:rsidP="00AF3CFB">
            <w:pPr>
              <w:pStyle w:val="TableTextLeft"/>
              <w:keepNext/>
              <w:rPr>
                <w:sz w:val="18"/>
                <w:szCs w:val="18"/>
                <w:lang w:val="en-GB"/>
              </w:rPr>
            </w:pPr>
            <w:r w:rsidRPr="00CE246B">
              <w:rPr>
                <w:sz w:val="18"/>
                <w:szCs w:val="18"/>
                <w:lang w:val="en-GB"/>
              </w:rPr>
              <w:t>SG04</w:t>
            </w:r>
            <w:r>
              <w:rPr>
                <w:sz w:val="18"/>
                <w:szCs w:val="18"/>
                <w:lang w:val="en-GB"/>
              </w:rPr>
              <w:t xml:space="preserve"> - Ensure Safe Verification of Activation</w:t>
            </w:r>
          </w:p>
        </w:tc>
      </w:tr>
      <w:tr w:rsidR="00AF3CFB" w:rsidRPr="006462E0" w14:paraId="3A2E3095"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12BB0E2" w14:textId="77777777" w:rsidR="00AF3CFB" w:rsidRPr="006462E0" w:rsidRDefault="00AF3CFB" w:rsidP="00AF3CFB">
            <w:pPr>
              <w:pStyle w:val="TableRowNameLeft"/>
              <w:rPr>
                <w:noProof w:val="0"/>
                <w:sz w:val="18"/>
                <w:szCs w:val="18"/>
              </w:rPr>
            </w:pPr>
            <w:r w:rsidRPr="006462E0">
              <w:rPr>
                <w:noProof w:val="0"/>
                <w:sz w:val="18"/>
                <w:szCs w:val="18"/>
              </w:rPr>
              <w:t>F-S-Req Ref.:</w:t>
            </w:r>
          </w:p>
        </w:tc>
        <w:tc>
          <w:tcPr>
            <w:tcW w:w="6789" w:type="dxa"/>
            <w:tcBorders>
              <w:left w:val="single" w:sz="4" w:space="0" w:color="auto"/>
              <w:bottom w:val="single" w:sz="4" w:space="0" w:color="auto"/>
            </w:tcBorders>
            <w:tcMar>
              <w:top w:w="57" w:type="dxa"/>
              <w:left w:w="57" w:type="dxa"/>
              <w:bottom w:w="57" w:type="dxa"/>
              <w:right w:w="57" w:type="dxa"/>
            </w:tcMar>
          </w:tcPr>
          <w:p w14:paraId="142DC012" w14:textId="77777777" w:rsidR="00AF3CFB" w:rsidRPr="004F71B4" w:rsidRDefault="00AF3CFB" w:rsidP="00AF3CFB">
            <w:pPr>
              <w:pStyle w:val="TableTextLeft"/>
              <w:keepNext/>
              <w:rPr>
                <w:sz w:val="18"/>
                <w:szCs w:val="18"/>
                <w:lang w:val="en-GB"/>
              </w:rPr>
            </w:pPr>
            <w:r w:rsidRPr="00AC6ABE">
              <w:rPr>
                <w:sz w:val="18"/>
                <w:szCs w:val="18"/>
                <w:lang w:val="en-GB"/>
              </w:rPr>
              <w:t>F-S-Req078</w:t>
            </w:r>
            <w:r>
              <w:rPr>
                <w:sz w:val="18"/>
                <w:szCs w:val="18"/>
                <w:lang w:val="en-GB"/>
              </w:rPr>
              <w:t xml:space="preserve"> - Other ECU SW Reports ACTIVATION Readiness</w:t>
            </w:r>
          </w:p>
        </w:tc>
      </w:tr>
      <w:tr w:rsidR="00AF3CFB" w:rsidRPr="006462E0" w14:paraId="13B9D47E"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190A86E5" w14:textId="77777777" w:rsidR="00AF3CFB" w:rsidRDefault="00AF3CFB" w:rsidP="00AF3CFB">
            <w:pPr>
              <w:pStyle w:val="TableRowNameLeft"/>
              <w:rPr>
                <w:noProof w:val="0"/>
                <w:sz w:val="18"/>
                <w:szCs w:val="18"/>
              </w:rPr>
            </w:pPr>
            <w:r w:rsidRPr="006462E0">
              <w:rPr>
                <w:noProof w:val="0"/>
                <w:sz w:val="18"/>
                <w:szCs w:val="18"/>
              </w:rPr>
              <w:t>ASIL Classification:</w:t>
            </w:r>
          </w:p>
          <w:p w14:paraId="43E5AC99" w14:textId="77777777" w:rsidR="00AF3CFB" w:rsidRPr="002C41AD" w:rsidRDefault="00AF3CFB" w:rsidP="00AF3CFB">
            <w:pPr>
              <w:pStyle w:val="TableRowNameLeft"/>
              <w:rPr>
                <w:noProof w:val="0"/>
                <w:sz w:val="18"/>
                <w:szCs w:val="18"/>
              </w:rPr>
            </w:pPr>
            <w:r w:rsidRPr="006462E0">
              <w:rPr>
                <w:b w:val="0"/>
                <w:i/>
                <w:noProof w:val="0"/>
                <w:sz w:val="18"/>
                <w:szCs w:val="18"/>
              </w:rPr>
              <w:t>(</w:t>
            </w:r>
            <w:r>
              <w:rPr>
                <w:b w:val="0"/>
                <w:i/>
                <w:noProof w:val="0"/>
                <w:sz w:val="18"/>
                <w:szCs w:val="18"/>
              </w:rPr>
              <w:t xml:space="preserve">in case of category “General”: </w:t>
            </w:r>
            <w:r w:rsidRPr="006462E0">
              <w:rPr>
                <w:b w:val="0"/>
                <w:i/>
                <w:noProof w:val="0"/>
                <w:sz w:val="18"/>
                <w:szCs w:val="18"/>
              </w:rPr>
              <w:t>if applicable</w:t>
            </w:r>
            <w:r>
              <w:rPr>
                <w:b w:val="0"/>
                <w:i/>
                <w:noProof w:val="0"/>
                <w:sz w:val="18"/>
                <w:szCs w:val="18"/>
              </w:rPr>
              <w:t>, in case of category “Non-E/E Requirement”: not applicable</w:t>
            </w:r>
            <w:r w:rsidRPr="006462E0">
              <w:rPr>
                <w:b w:val="0"/>
                <w:i/>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5D1B4644" w14:textId="77777777" w:rsidR="001A4EDE" w:rsidRDefault="001A4EDE" w:rsidP="001A4EDE">
            <w:pPr>
              <w:pStyle w:val="TableTextLeft"/>
              <w:rPr>
                <w:lang w:val="en-GB"/>
              </w:rPr>
            </w:pPr>
            <w:r>
              <w:rPr>
                <w:b/>
                <w:lang w:val="en-GB"/>
              </w:rPr>
              <w:t xml:space="preserve">ASIL Override Rationale - </w:t>
            </w:r>
            <w:r>
              <w:rPr>
                <w:lang w:val="en-GB"/>
              </w:rPr>
              <w:t>A failure to meet the activation time limit would not violate the safety goal of the module. It is upon the OTA Feature to determine the overall success or failure of the multi-module ACTIVATION and act accordingly.</w:t>
            </w:r>
          </w:p>
          <w:p w14:paraId="7A6392FD" w14:textId="77777777" w:rsidR="001A4EDE" w:rsidRDefault="001A4EDE" w:rsidP="001A4EDE">
            <w:pPr>
              <w:pStyle w:val="TableTextLeft"/>
              <w:rPr>
                <w:lang w:val="en-GB"/>
              </w:rPr>
            </w:pPr>
          </w:p>
          <w:p w14:paraId="590AF084" w14:textId="77777777" w:rsidR="00AF3CFB" w:rsidRPr="001A4EDE" w:rsidRDefault="001A4EDE" w:rsidP="001A4EDE">
            <w:pPr>
              <w:pStyle w:val="BodyText"/>
              <w:spacing w:before="0"/>
              <w:jc w:val="left"/>
              <w:rPr>
                <w:b w:val="0"/>
                <w:color w:val="0000FF"/>
                <w:sz w:val="18"/>
                <w:szCs w:val="18"/>
                <w:lang w:val="en-GB"/>
              </w:rPr>
            </w:pPr>
            <w:r w:rsidRPr="001A4EDE">
              <w:rPr>
                <w:b w:val="0"/>
                <w:sz w:val="18"/>
                <w:lang w:val="en-GB"/>
              </w:rPr>
              <w:t>QM</w:t>
            </w:r>
          </w:p>
        </w:tc>
      </w:tr>
      <w:tr w:rsidR="00AF3CFB" w:rsidRPr="006462E0" w14:paraId="49C133DD"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B19A5C3" w14:textId="77777777" w:rsidR="00AF3CFB" w:rsidRPr="006462E0" w:rsidRDefault="00AF3CFB" w:rsidP="00AF3CFB">
            <w:pPr>
              <w:pStyle w:val="TableRowNameLeft"/>
              <w:rPr>
                <w:noProof w:val="0"/>
                <w:sz w:val="18"/>
                <w:szCs w:val="18"/>
              </w:rPr>
            </w:pPr>
            <w:r>
              <w:rPr>
                <w:noProof w:val="0"/>
                <w:sz w:val="18"/>
                <w:szCs w:val="18"/>
              </w:rPr>
              <w:t>Technical Safety Requirement Title:</w:t>
            </w:r>
          </w:p>
        </w:tc>
        <w:tc>
          <w:tcPr>
            <w:tcW w:w="6789" w:type="dxa"/>
            <w:tcBorders>
              <w:left w:val="single" w:sz="4" w:space="0" w:color="auto"/>
              <w:bottom w:val="single" w:sz="4" w:space="0" w:color="auto"/>
            </w:tcBorders>
            <w:tcMar>
              <w:top w:w="57" w:type="dxa"/>
              <w:left w:w="57" w:type="dxa"/>
              <w:bottom w:w="57" w:type="dxa"/>
              <w:right w:w="57" w:type="dxa"/>
            </w:tcMar>
          </w:tcPr>
          <w:p w14:paraId="01F90854" w14:textId="77777777" w:rsidR="00AF3CFB" w:rsidRPr="004F71B4" w:rsidRDefault="00AF3CFB" w:rsidP="00AF3CFB">
            <w:pPr>
              <w:pStyle w:val="BodyText"/>
              <w:spacing w:before="0"/>
              <w:jc w:val="left"/>
              <w:rPr>
                <w:b w:val="0"/>
                <w:color w:val="0000FF"/>
                <w:sz w:val="18"/>
                <w:szCs w:val="18"/>
                <w:lang w:val="en-GB"/>
              </w:rPr>
            </w:pPr>
            <w:r>
              <w:rPr>
                <w:b w:val="0"/>
                <w:sz w:val="18"/>
                <w:szCs w:val="18"/>
                <w:lang w:val="en-GB"/>
              </w:rPr>
              <w:t>ECU Integration Code Reports ACTIVATION Readiness</w:t>
            </w:r>
          </w:p>
        </w:tc>
      </w:tr>
      <w:tr w:rsidR="00AF3CFB" w:rsidRPr="006462E0" w14:paraId="2841F2EE" w14:textId="77777777" w:rsidTr="00AF3CFB">
        <w:trPr>
          <w:cantSplit/>
          <w:trHeight w:val="207"/>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13EF8BB8" w14:textId="77777777" w:rsidR="00AF3CFB" w:rsidRPr="006462E0" w:rsidRDefault="00AF3CFB" w:rsidP="00AF3CFB">
            <w:pPr>
              <w:pStyle w:val="TableRowNameLeft"/>
              <w:rPr>
                <w:noProof w:val="0"/>
                <w:sz w:val="18"/>
                <w:szCs w:val="18"/>
              </w:rPr>
            </w:pPr>
            <w:r w:rsidRPr="006462E0">
              <w:rPr>
                <w:noProof w:val="0"/>
                <w:sz w:val="18"/>
                <w:szCs w:val="18"/>
              </w:rPr>
              <w:t>Technical Safety Requirement Text:</w:t>
            </w:r>
            <w:r w:rsidRPr="006462E0">
              <w:rPr>
                <w:noProof w:val="0"/>
                <w:sz w:val="18"/>
                <w:szCs w:val="18"/>
              </w:rPr>
              <w:br/>
            </w:r>
          </w:p>
        </w:tc>
        <w:tc>
          <w:tcPr>
            <w:tcW w:w="6789" w:type="dxa"/>
            <w:tcBorders>
              <w:left w:val="single" w:sz="4" w:space="0" w:color="auto"/>
            </w:tcBorders>
            <w:tcMar>
              <w:top w:w="57" w:type="dxa"/>
              <w:left w:w="57" w:type="dxa"/>
              <w:bottom w:w="57" w:type="dxa"/>
              <w:right w:w="57" w:type="dxa"/>
            </w:tcMar>
          </w:tcPr>
          <w:p w14:paraId="67CFC192" w14:textId="77777777" w:rsidR="00AF3CFB" w:rsidRPr="004F71B4" w:rsidRDefault="00AF3CFB" w:rsidP="00AF3CFB">
            <w:pPr>
              <w:pStyle w:val="FuncSafetyReqText"/>
              <w:rPr>
                <w:i/>
                <w:noProof w:val="0"/>
                <w:color w:val="808080"/>
                <w:sz w:val="18"/>
                <w:szCs w:val="18"/>
              </w:rPr>
            </w:pPr>
            <w:r>
              <w:rPr>
                <w:noProof w:val="0"/>
                <w:sz w:val="18"/>
                <w:szCs w:val="18"/>
              </w:rPr>
              <w:t>Upon request via the OTA Handler in the Target ECU, the ECU Integration Code shall report their readiness to perform the ACTIVATION function.</w:t>
            </w:r>
          </w:p>
        </w:tc>
      </w:tr>
      <w:tr w:rsidR="00AF3CFB" w:rsidRPr="006462E0" w14:paraId="312E5432"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051155BA" w14:textId="77777777" w:rsidR="00AF3CFB" w:rsidRPr="006462E0" w:rsidRDefault="00AF3CFB" w:rsidP="00AF3CFB">
            <w:pPr>
              <w:pStyle w:val="TableRowNameLeft"/>
              <w:rPr>
                <w:noProof w:val="0"/>
                <w:sz w:val="18"/>
                <w:szCs w:val="18"/>
              </w:rPr>
            </w:pPr>
            <w:r>
              <w:rPr>
                <w:noProof w:val="0"/>
                <w:sz w:val="18"/>
                <w:szCs w:val="18"/>
              </w:rPr>
              <w:t>Rationale</w:t>
            </w:r>
            <w:r w:rsidRPr="006462E0">
              <w:rPr>
                <w:noProof w:val="0"/>
                <w:sz w:val="18"/>
                <w:szCs w:val="18"/>
              </w:rPr>
              <w:t>:</w:t>
            </w:r>
          </w:p>
        </w:tc>
        <w:tc>
          <w:tcPr>
            <w:tcW w:w="6789" w:type="dxa"/>
            <w:tcBorders>
              <w:left w:val="single" w:sz="4" w:space="0" w:color="auto"/>
              <w:bottom w:val="single" w:sz="4" w:space="0" w:color="auto"/>
            </w:tcBorders>
            <w:tcMar>
              <w:top w:w="57" w:type="dxa"/>
              <w:left w:w="57" w:type="dxa"/>
              <w:bottom w:w="57" w:type="dxa"/>
              <w:right w:w="57" w:type="dxa"/>
            </w:tcMar>
          </w:tcPr>
          <w:p w14:paraId="05127C11" w14:textId="77777777" w:rsidR="00AF3CFB" w:rsidRPr="004F71B4" w:rsidRDefault="00AF3CFB" w:rsidP="00AF3CFB">
            <w:pPr>
              <w:pStyle w:val="TableTextLeft"/>
              <w:keepNext/>
              <w:rPr>
                <w:rFonts w:cs="Arial"/>
                <w:i/>
                <w:color w:val="808080"/>
                <w:sz w:val="18"/>
                <w:szCs w:val="18"/>
                <w:lang w:val="en-GB"/>
              </w:rPr>
            </w:pPr>
            <w:r>
              <w:rPr>
                <w:rFonts w:cs="Arial"/>
                <w:sz w:val="18"/>
                <w:szCs w:val="18"/>
                <w:lang w:val="en-GB"/>
              </w:rPr>
              <w:t>To ensure proper coordination and scheduling of the activation</w:t>
            </w:r>
          </w:p>
        </w:tc>
      </w:tr>
      <w:tr w:rsidR="00AF3CFB" w:rsidRPr="006462E0" w14:paraId="4B902B41"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5960C898" w14:textId="77777777" w:rsidR="00AF3CFB" w:rsidRPr="006462E0" w:rsidRDefault="00AF3CFB" w:rsidP="00AF3CFB">
            <w:pPr>
              <w:pStyle w:val="TableRowNameLeft"/>
              <w:rPr>
                <w:noProof w:val="0"/>
                <w:sz w:val="18"/>
                <w:szCs w:val="18"/>
              </w:rPr>
            </w:pPr>
            <w:r w:rsidRPr="006462E0">
              <w:rPr>
                <w:noProof w:val="0"/>
                <w:sz w:val="18"/>
                <w:szCs w:val="18"/>
              </w:rPr>
              <w:t xml:space="preserve">Safe State: </w:t>
            </w:r>
          </w:p>
          <w:p w14:paraId="70FC6587" w14:textId="77777777" w:rsidR="00AF3CFB" w:rsidRPr="00BD2D7C"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 xml:space="preserve">in case of categories “General”, “Metric”, “Non-E/E Requirement”, or “User Information”: </w:t>
            </w:r>
            <w:r w:rsidRPr="006462E0">
              <w:rPr>
                <w:b w:val="0"/>
                <w:i/>
                <w:noProof w:val="0"/>
                <w:sz w:val="18"/>
                <w:szCs w:val="18"/>
              </w:rPr>
              <w:t>if applicable)</w:t>
            </w:r>
          </w:p>
        </w:tc>
        <w:tc>
          <w:tcPr>
            <w:tcW w:w="6789" w:type="dxa"/>
            <w:tcBorders>
              <w:left w:val="single" w:sz="4" w:space="0" w:color="auto"/>
              <w:bottom w:val="single" w:sz="4" w:space="0" w:color="auto"/>
            </w:tcBorders>
            <w:tcMar>
              <w:top w:w="57" w:type="dxa"/>
              <w:left w:w="57" w:type="dxa"/>
              <w:bottom w:w="57" w:type="dxa"/>
              <w:right w:w="57" w:type="dxa"/>
            </w:tcMar>
          </w:tcPr>
          <w:p w14:paraId="1DCFE4FB" w14:textId="77777777" w:rsidR="00AF3CFB" w:rsidRDefault="00AF3CFB" w:rsidP="00AF3CFB">
            <w:pPr>
              <w:pStyle w:val="BodyText"/>
              <w:spacing w:before="0"/>
              <w:jc w:val="left"/>
              <w:rPr>
                <w:rFonts w:cs="Arial"/>
                <w:b w:val="0"/>
                <w:sz w:val="18"/>
                <w:szCs w:val="18"/>
                <w:lang w:val="en-GB"/>
              </w:rPr>
            </w:pPr>
            <w:r>
              <w:rPr>
                <w:rFonts w:cs="Arial"/>
                <w:b w:val="0"/>
                <w:sz w:val="18"/>
                <w:szCs w:val="18"/>
                <w:lang w:val="en-GB"/>
              </w:rPr>
              <w:t>Normal</w:t>
            </w:r>
          </w:p>
        </w:tc>
      </w:tr>
      <w:tr w:rsidR="00AF3CFB" w:rsidRPr="006462E0" w14:paraId="34EB4A8C"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74D82DAF" w14:textId="77777777" w:rsidR="00AF3CFB" w:rsidRPr="006462E0" w:rsidRDefault="00AF3CFB" w:rsidP="00AF3CFB">
            <w:pPr>
              <w:pStyle w:val="TableRowNameLeft"/>
              <w:rPr>
                <w:noProof w:val="0"/>
                <w:sz w:val="18"/>
                <w:szCs w:val="18"/>
              </w:rPr>
            </w:pPr>
            <w:r>
              <w:rPr>
                <w:noProof w:val="0"/>
                <w:sz w:val="18"/>
                <w:szCs w:val="18"/>
              </w:rPr>
              <w:t>Reduced Functionality</w:t>
            </w:r>
            <w:r w:rsidRPr="006462E0">
              <w:rPr>
                <w:noProof w:val="0"/>
                <w:sz w:val="18"/>
                <w:szCs w:val="18"/>
              </w:rPr>
              <w:t xml:space="preserve"> </w:t>
            </w:r>
            <w:r>
              <w:rPr>
                <w:noProof w:val="0"/>
                <w:sz w:val="18"/>
                <w:szCs w:val="18"/>
              </w:rPr>
              <w:t>and I</w:t>
            </w:r>
            <w:r w:rsidRPr="006462E0">
              <w:rPr>
                <w:noProof w:val="0"/>
                <w:sz w:val="18"/>
                <w:szCs w:val="18"/>
              </w:rPr>
              <w:t>nterval:</w:t>
            </w:r>
          </w:p>
          <w:p w14:paraId="245D80F2" w14:textId="77777777" w:rsidR="00AF3CFB" w:rsidRDefault="00AF3CFB" w:rsidP="00AF3CFB">
            <w:pPr>
              <w:pStyle w:val="TableRowNameLeft"/>
              <w:rPr>
                <w:b w:val="0"/>
                <w:bCs/>
                <w:i/>
                <w:iCs/>
                <w:noProof w:val="0"/>
                <w:sz w:val="18"/>
                <w:szCs w:val="18"/>
              </w:rPr>
            </w:pPr>
            <w:r w:rsidRPr="006462E0">
              <w:rPr>
                <w:b w:val="0"/>
                <w:i/>
                <w:noProof w:val="0"/>
                <w:sz w:val="18"/>
                <w:szCs w:val="18"/>
              </w:rPr>
              <w:t>(</w:t>
            </w:r>
            <w:r>
              <w:rPr>
                <w:b w:val="0"/>
                <w:bCs/>
                <w:i/>
                <w:iCs/>
                <w:noProof w:val="0"/>
                <w:sz w:val="18"/>
                <w:szCs w:val="18"/>
              </w:rPr>
              <w:t>if applicable;</w:t>
            </w:r>
          </w:p>
          <w:p w14:paraId="32288CD2" w14:textId="77777777" w:rsidR="00AF3CFB" w:rsidRDefault="00AF3CFB" w:rsidP="00AF3CFB">
            <w:pPr>
              <w:pStyle w:val="TableRowNameLeft"/>
              <w:rPr>
                <w:b w:val="0"/>
                <w:i/>
                <w:noProof w:val="0"/>
                <w:sz w:val="18"/>
                <w:szCs w:val="18"/>
              </w:rPr>
            </w:pPr>
            <w:r>
              <w:rPr>
                <w:b w:val="0"/>
                <w:i/>
                <w:noProof w:val="0"/>
                <w:sz w:val="18"/>
                <w:szCs w:val="18"/>
              </w:rPr>
              <w:t xml:space="preserve"> in case of categories “Metric”, “Non-E/E Requirement”, </w:t>
            </w:r>
            <w:r w:rsidRPr="00804838">
              <w:rPr>
                <w:b w:val="0"/>
                <w:i/>
                <w:noProof w:val="0"/>
                <w:sz w:val="18"/>
                <w:szCs w:val="18"/>
              </w:rPr>
              <w:t>“Maintain Safe State / Recovery”</w:t>
            </w:r>
            <w:r>
              <w:rPr>
                <w:b w:val="0"/>
                <w:i/>
                <w:noProof w:val="0"/>
                <w:sz w:val="18"/>
                <w:szCs w:val="18"/>
              </w:rPr>
              <w:t xml:space="preserve"> or “User Information”: not</w:t>
            </w:r>
            <w:r w:rsidRPr="006462E0">
              <w:rPr>
                <w:b w:val="0"/>
                <w:i/>
                <w:noProof w:val="0"/>
                <w:sz w:val="18"/>
                <w:szCs w:val="18"/>
              </w:rPr>
              <w:t xml:space="preserve"> applicable</w:t>
            </w:r>
            <w:r>
              <w:rPr>
                <w:b w:val="0"/>
                <w:i/>
                <w:noProof w:val="0"/>
                <w:sz w:val="18"/>
                <w:szCs w:val="18"/>
              </w:rPr>
              <w:t>;</w:t>
            </w:r>
          </w:p>
          <w:p w14:paraId="58AF2403" w14:textId="77777777" w:rsidR="00AF3CFB" w:rsidRPr="006462E0" w:rsidRDefault="00AF3CFB" w:rsidP="00AF3CFB">
            <w:pPr>
              <w:pStyle w:val="TableRowNameLeft"/>
              <w:rPr>
                <w:b w:val="0"/>
                <w:i/>
                <w:noProof w:val="0"/>
                <w:sz w:val="18"/>
                <w:szCs w:val="18"/>
              </w:rPr>
            </w:pPr>
            <w:r>
              <w:rPr>
                <w:b w:val="0"/>
                <w:i/>
                <w:noProof w:val="0"/>
                <w:sz w:val="18"/>
                <w:szCs w:val="18"/>
              </w:rPr>
              <w:t>in case of category “Reduced Functionality”: required</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52056B1E" w14:textId="77777777" w:rsidR="00BF1084" w:rsidRDefault="00BF1084"/>
        </w:tc>
      </w:tr>
      <w:tr w:rsidR="00AF3CFB" w:rsidRPr="006462E0" w14:paraId="73C9D45D" w14:textId="77777777" w:rsidTr="00AF3CFB">
        <w:trPr>
          <w:cantSplit/>
          <w:trHeight w:val="1206"/>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41979EDF" w14:textId="77777777" w:rsidR="00AF3CFB" w:rsidRPr="006462E0" w:rsidRDefault="00AF3CFB" w:rsidP="00AF3CFB">
            <w:pPr>
              <w:pStyle w:val="TableRowNameLeft"/>
              <w:rPr>
                <w:noProof w:val="0"/>
                <w:sz w:val="18"/>
                <w:szCs w:val="18"/>
              </w:rPr>
            </w:pPr>
            <w:r w:rsidRPr="006462E0">
              <w:rPr>
                <w:noProof w:val="0"/>
                <w:sz w:val="18"/>
                <w:szCs w:val="18"/>
              </w:rPr>
              <w:t>Fault tolerant time interval:</w:t>
            </w:r>
          </w:p>
          <w:p w14:paraId="70B6ABD2" w14:textId="77777777" w:rsidR="00AF3CFB" w:rsidRPr="00804838" w:rsidRDefault="00AF3CFB" w:rsidP="00AF3CFB">
            <w:pPr>
              <w:pStyle w:val="TableRowNameLeft"/>
              <w:rPr>
                <w:b w:val="0"/>
                <w:i/>
                <w:noProof w:val="0"/>
                <w:sz w:val="18"/>
                <w:szCs w:val="18"/>
              </w:rPr>
            </w:pPr>
            <w:r w:rsidRPr="006462E0">
              <w:rPr>
                <w:b w:val="0"/>
                <w:i/>
                <w:noProof w:val="0"/>
                <w:sz w:val="18"/>
                <w:szCs w:val="18"/>
              </w:rPr>
              <w:t>(</w:t>
            </w:r>
            <w:r>
              <w:rPr>
                <w:b w:val="0"/>
                <w:i/>
                <w:noProof w:val="0"/>
                <w:sz w:val="18"/>
                <w:szCs w:val="18"/>
              </w:rPr>
              <w:t>in case of categories “Metric</w:t>
            </w:r>
            <w:r w:rsidRPr="00804838">
              <w:rPr>
                <w:b w:val="0"/>
                <w:i/>
                <w:noProof w:val="0"/>
                <w:sz w:val="18"/>
                <w:szCs w:val="18"/>
              </w:rPr>
              <w:t>” or “Maintain Safe State / Recovery”: not applicable;</w:t>
            </w:r>
          </w:p>
          <w:p w14:paraId="2AEA9D30" w14:textId="77777777" w:rsidR="00AF3CFB" w:rsidRPr="006462E0" w:rsidRDefault="00AF3CFB" w:rsidP="00AF3CFB">
            <w:pPr>
              <w:pStyle w:val="TableRowNameLeft"/>
              <w:rPr>
                <w:b w:val="0"/>
                <w:bCs/>
                <w:i/>
                <w:iCs/>
                <w:noProof w:val="0"/>
                <w:sz w:val="18"/>
                <w:szCs w:val="18"/>
              </w:rPr>
            </w:pPr>
            <w:r w:rsidRPr="00804838">
              <w:rPr>
                <w:b w:val="0"/>
                <w:i/>
                <w:noProof w:val="0"/>
                <w:sz w:val="18"/>
                <w:szCs w:val="18"/>
              </w:rPr>
              <w:t xml:space="preserve">in case of category “General”, “Reduced Functionality”, </w:t>
            </w:r>
            <w:r>
              <w:rPr>
                <w:b w:val="0"/>
                <w:i/>
                <w:noProof w:val="0"/>
                <w:sz w:val="18"/>
                <w:szCs w:val="18"/>
              </w:rPr>
              <w:t xml:space="preserve">“Non-E/E Requirement”, </w:t>
            </w:r>
            <w:r w:rsidRPr="00804838">
              <w:rPr>
                <w:b w:val="0"/>
                <w:i/>
                <w:noProof w:val="0"/>
                <w:sz w:val="18"/>
                <w:szCs w:val="18"/>
              </w:rPr>
              <w:t>or “User Information”: if applicable</w:t>
            </w:r>
            <w:r w:rsidRPr="006462E0">
              <w:rPr>
                <w:b w:val="0"/>
                <w:i/>
                <w:noProof w:val="0"/>
                <w:sz w:val="18"/>
                <w:szCs w:val="18"/>
              </w:rPr>
              <w:t>)</w:t>
            </w:r>
          </w:p>
        </w:tc>
        <w:tc>
          <w:tcPr>
            <w:tcW w:w="6789" w:type="dxa"/>
            <w:tcBorders>
              <w:left w:val="single" w:sz="4" w:space="0" w:color="auto"/>
            </w:tcBorders>
            <w:tcMar>
              <w:top w:w="57" w:type="dxa"/>
              <w:left w:w="57" w:type="dxa"/>
              <w:bottom w:w="57" w:type="dxa"/>
              <w:right w:w="57" w:type="dxa"/>
            </w:tcMar>
          </w:tcPr>
          <w:p w14:paraId="059D04B2" w14:textId="77777777" w:rsidR="00AF3CFB" w:rsidRPr="004F71B4" w:rsidRDefault="00AF3CFB" w:rsidP="00AF3CFB">
            <w:pPr>
              <w:pStyle w:val="FuncSafetyReqText"/>
              <w:rPr>
                <w:noProof w:val="0"/>
                <w:color w:val="0000FF"/>
                <w:sz w:val="18"/>
                <w:szCs w:val="18"/>
              </w:rPr>
            </w:pPr>
            <w:r>
              <w:rPr>
                <w:noProof w:val="0"/>
                <w:sz w:val="18"/>
                <w:szCs w:val="18"/>
              </w:rPr>
              <w:t>-</w:t>
            </w:r>
          </w:p>
        </w:tc>
      </w:tr>
      <w:tr w:rsidR="00AF3CFB" w:rsidRPr="006462E0" w14:paraId="5A6E50C8" w14:textId="77777777" w:rsidTr="00AF3CFB">
        <w:trPr>
          <w:cantSplit/>
          <w:trHeight w:val="315"/>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0E4DA5D" w14:textId="77777777" w:rsidR="00AF3CFB" w:rsidRPr="006462E0" w:rsidRDefault="00AF3CFB" w:rsidP="00AF3CFB">
            <w:pPr>
              <w:pStyle w:val="TableRowNameLeft"/>
              <w:rPr>
                <w:noProof w:val="0"/>
                <w:sz w:val="18"/>
                <w:szCs w:val="18"/>
              </w:rPr>
            </w:pPr>
            <w:r>
              <w:rPr>
                <w:noProof w:val="0"/>
                <w:sz w:val="18"/>
                <w:szCs w:val="18"/>
              </w:rPr>
              <w:t>Requirement Status</w:t>
            </w:r>
          </w:p>
        </w:tc>
        <w:tc>
          <w:tcPr>
            <w:tcW w:w="6789" w:type="dxa"/>
            <w:tcBorders>
              <w:left w:val="single" w:sz="4" w:space="0" w:color="auto"/>
            </w:tcBorders>
            <w:tcMar>
              <w:top w:w="57" w:type="dxa"/>
              <w:left w:w="57" w:type="dxa"/>
              <w:bottom w:w="57" w:type="dxa"/>
              <w:right w:w="57" w:type="dxa"/>
            </w:tcMar>
          </w:tcPr>
          <w:p w14:paraId="0699EEE4" w14:textId="77777777" w:rsidR="00AF3CFB" w:rsidRDefault="00AF3CFB" w:rsidP="00AF3CFB">
            <w:pPr>
              <w:pStyle w:val="FuncSafetyReqText"/>
              <w:rPr>
                <w:noProof w:val="0"/>
                <w:sz w:val="18"/>
                <w:szCs w:val="18"/>
              </w:rPr>
            </w:pPr>
          </w:p>
        </w:tc>
      </w:tr>
      <w:tr w:rsidR="00AF3CFB" w:rsidRPr="006462E0" w14:paraId="55791798"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551DEC16" w14:textId="77777777" w:rsidR="00AF3CFB" w:rsidRPr="006462E0" w:rsidRDefault="00AF3CFB" w:rsidP="00AF3CFB">
            <w:pPr>
              <w:pStyle w:val="TableRowNameLeft"/>
              <w:rPr>
                <w:noProof w:val="0"/>
                <w:sz w:val="18"/>
                <w:szCs w:val="18"/>
              </w:rPr>
            </w:pPr>
            <w:r w:rsidRPr="006462E0">
              <w:rPr>
                <w:noProof w:val="0"/>
                <w:sz w:val="18"/>
                <w:szCs w:val="18"/>
              </w:rPr>
              <w:t>V&amp;V method:</w:t>
            </w:r>
          </w:p>
        </w:tc>
        <w:tc>
          <w:tcPr>
            <w:tcW w:w="6789" w:type="dxa"/>
            <w:tcBorders>
              <w:left w:val="single" w:sz="4" w:space="0" w:color="auto"/>
            </w:tcBorders>
            <w:tcMar>
              <w:top w:w="57" w:type="dxa"/>
              <w:left w:w="57" w:type="dxa"/>
              <w:bottom w:w="57" w:type="dxa"/>
              <w:right w:w="57" w:type="dxa"/>
            </w:tcMar>
          </w:tcPr>
          <w:p w14:paraId="77F6E340" w14:textId="77777777" w:rsidR="00AF3CFB" w:rsidRPr="00D810B9" w:rsidRDefault="00AF3CFB" w:rsidP="00AF3CFB">
            <w:pPr>
              <w:rPr>
                <w:iCs/>
                <w:sz w:val="18"/>
              </w:rPr>
            </w:pPr>
            <w:r w:rsidRPr="00D810B9">
              <w:rPr>
                <w:iCs/>
                <w:sz w:val="18"/>
              </w:rPr>
              <w:t>System test</w:t>
            </w:r>
          </w:p>
        </w:tc>
      </w:tr>
      <w:tr w:rsidR="00AF3CFB" w:rsidRPr="006462E0" w14:paraId="316CBAB3" w14:textId="77777777" w:rsidTr="00AF3CFB">
        <w:trPr>
          <w:cantSplit/>
          <w:tblHeader/>
          <w:jc w:val="center"/>
        </w:trPr>
        <w:tc>
          <w:tcPr>
            <w:tcW w:w="2358" w:type="dxa"/>
            <w:tcBorders>
              <w:right w:val="single" w:sz="4" w:space="0" w:color="auto"/>
            </w:tcBorders>
            <w:shd w:val="clear" w:color="auto" w:fill="FFFF99"/>
            <w:tcMar>
              <w:top w:w="57" w:type="dxa"/>
              <w:left w:w="57" w:type="dxa"/>
              <w:bottom w:w="57" w:type="dxa"/>
              <w:right w:w="57" w:type="dxa"/>
            </w:tcMar>
          </w:tcPr>
          <w:p w14:paraId="218AFA1D" w14:textId="77777777" w:rsidR="00AF3CFB" w:rsidRDefault="00AF3CFB" w:rsidP="00AF3CFB">
            <w:pPr>
              <w:pStyle w:val="TableRowNameLeft"/>
              <w:rPr>
                <w:noProof w:val="0"/>
                <w:sz w:val="18"/>
                <w:szCs w:val="18"/>
              </w:rPr>
            </w:pPr>
            <w:r w:rsidRPr="006462E0">
              <w:rPr>
                <w:noProof w:val="0"/>
                <w:sz w:val="18"/>
                <w:szCs w:val="18"/>
              </w:rPr>
              <w:t>V&amp;V acceptance criteria:</w:t>
            </w:r>
          </w:p>
          <w:p w14:paraId="6BA9E07B" w14:textId="77777777" w:rsidR="00AF3CFB" w:rsidRPr="00EB1D46" w:rsidRDefault="00AF3CFB" w:rsidP="00AF3CFB">
            <w:pPr>
              <w:pStyle w:val="TableRowNameLeft"/>
              <w:rPr>
                <w:b w:val="0"/>
                <w:i/>
                <w:noProof w:val="0"/>
                <w:sz w:val="18"/>
                <w:szCs w:val="18"/>
              </w:rPr>
            </w:pPr>
            <w:r w:rsidRPr="00EB1D46">
              <w:rPr>
                <w:b w:val="0"/>
                <w:i/>
                <w:noProof w:val="0"/>
                <w:sz w:val="18"/>
                <w:szCs w:val="18"/>
              </w:rPr>
              <w:t>(UNV1 / UPV1</w:t>
            </w:r>
            <w:r>
              <w:rPr>
                <w:b w:val="0"/>
                <w:i/>
                <w:noProof w:val="0"/>
                <w:sz w:val="18"/>
                <w:szCs w:val="18"/>
              </w:rPr>
              <w:t>, not in case of category “Non-E/E requirement)</w:t>
            </w:r>
          </w:p>
        </w:tc>
        <w:tc>
          <w:tcPr>
            <w:tcW w:w="6789" w:type="dxa"/>
            <w:tcBorders>
              <w:left w:val="single" w:sz="4" w:space="0" w:color="auto"/>
            </w:tcBorders>
            <w:tcMar>
              <w:top w:w="57" w:type="dxa"/>
              <w:left w:w="57" w:type="dxa"/>
              <w:bottom w:w="57" w:type="dxa"/>
              <w:right w:w="57" w:type="dxa"/>
            </w:tcMar>
          </w:tcPr>
          <w:p w14:paraId="6F15C67E" w14:textId="77777777" w:rsidR="00AF3CFB" w:rsidRPr="004F71B4" w:rsidRDefault="00AF3CFB" w:rsidP="00AF3CFB">
            <w:pPr>
              <w:pStyle w:val="TableTextLeft"/>
              <w:rPr>
                <w:i/>
                <w:color w:val="808080"/>
                <w:sz w:val="18"/>
                <w:szCs w:val="18"/>
                <w:lang w:val="en-GB"/>
              </w:rPr>
            </w:pPr>
            <w:r w:rsidRPr="00D810B9">
              <w:rPr>
                <w:sz w:val="18"/>
                <w:szCs w:val="18"/>
                <w:lang w:val="en-GB"/>
              </w:rPr>
              <w:t>Check if ECU Integration Code coomunicate readiness</w:t>
            </w:r>
          </w:p>
        </w:tc>
      </w:tr>
      <w:tr w:rsidR="00AF3CFB" w:rsidRPr="006462E0" w14:paraId="38740BCA" w14:textId="77777777" w:rsidTr="00AF3CFB">
        <w:trPr>
          <w:cantSplit/>
          <w:tblHeader/>
          <w:jc w:val="center"/>
        </w:trPr>
        <w:tc>
          <w:tcPr>
            <w:tcW w:w="2358" w:type="dxa"/>
            <w:tcBorders>
              <w:bottom w:val="single" w:sz="4" w:space="0" w:color="auto"/>
              <w:right w:val="single" w:sz="4" w:space="0" w:color="auto"/>
            </w:tcBorders>
            <w:shd w:val="clear" w:color="auto" w:fill="FFFF99"/>
            <w:tcMar>
              <w:top w:w="57" w:type="dxa"/>
              <w:left w:w="57" w:type="dxa"/>
              <w:bottom w:w="57" w:type="dxa"/>
              <w:right w:w="57" w:type="dxa"/>
            </w:tcMar>
          </w:tcPr>
          <w:p w14:paraId="3343204C" w14:textId="77777777" w:rsidR="00AF3CFB" w:rsidRPr="006462E0" w:rsidRDefault="00AF3CFB" w:rsidP="00AF3CFB">
            <w:pPr>
              <w:pStyle w:val="TableRowNameLeft"/>
              <w:rPr>
                <w:noProof w:val="0"/>
                <w:sz w:val="18"/>
                <w:szCs w:val="18"/>
              </w:rPr>
            </w:pPr>
            <w:r>
              <w:rPr>
                <w:noProof w:val="0"/>
                <w:sz w:val="18"/>
                <w:szCs w:val="18"/>
              </w:rPr>
              <w:lastRenderedPageBreak/>
              <w:t xml:space="preserve">Allocated Element(s)/Component(s)/ Subsystem(s) </w:t>
            </w:r>
            <w:r w:rsidRPr="006462E0">
              <w:rPr>
                <w:b w:val="0"/>
                <w:bCs/>
                <w:i/>
                <w:iCs/>
                <w:noProof w:val="0"/>
                <w:sz w:val="18"/>
                <w:szCs w:val="18"/>
              </w:rPr>
              <w:t>(if applicable)</w:t>
            </w:r>
            <w:r>
              <w:rPr>
                <w:noProof w:val="0"/>
                <w:sz w:val="18"/>
                <w:szCs w:val="18"/>
              </w:rPr>
              <w:t xml:space="preserve">  </w:t>
            </w:r>
          </w:p>
        </w:tc>
        <w:tc>
          <w:tcPr>
            <w:tcW w:w="6789" w:type="dxa"/>
            <w:tcBorders>
              <w:left w:val="single" w:sz="4" w:space="0" w:color="auto"/>
              <w:bottom w:val="single" w:sz="4" w:space="0" w:color="auto"/>
            </w:tcBorders>
            <w:tcMar>
              <w:top w:w="57" w:type="dxa"/>
              <w:left w:w="57" w:type="dxa"/>
              <w:bottom w:w="57" w:type="dxa"/>
              <w:right w:w="57" w:type="dxa"/>
            </w:tcMar>
          </w:tcPr>
          <w:p w14:paraId="313AD116" w14:textId="77777777" w:rsidR="00BF1084" w:rsidRDefault="00BF1084"/>
        </w:tc>
      </w:tr>
    </w:tbl>
    <w:p w14:paraId="56F51335" w14:textId="77777777" w:rsidR="00E24C7B" w:rsidRPr="00DF0B71" w:rsidRDefault="00E24C7B" w:rsidP="00937B04">
      <w:pPr>
        <w:rPr>
          <w:sz w:val="2"/>
          <w:szCs w:val="2"/>
        </w:rPr>
      </w:pPr>
    </w:p>
    <w:p w14:paraId="12EEB565" w14:textId="77777777" w:rsidR="00831488" w:rsidRPr="006462E0" w:rsidRDefault="00831488" w:rsidP="00BC0911">
      <w:pPr>
        <w:rPr>
          <w:sz w:val="2"/>
          <w:szCs w:val="2"/>
        </w:rPr>
      </w:pPr>
    </w:p>
    <w:p w14:paraId="6AB18EB3" w14:textId="2E9E32B0" w:rsidR="00B356F2" w:rsidRDefault="00B356F2" w:rsidP="00B81A22">
      <w:pPr>
        <w:pStyle w:val="Caption"/>
      </w:pPr>
      <w:bookmarkStart w:id="282" w:name="_Toc524090339"/>
      <w:r w:rsidRPr="006462E0">
        <w:t xml:space="preserve">Table </w:t>
      </w:r>
      <w:r w:rsidRPr="006462E0">
        <w:fldChar w:fldCharType="begin"/>
      </w:r>
      <w:r w:rsidRPr="006462E0">
        <w:instrText xml:space="preserve"> SEQ Table \* ARABIC </w:instrText>
      </w:r>
      <w:r w:rsidRPr="006462E0">
        <w:fldChar w:fldCharType="separate"/>
      </w:r>
      <w:r w:rsidR="0084278B">
        <w:rPr>
          <w:noProof/>
        </w:rPr>
        <w:t>69</w:t>
      </w:r>
      <w:r w:rsidRPr="006462E0">
        <w:fldChar w:fldCharType="end"/>
      </w:r>
      <w:r w:rsidR="00B81A22">
        <w:t xml:space="preserve">: </w:t>
      </w:r>
      <w:r w:rsidR="006A32C9">
        <w:t xml:space="preserve"> </w:t>
      </w:r>
      <w:r w:rsidR="003D7ABB">
        <w:t>ECU Integration Code Reports ACTIVATION Readiness</w:t>
      </w:r>
      <w:bookmarkEnd w:id="282"/>
    </w:p>
    <w:p w14:paraId="465F5BD6" w14:textId="05F8E8D9" w:rsidR="00526AFB" w:rsidRDefault="00B14F19" w:rsidP="00EB1D46">
      <w:pPr>
        <w:pStyle w:val="Heading2"/>
      </w:pPr>
      <w:bookmarkStart w:id="283" w:name="_Toc524090251"/>
      <w:r w:rsidRPr="006462E0">
        <w:t xml:space="preserve">Derivation of </w:t>
      </w:r>
      <w:r w:rsidR="00526AFB" w:rsidRPr="006462E0">
        <w:t>Fault Tolerant Time</w:t>
      </w:r>
      <w:bookmarkEnd w:id="283"/>
    </w:p>
    <w:p w14:paraId="465F5BD7" w14:textId="77777777" w:rsidR="00937B04" w:rsidRPr="00937B04" w:rsidRDefault="00937B04" w:rsidP="00937B04">
      <w:pPr>
        <w:rPr>
          <w:i/>
          <w:color w:val="A6A6A6"/>
        </w:rPr>
      </w:pPr>
      <w:r w:rsidRPr="00937B04">
        <w:rPr>
          <w:i/>
          <w:color w:val="A6A6A6"/>
        </w:rPr>
        <w:t xml:space="preserve">Derive Fault Tolerant Time </w:t>
      </w:r>
      <w:r>
        <w:rPr>
          <w:i/>
          <w:color w:val="A6A6A6"/>
        </w:rPr>
        <w:t xml:space="preserve">for </w:t>
      </w:r>
      <w:r w:rsidRPr="00937B04">
        <w:rPr>
          <w:i/>
          <w:color w:val="A6A6A6"/>
        </w:rPr>
        <w:t>Technical Safety Requirements from Functional Safety Requirements.</w:t>
      </w:r>
    </w:p>
    <w:p w14:paraId="465F5BD8" w14:textId="77777777" w:rsidR="00937B04" w:rsidRDefault="00937B04" w:rsidP="00937B04"/>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247"/>
        <w:gridCol w:w="2370"/>
        <w:gridCol w:w="1643"/>
        <w:gridCol w:w="1320"/>
        <w:gridCol w:w="2567"/>
      </w:tblGrid>
      <w:tr w:rsidR="00812F23" w:rsidRPr="00E627FD" w14:paraId="3F815435" w14:textId="77777777" w:rsidTr="009B6F4C">
        <w:trPr>
          <w:cantSplit/>
          <w:tblHeader/>
          <w:jc w:val="center"/>
        </w:trPr>
        <w:tc>
          <w:tcPr>
            <w:tcW w:w="1247" w:type="dxa"/>
            <w:shd w:val="clear" w:color="auto" w:fill="FFFF99"/>
            <w:vAlign w:val="center"/>
          </w:tcPr>
          <w:p w14:paraId="11DC0A9B" w14:textId="77777777" w:rsidR="00812F23" w:rsidRPr="00E627FD" w:rsidRDefault="00812F23" w:rsidP="009B6F4C">
            <w:pPr>
              <w:jc w:val="left"/>
              <w:rPr>
                <w:b/>
                <w:sz w:val="18"/>
                <w:szCs w:val="18"/>
              </w:rPr>
            </w:pPr>
            <w:r w:rsidRPr="00E627FD">
              <w:rPr>
                <w:b/>
                <w:sz w:val="18"/>
                <w:szCs w:val="18"/>
              </w:rPr>
              <w:lastRenderedPageBreak/>
              <w:t>F-S-Req-ID</w:t>
            </w:r>
          </w:p>
        </w:tc>
        <w:tc>
          <w:tcPr>
            <w:tcW w:w="2370" w:type="dxa"/>
            <w:shd w:val="clear" w:color="auto" w:fill="FFFF99"/>
            <w:vAlign w:val="center"/>
          </w:tcPr>
          <w:p w14:paraId="418F9840" w14:textId="77777777" w:rsidR="00812F23" w:rsidRPr="00E627FD" w:rsidRDefault="00812F23" w:rsidP="009B6F4C">
            <w:pPr>
              <w:pStyle w:val="BodyText"/>
              <w:spacing w:before="100" w:beforeAutospacing="1" w:after="100" w:afterAutospacing="1"/>
              <w:jc w:val="left"/>
              <w:rPr>
                <w:rFonts w:cs="Arial"/>
                <w:i/>
                <w:color w:val="808080"/>
                <w:sz w:val="18"/>
                <w:szCs w:val="18"/>
                <w:lang w:val="en-GB"/>
              </w:rPr>
            </w:pPr>
            <w:r w:rsidRPr="00E627FD">
              <w:rPr>
                <w:sz w:val="18"/>
                <w:szCs w:val="18"/>
                <w:lang w:val="en-GB"/>
              </w:rPr>
              <w:t xml:space="preserve">Fault tolerant time interval </w:t>
            </w:r>
            <w:r w:rsidRPr="00E627FD">
              <w:rPr>
                <w:b w:val="0"/>
                <w:bCs/>
                <w:sz w:val="18"/>
                <w:szCs w:val="18"/>
                <w:lang w:val="en-GB"/>
              </w:rPr>
              <w:t>(from Functional Safety Concept)</w:t>
            </w:r>
          </w:p>
        </w:tc>
        <w:tc>
          <w:tcPr>
            <w:tcW w:w="1643" w:type="dxa"/>
            <w:shd w:val="clear" w:color="auto" w:fill="FFFF99"/>
            <w:vAlign w:val="center"/>
          </w:tcPr>
          <w:p w14:paraId="3CD0B514" w14:textId="77777777" w:rsidR="00812F23" w:rsidRPr="00E627FD" w:rsidRDefault="00812F23" w:rsidP="009B6F4C">
            <w:pPr>
              <w:jc w:val="left"/>
              <w:rPr>
                <w:b/>
                <w:sz w:val="18"/>
                <w:szCs w:val="18"/>
              </w:rPr>
            </w:pPr>
            <w:r w:rsidRPr="00E627FD">
              <w:rPr>
                <w:b/>
                <w:sz w:val="18"/>
                <w:szCs w:val="18"/>
              </w:rPr>
              <w:t>Component/ Subsystem or [</w:t>
            </w:r>
            <w:r w:rsidRPr="00E627FD">
              <w:rPr>
                <w:b/>
                <w:iCs/>
                <w:sz w:val="18"/>
                <w:szCs w:val="18"/>
              </w:rPr>
              <w:t>Communication Channel]</w:t>
            </w:r>
            <w:r w:rsidRPr="00E627FD">
              <w:rPr>
                <w:b/>
                <w:iCs/>
                <w:sz w:val="18"/>
                <w:szCs w:val="18"/>
                <w:vertAlign w:val="superscript"/>
              </w:rPr>
              <w:t>1</w:t>
            </w:r>
          </w:p>
        </w:tc>
        <w:tc>
          <w:tcPr>
            <w:tcW w:w="1320" w:type="dxa"/>
            <w:shd w:val="clear" w:color="auto" w:fill="FFFF99"/>
            <w:vAlign w:val="center"/>
          </w:tcPr>
          <w:p w14:paraId="2DBF9456" w14:textId="77777777" w:rsidR="00812F23" w:rsidRPr="00E627FD" w:rsidRDefault="00812F23" w:rsidP="009B6F4C">
            <w:pPr>
              <w:jc w:val="left"/>
              <w:rPr>
                <w:b/>
                <w:sz w:val="18"/>
                <w:szCs w:val="18"/>
              </w:rPr>
            </w:pPr>
            <w:r w:rsidRPr="00E627FD">
              <w:rPr>
                <w:b/>
                <w:sz w:val="18"/>
                <w:szCs w:val="18"/>
              </w:rPr>
              <w:t>T-S-Req-ID</w:t>
            </w:r>
            <w:r w:rsidRPr="00E627FD">
              <w:rPr>
                <w:b/>
                <w:iCs/>
                <w:sz w:val="18"/>
                <w:szCs w:val="18"/>
                <w:vertAlign w:val="superscript"/>
              </w:rPr>
              <w:t>1</w:t>
            </w:r>
          </w:p>
        </w:tc>
        <w:tc>
          <w:tcPr>
            <w:tcW w:w="2567" w:type="dxa"/>
            <w:shd w:val="clear" w:color="auto" w:fill="FFFF99"/>
            <w:vAlign w:val="center"/>
          </w:tcPr>
          <w:p w14:paraId="29AA7971" w14:textId="77777777" w:rsidR="00812F23" w:rsidRPr="00E627FD" w:rsidRDefault="00812F23" w:rsidP="009B6F4C">
            <w:pPr>
              <w:jc w:val="left"/>
              <w:rPr>
                <w:b/>
                <w:sz w:val="18"/>
                <w:szCs w:val="18"/>
              </w:rPr>
            </w:pPr>
            <w:r w:rsidRPr="00E627FD">
              <w:rPr>
                <w:b/>
                <w:sz w:val="18"/>
                <w:szCs w:val="18"/>
              </w:rPr>
              <w:t>Fault tolerant time interval for T-S-Req. or</w:t>
            </w:r>
          </w:p>
          <w:p w14:paraId="0C01A17F" w14:textId="77777777" w:rsidR="00812F23" w:rsidRPr="00E627FD" w:rsidRDefault="00812F23" w:rsidP="009B6F4C">
            <w:pPr>
              <w:jc w:val="left"/>
              <w:rPr>
                <w:b/>
                <w:iCs/>
                <w:sz w:val="18"/>
                <w:szCs w:val="18"/>
              </w:rPr>
            </w:pPr>
            <w:r w:rsidRPr="00E627FD">
              <w:rPr>
                <w:b/>
                <w:iCs/>
                <w:sz w:val="18"/>
                <w:szCs w:val="18"/>
              </w:rPr>
              <w:t>[Time Delay of Communication Channel]</w:t>
            </w:r>
          </w:p>
          <w:p w14:paraId="359D3684" w14:textId="77777777" w:rsidR="00812F23" w:rsidRPr="00E627FD" w:rsidRDefault="00812F23" w:rsidP="009B6F4C">
            <w:pPr>
              <w:jc w:val="left"/>
              <w:rPr>
                <w:bCs/>
                <w:iCs/>
                <w:sz w:val="18"/>
                <w:szCs w:val="18"/>
              </w:rPr>
            </w:pPr>
            <w:r w:rsidRPr="00E627FD">
              <w:rPr>
                <w:bCs/>
                <w:iCs/>
                <w:sz w:val="18"/>
                <w:szCs w:val="18"/>
              </w:rPr>
              <w:t>Explanation (if necessary)</w:t>
            </w:r>
          </w:p>
          <w:p w14:paraId="6B413453" w14:textId="77777777" w:rsidR="00812F23" w:rsidRPr="00E627FD" w:rsidRDefault="00812F23" w:rsidP="009B6F4C">
            <w:pPr>
              <w:jc w:val="left"/>
              <w:rPr>
                <w:bCs/>
                <w:iCs/>
                <w:sz w:val="18"/>
                <w:szCs w:val="18"/>
              </w:rPr>
            </w:pPr>
            <w:r w:rsidRPr="00E627FD">
              <w:rPr>
                <w:bCs/>
                <w:iCs/>
                <w:sz w:val="18"/>
                <w:szCs w:val="18"/>
              </w:rPr>
              <w:t>[Note (if necessary)]</w:t>
            </w:r>
            <w:r w:rsidRPr="00E627FD">
              <w:rPr>
                <w:bCs/>
                <w:iCs/>
                <w:sz w:val="18"/>
                <w:szCs w:val="18"/>
                <w:vertAlign w:val="superscript"/>
              </w:rPr>
              <w:t>1</w:t>
            </w:r>
          </w:p>
        </w:tc>
      </w:tr>
      <w:tr w:rsidR="00812F23" w:rsidRPr="00E627FD" w14:paraId="60D101C9" w14:textId="77777777" w:rsidTr="009B6F4C">
        <w:trPr>
          <w:cantSplit/>
          <w:tblHeader/>
          <w:jc w:val="center"/>
        </w:trPr>
        <w:tc>
          <w:tcPr>
            <w:tcW w:w="1247" w:type="dxa"/>
            <w:vMerge w:val="restart"/>
            <w:shd w:val="clear" w:color="auto" w:fill="auto"/>
            <w:vAlign w:val="center"/>
          </w:tcPr>
          <w:p w14:paraId="5049C2DD" w14:textId="77777777" w:rsidR="00812F23" w:rsidRDefault="00812F23" w:rsidP="009B6F4C">
            <w:pPr>
              <w:jc w:val="left"/>
              <w:rPr>
                <w:bCs/>
                <w:sz w:val="18"/>
                <w:szCs w:val="18"/>
              </w:rPr>
            </w:pPr>
            <w:r>
              <w:rPr>
                <w:bCs/>
                <w:sz w:val="18"/>
                <w:szCs w:val="18"/>
              </w:rPr>
              <w:t>F-S-Req078</w:t>
            </w:r>
          </w:p>
        </w:tc>
        <w:tc>
          <w:tcPr>
            <w:tcW w:w="2370" w:type="dxa"/>
            <w:vMerge w:val="restart"/>
            <w:shd w:val="clear" w:color="auto" w:fill="auto"/>
            <w:vAlign w:val="center"/>
          </w:tcPr>
          <w:p w14:paraId="7228D9F4" w14:textId="77777777" w:rsidR="00812F23" w:rsidRDefault="00812F23" w:rsidP="009B6F4C">
            <w:pPr>
              <w:pStyle w:val="TableTextLeft"/>
              <w:rPr>
                <w:sz w:val="18"/>
                <w:szCs w:val="18"/>
              </w:rPr>
            </w:pPr>
            <w:r>
              <w:rPr>
                <w:sz w:val="18"/>
                <w:szCs w:val="18"/>
              </w:rPr>
              <w:t>N/A</w:t>
            </w:r>
          </w:p>
        </w:tc>
        <w:tc>
          <w:tcPr>
            <w:tcW w:w="1643" w:type="dxa"/>
            <w:vMerge w:val="restart"/>
            <w:shd w:val="clear" w:color="auto" w:fill="auto"/>
            <w:vAlign w:val="center"/>
          </w:tcPr>
          <w:p w14:paraId="42961EF2"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2C241F41" w14:textId="77777777" w:rsidR="00812F23" w:rsidRDefault="00812F23" w:rsidP="009B6F4C">
            <w:pPr>
              <w:pStyle w:val="TabelleText"/>
            </w:pPr>
            <w:r>
              <w:t>T-S-Req080</w:t>
            </w:r>
          </w:p>
        </w:tc>
        <w:tc>
          <w:tcPr>
            <w:tcW w:w="2567" w:type="dxa"/>
            <w:shd w:val="clear" w:color="auto" w:fill="auto"/>
            <w:vAlign w:val="center"/>
          </w:tcPr>
          <w:p w14:paraId="53A53D23" w14:textId="77777777" w:rsidR="00812F23" w:rsidRDefault="00812F23" w:rsidP="009B6F4C">
            <w:pPr>
              <w:jc w:val="left"/>
              <w:rPr>
                <w:sz w:val="18"/>
                <w:szCs w:val="18"/>
              </w:rPr>
            </w:pPr>
            <w:r>
              <w:rPr>
                <w:sz w:val="18"/>
                <w:szCs w:val="18"/>
              </w:rPr>
              <w:t>-</w:t>
            </w:r>
          </w:p>
        </w:tc>
      </w:tr>
      <w:tr w:rsidR="00DC6A9E" w:rsidRPr="00E627FD" w14:paraId="694C285C" w14:textId="77777777" w:rsidTr="009B6F4C">
        <w:trPr>
          <w:cantSplit/>
          <w:tblHeader/>
          <w:jc w:val="center"/>
        </w:trPr>
        <w:tc>
          <w:tcPr>
            <w:tcW w:w="1247" w:type="dxa"/>
            <w:vMerge/>
            <w:shd w:val="clear" w:color="auto" w:fill="auto"/>
            <w:vAlign w:val="center"/>
          </w:tcPr>
          <w:p w14:paraId="295617F0"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66E1109A"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38BC4CE8"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2ADF3EFE" w14:textId="77777777" w:rsidR="00812F23" w:rsidRDefault="00812F23" w:rsidP="009B6F4C">
            <w:pPr>
              <w:pStyle w:val="TabelleText"/>
            </w:pPr>
            <w:r>
              <w:t>T-S-Req080</w:t>
            </w:r>
          </w:p>
        </w:tc>
        <w:tc>
          <w:tcPr>
            <w:tcW w:w="2567" w:type="dxa"/>
            <w:shd w:val="clear" w:color="auto" w:fill="auto"/>
            <w:vAlign w:val="center"/>
          </w:tcPr>
          <w:p w14:paraId="51806087" w14:textId="77777777" w:rsidR="00812F23" w:rsidRDefault="00812F23" w:rsidP="009B6F4C">
            <w:pPr>
              <w:jc w:val="left"/>
              <w:rPr>
                <w:sz w:val="18"/>
                <w:szCs w:val="18"/>
              </w:rPr>
            </w:pPr>
            <w:r>
              <w:rPr>
                <w:sz w:val="18"/>
                <w:szCs w:val="18"/>
              </w:rPr>
              <w:t>-</w:t>
            </w:r>
          </w:p>
        </w:tc>
      </w:tr>
      <w:tr w:rsidR="00DC6A9E" w:rsidRPr="00E627FD" w14:paraId="56AA6AF3" w14:textId="77777777" w:rsidTr="009B6F4C">
        <w:trPr>
          <w:cantSplit/>
          <w:tblHeader/>
          <w:jc w:val="center"/>
        </w:trPr>
        <w:tc>
          <w:tcPr>
            <w:tcW w:w="1247" w:type="dxa"/>
            <w:vMerge/>
            <w:shd w:val="clear" w:color="auto" w:fill="auto"/>
            <w:vAlign w:val="center"/>
          </w:tcPr>
          <w:p w14:paraId="4503F51B"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43DEF363"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5B2BE9FD"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3EBC849F" w14:textId="77777777" w:rsidR="00812F23" w:rsidRDefault="00812F23" w:rsidP="009B6F4C">
            <w:pPr>
              <w:pStyle w:val="TabelleText"/>
            </w:pPr>
            <w:r>
              <w:t>T-S-Req080</w:t>
            </w:r>
          </w:p>
        </w:tc>
        <w:tc>
          <w:tcPr>
            <w:tcW w:w="2567" w:type="dxa"/>
            <w:shd w:val="clear" w:color="auto" w:fill="auto"/>
            <w:vAlign w:val="center"/>
          </w:tcPr>
          <w:p w14:paraId="6138AF50" w14:textId="77777777" w:rsidR="00812F23" w:rsidRDefault="00812F23" w:rsidP="009B6F4C">
            <w:pPr>
              <w:jc w:val="left"/>
              <w:rPr>
                <w:sz w:val="18"/>
                <w:szCs w:val="18"/>
              </w:rPr>
            </w:pPr>
            <w:r>
              <w:rPr>
                <w:sz w:val="18"/>
                <w:szCs w:val="18"/>
              </w:rPr>
              <w:t>-</w:t>
            </w:r>
          </w:p>
        </w:tc>
      </w:tr>
      <w:tr w:rsidR="00812F23" w:rsidRPr="00E627FD" w14:paraId="6CAB71D6" w14:textId="77777777" w:rsidTr="009B6F4C">
        <w:trPr>
          <w:cantSplit/>
          <w:tblHeader/>
          <w:jc w:val="center"/>
        </w:trPr>
        <w:tc>
          <w:tcPr>
            <w:tcW w:w="1247" w:type="dxa"/>
            <w:vMerge w:val="restart"/>
            <w:shd w:val="clear" w:color="auto" w:fill="auto"/>
            <w:vAlign w:val="center"/>
          </w:tcPr>
          <w:p w14:paraId="62D5D2C7" w14:textId="77777777" w:rsidR="00812F23" w:rsidRDefault="00812F23" w:rsidP="009B6F4C">
            <w:pPr>
              <w:jc w:val="left"/>
              <w:rPr>
                <w:bCs/>
                <w:sz w:val="18"/>
                <w:szCs w:val="18"/>
              </w:rPr>
            </w:pPr>
            <w:r>
              <w:rPr>
                <w:bCs/>
                <w:sz w:val="18"/>
                <w:szCs w:val="18"/>
              </w:rPr>
              <w:t>F-S-Req081</w:t>
            </w:r>
          </w:p>
        </w:tc>
        <w:tc>
          <w:tcPr>
            <w:tcW w:w="2370" w:type="dxa"/>
            <w:vMerge w:val="restart"/>
            <w:shd w:val="clear" w:color="auto" w:fill="auto"/>
            <w:vAlign w:val="center"/>
          </w:tcPr>
          <w:p w14:paraId="400408B7" w14:textId="77777777" w:rsidR="00812F23" w:rsidRDefault="00812F23" w:rsidP="009B6F4C">
            <w:pPr>
              <w:pStyle w:val="TableTextLeft"/>
              <w:rPr>
                <w:sz w:val="18"/>
                <w:szCs w:val="18"/>
              </w:rPr>
            </w:pPr>
            <w:r>
              <w:rPr>
                <w:sz w:val="18"/>
                <w:szCs w:val="18"/>
              </w:rPr>
              <w:t>N/A</w:t>
            </w:r>
          </w:p>
        </w:tc>
        <w:tc>
          <w:tcPr>
            <w:tcW w:w="1643" w:type="dxa"/>
            <w:vMerge w:val="restart"/>
            <w:shd w:val="clear" w:color="auto" w:fill="auto"/>
            <w:vAlign w:val="center"/>
          </w:tcPr>
          <w:p w14:paraId="75CF27F3"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273C7C75" w14:textId="77777777" w:rsidR="00812F23" w:rsidRDefault="00812F23" w:rsidP="009B6F4C">
            <w:pPr>
              <w:pStyle w:val="TabelleText"/>
            </w:pPr>
            <w:r>
              <w:t>T-S-Req078</w:t>
            </w:r>
          </w:p>
        </w:tc>
        <w:tc>
          <w:tcPr>
            <w:tcW w:w="2567" w:type="dxa"/>
            <w:shd w:val="clear" w:color="auto" w:fill="auto"/>
            <w:vAlign w:val="center"/>
          </w:tcPr>
          <w:p w14:paraId="567F4CA0" w14:textId="77777777" w:rsidR="00812F23" w:rsidRDefault="00812F23" w:rsidP="009B6F4C">
            <w:pPr>
              <w:jc w:val="left"/>
              <w:rPr>
                <w:sz w:val="18"/>
                <w:szCs w:val="18"/>
              </w:rPr>
            </w:pPr>
            <w:r>
              <w:rPr>
                <w:sz w:val="18"/>
                <w:szCs w:val="18"/>
              </w:rPr>
              <w:t>-</w:t>
            </w:r>
          </w:p>
        </w:tc>
      </w:tr>
      <w:tr w:rsidR="00DC6A9E" w:rsidRPr="00E627FD" w14:paraId="1E844299" w14:textId="77777777" w:rsidTr="009B6F4C">
        <w:trPr>
          <w:cantSplit/>
          <w:tblHeader/>
          <w:jc w:val="center"/>
        </w:trPr>
        <w:tc>
          <w:tcPr>
            <w:tcW w:w="1247" w:type="dxa"/>
            <w:vMerge/>
            <w:shd w:val="clear" w:color="auto" w:fill="auto"/>
            <w:vAlign w:val="center"/>
          </w:tcPr>
          <w:p w14:paraId="083B052C"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5B422826"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140B185E"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08B28A78" w14:textId="77777777" w:rsidR="00812F23" w:rsidRDefault="00812F23" w:rsidP="009B6F4C">
            <w:pPr>
              <w:pStyle w:val="TabelleText"/>
            </w:pPr>
            <w:r>
              <w:t>T-S-Req078</w:t>
            </w:r>
          </w:p>
        </w:tc>
        <w:tc>
          <w:tcPr>
            <w:tcW w:w="2567" w:type="dxa"/>
            <w:shd w:val="clear" w:color="auto" w:fill="auto"/>
            <w:vAlign w:val="center"/>
          </w:tcPr>
          <w:p w14:paraId="4476D989" w14:textId="77777777" w:rsidR="00812F23" w:rsidRDefault="00812F23" w:rsidP="009B6F4C">
            <w:pPr>
              <w:jc w:val="left"/>
              <w:rPr>
                <w:sz w:val="18"/>
                <w:szCs w:val="18"/>
              </w:rPr>
            </w:pPr>
            <w:r>
              <w:rPr>
                <w:sz w:val="18"/>
                <w:szCs w:val="18"/>
              </w:rPr>
              <w:t>-</w:t>
            </w:r>
          </w:p>
        </w:tc>
      </w:tr>
      <w:tr w:rsidR="00DC6A9E" w:rsidRPr="00E627FD" w14:paraId="2F1F3632" w14:textId="77777777" w:rsidTr="009B6F4C">
        <w:trPr>
          <w:cantSplit/>
          <w:tblHeader/>
          <w:jc w:val="center"/>
        </w:trPr>
        <w:tc>
          <w:tcPr>
            <w:tcW w:w="1247" w:type="dxa"/>
            <w:vMerge/>
            <w:shd w:val="clear" w:color="auto" w:fill="auto"/>
            <w:vAlign w:val="center"/>
          </w:tcPr>
          <w:p w14:paraId="52FBBBA7"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1E5AC7DE"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1BB24D18"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22444319" w14:textId="77777777" w:rsidR="00812F23" w:rsidRDefault="00812F23" w:rsidP="009B6F4C">
            <w:pPr>
              <w:pStyle w:val="TabelleText"/>
            </w:pPr>
            <w:r>
              <w:t>T-S-Req078</w:t>
            </w:r>
          </w:p>
        </w:tc>
        <w:tc>
          <w:tcPr>
            <w:tcW w:w="2567" w:type="dxa"/>
            <w:shd w:val="clear" w:color="auto" w:fill="auto"/>
            <w:vAlign w:val="center"/>
          </w:tcPr>
          <w:p w14:paraId="2FCEE475" w14:textId="77777777" w:rsidR="00812F23" w:rsidRDefault="00812F23" w:rsidP="009B6F4C">
            <w:pPr>
              <w:jc w:val="left"/>
              <w:rPr>
                <w:sz w:val="18"/>
                <w:szCs w:val="18"/>
              </w:rPr>
            </w:pPr>
            <w:r>
              <w:rPr>
                <w:sz w:val="18"/>
                <w:szCs w:val="18"/>
              </w:rPr>
              <w:t>-</w:t>
            </w:r>
          </w:p>
        </w:tc>
      </w:tr>
      <w:tr w:rsidR="00812F23" w:rsidRPr="00E627FD" w14:paraId="07955689" w14:textId="77777777" w:rsidTr="009B6F4C">
        <w:trPr>
          <w:cantSplit/>
          <w:tblHeader/>
          <w:jc w:val="center"/>
        </w:trPr>
        <w:tc>
          <w:tcPr>
            <w:tcW w:w="1247" w:type="dxa"/>
            <w:vMerge w:val="restart"/>
            <w:shd w:val="clear" w:color="auto" w:fill="auto"/>
            <w:vAlign w:val="center"/>
          </w:tcPr>
          <w:p w14:paraId="5B6EDFE6" w14:textId="77777777" w:rsidR="00812F23" w:rsidRDefault="00812F23" w:rsidP="009B6F4C">
            <w:pPr>
              <w:jc w:val="left"/>
              <w:rPr>
                <w:bCs/>
                <w:sz w:val="18"/>
                <w:szCs w:val="18"/>
              </w:rPr>
            </w:pPr>
            <w:r>
              <w:rPr>
                <w:bCs/>
                <w:sz w:val="18"/>
                <w:szCs w:val="18"/>
              </w:rPr>
              <w:t>F-S-Req083</w:t>
            </w:r>
          </w:p>
        </w:tc>
        <w:tc>
          <w:tcPr>
            <w:tcW w:w="2370" w:type="dxa"/>
            <w:vMerge w:val="restart"/>
            <w:shd w:val="clear" w:color="auto" w:fill="auto"/>
            <w:vAlign w:val="center"/>
          </w:tcPr>
          <w:p w14:paraId="47905C30" w14:textId="77777777" w:rsidR="00812F23" w:rsidRDefault="00812F23" w:rsidP="009B6F4C">
            <w:pPr>
              <w:pStyle w:val="TableTextLeft"/>
              <w:rPr>
                <w:sz w:val="18"/>
                <w:szCs w:val="18"/>
              </w:rPr>
            </w:pPr>
            <w:r>
              <w:rPr>
                <w:sz w:val="18"/>
                <w:szCs w:val="18"/>
              </w:rPr>
              <w:t>1 second</w:t>
            </w:r>
          </w:p>
        </w:tc>
        <w:tc>
          <w:tcPr>
            <w:tcW w:w="1643" w:type="dxa"/>
            <w:vMerge w:val="restart"/>
            <w:shd w:val="clear" w:color="auto" w:fill="auto"/>
            <w:vAlign w:val="center"/>
          </w:tcPr>
          <w:p w14:paraId="082D6AEB"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516B65CE" w14:textId="77777777" w:rsidR="00812F23" w:rsidRDefault="00812F23" w:rsidP="009B6F4C">
            <w:pPr>
              <w:pStyle w:val="TabelleText"/>
            </w:pPr>
            <w:r>
              <w:t>T-S-Req083</w:t>
            </w:r>
          </w:p>
        </w:tc>
        <w:tc>
          <w:tcPr>
            <w:tcW w:w="2567" w:type="dxa"/>
            <w:shd w:val="clear" w:color="auto" w:fill="auto"/>
            <w:vAlign w:val="center"/>
          </w:tcPr>
          <w:p w14:paraId="202D5EAA" w14:textId="77777777" w:rsidR="00812F23" w:rsidRDefault="00812F23" w:rsidP="009B6F4C">
            <w:pPr>
              <w:jc w:val="left"/>
              <w:rPr>
                <w:sz w:val="18"/>
                <w:szCs w:val="18"/>
              </w:rPr>
            </w:pPr>
            <w:r>
              <w:rPr>
                <w:sz w:val="18"/>
                <w:szCs w:val="18"/>
              </w:rPr>
              <w:t>1 Second</w:t>
            </w:r>
          </w:p>
        </w:tc>
      </w:tr>
      <w:tr w:rsidR="00812F23" w:rsidRPr="00E627FD" w14:paraId="61BE1A2F" w14:textId="77777777" w:rsidTr="009B6F4C">
        <w:trPr>
          <w:cantSplit/>
          <w:tblHeader/>
          <w:jc w:val="center"/>
        </w:trPr>
        <w:tc>
          <w:tcPr>
            <w:tcW w:w="1247" w:type="dxa"/>
            <w:vMerge/>
            <w:shd w:val="clear" w:color="auto" w:fill="auto"/>
            <w:vAlign w:val="center"/>
          </w:tcPr>
          <w:p w14:paraId="4D3E53C3"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B202E36" w14:textId="77777777" w:rsidR="00812F23" w:rsidRPr="00E627FD" w:rsidRDefault="00812F23" w:rsidP="009B6F4C">
            <w:pPr>
              <w:pStyle w:val="TableTextLeft"/>
              <w:rPr>
                <w:i/>
                <w:lang w:val="en-GB"/>
              </w:rPr>
            </w:pPr>
          </w:p>
        </w:tc>
        <w:tc>
          <w:tcPr>
            <w:tcW w:w="1643" w:type="dxa"/>
            <w:vMerge/>
            <w:shd w:val="clear" w:color="auto" w:fill="auto"/>
            <w:vAlign w:val="center"/>
          </w:tcPr>
          <w:p w14:paraId="4C99CDAB" w14:textId="77777777" w:rsidR="00812F23" w:rsidRPr="00E627FD" w:rsidRDefault="00812F23" w:rsidP="009B6F4C">
            <w:pPr>
              <w:jc w:val="left"/>
              <w:rPr>
                <w:color w:val="0000FF"/>
                <w:sz w:val="18"/>
                <w:szCs w:val="18"/>
              </w:rPr>
            </w:pPr>
          </w:p>
        </w:tc>
        <w:tc>
          <w:tcPr>
            <w:tcW w:w="1320" w:type="dxa"/>
            <w:shd w:val="clear" w:color="auto" w:fill="auto"/>
            <w:vAlign w:val="center"/>
          </w:tcPr>
          <w:p w14:paraId="072570C8" w14:textId="77777777" w:rsidR="00812F23" w:rsidRDefault="00812F23" w:rsidP="009B6F4C">
            <w:pPr>
              <w:pStyle w:val="TabelleText"/>
            </w:pPr>
            <w:r>
              <w:t>T-S-Req085</w:t>
            </w:r>
          </w:p>
        </w:tc>
        <w:tc>
          <w:tcPr>
            <w:tcW w:w="2567" w:type="dxa"/>
            <w:shd w:val="clear" w:color="auto" w:fill="auto"/>
            <w:vAlign w:val="center"/>
          </w:tcPr>
          <w:p w14:paraId="4264662C" w14:textId="77777777" w:rsidR="00812F23" w:rsidRDefault="00812F23" w:rsidP="009B6F4C">
            <w:pPr>
              <w:jc w:val="left"/>
              <w:rPr>
                <w:sz w:val="18"/>
                <w:szCs w:val="18"/>
              </w:rPr>
            </w:pPr>
            <w:r>
              <w:rPr>
                <w:sz w:val="18"/>
                <w:szCs w:val="18"/>
              </w:rPr>
              <w:t>-</w:t>
            </w:r>
          </w:p>
        </w:tc>
      </w:tr>
      <w:tr w:rsidR="00DC6A9E" w:rsidRPr="00E627FD" w14:paraId="15023C44" w14:textId="77777777" w:rsidTr="009B6F4C">
        <w:trPr>
          <w:cantSplit/>
          <w:tblHeader/>
          <w:jc w:val="center"/>
        </w:trPr>
        <w:tc>
          <w:tcPr>
            <w:tcW w:w="1247" w:type="dxa"/>
            <w:vMerge/>
            <w:shd w:val="clear" w:color="auto" w:fill="auto"/>
            <w:vAlign w:val="center"/>
          </w:tcPr>
          <w:p w14:paraId="20B084B2"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2EDF6AEB"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4C15936F"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72C5EFE6" w14:textId="77777777" w:rsidR="00812F23" w:rsidRDefault="00812F23" w:rsidP="009B6F4C">
            <w:pPr>
              <w:pStyle w:val="TabelleText"/>
            </w:pPr>
            <w:r>
              <w:t>T-S-Req083</w:t>
            </w:r>
          </w:p>
        </w:tc>
        <w:tc>
          <w:tcPr>
            <w:tcW w:w="2567" w:type="dxa"/>
            <w:shd w:val="clear" w:color="auto" w:fill="auto"/>
            <w:vAlign w:val="center"/>
          </w:tcPr>
          <w:p w14:paraId="2E913DF2" w14:textId="77777777" w:rsidR="00812F23" w:rsidRDefault="00812F23" w:rsidP="009B6F4C">
            <w:pPr>
              <w:jc w:val="left"/>
              <w:rPr>
                <w:sz w:val="18"/>
                <w:szCs w:val="18"/>
              </w:rPr>
            </w:pPr>
            <w:r>
              <w:rPr>
                <w:sz w:val="18"/>
                <w:szCs w:val="18"/>
              </w:rPr>
              <w:t>1 Second</w:t>
            </w:r>
          </w:p>
        </w:tc>
      </w:tr>
      <w:tr w:rsidR="00812F23" w:rsidRPr="00E627FD" w14:paraId="5174AB78" w14:textId="77777777" w:rsidTr="009B6F4C">
        <w:trPr>
          <w:cantSplit/>
          <w:tblHeader/>
          <w:jc w:val="center"/>
        </w:trPr>
        <w:tc>
          <w:tcPr>
            <w:tcW w:w="1247" w:type="dxa"/>
            <w:vMerge/>
            <w:shd w:val="clear" w:color="auto" w:fill="auto"/>
            <w:vAlign w:val="center"/>
          </w:tcPr>
          <w:p w14:paraId="11CEBDE5"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4357AEB7" w14:textId="77777777" w:rsidR="00812F23" w:rsidRPr="00E627FD" w:rsidRDefault="00812F23" w:rsidP="009B6F4C">
            <w:pPr>
              <w:pStyle w:val="TableTextLeft"/>
              <w:rPr>
                <w:i/>
                <w:lang w:val="en-GB"/>
              </w:rPr>
            </w:pPr>
          </w:p>
        </w:tc>
        <w:tc>
          <w:tcPr>
            <w:tcW w:w="1643" w:type="dxa"/>
            <w:vMerge/>
            <w:shd w:val="clear" w:color="auto" w:fill="auto"/>
            <w:vAlign w:val="center"/>
          </w:tcPr>
          <w:p w14:paraId="15D688FC" w14:textId="77777777" w:rsidR="00812F23" w:rsidRPr="00E627FD" w:rsidRDefault="00812F23" w:rsidP="009B6F4C">
            <w:pPr>
              <w:jc w:val="left"/>
              <w:rPr>
                <w:color w:val="0000FF"/>
                <w:sz w:val="18"/>
                <w:szCs w:val="18"/>
              </w:rPr>
            </w:pPr>
          </w:p>
        </w:tc>
        <w:tc>
          <w:tcPr>
            <w:tcW w:w="1320" w:type="dxa"/>
            <w:shd w:val="clear" w:color="auto" w:fill="auto"/>
            <w:vAlign w:val="center"/>
          </w:tcPr>
          <w:p w14:paraId="6251F19A" w14:textId="77777777" w:rsidR="00812F23" w:rsidRDefault="00812F23" w:rsidP="009B6F4C">
            <w:pPr>
              <w:pStyle w:val="TabelleText"/>
            </w:pPr>
            <w:r>
              <w:t>T-S-Req085</w:t>
            </w:r>
          </w:p>
        </w:tc>
        <w:tc>
          <w:tcPr>
            <w:tcW w:w="2567" w:type="dxa"/>
            <w:shd w:val="clear" w:color="auto" w:fill="auto"/>
            <w:vAlign w:val="center"/>
          </w:tcPr>
          <w:p w14:paraId="7CAE9AC6" w14:textId="77777777" w:rsidR="00812F23" w:rsidRDefault="00812F23" w:rsidP="009B6F4C">
            <w:pPr>
              <w:jc w:val="left"/>
              <w:rPr>
                <w:sz w:val="18"/>
                <w:szCs w:val="18"/>
              </w:rPr>
            </w:pPr>
            <w:r>
              <w:rPr>
                <w:sz w:val="18"/>
                <w:szCs w:val="18"/>
              </w:rPr>
              <w:t>-</w:t>
            </w:r>
          </w:p>
        </w:tc>
      </w:tr>
      <w:tr w:rsidR="00DC6A9E" w:rsidRPr="00E627FD" w14:paraId="7D2FF7F6" w14:textId="77777777" w:rsidTr="009B6F4C">
        <w:trPr>
          <w:cantSplit/>
          <w:tblHeader/>
          <w:jc w:val="center"/>
        </w:trPr>
        <w:tc>
          <w:tcPr>
            <w:tcW w:w="1247" w:type="dxa"/>
            <w:vMerge/>
            <w:shd w:val="clear" w:color="auto" w:fill="auto"/>
            <w:vAlign w:val="center"/>
          </w:tcPr>
          <w:p w14:paraId="03E2F915"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357A4FFB"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305B1040"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308B2657" w14:textId="77777777" w:rsidR="00812F23" w:rsidRDefault="00812F23" w:rsidP="009B6F4C">
            <w:pPr>
              <w:pStyle w:val="TabelleText"/>
            </w:pPr>
            <w:r>
              <w:t>T-S-Req083</w:t>
            </w:r>
          </w:p>
        </w:tc>
        <w:tc>
          <w:tcPr>
            <w:tcW w:w="2567" w:type="dxa"/>
            <w:shd w:val="clear" w:color="auto" w:fill="auto"/>
            <w:vAlign w:val="center"/>
          </w:tcPr>
          <w:p w14:paraId="654AAF32" w14:textId="77777777" w:rsidR="00812F23" w:rsidRDefault="00812F23" w:rsidP="009B6F4C">
            <w:pPr>
              <w:jc w:val="left"/>
              <w:rPr>
                <w:sz w:val="18"/>
                <w:szCs w:val="18"/>
              </w:rPr>
            </w:pPr>
            <w:r>
              <w:rPr>
                <w:sz w:val="18"/>
                <w:szCs w:val="18"/>
              </w:rPr>
              <w:t>1 Second</w:t>
            </w:r>
          </w:p>
        </w:tc>
      </w:tr>
      <w:tr w:rsidR="00812F23" w:rsidRPr="00E627FD" w14:paraId="6B9D7D6E" w14:textId="77777777" w:rsidTr="009B6F4C">
        <w:trPr>
          <w:cantSplit/>
          <w:tblHeader/>
          <w:jc w:val="center"/>
        </w:trPr>
        <w:tc>
          <w:tcPr>
            <w:tcW w:w="1247" w:type="dxa"/>
            <w:vMerge/>
            <w:shd w:val="clear" w:color="auto" w:fill="auto"/>
            <w:vAlign w:val="center"/>
          </w:tcPr>
          <w:p w14:paraId="3448A0AA"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1485CD1" w14:textId="77777777" w:rsidR="00812F23" w:rsidRPr="00E627FD" w:rsidRDefault="00812F23" w:rsidP="009B6F4C">
            <w:pPr>
              <w:pStyle w:val="TableTextLeft"/>
              <w:rPr>
                <w:i/>
                <w:lang w:val="en-GB"/>
              </w:rPr>
            </w:pPr>
          </w:p>
        </w:tc>
        <w:tc>
          <w:tcPr>
            <w:tcW w:w="1643" w:type="dxa"/>
            <w:vMerge/>
            <w:shd w:val="clear" w:color="auto" w:fill="auto"/>
            <w:vAlign w:val="center"/>
          </w:tcPr>
          <w:p w14:paraId="301DAD92" w14:textId="77777777" w:rsidR="00812F23" w:rsidRPr="00E627FD" w:rsidRDefault="00812F23" w:rsidP="009B6F4C">
            <w:pPr>
              <w:jc w:val="left"/>
              <w:rPr>
                <w:color w:val="0000FF"/>
                <w:sz w:val="18"/>
                <w:szCs w:val="18"/>
              </w:rPr>
            </w:pPr>
          </w:p>
        </w:tc>
        <w:tc>
          <w:tcPr>
            <w:tcW w:w="1320" w:type="dxa"/>
            <w:shd w:val="clear" w:color="auto" w:fill="auto"/>
            <w:vAlign w:val="center"/>
          </w:tcPr>
          <w:p w14:paraId="7D98863D" w14:textId="77777777" w:rsidR="00812F23" w:rsidRDefault="00812F23" w:rsidP="009B6F4C">
            <w:pPr>
              <w:pStyle w:val="TabelleText"/>
            </w:pPr>
            <w:r>
              <w:t>T-S-Req085</w:t>
            </w:r>
          </w:p>
        </w:tc>
        <w:tc>
          <w:tcPr>
            <w:tcW w:w="2567" w:type="dxa"/>
            <w:shd w:val="clear" w:color="auto" w:fill="auto"/>
            <w:vAlign w:val="center"/>
          </w:tcPr>
          <w:p w14:paraId="5F62C7F2" w14:textId="77777777" w:rsidR="00812F23" w:rsidRDefault="00812F23" w:rsidP="009B6F4C">
            <w:pPr>
              <w:jc w:val="left"/>
              <w:rPr>
                <w:sz w:val="18"/>
                <w:szCs w:val="18"/>
              </w:rPr>
            </w:pPr>
            <w:r>
              <w:rPr>
                <w:sz w:val="18"/>
                <w:szCs w:val="18"/>
              </w:rPr>
              <w:t>-</w:t>
            </w:r>
          </w:p>
        </w:tc>
      </w:tr>
      <w:tr w:rsidR="00812F23" w:rsidRPr="00E627FD" w14:paraId="0B34EC77" w14:textId="77777777" w:rsidTr="009B6F4C">
        <w:trPr>
          <w:cantSplit/>
          <w:tblHeader/>
          <w:jc w:val="center"/>
        </w:trPr>
        <w:tc>
          <w:tcPr>
            <w:tcW w:w="1247" w:type="dxa"/>
            <w:vMerge w:val="restart"/>
            <w:shd w:val="clear" w:color="auto" w:fill="auto"/>
            <w:vAlign w:val="center"/>
          </w:tcPr>
          <w:p w14:paraId="13E1E218" w14:textId="77777777" w:rsidR="00812F23" w:rsidRDefault="00812F23" w:rsidP="009B6F4C">
            <w:pPr>
              <w:jc w:val="left"/>
              <w:rPr>
                <w:bCs/>
                <w:sz w:val="18"/>
                <w:szCs w:val="18"/>
              </w:rPr>
            </w:pPr>
            <w:r>
              <w:rPr>
                <w:bCs/>
                <w:sz w:val="18"/>
                <w:szCs w:val="18"/>
              </w:rPr>
              <w:t>F-S-Req085</w:t>
            </w:r>
          </w:p>
        </w:tc>
        <w:tc>
          <w:tcPr>
            <w:tcW w:w="2370" w:type="dxa"/>
            <w:vMerge w:val="restart"/>
            <w:shd w:val="clear" w:color="auto" w:fill="auto"/>
            <w:vAlign w:val="center"/>
          </w:tcPr>
          <w:p w14:paraId="5BAB7361" w14:textId="77777777" w:rsidR="00812F23" w:rsidRDefault="00812F23" w:rsidP="009B6F4C">
            <w:pPr>
              <w:pStyle w:val="TableTextLeft"/>
              <w:rPr>
                <w:sz w:val="18"/>
                <w:szCs w:val="18"/>
              </w:rPr>
            </w:pPr>
            <w:r>
              <w:rPr>
                <w:sz w:val="18"/>
                <w:szCs w:val="18"/>
              </w:rPr>
              <w:t>N/A</w:t>
            </w:r>
          </w:p>
        </w:tc>
        <w:tc>
          <w:tcPr>
            <w:tcW w:w="1643" w:type="dxa"/>
            <w:vMerge w:val="restart"/>
            <w:shd w:val="clear" w:color="auto" w:fill="auto"/>
            <w:vAlign w:val="center"/>
          </w:tcPr>
          <w:p w14:paraId="5B764713"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639180E3" w14:textId="77777777" w:rsidR="00812F23" w:rsidRDefault="00812F23" w:rsidP="009B6F4C">
            <w:pPr>
              <w:pStyle w:val="TabelleText"/>
            </w:pPr>
            <w:r>
              <w:t>T-S-Req087</w:t>
            </w:r>
          </w:p>
        </w:tc>
        <w:tc>
          <w:tcPr>
            <w:tcW w:w="2567" w:type="dxa"/>
            <w:shd w:val="clear" w:color="auto" w:fill="auto"/>
            <w:vAlign w:val="center"/>
          </w:tcPr>
          <w:p w14:paraId="600A6E43" w14:textId="77777777" w:rsidR="00812F23" w:rsidRDefault="00812F23" w:rsidP="009B6F4C">
            <w:pPr>
              <w:jc w:val="left"/>
              <w:rPr>
                <w:sz w:val="18"/>
                <w:szCs w:val="18"/>
              </w:rPr>
            </w:pPr>
            <w:r>
              <w:rPr>
                <w:sz w:val="18"/>
                <w:szCs w:val="18"/>
              </w:rPr>
              <w:t>-</w:t>
            </w:r>
          </w:p>
        </w:tc>
      </w:tr>
      <w:tr w:rsidR="00DC6A9E" w:rsidRPr="00E627FD" w14:paraId="06F1BC4D" w14:textId="77777777" w:rsidTr="009B6F4C">
        <w:trPr>
          <w:cantSplit/>
          <w:tblHeader/>
          <w:jc w:val="center"/>
        </w:trPr>
        <w:tc>
          <w:tcPr>
            <w:tcW w:w="1247" w:type="dxa"/>
            <w:vMerge/>
            <w:shd w:val="clear" w:color="auto" w:fill="auto"/>
            <w:vAlign w:val="center"/>
          </w:tcPr>
          <w:p w14:paraId="086048D5"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70D6BE4F"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794FDFF8"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0850364B" w14:textId="77777777" w:rsidR="00812F23" w:rsidRDefault="00812F23" w:rsidP="009B6F4C">
            <w:pPr>
              <w:pStyle w:val="TabelleText"/>
            </w:pPr>
            <w:r>
              <w:t>T-S-Req087</w:t>
            </w:r>
          </w:p>
        </w:tc>
        <w:tc>
          <w:tcPr>
            <w:tcW w:w="2567" w:type="dxa"/>
            <w:shd w:val="clear" w:color="auto" w:fill="auto"/>
            <w:vAlign w:val="center"/>
          </w:tcPr>
          <w:p w14:paraId="083F7ED7" w14:textId="77777777" w:rsidR="00812F23" w:rsidRDefault="00812F23" w:rsidP="009B6F4C">
            <w:pPr>
              <w:jc w:val="left"/>
              <w:rPr>
                <w:sz w:val="18"/>
                <w:szCs w:val="18"/>
              </w:rPr>
            </w:pPr>
            <w:r>
              <w:rPr>
                <w:sz w:val="18"/>
                <w:szCs w:val="18"/>
              </w:rPr>
              <w:t>-</w:t>
            </w:r>
          </w:p>
        </w:tc>
      </w:tr>
      <w:tr w:rsidR="00DC6A9E" w:rsidRPr="00E627FD" w14:paraId="372AA230" w14:textId="77777777" w:rsidTr="009B6F4C">
        <w:trPr>
          <w:cantSplit/>
          <w:tblHeader/>
          <w:jc w:val="center"/>
        </w:trPr>
        <w:tc>
          <w:tcPr>
            <w:tcW w:w="1247" w:type="dxa"/>
            <w:vMerge/>
            <w:shd w:val="clear" w:color="auto" w:fill="auto"/>
            <w:vAlign w:val="center"/>
          </w:tcPr>
          <w:p w14:paraId="02D18050"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3A34223A"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7D11E881"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3311A11D" w14:textId="77777777" w:rsidR="00812F23" w:rsidRDefault="00812F23" w:rsidP="009B6F4C">
            <w:pPr>
              <w:pStyle w:val="TabelleText"/>
            </w:pPr>
            <w:r>
              <w:t>T-S-Req087</w:t>
            </w:r>
          </w:p>
        </w:tc>
        <w:tc>
          <w:tcPr>
            <w:tcW w:w="2567" w:type="dxa"/>
            <w:shd w:val="clear" w:color="auto" w:fill="auto"/>
            <w:vAlign w:val="center"/>
          </w:tcPr>
          <w:p w14:paraId="465E9FF0" w14:textId="77777777" w:rsidR="00812F23" w:rsidRDefault="00812F23" w:rsidP="009B6F4C">
            <w:pPr>
              <w:jc w:val="left"/>
              <w:rPr>
                <w:sz w:val="18"/>
                <w:szCs w:val="18"/>
              </w:rPr>
            </w:pPr>
            <w:r>
              <w:rPr>
                <w:sz w:val="18"/>
                <w:szCs w:val="18"/>
              </w:rPr>
              <w:t>-</w:t>
            </w:r>
          </w:p>
        </w:tc>
      </w:tr>
      <w:tr w:rsidR="00812F23" w:rsidRPr="00E627FD" w14:paraId="07D46A46" w14:textId="77777777" w:rsidTr="009B6F4C">
        <w:trPr>
          <w:cantSplit/>
          <w:tblHeader/>
          <w:jc w:val="center"/>
        </w:trPr>
        <w:tc>
          <w:tcPr>
            <w:tcW w:w="1247" w:type="dxa"/>
            <w:vMerge w:val="restart"/>
            <w:shd w:val="clear" w:color="auto" w:fill="auto"/>
            <w:vAlign w:val="center"/>
          </w:tcPr>
          <w:p w14:paraId="799CE9C5" w14:textId="77777777" w:rsidR="00812F23" w:rsidRDefault="00812F23" w:rsidP="009B6F4C">
            <w:pPr>
              <w:jc w:val="left"/>
              <w:rPr>
                <w:bCs/>
                <w:sz w:val="18"/>
                <w:szCs w:val="18"/>
              </w:rPr>
            </w:pPr>
            <w:r>
              <w:rPr>
                <w:bCs/>
                <w:sz w:val="18"/>
                <w:szCs w:val="18"/>
              </w:rPr>
              <w:t>F-S-Req088</w:t>
            </w:r>
          </w:p>
        </w:tc>
        <w:tc>
          <w:tcPr>
            <w:tcW w:w="2370" w:type="dxa"/>
            <w:vMerge w:val="restart"/>
            <w:shd w:val="clear" w:color="auto" w:fill="auto"/>
            <w:vAlign w:val="center"/>
          </w:tcPr>
          <w:p w14:paraId="13C11EB5" w14:textId="77777777" w:rsidR="00812F23" w:rsidRDefault="00812F23" w:rsidP="009B6F4C">
            <w:pPr>
              <w:pStyle w:val="TableTextLeft"/>
              <w:rPr>
                <w:sz w:val="18"/>
                <w:szCs w:val="18"/>
              </w:rPr>
            </w:pPr>
            <w:r>
              <w:rPr>
                <w:sz w:val="18"/>
                <w:szCs w:val="18"/>
              </w:rPr>
              <w:t>1 second</w:t>
            </w:r>
          </w:p>
        </w:tc>
        <w:tc>
          <w:tcPr>
            <w:tcW w:w="1643" w:type="dxa"/>
            <w:vMerge w:val="restart"/>
            <w:shd w:val="clear" w:color="auto" w:fill="auto"/>
            <w:vAlign w:val="center"/>
          </w:tcPr>
          <w:p w14:paraId="72C3CE35"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5CCAB9E5" w14:textId="77777777" w:rsidR="00812F23" w:rsidRDefault="00812F23" w:rsidP="009B6F4C">
            <w:pPr>
              <w:pStyle w:val="TabelleText"/>
            </w:pPr>
            <w:r>
              <w:t>T-S-Req088</w:t>
            </w:r>
          </w:p>
        </w:tc>
        <w:tc>
          <w:tcPr>
            <w:tcW w:w="2567" w:type="dxa"/>
            <w:shd w:val="clear" w:color="auto" w:fill="auto"/>
            <w:vAlign w:val="center"/>
          </w:tcPr>
          <w:p w14:paraId="684A5CBB" w14:textId="77777777" w:rsidR="00812F23" w:rsidRDefault="00812F23" w:rsidP="009B6F4C">
            <w:pPr>
              <w:jc w:val="left"/>
              <w:rPr>
                <w:sz w:val="18"/>
                <w:szCs w:val="18"/>
              </w:rPr>
            </w:pPr>
            <w:r>
              <w:rPr>
                <w:sz w:val="18"/>
                <w:szCs w:val="18"/>
              </w:rPr>
              <w:t>1 Second</w:t>
            </w:r>
          </w:p>
        </w:tc>
      </w:tr>
      <w:tr w:rsidR="00DC6A9E" w:rsidRPr="00E627FD" w14:paraId="2F413756" w14:textId="77777777" w:rsidTr="009B6F4C">
        <w:trPr>
          <w:cantSplit/>
          <w:tblHeader/>
          <w:jc w:val="center"/>
        </w:trPr>
        <w:tc>
          <w:tcPr>
            <w:tcW w:w="1247" w:type="dxa"/>
            <w:vMerge/>
            <w:shd w:val="clear" w:color="auto" w:fill="auto"/>
            <w:vAlign w:val="center"/>
          </w:tcPr>
          <w:p w14:paraId="7AFDA7F6"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702192D5"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530AE8FE"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64993C9A" w14:textId="77777777" w:rsidR="00812F23" w:rsidRDefault="00812F23" w:rsidP="009B6F4C">
            <w:pPr>
              <w:pStyle w:val="TabelleText"/>
            </w:pPr>
            <w:r>
              <w:t>T-S-Req088</w:t>
            </w:r>
          </w:p>
        </w:tc>
        <w:tc>
          <w:tcPr>
            <w:tcW w:w="2567" w:type="dxa"/>
            <w:shd w:val="clear" w:color="auto" w:fill="auto"/>
            <w:vAlign w:val="center"/>
          </w:tcPr>
          <w:p w14:paraId="65B6C219" w14:textId="77777777" w:rsidR="00812F23" w:rsidRDefault="00812F23" w:rsidP="009B6F4C">
            <w:pPr>
              <w:jc w:val="left"/>
              <w:rPr>
                <w:sz w:val="18"/>
                <w:szCs w:val="18"/>
              </w:rPr>
            </w:pPr>
            <w:r>
              <w:rPr>
                <w:sz w:val="18"/>
                <w:szCs w:val="18"/>
              </w:rPr>
              <w:t>1 Second</w:t>
            </w:r>
          </w:p>
        </w:tc>
      </w:tr>
      <w:tr w:rsidR="00DC6A9E" w:rsidRPr="00E627FD" w14:paraId="39DABCA3" w14:textId="77777777" w:rsidTr="009B6F4C">
        <w:trPr>
          <w:cantSplit/>
          <w:tblHeader/>
          <w:jc w:val="center"/>
        </w:trPr>
        <w:tc>
          <w:tcPr>
            <w:tcW w:w="1247" w:type="dxa"/>
            <w:vMerge/>
            <w:shd w:val="clear" w:color="auto" w:fill="auto"/>
            <w:vAlign w:val="center"/>
          </w:tcPr>
          <w:p w14:paraId="73F4BA8D"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0EA5AB09"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049F3CD5"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6BED7292" w14:textId="77777777" w:rsidR="00812F23" w:rsidRDefault="00812F23" w:rsidP="009B6F4C">
            <w:pPr>
              <w:pStyle w:val="TabelleText"/>
            </w:pPr>
            <w:r>
              <w:t>T-S-Req088</w:t>
            </w:r>
          </w:p>
        </w:tc>
        <w:tc>
          <w:tcPr>
            <w:tcW w:w="2567" w:type="dxa"/>
            <w:shd w:val="clear" w:color="auto" w:fill="auto"/>
            <w:vAlign w:val="center"/>
          </w:tcPr>
          <w:p w14:paraId="0F5137EA" w14:textId="77777777" w:rsidR="00812F23" w:rsidRDefault="00812F23" w:rsidP="009B6F4C">
            <w:pPr>
              <w:jc w:val="left"/>
              <w:rPr>
                <w:sz w:val="18"/>
                <w:szCs w:val="18"/>
              </w:rPr>
            </w:pPr>
            <w:r>
              <w:rPr>
                <w:sz w:val="18"/>
                <w:szCs w:val="18"/>
              </w:rPr>
              <w:t>1 Second</w:t>
            </w:r>
          </w:p>
        </w:tc>
      </w:tr>
      <w:tr w:rsidR="00812F23" w:rsidRPr="00E627FD" w14:paraId="141C0C7E" w14:textId="77777777" w:rsidTr="009B6F4C">
        <w:trPr>
          <w:cantSplit/>
          <w:tblHeader/>
          <w:jc w:val="center"/>
        </w:trPr>
        <w:tc>
          <w:tcPr>
            <w:tcW w:w="1247" w:type="dxa"/>
            <w:vMerge w:val="restart"/>
            <w:shd w:val="clear" w:color="auto" w:fill="auto"/>
            <w:vAlign w:val="center"/>
          </w:tcPr>
          <w:p w14:paraId="17838EA3" w14:textId="77777777" w:rsidR="00812F23" w:rsidRDefault="00812F23" w:rsidP="009B6F4C">
            <w:pPr>
              <w:jc w:val="left"/>
              <w:rPr>
                <w:bCs/>
                <w:sz w:val="18"/>
                <w:szCs w:val="18"/>
              </w:rPr>
            </w:pPr>
            <w:r>
              <w:rPr>
                <w:bCs/>
                <w:sz w:val="18"/>
                <w:szCs w:val="18"/>
              </w:rPr>
              <w:t>F-S-Req090</w:t>
            </w:r>
          </w:p>
        </w:tc>
        <w:tc>
          <w:tcPr>
            <w:tcW w:w="2370" w:type="dxa"/>
            <w:vMerge w:val="restart"/>
            <w:shd w:val="clear" w:color="auto" w:fill="auto"/>
            <w:vAlign w:val="center"/>
          </w:tcPr>
          <w:p w14:paraId="2D03B964" w14:textId="77777777" w:rsidR="00812F23" w:rsidRDefault="00812F23" w:rsidP="009B6F4C">
            <w:pPr>
              <w:pStyle w:val="TableTextLeft"/>
              <w:rPr>
                <w:sz w:val="18"/>
                <w:szCs w:val="18"/>
              </w:rPr>
            </w:pPr>
            <w:r>
              <w:rPr>
                <w:sz w:val="18"/>
                <w:szCs w:val="18"/>
              </w:rPr>
              <w:t>1 second</w:t>
            </w:r>
          </w:p>
        </w:tc>
        <w:tc>
          <w:tcPr>
            <w:tcW w:w="1643" w:type="dxa"/>
            <w:vMerge w:val="restart"/>
            <w:shd w:val="clear" w:color="auto" w:fill="auto"/>
            <w:vAlign w:val="center"/>
          </w:tcPr>
          <w:p w14:paraId="02EBF152"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30958EE9" w14:textId="77777777" w:rsidR="00812F23" w:rsidRDefault="00812F23" w:rsidP="009B6F4C">
            <w:pPr>
              <w:pStyle w:val="TabelleText"/>
            </w:pPr>
            <w:r>
              <w:t>T-S-Req089</w:t>
            </w:r>
          </w:p>
        </w:tc>
        <w:tc>
          <w:tcPr>
            <w:tcW w:w="2567" w:type="dxa"/>
            <w:shd w:val="clear" w:color="auto" w:fill="auto"/>
            <w:vAlign w:val="center"/>
          </w:tcPr>
          <w:p w14:paraId="74985C5B" w14:textId="77777777" w:rsidR="00812F23" w:rsidRDefault="00812F23" w:rsidP="009B6F4C">
            <w:pPr>
              <w:jc w:val="left"/>
              <w:rPr>
                <w:sz w:val="18"/>
                <w:szCs w:val="18"/>
              </w:rPr>
            </w:pPr>
            <w:r>
              <w:rPr>
                <w:sz w:val="18"/>
                <w:szCs w:val="18"/>
              </w:rPr>
              <w:t>-</w:t>
            </w:r>
          </w:p>
        </w:tc>
      </w:tr>
      <w:tr w:rsidR="00DC6A9E" w:rsidRPr="00E627FD" w14:paraId="0792B5E4" w14:textId="77777777" w:rsidTr="009B6F4C">
        <w:trPr>
          <w:cantSplit/>
          <w:tblHeader/>
          <w:jc w:val="center"/>
        </w:trPr>
        <w:tc>
          <w:tcPr>
            <w:tcW w:w="1247" w:type="dxa"/>
            <w:vMerge/>
            <w:shd w:val="clear" w:color="auto" w:fill="auto"/>
            <w:vAlign w:val="center"/>
          </w:tcPr>
          <w:p w14:paraId="1317F3F3"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18F67145"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41641C30" w14:textId="77777777" w:rsidR="00812F23" w:rsidRDefault="00812F23" w:rsidP="009B6F4C">
            <w:pPr>
              <w:jc w:val="left"/>
              <w:rPr>
                <w:bCs/>
                <w:sz w:val="18"/>
                <w:szCs w:val="18"/>
              </w:rPr>
            </w:pPr>
            <w:r>
              <w:rPr>
                <w:bCs/>
                <w:sz w:val="18"/>
                <w:szCs w:val="18"/>
              </w:rPr>
              <w:t>Other ECU SW</w:t>
            </w:r>
          </w:p>
        </w:tc>
        <w:tc>
          <w:tcPr>
            <w:tcW w:w="1320" w:type="dxa"/>
            <w:shd w:val="clear" w:color="auto" w:fill="auto"/>
            <w:vAlign w:val="center"/>
          </w:tcPr>
          <w:p w14:paraId="389A3927" w14:textId="77777777" w:rsidR="00812F23" w:rsidRDefault="00812F23" w:rsidP="009B6F4C">
            <w:pPr>
              <w:pStyle w:val="TabelleText"/>
            </w:pPr>
            <w:r>
              <w:t>T-S-Req089</w:t>
            </w:r>
          </w:p>
        </w:tc>
        <w:tc>
          <w:tcPr>
            <w:tcW w:w="2567" w:type="dxa"/>
            <w:shd w:val="clear" w:color="auto" w:fill="auto"/>
            <w:vAlign w:val="center"/>
          </w:tcPr>
          <w:p w14:paraId="0F8F4D3C" w14:textId="77777777" w:rsidR="00812F23" w:rsidRDefault="00812F23" w:rsidP="009B6F4C">
            <w:pPr>
              <w:jc w:val="left"/>
              <w:rPr>
                <w:sz w:val="18"/>
                <w:szCs w:val="18"/>
              </w:rPr>
            </w:pPr>
            <w:r>
              <w:rPr>
                <w:sz w:val="18"/>
                <w:szCs w:val="18"/>
              </w:rPr>
              <w:t>-</w:t>
            </w:r>
          </w:p>
        </w:tc>
      </w:tr>
      <w:tr w:rsidR="00DC6A9E" w:rsidRPr="00E627FD" w14:paraId="576CE105" w14:textId="77777777" w:rsidTr="009B6F4C">
        <w:trPr>
          <w:cantSplit/>
          <w:tblHeader/>
          <w:jc w:val="center"/>
        </w:trPr>
        <w:tc>
          <w:tcPr>
            <w:tcW w:w="1247" w:type="dxa"/>
            <w:vMerge/>
            <w:shd w:val="clear" w:color="auto" w:fill="auto"/>
            <w:vAlign w:val="center"/>
          </w:tcPr>
          <w:p w14:paraId="22589D0F"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3C8E08E3"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2FF7CE66"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50B5E20A" w14:textId="77777777" w:rsidR="00812F23" w:rsidRDefault="00812F23" w:rsidP="009B6F4C">
            <w:pPr>
              <w:pStyle w:val="TabelleText"/>
            </w:pPr>
            <w:r>
              <w:t>T-S-Req089</w:t>
            </w:r>
          </w:p>
        </w:tc>
        <w:tc>
          <w:tcPr>
            <w:tcW w:w="2567" w:type="dxa"/>
            <w:shd w:val="clear" w:color="auto" w:fill="auto"/>
            <w:vAlign w:val="center"/>
          </w:tcPr>
          <w:p w14:paraId="6CAD824E" w14:textId="77777777" w:rsidR="00812F23" w:rsidRDefault="00812F23" w:rsidP="009B6F4C">
            <w:pPr>
              <w:jc w:val="left"/>
              <w:rPr>
                <w:sz w:val="18"/>
                <w:szCs w:val="18"/>
              </w:rPr>
            </w:pPr>
            <w:r>
              <w:rPr>
                <w:sz w:val="18"/>
                <w:szCs w:val="18"/>
              </w:rPr>
              <w:t>-</w:t>
            </w:r>
          </w:p>
        </w:tc>
      </w:tr>
      <w:tr w:rsidR="00812F23" w:rsidRPr="00E627FD" w14:paraId="766CBC1A" w14:textId="77777777" w:rsidTr="009B6F4C">
        <w:trPr>
          <w:cantSplit/>
          <w:tblHeader/>
          <w:jc w:val="center"/>
        </w:trPr>
        <w:tc>
          <w:tcPr>
            <w:tcW w:w="1247" w:type="dxa"/>
            <w:vMerge w:val="restart"/>
            <w:shd w:val="clear" w:color="auto" w:fill="auto"/>
            <w:vAlign w:val="center"/>
          </w:tcPr>
          <w:p w14:paraId="0701723C" w14:textId="77777777" w:rsidR="00812F23" w:rsidRDefault="00812F23" w:rsidP="009B6F4C">
            <w:pPr>
              <w:jc w:val="left"/>
              <w:rPr>
                <w:bCs/>
                <w:sz w:val="18"/>
                <w:szCs w:val="18"/>
              </w:rPr>
            </w:pPr>
            <w:r>
              <w:rPr>
                <w:bCs/>
                <w:sz w:val="18"/>
                <w:szCs w:val="18"/>
              </w:rPr>
              <w:t>F-S-Req093</w:t>
            </w:r>
          </w:p>
        </w:tc>
        <w:tc>
          <w:tcPr>
            <w:tcW w:w="2370" w:type="dxa"/>
            <w:vMerge w:val="restart"/>
            <w:shd w:val="clear" w:color="auto" w:fill="auto"/>
            <w:vAlign w:val="center"/>
          </w:tcPr>
          <w:p w14:paraId="5D880D1C" w14:textId="77777777" w:rsidR="00812F23" w:rsidRDefault="00812F23" w:rsidP="009B6F4C">
            <w:pPr>
              <w:pStyle w:val="TableTextLeft"/>
              <w:rPr>
                <w:sz w:val="18"/>
                <w:szCs w:val="18"/>
              </w:rPr>
            </w:pPr>
            <w:r>
              <w:rPr>
                <w:sz w:val="18"/>
                <w:szCs w:val="18"/>
              </w:rPr>
              <w:t>1 second</w:t>
            </w:r>
          </w:p>
        </w:tc>
        <w:tc>
          <w:tcPr>
            <w:tcW w:w="1643" w:type="dxa"/>
            <w:vMerge w:val="restart"/>
            <w:shd w:val="clear" w:color="auto" w:fill="auto"/>
            <w:vAlign w:val="center"/>
          </w:tcPr>
          <w:p w14:paraId="476BD68B" w14:textId="77777777" w:rsidR="00812F23" w:rsidRDefault="00812F23" w:rsidP="009B6F4C">
            <w:pPr>
              <w:jc w:val="left"/>
              <w:rPr>
                <w:bCs/>
                <w:sz w:val="18"/>
                <w:szCs w:val="18"/>
              </w:rPr>
            </w:pPr>
            <w:r>
              <w:rPr>
                <w:bCs/>
                <w:sz w:val="18"/>
                <w:szCs w:val="18"/>
              </w:rPr>
              <w:t>IV-MMOTA</w:t>
            </w:r>
          </w:p>
        </w:tc>
        <w:tc>
          <w:tcPr>
            <w:tcW w:w="1320" w:type="dxa"/>
            <w:shd w:val="clear" w:color="auto" w:fill="auto"/>
            <w:vAlign w:val="center"/>
          </w:tcPr>
          <w:p w14:paraId="0F127781" w14:textId="77777777" w:rsidR="00812F23" w:rsidRDefault="00812F23" w:rsidP="009B6F4C">
            <w:pPr>
              <w:pStyle w:val="TabelleText"/>
            </w:pPr>
            <w:r>
              <w:t>T-S-Req079</w:t>
            </w:r>
          </w:p>
        </w:tc>
        <w:tc>
          <w:tcPr>
            <w:tcW w:w="2567" w:type="dxa"/>
            <w:shd w:val="clear" w:color="auto" w:fill="auto"/>
            <w:vAlign w:val="center"/>
          </w:tcPr>
          <w:p w14:paraId="527F3DA5" w14:textId="77777777" w:rsidR="00812F23" w:rsidRDefault="00812F23" w:rsidP="009B6F4C">
            <w:pPr>
              <w:jc w:val="left"/>
              <w:rPr>
                <w:sz w:val="18"/>
                <w:szCs w:val="18"/>
              </w:rPr>
            </w:pPr>
            <w:r>
              <w:rPr>
                <w:sz w:val="18"/>
                <w:szCs w:val="18"/>
              </w:rPr>
              <w:t>-</w:t>
            </w:r>
          </w:p>
        </w:tc>
      </w:tr>
      <w:tr w:rsidR="00812F23" w:rsidRPr="00E627FD" w14:paraId="3CA4EDB4" w14:textId="77777777" w:rsidTr="009B6F4C">
        <w:trPr>
          <w:cantSplit/>
          <w:tblHeader/>
          <w:jc w:val="center"/>
        </w:trPr>
        <w:tc>
          <w:tcPr>
            <w:tcW w:w="1247" w:type="dxa"/>
            <w:vMerge/>
            <w:shd w:val="clear" w:color="auto" w:fill="auto"/>
            <w:vAlign w:val="center"/>
          </w:tcPr>
          <w:p w14:paraId="4479377E"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7952B4F6" w14:textId="77777777" w:rsidR="00812F23" w:rsidRPr="00E627FD" w:rsidRDefault="00812F23" w:rsidP="009B6F4C">
            <w:pPr>
              <w:pStyle w:val="TableTextLeft"/>
              <w:rPr>
                <w:i/>
                <w:lang w:val="en-GB"/>
              </w:rPr>
            </w:pPr>
          </w:p>
        </w:tc>
        <w:tc>
          <w:tcPr>
            <w:tcW w:w="1643" w:type="dxa"/>
            <w:vMerge/>
            <w:shd w:val="clear" w:color="auto" w:fill="auto"/>
            <w:vAlign w:val="center"/>
          </w:tcPr>
          <w:p w14:paraId="74F5398D" w14:textId="77777777" w:rsidR="00812F23" w:rsidRPr="00E627FD" w:rsidRDefault="00812F23" w:rsidP="009B6F4C">
            <w:pPr>
              <w:jc w:val="left"/>
              <w:rPr>
                <w:color w:val="0000FF"/>
                <w:sz w:val="18"/>
                <w:szCs w:val="18"/>
              </w:rPr>
            </w:pPr>
          </w:p>
        </w:tc>
        <w:tc>
          <w:tcPr>
            <w:tcW w:w="1320" w:type="dxa"/>
            <w:shd w:val="clear" w:color="auto" w:fill="auto"/>
            <w:vAlign w:val="center"/>
          </w:tcPr>
          <w:p w14:paraId="7EADBD8C" w14:textId="77777777" w:rsidR="00812F23" w:rsidRDefault="00812F23" w:rsidP="009B6F4C">
            <w:pPr>
              <w:pStyle w:val="TabelleText"/>
            </w:pPr>
            <w:r>
              <w:t>T-S-Req086</w:t>
            </w:r>
          </w:p>
        </w:tc>
        <w:tc>
          <w:tcPr>
            <w:tcW w:w="2567" w:type="dxa"/>
            <w:shd w:val="clear" w:color="auto" w:fill="auto"/>
            <w:vAlign w:val="center"/>
          </w:tcPr>
          <w:p w14:paraId="6A4D9047" w14:textId="77777777" w:rsidR="00812F23" w:rsidRDefault="00812F23" w:rsidP="009B6F4C">
            <w:pPr>
              <w:jc w:val="left"/>
              <w:rPr>
                <w:sz w:val="18"/>
                <w:szCs w:val="18"/>
              </w:rPr>
            </w:pPr>
            <w:r>
              <w:rPr>
                <w:sz w:val="18"/>
                <w:szCs w:val="18"/>
              </w:rPr>
              <w:t>-</w:t>
            </w:r>
          </w:p>
        </w:tc>
      </w:tr>
      <w:tr w:rsidR="00812F23" w:rsidRPr="00E627FD" w14:paraId="32D9FF2D" w14:textId="77777777" w:rsidTr="009B6F4C">
        <w:trPr>
          <w:cantSplit/>
          <w:tblHeader/>
          <w:jc w:val="center"/>
        </w:trPr>
        <w:tc>
          <w:tcPr>
            <w:tcW w:w="1247" w:type="dxa"/>
            <w:vMerge/>
            <w:shd w:val="clear" w:color="auto" w:fill="auto"/>
            <w:vAlign w:val="center"/>
          </w:tcPr>
          <w:p w14:paraId="1E3FDA2D"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2A1A447" w14:textId="77777777" w:rsidR="00812F23" w:rsidRPr="00E627FD" w:rsidRDefault="00812F23" w:rsidP="009B6F4C">
            <w:pPr>
              <w:pStyle w:val="TableTextLeft"/>
              <w:rPr>
                <w:i/>
                <w:lang w:val="en-GB"/>
              </w:rPr>
            </w:pPr>
          </w:p>
        </w:tc>
        <w:tc>
          <w:tcPr>
            <w:tcW w:w="1643" w:type="dxa"/>
            <w:vMerge/>
            <w:shd w:val="clear" w:color="auto" w:fill="auto"/>
            <w:vAlign w:val="center"/>
          </w:tcPr>
          <w:p w14:paraId="5E27E68C" w14:textId="77777777" w:rsidR="00812F23" w:rsidRPr="00E627FD" w:rsidRDefault="00812F23" w:rsidP="009B6F4C">
            <w:pPr>
              <w:jc w:val="left"/>
              <w:rPr>
                <w:color w:val="0000FF"/>
                <w:sz w:val="18"/>
                <w:szCs w:val="18"/>
              </w:rPr>
            </w:pPr>
          </w:p>
        </w:tc>
        <w:tc>
          <w:tcPr>
            <w:tcW w:w="1320" w:type="dxa"/>
            <w:shd w:val="clear" w:color="auto" w:fill="auto"/>
            <w:vAlign w:val="center"/>
          </w:tcPr>
          <w:p w14:paraId="3BC46FE3" w14:textId="77777777" w:rsidR="00812F23" w:rsidRDefault="00812F23" w:rsidP="009B6F4C">
            <w:pPr>
              <w:pStyle w:val="TabelleText"/>
            </w:pPr>
            <w:r>
              <w:t>T-S-Req090</w:t>
            </w:r>
          </w:p>
        </w:tc>
        <w:tc>
          <w:tcPr>
            <w:tcW w:w="2567" w:type="dxa"/>
            <w:shd w:val="clear" w:color="auto" w:fill="auto"/>
            <w:vAlign w:val="center"/>
          </w:tcPr>
          <w:p w14:paraId="7A0527EF" w14:textId="77777777" w:rsidR="00812F23" w:rsidRDefault="00812F23" w:rsidP="009B6F4C">
            <w:pPr>
              <w:jc w:val="left"/>
              <w:rPr>
                <w:sz w:val="18"/>
                <w:szCs w:val="18"/>
              </w:rPr>
            </w:pPr>
            <w:r>
              <w:rPr>
                <w:sz w:val="18"/>
                <w:szCs w:val="18"/>
              </w:rPr>
              <w:t>1 Second</w:t>
            </w:r>
          </w:p>
        </w:tc>
      </w:tr>
      <w:tr w:rsidR="00DC6A9E" w:rsidRPr="00E627FD" w14:paraId="2B998837" w14:textId="77777777" w:rsidTr="009B6F4C">
        <w:trPr>
          <w:cantSplit/>
          <w:tblHeader/>
          <w:jc w:val="center"/>
        </w:trPr>
        <w:tc>
          <w:tcPr>
            <w:tcW w:w="1247" w:type="dxa"/>
            <w:vMerge/>
            <w:shd w:val="clear" w:color="auto" w:fill="auto"/>
            <w:vAlign w:val="center"/>
          </w:tcPr>
          <w:p w14:paraId="701F24DB"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75D5D8A5"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27E53225" w14:textId="77777777" w:rsidR="00812F23" w:rsidRDefault="00812F23" w:rsidP="009B6F4C">
            <w:pPr>
              <w:jc w:val="left"/>
              <w:rPr>
                <w:bCs/>
                <w:sz w:val="18"/>
                <w:szCs w:val="18"/>
              </w:rPr>
            </w:pPr>
            <w:r>
              <w:rPr>
                <w:bCs/>
                <w:sz w:val="18"/>
                <w:szCs w:val="18"/>
              </w:rPr>
              <w:t>OTA App</w:t>
            </w:r>
          </w:p>
        </w:tc>
        <w:tc>
          <w:tcPr>
            <w:tcW w:w="1320" w:type="dxa"/>
            <w:shd w:val="clear" w:color="auto" w:fill="auto"/>
            <w:vAlign w:val="center"/>
          </w:tcPr>
          <w:p w14:paraId="1EC18731" w14:textId="77777777" w:rsidR="00812F23" w:rsidRDefault="00812F23" w:rsidP="009B6F4C">
            <w:pPr>
              <w:pStyle w:val="TabelleText"/>
            </w:pPr>
            <w:r>
              <w:t>T-S-Req079</w:t>
            </w:r>
          </w:p>
        </w:tc>
        <w:tc>
          <w:tcPr>
            <w:tcW w:w="2567" w:type="dxa"/>
            <w:shd w:val="clear" w:color="auto" w:fill="auto"/>
            <w:vAlign w:val="center"/>
          </w:tcPr>
          <w:p w14:paraId="016C1CCD" w14:textId="77777777" w:rsidR="00812F23" w:rsidRDefault="00812F23" w:rsidP="009B6F4C">
            <w:pPr>
              <w:jc w:val="left"/>
              <w:rPr>
                <w:sz w:val="18"/>
                <w:szCs w:val="18"/>
              </w:rPr>
            </w:pPr>
            <w:r>
              <w:rPr>
                <w:sz w:val="18"/>
                <w:szCs w:val="18"/>
              </w:rPr>
              <w:t>-</w:t>
            </w:r>
          </w:p>
        </w:tc>
      </w:tr>
      <w:tr w:rsidR="00812F23" w:rsidRPr="00E627FD" w14:paraId="1298F9C9" w14:textId="77777777" w:rsidTr="009B6F4C">
        <w:trPr>
          <w:cantSplit/>
          <w:tblHeader/>
          <w:jc w:val="center"/>
        </w:trPr>
        <w:tc>
          <w:tcPr>
            <w:tcW w:w="1247" w:type="dxa"/>
            <w:vMerge/>
            <w:shd w:val="clear" w:color="auto" w:fill="auto"/>
            <w:vAlign w:val="center"/>
          </w:tcPr>
          <w:p w14:paraId="3C0B721C"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1E257022" w14:textId="77777777" w:rsidR="00812F23" w:rsidRPr="00E627FD" w:rsidRDefault="00812F23" w:rsidP="009B6F4C">
            <w:pPr>
              <w:pStyle w:val="TableTextLeft"/>
              <w:rPr>
                <w:i/>
                <w:lang w:val="en-GB"/>
              </w:rPr>
            </w:pPr>
          </w:p>
        </w:tc>
        <w:tc>
          <w:tcPr>
            <w:tcW w:w="1643" w:type="dxa"/>
            <w:vMerge/>
            <w:shd w:val="clear" w:color="auto" w:fill="auto"/>
            <w:vAlign w:val="center"/>
          </w:tcPr>
          <w:p w14:paraId="1D4B7CF4" w14:textId="77777777" w:rsidR="00812F23" w:rsidRPr="00E627FD" w:rsidRDefault="00812F23" w:rsidP="009B6F4C">
            <w:pPr>
              <w:jc w:val="left"/>
              <w:rPr>
                <w:color w:val="0000FF"/>
                <w:sz w:val="18"/>
                <w:szCs w:val="18"/>
              </w:rPr>
            </w:pPr>
          </w:p>
        </w:tc>
        <w:tc>
          <w:tcPr>
            <w:tcW w:w="1320" w:type="dxa"/>
            <w:shd w:val="clear" w:color="auto" w:fill="auto"/>
            <w:vAlign w:val="center"/>
          </w:tcPr>
          <w:p w14:paraId="740563BF" w14:textId="77777777" w:rsidR="00812F23" w:rsidRDefault="00812F23" w:rsidP="009B6F4C">
            <w:pPr>
              <w:pStyle w:val="TabelleText"/>
            </w:pPr>
            <w:r>
              <w:t>T-S-Req086</w:t>
            </w:r>
          </w:p>
        </w:tc>
        <w:tc>
          <w:tcPr>
            <w:tcW w:w="2567" w:type="dxa"/>
            <w:shd w:val="clear" w:color="auto" w:fill="auto"/>
            <w:vAlign w:val="center"/>
          </w:tcPr>
          <w:p w14:paraId="0DD07EB1" w14:textId="77777777" w:rsidR="00812F23" w:rsidRDefault="00812F23" w:rsidP="009B6F4C">
            <w:pPr>
              <w:jc w:val="left"/>
              <w:rPr>
                <w:sz w:val="18"/>
                <w:szCs w:val="18"/>
              </w:rPr>
            </w:pPr>
            <w:r>
              <w:rPr>
                <w:sz w:val="18"/>
                <w:szCs w:val="18"/>
              </w:rPr>
              <w:t>-</w:t>
            </w:r>
          </w:p>
        </w:tc>
      </w:tr>
      <w:tr w:rsidR="00812F23" w:rsidRPr="00E627FD" w14:paraId="4C7CA652" w14:textId="77777777" w:rsidTr="009B6F4C">
        <w:trPr>
          <w:cantSplit/>
          <w:tblHeader/>
          <w:jc w:val="center"/>
        </w:trPr>
        <w:tc>
          <w:tcPr>
            <w:tcW w:w="1247" w:type="dxa"/>
            <w:vMerge/>
            <w:shd w:val="clear" w:color="auto" w:fill="auto"/>
            <w:vAlign w:val="center"/>
          </w:tcPr>
          <w:p w14:paraId="11B35150"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274333DE" w14:textId="77777777" w:rsidR="00812F23" w:rsidRPr="00E627FD" w:rsidRDefault="00812F23" w:rsidP="009B6F4C">
            <w:pPr>
              <w:pStyle w:val="TableTextLeft"/>
              <w:rPr>
                <w:i/>
                <w:lang w:val="en-GB"/>
              </w:rPr>
            </w:pPr>
          </w:p>
        </w:tc>
        <w:tc>
          <w:tcPr>
            <w:tcW w:w="1643" w:type="dxa"/>
            <w:vMerge/>
            <w:shd w:val="clear" w:color="auto" w:fill="auto"/>
            <w:vAlign w:val="center"/>
          </w:tcPr>
          <w:p w14:paraId="5829A244" w14:textId="77777777" w:rsidR="00812F23" w:rsidRPr="00E627FD" w:rsidRDefault="00812F23" w:rsidP="009B6F4C">
            <w:pPr>
              <w:jc w:val="left"/>
              <w:rPr>
                <w:color w:val="0000FF"/>
                <w:sz w:val="18"/>
                <w:szCs w:val="18"/>
              </w:rPr>
            </w:pPr>
          </w:p>
        </w:tc>
        <w:tc>
          <w:tcPr>
            <w:tcW w:w="1320" w:type="dxa"/>
            <w:shd w:val="clear" w:color="auto" w:fill="auto"/>
            <w:vAlign w:val="center"/>
          </w:tcPr>
          <w:p w14:paraId="5042E3A4" w14:textId="77777777" w:rsidR="00812F23" w:rsidRDefault="00812F23" w:rsidP="009B6F4C">
            <w:pPr>
              <w:pStyle w:val="TabelleText"/>
            </w:pPr>
            <w:r>
              <w:t>T-S-Req090</w:t>
            </w:r>
          </w:p>
        </w:tc>
        <w:tc>
          <w:tcPr>
            <w:tcW w:w="2567" w:type="dxa"/>
            <w:shd w:val="clear" w:color="auto" w:fill="auto"/>
            <w:vAlign w:val="center"/>
          </w:tcPr>
          <w:p w14:paraId="3123FBB9" w14:textId="77777777" w:rsidR="00812F23" w:rsidRDefault="00812F23" w:rsidP="009B6F4C">
            <w:pPr>
              <w:jc w:val="left"/>
              <w:rPr>
                <w:sz w:val="18"/>
                <w:szCs w:val="18"/>
              </w:rPr>
            </w:pPr>
            <w:r>
              <w:rPr>
                <w:sz w:val="18"/>
                <w:szCs w:val="18"/>
              </w:rPr>
              <w:t>1 Second</w:t>
            </w:r>
          </w:p>
        </w:tc>
      </w:tr>
      <w:tr w:rsidR="00DC6A9E" w:rsidRPr="00E627FD" w14:paraId="7DEA0244" w14:textId="77777777" w:rsidTr="009B6F4C">
        <w:trPr>
          <w:cantSplit/>
          <w:tblHeader/>
          <w:jc w:val="center"/>
        </w:trPr>
        <w:tc>
          <w:tcPr>
            <w:tcW w:w="1247" w:type="dxa"/>
            <w:vMerge/>
            <w:shd w:val="clear" w:color="auto" w:fill="auto"/>
            <w:vAlign w:val="center"/>
          </w:tcPr>
          <w:p w14:paraId="650587E1" w14:textId="77777777" w:rsidR="00DC6A9E" w:rsidRPr="001019D7" w:rsidRDefault="00DC6A9E" w:rsidP="009B6F4C">
            <w:pPr>
              <w:jc w:val="left"/>
              <w:rPr>
                <w:bCs/>
                <w:color w:val="0000FF"/>
                <w:sz w:val="18"/>
                <w:szCs w:val="18"/>
              </w:rPr>
            </w:pPr>
          </w:p>
        </w:tc>
        <w:tc>
          <w:tcPr>
            <w:tcW w:w="2370" w:type="dxa"/>
            <w:vMerge/>
            <w:shd w:val="clear" w:color="auto" w:fill="auto"/>
            <w:vAlign w:val="center"/>
          </w:tcPr>
          <w:p w14:paraId="203AB8C1" w14:textId="77777777" w:rsidR="00DC6A9E" w:rsidRPr="00E627FD" w:rsidRDefault="00DC6A9E" w:rsidP="009B6F4C">
            <w:pPr>
              <w:pStyle w:val="TableTextLeft"/>
              <w:rPr>
                <w:i/>
                <w:lang w:val="en-GB"/>
              </w:rPr>
            </w:pPr>
          </w:p>
        </w:tc>
        <w:tc>
          <w:tcPr>
            <w:tcW w:w="1643" w:type="dxa"/>
            <w:vMerge w:val="restart"/>
            <w:shd w:val="clear" w:color="auto" w:fill="auto"/>
            <w:vAlign w:val="center"/>
          </w:tcPr>
          <w:p w14:paraId="07CE7AD1" w14:textId="77777777" w:rsidR="00812F23" w:rsidRDefault="00812F23" w:rsidP="009B6F4C">
            <w:pPr>
              <w:jc w:val="left"/>
              <w:rPr>
                <w:bCs/>
                <w:sz w:val="18"/>
                <w:szCs w:val="18"/>
              </w:rPr>
            </w:pPr>
            <w:r>
              <w:rPr>
                <w:bCs/>
                <w:sz w:val="18"/>
                <w:szCs w:val="18"/>
              </w:rPr>
              <w:t>Target ECU</w:t>
            </w:r>
          </w:p>
        </w:tc>
        <w:tc>
          <w:tcPr>
            <w:tcW w:w="1320" w:type="dxa"/>
            <w:shd w:val="clear" w:color="auto" w:fill="auto"/>
            <w:vAlign w:val="center"/>
          </w:tcPr>
          <w:p w14:paraId="174A47F8" w14:textId="77777777" w:rsidR="00812F23" w:rsidRDefault="00812F23" w:rsidP="009B6F4C">
            <w:pPr>
              <w:pStyle w:val="TabelleText"/>
            </w:pPr>
            <w:r>
              <w:t>T-S-Req079</w:t>
            </w:r>
          </w:p>
        </w:tc>
        <w:tc>
          <w:tcPr>
            <w:tcW w:w="2567" w:type="dxa"/>
            <w:shd w:val="clear" w:color="auto" w:fill="auto"/>
            <w:vAlign w:val="center"/>
          </w:tcPr>
          <w:p w14:paraId="17B7B6BC" w14:textId="77777777" w:rsidR="00812F23" w:rsidRDefault="00812F23" w:rsidP="009B6F4C">
            <w:pPr>
              <w:jc w:val="left"/>
              <w:rPr>
                <w:sz w:val="18"/>
                <w:szCs w:val="18"/>
              </w:rPr>
            </w:pPr>
            <w:r>
              <w:rPr>
                <w:sz w:val="18"/>
                <w:szCs w:val="18"/>
              </w:rPr>
              <w:t>-</w:t>
            </w:r>
          </w:p>
        </w:tc>
      </w:tr>
      <w:tr w:rsidR="00812F23" w:rsidRPr="00E627FD" w14:paraId="1E024FC2" w14:textId="77777777" w:rsidTr="009B6F4C">
        <w:trPr>
          <w:cantSplit/>
          <w:tblHeader/>
          <w:jc w:val="center"/>
        </w:trPr>
        <w:tc>
          <w:tcPr>
            <w:tcW w:w="1247" w:type="dxa"/>
            <w:vMerge/>
            <w:shd w:val="clear" w:color="auto" w:fill="auto"/>
            <w:vAlign w:val="center"/>
          </w:tcPr>
          <w:p w14:paraId="1565DED8"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0022CCEE" w14:textId="77777777" w:rsidR="00812F23" w:rsidRPr="00E627FD" w:rsidRDefault="00812F23" w:rsidP="009B6F4C">
            <w:pPr>
              <w:pStyle w:val="TableTextLeft"/>
              <w:rPr>
                <w:i/>
                <w:lang w:val="en-GB"/>
              </w:rPr>
            </w:pPr>
          </w:p>
        </w:tc>
        <w:tc>
          <w:tcPr>
            <w:tcW w:w="1643" w:type="dxa"/>
            <w:vMerge/>
            <w:shd w:val="clear" w:color="auto" w:fill="auto"/>
            <w:vAlign w:val="center"/>
          </w:tcPr>
          <w:p w14:paraId="521C6C60" w14:textId="77777777" w:rsidR="00812F23" w:rsidRPr="00E627FD" w:rsidRDefault="00812F23" w:rsidP="009B6F4C">
            <w:pPr>
              <w:jc w:val="left"/>
              <w:rPr>
                <w:color w:val="0000FF"/>
                <w:sz w:val="18"/>
                <w:szCs w:val="18"/>
              </w:rPr>
            </w:pPr>
          </w:p>
        </w:tc>
        <w:tc>
          <w:tcPr>
            <w:tcW w:w="1320" w:type="dxa"/>
            <w:shd w:val="clear" w:color="auto" w:fill="auto"/>
            <w:vAlign w:val="center"/>
          </w:tcPr>
          <w:p w14:paraId="27767545" w14:textId="77777777" w:rsidR="00812F23" w:rsidRDefault="00812F23" w:rsidP="009B6F4C">
            <w:pPr>
              <w:pStyle w:val="TabelleText"/>
            </w:pPr>
            <w:r>
              <w:t>T-S-Req086</w:t>
            </w:r>
          </w:p>
        </w:tc>
        <w:tc>
          <w:tcPr>
            <w:tcW w:w="2567" w:type="dxa"/>
            <w:shd w:val="clear" w:color="auto" w:fill="auto"/>
            <w:vAlign w:val="center"/>
          </w:tcPr>
          <w:p w14:paraId="067DAA7E" w14:textId="77777777" w:rsidR="00812F23" w:rsidRDefault="00812F23" w:rsidP="009B6F4C">
            <w:pPr>
              <w:jc w:val="left"/>
              <w:rPr>
                <w:sz w:val="18"/>
                <w:szCs w:val="18"/>
              </w:rPr>
            </w:pPr>
            <w:r>
              <w:rPr>
                <w:sz w:val="18"/>
                <w:szCs w:val="18"/>
              </w:rPr>
              <w:t>-</w:t>
            </w:r>
          </w:p>
        </w:tc>
      </w:tr>
      <w:tr w:rsidR="00812F23" w:rsidRPr="00E627FD" w14:paraId="41167E0D" w14:textId="77777777" w:rsidTr="009B6F4C">
        <w:trPr>
          <w:cantSplit/>
          <w:tblHeader/>
          <w:jc w:val="center"/>
        </w:trPr>
        <w:tc>
          <w:tcPr>
            <w:tcW w:w="1247" w:type="dxa"/>
            <w:vMerge/>
            <w:shd w:val="clear" w:color="auto" w:fill="auto"/>
            <w:vAlign w:val="center"/>
          </w:tcPr>
          <w:p w14:paraId="59BA90DA" w14:textId="77777777" w:rsidR="00812F23" w:rsidRPr="001019D7" w:rsidRDefault="00812F23" w:rsidP="009B6F4C">
            <w:pPr>
              <w:jc w:val="left"/>
              <w:rPr>
                <w:bCs/>
                <w:color w:val="0000FF"/>
                <w:sz w:val="18"/>
                <w:szCs w:val="18"/>
              </w:rPr>
            </w:pPr>
          </w:p>
        </w:tc>
        <w:tc>
          <w:tcPr>
            <w:tcW w:w="2370" w:type="dxa"/>
            <w:vMerge/>
            <w:shd w:val="clear" w:color="auto" w:fill="auto"/>
            <w:vAlign w:val="center"/>
          </w:tcPr>
          <w:p w14:paraId="6553F10E" w14:textId="77777777" w:rsidR="00812F23" w:rsidRPr="00E627FD" w:rsidRDefault="00812F23" w:rsidP="009B6F4C">
            <w:pPr>
              <w:pStyle w:val="TableTextLeft"/>
              <w:rPr>
                <w:i/>
                <w:lang w:val="en-GB"/>
              </w:rPr>
            </w:pPr>
          </w:p>
        </w:tc>
        <w:tc>
          <w:tcPr>
            <w:tcW w:w="1643" w:type="dxa"/>
            <w:vMerge/>
            <w:shd w:val="clear" w:color="auto" w:fill="auto"/>
            <w:vAlign w:val="center"/>
          </w:tcPr>
          <w:p w14:paraId="60539B92" w14:textId="77777777" w:rsidR="00812F23" w:rsidRPr="00E627FD" w:rsidRDefault="00812F23" w:rsidP="009B6F4C">
            <w:pPr>
              <w:jc w:val="left"/>
              <w:rPr>
                <w:color w:val="0000FF"/>
                <w:sz w:val="18"/>
                <w:szCs w:val="18"/>
              </w:rPr>
            </w:pPr>
          </w:p>
        </w:tc>
        <w:tc>
          <w:tcPr>
            <w:tcW w:w="1320" w:type="dxa"/>
            <w:shd w:val="clear" w:color="auto" w:fill="auto"/>
            <w:vAlign w:val="center"/>
          </w:tcPr>
          <w:p w14:paraId="0284290D" w14:textId="77777777" w:rsidR="00812F23" w:rsidRDefault="00812F23" w:rsidP="009B6F4C">
            <w:pPr>
              <w:pStyle w:val="TabelleText"/>
            </w:pPr>
            <w:r>
              <w:t>T-S-Req090</w:t>
            </w:r>
          </w:p>
        </w:tc>
        <w:tc>
          <w:tcPr>
            <w:tcW w:w="2567" w:type="dxa"/>
            <w:shd w:val="clear" w:color="auto" w:fill="auto"/>
            <w:vAlign w:val="center"/>
          </w:tcPr>
          <w:p w14:paraId="2327989D" w14:textId="77777777" w:rsidR="00812F23" w:rsidRDefault="00812F23" w:rsidP="009B6F4C">
            <w:pPr>
              <w:jc w:val="left"/>
              <w:rPr>
                <w:sz w:val="18"/>
                <w:szCs w:val="18"/>
              </w:rPr>
            </w:pPr>
            <w:r>
              <w:rPr>
                <w:sz w:val="18"/>
                <w:szCs w:val="18"/>
              </w:rPr>
              <w:t>1 Second</w:t>
            </w:r>
          </w:p>
        </w:tc>
      </w:tr>
    </w:tbl>
    <w:p w14:paraId="465F5C18" w14:textId="77777777" w:rsidR="00F3518E" w:rsidRPr="006462E0" w:rsidRDefault="00F3518E" w:rsidP="00BC0911">
      <w:pPr>
        <w:rPr>
          <w:sz w:val="2"/>
          <w:szCs w:val="2"/>
        </w:rPr>
      </w:pPr>
    </w:p>
    <w:p w14:paraId="465F5C1B" w14:textId="1392A0D5" w:rsidR="002924E8" w:rsidRPr="006462E0" w:rsidRDefault="002924E8" w:rsidP="00B81A22">
      <w:pPr>
        <w:pStyle w:val="Caption"/>
        <w:rPr>
          <w:szCs w:val="18"/>
        </w:rPr>
      </w:pPr>
      <w:bookmarkStart w:id="284" w:name="_Toc283497513"/>
      <w:bookmarkStart w:id="285" w:name="_Toc524090340"/>
      <w:r w:rsidRPr="006462E0">
        <w:t xml:space="preserve">Table </w:t>
      </w:r>
      <w:r w:rsidRPr="006462E0">
        <w:fldChar w:fldCharType="begin"/>
      </w:r>
      <w:r w:rsidRPr="006462E0">
        <w:instrText xml:space="preserve"> SEQ Table \* ARABIC </w:instrText>
      </w:r>
      <w:r w:rsidRPr="006462E0">
        <w:fldChar w:fldCharType="separate"/>
      </w:r>
      <w:r w:rsidR="0084278B">
        <w:rPr>
          <w:noProof/>
        </w:rPr>
        <w:t>70</w:t>
      </w:r>
      <w:r w:rsidRPr="006462E0">
        <w:fldChar w:fldCharType="end"/>
      </w:r>
      <w:r w:rsidR="00B81A22">
        <w:t>:</w:t>
      </w:r>
      <w:r w:rsidRPr="006462E0">
        <w:t xml:space="preserve"> Fault tolerant time interval allocation to </w:t>
      </w:r>
      <w:r w:rsidR="00CD7C1C">
        <w:t>Elements/</w:t>
      </w:r>
      <w:r w:rsidRPr="006462E0">
        <w:t>Components/Subsystems</w:t>
      </w:r>
      <w:bookmarkEnd w:id="285"/>
      <w:r w:rsidR="00FB0F4A" w:rsidRPr="006462E0">
        <w:t xml:space="preserve"> </w:t>
      </w:r>
      <w:bookmarkEnd w:id="284"/>
    </w:p>
    <w:p w14:paraId="465F5C1C" w14:textId="3A764B12" w:rsidR="00E33196" w:rsidRDefault="00B14F19" w:rsidP="00EB1D46">
      <w:pPr>
        <w:pStyle w:val="Heading2"/>
      </w:pPr>
      <w:bookmarkStart w:id="286" w:name="_Toc524090252"/>
      <w:r w:rsidRPr="006462E0">
        <w:t xml:space="preserve">Derivation of </w:t>
      </w:r>
      <w:r w:rsidR="00F27FFE">
        <w:t>Reduced Functionality</w:t>
      </w:r>
      <w:r w:rsidR="00E33196" w:rsidRPr="006462E0">
        <w:t xml:space="preserve"> </w:t>
      </w:r>
      <w:r w:rsidR="00405A6A" w:rsidRPr="006462E0">
        <w:t>(</w:t>
      </w:r>
      <w:r w:rsidR="00E33196" w:rsidRPr="006462E0">
        <w:t>interval</w:t>
      </w:r>
      <w:r w:rsidR="00405A6A" w:rsidRPr="006462E0">
        <w:t>)</w:t>
      </w:r>
      <w:r w:rsidR="00D510CF">
        <w:t xml:space="preserve"> (optional)</w:t>
      </w:r>
      <w:bookmarkEnd w:id="286"/>
    </w:p>
    <w:p w14:paraId="465F5C1D" w14:textId="77777777" w:rsidR="00937B04" w:rsidRPr="00937B04" w:rsidRDefault="00937B04" w:rsidP="00937B04">
      <w:pPr>
        <w:rPr>
          <w:i/>
          <w:color w:val="A6A6A6"/>
        </w:rPr>
      </w:pPr>
      <w:r w:rsidRPr="00937B04">
        <w:rPr>
          <w:i/>
          <w:color w:val="A6A6A6"/>
        </w:rPr>
        <w:t>Derive Reduced Functionality (interval)</w:t>
      </w:r>
      <w:r>
        <w:rPr>
          <w:i/>
          <w:color w:val="A6A6A6"/>
        </w:rPr>
        <w:t xml:space="preserve"> for </w:t>
      </w:r>
      <w:r w:rsidRPr="00937B04">
        <w:rPr>
          <w:i/>
          <w:color w:val="A6A6A6"/>
        </w:rPr>
        <w:t>Technical Safety Requirements from Functional Safety Requirements.</w:t>
      </w:r>
    </w:p>
    <w:p w14:paraId="465F5C1E" w14:textId="77777777" w:rsidR="00937B04" w:rsidRDefault="00937B04" w:rsidP="00937B04"/>
    <w:p w14:paraId="5D36E95A" w14:textId="240B5522" w:rsidR="009678C4" w:rsidRPr="009678C4" w:rsidRDefault="009678C4" w:rsidP="005A745F">
      <w:pPr>
        <w:rPr>
          <w:color w:val="A6A6A6" w:themeColor="background1" w:themeShade="A6"/>
        </w:rPr>
      </w:pPr>
      <w:r>
        <w:rPr>
          <w:color w:val="A6A6A6" w:themeColor="background1" w:themeShade="A6"/>
        </w:rPr>
        <w:t>No Functional Safety Requirement and no Technical Safety Requirement with Reduced Functionality Interval specified.</w:t>
      </w:r>
    </w:p>
    <w:p w14:paraId="465F5C77" w14:textId="77777777" w:rsidR="008C0068" w:rsidRPr="006462E0" w:rsidRDefault="008C0068" w:rsidP="00BC0911"/>
    <w:p w14:paraId="12862E0A" w14:textId="77777777" w:rsidR="00AF3CFB" w:rsidRPr="006462E0" w:rsidRDefault="00AF3CFB" w:rsidP="00AF3CFB">
      <w:pPr>
        <w:pStyle w:val="Heading2"/>
        <w:rPr>
          <w:lang w:bidi="en-US"/>
        </w:rPr>
      </w:pPr>
      <w:bookmarkStart w:id="287" w:name="_Toc524090253"/>
      <w:r w:rsidRPr="006462E0">
        <w:rPr>
          <w:lang w:bidi="en-US"/>
        </w:rPr>
        <w:t xml:space="preserve">HW Metric Requirements - </w:t>
      </w:r>
      <w:r w:rsidRPr="006462E0">
        <w:t xml:space="preserve">Derivation and </w:t>
      </w:r>
      <w:r>
        <w:t>Rationale</w:t>
      </w:r>
      <w:bookmarkEnd w:id="287"/>
    </w:p>
    <w:p w14:paraId="40A0DFF8" w14:textId="77777777" w:rsidR="00AF3CFB" w:rsidRPr="006462E0" w:rsidRDefault="00AF3CFB" w:rsidP="00AF3CFB">
      <w:pPr>
        <w:pStyle w:val="Heading4"/>
      </w:pPr>
      <w:bookmarkStart w:id="288" w:name="_Ref290469547"/>
      <w:bookmarkStart w:id="289" w:name="_Toc524090254"/>
      <w:r>
        <w:t>Element/</w:t>
      </w:r>
      <w:r w:rsidRPr="006462E0">
        <w:t>Component</w:t>
      </w:r>
      <w:r>
        <w:t>/Subsystem</w:t>
      </w:r>
      <w:r w:rsidRPr="006462E0">
        <w:t xml:space="preserve"> contribution to the maximum probability of safety goal violation due to random hardware failures (PMHF)</w:t>
      </w:r>
      <w:bookmarkEnd w:id="288"/>
      <w:bookmarkEnd w:id="289"/>
      <w:r w:rsidRPr="006462E0">
        <w:t xml:space="preserve"> </w:t>
      </w:r>
    </w:p>
    <w:p w14:paraId="76BD041F" w14:textId="77777777" w:rsidR="00AF3CFB" w:rsidRDefault="00AF3CFB" w:rsidP="00AF3CFB">
      <w:pPr>
        <w:rPr>
          <w:i/>
          <w:color w:val="808080"/>
          <w:szCs w:val="20"/>
          <w:lang w:bidi="en-US"/>
        </w:rPr>
      </w:pPr>
      <w:r>
        <w:rPr>
          <w:i/>
          <w:color w:val="808080"/>
          <w:szCs w:val="20"/>
          <w:lang w:bidi="en-US"/>
        </w:rPr>
        <w:t>Assign c</w:t>
      </w:r>
      <w:r w:rsidRPr="00073E26">
        <w:rPr>
          <w:i/>
          <w:color w:val="808080"/>
          <w:szCs w:val="20"/>
          <w:lang w:bidi="en-US"/>
        </w:rPr>
        <w:t>omponent contribution to the maximum probability of safety goal violation due to random hardware failures (PMHF)</w:t>
      </w:r>
      <w:r>
        <w:rPr>
          <w:i/>
          <w:color w:val="808080"/>
          <w:szCs w:val="20"/>
          <w:lang w:bidi="en-US"/>
        </w:rPr>
        <w:t>.</w:t>
      </w:r>
    </w:p>
    <w:p w14:paraId="4C54054F" w14:textId="77777777" w:rsidR="00AF3CFB" w:rsidRPr="006462E0" w:rsidRDefault="00AF3CFB" w:rsidP="00AF3CFB">
      <w:pPr>
        <w:rPr>
          <w:i/>
          <w:color w:val="808080"/>
          <w:szCs w:val="20"/>
          <w:lang w:bidi="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0"/>
        <w:gridCol w:w="835"/>
        <w:gridCol w:w="1122"/>
        <w:gridCol w:w="1696"/>
        <w:gridCol w:w="1605"/>
        <w:gridCol w:w="1322"/>
        <w:gridCol w:w="1457"/>
      </w:tblGrid>
      <w:tr w:rsidR="00AF3CFB" w:rsidRPr="00E627FD" w14:paraId="5C41E637" w14:textId="77777777" w:rsidTr="00AF3CFB">
        <w:trPr>
          <w:cantSplit/>
          <w:tblHeader/>
          <w:jc w:val="center"/>
        </w:trPr>
        <w:tc>
          <w:tcPr>
            <w:tcW w:w="1142" w:type="dxa"/>
            <w:shd w:val="clear" w:color="auto" w:fill="FFFF99"/>
            <w:vAlign w:val="center"/>
          </w:tcPr>
          <w:p w14:paraId="4E5C7ED7" w14:textId="77777777" w:rsidR="00AF3CFB" w:rsidRPr="00E627FD" w:rsidRDefault="00AF3CFB" w:rsidP="00AF3CFB">
            <w:pPr>
              <w:jc w:val="left"/>
              <w:rPr>
                <w:b/>
                <w:sz w:val="18"/>
                <w:szCs w:val="18"/>
              </w:rPr>
            </w:pPr>
            <w:r w:rsidRPr="00E627FD">
              <w:rPr>
                <w:b/>
                <w:sz w:val="18"/>
                <w:szCs w:val="18"/>
              </w:rPr>
              <w:t>Safety Goal</w:t>
            </w:r>
          </w:p>
        </w:tc>
        <w:tc>
          <w:tcPr>
            <w:tcW w:w="854" w:type="dxa"/>
            <w:shd w:val="clear" w:color="auto" w:fill="FFFF99"/>
            <w:vAlign w:val="center"/>
          </w:tcPr>
          <w:p w14:paraId="4D7AE176"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1154" w:type="dxa"/>
            <w:shd w:val="clear" w:color="auto" w:fill="FFFF99"/>
            <w:vAlign w:val="center"/>
          </w:tcPr>
          <w:p w14:paraId="7E284028" w14:textId="77777777" w:rsidR="00AF3CFB" w:rsidRPr="00E627FD" w:rsidRDefault="00AF3CFB" w:rsidP="00AF3CFB">
            <w:pPr>
              <w:jc w:val="left"/>
              <w:rPr>
                <w:b/>
                <w:sz w:val="18"/>
                <w:szCs w:val="18"/>
              </w:rPr>
            </w:pPr>
            <w:r w:rsidRPr="00E627FD">
              <w:rPr>
                <w:b/>
                <w:sz w:val="18"/>
                <w:szCs w:val="18"/>
              </w:rPr>
              <w:t>Safety Goal PMHF</w:t>
            </w:r>
          </w:p>
        </w:tc>
        <w:tc>
          <w:tcPr>
            <w:tcW w:w="1734" w:type="dxa"/>
            <w:shd w:val="clear" w:color="auto" w:fill="FFFF99"/>
            <w:vAlign w:val="center"/>
          </w:tcPr>
          <w:p w14:paraId="69324BFE" w14:textId="77777777" w:rsidR="00AF3CFB" w:rsidRPr="00E627FD" w:rsidRDefault="00AF3CFB" w:rsidP="00AF3CFB">
            <w:pPr>
              <w:jc w:val="left"/>
              <w:rPr>
                <w:b/>
                <w:sz w:val="18"/>
                <w:szCs w:val="18"/>
              </w:rPr>
            </w:pPr>
            <w:r>
              <w:rPr>
                <w:b/>
                <w:sz w:val="18"/>
                <w:szCs w:val="18"/>
              </w:rPr>
              <w:t>Element/ Component/ Subsystem</w:t>
            </w:r>
            <w:r w:rsidRPr="00E627FD">
              <w:rPr>
                <w:b/>
                <w:sz w:val="18"/>
                <w:szCs w:val="18"/>
              </w:rPr>
              <w:t xml:space="preserve"> </w:t>
            </w:r>
          </w:p>
        </w:tc>
        <w:tc>
          <w:tcPr>
            <w:tcW w:w="1639" w:type="dxa"/>
            <w:shd w:val="clear" w:color="auto" w:fill="FFFF99"/>
            <w:vAlign w:val="center"/>
          </w:tcPr>
          <w:p w14:paraId="499A4D14" w14:textId="77777777" w:rsidR="00AF3CFB" w:rsidRPr="00E627FD" w:rsidRDefault="00AF3CFB" w:rsidP="00AF3CFB">
            <w:pPr>
              <w:jc w:val="left"/>
              <w:rPr>
                <w:b/>
                <w:sz w:val="18"/>
                <w:szCs w:val="18"/>
              </w:rPr>
            </w:pPr>
            <w:r w:rsidRPr="00E627FD">
              <w:rPr>
                <w:b/>
                <w:sz w:val="18"/>
                <w:szCs w:val="18"/>
              </w:rPr>
              <w:t>Component PMHF</w:t>
            </w:r>
          </w:p>
        </w:tc>
        <w:tc>
          <w:tcPr>
            <w:tcW w:w="1346" w:type="dxa"/>
            <w:shd w:val="clear" w:color="auto" w:fill="FFFF99"/>
            <w:vAlign w:val="center"/>
          </w:tcPr>
          <w:p w14:paraId="3F8BD122" w14:textId="77777777" w:rsidR="00AF3CFB" w:rsidRPr="00E627FD" w:rsidRDefault="00AF3CFB" w:rsidP="00AF3CFB">
            <w:pPr>
              <w:jc w:val="left"/>
              <w:rPr>
                <w:b/>
                <w:sz w:val="18"/>
                <w:szCs w:val="18"/>
              </w:rPr>
            </w:pPr>
            <w:r w:rsidRPr="00E627FD">
              <w:rPr>
                <w:b/>
                <w:sz w:val="18"/>
                <w:szCs w:val="18"/>
              </w:rPr>
              <w:t>T-S-Req.- ID</w:t>
            </w:r>
          </w:p>
          <w:p w14:paraId="71E2C929" w14:textId="77777777" w:rsidR="00AF3CFB" w:rsidRPr="00E627FD" w:rsidRDefault="00AF3CFB" w:rsidP="00AF3CFB">
            <w:pPr>
              <w:jc w:val="left"/>
              <w:rPr>
                <w:b/>
                <w:sz w:val="18"/>
                <w:szCs w:val="18"/>
              </w:rPr>
            </w:pPr>
            <w:r w:rsidRPr="00E627FD">
              <w:rPr>
                <w:b/>
                <w:sz w:val="18"/>
                <w:szCs w:val="18"/>
              </w:rPr>
              <w:t>Category: Metric</w:t>
            </w:r>
          </w:p>
        </w:tc>
        <w:tc>
          <w:tcPr>
            <w:tcW w:w="1492" w:type="dxa"/>
            <w:shd w:val="clear" w:color="auto" w:fill="FFFF99"/>
            <w:vAlign w:val="center"/>
          </w:tcPr>
          <w:p w14:paraId="244C127F" w14:textId="77777777" w:rsidR="00AF3CFB" w:rsidRPr="00E627FD" w:rsidRDefault="00AF3CFB" w:rsidP="00AF3CFB">
            <w:pPr>
              <w:jc w:val="left"/>
              <w:rPr>
                <w:b/>
                <w:sz w:val="18"/>
                <w:szCs w:val="18"/>
              </w:rPr>
            </w:pPr>
            <w:r w:rsidRPr="00E627FD">
              <w:rPr>
                <w:b/>
                <w:sz w:val="18"/>
                <w:szCs w:val="18"/>
              </w:rPr>
              <w:t>T-S-Req.-IDs</w:t>
            </w:r>
          </w:p>
          <w:p w14:paraId="156E5B7F" w14:textId="77777777" w:rsidR="00AF3CFB" w:rsidRPr="00E627FD" w:rsidRDefault="00AF3CFB" w:rsidP="00AF3CFB">
            <w:pPr>
              <w:jc w:val="left"/>
              <w:rPr>
                <w:b/>
                <w:sz w:val="18"/>
                <w:szCs w:val="18"/>
              </w:rPr>
            </w:pPr>
            <w:r w:rsidRPr="00E627FD">
              <w:rPr>
                <w:b/>
                <w:sz w:val="18"/>
                <w:szCs w:val="18"/>
              </w:rPr>
              <w:t xml:space="preserve">Category: </w:t>
            </w:r>
          </w:p>
          <w:p w14:paraId="45B8C3F2" w14:textId="77777777" w:rsidR="00AF3CFB" w:rsidRPr="00E627FD" w:rsidRDefault="00AF3CFB" w:rsidP="00AF3CFB">
            <w:pPr>
              <w:jc w:val="left"/>
              <w:rPr>
                <w:b/>
                <w:sz w:val="18"/>
                <w:szCs w:val="18"/>
              </w:rPr>
            </w:pPr>
            <w:r w:rsidRPr="00E627FD">
              <w:rPr>
                <w:b/>
                <w:sz w:val="18"/>
                <w:szCs w:val="18"/>
              </w:rPr>
              <w:t>Safety Related Function</w:t>
            </w:r>
          </w:p>
        </w:tc>
      </w:tr>
      <w:tr w:rsidR="00AF3CFB" w:rsidRPr="00E627FD" w14:paraId="1D07B54E" w14:textId="77777777" w:rsidTr="00AF3CFB">
        <w:trPr>
          <w:cantSplit/>
          <w:tblHeader/>
          <w:jc w:val="center"/>
        </w:trPr>
        <w:tc>
          <w:tcPr>
            <w:tcW w:w="1142" w:type="dxa"/>
            <w:vMerge w:val="restart"/>
            <w:shd w:val="clear" w:color="auto" w:fill="auto"/>
            <w:vAlign w:val="center"/>
          </w:tcPr>
          <w:p w14:paraId="6729BADF" w14:textId="77777777" w:rsidR="00AF3CFB" w:rsidRPr="00522EAE" w:rsidRDefault="00AF3CFB" w:rsidP="00AF3CFB">
            <w:pPr>
              <w:jc w:val="left"/>
              <w:rPr>
                <w:sz w:val="18"/>
                <w:szCs w:val="18"/>
              </w:rPr>
            </w:pPr>
          </w:p>
        </w:tc>
        <w:tc>
          <w:tcPr>
            <w:tcW w:w="854" w:type="dxa"/>
            <w:vMerge w:val="restart"/>
            <w:shd w:val="clear" w:color="auto" w:fill="auto"/>
            <w:vAlign w:val="center"/>
          </w:tcPr>
          <w:p w14:paraId="46F2F69F" w14:textId="77777777" w:rsidR="00AF3CFB" w:rsidRPr="00522EAE" w:rsidRDefault="00AF3CFB" w:rsidP="00AF3CFB">
            <w:pPr>
              <w:jc w:val="left"/>
              <w:rPr>
                <w:sz w:val="18"/>
                <w:szCs w:val="18"/>
              </w:rPr>
            </w:pPr>
          </w:p>
        </w:tc>
        <w:tc>
          <w:tcPr>
            <w:tcW w:w="1154" w:type="dxa"/>
            <w:vMerge w:val="restart"/>
            <w:shd w:val="clear" w:color="auto" w:fill="auto"/>
            <w:vAlign w:val="center"/>
          </w:tcPr>
          <w:p w14:paraId="71EC0408" w14:textId="77777777" w:rsidR="00AF3CFB" w:rsidRPr="00522EAE" w:rsidRDefault="00AF3CFB" w:rsidP="00AF3CFB">
            <w:pPr>
              <w:jc w:val="left"/>
              <w:rPr>
                <w:sz w:val="18"/>
                <w:szCs w:val="18"/>
              </w:rPr>
            </w:pPr>
          </w:p>
        </w:tc>
        <w:tc>
          <w:tcPr>
            <w:tcW w:w="1734" w:type="dxa"/>
            <w:shd w:val="clear" w:color="auto" w:fill="auto"/>
            <w:vAlign w:val="center"/>
          </w:tcPr>
          <w:p w14:paraId="066391AF" w14:textId="77777777" w:rsidR="00AF3CFB" w:rsidRPr="00522EAE" w:rsidRDefault="00AF3CFB" w:rsidP="00AF3CFB">
            <w:pPr>
              <w:jc w:val="left"/>
              <w:rPr>
                <w:sz w:val="18"/>
                <w:szCs w:val="18"/>
              </w:rPr>
            </w:pPr>
          </w:p>
        </w:tc>
        <w:tc>
          <w:tcPr>
            <w:tcW w:w="1639" w:type="dxa"/>
            <w:shd w:val="clear" w:color="auto" w:fill="auto"/>
            <w:vAlign w:val="center"/>
          </w:tcPr>
          <w:p w14:paraId="34D893E8" w14:textId="77777777" w:rsidR="00AF3CFB" w:rsidRPr="00522EAE" w:rsidRDefault="00AF3CFB" w:rsidP="00AF3CFB">
            <w:pPr>
              <w:jc w:val="left"/>
              <w:rPr>
                <w:sz w:val="18"/>
                <w:szCs w:val="18"/>
              </w:rPr>
            </w:pPr>
          </w:p>
        </w:tc>
        <w:tc>
          <w:tcPr>
            <w:tcW w:w="1346" w:type="dxa"/>
            <w:shd w:val="clear" w:color="auto" w:fill="auto"/>
          </w:tcPr>
          <w:p w14:paraId="73AF00FF" w14:textId="77777777" w:rsidR="00AF3CFB" w:rsidRPr="00522EAE" w:rsidRDefault="00AF3CFB" w:rsidP="00AF3CFB">
            <w:pPr>
              <w:jc w:val="left"/>
              <w:rPr>
                <w:sz w:val="18"/>
                <w:szCs w:val="18"/>
              </w:rPr>
            </w:pPr>
          </w:p>
        </w:tc>
        <w:tc>
          <w:tcPr>
            <w:tcW w:w="1492" w:type="dxa"/>
            <w:shd w:val="clear" w:color="auto" w:fill="auto"/>
            <w:vAlign w:val="center"/>
          </w:tcPr>
          <w:p w14:paraId="1BC62F0D" w14:textId="77777777" w:rsidR="00AF3CFB" w:rsidRPr="00522EAE" w:rsidRDefault="00AF3CFB" w:rsidP="00AF3CFB">
            <w:pPr>
              <w:jc w:val="left"/>
              <w:rPr>
                <w:sz w:val="18"/>
                <w:szCs w:val="18"/>
              </w:rPr>
            </w:pPr>
          </w:p>
        </w:tc>
      </w:tr>
      <w:tr w:rsidR="00AF3CFB" w:rsidRPr="00E627FD" w14:paraId="51059803" w14:textId="77777777" w:rsidTr="00AF3CFB">
        <w:trPr>
          <w:cantSplit/>
          <w:tblHeader/>
          <w:jc w:val="center"/>
        </w:trPr>
        <w:tc>
          <w:tcPr>
            <w:tcW w:w="1142" w:type="dxa"/>
            <w:vMerge/>
            <w:shd w:val="clear" w:color="auto" w:fill="auto"/>
            <w:vAlign w:val="center"/>
          </w:tcPr>
          <w:p w14:paraId="4BC331EC" w14:textId="77777777" w:rsidR="00AF3CFB" w:rsidRPr="00522EAE" w:rsidRDefault="00AF3CFB" w:rsidP="00AF3CFB">
            <w:pPr>
              <w:jc w:val="left"/>
              <w:rPr>
                <w:sz w:val="18"/>
                <w:szCs w:val="18"/>
              </w:rPr>
            </w:pPr>
          </w:p>
        </w:tc>
        <w:tc>
          <w:tcPr>
            <w:tcW w:w="854" w:type="dxa"/>
            <w:vMerge/>
            <w:shd w:val="clear" w:color="auto" w:fill="auto"/>
            <w:vAlign w:val="center"/>
          </w:tcPr>
          <w:p w14:paraId="1A5F1A9B" w14:textId="77777777" w:rsidR="00AF3CFB" w:rsidRPr="00522EAE" w:rsidRDefault="00AF3CFB" w:rsidP="00AF3CFB">
            <w:pPr>
              <w:jc w:val="left"/>
              <w:rPr>
                <w:rFonts w:cs="Arial"/>
                <w:sz w:val="18"/>
                <w:szCs w:val="18"/>
              </w:rPr>
            </w:pPr>
          </w:p>
        </w:tc>
        <w:tc>
          <w:tcPr>
            <w:tcW w:w="1154" w:type="dxa"/>
            <w:vMerge/>
            <w:shd w:val="clear" w:color="auto" w:fill="auto"/>
            <w:vAlign w:val="center"/>
          </w:tcPr>
          <w:p w14:paraId="4D8C670D" w14:textId="77777777" w:rsidR="00AF3CFB" w:rsidRPr="00522EAE" w:rsidRDefault="00AF3CFB" w:rsidP="00AF3CFB">
            <w:pPr>
              <w:jc w:val="left"/>
              <w:rPr>
                <w:rFonts w:cs="Arial"/>
                <w:sz w:val="18"/>
                <w:szCs w:val="18"/>
              </w:rPr>
            </w:pPr>
          </w:p>
        </w:tc>
        <w:tc>
          <w:tcPr>
            <w:tcW w:w="1734" w:type="dxa"/>
            <w:shd w:val="clear" w:color="auto" w:fill="auto"/>
            <w:vAlign w:val="center"/>
          </w:tcPr>
          <w:p w14:paraId="1E5A4726" w14:textId="77777777" w:rsidR="00AF3CFB" w:rsidRPr="00522EAE" w:rsidRDefault="00AF3CFB" w:rsidP="00AF3CFB">
            <w:pPr>
              <w:jc w:val="left"/>
              <w:rPr>
                <w:sz w:val="18"/>
                <w:szCs w:val="18"/>
              </w:rPr>
            </w:pPr>
          </w:p>
        </w:tc>
        <w:tc>
          <w:tcPr>
            <w:tcW w:w="1639" w:type="dxa"/>
            <w:shd w:val="clear" w:color="auto" w:fill="auto"/>
            <w:vAlign w:val="center"/>
          </w:tcPr>
          <w:p w14:paraId="08684617" w14:textId="77777777" w:rsidR="00AF3CFB" w:rsidRPr="00522EAE" w:rsidRDefault="00AF3CFB" w:rsidP="00AF3CFB">
            <w:pPr>
              <w:jc w:val="left"/>
              <w:rPr>
                <w:sz w:val="18"/>
                <w:szCs w:val="18"/>
              </w:rPr>
            </w:pPr>
          </w:p>
        </w:tc>
        <w:tc>
          <w:tcPr>
            <w:tcW w:w="1346" w:type="dxa"/>
            <w:shd w:val="clear" w:color="auto" w:fill="auto"/>
          </w:tcPr>
          <w:p w14:paraId="23558632" w14:textId="77777777" w:rsidR="00AF3CFB" w:rsidRPr="00522EAE" w:rsidRDefault="00AF3CFB" w:rsidP="00AF3CFB">
            <w:pPr>
              <w:jc w:val="left"/>
              <w:rPr>
                <w:sz w:val="18"/>
                <w:szCs w:val="18"/>
              </w:rPr>
            </w:pPr>
          </w:p>
        </w:tc>
        <w:tc>
          <w:tcPr>
            <w:tcW w:w="1492" w:type="dxa"/>
            <w:shd w:val="clear" w:color="auto" w:fill="auto"/>
            <w:vAlign w:val="center"/>
          </w:tcPr>
          <w:p w14:paraId="2309FB97" w14:textId="77777777" w:rsidR="00AF3CFB" w:rsidRPr="00522EAE" w:rsidRDefault="00AF3CFB" w:rsidP="00AF3CFB">
            <w:pPr>
              <w:jc w:val="left"/>
              <w:rPr>
                <w:sz w:val="18"/>
                <w:szCs w:val="18"/>
              </w:rPr>
            </w:pPr>
          </w:p>
        </w:tc>
      </w:tr>
      <w:tr w:rsidR="00AF3CFB" w:rsidRPr="00E627FD" w14:paraId="7F77D183" w14:textId="77777777" w:rsidTr="00AF3CFB">
        <w:trPr>
          <w:cantSplit/>
          <w:tblHeader/>
          <w:jc w:val="center"/>
        </w:trPr>
        <w:tc>
          <w:tcPr>
            <w:tcW w:w="1142" w:type="dxa"/>
            <w:shd w:val="clear" w:color="auto" w:fill="auto"/>
            <w:vAlign w:val="center"/>
          </w:tcPr>
          <w:p w14:paraId="5EA581DB" w14:textId="77777777" w:rsidR="00AF3CFB" w:rsidRPr="00522EAE" w:rsidRDefault="00AF3CFB" w:rsidP="00AF3CFB">
            <w:pPr>
              <w:jc w:val="left"/>
              <w:rPr>
                <w:sz w:val="18"/>
                <w:szCs w:val="18"/>
              </w:rPr>
            </w:pPr>
          </w:p>
        </w:tc>
        <w:tc>
          <w:tcPr>
            <w:tcW w:w="854" w:type="dxa"/>
            <w:shd w:val="clear" w:color="auto" w:fill="auto"/>
            <w:vAlign w:val="center"/>
          </w:tcPr>
          <w:p w14:paraId="0E739570" w14:textId="77777777" w:rsidR="00AF3CFB" w:rsidRPr="00522EAE" w:rsidRDefault="00AF3CFB" w:rsidP="00AF3CFB">
            <w:pPr>
              <w:jc w:val="left"/>
              <w:rPr>
                <w:sz w:val="18"/>
                <w:szCs w:val="18"/>
              </w:rPr>
            </w:pPr>
          </w:p>
        </w:tc>
        <w:tc>
          <w:tcPr>
            <w:tcW w:w="1154" w:type="dxa"/>
            <w:shd w:val="clear" w:color="auto" w:fill="auto"/>
          </w:tcPr>
          <w:p w14:paraId="0338AC3A" w14:textId="77777777" w:rsidR="00AF3CFB" w:rsidRPr="00522EAE" w:rsidRDefault="00AF3CFB" w:rsidP="00AF3CFB">
            <w:pPr>
              <w:jc w:val="left"/>
              <w:rPr>
                <w:sz w:val="18"/>
                <w:szCs w:val="18"/>
              </w:rPr>
            </w:pPr>
          </w:p>
        </w:tc>
        <w:tc>
          <w:tcPr>
            <w:tcW w:w="1734" w:type="dxa"/>
            <w:tcBorders>
              <w:bottom w:val="single" w:sz="4" w:space="0" w:color="auto"/>
            </w:tcBorders>
            <w:shd w:val="clear" w:color="auto" w:fill="auto"/>
            <w:vAlign w:val="center"/>
          </w:tcPr>
          <w:p w14:paraId="3033EBF0" w14:textId="77777777" w:rsidR="00AF3CFB" w:rsidRPr="00522EAE" w:rsidRDefault="00AF3CFB" w:rsidP="00AF3CFB">
            <w:pPr>
              <w:jc w:val="left"/>
              <w:rPr>
                <w:sz w:val="18"/>
                <w:szCs w:val="18"/>
              </w:rPr>
            </w:pPr>
          </w:p>
        </w:tc>
        <w:tc>
          <w:tcPr>
            <w:tcW w:w="1639" w:type="dxa"/>
            <w:tcBorders>
              <w:bottom w:val="single" w:sz="4" w:space="0" w:color="auto"/>
            </w:tcBorders>
            <w:shd w:val="clear" w:color="auto" w:fill="auto"/>
            <w:vAlign w:val="center"/>
          </w:tcPr>
          <w:p w14:paraId="52EF18E0" w14:textId="77777777" w:rsidR="00AF3CFB" w:rsidRPr="00522EAE" w:rsidRDefault="00AF3CFB" w:rsidP="00AF3CFB">
            <w:pPr>
              <w:jc w:val="left"/>
              <w:rPr>
                <w:sz w:val="18"/>
                <w:szCs w:val="18"/>
              </w:rPr>
            </w:pPr>
          </w:p>
        </w:tc>
        <w:tc>
          <w:tcPr>
            <w:tcW w:w="1346" w:type="dxa"/>
            <w:tcBorders>
              <w:bottom w:val="single" w:sz="4" w:space="0" w:color="auto"/>
            </w:tcBorders>
            <w:shd w:val="clear" w:color="auto" w:fill="auto"/>
          </w:tcPr>
          <w:p w14:paraId="399A2D2E" w14:textId="77777777" w:rsidR="00AF3CFB" w:rsidRPr="00522EAE" w:rsidRDefault="00AF3CFB" w:rsidP="00AF3CFB">
            <w:pPr>
              <w:jc w:val="left"/>
              <w:rPr>
                <w:sz w:val="18"/>
                <w:szCs w:val="18"/>
              </w:rPr>
            </w:pPr>
          </w:p>
        </w:tc>
        <w:tc>
          <w:tcPr>
            <w:tcW w:w="1492" w:type="dxa"/>
            <w:tcBorders>
              <w:bottom w:val="single" w:sz="4" w:space="0" w:color="auto"/>
            </w:tcBorders>
            <w:shd w:val="clear" w:color="auto" w:fill="auto"/>
            <w:vAlign w:val="center"/>
          </w:tcPr>
          <w:p w14:paraId="6AC41573" w14:textId="77777777" w:rsidR="00AF3CFB" w:rsidRPr="00522EAE" w:rsidRDefault="00AF3CFB" w:rsidP="00AF3CFB">
            <w:pPr>
              <w:jc w:val="left"/>
              <w:rPr>
                <w:sz w:val="18"/>
                <w:szCs w:val="18"/>
              </w:rPr>
            </w:pPr>
          </w:p>
        </w:tc>
      </w:tr>
    </w:tbl>
    <w:p w14:paraId="32AD8EA5" w14:textId="134C18AF" w:rsidR="00AF3CFB" w:rsidRPr="006462E0" w:rsidRDefault="00AF3CFB" w:rsidP="00AF3CFB">
      <w:pPr>
        <w:pStyle w:val="Caption"/>
      </w:pPr>
      <w:bookmarkStart w:id="290" w:name="_Ref288145479"/>
      <w:bookmarkStart w:id="291" w:name="_Ref288217601"/>
      <w:bookmarkStart w:id="292" w:name="_Toc524090341"/>
      <w:r w:rsidRPr="006462E0">
        <w:t xml:space="preserve">Table </w:t>
      </w:r>
      <w:r w:rsidRPr="006462E0">
        <w:fldChar w:fldCharType="begin"/>
      </w:r>
      <w:r w:rsidRPr="006462E0">
        <w:instrText xml:space="preserve"> SEQ Table \* ARABIC </w:instrText>
      </w:r>
      <w:r w:rsidRPr="006462E0">
        <w:fldChar w:fldCharType="separate"/>
      </w:r>
      <w:r w:rsidR="0084278B">
        <w:rPr>
          <w:noProof/>
        </w:rPr>
        <w:t>71</w:t>
      </w:r>
      <w:r w:rsidRPr="006462E0">
        <w:fldChar w:fldCharType="end"/>
      </w:r>
      <w:bookmarkEnd w:id="290"/>
      <w:r>
        <w:t xml:space="preserve">: </w:t>
      </w:r>
      <w:r w:rsidRPr="006462E0">
        <w:t>PMHF derivation</w:t>
      </w:r>
      <w:bookmarkEnd w:id="291"/>
      <w:bookmarkEnd w:id="292"/>
    </w:p>
    <w:p w14:paraId="474613C0" w14:textId="77777777" w:rsidR="00AF3CFB" w:rsidRPr="006462E0" w:rsidRDefault="00AF3CFB" w:rsidP="00AF3CFB"/>
    <w:p w14:paraId="66709559" w14:textId="77777777" w:rsidR="00AF3CFB" w:rsidRPr="006462E0" w:rsidRDefault="00AF3CFB" w:rsidP="00AF3CFB">
      <w:pPr>
        <w:rPr>
          <w:i/>
          <w:color w:val="808080"/>
        </w:rPr>
      </w:pPr>
      <w:r>
        <w:rPr>
          <w:i/>
          <w:color w:val="808080"/>
        </w:rPr>
        <w:t>Give rationale for</w:t>
      </w:r>
      <w:r w:rsidRPr="006462E0">
        <w:rPr>
          <w:i/>
          <w:color w:val="808080"/>
        </w:rPr>
        <w:t xml:space="preserve"> </w:t>
      </w:r>
      <w:r>
        <w:rPr>
          <w:i/>
          <w:color w:val="808080"/>
        </w:rPr>
        <w:t xml:space="preserve">assigned </w:t>
      </w:r>
      <w:r w:rsidRPr="006462E0">
        <w:rPr>
          <w:i/>
          <w:color w:val="808080"/>
        </w:rPr>
        <w:t xml:space="preserve">PMHF </w:t>
      </w:r>
      <w:r>
        <w:rPr>
          <w:i/>
          <w:color w:val="808080"/>
        </w:rPr>
        <w:t>portions</w:t>
      </w:r>
      <w:r w:rsidRPr="006462E0">
        <w:rPr>
          <w:i/>
          <w:color w:val="808080"/>
        </w:rPr>
        <w:t>.</w:t>
      </w:r>
    </w:p>
    <w:p w14:paraId="081E670E" w14:textId="77777777" w:rsidR="00AF3CFB" w:rsidRPr="006462E0" w:rsidRDefault="00AF3CFB" w:rsidP="00AF3CFB"/>
    <w:p w14:paraId="116430E5" w14:textId="77777777" w:rsidR="00AF3CFB" w:rsidRPr="006462E0" w:rsidRDefault="00AF3CFB" w:rsidP="00AF3CFB">
      <w:pPr>
        <w:tabs>
          <w:tab w:val="left" w:pos="720"/>
          <w:tab w:val="left" w:pos="1440"/>
          <w:tab w:val="left" w:pos="2160"/>
          <w:tab w:val="left" w:pos="2770"/>
        </w:tabs>
      </w:pPr>
    </w:p>
    <w:p w14:paraId="4BB48C7E" w14:textId="77777777" w:rsidR="00AF3CFB" w:rsidRDefault="00AF3CFB" w:rsidP="00AF3CFB">
      <w:pPr>
        <w:pStyle w:val="Heading3"/>
        <w:rPr>
          <w:lang w:bidi="en-US"/>
        </w:rPr>
      </w:pPr>
      <w:bookmarkStart w:id="293" w:name="_Ref289239231"/>
      <w:bookmarkStart w:id="294" w:name="_Toc524090255"/>
      <w:r w:rsidRPr="006462E0">
        <w:rPr>
          <w:lang w:bidi="en-US"/>
        </w:rPr>
        <w:t>Single Point Faults and Latent Faults Metric</w:t>
      </w:r>
      <w:bookmarkEnd w:id="293"/>
      <w:bookmarkEnd w:id="294"/>
    </w:p>
    <w:p w14:paraId="687EACAA" w14:textId="77777777" w:rsidR="00AF3CFB" w:rsidRDefault="00AF3CFB" w:rsidP="00AF3CFB">
      <w:pPr>
        <w:rPr>
          <w:i/>
          <w:color w:val="808080"/>
          <w:szCs w:val="20"/>
          <w:lang w:bidi="en-US"/>
        </w:rPr>
      </w:pPr>
      <w:r>
        <w:rPr>
          <w:i/>
          <w:color w:val="808080"/>
          <w:szCs w:val="20"/>
          <w:lang w:bidi="en-US"/>
        </w:rPr>
        <w:t>Assign Single Point Fault Metric target values</w:t>
      </w:r>
      <w:r w:rsidRPr="00073E26">
        <w:rPr>
          <w:i/>
          <w:color w:val="808080"/>
          <w:szCs w:val="20"/>
          <w:lang w:bidi="en-US"/>
        </w:rPr>
        <w:t xml:space="preserve"> and Latent Faults Metric </w:t>
      </w:r>
      <w:r>
        <w:rPr>
          <w:i/>
          <w:color w:val="808080"/>
          <w:szCs w:val="20"/>
          <w:lang w:bidi="en-US"/>
        </w:rPr>
        <w:t>target values</w:t>
      </w:r>
      <w:r w:rsidRPr="00073E26">
        <w:rPr>
          <w:i/>
          <w:color w:val="808080"/>
          <w:szCs w:val="20"/>
          <w:lang w:bidi="en-US"/>
        </w:rPr>
        <w:t xml:space="preserve"> </w:t>
      </w:r>
      <w:r>
        <w:rPr>
          <w:i/>
          <w:color w:val="808080"/>
          <w:szCs w:val="20"/>
          <w:lang w:bidi="en-US"/>
        </w:rPr>
        <w:t>to c</w:t>
      </w:r>
      <w:r w:rsidRPr="00073E26">
        <w:rPr>
          <w:i/>
          <w:color w:val="808080"/>
          <w:szCs w:val="20"/>
          <w:lang w:bidi="en-US"/>
        </w:rPr>
        <w:t>omponent</w:t>
      </w:r>
      <w:r>
        <w:rPr>
          <w:i/>
          <w:color w:val="808080"/>
          <w:szCs w:val="20"/>
          <w:lang w:bidi="en-US"/>
        </w:rPr>
        <w:t>s.</w:t>
      </w:r>
    </w:p>
    <w:p w14:paraId="5EB2EF5D" w14:textId="77777777" w:rsidR="00AF3CFB" w:rsidRPr="00073E26" w:rsidRDefault="00AF3CFB" w:rsidP="00AF3CFB">
      <w:pPr>
        <w:rPr>
          <w:lang w:bidi="en-US"/>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935"/>
        <w:gridCol w:w="851"/>
        <w:gridCol w:w="1633"/>
        <w:gridCol w:w="1368"/>
        <w:gridCol w:w="1684"/>
        <w:gridCol w:w="1823"/>
      </w:tblGrid>
      <w:tr w:rsidR="00AF3CFB" w:rsidRPr="00E627FD" w14:paraId="642F3DB0" w14:textId="77777777" w:rsidTr="00AF3CFB">
        <w:trPr>
          <w:cantSplit/>
          <w:tblHeader/>
          <w:jc w:val="center"/>
        </w:trPr>
        <w:tc>
          <w:tcPr>
            <w:tcW w:w="862" w:type="dxa"/>
            <w:shd w:val="clear" w:color="auto" w:fill="FFFF99"/>
            <w:vAlign w:val="center"/>
          </w:tcPr>
          <w:p w14:paraId="1195BB6C" w14:textId="77777777" w:rsidR="00AF3CFB" w:rsidRPr="00E627FD" w:rsidRDefault="00AF3CFB" w:rsidP="00AF3CFB">
            <w:pPr>
              <w:jc w:val="left"/>
              <w:rPr>
                <w:b/>
                <w:sz w:val="18"/>
                <w:szCs w:val="18"/>
              </w:rPr>
            </w:pPr>
            <w:r w:rsidRPr="00E627FD">
              <w:rPr>
                <w:b/>
                <w:sz w:val="18"/>
                <w:szCs w:val="18"/>
              </w:rPr>
              <w:t>Safety Goal</w:t>
            </w:r>
          </w:p>
        </w:tc>
        <w:tc>
          <w:tcPr>
            <w:tcW w:w="962" w:type="dxa"/>
            <w:shd w:val="clear" w:color="auto" w:fill="FFFF99"/>
            <w:vAlign w:val="center"/>
          </w:tcPr>
          <w:p w14:paraId="3843E2A5"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859" w:type="dxa"/>
            <w:shd w:val="clear" w:color="auto" w:fill="FFFF99"/>
            <w:vAlign w:val="center"/>
          </w:tcPr>
          <w:p w14:paraId="1F5AA790" w14:textId="77777777" w:rsidR="00AF3CFB" w:rsidRPr="00E627FD" w:rsidRDefault="00AF3CFB" w:rsidP="00AF3CFB">
            <w:pPr>
              <w:jc w:val="left"/>
              <w:rPr>
                <w:b/>
                <w:sz w:val="18"/>
                <w:szCs w:val="18"/>
              </w:rPr>
            </w:pPr>
            <w:r w:rsidRPr="00E627FD">
              <w:rPr>
                <w:b/>
                <w:sz w:val="18"/>
                <w:szCs w:val="18"/>
              </w:rPr>
              <w:t>Safety Goal  SPF</w:t>
            </w:r>
          </w:p>
        </w:tc>
        <w:tc>
          <w:tcPr>
            <w:tcW w:w="1666" w:type="dxa"/>
            <w:shd w:val="clear" w:color="auto" w:fill="FFFF99"/>
            <w:vAlign w:val="center"/>
          </w:tcPr>
          <w:p w14:paraId="73DB0E0F" w14:textId="77777777" w:rsidR="00AF3CFB" w:rsidRPr="00E627FD" w:rsidRDefault="00AF3CFB" w:rsidP="00AF3CFB">
            <w:pPr>
              <w:jc w:val="left"/>
              <w:rPr>
                <w:b/>
                <w:sz w:val="18"/>
                <w:szCs w:val="18"/>
              </w:rPr>
            </w:pPr>
            <w:r>
              <w:rPr>
                <w:b/>
                <w:sz w:val="18"/>
                <w:szCs w:val="18"/>
              </w:rPr>
              <w:t>Element/ Component/ Subsystem</w:t>
            </w:r>
          </w:p>
        </w:tc>
        <w:tc>
          <w:tcPr>
            <w:tcW w:w="1381" w:type="dxa"/>
            <w:shd w:val="clear" w:color="auto" w:fill="FFFF99"/>
            <w:vAlign w:val="center"/>
          </w:tcPr>
          <w:p w14:paraId="35B751FB" w14:textId="77777777" w:rsidR="00AF3CFB" w:rsidRPr="002E5677" w:rsidRDefault="00AF3CFB" w:rsidP="00AF3CFB">
            <w:pPr>
              <w:jc w:val="left"/>
              <w:rPr>
                <w:b/>
                <w:sz w:val="18"/>
                <w:szCs w:val="18"/>
              </w:rPr>
            </w:pPr>
            <w:r w:rsidRPr="002E5677">
              <w:rPr>
                <w:b/>
                <w:sz w:val="18"/>
                <w:szCs w:val="18"/>
              </w:rPr>
              <w:t xml:space="preserve">Component </w:t>
            </w:r>
            <w:r>
              <w:rPr>
                <w:b/>
                <w:sz w:val="18"/>
                <w:szCs w:val="18"/>
              </w:rPr>
              <w:t>Fault Detection Coverage</w:t>
            </w:r>
          </w:p>
        </w:tc>
        <w:tc>
          <w:tcPr>
            <w:tcW w:w="1740" w:type="dxa"/>
            <w:shd w:val="clear" w:color="auto" w:fill="FFFF99"/>
            <w:vAlign w:val="center"/>
          </w:tcPr>
          <w:p w14:paraId="54D0DFD3" w14:textId="77777777" w:rsidR="00AF3CFB" w:rsidRPr="00E627FD" w:rsidRDefault="00AF3CFB" w:rsidP="00AF3CFB">
            <w:pPr>
              <w:jc w:val="left"/>
              <w:rPr>
                <w:b/>
                <w:sz w:val="18"/>
                <w:szCs w:val="18"/>
              </w:rPr>
            </w:pPr>
            <w:r w:rsidRPr="00E627FD">
              <w:rPr>
                <w:b/>
                <w:sz w:val="18"/>
                <w:szCs w:val="18"/>
              </w:rPr>
              <w:t>T-S-Req.-IDs</w:t>
            </w:r>
          </w:p>
          <w:p w14:paraId="6C279317" w14:textId="77777777" w:rsidR="00AF3CFB" w:rsidRPr="00E627FD" w:rsidRDefault="00AF3CFB" w:rsidP="00AF3CFB">
            <w:pPr>
              <w:jc w:val="left"/>
              <w:rPr>
                <w:b/>
                <w:sz w:val="18"/>
                <w:szCs w:val="18"/>
              </w:rPr>
            </w:pPr>
            <w:r w:rsidRPr="00E627FD">
              <w:rPr>
                <w:b/>
                <w:sz w:val="18"/>
                <w:szCs w:val="18"/>
              </w:rPr>
              <w:t>Category: Metric</w:t>
            </w:r>
          </w:p>
        </w:tc>
        <w:tc>
          <w:tcPr>
            <w:tcW w:w="1891" w:type="dxa"/>
            <w:shd w:val="clear" w:color="auto" w:fill="FFFF99"/>
            <w:vAlign w:val="center"/>
          </w:tcPr>
          <w:p w14:paraId="4542D9B5" w14:textId="77777777" w:rsidR="00AF3CFB" w:rsidRPr="00E627FD" w:rsidRDefault="00AF3CFB" w:rsidP="00AF3CFB">
            <w:pPr>
              <w:jc w:val="left"/>
              <w:rPr>
                <w:b/>
                <w:sz w:val="18"/>
                <w:szCs w:val="18"/>
              </w:rPr>
            </w:pPr>
            <w:r w:rsidRPr="00E627FD">
              <w:rPr>
                <w:b/>
                <w:sz w:val="18"/>
                <w:szCs w:val="18"/>
              </w:rPr>
              <w:t>T-S-Req.-IDs</w:t>
            </w:r>
          </w:p>
          <w:p w14:paraId="30A6D470" w14:textId="77777777" w:rsidR="00AF3CFB" w:rsidRPr="00E627FD" w:rsidRDefault="00AF3CFB" w:rsidP="00AF3CFB">
            <w:pPr>
              <w:jc w:val="left"/>
              <w:rPr>
                <w:b/>
                <w:sz w:val="18"/>
                <w:szCs w:val="18"/>
              </w:rPr>
            </w:pPr>
            <w:r w:rsidRPr="00E627FD">
              <w:rPr>
                <w:b/>
                <w:sz w:val="18"/>
                <w:szCs w:val="18"/>
              </w:rPr>
              <w:t xml:space="preserve">Category: </w:t>
            </w:r>
            <w:r w:rsidRPr="00E627FD">
              <w:rPr>
                <w:b/>
                <w:sz w:val="18"/>
                <w:szCs w:val="18"/>
              </w:rPr>
              <w:br/>
              <w:t>Fault Detection or</w:t>
            </w:r>
          </w:p>
          <w:p w14:paraId="0B30A4CF" w14:textId="77777777" w:rsidR="00AF3CFB" w:rsidRPr="00E627FD" w:rsidRDefault="00AF3CFB" w:rsidP="00AF3CFB">
            <w:pPr>
              <w:jc w:val="left"/>
              <w:rPr>
                <w:b/>
                <w:sz w:val="18"/>
                <w:szCs w:val="18"/>
              </w:rPr>
            </w:pPr>
            <w:r w:rsidRPr="00E627FD">
              <w:rPr>
                <w:b/>
                <w:sz w:val="18"/>
                <w:szCs w:val="18"/>
              </w:rPr>
              <w:t>Safety Related Function</w:t>
            </w:r>
          </w:p>
        </w:tc>
      </w:tr>
      <w:tr w:rsidR="00AF3CFB" w:rsidRPr="00E627FD" w14:paraId="6E59BDEF" w14:textId="77777777" w:rsidTr="00AF3CFB">
        <w:trPr>
          <w:cantSplit/>
          <w:tblHeader/>
          <w:jc w:val="center"/>
        </w:trPr>
        <w:tc>
          <w:tcPr>
            <w:tcW w:w="862" w:type="dxa"/>
            <w:vMerge w:val="restart"/>
            <w:shd w:val="clear" w:color="auto" w:fill="auto"/>
            <w:vAlign w:val="center"/>
          </w:tcPr>
          <w:p w14:paraId="035E7464" w14:textId="77777777" w:rsidR="00AF3CFB" w:rsidRPr="00522EAE" w:rsidRDefault="00AF3CFB" w:rsidP="00AF3CFB">
            <w:pPr>
              <w:rPr>
                <w:sz w:val="18"/>
                <w:szCs w:val="18"/>
              </w:rPr>
            </w:pPr>
          </w:p>
        </w:tc>
        <w:tc>
          <w:tcPr>
            <w:tcW w:w="962" w:type="dxa"/>
            <w:vMerge w:val="restart"/>
            <w:shd w:val="clear" w:color="auto" w:fill="auto"/>
            <w:vAlign w:val="center"/>
          </w:tcPr>
          <w:p w14:paraId="59A3BF92" w14:textId="77777777" w:rsidR="00AF3CFB" w:rsidRPr="00522EAE" w:rsidRDefault="00AF3CFB" w:rsidP="00AF3CFB">
            <w:pPr>
              <w:rPr>
                <w:sz w:val="18"/>
                <w:szCs w:val="18"/>
              </w:rPr>
            </w:pPr>
          </w:p>
        </w:tc>
        <w:tc>
          <w:tcPr>
            <w:tcW w:w="859" w:type="dxa"/>
            <w:vMerge w:val="restart"/>
            <w:shd w:val="clear" w:color="auto" w:fill="auto"/>
            <w:vAlign w:val="center"/>
          </w:tcPr>
          <w:p w14:paraId="79F93A6C" w14:textId="77777777" w:rsidR="00AF3CFB" w:rsidRPr="00522EAE" w:rsidRDefault="00AF3CFB" w:rsidP="00AF3CFB">
            <w:pPr>
              <w:rPr>
                <w:sz w:val="18"/>
                <w:szCs w:val="18"/>
              </w:rPr>
            </w:pPr>
          </w:p>
        </w:tc>
        <w:tc>
          <w:tcPr>
            <w:tcW w:w="1666" w:type="dxa"/>
            <w:shd w:val="clear" w:color="auto" w:fill="auto"/>
            <w:vAlign w:val="center"/>
          </w:tcPr>
          <w:p w14:paraId="69434123" w14:textId="77777777" w:rsidR="00AF3CFB" w:rsidRPr="00522EAE" w:rsidRDefault="00AF3CFB" w:rsidP="00AF3CFB">
            <w:pPr>
              <w:rPr>
                <w:sz w:val="18"/>
                <w:szCs w:val="18"/>
              </w:rPr>
            </w:pPr>
          </w:p>
        </w:tc>
        <w:tc>
          <w:tcPr>
            <w:tcW w:w="1381" w:type="dxa"/>
            <w:shd w:val="clear" w:color="auto" w:fill="auto"/>
            <w:vAlign w:val="center"/>
          </w:tcPr>
          <w:p w14:paraId="5426B7F3" w14:textId="77777777" w:rsidR="00AF3CFB" w:rsidRPr="00522EAE" w:rsidRDefault="00AF3CFB" w:rsidP="00AF3CFB">
            <w:pPr>
              <w:rPr>
                <w:sz w:val="18"/>
                <w:szCs w:val="18"/>
              </w:rPr>
            </w:pPr>
          </w:p>
        </w:tc>
        <w:tc>
          <w:tcPr>
            <w:tcW w:w="1740" w:type="dxa"/>
            <w:shd w:val="clear" w:color="auto" w:fill="auto"/>
            <w:vAlign w:val="center"/>
          </w:tcPr>
          <w:p w14:paraId="6C6BD61E" w14:textId="77777777" w:rsidR="00AF3CFB" w:rsidRPr="00522EAE" w:rsidRDefault="00AF3CFB" w:rsidP="00AF3CFB">
            <w:pPr>
              <w:rPr>
                <w:sz w:val="18"/>
                <w:szCs w:val="18"/>
              </w:rPr>
            </w:pPr>
          </w:p>
        </w:tc>
        <w:tc>
          <w:tcPr>
            <w:tcW w:w="1891" w:type="dxa"/>
            <w:shd w:val="clear" w:color="auto" w:fill="auto"/>
            <w:vAlign w:val="center"/>
          </w:tcPr>
          <w:p w14:paraId="00022BDF" w14:textId="77777777" w:rsidR="00AF3CFB" w:rsidRPr="00522EAE" w:rsidRDefault="00AF3CFB" w:rsidP="00AF3CFB">
            <w:pPr>
              <w:rPr>
                <w:sz w:val="18"/>
                <w:szCs w:val="18"/>
              </w:rPr>
            </w:pPr>
          </w:p>
        </w:tc>
      </w:tr>
      <w:tr w:rsidR="00AF3CFB" w:rsidRPr="00E627FD" w14:paraId="0F12678F" w14:textId="77777777" w:rsidTr="00AF3CFB">
        <w:trPr>
          <w:cantSplit/>
          <w:tblHeader/>
          <w:jc w:val="center"/>
        </w:trPr>
        <w:tc>
          <w:tcPr>
            <w:tcW w:w="862" w:type="dxa"/>
            <w:vMerge/>
            <w:shd w:val="clear" w:color="auto" w:fill="auto"/>
            <w:vAlign w:val="center"/>
          </w:tcPr>
          <w:p w14:paraId="03D87550" w14:textId="77777777" w:rsidR="00AF3CFB" w:rsidRPr="00522EAE" w:rsidRDefault="00AF3CFB" w:rsidP="00AF3CFB">
            <w:pPr>
              <w:rPr>
                <w:sz w:val="18"/>
                <w:szCs w:val="18"/>
              </w:rPr>
            </w:pPr>
          </w:p>
        </w:tc>
        <w:tc>
          <w:tcPr>
            <w:tcW w:w="962" w:type="dxa"/>
            <w:vMerge/>
            <w:shd w:val="clear" w:color="auto" w:fill="auto"/>
            <w:vAlign w:val="center"/>
          </w:tcPr>
          <w:p w14:paraId="2219264D" w14:textId="77777777" w:rsidR="00AF3CFB" w:rsidRPr="00522EAE" w:rsidRDefault="00AF3CFB" w:rsidP="00AF3CFB">
            <w:pPr>
              <w:rPr>
                <w:rFonts w:cs="Arial"/>
                <w:sz w:val="18"/>
                <w:szCs w:val="18"/>
              </w:rPr>
            </w:pPr>
          </w:p>
        </w:tc>
        <w:tc>
          <w:tcPr>
            <w:tcW w:w="859" w:type="dxa"/>
            <w:vMerge/>
            <w:shd w:val="clear" w:color="auto" w:fill="auto"/>
            <w:vAlign w:val="center"/>
          </w:tcPr>
          <w:p w14:paraId="39DF2034" w14:textId="77777777" w:rsidR="00AF3CFB" w:rsidRPr="00522EAE" w:rsidRDefault="00AF3CFB" w:rsidP="00AF3CFB">
            <w:pPr>
              <w:rPr>
                <w:rFonts w:cs="Arial"/>
                <w:sz w:val="18"/>
                <w:szCs w:val="18"/>
              </w:rPr>
            </w:pPr>
          </w:p>
        </w:tc>
        <w:tc>
          <w:tcPr>
            <w:tcW w:w="1666" w:type="dxa"/>
            <w:shd w:val="clear" w:color="auto" w:fill="auto"/>
            <w:vAlign w:val="center"/>
          </w:tcPr>
          <w:p w14:paraId="3FE348A0" w14:textId="77777777" w:rsidR="00AF3CFB" w:rsidRPr="00522EAE" w:rsidRDefault="00AF3CFB" w:rsidP="00AF3CFB">
            <w:pPr>
              <w:rPr>
                <w:sz w:val="18"/>
                <w:szCs w:val="18"/>
              </w:rPr>
            </w:pPr>
          </w:p>
        </w:tc>
        <w:tc>
          <w:tcPr>
            <w:tcW w:w="1381" w:type="dxa"/>
            <w:shd w:val="clear" w:color="auto" w:fill="auto"/>
            <w:vAlign w:val="center"/>
          </w:tcPr>
          <w:p w14:paraId="0D6604E2" w14:textId="77777777" w:rsidR="00AF3CFB" w:rsidRPr="00522EAE" w:rsidRDefault="00AF3CFB" w:rsidP="00AF3CFB">
            <w:pPr>
              <w:rPr>
                <w:rFonts w:cs="Arial"/>
                <w:sz w:val="18"/>
                <w:szCs w:val="18"/>
              </w:rPr>
            </w:pPr>
          </w:p>
        </w:tc>
        <w:tc>
          <w:tcPr>
            <w:tcW w:w="1740" w:type="dxa"/>
            <w:shd w:val="clear" w:color="auto" w:fill="auto"/>
            <w:vAlign w:val="center"/>
          </w:tcPr>
          <w:p w14:paraId="1DD61504" w14:textId="77777777" w:rsidR="00AF3CFB" w:rsidRPr="00522EAE" w:rsidRDefault="00AF3CFB" w:rsidP="00AF3CFB">
            <w:pPr>
              <w:rPr>
                <w:sz w:val="18"/>
                <w:szCs w:val="18"/>
              </w:rPr>
            </w:pPr>
          </w:p>
        </w:tc>
        <w:tc>
          <w:tcPr>
            <w:tcW w:w="1891" w:type="dxa"/>
            <w:shd w:val="clear" w:color="auto" w:fill="auto"/>
            <w:vAlign w:val="center"/>
          </w:tcPr>
          <w:p w14:paraId="38F0F5CC" w14:textId="77777777" w:rsidR="00AF3CFB" w:rsidRPr="00522EAE" w:rsidRDefault="00AF3CFB" w:rsidP="00AF3CFB">
            <w:pPr>
              <w:rPr>
                <w:rFonts w:cs="Arial"/>
                <w:sz w:val="18"/>
                <w:szCs w:val="18"/>
              </w:rPr>
            </w:pPr>
          </w:p>
        </w:tc>
      </w:tr>
      <w:tr w:rsidR="00AF3CFB" w:rsidRPr="00E627FD" w14:paraId="3D8E10DB" w14:textId="77777777" w:rsidTr="00AF3CFB">
        <w:trPr>
          <w:cantSplit/>
          <w:tblHeader/>
          <w:jc w:val="center"/>
        </w:trPr>
        <w:tc>
          <w:tcPr>
            <w:tcW w:w="862" w:type="dxa"/>
            <w:shd w:val="clear" w:color="auto" w:fill="auto"/>
            <w:vAlign w:val="center"/>
          </w:tcPr>
          <w:p w14:paraId="501B8143" w14:textId="77777777" w:rsidR="00AF3CFB" w:rsidRPr="00522EAE" w:rsidRDefault="00AF3CFB" w:rsidP="00AF3CFB">
            <w:pPr>
              <w:rPr>
                <w:sz w:val="18"/>
                <w:szCs w:val="18"/>
              </w:rPr>
            </w:pPr>
          </w:p>
        </w:tc>
        <w:tc>
          <w:tcPr>
            <w:tcW w:w="962" w:type="dxa"/>
            <w:shd w:val="clear" w:color="auto" w:fill="auto"/>
            <w:vAlign w:val="center"/>
          </w:tcPr>
          <w:p w14:paraId="4A3AB68A" w14:textId="77777777" w:rsidR="00AF3CFB" w:rsidRPr="00522EAE" w:rsidRDefault="00AF3CFB" w:rsidP="00AF3CFB">
            <w:pPr>
              <w:rPr>
                <w:sz w:val="18"/>
                <w:szCs w:val="18"/>
              </w:rPr>
            </w:pPr>
          </w:p>
        </w:tc>
        <w:tc>
          <w:tcPr>
            <w:tcW w:w="859" w:type="dxa"/>
            <w:shd w:val="clear" w:color="auto" w:fill="auto"/>
            <w:vAlign w:val="center"/>
          </w:tcPr>
          <w:p w14:paraId="4979A5BF" w14:textId="77777777" w:rsidR="00AF3CFB" w:rsidRPr="00522EAE" w:rsidRDefault="00AF3CFB" w:rsidP="00AF3CFB">
            <w:pPr>
              <w:rPr>
                <w:sz w:val="18"/>
                <w:szCs w:val="18"/>
              </w:rPr>
            </w:pPr>
          </w:p>
        </w:tc>
        <w:tc>
          <w:tcPr>
            <w:tcW w:w="1666" w:type="dxa"/>
            <w:shd w:val="clear" w:color="auto" w:fill="auto"/>
            <w:vAlign w:val="center"/>
          </w:tcPr>
          <w:p w14:paraId="5AD87384" w14:textId="77777777" w:rsidR="00AF3CFB" w:rsidRPr="00522EAE" w:rsidRDefault="00AF3CFB" w:rsidP="00AF3CFB">
            <w:pPr>
              <w:rPr>
                <w:sz w:val="18"/>
                <w:szCs w:val="18"/>
              </w:rPr>
            </w:pPr>
          </w:p>
        </w:tc>
        <w:tc>
          <w:tcPr>
            <w:tcW w:w="5012" w:type="dxa"/>
            <w:gridSpan w:val="3"/>
            <w:shd w:val="clear" w:color="auto" w:fill="auto"/>
            <w:vAlign w:val="center"/>
          </w:tcPr>
          <w:p w14:paraId="3CD474B5" w14:textId="77777777" w:rsidR="00AF3CFB" w:rsidRPr="00522EAE" w:rsidRDefault="00AF3CFB" w:rsidP="00AF3CFB">
            <w:pPr>
              <w:rPr>
                <w:sz w:val="18"/>
                <w:szCs w:val="18"/>
              </w:rPr>
            </w:pPr>
          </w:p>
        </w:tc>
      </w:tr>
    </w:tbl>
    <w:p w14:paraId="0E2977E1" w14:textId="7433CA46" w:rsidR="00AF3CFB" w:rsidRPr="006462E0" w:rsidRDefault="00AF3CFB" w:rsidP="00AF3CFB">
      <w:pPr>
        <w:pStyle w:val="Caption"/>
      </w:pPr>
      <w:bookmarkStart w:id="295" w:name="_Ref288825264"/>
      <w:bookmarkStart w:id="296" w:name="_Ref288217606"/>
      <w:bookmarkStart w:id="297" w:name="_Toc524090342"/>
      <w:r w:rsidRPr="006462E0">
        <w:t xml:space="preserve">Table </w:t>
      </w:r>
      <w:r w:rsidRPr="006462E0">
        <w:fldChar w:fldCharType="begin"/>
      </w:r>
      <w:r w:rsidRPr="006462E0">
        <w:instrText xml:space="preserve"> SEQ Table \* ARABIC </w:instrText>
      </w:r>
      <w:r w:rsidRPr="006462E0">
        <w:fldChar w:fldCharType="separate"/>
      </w:r>
      <w:r w:rsidR="0084278B">
        <w:rPr>
          <w:noProof/>
        </w:rPr>
        <w:t>72</w:t>
      </w:r>
      <w:r w:rsidRPr="006462E0">
        <w:fldChar w:fldCharType="end"/>
      </w:r>
      <w:bookmarkEnd w:id="295"/>
      <w:r>
        <w:t xml:space="preserve">: </w:t>
      </w:r>
      <w:r w:rsidRPr="006462E0">
        <w:t>Single Point Fault Metric derivation</w:t>
      </w:r>
      <w:bookmarkEnd w:id="296"/>
      <w:bookmarkEnd w:id="297"/>
    </w:p>
    <w:p w14:paraId="67E8AFCD" w14:textId="77777777" w:rsidR="00AF3CFB" w:rsidRPr="006462E0" w:rsidRDefault="00AF3CFB" w:rsidP="00AF3CFB">
      <w:pPr>
        <w:jc w:val="left"/>
        <w:rPr>
          <w:color w:val="808080"/>
        </w:rPr>
      </w:pPr>
    </w:p>
    <w:p w14:paraId="64AD4D19" w14:textId="77777777" w:rsidR="00AF3CFB" w:rsidRPr="006462E0" w:rsidRDefault="00AF3CFB" w:rsidP="00AF3CFB">
      <w:pPr>
        <w:jc w:val="left"/>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5"/>
        <w:gridCol w:w="708"/>
        <w:gridCol w:w="855"/>
        <w:gridCol w:w="1640"/>
        <w:gridCol w:w="1373"/>
        <w:gridCol w:w="1745"/>
        <w:gridCol w:w="1971"/>
      </w:tblGrid>
      <w:tr w:rsidR="00AF3CFB" w:rsidRPr="00E627FD" w14:paraId="39E0ACB9" w14:textId="77777777" w:rsidTr="00AF3CFB">
        <w:trPr>
          <w:cantSplit/>
          <w:tblHeader/>
          <w:jc w:val="center"/>
        </w:trPr>
        <w:tc>
          <w:tcPr>
            <w:tcW w:w="864" w:type="dxa"/>
            <w:shd w:val="clear" w:color="auto" w:fill="FFFF99"/>
            <w:vAlign w:val="center"/>
          </w:tcPr>
          <w:p w14:paraId="67739B0F" w14:textId="77777777" w:rsidR="00AF3CFB" w:rsidRPr="00E627FD" w:rsidRDefault="00AF3CFB" w:rsidP="00AF3CFB">
            <w:pPr>
              <w:jc w:val="left"/>
              <w:rPr>
                <w:b/>
                <w:sz w:val="18"/>
                <w:szCs w:val="18"/>
              </w:rPr>
            </w:pPr>
            <w:r w:rsidRPr="00E627FD">
              <w:rPr>
                <w:b/>
                <w:sz w:val="18"/>
                <w:szCs w:val="18"/>
              </w:rPr>
              <w:t>Safety Goal</w:t>
            </w:r>
          </w:p>
        </w:tc>
        <w:tc>
          <w:tcPr>
            <w:tcW w:w="715" w:type="dxa"/>
            <w:shd w:val="clear" w:color="auto" w:fill="FFFF99"/>
            <w:vAlign w:val="center"/>
          </w:tcPr>
          <w:p w14:paraId="59108CA1" w14:textId="77777777" w:rsidR="00AF3CFB" w:rsidRPr="00E627FD" w:rsidRDefault="00AF3CFB" w:rsidP="00AF3CFB">
            <w:pPr>
              <w:pStyle w:val="BodyText"/>
              <w:spacing w:before="100" w:beforeAutospacing="1" w:after="100" w:afterAutospacing="1"/>
              <w:jc w:val="left"/>
              <w:rPr>
                <w:sz w:val="18"/>
                <w:szCs w:val="18"/>
                <w:lang w:val="en-GB"/>
              </w:rPr>
            </w:pPr>
            <w:r w:rsidRPr="00E627FD">
              <w:rPr>
                <w:sz w:val="18"/>
                <w:szCs w:val="18"/>
                <w:lang w:val="en-GB"/>
              </w:rPr>
              <w:t>ASIL</w:t>
            </w:r>
          </w:p>
        </w:tc>
        <w:tc>
          <w:tcPr>
            <w:tcW w:w="864" w:type="dxa"/>
            <w:shd w:val="clear" w:color="auto" w:fill="FFFF99"/>
            <w:vAlign w:val="center"/>
          </w:tcPr>
          <w:p w14:paraId="6AEFD1D4" w14:textId="77777777" w:rsidR="00AF3CFB" w:rsidRPr="00E627FD" w:rsidRDefault="00AF3CFB" w:rsidP="00AF3CFB">
            <w:pPr>
              <w:jc w:val="left"/>
              <w:rPr>
                <w:b/>
                <w:sz w:val="18"/>
                <w:szCs w:val="18"/>
              </w:rPr>
            </w:pPr>
            <w:r w:rsidRPr="00E627FD">
              <w:rPr>
                <w:b/>
                <w:sz w:val="18"/>
                <w:szCs w:val="18"/>
              </w:rPr>
              <w:t>Safety Goal LFM</w:t>
            </w:r>
          </w:p>
        </w:tc>
        <w:tc>
          <w:tcPr>
            <w:tcW w:w="1673" w:type="dxa"/>
            <w:shd w:val="clear" w:color="auto" w:fill="FFFF99"/>
            <w:vAlign w:val="center"/>
          </w:tcPr>
          <w:p w14:paraId="0D51ADF3" w14:textId="77777777" w:rsidR="00AF3CFB" w:rsidRPr="00E627FD" w:rsidRDefault="00AF3CFB" w:rsidP="00AF3CFB">
            <w:pPr>
              <w:jc w:val="left"/>
              <w:rPr>
                <w:b/>
                <w:sz w:val="18"/>
                <w:szCs w:val="18"/>
              </w:rPr>
            </w:pPr>
            <w:r>
              <w:rPr>
                <w:b/>
                <w:sz w:val="18"/>
                <w:szCs w:val="18"/>
              </w:rPr>
              <w:t>Element/ Component/ Subsystem</w:t>
            </w:r>
          </w:p>
        </w:tc>
        <w:tc>
          <w:tcPr>
            <w:tcW w:w="1387" w:type="dxa"/>
            <w:shd w:val="clear" w:color="auto" w:fill="FFFF99"/>
            <w:vAlign w:val="center"/>
          </w:tcPr>
          <w:p w14:paraId="118B078A" w14:textId="77777777" w:rsidR="00AF3CFB" w:rsidRPr="002E5677" w:rsidRDefault="00AF3CFB" w:rsidP="00AF3CFB">
            <w:pPr>
              <w:jc w:val="left"/>
              <w:rPr>
                <w:b/>
                <w:sz w:val="18"/>
                <w:szCs w:val="18"/>
              </w:rPr>
            </w:pPr>
            <w:r w:rsidRPr="002E5677">
              <w:rPr>
                <w:b/>
                <w:sz w:val="18"/>
                <w:szCs w:val="18"/>
              </w:rPr>
              <w:t xml:space="preserve">Component </w:t>
            </w:r>
            <w:r>
              <w:rPr>
                <w:b/>
                <w:sz w:val="18"/>
                <w:szCs w:val="18"/>
              </w:rPr>
              <w:t>Fault Detection Coverage</w:t>
            </w:r>
          </w:p>
        </w:tc>
        <w:tc>
          <w:tcPr>
            <w:tcW w:w="1806" w:type="dxa"/>
            <w:shd w:val="clear" w:color="auto" w:fill="FFFF99"/>
            <w:vAlign w:val="center"/>
          </w:tcPr>
          <w:p w14:paraId="1DACFED2" w14:textId="77777777" w:rsidR="00AF3CFB" w:rsidRPr="00E627FD" w:rsidRDefault="00AF3CFB" w:rsidP="00AF3CFB">
            <w:pPr>
              <w:jc w:val="left"/>
              <w:rPr>
                <w:b/>
                <w:sz w:val="18"/>
                <w:szCs w:val="18"/>
              </w:rPr>
            </w:pPr>
            <w:r w:rsidRPr="00E627FD">
              <w:rPr>
                <w:b/>
                <w:sz w:val="18"/>
                <w:szCs w:val="18"/>
              </w:rPr>
              <w:t>T-S-Req.-IDs</w:t>
            </w:r>
          </w:p>
          <w:p w14:paraId="10B86EEC" w14:textId="77777777" w:rsidR="00AF3CFB" w:rsidRPr="00E627FD" w:rsidRDefault="00AF3CFB" w:rsidP="00AF3CFB">
            <w:pPr>
              <w:jc w:val="left"/>
              <w:rPr>
                <w:b/>
                <w:sz w:val="18"/>
                <w:szCs w:val="18"/>
              </w:rPr>
            </w:pPr>
            <w:r w:rsidRPr="00E627FD">
              <w:rPr>
                <w:b/>
                <w:sz w:val="18"/>
                <w:szCs w:val="18"/>
              </w:rPr>
              <w:t>Category: Metric</w:t>
            </w:r>
          </w:p>
        </w:tc>
        <w:tc>
          <w:tcPr>
            <w:tcW w:w="2052" w:type="dxa"/>
            <w:shd w:val="clear" w:color="auto" w:fill="FFFF99"/>
            <w:vAlign w:val="center"/>
          </w:tcPr>
          <w:p w14:paraId="0E8402CB" w14:textId="77777777" w:rsidR="00AF3CFB" w:rsidRPr="00E627FD" w:rsidRDefault="00AF3CFB" w:rsidP="00AF3CFB">
            <w:pPr>
              <w:jc w:val="left"/>
              <w:rPr>
                <w:b/>
                <w:sz w:val="18"/>
                <w:szCs w:val="18"/>
              </w:rPr>
            </w:pPr>
            <w:r w:rsidRPr="00E627FD">
              <w:rPr>
                <w:b/>
                <w:sz w:val="18"/>
                <w:szCs w:val="18"/>
              </w:rPr>
              <w:t>T-S-Req.-IDs</w:t>
            </w:r>
          </w:p>
          <w:p w14:paraId="796BDBEB" w14:textId="77777777" w:rsidR="00AF3CFB" w:rsidRPr="00E627FD" w:rsidRDefault="00AF3CFB" w:rsidP="00AF3CFB">
            <w:pPr>
              <w:jc w:val="left"/>
              <w:rPr>
                <w:b/>
                <w:sz w:val="18"/>
                <w:szCs w:val="18"/>
              </w:rPr>
            </w:pPr>
            <w:r w:rsidRPr="00E627FD">
              <w:rPr>
                <w:b/>
                <w:sz w:val="18"/>
                <w:szCs w:val="18"/>
              </w:rPr>
              <w:t xml:space="preserve">Category: </w:t>
            </w:r>
            <w:r w:rsidRPr="00E627FD">
              <w:rPr>
                <w:b/>
                <w:sz w:val="18"/>
                <w:szCs w:val="18"/>
              </w:rPr>
              <w:br/>
              <w:t xml:space="preserve">Latent Fault Detection </w:t>
            </w:r>
          </w:p>
        </w:tc>
      </w:tr>
      <w:tr w:rsidR="00AF3CFB" w:rsidRPr="00E627FD" w14:paraId="23C8DE5C" w14:textId="77777777" w:rsidTr="00AF3CFB">
        <w:trPr>
          <w:cantSplit/>
          <w:tblHeader/>
          <w:jc w:val="center"/>
        </w:trPr>
        <w:tc>
          <w:tcPr>
            <w:tcW w:w="864" w:type="dxa"/>
            <w:vMerge w:val="restart"/>
            <w:shd w:val="clear" w:color="auto" w:fill="auto"/>
            <w:vAlign w:val="center"/>
          </w:tcPr>
          <w:p w14:paraId="7B4F13D7" w14:textId="77777777" w:rsidR="00AF3CFB" w:rsidRPr="00522EAE" w:rsidRDefault="00AF3CFB" w:rsidP="00AF3CFB">
            <w:pPr>
              <w:jc w:val="left"/>
              <w:rPr>
                <w:sz w:val="18"/>
                <w:szCs w:val="18"/>
              </w:rPr>
            </w:pPr>
          </w:p>
        </w:tc>
        <w:tc>
          <w:tcPr>
            <w:tcW w:w="715" w:type="dxa"/>
            <w:vMerge w:val="restart"/>
            <w:shd w:val="clear" w:color="auto" w:fill="auto"/>
            <w:vAlign w:val="center"/>
          </w:tcPr>
          <w:p w14:paraId="23B908C2" w14:textId="77777777" w:rsidR="00AF3CFB" w:rsidRPr="00522EAE" w:rsidRDefault="00AF3CFB" w:rsidP="00AF3CFB">
            <w:pPr>
              <w:jc w:val="left"/>
              <w:rPr>
                <w:sz w:val="18"/>
                <w:szCs w:val="18"/>
              </w:rPr>
            </w:pPr>
          </w:p>
        </w:tc>
        <w:tc>
          <w:tcPr>
            <w:tcW w:w="864" w:type="dxa"/>
            <w:vMerge w:val="restart"/>
            <w:shd w:val="clear" w:color="auto" w:fill="auto"/>
            <w:vAlign w:val="center"/>
          </w:tcPr>
          <w:p w14:paraId="0C91B274" w14:textId="77777777" w:rsidR="00AF3CFB" w:rsidRPr="00522EAE" w:rsidRDefault="00AF3CFB" w:rsidP="00AF3CFB">
            <w:pPr>
              <w:jc w:val="left"/>
              <w:rPr>
                <w:sz w:val="18"/>
                <w:szCs w:val="18"/>
              </w:rPr>
            </w:pPr>
          </w:p>
        </w:tc>
        <w:tc>
          <w:tcPr>
            <w:tcW w:w="1673" w:type="dxa"/>
            <w:shd w:val="clear" w:color="auto" w:fill="auto"/>
            <w:vAlign w:val="center"/>
          </w:tcPr>
          <w:p w14:paraId="4C77B38D" w14:textId="77777777" w:rsidR="00AF3CFB" w:rsidRPr="00522EAE" w:rsidRDefault="00AF3CFB" w:rsidP="00AF3CFB">
            <w:pPr>
              <w:jc w:val="left"/>
              <w:rPr>
                <w:sz w:val="18"/>
                <w:szCs w:val="18"/>
              </w:rPr>
            </w:pPr>
          </w:p>
        </w:tc>
        <w:tc>
          <w:tcPr>
            <w:tcW w:w="1387" w:type="dxa"/>
            <w:shd w:val="clear" w:color="auto" w:fill="auto"/>
            <w:vAlign w:val="center"/>
          </w:tcPr>
          <w:p w14:paraId="273016E5" w14:textId="77777777" w:rsidR="00AF3CFB" w:rsidRPr="00522EAE" w:rsidRDefault="00AF3CFB" w:rsidP="00AF3CFB">
            <w:pPr>
              <w:jc w:val="left"/>
              <w:rPr>
                <w:sz w:val="18"/>
                <w:szCs w:val="18"/>
              </w:rPr>
            </w:pPr>
          </w:p>
        </w:tc>
        <w:tc>
          <w:tcPr>
            <w:tcW w:w="1806" w:type="dxa"/>
            <w:shd w:val="clear" w:color="auto" w:fill="auto"/>
            <w:vAlign w:val="center"/>
          </w:tcPr>
          <w:p w14:paraId="7AEB0D87" w14:textId="77777777" w:rsidR="00AF3CFB" w:rsidRPr="00522EAE" w:rsidRDefault="00AF3CFB" w:rsidP="00AF3CFB">
            <w:pPr>
              <w:jc w:val="left"/>
              <w:rPr>
                <w:sz w:val="18"/>
                <w:szCs w:val="18"/>
              </w:rPr>
            </w:pPr>
          </w:p>
        </w:tc>
        <w:tc>
          <w:tcPr>
            <w:tcW w:w="2052" w:type="dxa"/>
            <w:shd w:val="clear" w:color="auto" w:fill="auto"/>
            <w:vAlign w:val="center"/>
          </w:tcPr>
          <w:p w14:paraId="2672F90B" w14:textId="77777777" w:rsidR="00AF3CFB" w:rsidRPr="00522EAE" w:rsidRDefault="00AF3CFB" w:rsidP="00AF3CFB">
            <w:pPr>
              <w:jc w:val="left"/>
              <w:rPr>
                <w:sz w:val="18"/>
                <w:szCs w:val="18"/>
              </w:rPr>
            </w:pPr>
          </w:p>
        </w:tc>
      </w:tr>
      <w:tr w:rsidR="00AF3CFB" w:rsidRPr="00E627FD" w14:paraId="4562BEDD" w14:textId="77777777" w:rsidTr="00AF3CFB">
        <w:trPr>
          <w:cantSplit/>
          <w:tblHeader/>
          <w:jc w:val="center"/>
        </w:trPr>
        <w:tc>
          <w:tcPr>
            <w:tcW w:w="864" w:type="dxa"/>
            <w:vMerge/>
            <w:shd w:val="clear" w:color="auto" w:fill="auto"/>
            <w:vAlign w:val="center"/>
          </w:tcPr>
          <w:p w14:paraId="6C072E36" w14:textId="77777777" w:rsidR="00AF3CFB" w:rsidRPr="00522EAE" w:rsidRDefault="00AF3CFB" w:rsidP="00AF3CFB">
            <w:pPr>
              <w:jc w:val="left"/>
              <w:rPr>
                <w:sz w:val="18"/>
                <w:szCs w:val="18"/>
              </w:rPr>
            </w:pPr>
          </w:p>
        </w:tc>
        <w:tc>
          <w:tcPr>
            <w:tcW w:w="715" w:type="dxa"/>
            <w:vMerge/>
            <w:shd w:val="clear" w:color="auto" w:fill="auto"/>
            <w:vAlign w:val="center"/>
          </w:tcPr>
          <w:p w14:paraId="6A84AFB2" w14:textId="77777777" w:rsidR="00AF3CFB" w:rsidRPr="00522EAE" w:rsidRDefault="00AF3CFB" w:rsidP="00AF3CFB">
            <w:pPr>
              <w:jc w:val="left"/>
              <w:rPr>
                <w:rFonts w:cs="Arial"/>
                <w:sz w:val="18"/>
                <w:szCs w:val="18"/>
              </w:rPr>
            </w:pPr>
          </w:p>
        </w:tc>
        <w:tc>
          <w:tcPr>
            <w:tcW w:w="864" w:type="dxa"/>
            <w:vMerge/>
            <w:shd w:val="clear" w:color="auto" w:fill="auto"/>
            <w:vAlign w:val="center"/>
          </w:tcPr>
          <w:p w14:paraId="7F553705" w14:textId="77777777" w:rsidR="00AF3CFB" w:rsidRPr="00522EAE" w:rsidRDefault="00AF3CFB" w:rsidP="00AF3CFB">
            <w:pPr>
              <w:jc w:val="left"/>
              <w:rPr>
                <w:rFonts w:cs="Arial"/>
                <w:sz w:val="18"/>
                <w:szCs w:val="18"/>
              </w:rPr>
            </w:pPr>
          </w:p>
        </w:tc>
        <w:tc>
          <w:tcPr>
            <w:tcW w:w="1673" w:type="dxa"/>
            <w:shd w:val="clear" w:color="auto" w:fill="auto"/>
            <w:vAlign w:val="center"/>
          </w:tcPr>
          <w:p w14:paraId="032CC896" w14:textId="77777777" w:rsidR="00AF3CFB" w:rsidRPr="00522EAE" w:rsidRDefault="00AF3CFB" w:rsidP="00AF3CFB">
            <w:pPr>
              <w:jc w:val="left"/>
              <w:rPr>
                <w:sz w:val="18"/>
                <w:szCs w:val="18"/>
              </w:rPr>
            </w:pPr>
          </w:p>
        </w:tc>
        <w:tc>
          <w:tcPr>
            <w:tcW w:w="1387" w:type="dxa"/>
            <w:shd w:val="clear" w:color="auto" w:fill="auto"/>
            <w:vAlign w:val="center"/>
          </w:tcPr>
          <w:p w14:paraId="6817C914" w14:textId="77777777" w:rsidR="00AF3CFB" w:rsidRPr="00522EAE" w:rsidRDefault="00AF3CFB" w:rsidP="00AF3CFB">
            <w:pPr>
              <w:jc w:val="left"/>
              <w:rPr>
                <w:rFonts w:cs="Arial"/>
                <w:sz w:val="18"/>
                <w:szCs w:val="18"/>
              </w:rPr>
            </w:pPr>
          </w:p>
        </w:tc>
        <w:tc>
          <w:tcPr>
            <w:tcW w:w="1806" w:type="dxa"/>
            <w:shd w:val="clear" w:color="auto" w:fill="auto"/>
            <w:vAlign w:val="center"/>
          </w:tcPr>
          <w:p w14:paraId="7389F302" w14:textId="77777777" w:rsidR="00AF3CFB" w:rsidRPr="00522EAE" w:rsidRDefault="00AF3CFB" w:rsidP="00AF3CFB">
            <w:pPr>
              <w:jc w:val="left"/>
              <w:rPr>
                <w:sz w:val="18"/>
                <w:szCs w:val="18"/>
              </w:rPr>
            </w:pPr>
          </w:p>
        </w:tc>
        <w:tc>
          <w:tcPr>
            <w:tcW w:w="2052" w:type="dxa"/>
            <w:shd w:val="clear" w:color="auto" w:fill="auto"/>
            <w:vAlign w:val="center"/>
          </w:tcPr>
          <w:p w14:paraId="0E3C9668" w14:textId="77777777" w:rsidR="00AF3CFB" w:rsidRPr="00522EAE" w:rsidRDefault="00AF3CFB" w:rsidP="00AF3CFB">
            <w:pPr>
              <w:jc w:val="left"/>
              <w:rPr>
                <w:rFonts w:cs="Arial"/>
                <w:sz w:val="18"/>
                <w:szCs w:val="18"/>
              </w:rPr>
            </w:pPr>
          </w:p>
        </w:tc>
      </w:tr>
      <w:tr w:rsidR="00AF3CFB" w:rsidRPr="00E627FD" w14:paraId="539E55DA" w14:textId="77777777" w:rsidTr="00AF3CFB">
        <w:trPr>
          <w:cantSplit/>
          <w:tblHeader/>
          <w:jc w:val="center"/>
        </w:trPr>
        <w:tc>
          <w:tcPr>
            <w:tcW w:w="864" w:type="dxa"/>
            <w:shd w:val="clear" w:color="auto" w:fill="auto"/>
            <w:vAlign w:val="center"/>
          </w:tcPr>
          <w:p w14:paraId="78410F21" w14:textId="77777777" w:rsidR="00AF3CFB" w:rsidRPr="00522EAE" w:rsidRDefault="00AF3CFB" w:rsidP="00AF3CFB">
            <w:pPr>
              <w:jc w:val="left"/>
              <w:rPr>
                <w:sz w:val="18"/>
                <w:szCs w:val="18"/>
              </w:rPr>
            </w:pPr>
          </w:p>
        </w:tc>
        <w:tc>
          <w:tcPr>
            <w:tcW w:w="715" w:type="dxa"/>
            <w:shd w:val="clear" w:color="auto" w:fill="auto"/>
            <w:vAlign w:val="center"/>
          </w:tcPr>
          <w:p w14:paraId="72EE65F0" w14:textId="77777777" w:rsidR="00AF3CFB" w:rsidRPr="00522EAE" w:rsidRDefault="00AF3CFB" w:rsidP="00AF3CFB">
            <w:pPr>
              <w:jc w:val="left"/>
              <w:rPr>
                <w:sz w:val="18"/>
                <w:szCs w:val="18"/>
              </w:rPr>
            </w:pPr>
          </w:p>
        </w:tc>
        <w:tc>
          <w:tcPr>
            <w:tcW w:w="864" w:type="dxa"/>
            <w:shd w:val="clear" w:color="auto" w:fill="auto"/>
            <w:vAlign w:val="center"/>
          </w:tcPr>
          <w:p w14:paraId="3EC99941" w14:textId="77777777" w:rsidR="00AF3CFB" w:rsidRPr="00522EAE" w:rsidRDefault="00AF3CFB" w:rsidP="00AF3CFB">
            <w:pPr>
              <w:jc w:val="left"/>
              <w:rPr>
                <w:sz w:val="18"/>
                <w:szCs w:val="18"/>
              </w:rPr>
            </w:pPr>
          </w:p>
        </w:tc>
        <w:tc>
          <w:tcPr>
            <w:tcW w:w="1673" w:type="dxa"/>
            <w:shd w:val="clear" w:color="auto" w:fill="auto"/>
            <w:vAlign w:val="center"/>
          </w:tcPr>
          <w:p w14:paraId="57093033" w14:textId="77777777" w:rsidR="00AF3CFB" w:rsidRPr="00522EAE" w:rsidRDefault="00AF3CFB" w:rsidP="00AF3CFB">
            <w:pPr>
              <w:jc w:val="left"/>
              <w:rPr>
                <w:sz w:val="18"/>
                <w:szCs w:val="18"/>
              </w:rPr>
            </w:pPr>
          </w:p>
        </w:tc>
        <w:tc>
          <w:tcPr>
            <w:tcW w:w="1387" w:type="dxa"/>
            <w:shd w:val="clear" w:color="auto" w:fill="auto"/>
            <w:vAlign w:val="center"/>
          </w:tcPr>
          <w:p w14:paraId="168AE959" w14:textId="77777777" w:rsidR="00AF3CFB" w:rsidRPr="00522EAE" w:rsidRDefault="00AF3CFB" w:rsidP="00AF3CFB">
            <w:pPr>
              <w:jc w:val="left"/>
              <w:rPr>
                <w:color w:val="0000FF"/>
                <w:sz w:val="18"/>
                <w:szCs w:val="18"/>
              </w:rPr>
            </w:pPr>
          </w:p>
        </w:tc>
        <w:tc>
          <w:tcPr>
            <w:tcW w:w="1806" w:type="dxa"/>
            <w:shd w:val="clear" w:color="auto" w:fill="auto"/>
            <w:vAlign w:val="center"/>
          </w:tcPr>
          <w:p w14:paraId="6A26C67C" w14:textId="77777777" w:rsidR="00AF3CFB" w:rsidRPr="00522EAE" w:rsidRDefault="00AF3CFB" w:rsidP="00AF3CFB">
            <w:pPr>
              <w:jc w:val="left"/>
              <w:rPr>
                <w:sz w:val="18"/>
                <w:szCs w:val="18"/>
              </w:rPr>
            </w:pPr>
          </w:p>
        </w:tc>
        <w:tc>
          <w:tcPr>
            <w:tcW w:w="2052" w:type="dxa"/>
            <w:shd w:val="clear" w:color="auto" w:fill="auto"/>
            <w:vAlign w:val="center"/>
          </w:tcPr>
          <w:p w14:paraId="6C996400" w14:textId="77777777" w:rsidR="00AF3CFB" w:rsidRPr="00522EAE" w:rsidRDefault="00AF3CFB" w:rsidP="00AF3CFB">
            <w:pPr>
              <w:jc w:val="left"/>
              <w:rPr>
                <w:color w:val="0000FF"/>
                <w:sz w:val="18"/>
                <w:szCs w:val="18"/>
              </w:rPr>
            </w:pPr>
          </w:p>
        </w:tc>
      </w:tr>
    </w:tbl>
    <w:p w14:paraId="7C505DCA" w14:textId="60753E03" w:rsidR="00AF3CFB" w:rsidRPr="006462E0" w:rsidRDefault="00AF3CFB" w:rsidP="00AF3CFB">
      <w:pPr>
        <w:pStyle w:val="Caption"/>
      </w:pPr>
      <w:bookmarkStart w:id="298" w:name="_Ref294266721"/>
      <w:bookmarkStart w:id="299" w:name="_Ref294266717"/>
      <w:bookmarkStart w:id="300" w:name="_Toc524090343"/>
      <w:r w:rsidRPr="006462E0">
        <w:t xml:space="preserve">Table </w:t>
      </w:r>
      <w:r w:rsidRPr="006462E0">
        <w:fldChar w:fldCharType="begin"/>
      </w:r>
      <w:r w:rsidRPr="006462E0">
        <w:instrText xml:space="preserve"> SEQ Table \* ARABIC </w:instrText>
      </w:r>
      <w:r w:rsidRPr="006462E0">
        <w:fldChar w:fldCharType="separate"/>
      </w:r>
      <w:r w:rsidR="0084278B">
        <w:rPr>
          <w:noProof/>
        </w:rPr>
        <w:t>73</w:t>
      </w:r>
      <w:r w:rsidRPr="006462E0">
        <w:fldChar w:fldCharType="end"/>
      </w:r>
      <w:bookmarkEnd w:id="298"/>
      <w:r>
        <w:t xml:space="preserve">: </w:t>
      </w:r>
      <w:r w:rsidRPr="006462E0">
        <w:t>Latent Fault Metric derivation</w:t>
      </w:r>
      <w:bookmarkEnd w:id="299"/>
      <w:bookmarkEnd w:id="300"/>
    </w:p>
    <w:p w14:paraId="322B072B" w14:textId="77777777" w:rsidR="00AF3CFB" w:rsidRPr="006462E0" w:rsidRDefault="00AF3CFB" w:rsidP="00AF3CFB">
      <w:pPr>
        <w:jc w:val="left"/>
        <w:rPr>
          <w:color w:val="808080"/>
        </w:rPr>
      </w:pPr>
    </w:p>
    <w:p w14:paraId="37BECEF8" w14:textId="77777777" w:rsidR="00AF3CFB" w:rsidRPr="006462E0" w:rsidRDefault="00AF3CFB" w:rsidP="00AF3CFB">
      <w:pPr>
        <w:rPr>
          <w:i/>
          <w:color w:val="808080"/>
        </w:rPr>
      </w:pPr>
      <w:r>
        <w:rPr>
          <w:i/>
          <w:color w:val="808080"/>
        </w:rPr>
        <w:t>Give rationale for</w:t>
      </w:r>
      <w:r w:rsidRPr="006462E0">
        <w:rPr>
          <w:i/>
          <w:color w:val="808080"/>
        </w:rPr>
        <w:t xml:space="preserve"> SPF and LFM values.</w:t>
      </w:r>
    </w:p>
    <w:p w14:paraId="2E16CB79" w14:textId="77777777" w:rsidR="00AF3CFB" w:rsidRPr="006462E0" w:rsidRDefault="00AF3CFB" w:rsidP="00AF3CFB">
      <w:pPr>
        <w:pStyle w:val="BodyText"/>
        <w:spacing w:before="0"/>
        <w:jc w:val="left"/>
        <w:rPr>
          <w:b w:val="0"/>
          <w:sz w:val="20"/>
          <w:lang w:val="en-GB"/>
        </w:rPr>
      </w:pPr>
    </w:p>
    <w:p w14:paraId="3B88B075" w14:textId="77777777" w:rsidR="00AF3CFB" w:rsidRPr="006462E0" w:rsidRDefault="00AF3CFB" w:rsidP="00AF3CFB">
      <w:pPr>
        <w:rPr>
          <w:rFonts w:cs="Arial"/>
          <w:i/>
          <w:color w:val="808080"/>
          <w:szCs w:val="20"/>
        </w:rPr>
      </w:pPr>
    </w:p>
    <w:p w14:paraId="465F5CBD" w14:textId="2DC61C9D" w:rsidR="00921DF2" w:rsidRDefault="00921DF2" w:rsidP="00EB1D46">
      <w:pPr>
        <w:pStyle w:val="Heading2"/>
      </w:pPr>
      <w:bookmarkStart w:id="301" w:name="_Toc524090256"/>
      <w:r>
        <w:t>Allocation</w:t>
      </w:r>
      <w:bookmarkEnd w:id="301"/>
      <w:r>
        <w:t xml:space="preserve"> </w:t>
      </w:r>
    </w:p>
    <w:p w14:paraId="465F5CBE" w14:textId="77777777" w:rsidR="00921DF2" w:rsidRPr="00E262D9" w:rsidRDefault="00921DF2" w:rsidP="00E262D9">
      <w:pPr>
        <w:rPr>
          <w:i/>
          <w:color w:val="808080"/>
          <w:lang w:bidi="en-US"/>
        </w:rPr>
      </w:pPr>
      <w:r w:rsidRPr="00E262D9">
        <w:rPr>
          <w:i/>
          <w:color w:val="808080"/>
          <w:szCs w:val="20"/>
          <w:lang w:bidi="en-US"/>
        </w:rPr>
        <w:t>Document the allocation of Technical Safety Requirements if helpful.</w:t>
      </w:r>
    </w:p>
    <w:p w14:paraId="1E149E0C" w14:textId="6BE8872D" w:rsidR="009678C4" w:rsidRPr="009678C4" w:rsidRDefault="009678C4" w:rsidP="002A291D">
      <w:pPr>
        <w:rPr>
          <w:color w:val="A6A6A6" w:themeColor="background1" w:themeShade="A6"/>
          <w:lang w:bidi="en-US"/>
        </w:rPr>
      </w:pPr>
      <w:r>
        <w:rPr>
          <w:color w:val="A6A6A6" w:themeColor="background1" w:themeShade="A6"/>
          <w:lang w:bidi="en-US"/>
        </w:rPr>
        <w:t>Technical Safety Requirement Components not specified.</w:t>
      </w:r>
    </w:p>
    <w:p w14:paraId="465F5D59" w14:textId="77777777" w:rsidR="00560C2F" w:rsidRDefault="00560C2F" w:rsidP="00EB1D46">
      <w:pPr>
        <w:pStyle w:val="Heading2"/>
      </w:pPr>
      <w:bookmarkStart w:id="302" w:name="_Ref287510715"/>
      <w:bookmarkStart w:id="303" w:name="_Toc524090257"/>
      <w:r w:rsidRPr="006462E0">
        <w:rPr>
          <w:lang w:bidi="en-US"/>
        </w:rPr>
        <w:t>ASIL Decomposition</w:t>
      </w:r>
      <w:r w:rsidR="00A37064" w:rsidRPr="006462E0">
        <w:rPr>
          <w:lang w:bidi="en-US"/>
        </w:rPr>
        <w:t xml:space="preserve"> </w:t>
      </w:r>
      <w:r w:rsidR="008D7802" w:rsidRPr="006462E0">
        <w:rPr>
          <w:lang w:bidi="en-US"/>
        </w:rPr>
        <w:t xml:space="preserve">Requirements </w:t>
      </w:r>
      <w:r w:rsidR="00A37064" w:rsidRPr="006462E0">
        <w:rPr>
          <w:lang w:bidi="en-US"/>
        </w:rPr>
        <w:t>-</w:t>
      </w:r>
      <w:r w:rsidRPr="006462E0">
        <w:rPr>
          <w:lang w:bidi="en-US"/>
        </w:rPr>
        <w:t xml:space="preserve"> </w:t>
      </w:r>
      <w:r w:rsidRPr="006462E0">
        <w:t>Derivation and</w:t>
      </w:r>
      <w:r w:rsidR="00B774AC">
        <w:t xml:space="preserve"> Rationale</w:t>
      </w:r>
      <w:bookmarkEnd w:id="302"/>
      <w:r w:rsidR="005617DB">
        <w:t xml:space="preserve"> (optional)</w:t>
      </w:r>
      <w:bookmarkEnd w:id="303"/>
    </w:p>
    <w:p w14:paraId="77091B16" w14:textId="77777777" w:rsidR="000371B8" w:rsidRDefault="00073E26" w:rsidP="005617DB">
      <w:pPr>
        <w:rPr>
          <w:i/>
          <w:color w:val="A6A6A6"/>
        </w:rPr>
      </w:pPr>
      <w:r w:rsidRPr="00890887">
        <w:rPr>
          <w:i/>
          <w:color w:val="A6A6A6"/>
        </w:rPr>
        <w:t xml:space="preserve">If </w:t>
      </w:r>
      <w:r w:rsidR="005617DB">
        <w:rPr>
          <w:i/>
          <w:color w:val="A6A6A6"/>
        </w:rPr>
        <w:t>ASIL decomposition is applied</w:t>
      </w:r>
      <w:r w:rsidRPr="00890887">
        <w:rPr>
          <w:i/>
          <w:color w:val="A6A6A6"/>
        </w:rPr>
        <w:t>,</w:t>
      </w:r>
      <w:r w:rsidR="006E04A8">
        <w:rPr>
          <w:i/>
          <w:color w:val="A6A6A6"/>
        </w:rPr>
        <w:t xml:space="preserve"> </w:t>
      </w:r>
      <w:r w:rsidRPr="00890887">
        <w:rPr>
          <w:i/>
          <w:color w:val="A6A6A6"/>
        </w:rPr>
        <w:t>describe the decomposition in this section</w:t>
      </w:r>
    </w:p>
    <w:p w14:paraId="66FE5493" w14:textId="1A87D364" w:rsidR="008F3D30" w:rsidRPr="008F3D30" w:rsidRDefault="008F3D30" w:rsidP="00C0407C">
      <w:pPr>
        <w:rPr>
          <w:color w:val="A6A6A6" w:themeColor="background1" w:themeShade="A6"/>
        </w:rPr>
      </w:pPr>
      <w:r>
        <w:rPr>
          <w:color w:val="A6A6A6" w:themeColor="background1" w:themeShade="A6"/>
        </w:rPr>
        <w:lastRenderedPageBreak/>
        <w:t>ASIL Decompositions not specified.</w:t>
      </w:r>
    </w:p>
    <w:p w14:paraId="465F5DAC" w14:textId="31BB01FA" w:rsidR="001E1216" w:rsidRDefault="00624C60" w:rsidP="00C0407C">
      <w:pPr>
        <w:pStyle w:val="Heading3"/>
      </w:pPr>
      <w:bookmarkStart w:id="304" w:name="_Toc524090258"/>
      <w:r w:rsidRPr="006462E0">
        <w:t xml:space="preserve">Safety </w:t>
      </w:r>
      <w:r w:rsidR="0017660A" w:rsidRPr="006462E0">
        <w:t>R</w:t>
      </w:r>
      <w:r w:rsidRPr="006462E0">
        <w:t xml:space="preserve">elated </w:t>
      </w:r>
      <w:r w:rsidR="001E1216" w:rsidRPr="006462E0">
        <w:t>Parameter</w:t>
      </w:r>
      <w:r w:rsidR="00071B39" w:rsidRPr="006462E0">
        <w:t>s</w:t>
      </w:r>
      <w:bookmarkEnd w:id="304"/>
    </w:p>
    <w:p w14:paraId="465F5DAD" w14:textId="77777777" w:rsidR="009E41E1" w:rsidRDefault="009E41E1" w:rsidP="00B774AC">
      <w:pPr>
        <w:rPr>
          <w:i/>
          <w:color w:val="A6A6A6"/>
        </w:rPr>
      </w:pPr>
      <w:r>
        <w:rPr>
          <w:i/>
          <w:color w:val="A6A6A6"/>
        </w:rPr>
        <w:t xml:space="preserve">List the all parameters used in the </w:t>
      </w:r>
      <w:r w:rsidR="00B774AC" w:rsidRPr="00890887">
        <w:rPr>
          <w:i/>
          <w:color w:val="A6A6A6"/>
        </w:rPr>
        <w:t>Safety Requirements Specification.</w:t>
      </w:r>
      <w:r w:rsidR="005617DB">
        <w:rPr>
          <w:i/>
          <w:color w:val="A6A6A6"/>
        </w:rPr>
        <w:t xml:space="preserve"> </w:t>
      </w:r>
    </w:p>
    <w:p w14:paraId="465F5DAE" w14:textId="77777777" w:rsidR="00B774AC" w:rsidRDefault="009E41E1" w:rsidP="00B774AC">
      <w:pPr>
        <w:rPr>
          <w:i/>
          <w:color w:val="A6A6A6"/>
        </w:rPr>
      </w:pPr>
      <w:r>
        <w:rPr>
          <w:i/>
          <w:color w:val="A6A6A6"/>
        </w:rPr>
        <w:t xml:space="preserve">This could be new parameters introduced in the </w:t>
      </w:r>
      <w:r w:rsidRPr="009E41E1">
        <w:rPr>
          <w:i/>
          <w:color w:val="A6A6A6"/>
        </w:rPr>
        <w:t>Safety Requirements Specification</w:t>
      </w:r>
      <w:r>
        <w:rPr>
          <w:i/>
          <w:color w:val="A6A6A6"/>
        </w:rPr>
        <w:t xml:space="preserve">, or parameters already introduced in the Functional Safety Concept and reused in the </w:t>
      </w:r>
      <w:r w:rsidRPr="00890887">
        <w:rPr>
          <w:i/>
          <w:color w:val="A6A6A6"/>
        </w:rPr>
        <w:t>Safety Requirements Specification</w:t>
      </w:r>
      <w:r>
        <w:rPr>
          <w:i/>
          <w:color w:val="A6A6A6"/>
        </w:rPr>
        <w:t>. For the second ones, a</w:t>
      </w:r>
      <w:r w:rsidR="005617DB">
        <w:rPr>
          <w:i/>
          <w:color w:val="A6A6A6"/>
        </w:rPr>
        <w:t>dd/update constraints, if necessary.</w:t>
      </w:r>
    </w:p>
    <w:p w14:paraId="465F5DAF" w14:textId="77777777" w:rsidR="008063BF" w:rsidRDefault="008063BF" w:rsidP="00B774AC">
      <w:pPr>
        <w:rPr>
          <w:i/>
          <w:color w:val="A6A6A6"/>
        </w:rPr>
      </w:pPr>
    </w:p>
    <w:p w14:paraId="465F5DB0" w14:textId="77777777" w:rsidR="008063BF" w:rsidRPr="001F73DA" w:rsidRDefault="008063BF" w:rsidP="008063BF">
      <w:pPr>
        <w:pStyle w:val="CommentText"/>
        <w:rPr>
          <w:i/>
          <w:sz w:val="16"/>
          <w:szCs w:val="16"/>
        </w:rPr>
      </w:pPr>
      <w:r w:rsidRPr="001F73DA">
        <w:rPr>
          <w:i/>
          <w:sz w:val="16"/>
          <w:szCs w:val="16"/>
        </w:rPr>
        <w:t>Note: The refined parameters can be documented in other documents as authoritative source of information for the implementation, e.g. in the, SW Requirements, documentation for performance tuning etc.</w:t>
      </w:r>
    </w:p>
    <w:p w14:paraId="465F5DB1" w14:textId="77777777" w:rsidR="00B774AC" w:rsidRPr="00B774AC" w:rsidRDefault="00B774AC" w:rsidP="00B774AC">
      <w:r>
        <w:t xml:space="preserve"> </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7"/>
        <w:gridCol w:w="1811"/>
        <w:gridCol w:w="922"/>
        <w:gridCol w:w="2259"/>
        <w:gridCol w:w="2866"/>
      </w:tblGrid>
      <w:tr w:rsidR="007B5408" w:rsidRPr="00B81A22" w14:paraId="465F5DB8" w14:textId="77777777" w:rsidTr="007B5408">
        <w:trPr>
          <w:cantSplit/>
          <w:tblHeader/>
          <w:jc w:val="center"/>
        </w:trPr>
        <w:tc>
          <w:tcPr>
            <w:tcW w:w="931" w:type="dxa"/>
            <w:shd w:val="clear" w:color="auto" w:fill="FFFF99"/>
          </w:tcPr>
          <w:p w14:paraId="4C9E4733" w14:textId="10A324B5" w:rsidR="007B5408" w:rsidRPr="00B81A22" w:rsidRDefault="007B5408" w:rsidP="00BC0911">
            <w:pPr>
              <w:rPr>
                <w:b/>
                <w:sz w:val="18"/>
                <w:szCs w:val="18"/>
              </w:rPr>
            </w:pPr>
            <w:r>
              <w:rPr>
                <w:b/>
                <w:sz w:val="18"/>
                <w:szCs w:val="18"/>
              </w:rPr>
              <w:t>ÎD</w:t>
            </w:r>
          </w:p>
        </w:tc>
        <w:tc>
          <w:tcPr>
            <w:tcW w:w="2153" w:type="dxa"/>
            <w:shd w:val="clear" w:color="auto" w:fill="FFFF99"/>
          </w:tcPr>
          <w:p w14:paraId="2BBF38B3" w14:textId="540B3287" w:rsidR="007B5408" w:rsidRDefault="007B5408" w:rsidP="00BC0911">
            <w:pPr>
              <w:rPr>
                <w:b/>
                <w:sz w:val="18"/>
                <w:szCs w:val="18"/>
              </w:rPr>
            </w:pPr>
            <w:bookmarkStart w:id="305" w:name="OLE_LINK3"/>
            <w:bookmarkStart w:id="306" w:name="OLE_LINK4"/>
            <w:r w:rsidRPr="00B81A22">
              <w:rPr>
                <w:b/>
                <w:sz w:val="18"/>
                <w:szCs w:val="18"/>
              </w:rPr>
              <w:t>Parameter name</w:t>
            </w:r>
          </w:p>
          <w:p w14:paraId="465F5DB2" w14:textId="316CDB66" w:rsidR="007B5408" w:rsidRPr="00B81A22" w:rsidRDefault="007B5408" w:rsidP="00BC0911">
            <w:pPr>
              <w:rPr>
                <w:b/>
                <w:sz w:val="18"/>
                <w:szCs w:val="18"/>
              </w:rPr>
            </w:pPr>
            <w:r>
              <w:rPr>
                <w:b/>
                <w:sz w:val="18"/>
                <w:szCs w:val="18"/>
              </w:rPr>
              <w:t>(</w:t>
            </w:r>
            <w:r w:rsidRPr="00B81A22">
              <w:rPr>
                <w:b/>
                <w:sz w:val="18"/>
                <w:szCs w:val="18"/>
              </w:rPr>
              <w:t>Description</w:t>
            </w:r>
            <w:r>
              <w:rPr>
                <w:b/>
                <w:sz w:val="18"/>
                <w:szCs w:val="18"/>
              </w:rPr>
              <w:t>)</w:t>
            </w:r>
          </w:p>
        </w:tc>
        <w:tc>
          <w:tcPr>
            <w:tcW w:w="1071" w:type="dxa"/>
            <w:shd w:val="clear" w:color="auto" w:fill="FFFF99"/>
          </w:tcPr>
          <w:p w14:paraId="465F5DB3" w14:textId="4310AE24" w:rsidR="007B5408" w:rsidRPr="00B81A22" w:rsidRDefault="007B5408" w:rsidP="00BC0911">
            <w:pPr>
              <w:rPr>
                <w:b/>
                <w:sz w:val="18"/>
                <w:szCs w:val="18"/>
              </w:rPr>
            </w:pPr>
            <w:r>
              <w:rPr>
                <w:b/>
                <w:sz w:val="18"/>
                <w:szCs w:val="18"/>
              </w:rPr>
              <w:t>Used in Reqs</w:t>
            </w:r>
          </w:p>
        </w:tc>
        <w:tc>
          <w:tcPr>
            <w:tcW w:w="2699" w:type="dxa"/>
            <w:shd w:val="clear" w:color="auto" w:fill="FFFF99"/>
          </w:tcPr>
          <w:p w14:paraId="465F5DB4" w14:textId="77777777" w:rsidR="007B5408" w:rsidRPr="00B81A22" w:rsidRDefault="007B5408" w:rsidP="00E627FD">
            <w:pPr>
              <w:jc w:val="left"/>
              <w:rPr>
                <w:sz w:val="18"/>
                <w:szCs w:val="18"/>
              </w:rPr>
            </w:pPr>
            <w:r w:rsidRPr="00B81A22">
              <w:rPr>
                <w:b/>
                <w:sz w:val="18"/>
                <w:szCs w:val="18"/>
              </w:rPr>
              <w:t>Preliminary Value or  Range</w:t>
            </w:r>
          </w:p>
        </w:tc>
        <w:tc>
          <w:tcPr>
            <w:tcW w:w="3438" w:type="dxa"/>
            <w:shd w:val="clear" w:color="auto" w:fill="FFFF99"/>
          </w:tcPr>
          <w:p w14:paraId="465F5DB5" w14:textId="77777777" w:rsidR="007B5408" w:rsidRPr="00B81A22" w:rsidRDefault="007B5408" w:rsidP="00E627FD">
            <w:pPr>
              <w:jc w:val="left"/>
              <w:rPr>
                <w:b/>
                <w:sz w:val="18"/>
                <w:szCs w:val="18"/>
              </w:rPr>
            </w:pPr>
            <w:r w:rsidRPr="00B81A22">
              <w:rPr>
                <w:b/>
                <w:sz w:val="18"/>
                <w:szCs w:val="18"/>
              </w:rPr>
              <w:t xml:space="preserve">Constraints </w:t>
            </w:r>
          </w:p>
          <w:p w14:paraId="465F5DB6" w14:textId="77777777" w:rsidR="007B5408" w:rsidRPr="00B81A22" w:rsidRDefault="007B5408" w:rsidP="00E627FD">
            <w:pPr>
              <w:jc w:val="left"/>
              <w:rPr>
                <w:bCs/>
                <w:sz w:val="18"/>
                <w:szCs w:val="18"/>
              </w:rPr>
            </w:pPr>
            <w:r w:rsidRPr="00B81A22">
              <w:rPr>
                <w:bCs/>
                <w:sz w:val="18"/>
                <w:szCs w:val="18"/>
              </w:rPr>
              <w:t>(for preliminary Value)</w:t>
            </w:r>
            <w:bookmarkEnd w:id="305"/>
            <w:bookmarkEnd w:id="306"/>
          </w:p>
          <w:p w14:paraId="465F5DB7" w14:textId="77777777" w:rsidR="007B5408" w:rsidRPr="00B81A22" w:rsidRDefault="007B5408" w:rsidP="00B774AC">
            <w:pPr>
              <w:jc w:val="left"/>
              <w:rPr>
                <w:bCs/>
                <w:sz w:val="18"/>
                <w:szCs w:val="18"/>
              </w:rPr>
            </w:pPr>
          </w:p>
        </w:tc>
      </w:tr>
      <w:tr w:rsidR="007B5408" w:rsidRPr="00B81A22" w14:paraId="465F5DBD" w14:textId="77777777" w:rsidTr="007B5408">
        <w:trPr>
          <w:cantSplit/>
          <w:tblHeader/>
          <w:jc w:val="center"/>
        </w:trPr>
        <w:tc>
          <w:tcPr>
            <w:tcW w:w="931" w:type="dxa"/>
          </w:tcPr>
          <w:p w14:paraId="77A6B02E" w14:textId="77777777" w:rsidR="007B5408" w:rsidRPr="00522EAE" w:rsidRDefault="007B5408" w:rsidP="00522EAE">
            <w:pPr>
              <w:jc w:val="left"/>
              <w:rPr>
                <w:sz w:val="18"/>
                <w:szCs w:val="18"/>
              </w:rPr>
            </w:pPr>
          </w:p>
        </w:tc>
        <w:tc>
          <w:tcPr>
            <w:tcW w:w="2153" w:type="dxa"/>
            <w:shd w:val="clear" w:color="auto" w:fill="auto"/>
          </w:tcPr>
          <w:p w14:paraId="465F5DB9" w14:textId="6F1E476A" w:rsidR="007B5408" w:rsidRPr="00522EAE" w:rsidRDefault="007B5408" w:rsidP="00522EAE">
            <w:pPr>
              <w:jc w:val="left"/>
              <w:rPr>
                <w:sz w:val="18"/>
                <w:szCs w:val="18"/>
              </w:rPr>
            </w:pPr>
          </w:p>
        </w:tc>
        <w:tc>
          <w:tcPr>
            <w:tcW w:w="1071" w:type="dxa"/>
            <w:shd w:val="clear" w:color="auto" w:fill="auto"/>
          </w:tcPr>
          <w:p w14:paraId="465F5DBA" w14:textId="77777777" w:rsidR="007B5408" w:rsidRPr="00522EAE" w:rsidRDefault="007B5408" w:rsidP="00522EAE">
            <w:pPr>
              <w:jc w:val="left"/>
              <w:rPr>
                <w:sz w:val="18"/>
                <w:szCs w:val="18"/>
              </w:rPr>
            </w:pPr>
          </w:p>
        </w:tc>
        <w:tc>
          <w:tcPr>
            <w:tcW w:w="2699" w:type="dxa"/>
            <w:shd w:val="clear" w:color="auto" w:fill="auto"/>
          </w:tcPr>
          <w:p w14:paraId="465F5DBB" w14:textId="77777777" w:rsidR="007B5408" w:rsidRPr="00522EAE" w:rsidRDefault="007B5408" w:rsidP="00522EAE">
            <w:pPr>
              <w:jc w:val="left"/>
              <w:rPr>
                <w:sz w:val="18"/>
                <w:szCs w:val="18"/>
              </w:rPr>
            </w:pPr>
          </w:p>
        </w:tc>
        <w:tc>
          <w:tcPr>
            <w:tcW w:w="3438" w:type="dxa"/>
            <w:shd w:val="clear" w:color="auto" w:fill="auto"/>
          </w:tcPr>
          <w:p w14:paraId="465F5DBC" w14:textId="77777777" w:rsidR="007B5408" w:rsidRPr="00522EAE" w:rsidRDefault="007B5408" w:rsidP="00522EAE">
            <w:pPr>
              <w:jc w:val="left"/>
              <w:rPr>
                <w:sz w:val="18"/>
                <w:szCs w:val="18"/>
              </w:rPr>
            </w:pPr>
          </w:p>
        </w:tc>
      </w:tr>
      <w:tr w:rsidR="007B5408" w:rsidRPr="00B81A22" w14:paraId="465F5DC2" w14:textId="77777777" w:rsidTr="007B5408">
        <w:trPr>
          <w:cantSplit/>
          <w:tblHeader/>
          <w:jc w:val="center"/>
        </w:trPr>
        <w:tc>
          <w:tcPr>
            <w:tcW w:w="931" w:type="dxa"/>
          </w:tcPr>
          <w:p w14:paraId="35CFF53D" w14:textId="77777777" w:rsidR="007B5408" w:rsidRPr="00522EAE" w:rsidRDefault="007B5408" w:rsidP="00522EAE">
            <w:pPr>
              <w:jc w:val="left"/>
              <w:rPr>
                <w:sz w:val="18"/>
                <w:szCs w:val="18"/>
              </w:rPr>
            </w:pPr>
          </w:p>
        </w:tc>
        <w:tc>
          <w:tcPr>
            <w:tcW w:w="2153" w:type="dxa"/>
            <w:shd w:val="clear" w:color="auto" w:fill="auto"/>
          </w:tcPr>
          <w:p w14:paraId="465F5DBE" w14:textId="50C1CC85" w:rsidR="007B5408" w:rsidRPr="00522EAE" w:rsidRDefault="007B5408" w:rsidP="00522EAE">
            <w:pPr>
              <w:jc w:val="left"/>
              <w:rPr>
                <w:sz w:val="18"/>
                <w:szCs w:val="18"/>
              </w:rPr>
            </w:pPr>
          </w:p>
        </w:tc>
        <w:tc>
          <w:tcPr>
            <w:tcW w:w="1071" w:type="dxa"/>
            <w:shd w:val="clear" w:color="auto" w:fill="auto"/>
          </w:tcPr>
          <w:p w14:paraId="465F5DBF" w14:textId="77777777" w:rsidR="007B5408" w:rsidRPr="00522EAE" w:rsidRDefault="007B5408" w:rsidP="00522EAE">
            <w:pPr>
              <w:jc w:val="left"/>
              <w:rPr>
                <w:sz w:val="18"/>
                <w:szCs w:val="18"/>
              </w:rPr>
            </w:pPr>
          </w:p>
        </w:tc>
        <w:tc>
          <w:tcPr>
            <w:tcW w:w="2699" w:type="dxa"/>
            <w:shd w:val="clear" w:color="auto" w:fill="auto"/>
          </w:tcPr>
          <w:p w14:paraId="465F5DC0" w14:textId="77777777" w:rsidR="007B5408" w:rsidRPr="00522EAE" w:rsidRDefault="007B5408" w:rsidP="00522EAE">
            <w:pPr>
              <w:jc w:val="left"/>
              <w:rPr>
                <w:sz w:val="18"/>
                <w:szCs w:val="18"/>
              </w:rPr>
            </w:pPr>
          </w:p>
        </w:tc>
        <w:tc>
          <w:tcPr>
            <w:tcW w:w="3438" w:type="dxa"/>
            <w:shd w:val="clear" w:color="auto" w:fill="auto"/>
          </w:tcPr>
          <w:p w14:paraId="465F5DC1" w14:textId="77777777" w:rsidR="007B5408" w:rsidRPr="00522EAE" w:rsidRDefault="007B5408" w:rsidP="00522EAE">
            <w:pPr>
              <w:jc w:val="left"/>
              <w:rPr>
                <w:sz w:val="18"/>
                <w:szCs w:val="18"/>
              </w:rPr>
            </w:pPr>
          </w:p>
        </w:tc>
      </w:tr>
      <w:tr w:rsidR="007B5408" w:rsidRPr="00B81A22" w14:paraId="465F5DC7" w14:textId="77777777" w:rsidTr="007B5408">
        <w:trPr>
          <w:cantSplit/>
          <w:tblHeader/>
          <w:jc w:val="center"/>
        </w:trPr>
        <w:tc>
          <w:tcPr>
            <w:tcW w:w="931" w:type="dxa"/>
          </w:tcPr>
          <w:p w14:paraId="4A0E875A" w14:textId="77777777" w:rsidR="007B5408" w:rsidRPr="00522EAE" w:rsidRDefault="007B5408" w:rsidP="00522EAE">
            <w:pPr>
              <w:jc w:val="left"/>
              <w:rPr>
                <w:sz w:val="18"/>
                <w:szCs w:val="18"/>
              </w:rPr>
            </w:pPr>
          </w:p>
        </w:tc>
        <w:tc>
          <w:tcPr>
            <w:tcW w:w="2153" w:type="dxa"/>
            <w:shd w:val="clear" w:color="auto" w:fill="auto"/>
          </w:tcPr>
          <w:p w14:paraId="465F5DC3" w14:textId="060006B8" w:rsidR="007B5408" w:rsidRPr="00522EAE" w:rsidRDefault="007B5408" w:rsidP="00522EAE">
            <w:pPr>
              <w:jc w:val="left"/>
              <w:rPr>
                <w:sz w:val="18"/>
                <w:szCs w:val="18"/>
              </w:rPr>
            </w:pPr>
          </w:p>
        </w:tc>
        <w:tc>
          <w:tcPr>
            <w:tcW w:w="1071" w:type="dxa"/>
            <w:shd w:val="clear" w:color="auto" w:fill="auto"/>
          </w:tcPr>
          <w:p w14:paraId="465F5DC4" w14:textId="77777777" w:rsidR="007B5408" w:rsidRPr="00522EAE" w:rsidRDefault="007B5408" w:rsidP="00522EAE">
            <w:pPr>
              <w:jc w:val="left"/>
              <w:rPr>
                <w:sz w:val="18"/>
                <w:szCs w:val="18"/>
                <w:highlight w:val="yellow"/>
              </w:rPr>
            </w:pPr>
          </w:p>
        </w:tc>
        <w:tc>
          <w:tcPr>
            <w:tcW w:w="2699" w:type="dxa"/>
            <w:shd w:val="clear" w:color="auto" w:fill="auto"/>
          </w:tcPr>
          <w:p w14:paraId="465F5DC5" w14:textId="77777777" w:rsidR="007B5408" w:rsidRPr="00522EAE" w:rsidRDefault="007B5408" w:rsidP="00522EAE">
            <w:pPr>
              <w:jc w:val="left"/>
              <w:rPr>
                <w:sz w:val="18"/>
                <w:szCs w:val="18"/>
              </w:rPr>
            </w:pPr>
          </w:p>
        </w:tc>
        <w:tc>
          <w:tcPr>
            <w:tcW w:w="3438" w:type="dxa"/>
            <w:shd w:val="clear" w:color="auto" w:fill="auto"/>
          </w:tcPr>
          <w:p w14:paraId="465F5DC6" w14:textId="77777777" w:rsidR="007B5408" w:rsidRPr="00522EAE" w:rsidRDefault="007B5408" w:rsidP="00522EAE">
            <w:pPr>
              <w:jc w:val="left"/>
              <w:rPr>
                <w:sz w:val="18"/>
                <w:szCs w:val="18"/>
              </w:rPr>
            </w:pPr>
          </w:p>
        </w:tc>
      </w:tr>
      <w:tr w:rsidR="007B5408" w:rsidRPr="00B81A22" w14:paraId="465F5DCC" w14:textId="77777777" w:rsidTr="007B5408">
        <w:trPr>
          <w:cantSplit/>
          <w:tblHeader/>
          <w:jc w:val="center"/>
        </w:trPr>
        <w:tc>
          <w:tcPr>
            <w:tcW w:w="931" w:type="dxa"/>
          </w:tcPr>
          <w:p w14:paraId="74197B7B" w14:textId="77777777" w:rsidR="007B5408" w:rsidRPr="00522EAE" w:rsidRDefault="007B5408" w:rsidP="00522EAE">
            <w:pPr>
              <w:jc w:val="left"/>
              <w:rPr>
                <w:sz w:val="18"/>
                <w:szCs w:val="18"/>
              </w:rPr>
            </w:pPr>
          </w:p>
        </w:tc>
        <w:tc>
          <w:tcPr>
            <w:tcW w:w="2153" w:type="dxa"/>
            <w:shd w:val="clear" w:color="auto" w:fill="auto"/>
          </w:tcPr>
          <w:p w14:paraId="465F5DC8" w14:textId="2A6B5E9D" w:rsidR="007B5408" w:rsidRPr="00522EAE" w:rsidRDefault="007B5408" w:rsidP="00522EAE">
            <w:pPr>
              <w:jc w:val="left"/>
              <w:rPr>
                <w:sz w:val="18"/>
                <w:szCs w:val="18"/>
              </w:rPr>
            </w:pPr>
          </w:p>
        </w:tc>
        <w:tc>
          <w:tcPr>
            <w:tcW w:w="1071" w:type="dxa"/>
            <w:shd w:val="clear" w:color="auto" w:fill="auto"/>
          </w:tcPr>
          <w:p w14:paraId="465F5DC9" w14:textId="77777777" w:rsidR="007B5408" w:rsidRPr="00522EAE" w:rsidRDefault="007B5408" w:rsidP="00522EAE">
            <w:pPr>
              <w:jc w:val="left"/>
              <w:rPr>
                <w:sz w:val="18"/>
                <w:szCs w:val="18"/>
                <w:highlight w:val="yellow"/>
              </w:rPr>
            </w:pPr>
          </w:p>
        </w:tc>
        <w:tc>
          <w:tcPr>
            <w:tcW w:w="2699" w:type="dxa"/>
            <w:shd w:val="clear" w:color="auto" w:fill="auto"/>
          </w:tcPr>
          <w:p w14:paraId="465F5DCA" w14:textId="77777777" w:rsidR="007B5408" w:rsidRPr="00522EAE" w:rsidRDefault="007B5408" w:rsidP="00522EAE">
            <w:pPr>
              <w:jc w:val="left"/>
              <w:rPr>
                <w:sz w:val="18"/>
                <w:szCs w:val="18"/>
              </w:rPr>
            </w:pPr>
          </w:p>
        </w:tc>
        <w:tc>
          <w:tcPr>
            <w:tcW w:w="3438" w:type="dxa"/>
            <w:shd w:val="clear" w:color="auto" w:fill="auto"/>
          </w:tcPr>
          <w:p w14:paraId="465F5DCB" w14:textId="77777777" w:rsidR="007B5408" w:rsidRPr="00522EAE" w:rsidRDefault="007B5408" w:rsidP="00522EAE">
            <w:pPr>
              <w:jc w:val="left"/>
              <w:rPr>
                <w:sz w:val="18"/>
                <w:szCs w:val="18"/>
              </w:rPr>
            </w:pPr>
          </w:p>
        </w:tc>
      </w:tr>
    </w:tbl>
    <w:p w14:paraId="465F5DCD" w14:textId="2F763546" w:rsidR="001E1216" w:rsidRPr="00B81A22" w:rsidRDefault="001E1216" w:rsidP="00B81A22">
      <w:pPr>
        <w:pStyle w:val="Caption"/>
      </w:pPr>
      <w:bookmarkStart w:id="307" w:name="_Ref274319987"/>
      <w:bookmarkStart w:id="308" w:name="_Toc524090344"/>
      <w:r w:rsidRPr="00B81A22">
        <w:t xml:space="preserve">Table </w:t>
      </w:r>
      <w:r w:rsidRPr="00B81A22">
        <w:fldChar w:fldCharType="begin"/>
      </w:r>
      <w:r w:rsidRPr="00B81A22">
        <w:instrText xml:space="preserve"> SEQ Table \* ARABIC </w:instrText>
      </w:r>
      <w:r w:rsidRPr="00B81A22">
        <w:fldChar w:fldCharType="separate"/>
      </w:r>
      <w:r w:rsidR="0084278B">
        <w:rPr>
          <w:noProof/>
        </w:rPr>
        <w:t>74</w:t>
      </w:r>
      <w:r w:rsidRPr="00B81A22">
        <w:fldChar w:fldCharType="end"/>
      </w:r>
      <w:bookmarkEnd w:id="307"/>
      <w:r w:rsidR="00B81A22">
        <w:t xml:space="preserve">: </w:t>
      </w:r>
      <w:r w:rsidRPr="00B81A22">
        <w:t>Parameter</w:t>
      </w:r>
      <w:bookmarkEnd w:id="308"/>
    </w:p>
    <w:p w14:paraId="465F5DCE" w14:textId="77777777" w:rsidR="001E1216" w:rsidRPr="006462E0" w:rsidRDefault="001E1216" w:rsidP="00EB1D46">
      <w:pPr>
        <w:pStyle w:val="Heading2"/>
      </w:pPr>
      <w:bookmarkStart w:id="309" w:name="_Toc524090259"/>
      <w:r w:rsidRPr="006462E0">
        <w:t>Requirements concerning the ability to configure a system by calibration data</w:t>
      </w:r>
      <w:bookmarkEnd w:id="309"/>
    </w:p>
    <w:p w14:paraId="465F5DCF" w14:textId="77777777" w:rsidR="00BE6F83" w:rsidRPr="006462E0" w:rsidRDefault="001E1216" w:rsidP="00BC0911">
      <w:pPr>
        <w:rPr>
          <w:i/>
          <w:color w:val="808080"/>
        </w:rPr>
      </w:pPr>
      <w:r w:rsidRPr="006462E0">
        <w:rPr>
          <w:i/>
          <w:color w:val="808080"/>
        </w:rPr>
        <w:t>Describe System configuration requirements</w:t>
      </w:r>
      <w:r w:rsidR="00BE6F83" w:rsidRPr="006462E0">
        <w:rPr>
          <w:i/>
          <w:color w:val="808080"/>
        </w:rPr>
        <w:t>.</w:t>
      </w:r>
    </w:p>
    <w:p w14:paraId="465F5DD0" w14:textId="77777777" w:rsidR="00BE6F83" w:rsidRPr="006462E0" w:rsidRDefault="00BE6F83" w:rsidP="00BC0911"/>
    <w:p w14:paraId="465F5DD1" w14:textId="77777777" w:rsidR="001E1216" w:rsidRPr="006462E0" w:rsidRDefault="001E1216" w:rsidP="00BC0911">
      <w:pPr>
        <w:pStyle w:val="Acronyms1"/>
        <w:ind w:left="0" w:firstLine="0"/>
      </w:pPr>
    </w:p>
    <w:p w14:paraId="465F5DD2" w14:textId="5618BCB5" w:rsidR="00C96AE0" w:rsidRDefault="000F733E" w:rsidP="00BC0911">
      <w:pPr>
        <w:pStyle w:val="Heading2"/>
        <w:pageBreakBefore/>
      </w:pPr>
      <w:bookmarkStart w:id="310" w:name="_Ref290642343"/>
      <w:bookmarkStart w:id="311" w:name="_Ref283655664"/>
      <w:bookmarkStart w:id="312" w:name="_Ref280100888"/>
      <w:bookmarkStart w:id="313" w:name="_Ref280100884"/>
      <w:bookmarkStart w:id="314" w:name="_Ref279577277"/>
      <w:bookmarkStart w:id="315" w:name="_Ref224375653"/>
      <w:bookmarkStart w:id="316" w:name="_Toc524090260"/>
      <w:r>
        <w:lastRenderedPageBreak/>
        <w:t xml:space="preserve">Cascading </w:t>
      </w:r>
      <w:r w:rsidR="00706D1A" w:rsidRPr="006462E0">
        <w:t>Technical Safety Requirement</w:t>
      </w:r>
      <w:r w:rsidR="00DA49FB" w:rsidRPr="006462E0">
        <w:t>s</w:t>
      </w:r>
      <w:bookmarkEnd w:id="316"/>
      <w:r w:rsidR="00DA49FB" w:rsidRPr="006462E0">
        <w:t xml:space="preserve"> </w:t>
      </w:r>
      <w:bookmarkEnd w:id="310"/>
      <w:bookmarkEnd w:id="311"/>
      <w:bookmarkEnd w:id="312"/>
      <w:bookmarkEnd w:id="313"/>
      <w:bookmarkEnd w:id="314"/>
      <w:bookmarkEnd w:id="315"/>
    </w:p>
    <w:p w14:paraId="16492C4F" w14:textId="505ACA77" w:rsidR="00563484" w:rsidRPr="00EB1D46" w:rsidRDefault="008063BF" w:rsidP="00EB1D46">
      <w:pPr>
        <w:rPr>
          <w:i/>
          <w:color w:val="808080"/>
        </w:rPr>
      </w:pPr>
      <w:r>
        <w:rPr>
          <w:i/>
          <w:color w:val="808080"/>
        </w:rPr>
        <w:t xml:space="preserve">The project specific document setup shall be used for exchanging requirements with the component/subsystem provider. </w:t>
      </w:r>
      <w:r w:rsidR="00563484" w:rsidRPr="00EB1D46">
        <w:rPr>
          <w:i/>
          <w:color w:val="808080"/>
        </w:rPr>
        <w:t>This section describes information has to be requested from the component/subsystem provider</w:t>
      </w:r>
      <w:r w:rsidR="00563484">
        <w:rPr>
          <w:i/>
          <w:color w:val="808080"/>
        </w:rPr>
        <w:t xml:space="preserve"> depending on the requirement category</w:t>
      </w:r>
      <w:r w:rsidR="00563484" w:rsidRPr="00EB1D46">
        <w:rPr>
          <w:i/>
          <w:color w:val="808080"/>
        </w:rPr>
        <w:t xml:space="preserve">. </w:t>
      </w:r>
    </w:p>
    <w:p w14:paraId="465F5DD8" w14:textId="6838A952" w:rsidR="00180EE0" w:rsidRPr="006462E0" w:rsidRDefault="00CD7C1C" w:rsidP="00EB1D46">
      <w:pPr>
        <w:pStyle w:val="Heading3"/>
        <w:rPr>
          <w:lang w:bidi="en-US"/>
        </w:rPr>
      </w:pPr>
      <w:bookmarkStart w:id="317" w:name="_Ref287527219"/>
      <w:bookmarkStart w:id="318" w:name="_Toc524090261"/>
      <w:r>
        <w:rPr>
          <w:lang w:bidi="en-US"/>
        </w:rPr>
        <w:t>Element/</w:t>
      </w:r>
      <w:r w:rsidR="00180EE0" w:rsidRPr="006462E0">
        <w:rPr>
          <w:lang w:bidi="en-US"/>
        </w:rPr>
        <w:t>Subsystem/Component architecture (including redundancy)</w:t>
      </w:r>
      <w:bookmarkEnd w:id="317"/>
      <w:bookmarkEnd w:id="318"/>
    </w:p>
    <w:p w14:paraId="465F5DD9" w14:textId="2C7C3B90" w:rsidR="008239DF" w:rsidRPr="006462E0" w:rsidRDefault="00093810" w:rsidP="00BC0911">
      <w:pPr>
        <w:rPr>
          <w:lang w:bidi="en-US"/>
        </w:rPr>
      </w:pPr>
      <w:r w:rsidRPr="006462E0">
        <w:rPr>
          <w:lang w:bidi="en-US"/>
        </w:rPr>
        <w:t xml:space="preserve">The </w:t>
      </w:r>
      <w:r w:rsidR="00CD7C1C">
        <w:rPr>
          <w:lang w:bidi="en-US"/>
        </w:rPr>
        <w:t>element/</w:t>
      </w:r>
      <w:r w:rsidR="00B774AC">
        <w:rPr>
          <w:lang w:bidi="en-US"/>
        </w:rPr>
        <w:t>component/subsystem provider</w:t>
      </w:r>
      <w:r w:rsidRPr="006462E0">
        <w:rPr>
          <w:lang w:bidi="en-US"/>
        </w:rPr>
        <w:t xml:space="preserve"> shall define</w:t>
      </w:r>
      <w:r w:rsidR="00802942" w:rsidRPr="006462E0">
        <w:rPr>
          <w:lang w:bidi="en-US"/>
        </w:rPr>
        <w:t xml:space="preserve"> </w:t>
      </w:r>
      <w:r w:rsidR="008239DF" w:rsidRPr="006462E0">
        <w:rPr>
          <w:lang w:bidi="en-US"/>
        </w:rPr>
        <w:t>the architecture / redundancy concept including:</w:t>
      </w:r>
    </w:p>
    <w:p w14:paraId="465F5DDA" w14:textId="77777777" w:rsidR="008239DF" w:rsidRPr="006462E0" w:rsidRDefault="008239DF" w:rsidP="00A9270F">
      <w:pPr>
        <w:numPr>
          <w:ilvl w:val="0"/>
          <w:numId w:val="8"/>
        </w:numPr>
        <w:rPr>
          <w:lang w:bidi="en-US"/>
        </w:rPr>
      </w:pPr>
      <w:r w:rsidRPr="006462E0">
        <w:rPr>
          <w:lang w:bidi="en-US"/>
        </w:rPr>
        <w:t>a description of the architecture / redundancy concept</w:t>
      </w:r>
    </w:p>
    <w:p w14:paraId="465F5DDB" w14:textId="77777777" w:rsidR="008239DF" w:rsidRPr="006462E0" w:rsidRDefault="008239DF" w:rsidP="00A9270F">
      <w:pPr>
        <w:numPr>
          <w:ilvl w:val="0"/>
          <w:numId w:val="8"/>
        </w:numPr>
        <w:rPr>
          <w:lang w:bidi="en-US"/>
        </w:rPr>
      </w:pPr>
      <w:r w:rsidRPr="006462E0">
        <w:rPr>
          <w:lang w:bidi="en-US"/>
        </w:rPr>
        <w:t xml:space="preserve">a </w:t>
      </w:r>
      <w:r w:rsidR="00B774AC">
        <w:rPr>
          <w:lang w:bidi="en-US"/>
        </w:rPr>
        <w:t xml:space="preserve">rationale </w:t>
      </w:r>
      <w:r w:rsidRPr="006462E0">
        <w:rPr>
          <w:lang w:bidi="en-US"/>
        </w:rPr>
        <w:t>why the redundancy used is suitable</w:t>
      </w:r>
    </w:p>
    <w:p w14:paraId="465F5DDC" w14:textId="77777777" w:rsidR="008239DF" w:rsidRPr="006462E0" w:rsidRDefault="008239DF" w:rsidP="00A9270F">
      <w:pPr>
        <w:numPr>
          <w:ilvl w:val="0"/>
          <w:numId w:val="8"/>
        </w:numPr>
        <w:rPr>
          <w:lang w:bidi="en-US"/>
        </w:rPr>
      </w:pPr>
      <w:r w:rsidRPr="006462E0">
        <w:rPr>
          <w:lang w:bidi="en-US"/>
        </w:rPr>
        <w:t>the type of redundancy, e.g. information redundancy, time redundancy, hardware redundancy or software redundancy</w:t>
      </w:r>
    </w:p>
    <w:p w14:paraId="465F5DDD" w14:textId="77777777" w:rsidR="008239DF" w:rsidRPr="006462E0" w:rsidRDefault="008239DF" w:rsidP="00A9270F">
      <w:pPr>
        <w:numPr>
          <w:ilvl w:val="0"/>
          <w:numId w:val="8"/>
        </w:numPr>
        <w:rPr>
          <w:lang w:bidi="en-US"/>
        </w:rPr>
      </w:pPr>
      <w:r w:rsidRPr="006462E0">
        <w:rPr>
          <w:lang w:bidi="en-US"/>
        </w:rPr>
        <w:t>a statement if Diverse or Homogeneous redundancy is used</w:t>
      </w:r>
    </w:p>
    <w:p w14:paraId="465F5DDE" w14:textId="77777777" w:rsidR="008239DF" w:rsidRPr="006462E0" w:rsidRDefault="008239DF" w:rsidP="00BC0911">
      <w:pPr>
        <w:ind w:left="720"/>
        <w:rPr>
          <w:i/>
          <w:sz w:val="16"/>
          <w:szCs w:val="16"/>
          <w:lang w:bidi="en-US"/>
        </w:rPr>
      </w:pPr>
      <w:r w:rsidRPr="006462E0">
        <w:rPr>
          <w:i/>
          <w:sz w:val="16"/>
          <w:szCs w:val="16"/>
          <w:lang w:bidi="en-US"/>
        </w:rPr>
        <w:t>Note: Diverse redundancy is useful for mitigating risk from a systematic cause. Homogenous redundancy is useful for mitigating risk from random faults.</w:t>
      </w:r>
    </w:p>
    <w:p w14:paraId="465F5DDF" w14:textId="77777777" w:rsidR="008239DF" w:rsidRPr="006462E0" w:rsidRDefault="008239DF" w:rsidP="00A9270F">
      <w:pPr>
        <w:numPr>
          <w:ilvl w:val="0"/>
          <w:numId w:val="8"/>
        </w:numPr>
        <w:rPr>
          <w:lang w:bidi="en-US"/>
        </w:rPr>
      </w:pPr>
      <w:r w:rsidRPr="006462E0">
        <w:rPr>
          <w:lang w:bidi="en-US"/>
        </w:rPr>
        <w:t>description of measures for handling potential dependent failures</w:t>
      </w:r>
    </w:p>
    <w:p w14:paraId="465F5DE0" w14:textId="77777777" w:rsidR="00180EE0" w:rsidRPr="006462E0" w:rsidRDefault="008239DF" w:rsidP="00BC0911">
      <w:pPr>
        <w:ind w:left="720"/>
        <w:rPr>
          <w:i/>
          <w:sz w:val="16"/>
          <w:szCs w:val="16"/>
          <w:lang w:bidi="en-US"/>
        </w:rPr>
      </w:pPr>
      <w:r w:rsidRPr="006462E0">
        <w:rPr>
          <w:i/>
          <w:sz w:val="16"/>
          <w:szCs w:val="16"/>
          <w:lang w:bidi="en-US"/>
        </w:rPr>
        <w:t>Note: The analysis has to be conducted according to ISO°26262-9, Clause 6 "Analysis of dependent failures".</w:t>
      </w:r>
    </w:p>
    <w:p w14:paraId="465F5DE1" w14:textId="77777777" w:rsidR="00180EE0" w:rsidRPr="006462E0" w:rsidRDefault="00180EE0" w:rsidP="00BC0911">
      <w:pPr>
        <w:rPr>
          <w:color w:val="0000FF"/>
          <w:lang w:bidi="en-US"/>
        </w:rPr>
      </w:pPr>
    </w:p>
    <w:p w14:paraId="465F5DE2" w14:textId="77777777" w:rsidR="00F45437" w:rsidRPr="006462E0" w:rsidRDefault="00F45437" w:rsidP="00BC0911">
      <w:pPr>
        <w:rPr>
          <w:lang w:bidi="en-US"/>
        </w:rPr>
      </w:pPr>
      <w:r w:rsidRPr="006462E0">
        <w:rPr>
          <w:lang w:bidi="en-US"/>
        </w:rPr>
        <w:t xml:space="preserve">This information shall be made available for review purposes to Ford. </w:t>
      </w:r>
    </w:p>
    <w:p w14:paraId="465F5DE3" w14:textId="77777777" w:rsidR="00F45437" w:rsidRPr="006462E0" w:rsidRDefault="00F45437" w:rsidP="00BC0911">
      <w:pPr>
        <w:rPr>
          <w:lang w:bidi="en-US"/>
        </w:rPr>
      </w:pPr>
    </w:p>
    <w:p w14:paraId="465F5E3F" w14:textId="449EB129" w:rsidR="005A5D47" w:rsidRPr="006462E0" w:rsidRDefault="00C802A3" w:rsidP="00BC0911">
      <w:r>
        <w:t>The document</w:t>
      </w:r>
      <w:r w:rsidRPr="006462E0">
        <w:rPr>
          <w:lang w:bidi="en-US"/>
        </w:rPr>
        <w:t xml:space="preserve"> </w:t>
      </w:r>
      <w:r w:rsidR="00F45437" w:rsidRPr="006462E0">
        <w:rPr>
          <w:lang w:bidi="en-US"/>
        </w:rPr>
        <w:t>“</w:t>
      </w:r>
      <w:r w:rsidR="00EA0978" w:rsidRPr="00EA0978">
        <w:rPr>
          <w:lang w:bidi="en-US"/>
        </w:rPr>
        <w:t>FFSD07 Supplier Assessment Report</w:t>
      </w:r>
      <w:r w:rsidR="00F45437" w:rsidRPr="006462E0">
        <w:rPr>
          <w:lang w:bidi="en-US"/>
        </w:rPr>
        <w:t xml:space="preserve">” includes a reference </w:t>
      </w:r>
      <w:r w:rsidR="003B1D32">
        <w:rPr>
          <w:lang w:bidi="en-US"/>
        </w:rPr>
        <w:t>to</w:t>
      </w:r>
      <w:r w:rsidR="003B1D32" w:rsidRPr="006462E0">
        <w:rPr>
          <w:lang w:bidi="en-US"/>
        </w:rPr>
        <w:t xml:space="preserve"> </w:t>
      </w:r>
      <w:r w:rsidR="00F45437" w:rsidRPr="006462E0">
        <w:rPr>
          <w:lang w:bidi="en-US"/>
        </w:rPr>
        <w:t xml:space="preserve">the relevant document. </w:t>
      </w:r>
      <w:r w:rsidR="00A3261F" w:rsidRPr="006462E0">
        <w:rPr>
          <w:i/>
          <w:color w:val="808080"/>
        </w:rPr>
        <w:t xml:space="preserve"> </w:t>
      </w:r>
    </w:p>
    <w:p w14:paraId="465F5E40" w14:textId="77777777" w:rsidR="003A4742" w:rsidRPr="006462E0" w:rsidRDefault="005A5D47" w:rsidP="00EB1D46">
      <w:pPr>
        <w:pStyle w:val="Heading3"/>
      </w:pPr>
      <w:bookmarkStart w:id="319" w:name="_Ref294167469"/>
      <w:bookmarkStart w:id="320" w:name="_Toc524090262"/>
      <w:r w:rsidRPr="006462E0">
        <w:t xml:space="preserve">Internal </w:t>
      </w:r>
      <w:r w:rsidR="00E601EC" w:rsidRPr="006462E0">
        <w:t xml:space="preserve">Fault </w:t>
      </w:r>
      <w:r w:rsidR="007E613E" w:rsidRPr="006462E0">
        <w:t>Handling</w:t>
      </w:r>
      <w:bookmarkEnd w:id="319"/>
      <w:bookmarkEnd w:id="320"/>
    </w:p>
    <w:p w14:paraId="465F5E69" w14:textId="3FEECA99" w:rsidR="007E613E" w:rsidRPr="006462E0" w:rsidRDefault="007E613E" w:rsidP="007E613E">
      <w:r w:rsidRPr="006462E0">
        <w:t xml:space="preserve">For all Technical Safety Requirements in this category, the </w:t>
      </w:r>
      <w:r w:rsidR="00CD7C1C">
        <w:t>element/</w:t>
      </w:r>
      <w:r w:rsidR="00B774AC">
        <w:t>component/subsystem provider</w:t>
      </w:r>
      <w:r w:rsidRPr="006462E0">
        <w:t xml:space="preserve"> shall define:</w:t>
      </w:r>
    </w:p>
    <w:p w14:paraId="465F5E6A" w14:textId="5D95BF9C" w:rsidR="007E613E" w:rsidRPr="006462E0" w:rsidRDefault="007E613E" w:rsidP="00A9270F">
      <w:pPr>
        <w:numPr>
          <w:ilvl w:val="0"/>
          <w:numId w:val="12"/>
        </w:numPr>
      </w:pPr>
      <w:r w:rsidRPr="006462E0">
        <w:t xml:space="preserve">Measures related to the detection of faults in the </w:t>
      </w:r>
      <w:r w:rsidR="00CD7C1C">
        <w:t>element/component/subsystem</w:t>
      </w:r>
      <w:r w:rsidR="00CD7C1C" w:rsidRPr="006462E0" w:rsidDel="00CD7C1C">
        <w:t xml:space="preserve"> </w:t>
      </w:r>
      <w:r w:rsidRPr="006462E0">
        <w:t>itself</w:t>
      </w:r>
    </w:p>
    <w:p w14:paraId="465F5E6B" w14:textId="77777777" w:rsidR="007E613E" w:rsidRDefault="007E613E" w:rsidP="00A9270F">
      <w:pPr>
        <w:numPr>
          <w:ilvl w:val="0"/>
          <w:numId w:val="12"/>
        </w:numPr>
      </w:pPr>
      <w:r w:rsidRPr="006462E0">
        <w:t>Details on internal fault reaction</w:t>
      </w:r>
    </w:p>
    <w:p w14:paraId="465F5E6C" w14:textId="77777777" w:rsidR="00665B0E" w:rsidRDefault="00665B0E" w:rsidP="00665B0E">
      <w:pPr>
        <w:ind w:left="470"/>
      </w:pPr>
    </w:p>
    <w:p w14:paraId="465F5E6D" w14:textId="54E4B4AA" w:rsidR="008F7A87" w:rsidRDefault="008F7A87" w:rsidP="008F7A87">
      <w:r>
        <w:t xml:space="preserve">If latent fault handling is described in this section, for these requirements </w:t>
      </w:r>
      <w:r w:rsidRPr="008F7A87">
        <w:t xml:space="preserve">the </w:t>
      </w:r>
      <w:r w:rsidR="00CD7C1C">
        <w:t>element/component/subsystem</w:t>
      </w:r>
      <w:r w:rsidRPr="008F7A87">
        <w:t xml:space="preserve"> provider shall </w:t>
      </w:r>
      <w:r>
        <w:t xml:space="preserve">also </w:t>
      </w:r>
      <w:r w:rsidRPr="008F7A87">
        <w:t>define:</w:t>
      </w:r>
    </w:p>
    <w:p w14:paraId="465F5E6E" w14:textId="77777777" w:rsidR="008F7A87" w:rsidRPr="006462E0" w:rsidRDefault="008F7A87" w:rsidP="00A9270F">
      <w:pPr>
        <w:numPr>
          <w:ilvl w:val="0"/>
          <w:numId w:val="10"/>
        </w:numPr>
      </w:pPr>
      <w:r w:rsidRPr="006462E0">
        <w:t>Avoidance of latent faults</w:t>
      </w:r>
    </w:p>
    <w:p w14:paraId="465F5E6F" w14:textId="77777777" w:rsidR="008F7A87" w:rsidRPr="006462E0" w:rsidRDefault="008F7A87" w:rsidP="00A9270F">
      <w:pPr>
        <w:numPr>
          <w:ilvl w:val="0"/>
          <w:numId w:val="10"/>
        </w:numPr>
      </w:pPr>
      <w:r w:rsidRPr="006462E0">
        <w:t>Multiple Point Fault Detection Interval</w:t>
      </w:r>
    </w:p>
    <w:p w14:paraId="465F5E70" w14:textId="77777777" w:rsidR="008F7A87" w:rsidRPr="008F7A87" w:rsidRDefault="008F7A87" w:rsidP="008F7A87">
      <w:pPr>
        <w:rPr>
          <w:rFonts w:ascii="Symbol" w:hAnsi="Symbol"/>
        </w:rPr>
      </w:pPr>
    </w:p>
    <w:p w14:paraId="465F5E71" w14:textId="77777777" w:rsidR="007E613E" w:rsidRPr="006462E0" w:rsidRDefault="007E613E" w:rsidP="007E613E">
      <w:pPr>
        <w:rPr>
          <w:iCs/>
          <w:lang w:bidi="en-US"/>
        </w:rPr>
      </w:pPr>
      <w:r w:rsidRPr="006462E0">
        <w:rPr>
          <w:iCs/>
          <w:lang w:bidi="en-US"/>
        </w:rPr>
        <w:t xml:space="preserve">This information shall be made available for review purposes to Ford. </w:t>
      </w:r>
    </w:p>
    <w:p w14:paraId="465F5E72" w14:textId="77777777" w:rsidR="007E613E" w:rsidRPr="006462E0" w:rsidRDefault="007E613E" w:rsidP="007E613E"/>
    <w:p w14:paraId="465F5E74" w14:textId="128CD4A7" w:rsidR="00C10482" w:rsidRPr="006462E0" w:rsidRDefault="00C802A3" w:rsidP="00BC0911">
      <w:pPr>
        <w:rPr>
          <w:highlight w:val="yellow"/>
        </w:rPr>
      </w:pPr>
      <w:r>
        <w:t>The document</w:t>
      </w:r>
      <w:r w:rsidRPr="006462E0">
        <w:t xml:space="preserve"> </w:t>
      </w:r>
      <w:r w:rsidR="007E613E" w:rsidRPr="006462E0">
        <w:t>“</w:t>
      </w:r>
      <w:r w:rsidR="00EA0978" w:rsidRPr="00EA0978">
        <w:rPr>
          <w:lang w:bidi="en-US"/>
        </w:rPr>
        <w:t>FFSD07 Supplier Assessment Report</w:t>
      </w:r>
      <w:r w:rsidR="007E613E" w:rsidRPr="006462E0">
        <w:t>”</w:t>
      </w:r>
      <w:r w:rsidR="00EA0978">
        <w:t xml:space="preserve"> </w:t>
      </w:r>
      <w:r w:rsidR="007E613E" w:rsidRPr="006462E0">
        <w:t xml:space="preserve">includes a reference </w:t>
      </w:r>
      <w:r w:rsidR="003B1D32">
        <w:t>to</w:t>
      </w:r>
      <w:r w:rsidR="003B1D32" w:rsidRPr="006462E0">
        <w:t xml:space="preserve"> </w:t>
      </w:r>
      <w:r w:rsidR="007E613E" w:rsidRPr="006462E0">
        <w:t>the relevant document.</w:t>
      </w:r>
    </w:p>
    <w:p w14:paraId="465F5EA0" w14:textId="77777777" w:rsidR="00CF590E" w:rsidRPr="006462E0" w:rsidRDefault="005A5D47" w:rsidP="00EB1D46">
      <w:pPr>
        <w:pStyle w:val="Heading3"/>
      </w:pPr>
      <w:bookmarkStart w:id="321" w:name="_Ref294167474"/>
      <w:bookmarkStart w:id="322" w:name="_Toc524090263"/>
      <w:r w:rsidRPr="006462E0">
        <w:t xml:space="preserve">Latent Fault </w:t>
      </w:r>
      <w:r w:rsidR="00CF590E" w:rsidRPr="006462E0">
        <w:t>Handling</w:t>
      </w:r>
      <w:bookmarkEnd w:id="321"/>
      <w:bookmarkEnd w:id="322"/>
    </w:p>
    <w:p w14:paraId="465F5EC9" w14:textId="237B1FFC" w:rsidR="00C10482" w:rsidRPr="006462E0" w:rsidRDefault="00C10482" w:rsidP="00BC0911">
      <w:r w:rsidRPr="006462E0">
        <w:t xml:space="preserve">For all Technical Safety Requirements in this category, the </w:t>
      </w:r>
      <w:r w:rsidR="00CD7C1C">
        <w:t>element/</w:t>
      </w:r>
      <w:r w:rsidR="00B774AC">
        <w:t>component/subsystem provider</w:t>
      </w:r>
      <w:r w:rsidRPr="006462E0">
        <w:t xml:space="preserve"> shall define:</w:t>
      </w:r>
    </w:p>
    <w:p w14:paraId="465F5ECA" w14:textId="0CCE3CC2" w:rsidR="00C10482" w:rsidRPr="006462E0" w:rsidRDefault="00C10482" w:rsidP="00A9270F">
      <w:pPr>
        <w:numPr>
          <w:ilvl w:val="0"/>
          <w:numId w:val="10"/>
        </w:numPr>
      </w:pPr>
      <w:r w:rsidRPr="006462E0">
        <w:t xml:space="preserve">Measures related to the detection and indication of faults in the </w:t>
      </w:r>
      <w:r w:rsidR="00CD7C1C">
        <w:t xml:space="preserve">element/component/subsystem </w:t>
      </w:r>
      <w:r w:rsidRPr="006462E0">
        <w:t>itself</w:t>
      </w:r>
    </w:p>
    <w:p w14:paraId="465F5ECB" w14:textId="77777777" w:rsidR="00C10482" w:rsidRPr="006462E0" w:rsidRDefault="00C10482" w:rsidP="00A9270F">
      <w:pPr>
        <w:numPr>
          <w:ilvl w:val="0"/>
          <w:numId w:val="10"/>
        </w:numPr>
      </w:pPr>
      <w:r w:rsidRPr="006462E0">
        <w:t>Avoidance of latent faults</w:t>
      </w:r>
    </w:p>
    <w:p w14:paraId="465F5ECC" w14:textId="77777777" w:rsidR="00C10482" w:rsidRPr="006462E0" w:rsidRDefault="00C10482" w:rsidP="00A9270F">
      <w:pPr>
        <w:numPr>
          <w:ilvl w:val="0"/>
          <w:numId w:val="10"/>
        </w:numPr>
      </w:pPr>
      <w:r w:rsidRPr="006462E0">
        <w:t>Multiple Point Fault Detection Interval</w:t>
      </w:r>
    </w:p>
    <w:p w14:paraId="465F5ECD" w14:textId="77777777" w:rsidR="006F416F" w:rsidRPr="006462E0" w:rsidRDefault="006F416F" w:rsidP="00A9270F">
      <w:pPr>
        <w:numPr>
          <w:ilvl w:val="0"/>
          <w:numId w:val="10"/>
        </w:numPr>
        <w:jc w:val="left"/>
      </w:pPr>
      <w:r w:rsidRPr="006462E0">
        <w:t>Details on fault reaction</w:t>
      </w:r>
    </w:p>
    <w:p w14:paraId="465F5ECE" w14:textId="77777777" w:rsidR="00C10482" w:rsidRPr="006462E0" w:rsidRDefault="00C10482" w:rsidP="00BC0911">
      <w:pPr>
        <w:rPr>
          <w:highlight w:val="yellow"/>
        </w:rPr>
      </w:pPr>
    </w:p>
    <w:p w14:paraId="465F5ECF" w14:textId="77777777" w:rsidR="00C10482" w:rsidRPr="006462E0" w:rsidRDefault="00C10482" w:rsidP="00BC0911">
      <w:pPr>
        <w:rPr>
          <w:iCs/>
          <w:lang w:bidi="en-US"/>
        </w:rPr>
      </w:pPr>
      <w:r w:rsidRPr="006462E0">
        <w:rPr>
          <w:iCs/>
          <w:lang w:bidi="en-US"/>
        </w:rPr>
        <w:t xml:space="preserve">This information shall be made available for review purposes to Ford. </w:t>
      </w:r>
    </w:p>
    <w:p w14:paraId="465F5ED0" w14:textId="77777777" w:rsidR="00C10482" w:rsidRPr="006462E0" w:rsidRDefault="00C10482" w:rsidP="00BC0911"/>
    <w:p w14:paraId="465F5ED2" w14:textId="013B7AED" w:rsidR="001B7946" w:rsidRPr="001F73DA" w:rsidRDefault="00C802A3" w:rsidP="00BC0911">
      <w:pPr>
        <w:rPr>
          <w:b/>
        </w:rPr>
      </w:pPr>
      <w:r w:rsidRPr="001F73DA">
        <w:rPr>
          <w:b/>
        </w:rPr>
        <w:t xml:space="preserve">The document </w:t>
      </w:r>
      <w:r w:rsidR="00C10482" w:rsidRPr="001F73DA">
        <w:rPr>
          <w:b/>
        </w:rPr>
        <w:t>“</w:t>
      </w:r>
      <w:r w:rsidR="00EA0978" w:rsidRPr="001F73DA">
        <w:rPr>
          <w:b/>
          <w:lang w:bidi="en-US"/>
        </w:rPr>
        <w:t>FFSD07 Supplier Assessment Report</w:t>
      </w:r>
      <w:r w:rsidR="00C10482" w:rsidRPr="001F73DA">
        <w:rPr>
          <w:b/>
        </w:rPr>
        <w:t>”</w:t>
      </w:r>
      <w:r w:rsidR="00EA0978" w:rsidRPr="001F73DA">
        <w:rPr>
          <w:b/>
        </w:rPr>
        <w:t xml:space="preserve"> </w:t>
      </w:r>
      <w:r w:rsidR="00C10482" w:rsidRPr="001F73DA">
        <w:rPr>
          <w:b/>
        </w:rPr>
        <w:t xml:space="preserve">includes a reference </w:t>
      </w:r>
      <w:r w:rsidR="003B1D32">
        <w:rPr>
          <w:b/>
        </w:rPr>
        <w:t>to</w:t>
      </w:r>
      <w:r w:rsidR="003B1D32" w:rsidRPr="001F73DA">
        <w:rPr>
          <w:b/>
        </w:rPr>
        <w:t xml:space="preserve"> </w:t>
      </w:r>
      <w:r w:rsidR="00C10482" w:rsidRPr="001F73DA">
        <w:rPr>
          <w:b/>
        </w:rPr>
        <w:t>the relevant document.</w:t>
      </w:r>
    </w:p>
    <w:p w14:paraId="465F6002" w14:textId="77777777" w:rsidR="000E0421" w:rsidRPr="006462E0" w:rsidRDefault="00B82756" w:rsidP="00BC0911">
      <w:pPr>
        <w:pStyle w:val="Heading2"/>
      </w:pPr>
      <w:bookmarkStart w:id="323" w:name="_Toc524090264"/>
      <w:r>
        <w:t>Reference to d</w:t>
      </w:r>
      <w:r w:rsidR="000E0421" w:rsidRPr="006462E0">
        <w:t>escription of other functions of the system</w:t>
      </w:r>
      <w:bookmarkEnd w:id="323"/>
    </w:p>
    <w:p w14:paraId="465F6003" w14:textId="7C9A8A2D" w:rsidR="005775C9" w:rsidRPr="006462E0" w:rsidRDefault="000E0421" w:rsidP="00AD108A">
      <w:pPr>
        <w:rPr>
          <w:i/>
          <w:color w:val="808080"/>
        </w:rPr>
      </w:pPr>
      <w:r w:rsidRPr="006462E0">
        <w:rPr>
          <w:i/>
          <w:color w:val="808080"/>
        </w:rPr>
        <w:t xml:space="preserve">If other functions in addition to those </w:t>
      </w:r>
      <w:r w:rsidR="00706D1A" w:rsidRPr="006462E0">
        <w:rPr>
          <w:i/>
          <w:color w:val="808080"/>
        </w:rPr>
        <w:t>Technical Safety Requirement</w:t>
      </w:r>
      <w:r w:rsidRPr="006462E0">
        <w:rPr>
          <w:i/>
          <w:color w:val="808080"/>
        </w:rPr>
        <w:t xml:space="preserve">s specified in </w:t>
      </w:r>
      <w:r w:rsidR="00B64262" w:rsidRPr="006462E0">
        <w:rPr>
          <w:i/>
          <w:color w:val="808080"/>
        </w:rPr>
        <w:t xml:space="preserve">sections </w:t>
      </w:r>
      <w:r w:rsidR="006462E0" w:rsidRPr="006462E0">
        <w:rPr>
          <w:i/>
          <w:color w:val="808080"/>
        </w:rPr>
        <w:fldChar w:fldCharType="begin"/>
      </w:r>
      <w:r w:rsidR="006462E0" w:rsidRPr="006462E0">
        <w:rPr>
          <w:i/>
          <w:color w:val="808080"/>
        </w:rPr>
        <w:instrText xml:space="preserve"> REF _Ref290642343 \r \h </w:instrText>
      </w:r>
      <w:r w:rsidR="006462E0" w:rsidRPr="006462E0">
        <w:rPr>
          <w:i/>
          <w:color w:val="808080"/>
        </w:rPr>
      </w:r>
      <w:r w:rsidR="006462E0" w:rsidRPr="006462E0">
        <w:rPr>
          <w:i/>
          <w:color w:val="808080"/>
        </w:rPr>
        <w:fldChar w:fldCharType="separate"/>
      </w:r>
      <w:r w:rsidR="0084278B">
        <w:rPr>
          <w:i/>
          <w:color w:val="808080"/>
        </w:rPr>
        <w:t>3.8</w:t>
      </w:r>
      <w:r w:rsidR="006462E0" w:rsidRPr="006462E0">
        <w:rPr>
          <w:i/>
          <w:color w:val="808080"/>
        </w:rPr>
        <w:fldChar w:fldCharType="end"/>
      </w:r>
      <w:r w:rsidR="002F78A3">
        <w:rPr>
          <w:i/>
          <w:color w:val="808080"/>
        </w:rPr>
        <w:t xml:space="preserve"> and following</w:t>
      </w:r>
      <w:r w:rsidR="006462E0" w:rsidRPr="006462E0">
        <w:rPr>
          <w:i/>
          <w:color w:val="808080"/>
        </w:rPr>
        <w:t xml:space="preserve"> </w:t>
      </w:r>
      <w:r w:rsidRPr="006462E0">
        <w:rPr>
          <w:i/>
          <w:color w:val="808080"/>
        </w:rPr>
        <w:t>are performed by the system or by elements, these functions shall be</w:t>
      </w:r>
      <w:r w:rsidR="00B82756">
        <w:rPr>
          <w:i/>
          <w:color w:val="808080"/>
        </w:rPr>
        <w:t xml:space="preserve"> referenced</w:t>
      </w:r>
      <w:r w:rsidR="00F752B8" w:rsidRPr="006462E0">
        <w:rPr>
          <w:i/>
          <w:color w:val="808080"/>
        </w:rPr>
        <w:t>.</w:t>
      </w:r>
    </w:p>
    <w:p w14:paraId="465F6004" w14:textId="77777777" w:rsidR="00F752B8" w:rsidRPr="006462E0" w:rsidRDefault="006462E0" w:rsidP="00BC0911">
      <w:pPr>
        <w:pStyle w:val="BodyText"/>
        <w:spacing w:before="100" w:beforeAutospacing="1" w:after="100" w:afterAutospacing="1"/>
        <w:rPr>
          <w:rFonts w:cs="Arial"/>
          <w:b w:val="0"/>
          <w:sz w:val="20"/>
          <w:lang w:val="en-GB"/>
        </w:rPr>
      </w:pPr>
      <w:r w:rsidRPr="006462E0">
        <w:rPr>
          <w:rFonts w:cs="Arial"/>
          <w:b w:val="0"/>
          <w:i/>
          <w:color w:val="808080"/>
          <w:sz w:val="16"/>
          <w:szCs w:val="16"/>
          <w:lang w:val="en-GB"/>
        </w:rPr>
        <w:t>Example: Other requirements coming from ECE rules, FMVSS or company platform strategies.</w:t>
      </w:r>
    </w:p>
    <w:p w14:paraId="465F6006" w14:textId="77777777" w:rsidR="002973A4" w:rsidRPr="002973A4" w:rsidRDefault="002973A4" w:rsidP="002973A4"/>
    <w:p w14:paraId="465F6007" w14:textId="77777777" w:rsidR="001B1B09" w:rsidRPr="006462E0" w:rsidRDefault="00C02D65" w:rsidP="00BC0911">
      <w:pPr>
        <w:pStyle w:val="Heading1"/>
      </w:pPr>
      <w:bookmarkStart w:id="324" w:name="_Ref279142173"/>
      <w:bookmarkStart w:id="325" w:name="_Toc220743272"/>
      <w:bookmarkStart w:id="326" w:name="_Toc220731169"/>
      <w:bookmarkStart w:id="327" w:name="_Toc524090265"/>
      <w:r w:rsidRPr="006462E0">
        <w:lastRenderedPageBreak/>
        <w:t>System D</w:t>
      </w:r>
      <w:r w:rsidR="001B1B09" w:rsidRPr="006462E0">
        <w:t>esign</w:t>
      </w:r>
      <w:bookmarkEnd w:id="324"/>
      <w:bookmarkEnd w:id="327"/>
    </w:p>
    <w:p w14:paraId="465F6008" w14:textId="77777777" w:rsidR="00BC231F" w:rsidRPr="006462E0" w:rsidRDefault="00BC231F" w:rsidP="00BC0911">
      <w:pPr>
        <w:jc w:val="left"/>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2"/>
        <w:gridCol w:w="5945"/>
      </w:tblGrid>
      <w:tr w:rsidR="00BC231F" w:rsidRPr="00E627FD" w14:paraId="465F600B" w14:textId="77777777" w:rsidTr="00E627FD">
        <w:trPr>
          <w:cantSplit/>
          <w:tblHeader/>
          <w:jc w:val="center"/>
        </w:trPr>
        <w:tc>
          <w:tcPr>
            <w:tcW w:w="0" w:type="auto"/>
            <w:shd w:val="clear" w:color="auto" w:fill="FFFF99"/>
          </w:tcPr>
          <w:p w14:paraId="465F6009" w14:textId="20A47C91" w:rsidR="00BC231F" w:rsidRPr="00E627FD" w:rsidRDefault="00CD7C1C" w:rsidP="006A32C9">
            <w:pPr>
              <w:pStyle w:val="Acronyms1"/>
              <w:ind w:left="0" w:firstLine="0"/>
              <w:jc w:val="left"/>
              <w:rPr>
                <w:b/>
                <w:sz w:val="18"/>
                <w:szCs w:val="18"/>
              </w:rPr>
            </w:pPr>
            <w:r>
              <w:rPr>
                <w:b/>
                <w:sz w:val="18"/>
                <w:szCs w:val="18"/>
              </w:rPr>
              <w:t>Element/</w:t>
            </w:r>
            <w:r w:rsidR="00BC231F" w:rsidRPr="00E627FD">
              <w:rPr>
                <w:b/>
                <w:sz w:val="18"/>
                <w:szCs w:val="18"/>
              </w:rPr>
              <w:t>Component/Subsystem</w:t>
            </w:r>
          </w:p>
        </w:tc>
        <w:tc>
          <w:tcPr>
            <w:tcW w:w="0" w:type="auto"/>
            <w:shd w:val="clear" w:color="auto" w:fill="FFFF99"/>
          </w:tcPr>
          <w:p w14:paraId="465F600A" w14:textId="77777777" w:rsidR="00BC231F" w:rsidRPr="00E627FD" w:rsidRDefault="00BC231F" w:rsidP="00013540">
            <w:pPr>
              <w:pStyle w:val="Acronyms1"/>
              <w:jc w:val="left"/>
              <w:rPr>
                <w:b/>
                <w:sz w:val="18"/>
                <w:szCs w:val="18"/>
              </w:rPr>
            </w:pPr>
            <w:r w:rsidRPr="00E627FD">
              <w:rPr>
                <w:b/>
                <w:sz w:val="18"/>
                <w:szCs w:val="18"/>
              </w:rPr>
              <w:t>References to t</w:t>
            </w:r>
            <w:r w:rsidR="00B81A22">
              <w:rPr>
                <w:b/>
                <w:sz w:val="18"/>
                <w:szCs w:val="18"/>
              </w:rPr>
              <w:t xml:space="preserve">he </w:t>
            </w:r>
            <w:r w:rsidR="00C8168B">
              <w:rPr>
                <w:b/>
                <w:sz w:val="18"/>
                <w:szCs w:val="18"/>
              </w:rPr>
              <w:t>o</w:t>
            </w:r>
            <w:r w:rsidR="00013540" w:rsidRPr="00013540">
              <w:rPr>
                <w:b/>
                <w:sz w:val="18"/>
                <w:szCs w:val="18"/>
              </w:rPr>
              <w:t>ther Requirements and Design Documents</w:t>
            </w:r>
          </w:p>
        </w:tc>
      </w:tr>
      <w:tr w:rsidR="00BC231F" w:rsidRPr="00E627FD" w14:paraId="465F600E" w14:textId="77777777" w:rsidTr="00E627FD">
        <w:trPr>
          <w:cantSplit/>
          <w:tblHeader/>
          <w:jc w:val="center"/>
        </w:trPr>
        <w:tc>
          <w:tcPr>
            <w:tcW w:w="0" w:type="auto"/>
            <w:shd w:val="clear" w:color="auto" w:fill="auto"/>
          </w:tcPr>
          <w:p w14:paraId="465F600C" w14:textId="77777777" w:rsidR="00BC231F" w:rsidRPr="00E627FD" w:rsidRDefault="00BC231F" w:rsidP="00E627FD">
            <w:pPr>
              <w:pStyle w:val="Acronyms1"/>
              <w:ind w:left="0" w:firstLine="0"/>
              <w:jc w:val="left"/>
              <w:rPr>
                <w:sz w:val="18"/>
                <w:szCs w:val="18"/>
              </w:rPr>
            </w:pPr>
          </w:p>
        </w:tc>
        <w:tc>
          <w:tcPr>
            <w:tcW w:w="0" w:type="auto"/>
            <w:shd w:val="clear" w:color="auto" w:fill="auto"/>
          </w:tcPr>
          <w:p w14:paraId="465F600D" w14:textId="77777777" w:rsidR="00BC231F" w:rsidRPr="00E627FD" w:rsidRDefault="00BC231F" w:rsidP="00E627FD">
            <w:pPr>
              <w:pStyle w:val="Acronyms1"/>
              <w:ind w:left="0" w:firstLine="0"/>
              <w:jc w:val="left"/>
              <w:rPr>
                <w:sz w:val="18"/>
                <w:szCs w:val="18"/>
              </w:rPr>
            </w:pPr>
          </w:p>
        </w:tc>
      </w:tr>
      <w:tr w:rsidR="005A06FC" w:rsidRPr="00E627FD" w14:paraId="465F6011" w14:textId="77777777" w:rsidTr="00E627FD">
        <w:trPr>
          <w:cantSplit/>
          <w:tblHeader/>
          <w:jc w:val="center"/>
        </w:trPr>
        <w:tc>
          <w:tcPr>
            <w:tcW w:w="0" w:type="auto"/>
            <w:shd w:val="clear" w:color="auto" w:fill="auto"/>
          </w:tcPr>
          <w:p w14:paraId="465F600F" w14:textId="77777777" w:rsidR="005A06FC" w:rsidRPr="00E627FD" w:rsidRDefault="005A06FC" w:rsidP="00E627FD">
            <w:pPr>
              <w:pStyle w:val="Acronyms1"/>
              <w:ind w:left="0" w:firstLine="0"/>
              <w:jc w:val="left"/>
              <w:rPr>
                <w:sz w:val="18"/>
                <w:szCs w:val="18"/>
              </w:rPr>
            </w:pPr>
          </w:p>
        </w:tc>
        <w:tc>
          <w:tcPr>
            <w:tcW w:w="0" w:type="auto"/>
            <w:shd w:val="clear" w:color="auto" w:fill="auto"/>
          </w:tcPr>
          <w:p w14:paraId="465F6010" w14:textId="77777777" w:rsidR="005A06FC" w:rsidRPr="00E627FD" w:rsidRDefault="005A06FC" w:rsidP="00E627FD">
            <w:pPr>
              <w:pStyle w:val="Acronyms1"/>
              <w:ind w:left="0" w:firstLine="0"/>
              <w:jc w:val="left"/>
              <w:rPr>
                <w:sz w:val="18"/>
                <w:szCs w:val="18"/>
              </w:rPr>
            </w:pPr>
          </w:p>
        </w:tc>
      </w:tr>
    </w:tbl>
    <w:p w14:paraId="465F6012" w14:textId="7D6684B6" w:rsidR="00BC231F" w:rsidRPr="006462E0" w:rsidRDefault="00BC231F" w:rsidP="00B81A22">
      <w:pPr>
        <w:pStyle w:val="Caption"/>
      </w:pPr>
      <w:bookmarkStart w:id="328" w:name="_Toc524090345"/>
      <w:r w:rsidRPr="006462E0">
        <w:t xml:space="preserve">Table </w:t>
      </w:r>
      <w:r w:rsidRPr="006462E0">
        <w:fldChar w:fldCharType="begin"/>
      </w:r>
      <w:r w:rsidRPr="006462E0">
        <w:instrText xml:space="preserve"> SEQ Table \* ARABIC </w:instrText>
      </w:r>
      <w:r w:rsidRPr="006462E0">
        <w:fldChar w:fldCharType="separate"/>
      </w:r>
      <w:r w:rsidR="0084278B">
        <w:rPr>
          <w:noProof/>
        </w:rPr>
        <w:t>75</w:t>
      </w:r>
      <w:r w:rsidRPr="006462E0">
        <w:fldChar w:fldCharType="end"/>
      </w:r>
      <w:r w:rsidR="00B81A22">
        <w:t xml:space="preserve">: </w:t>
      </w:r>
      <w:r w:rsidR="00CD7C1C">
        <w:t>Elements/</w:t>
      </w:r>
      <w:r w:rsidRPr="006462E0">
        <w:t>Components/Subsystems Design References</w:t>
      </w:r>
      <w:bookmarkEnd w:id="328"/>
    </w:p>
    <w:p w14:paraId="465F6013" w14:textId="77777777" w:rsidR="00273E03" w:rsidRDefault="00273E03" w:rsidP="00BC0911">
      <w:pPr>
        <w:pStyle w:val="STANDARD-Bullets"/>
        <w:numPr>
          <w:ilvl w:val="0"/>
          <w:numId w:val="0"/>
        </w:numPr>
        <w:rPr>
          <w:lang w:val="en-GB"/>
        </w:rPr>
      </w:pPr>
    </w:p>
    <w:p w14:paraId="465F6014" w14:textId="13FECC3F" w:rsidR="009747F8" w:rsidRDefault="009747F8" w:rsidP="00456D00">
      <w:pPr>
        <w:pStyle w:val="Heading1"/>
        <w:pageBreakBefore w:val="0"/>
      </w:pPr>
      <w:bookmarkStart w:id="329" w:name="_Toc244341496"/>
      <w:bookmarkStart w:id="330" w:name="_Toc524090266"/>
      <w:r w:rsidRPr="005A06FC">
        <w:t xml:space="preserve">Requirements for </w:t>
      </w:r>
      <w:r w:rsidR="00731750">
        <w:t xml:space="preserve">Production, </w:t>
      </w:r>
      <w:r w:rsidRPr="005A06FC">
        <w:t>Operation, Service and Decommissioning</w:t>
      </w:r>
      <w:bookmarkEnd w:id="329"/>
      <w:bookmarkEnd w:id="330"/>
    </w:p>
    <w:p w14:paraId="465F6016" w14:textId="77777777" w:rsidR="005A06FC" w:rsidRPr="0008047D" w:rsidRDefault="005A06FC" w:rsidP="005A06FC">
      <w:pPr>
        <w:rPr>
          <w:i/>
          <w:color w:val="808080"/>
          <w:szCs w:val="20"/>
        </w:rPr>
      </w:pPr>
    </w:p>
    <w:p w14:paraId="76C6315D" w14:textId="1EA6D170" w:rsidR="00731750" w:rsidRPr="00456D00" w:rsidRDefault="00731750" w:rsidP="00731750">
      <w:pPr>
        <w:rPr>
          <w:b/>
          <w:szCs w:val="20"/>
        </w:rPr>
      </w:pPr>
      <w:r>
        <w:rPr>
          <w:b/>
          <w:szCs w:val="20"/>
        </w:rPr>
        <w:t>Production Plan</w:t>
      </w:r>
      <w:r w:rsidRPr="00456D00">
        <w:rPr>
          <w:b/>
          <w:szCs w:val="20"/>
        </w:rPr>
        <w:t>:</w:t>
      </w:r>
    </w:p>
    <w:p w14:paraId="2C60B2E0" w14:textId="744EF44B" w:rsidR="00731750" w:rsidRPr="00456D00" w:rsidRDefault="00731750" w:rsidP="00731750">
      <w:pPr>
        <w:rPr>
          <w:i/>
          <w:color w:val="808080"/>
          <w:szCs w:val="20"/>
        </w:rPr>
      </w:pPr>
      <w:r w:rsidRPr="00456D00">
        <w:rPr>
          <w:i/>
          <w:color w:val="808080"/>
          <w:szCs w:val="20"/>
        </w:rPr>
        <w:t xml:space="preserve">Define or reference all safety related content for </w:t>
      </w:r>
      <w:r>
        <w:rPr>
          <w:i/>
          <w:color w:val="808080"/>
          <w:szCs w:val="20"/>
        </w:rPr>
        <w:t>the production plan</w:t>
      </w:r>
      <w:r w:rsidRPr="00456D00">
        <w:rPr>
          <w:i/>
          <w:color w:val="808080"/>
          <w:szCs w:val="20"/>
        </w:rPr>
        <w:t>.</w:t>
      </w:r>
    </w:p>
    <w:p w14:paraId="14BAF90B" w14:textId="77777777" w:rsidR="00731750" w:rsidRDefault="00731750" w:rsidP="00456D00">
      <w:pPr>
        <w:rPr>
          <w:b/>
          <w:szCs w:val="20"/>
        </w:rPr>
      </w:pPr>
    </w:p>
    <w:p w14:paraId="465F6017" w14:textId="77777777" w:rsidR="00456D00" w:rsidRPr="00456D00" w:rsidRDefault="00456D00" w:rsidP="00456D00">
      <w:pPr>
        <w:rPr>
          <w:b/>
          <w:szCs w:val="20"/>
        </w:rPr>
      </w:pPr>
      <w:r w:rsidRPr="00456D00">
        <w:rPr>
          <w:b/>
          <w:szCs w:val="20"/>
        </w:rPr>
        <w:t>Owner’s Manual:</w:t>
      </w:r>
    </w:p>
    <w:p w14:paraId="465F6018" w14:textId="77777777" w:rsidR="00456D00" w:rsidRPr="00456D00" w:rsidRDefault="00456D00" w:rsidP="00456D00">
      <w:pPr>
        <w:rPr>
          <w:i/>
          <w:color w:val="808080"/>
          <w:szCs w:val="20"/>
        </w:rPr>
      </w:pPr>
      <w:r w:rsidRPr="00456D00">
        <w:rPr>
          <w:i/>
          <w:color w:val="808080"/>
          <w:szCs w:val="20"/>
        </w:rPr>
        <w:t>Define or reference all safety related content for owner’s manual an add references to related technical safety requirements.</w:t>
      </w:r>
    </w:p>
    <w:p w14:paraId="465F6019" w14:textId="77777777" w:rsidR="00652162" w:rsidRDefault="00652162" w:rsidP="00456D00">
      <w:pPr>
        <w:rPr>
          <w:szCs w:val="20"/>
        </w:rPr>
      </w:pPr>
    </w:p>
    <w:p w14:paraId="465F601A" w14:textId="77777777" w:rsidR="00456D00" w:rsidRPr="00456D00" w:rsidRDefault="00456D00" w:rsidP="00456D00">
      <w:pPr>
        <w:rPr>
          <w:b/>
          <w:szCs w:val="20"/>
        </w:rPr>
      </w:pPr>
      <w:r w:rsidRPr="00456D00">
        <w:rPr>
          <w:b/>
          <w:szCs w:val="20"/>
        </w:rPr>
        <w:t>Service Manual:</w:t>
      </w:r>
    </w:p>
    <w:p w14:paraId="465F601B" w14:textId="77777777" w:rsidR="00456D00" w:rsidRPr="00456D00" w:rsidRDefault="00456D00" w:rsidP="00456D00">
      <w:pPr>
        <w:rPr>
          <w:i/>
          <w:color w:val="808080"/>
          <w:szCs w:val="20"/>
        </w:rPr>
      </w:pPr>
      <w:r w:rsidRPr="00456D00">
        <w:rPr>
          <w:i/>
          <w:color w:val="808080"/>
          <w:szCs w:val="20"/>
        </w:rPr>
        <w:t>Define or reference all safety related content for service manual an add references to related technical safety requirements.</w:t>
      </w:r>
    </w:p>
    <w:p w14:paraId="465F601C" w14:textId="77777777" w:rsidR="00652162" w:rsidRDefault="00652162" w:rsidP="00456D00">
      <w:pPr>
        <w:rPr>
          <w:szCs w:val="20"/>
        </w:rPr>
      </w:pPr>
    </w:p>
    <w:p w14:paraId="465F601E" w14:textId="77777777" w:rsidR="00456D00" w:rsidRPr="00456D00" w:rsidRDefault="00456D00" w:rsidP="00456D00">
      <w:pPr>
        <w:rPr>
          <w:b/>
          <w:szCs w:val="20"/>
        </w:rPr>
      </w:pPr>
      <w:r w:rsidRPr="00456D00">
        <w:rPr>
          <w:b/>
          <w:szCs w:val="20"/>
        </w:rPr>
        <w:t>Decommissioning:</w:t>
      </w:r>
    </w:p>
    <w:p w14:paraId="465F601F" w14:textId="77777777" w:rsidR="00456D00" w:rsidRPr="00456D00" w:rsidRDefault="00456D00" w:rsidP="00456D00">
      <w:pPr>
        <w:rPr>
          <w:i/>
          <w:color w:val="808080"/>
          <w:szCs w:val="20"/>
        </w:rPr>
      </w:pPr>
      <w:r w:rsidRPr="00456D00">
        <w:rPr>
          <w:i/>
          <w:color w:val="808080"/>
          <w:szCs w:val="20"/>
        </w:rPr>
        <w:t>Define or reference all safety related content for decommissioning an add references to related technical safety requirements.</w:t>
      </w:r>
      <w:bookmarkEnd w:id="325"/>
      <w:bookmarkEnd w:id="326"/>
    </w:p>
    <w:p w14:paraId="465F6020" w14:textId="77777777" w:rsidR="009747F8" w:rsidRPr="006462E0" w:rsidRDefault="009747F8" w:rsidP="00217D20"/>
    <w:p w14:paraId="465F6021" w14:textId="77777777" w:rsidR="00065DAC" w:rsidRPr="006462E0" w:rsidRDefault="00065DAC" w:rsidP="00BC0911"/>
    <w:p w14:paraId="465F6022" w14:textId="77777777" w:rsidR="00983454" w:rsidRDefault="000211D0" w:rsidP="00983454">
      <w:pPr>
        <w:pStyle w:val="Heading1"/>
        <w:rPr>
          <w:i/>
          <w:iCs/>
          <w:szCs w:val="16"/>
        </w:rPr>
      </w:pPr>
      <w:bookmarkStart w:id="331" w:name="_Toc524090267"/>
      <w:r w:rsidRPr="006462E0">
        <w:lastRenderedPageBreak/>
        <w:t xml:space="preserve">Execution and Results of </w:t>
      </w:r>
      <w:r w:rsidR="008A3183">
        <w:t xml:space="preserve">Verification </w:t>
      </w:r>
      <w:r w:rsidRPr="006462E0">
        <w:t>Review</w:t>
      </w:r>
      <w:bookmarkEnd w:id="33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57" w:type="dxa"/>
          <w:left w:w="57" w:type="dxa"/>
          <w:bottom w:w="57" w:type="dxa"/>
          <w:right w:w="57" w:type="dxa"/>
        </w:tblCellMar>
        <w:tblLook w:val="01E0" w:firstRow="1" w:lastRow="1" w:firstColumn="1" w:lastColumn="1" w:noHBand="0" w:noVBand="0"/>
      </w:tblPr>
      <w:tblGrid>
        <w:gridCol w:w="3463"/>
        <w:gridCol w:w="5678"/>
      </w:tblGrid>
      <w:tr w:rsidR="00983454" w:rsidRPr="00396024" w14:paraId="465F6026" w14:textId="77777777" w:rsidTr="000444DB">
        <w:trPr>
          <w:jc w:val="center"/>
        </w:trPr>
        <w:tc>
          <w:tcPr>
            <w:tcW w:w="3463" w:type="dxa"/>
            <w:tcBorders>
              <w:top w:val="single" w:sz="6" w:space="0" w:color="auto"/>
              <w:left w:val="single" w:sz="6" w:space="0" w:color="auto"/>
              <w:bottom w:val="single" w:sz="6" w:space="0" w:color="auto"/>
              <w:right w:val="single" w:sz="6" w:space="0" w:color="auto"/>
            </w:tcBorders>
            <w:shd w:val="clear" w:color="auto" w:fill="FFFF99"/>
            <w:vAlign w:val="center"/>
          </w:tcPr>
          <w:p w14:paraId="465F6024" w14:textId="77777777" w:rsidR="00983454" w:rsidRPr="00396024" w:rsidRDefault="00983454" w:rsidP="008D4930">
            <w:pPr>
              <w:pStyle w:val="Table-Text"/>
              <w:jc w:val="center"/>
              <w:rPr>
                <w:b/>
                <w:bCs/>
                <w:color w:val="000000"/>
                <w:szCs w:val="16"/>
                <w:lang w:val="en-GB"/>
              </w:rPr>
            </w:pPr>
            <w:r w:rsidRPr="00396024">
              <w:rPr>
                <w:b/>
                <w:bCs/>
                <w:color w:val="000000"/>
                <w:szCs w:val="16"/>
                <w:lang w:val="en-GB"/>
              </w:rPr>
              <w:t>Date</w:t>
            </w:r>
            <w:r>
              <w:rPr>
                <w:b/>
                <w:bCs/>
                <w:color w:val="000000"/>
                <w:szCs w:val="16"/>
                <w:lang w:val="en-GB"/>
              </w:rPr>
              <w:t xml:space="preserve"> of review completion</w:t>
            </w:r>
          </w:p>
        </w:tc>
        <w:tc>
          <w:tcPr>
            <w:tcW w:w="5678" w:type="dxa"/>
            <w:tcBorders>
              <w:top w:val="single" w:sz="6" w:space="0" w:color="auto"/>
              <w:left w:val="single" w:sz="6" w:space="0" w:color="auto"/>
              <w:bottom w:val="single" w:sz="6" w:space="0" w:color="auto"/>
              <w:right w:val="single" w:sz="6" w:space="0" w:color="auto"/>
            </w:tcBorders>
            <w:shd w:val="clear" w:color="auto" w:fill="FFFF99"/>
            <w:vAlign w:val="center"/>
          </w:tcPr>
          <w:p w14:paraId="465F6025" w14:textId="77777777" w:rsidR="00983454" w:rsidRPr="00396024" w:rsidRDefault="00983454" w:rsidP="008D4930">
            <w:pPr>
              <w:pStyle w:val="Table-Text"/>
              <w:jc w:val="center"/>
              <w:rPr>
                <w:b/>
                <w:color w:val="000000"/>
                <w:szCs w:val="16"/>
                <w:lang w:val="en-GB"/>
              </w:rPr>
            </w:pPr>
            <w:r w:rsidRPr="00396024">
              <w:rPr>
                <w:b/>
                <w:color w:val="000000"/>
                <w:szCs w:val="16"/>
                <w:lang w:val="en-GB"/>
              </w:rPr>
              <w:t>Responsible Person for Review</w:t>
            </w:r>
          </w:p>
        </w:tc>
      </w:tr>
      <w:tr w:rsidR="000444DB" w:rsidRPr="00396024" w14:paraId="465F6029" w14:textId="77777777" w:rsidTr="000444DB">
        <w:trPr>
          <w:trHeight w:val="195"/>
          <w:jc w:val="center"/>
        </w:trPr>
        <w:tc>
          <w:tcPr>
            <w:tcW w:w="3463" w:type="dxa"/>
            <w:tcBorders>
              <w:top w:val="single" w:sz="6" w:space="0" w:color="auto"/>
              <w:left w:val="single" w:sz="6" w:space="0" w:color="auto"/>
              <w:bottom w:val="single" w:sz="6" w:space="0" w:color="auto"/>
              <w:right w:val="single" w:sz="6" w:space="0" w:color="auto"/>
            </w:tcBorders>
            <w:shd w:val="clear" w:color="auto" w:fill="auto"/>
            <w:vAlign w:val="center"/>
          </w:tcPr>
          <w:p w14:paraId="465F6027" w14:textId="5430D192" w:rsidR="000444DB" w:rsidRPr="00396024" w:rsidDel="00B6111E" w:rsidRDefault="000444DB" w:rsidP="000444DB">
            <w:pPr>
              <w:pStyle w:val="Table-Text"/>
              <w:jc w:val="left"/>
              <w:rPr>
                <w:b/>
                <w:color w:val="000000"/>
                <w:szCs w:val="16"/>
                <w:lang w:val="en-GB"/>
              </w:rPr>
            </w:pPr>
          </w:p>
        </w:tc>
        <w:tc>
          <w:tcPr>
            <w:tcW w:w="5678" w:type="dxa"/>
            <w:tcBorders>
              <w:top w:val="single" w:sz="6" w:space="0" w:color="auto"/>
              <w:left w:val="single" w:sz="6" w:space="0" w:color="auto"/>
              <w:bottom w:val="single" w:sz="6" w:space="0" w:color="auto"/>
              <w:right w:val="single" w:sz="6" w:space="0" w:color="auto"/>
            </w:tcBorders>
            <w:shd w:val="clear" w:color="auto" w:fill="auto"/>
            <w:vAlign w:val="center"/>
          </w:tcPr>
          <w:p w14:paraId="465F6028" w14:textId="143519F0" w:rsidR="000444DB" w:rsidRPr="00396024" w:rsidRDefault="000444DB" w:rsidP="000444DB">
            <w:pPr>
              <w:pStyle w:val="Table-Text"/>
              <w:jc w:val="left"/>
              <w:rPr>
                <w:b/>
                <w:color w:val="000000"/>
                <w:szCs w:val="16"/>
                <w:lang w:val="en-GB"/>
              </w:rPr>
            </w:pPr>
          </w:p>
        </w:tc>
      </w:tr>
    </w:tbl>
    <w:p w14:paraId="465F602D" w14:textId="3F2957AA" w:rsidR="00983454" w:rsidRDefault="00983454" w:rsidP="00983454">
      <w:pPr>
        <w:pStyle w:val="Caption"/>
      </w:pPr>
      <w:bookmarkStart w:id="332" w:name="_Toc306721096"/>
      <w:bookmarkStart w:id="333" w:name="_Toc524090346"/>
      <w:r w:rsidRPr="008E4F86">
        <w:t xml:space="preserve">Table </w:t>
      </w:r>
      <w:r>
        <w:fldChar w:fldCharType="begin"/>
      </w:r>
      <w:r>
        <w:instrText xml:space="preserve"> SEQ Table \* ARABIC </w:instrText>
      </w:r>
      <w:r>
        <w:fldChar w:fldCharType="separate"/>
      </w:r>
      <w:r w:rsidR="0084278B">
        <w:rPr>
          <w:noProof/>
        </w:rPr>
        <w:t>76</w:t>
      </w:r>
      <w:r>
        <w:fldChar w:fldCharType="end"/>
      </w:r>
      <w:r w:rsidR="00B81A22">
        <w:t>:</w:t>
      </w:r>
      <w:r w:rsidRPr="008E4F86">
        <w:t xml:space="preserve"> Review Table</w:t>
      </w:r>
      <w:bookmarkEnd w:id="332"/>
      <w:bookmarkEnd w:id="333"/>
    </w:p>
    <w:p w14:paraId="706BEFE9" w14:textId="77777777" w:rsidR="00CB31FE" w:rsidRDefault="00CB31FE" w:rsidP="00CB31FE">
      <w:pPr>
        <w:jc w:val="left"/>
        <w:rPr>
          <w:i/>
          <w:color w:val="A6A6A6" w:themeColor="background1" w:themeShade="A6"/>
          <w:sz w:val="16"/>
        </w:rPr>
      </w:pPr>
      <w:r>
        <w:rPr>
          <w:i/>
          <w:color w:val="A6A6A6" w:themeColor="background1" w:themeShade="A6"/>
          <w:sz w:val="16"/>
        </w:rPr>
        <w:t xml:space="preserve">Note: </w:t>
      </w:r>
      <w:r w:rsidRPr="009C6E73">
        <w:rPr>
          <w:i/>
          <w:color w:val="A6A6A6" w:themeColor="background1" w:themeShade="A6"/>
          <w:sz w:val="16"/>
        </w:rPr>
        <w:t xml:space="preserve">For more information on how to complete the </w:t>
      </w:r>
      <w:r>
        <w:rPr>
          <w:i/>
          <w:color w:val="A6A6A6" w:themeColor="background1" w:themeShade="A6"/>
          <w:sz w:val="16"/>
        </w:rPr>
        <w:t>verification</w:t>
      </w:r>
      <w:r w:rsidRPr="009C6E73">
        <w:rPr>
          <w:i/>
          <w:color w:val="A6A6A6" w:themeColor="background1" w:themeShade="A6"/>
          <w:sz w:val="16"/>
        </w:rPr>
        <w:t xml:space="preserve"> review, and the key stakeholders to invite, please visit the Functional Safety Wiki page and browse the '</w:t>
      </w:r>
      <w:r>
        <w:rPr>
          <w:i/>
          <w:color w:val="A6A6A6" w:themeColor="background1" w:themeShade="A6"/>
          <w:sz w:val="16"/>
        </w:rPr>
        <w:t>Verification</w:t>
      </w:r>
      <w:r w:rsidRPr="009C6E73">
        <w:rPr>
          <w:i/>
          <w:color w:val="A6A6A6" w:themeColor="background1" w:themeShade="A6"/>
          <w:sz w:val="16"/>
        </w:rPr>
        <w:t xml:space="preserve"> Review Process' link:</w:t>
      </w:r>
      <w:r>
        <w:rPr>
          <w:i/>
          <w:color w:val="A6A6A6" w:themeColor="background1" w:themeShade="A6"/>
          <w:sz w:val="16"/>
        </w:rPr>
        <w:t xml:space="preserve"> </w:t>
      </w:r>
      <w:r w:rsidRPr="009C6E73">
        <w:rPr>
          <w:i/>
          <w:color w:val="A6A6A6" w:themeColor="background1" w:themeShade="A6"/>
          <w:sz w:val="16"/>
        </w:rPr>
        <w:t>https://pd3.spt.ford.com/sites/GlobalFunctionalSafety/Functional%20Safety%20FAQ%20Wiki%20Page/Home.aspx</w:t>
      </w:r>
    </w:p>
    <w:p w14:paraId="5370028E" w14:textId="77777777" w:rsidR="00CB31FE" w:rsidRDefault="00CB31FE" w:rsidP="001F73DA"/>
    <w:p w14:paraId="0B1EF2CF" w14:textId="77777777" w:rsidR="00CB31FE" w:rsidRPr="00CB31FE" w:rsidRDefault="00CB31FE" w:rsidP="001F73DA"/>
    <w:p w14:paraId="465F602E" w14:textId="77777777" w:rsidR="000211D0" w:rsidRDefault="00983454" w:rsidP="008A3183">
      <w:pPr>
        <w:pStyle w:val="Heading2"/>
        <w:keepNext w:val="0"/>
        <w:rPr>
          <w:lang w:eastAsia="ja-JP"/>
        </w:rPr>
      </w:pPr>
      <w:bookmarkStart w:id="334" w:name="_Toc524090268"/>
      <w:r>
        <w:rPr>
          <w:lang w:eastAsia="ja-JP"/>
        </w:rPr>
        <w:t>Verification Review</w:t>
      </w:r>
      <w:bookmarkEnd w:id="334"/>
    </w:p>
    <w:p w14:paraId="1A7AC2D1" w14:textId="77777777" w:rsidR="00F60996" w:rsidRPr="007E4159" w:rsidRDefault="00F60996" w:rsidP="00F60996">
      <w:pPr>
        <w:rPr>
          <w:i/>
          <w:iCs/>
          <w:color w:val="808080"/>
        </w:rPr>
      </w:pPr>
      <w:r>
        <w:rPr>
          <w:i/>
          <w:iCs/>
          <w:color w:val="808080"/>
        </w:rPr>
        <w:t xml:space="preserve">Evaluate this document according to the line items and document the status of appropriate completion.The responsible persons for the verification review shall </w:t>
      </w:r>
      <w:r w:rsidRPr="007E4159">
        <w:rPr>
          <w:i/>
          <w:iCs/>
          <w:color w:val="808080"/>
        </w:rPr>
        <w:t xml:space="preserve">have had </w:t>
      </w:r>
      <w:r w:rsidRPr="00686363">
        <w:rPr>
          <w:i/>
          <w:iCs/>
          <w:color w:val="808080"/>
        </w:rPr>
        <w:t>a ISO 26262 training</w:t>
      </w:r>
      <w:r>
        <w:rPr>
          <w:i/>
          <w:iCs/>
          <w:color w:val="808080"/>
        </w:rPr>
        <w:t xml:space="preserve"> and</w:t>
      </w:r>
    </w:p>
    <w:p w14:paraId="7290816D" w14:textId="77777777" w:rsidR="00F60996" w:rsidRPr="007E4159" w:rsidRDefault="00F60996" w:rsidP="00F60996">
      <w:pPr>
        <w:rPr>
          <w:i/>
          <w:iCs/>
          <w:color w:val="808080"/>
        </w:rPr>
      </w:pPr>
      <w:r w:rsidRPr="007E4159">
        <w:rPr>
          <w:i/>
          <w:iCs/>
          <w:color w:val="808080"/>
        </w:rPr>
        <w:t>be a domain expert, such as someone from the working team or technical experts on the technology.</w:t>
      </w:r>
    </w:p>
    <w:p w14:paraId="465F6030" w14:textId="77777777" w:rsidR="00CF7BBC" w:rsidRPr="00CF7BBC" w:rsidRDefault="00CF7BBC" w:rsidP="008A3183">
      <w:pPr>
        <w:rPr>
          <w:lang w:eastAsia="ja-JP"/>
        </w:rPr>
      </w:pPr>
    </w:p>
    <w:tbl>
      <w:tblPr>
        <w:tblW w:w="45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3856"/>
        <w:gridCol w:w="3997"/>
        <w:gridCol w:w="889"/>
      </w:tblGrid>
      <w:tr w:rsidR="000211D0" w:rsidRPr="006462E0" w14:paraId="465F6034" w14:textId="77777777" w:rsidTr="000444DB">
        <w:trPr>
          <w:cantSplit/>
          <w:tblHeader/>
          <w:jc w:val="center"/>
        </w:trPr>
        <w:tc>
          <w:tcPr>
            <w:tcW w:w="7853" w:type="dxa"/>
            <w:gridSpan w:val="2"/>
            <w:shd w:val="clear" w:color="auto" w:fill="FFFF99"/>
          </w:tcPr>
          <w:p w14:paraId="465F6031" w14:textId="77777777" w:rsidR="000211D0" w:rsidRPr="006462E0" w:rsidRDefault="000211D0" w:rsidP="008A3183">
            <w:pPr>
              <w:jc w:val="center"/>
              <w:rPr>
                <w:rFonts w:cs="Arial"/>
                <w:b/>
                <w:bCs/>
                <w:sz w:val="18"/>
                <w:szCs w:val="18"/>
                <w:lang w:eastAsia="ja-JP"/>
              </w:rPr>
            </w:pPr>
            <w:r w:rsidRPr="006462E0">
              <w:rPr>
                <w:rFonts w:cs="Arial"/>
                <w:b/>
                <w:bCs/>
                <w:sz w:val="18"/>
                <w:szCs w:val="18"/>
                <w:lang w:eastAsia="ja-JP"/>
              </w:rPr>
              <w:lastRenderedPageBreak/>
              <w:t>Completed</w:t>
            </w:r>
            <w:r w:rsidR="004D2B43">
              <w:rPr>
                <w:rFonts w:cs="Arial"/>
                <w:b/>
                <w:bCs/>
                <w:sz w:val="18"/>
                <w:szCs w:val="18"/>
                <w:lang w:eastAsia="ja-JP"/>
              </w:rPr>
              <w:t xml:space="preserve"> appropriately</w:t>
            </w:r>
            <w:r w:rsidRPr="006462E0">
              <w:rPr>
                <w:rFonts w:cs="Arial"/>
                <w:b/>
                <w:bCs/>
                <w:sz w:val="18"/>
                <w:szCs w:val="18"/>
                <w:lang w:eastAsia="ja-JP"/>
              </w:rPr>
              <w:t>?</w:t>
            </w:r>
          </w:p>
        </w:tc>
        <w:tc>
          <w:tcPr>
            <w:tcW w:w="889" w:type="dxa"/>
            <w:shd w:val="clear" w:color="auto" w:fill="FFFF99"/>
          </w:tcPr>
          <w:p w14:paraId="465F6032" w14:textId="77777777" w:rsidR="004D2B43" w:rsidRDefault="000211D0" w:rsidP="008A3183">
            <w:pPr>
              <w:jc w:val="center"/>
              <w:rPr>
                <w:rFonts w:cs="Arial"/>
                <w:b/>
                <w:bCs/>
                <w:sz w:val="18"/>
                <w:szCs w:val="18"/>
                <w:lang w:eastAsia="ja-JP"/>
              </w:rPr>
            </w:pPr>
            <w:r w:rsidRPr="006462E0">
              <w:rPr>
                <w:rFonts w:cs="Arial"/>
                <w:b/>
                <w:bCs/>
                <w:sz w:val="18"/>
                <w:szCs w:val="18"/>
                <w:lang w:eastAsia="ja-JP"/>
              </w:rPr>
              <w:t xml:space="preserve">Yes / </w:t>
            </w:r>
          </w:p>
          <w:p w14:paraId="465F6033" w14:textId="77777777" w:rsidR="000211D0" w:rsidRPr="006462E0" w:rsidRDefault="000211D0" w:rsidP="008A3183">
            <w:pPr>
              <w:jc w:val="center"/>
              <w:rPr>
                <w:rFonts w:cs="Arial"/>
                <w:b/>
                <w:bCs/>
                <w:sz w:val="18"/>
                <w:szCs w:val="18"/>
                <w:lang w:eastAsia="ja-JP"/>
              </w:rPr>
            </w:pPr>
            <w:r w:rsidRPr="006462E0">
              <w:rPr>
                <w:rFonts w:cs="Arial"/>
                <w:b/>
                <w:bCs/>
                <w:sz w:val="18"/>
                <w:szCs w:val="18"/>
                <w:lang w:eastAsia="ja-JP"/>
              </w:rPr>
              <w:t>No</w:t>
            </w:r>
            <w:r w:rsidR="004D2B43">
              <w:rPr>
                <w:rFonts w:cs="Arial"/>
                <w:b/>
                <w:bCs/>
                <w:sz w:val="18"/>
                <w:szCs w:val="18"/>
                <w:lang w:eastAsia="ja-JP"/>
              </w:rPr>
              <w:t xml:space="preserve"> </w:t>
            </w:r>
          </w:p>
        </w:tc>
      </w:tr>
      <w:tr w:rsidR="000444DB" w:rsidRPr="006462E0" w14:paraId="465F6039" w14:textId="77777777" w:rsidTr="000444DB">
        <w:trPr>
          <w:cantSplit/>
          <w:tblHeader/>
          <w:jc w:val="center"/>
        </w:trPr>
        <w:tc>
          <w:tcPr>
            <w:tcW w:w="3856" w:type="dxa"/>
          </w:tcPr>
          <w:p w14:paraId="465F6035" w14:textId="65EC9E6B" w:rsidR="000444DB" w:rsidRDefault="000444DB" w:rsidP="000444DB">
            <w:pPr>
              <w:pStyle w:val="Table-Text"/>
              <w:jc w:val="left"/>
              <w:rPr>
                <w:rFonts w:cs="Arial"/>
                <w:bCs/>
                <w:sz w:val="18"/>
                <w:szCs w:val="18"/>
                <w:lang w:val="en-GB" w:eastAsia="ja-JP"/>
              </w:rPr>
            </w:pPr>
            <w:r w:rsidRPr="008A3183">
              <w:rPr>
                <w:rFonts w:cs="Arial"/>
                <w:bCs/>
                <w:sz w:val="18"/>
                <w:szCs w:val="18"/>
                <w:lang w:val="en-GB" w:eastAsia="ja-JP"/>
              </w:rPr>
              <w:t>Input from System Design, Item Definition</w:t>
            </w:r>
            <w:r>
              <w:rPr>
                <w:rFonts w:cs="Arial"/>
                <w:bCs/>
                <w:sz w:val="18"/>
                <w:szCs w:val="18"/>
                <w:lang w:val="en-GB" w:eastAsia="ja-JP"/>
              </w:rPr>
              <w:t xml:space="preserve"> / Feature Document</w:t>
            </w:r>
            <w:r w:rsidRPr="008A3183">
              <w:rPr>
                <w:rFonts w:cs="Arial"/>
                <w:bCs/>
                <w:sz w:val="18"/>
                <w:szCs w:val="18"/>
                <w:lang w:val="en-GB" w:eastAsia="ja-JP"/>
              </w:rPr>
              <w:t>, and Functional Safety Concept</w:t>
            </w:r>
          </w:p>
          <w:p w14:paraId="465F6036" w14:textId="77777777" w:rsidR="000444DB" w:rsidRPr="008A3183" w:rsidRDefault="000444DB" w:rsidP="000444DB">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tcPr>
          <w:p w14:paraId="465F6037" w14:textId="77777777"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External Interfaces</w:t>
            </w:r>
          </w:p>
        </w:tc>
        <w:tc>
          <w:tcPr>
            <w:tcW w:w="889" w:type="dxa"/>
          </w:tcPr>
          <w:p w14:paraId="465F6038" w14:textId="43A744FA" w:rsidR="000444DB" w:rsidRPr="006462E0" w:rsidRDefault="000444DB" w:rsidP="000444DB">
            <w:pPr>
              <w:pStyle w:val="Table-Text"/>
              <w:rPr>
                <w:rFonts w:cs="Arial"/>
                <w:sz w:val="18"/>
                <w:szCs w:val="18"/>
                <w:lang w:val="en-GB" w:eastAsia="ja-JP"/>
              </w:rPr>
            </w:pPr>
          </w:p>
        </w:tc>
      </w:tr>
      <w:tr w:rsidR="000444DB" w:rsidRPr="006462E0" w14:paraId="465F603D" w14:textId="77777777" w:rsidTr="000444DB">
        <w:trPr>
          <w:cantSplit/>
          <w:tblHeader/>
          <w:jc w:val="center"/>
        </w:trPr>
        <w:tc>
          <w:tcPr>
            <w:tcW w:w="3856" w:type="dxa"/>
          </w:tcPr>
          <w:p w14:paraId="465F603A"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3B" w14:textId="77777777"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Constraints</w:t>
            </w:r>
          </w:p>
        </w:tc>
        <w:tc>
          <w:tcPr>
            <w:tcW w:w="889" w:type="dxa"/>
          </w:tcPr>
          <w:p w14:paraId="465F603C" w14:textId="030E136D" w:rsidR="000444DB" w:rsidRPr="006462E0" w:rsidRDefault="000444DB" w:rsidP="000444DB">
            <w:pPr>
              <w:pStyle w:val="Table-Text"/>
              <w:rPr>
                <w:rFonts w:cs="Arial"/>
                <w:sz w:val="18"/>
                <w:szCs w:val="18"/>
                <w:lang w:val="en-GB" w:eastAsia="ja-JP"/>
              </w:rPr>
            </w:pPr>
          </w:p>
        </w:tc>
      </w:tr>
      <w:tr w:rsidR="000444DB" w:rsidRPr="006462E0" w14:paraId="465F6041" w14:textId="77777777" w:rsidTr="000444DB">
        <w:trPr>
          <w:cantSplit/>
          <w:tblHeader/>
          <w:jc w:val="center"/>
        </w:trPr>
        <w:tc>
          <w:tcPr>
            <w:tcW w:w="3856" w:type="dxa"/>
          </w:tcPr>
          <w:p w14:paraId="465F603E"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3F" w14:textId="77777777"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Technical Block Diagram</w:t>
            </w:r>
          </w:p>
        </w:tc>
        <w:tc>
          <w:tcPr>
            <w:tcW w:w="889" w:type="dxa"/>
          </w:tcPr>
          <w:p w14:paraId="465F6040" w14:textId="4E0BDF97" w:rsidR="000444DB" w:rsidRPr="006462E0" w:rsidRDefault="000444DB" w:rsidP="000444DB">
            <w:pPr>
              <w:pStyle w:val="Table-Text"/>
              <w:rPr>
                <w:rFonts w:cs="Arial"/>
                <w:sz w:val="18"/>
                <w:szCs w:val="18"/>
                <w:lang w:val="en-GB" w:eastAsia="ja-JP"/>
              </w:rPr>
            </w:pPr>
          </w:p>
        </w:tc>
      </w:tr>
      <w:tr w:rsidR="000444DB" w:rsidRPr="006462E0" w14:paraId="465F6045" w14:textId="77777777" w:rsidTr="000444DB">
        <w:trPr>
          <w:cantSplit/>
          <w:tblHeader/>
          <w:jc w:val="center"/>
        </w:trPr>
        <w:tc>
          <w:tcPr>
            <w:tcW w:w="3856" w:type="dxa"/>
          </w:tcPr>
          <w:p w14:paraId="465F6042"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43" w14:textId="61966CF9"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 xml:space="preserve">Functional Overview of </w:t>
            </w:r>
            <w:r>
              <w:rPr>
                <w:rFonts w:cs="Arial"/>
                <w:sz w:val="18"/>
                <w:szCs w:val="18"/>
                <w:lang w:val="en-GB" w:eastAsia="ja-JP"/>
              </w:rPr>
              <w:t>Elements/</w:t>
            </w:r>
            <w:r w:rsidRPr="006462E0">
              <w:rPr>
                <w:rFonts w:cs="Arial"/>
                <w:sz w:val="18"/>
                <w:szCs w:val="18"/>
                <w:lang w:val="en-GB" w:eastAsia="ja-JP"/>
              </w:rPr>
              <w:t>Components/Subsystems</w:t>
            </w:r>
          </w:p>
        </w:tc>
        <w:tc>
          <w:tcPr>
            <w:tcW w:w="889" w:type="dxa"/>
          </w:tcPr>
          <w:p w14:paraId="465F6044" w14:textId="388D7707" w:rsidR="000444DB" w:rsidRPr="006462E0" w:rsidRDefault="000444DB" w:rsidP="000444DB">
            <w:pPr>
              <w:pStyle w:val="Table-Text"/>
              <w:rPr>
                <w:rFonts w:cs="Arial"/>
                <w:sz w:val="18"/>
                <w:szCs w:val="18"/>
                <w:lang w:val="en-GB" w:eastAsia="ja-JP"/>
              </w:rPr>
            </w:pPr>
          </w:p>
        </w:tc>
      </w:tr>
      <w:tr w:rsidR="000444DB" w:rsidRPr="006462E0" w14:paraId="465F6049" w14:textId="77777777" w:rsidTr="000444DB">
        <w:trPr>
          <w:cantSplit/>
          <w:tblHeader/>
          <w:jc w:val="center"/>
        </w:trPr>
        <w:tc>
          <w:tcPr>
            <w:tcW w:w="3856" w:type="dxa"/>
          </w:tcPr>
          <w:p w14:paraId="465F6046"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47" w14:textId="77777777" w:rsidR="000444DB" w:rsidRPr="006462E0" w:rsidRDefault="000444DB" w:rsidP="000444DB">
            <w:pPr>
              <w:pStyle w:val="Table-Text"/>
              <w:jc w:val="left"/>
              <w:rPr>
                <w:rFonts w:cs="Arial"/>
                <w:sz w:val="18"/>
                <w:szCs w:val="18"/>
                <w:lang w:val="en-GB" w:eastAsia="ja-JP"/>
              </w:rPr>
            </w:pPr>
            <w:r>
              <w:rPr>
                <w:rFonts w:cs="Arial"/>
                <w:sz w:val="18"/>
                <w:szCs w:val="18"/>
                <w:lang w:val="en-GB" w:eastAsia="ja-JP"/>
              </w:rPr>
              <w:t xml:space="preserve">Implementation Details of </w:t>
            </w:r>
            <w:r w:rsidRPr="006462E0">
              <w:rPr>
                <w:rFonts w:cs="Arial"/>
                <w:sz w:val="18"/>
                <w:szCs w:val="18"/>
                <w:lang w:val="en-GB" w:eastAsia="ja-JP"/>
              </w:rPr>
              <w:t>Internal Interfaces</w:t>
            </w:r>
          </w:p>
        </w:tc>
        <w:tc>
          <w:tcPr>
            <w:tcW w:w="889" w:type="dxa"/>
          </w:tcPr>
          <w:p w14:paraId="465F6048" w14:textId="261C29DA" w:rsidR="000444DB" w:rsidRPr="006462E0" w:rsidRDefault="000444DB" w:rsidP="000444DB">
            <w:pPr>
              <w:pStyle w:val="Table-Text"/>
              <w:rPr>
                <w:rFonts w:cs="Arial"/>
                <w:sz w:val="18"/>
                <w:szCs w:val="18"/>
                <w:lang w:val="en-GB" w:eastAsia="ja-JP"/>
              </w:rPr>
            </w:pPr>
          </w:p>
        </w:tc>
      </w:tr>
      <w:tr w:rsidR="000444DB" w:rsidRPr="006462E0" w14:paraId="465F604D" w14:textId="77777777" w:rsidTr="000444DB">
        <w:trPr>
          <w:cantSplit/>
          <w:tblHeader/>
          <w:jc w:val="center"/>
        </w:trPr>
        <w:tc>
          <w:tcPr>
            <w:tcW w:w="3856" w:type="dxa"/>
          </w:tcPr>
          <w:p w14:paraId="465F604A"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4B" w14:textId="77777777"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System Level architecture (including redundancy)</w:t>
            </w:r>
          </w:p>
        </w:tc>
        <w:tc>
          <w:tcPr>
            <w:tcW w:w="889" w:type="dxa"/>
          </w:tcPr>
          <w:p w14:paraId="465F604C" w14:textId="217E4FA9" w:rsidR="000444DB" w:rsidRPr="006462E0" w:rsidRDefault="000444DB" w:rsidP="000444DB">
            <w:pPr>
              <w:pStyle w:val="Table-Text"/>
              <w:rPr>
                <w:rFonts w:cs="Arial"/>
                <w:sz w:val="18"/>
                <w:szCs w:val="18"/>
                <w:lang w:val="en-GB" w:eastAsia="ja-JP"/>
              </w:rPr>
            </w:pPr>
          </w:p>
        </w:tc>
      </w:tr>
      <w:tr w:rsidR="000444DB" w:rsidRPr="006462E0" w14:paraId="465F6053" w14:textId="77777777" w:rsidTr="000444DB">
        <w:trPr>
          <w:cantSplit/>
          <w:tblHeader/>
          <w:jc w:val="center"/>
        </w:trPr>
        <w:tc>
          <w:tcPr>
            <w:tcW w:w="3856" w:type="dxa"/>
            <w:vMerge w:val="restart"/>
          </w:tcPr>
          <w:p w14:paraId="465F604E" w14:textId="77777777" w:rsidR="000444DB" w:rsidRDefault="000444DB" w:rsidP="000444DB">
            <w:pPr>
              <w:pStyle w:val="Table-Text"/>
              <w:jc w:val="left"/>
              <w:rPr>
                <w:rFonts w:cs="Arial"/>
                <w:bCs/>
                <w:sz w:val="18"/>
                <w:szCs w:val="18"/>
                <w:lang w:val="en-GB" w:eastAsia="ja-JP"/>
              </w:rPr>
            </w:pPr>
            <w:r w:rsidRPr="008A3183">
              <w:rPr>
                <w:rFonts w:cs="Arial"/>
                <w:bCs/>
                <w:sz w:val="18"/>
                <w:szCs w:val="18"/>
                <w:lang w:val="en-GB" w:eastAsia="ja-JP"/>
              </w:rPr>
              <w:t>Technical Safety Requirements Specification</w:t>
            </w:r>
          </w:p>
          <w:p w14:paraId="465F604F" w14:textId="77777777" w:rsidR="000444DB" w:rsidRDefault="000444DB" w:rsidP="000444DB">
            <w:pPr>
              <w:pStyle w:val="Table-Text"/>
              <w:jc w:val="left"/>
              <w:rPr>
                <w:rFonts w:cs="Arial"/>
                <w:bCs/>
                <w:sz w:val="18"/>
                <w:szCs w:val="18"/>
                <w:lang w:val="en-GB" w:eastAsia="ja-JP"/>
              </w:rPr>
            </w:pPr>
            <w:r>
              <w:rPr>
                <w:rFonts w:cs="Arial"/>
                <w:bCs/>
                <w:sz w:val="18"/>
                <w:szCs w:val="18"/>
                <w:lang w:val="en-GB" w:eastAsia="ja-JP"/>
              </w:rPr>
              <w:t>Technical Safety Requirements Derivation</w:t>
            </w:r>
          </w:p>
          <w:p w14:paraId="465F6050" w14:textId="5799C1E0" w:rsidR="000444DB" w:rsidRPr="008A3183" w:rsidRDefault="000444DB" w:rsidP="000444DB">
            <w:pPr>
              <w:pStyle w:val="Table-Text"/>
              <w:jc w:val="left"/>
              <w:rPr>
                <w:rFonts w:cs="Arial"/>
                <w:bCs/>
                <w:sz w:val="18"/>
                <w:szCs w:val="18"/>
                <w:lang w:val="en-GB" w:eastAsia="ja-JP"/>
              </w:rPr>
            </w:pPr>
          </w:p>
        </w:tc>
        <w:tc>
          <w:tcPr>
            <w:tcW w:w="3997" w:type="dxa"/>
          </w:tcPr>
          <w:p w14:paraId="0A8A2C01" w14:textId="77777777" w:rsidR="000444DB" w:rsidRDefault="000444DB" w:rsidP="000444DB">
            <w:pPr>
              <w:pStyle w:val="Table-Text"/>
              <w:jc w:val="left"/>
              <w:rPr>
                <w:sz w:val="18"/>
                <w:szCs w:val="18"/>
              </w:rPr>
            </w:pPr>
            <w:r w:rsidRPr="006462E0">
              <w:rPr>
                <w:rFonts w:cs="Arial"/>
                <w:sz w:val="18"/>
                <w:szCs w:val="18"/>
                <w:lang w:val="en-GB" w:eastAsia="ja-JP"/>
              </w:rPr>
              <w:t xml:space="preserve">Derivation of Technical Safety </w:t>
            </w:r>
            <w:r w:rsidRPr="00797257">
              <w:rPr>
                <w:rFonts w:cs="Arial"/>
                <w:sz w:val="18"/>
                <w:szCs w:val="18"/>
                <w:lang w:val="en-GB" w:eastAsia="ja-JP"/>
              </w:rPr>
              <w:t xml:space="preserve">Requirements (without </w:t>
            </w:r>
            <w:r w:rsidRPr="00EB1D46">
              <w:rPr>
                <w:sz w:val="18"/>
                <w:szCs w:val="18"/>
              </w:rPr>
              <w:t>V&amp;V acceptance criteria)</w:t>
            </w:r>
          </w:p>
          <w:p w14:paraId="465F6051" w14:textId="71C6D6A9"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2" w14:textId="05C2DA78" w:rsidR="000444DB" w:rsidRPr="006462E0" w:rsidRDefault="000444DB" w:rsidP="000444DB">
            <w:pPr>
              <w:pStyle w:val="Table-Text"/>
              <w:rPr>
                <w:rFonts w:cs="Arial"/>
                <w:sz w:val="18"/>
                <w:szCs w:val="18"/>
                <w:lang w:val="en-GB" w:eastAsia="ja-JP"/>
              </w:rPr>
            </w:pPr>
          </w:p>
        </w:tc>
      </w:tr>
      <w:tr w:rsidR="000444DB" w:rsidRPr="006462E0" w14:paraId="2D2CC81F" w14:textId="77777777" w:rsidTr="000444DB">
        <w:trPr>
          <w:cantSplit/>
          <w:tblHeader/>
          <w:jc w:val="center"/>
        </w:trPr>
        <w:tc>
          <w:tcPr>
            <w:tcW w:w="3856" w:type="dxa"/>
            <w:vMerge/>
          </w:tcPr>
          <w:p w14:paraId="2D4650F0" w14:textId="77777777" w:rsidR="000444DB" w:rsidRPr="008A3183" w:rsidRDefault="000444DB" w:rsidP="000444DB">
            <w:pPr>
              <w:pStyle w:val="Table-Text"/>
              <w:jc w:val="left"/>
              <w:rPr>
                <w:rFonts w:cs="Arial"/>
                <w:bCs/>
                <w:sz w:val="18"/>
                <w:szCs w:val="18"/>
                <w:lang w:val="en-GB" w:eastAsia="ja-JP"/>
              </w:rPr>
            </w:pPr>
          </w:p>
        </w:tc>
        <w:tc>
          <w:tcPr>
            <w:tcW w:w="3997" w:type="dxa"/>
          </w:tcPr>
          <w:p w14:paraId="34C87288" w14:textId="414B3314" w:rsidR="000444DB" w:rsidRDefault="000444DB" w:rsidP="000444DB">
            <w:pPr>
              <w:pStyle w:val="Table-Text"/>
              <w:jc w:val="left"/>
              <w:rPr>
                <w:sz w:val="18"/>
                <w:szCs w:val="18"/>
              </w:rPr>
            </w:pPr>
            <w:r w:rsidRPr="006462E0">
              <w:rPr>
                <w:rFonts w:cs="Arial"/>
                <w:sz w:val="18"/>
                <w:szCs w:val="18"/>
                <w:lang w:val="en-GB" w:eastAsia="ja-JP"/>
              </w:rPr>
              <w:t>De</w:t>
            </w:r>
            <w:r>
              <w:rPr>
                <w:rFonts w:cs="Arial"/>
                <w:sz w:val="18"/>
                <w:szCs w:val="18"/>
                <w:lang w:val="en-GB" w:eastAsia="ja-JP"/>
              </w:rPr>
              <w:t xml:space="preserve">finition </w:t>
            </w:r>
            <w:r w:rsidRPr="006462E0">
              <w:rPr>
                <w:rFonts w:cs="Arial"/>
                <w:sz w:val="18"/>
                <w:szCs w:val="18"/>
                <w:lang w:val="en-GB" w:eastAsia="ja-JP"/>
              </w:rPr>
              <w:t xml:space="preserve">of Technical Safety </w:t>
            </w:r>
            <w:r w:rsidRPr="00797257">
              <w:rPr>
                <w:rFonts w:cs="Arial"/>
                <w:sz w:val="18"/>
                <w:szCs w:val="18"/>
                <w:lang w:val="en-GB" w:eastAsia="ja-JP"/>
              </w:rPr>
              <w:t>Requirements</w:t>
            </w:r>
            <w:r w:rsidRPr="000262C3">
              <w:rPr>
                <w:rFonts w:cs="Arial"/>
                <w:sz w:val="18"/>
                <w:szCs w:val="18"/>
                <w:lang w:val="en-GB" w:eastAsia="ja-JP"/>
              </w:rPr>
              <w:t xml:space="preserve"> </w:t>
            </w:r>
            <w:r w:rsidRPr="000262C3">
              <w:rPr>
                <w:sz w:val="18"/>
                <w:szCs w:val="18"/>
              </w:rPr>
              <w:t>V&amp;V acceptance criteria</w:t>
            </w:r>
          </w:p>
          <w:p w14:paraId="7D9BDFD3" w14:textId="20B93A92"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UNV1/UPV1)</w:t>
            </w:r>
          </w:p>
        </w:tc>
        <w:tc>
          <w:tcPr>
            <w:tcW w:w="889" w:type="dxa"/>
          </w:tcPr>
          <w:p w14:paraId="5FE69D48" w14:textId="1F43D96E" w:rsidR="000444DB" w:rsidRPr="006462E0" w:rsidRDefault="000444DB" w:rsidP="000444DB">
            <w:pPr>
              <w:pStyle w:val="Table-Text"/>
              <w:rPr>
                <w:rFonts w:cs="Arial"/>
                <w:sz w:val="18"/>
                <w:szCs w:val="18"/>
                <w:lang w:val="en-GB" w:eastAsia="ja-JP"/>
              </w:rPr>
            </w:pPr>
          </w:p>
        </w:tc>
      </w:tr>
      <w:tr w:rsidR="000444DB" w:rsidRPr="006462E0" w14:paraId="465F6057" w14:textId="77777777" w:rsidTr="000444DB">
        <w:trPr>
          <w:cantSplit/>
          <w:tblHeader/>
          <w:jc w:val="center"/>
        </w:trPr>
        <w:tc>
          <w:tcPr>
            <w:tcW w:w="3856" w:type="dxa"/>
            <w:vMerge/>
          </w:tcPr>
          <w:p w14:paraId="465F6054" w14:textId="77777777" w:rsidR="000444DB" w:rsidRPr="008A3183" w:rsidRDefault="000444DB" w:rsidP="000444DB">
            <w:pPr>
              <w:pStyle w:val="Table-Text"/>
              <w:jc w:val="left"/>
              <w:rPr>
                <w:rFonts w:cs="Arial"/>
                <w:bCs/>
                <w:sz w:val="18"/>
                <w:szCs w:val="18"/>
                <w:lang w:val="en-GB" w:eastAsia="ja-JP"/>
              </w:rPr>
            </w:pPr>
          </w:p>
        </w:tc>
        <w:tc>
          <w:tcPr>
            <w:tcW w:w="3997" w:type="dxa"/>
          </w:tcPr>
          <w:p w14:paraId="7426095A"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Derivation of Fault Tolerant Time</w:t>
            </w:r>
          </w:p>
          <w:p w14:paraId="465F6055" w14:textId="7241BA8D"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6" w14:textId="08F90E68" w:rsidR="000444DB" w:rsidRPr="006462E0" w:rsidRDefault="000444DB" w:rsidP="000444DB">
            <w:pPr>
              <w:pStyle w:val="Table-Text"/>
              <w:rPr>
                <w:rFonts w:cs="Arial"/>
                <w:sz w:val="18"/>
                <w:szCs w:val="18"/>
                <w:lang w:val="en-GB" w:eastAsia="ja-JP"/>
              </w:rPr>
            </w:pPr>
          </w:p>
        </w:tc>
      </w:tr>
      <w:tr w:rsidR="000444DB" w:rsidRPr="006462E0" w14:paraId="465F605B" w14:textId="77777777" w:rsidTr="000444DB">
        <w:trPr>
          <w:cantSplit/>
          <w:tblHeader/>
          <w:jc w:val="center"/>
        </w:trPr>
        <w:tc>
          <w:tcPr>
            <w:tcW w:w="3856" w:type="dxa"/>
            <w:vMerge/>
          </w:tcPr>
          <w:p w14:paraId="465F6058" w14:textId="77777777" w:rsidR="000444DB" w:rsidRPr="008A3183" w:rsidRDefault="000444DB" w:rsidP="000444DB">
            <w:pPr>
              <w:pStyle w:val="Table-Text"/>
              <w:jc w:val="left"/>
              <w:rPr>
                <w:rFonts w:cs="Arial"/>
                <w:bCs/>
                <w:sz w:val="18"/>
                <w:szCs w:val="18"/>
                <w:lang w:val="en-GB" w:eastAsia="ja-JP"/>
              </w:rPr>
            </w:pPr>
          </w:p>
        </w:tc>
        <w:tc>
          <w:tcPr>
            <w:tcW w:w="3997" w:type="dxa"/>
          </w:tcPr>
          <w:p w14:paraId="5E9EB2F9"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 xml:space="preserve">Derivation of </w:t>
            </w:r>
            <w:r>
              <w:rPr>
                <w:rFonts w:cs="Arial"/>
                <w:sz w:val="18"/>
                <w:szCs w:val="18"/>
                <w:lang w:val="en-GB" w:eastAsia="ja-JP"/>
              </w:rPr>
              <w:t>Reduced Functionality</w:t>
            </w:r>
            <w:r w:rsidRPr="006462E0">
              <w:rPr>
                <w:rFonts w:cs="Arial"/>
                <w:sz w:val="18"/>
                <w:szCs w:val="18"/>
                <w:lang w:val="en-GB" w:eastAsia="ja-JP"/>
              </w:rPr>
              <w:t xml:space="preserve"> (interval)</w:t>
            </w:r>
          </w:p>
          <w:p w14:paraId="465F6059" w14:textId="0944EF20"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A" w14:textId="55AA5D28" w:rsidR="000444DB" w:rsidRPr="006462E0" w:rsidRDefault="000444DB" w:rsidP="000444DB">
            <w:pPr>
              <w:pStyle w:val="Table-Text"/>
              <w:rPr>
                <w:rFonts w:cs="Arial"/>
                <w:sz w:val="18"/>
                <w:szCs w:val="18"/>
                <w:lang w:val="en-GB" w:eastAsia="ja-JP"/>
              </w:rPr>
            </w:pPr>
          </w:p>
        </w:tc>
      </w:tr>
      <w:tr w:rsidR="000444DB" w:rsidRPr="006462E0" w14:paraId="465F605F" w14:textId="77777777" w:rsidTr="000444DB">
        <w:trPr>
          <w:cantSplit/>
          <w:tblHeader/>
          <w:jc w:val="center"/>
        </w:trPr>
        <w:tc>
          <w:tcPr>
            <w:tcW w:w="3856" w:type="dxa"/>
            <w:vMerge/>
          </w:tcPr>
          <w:p w14:paraId="465F605C" w14:textId="77777777" w:rsidR="000444DB" w:rsidRPr="008A3183" w:rsidRDefault="000444DB" w:rsidP="000444DB">
            <w:pPr>
              <w:pStyle w:val="Table-Text"/>
              <w:jc w:val="left"/>
              <w:rPr>
                <w:rFonts w:cs="Arial"/>
                <w:bCs/>
                <w:sz w:val="18"/>
                <w:szCs w:val="18"/>
                <w:lang w:val="en-GB" w:eastAsia="ja-JP"/>
              </w:rPr>
            </w:pPr>
          </w:p>
        </w:tc>
        <w:tc>
          <w:tcPr>
            <w:tcW w:w="3997" w:type="dxa"/>
          </w:tcPr>
          <w:p w14:paraId="6F98F2BE" w14:textId="29823239" w:rsidR="000444DB" w:rsidRDefault="000444DB" w:rsidP="000444DB">
            <w:pPr>
              <w:pStyle w:val="Table-Text"/>
              <w:jc w:val="left"/>
              <w:rPr>
                <w:rFonts w:cs="Arial"/>
                <w:sz w:val="18"/>
                <w:szCs w:val="18"/>
                <w:lang w:val="en-GB" w:eastAsia="ja-JP"/>
              </w:rPr>
            </w:pPr>
            <w:r>
              <w:rPr>
                <w:rFonts w:cs="Arial"/>
                <w:sz w:val="18"/>
                <w:szCs w:val="18"/>
                <w:lang w:val="en-GB" w:eastAsia="ja-JP"/>
              </w:rPr>
              <w:t xml:space="preserve"> Each Technical Safety Requirement </w:t>
            </w:r>
          </w:p>
          <w:p w14:paraId="34964AFC" w14:textId="77777777" w:rsidR="000444DB" w:rsidRPr="00EB1D46" w:rsidRDefault="000444DB" w:rsidP="000444DB">
            <w:pPr>
              <w:pStyle w:val="Table-Text"/>
              <w:numPr>
                <w:ilvl w:val="0"/>
                <w:numId w:val="22"/>
              </w:numPr>
              <w:jc w:val="left"/>
              <w:rPr>
                <w:rFonts w:cs="Arial"/>
                <w:sz w:val="18"/>
                <w:szCs w:val="18"/>
                <w:lang w:val="en-GB" w:eastAsia="ja-JP"/>
              </w:rPr>
            </w:pPr>
            <w:r w:rsidRPr="00B91A42">
              <w:rPr>
                <w:rFonts w:cs="Arial"/>
                <w:sz w:val="18"/>
                <w:szCs w:val="18"/>
                <w:lang w:val="en-GB" w:eastAsia="ja-JP"/>
              </w:rPr>
              <w:t>contains all required attributes</w:t>
            </w:r>
            <w:r>
              <w:rPr>
                <w:rFonts w:cs="Arial"/>
                <w:sz w:val="18"/>
                <w:szCs w:val="18"/>
                <w:lang w:val="en-GB" w:eastAsia="ja-JP"/>
              </w:rPr>
              <w:t xml:space="preserve"> (except “</w:t>
            </w:r>
            <w:r w:rsidRPr="006462E0">
              <w:rPr>
                <w:sz w:val="18"/>
                <w:szCs w:val="18"/>
              </w:rPr>
              <w:t>V&amp;V acceptance criteria</w:t>
            </w:r>
            <w:r>
              <w:rPr>
                <w:sz w:val="18"/>
                <w:szCs w:val="18"/>
              </w:rPr>
              <w:t>”)</w:t>
            </w:r>
          </w:p>
          <w:p w14:paraId="465F605D" w14:textId="04C76D68" w:rsidR="000444DB" w:rsidRPr="005143BA"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5E" w14:textId="03C4BC46" w:rsidR="000444DB" w:rsidRPr="006462E0" w:rsidRDefault="000444DB" w:rsidP="000444DB">
            <w:pPr>
              <w:pStyle w:val="Table-Text"/>
              <w:rPr>
                <w:rFonts w:cs="Arial"/>
                <w:sz w:val="18"/>
                <w:szCs w:val="18"/>
                <w:lang w:val="en-GB" w:eastAsia="ja-JP"/>
              </w:rPr>
            </w:pPr>
          </w:p>
        </w:tc>
      </w:tr>
      <w:tr w:rsidR="000444DB" w:rsidRPr="006462E0" w14:paraId="1B135638" w14:textId="77777777" w:rsidTr="000444DB">
        <w:trPr>
          <w:cantSplit/>
          <w:tblHeader/>
          <w:jc w:val="center"/>
        </w:trPr>
        <w:tc>
          <w:tcPr>
            <w:tcW w:w="3856" w:type="dxa"/>
            <w:vMerge/>
          </w:tcPr>
          <w:p w14:paraId="7A34D129" w14:textId="77777777" w:rsidR="000444DB" w:rsidRPr="008A3183" w:rsidRDefault="000444DB" w:rsidP="000444DB">
            <w:pPr>
              <w:pStyle w:val="Table-Text"/>
              <w:jc w:val="left"/>
              <w:rPr>
                <w:rFonts w:cs="Arial"/>
                <w:bCs/>
                <w:sz w:val="18"/>
                <w:szCs w:val="18"/>
                <w:lang w:val="en-GB" w:eastAsia="ja-JP"/>
              </w:rPr>
            </w:pPr>
          </w:p>
        </w:tc>
        <w:tc>
          <w:tcPr>
            <w:tcW w:w="3997" w:type="dxa"/>
          </w:tcPr>
          <w:p w14:paraId="489B4B4D" w14:textId="77777777" w:rsidR="000444DB" w:rsidRDefault="000444DB" w:rsidP="000444DB">
            <w:pPr>
              <w:pStyle w:val="Table-Text"/>
              <w:jc w:val="left"/>
              <w:rPr>
                <w:rFonts w:cs="Arial"/>
                <w:sz w:val="18"/>
                <w:szCs w:val="18"/>
                <w:lang w:val="en-GB" w:eastAsia="ja-JP"/>
              </w:rPr>
            </w:pPr>
            <w:r>
              <w:rPr>
                <w:rFonts w:cs="Arial"/>
                <w:sz w:val="18"/>
                <w:szCs w:val="18"/>
                <w:lang w:val="en-GB" w:eastAsia="ja-JP"/>
              </w:rPr>
              <w:t xml:space="preserve">Each Technical Safety Requirement </w:t>
            </w:r>
          </w:p>
          <w:p w14:paraId="71BCE9AC" w14:textId="77777777" w:rsidR="000444DB" w:rsidRDefault="000444DB" w:rsidP="000444DB">
            <w:pPr>
              <w:pStyle w:val="Table-Text"/>
              <w:numPr>
                <w:ilvl w:val="0"/>
                <w:numId w:val="22"/>
              </w:numPr>
              <w:jc w:val="left"/>
              <w:rPr>
                <w:rFonts w:cs="Arial"/>
                <w:sz w:val="18"/>
                <w:szCs w:val="18"/>
                <w:lang w:val="en-GB" w:eastAsia="ja-JP"/>
              </w:rPr>
            </w:pPr>
            <w:r>
              <w:rPr>
                <w:rFonts w:cs="Arial"/>
                <w:sz w:val="18"/>
                <w:szCs w:val="18"/>
                <w:lang w:val="en-GB" w:eastAsia="ja-JP"/>
              </w:rPr>
              <w:t xml:space="preserve">is </w:t>
            </w:r>
            <w:r w:rsidRPr="000A5B97">
              <w:rPr>
                <w:rFonts w:cs="Arial"/>
                <w:sz w:val="18"/>
                <w:szCs w:val="18"/>
                <w:lang w:val="en-GB" w:eastAsia="ja-JP"/>
              </w:rPr>
              <w:t xml:space="preserve">simple, </w:t>
            </w:r>
            <w:r>
              <w:rPr>
                <w:rFonts w:cs="Arial"/>
                <w:sz w:val="18"/>
                <w:szCs w:val="18"/>
                <w:lang w:val="en-GB" w:eastAsia="ja-JP"/>
              </w:rPr>
              <w:t xml:space="preserve">atomic, </w:t>
            </w:r>
            <w:r w:rsidRPr="000A5B97">
              <w:rPr>
                <w:rFonts w:cs="Arial"/>
                <w:sz w:val="18"/>
                <w:szCs w:val="18"/>
                <w:lang w:val="en-GB" w:eastAsia="ja-JP"/>
              </w:rPr>
              <w:t>verifiable, necessary, achievable, and traceable</w:t>
            </w:r>
          </w:p>
          <w:p w14:paraId="57491026" w14:textId="775D62D8" w:rsidR="000444DB" w:rsidRPr="005143BA" w:rsidDel="007300F9"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28FD5E31" w14:textId="2D777CC2" w:rsidR="000444DB" w:rsidRPr="006462E0" w:rsidRDefault="000444DB" w:rsidP="000444DB">
            <w:pPr>
              <w:pStyle w:val="Table-Text"/>
              <w:rPr>
                <w:rFonts w:cs="Arial"/>
                <w:sz w:val="18"/>
                <w:szCs w:val="18"/>
                <w:lang w:val="en-GB" w:eastAsia="ja-JP"/>
              </w:rPr>
            </w:pPr>
          </w:p>
        </w:tc>
      </w:tr>
      <w:tr w:rsidR="000444DB" w:rsidRPr="006462E0" w14:paraId="0E682453" w14:textId="77777777" w:rsidTr="000444DB">
        <w:trPr>
          <w:cantSplit/>
          <w:tblHeader/>
          <w:jc w:val="center"/>
        </w:trPr>
        <w:tc>
          <w:tcPr>
            <w:tcW w:w="3856" w:type="dxa"/>
            <w:vMerge/>
          </w:tcPr>
          <w:p w14:paraId="2BF1DB94" w14:textId="77777777" w:rsidR="000444DB" w:rsidRPr="008A3183" w:rsidRDefault="000444DB" w:rsidP="000444DB">
            <w:pPr>
              <w:pStyle w:val="Table-Text"/>
              <w:jc w:val="left"/>
              <w:rPr>
                <w:rFonts w:cs="Arial"/>
                <w:bCs/>
                <w:sz w:val="18"/>
                <w:szCs w:val="18"/>
                <w:lang w:val="en-GB" w:eastAsia="ja-JP"/>
              </w:rPr>
            </w:pPr>
          </w:p>
        </w:tc>
        <w:tc>
          <w:tcPr>
            <w:tcW w:w="3997" w:type="dxa"/>
          </w:tcPr>
          <w:p w14:paraId="30E121E6" w14:textId="77777777" w:rsidR="000444DB" w:rsidRDefault="000444DB" w:rsidP="000444DB">
            <w:pPr>
              <w:pStyle w:val="Table-Text"/>
              <w:jc w:val="left"/>
              <w:rPr>
                <w:rFonts w:cs="Arial"/>
                <w:sz w:val="18"/>
                <w:szCs w:val="18"/>
                <w:lang w:val="en-GB" w:eastAsia="ja-JP"/>
              </w:rPr>
            </w:pPr>
            <w:r>
              <w:rPr>
                <w:rFonts w:cs="Arial"/>
                <w:sz w:val="18"/>
                <w:szCs w:val="18"/>
                <w:lang w:val="en-GB" w:eastAsia="ja-JP"/>
              </w:rPr>
              <w:t xml:space="preserve">Each Technical Safety Requirement </w:t>
            </w:r>
          </w:p>
          <w:p w14:paraId="54A5DFF2" w14:textId="42A9278E" w:rsidR="000444DB" w:rsidRDefault="000444DB" w:rsidP="000444DB">
            <w:pPr>
              <w:pStyle w:val="Table-Text"/>
              <w:numPr>
                <w:ilvl w:val="0"/>
                <w:numId w:val="22"/>
              </w:numPr>
              <w:jc w:val="left"/>
              <w:rPr>
                <w:rFonts w:cs="Arial"/>
                <w:sz w:val="18"/>
                <w:szCs w:val="18"/>
                <w:lang w:val="en-GB" w:eastAsia="ja-JP"/>
              </w:rPr>
            </w:pPr>
            <w:r w:rsidRPr="00B91A42">
              <w:rPr>
                <w:rFonts w:cs="Arial"/>
                <w:sz w:val="18"/>
                <w:szCs w:val="18"/>
                <w:lang w:val="en-GB" w:eastAsia="ja-JP"/>
              </w:rPr>
              <w:t xml:space="preserve">is accepted by the </w:t>
            </w:r>
            <w:r>
              <w:rPr>
                <w:rFonts w:cs="Arial"/>
                <w:sz w:val="18"/>
                <w:szCs w:val="18"/>
                <w:lang w:val="en-GB" w:eastAsia="ja-JP"/>
              </w:rPr>
              <w:t>element/</w:t>
            </w:r>
            <w:r w:rsidRPr="00B91A42">
              <w:rPr>
                <w:rFonts w:cs="Arial"/>
                <w:sz w:val="18"/>
                <w:szCs w:val="18"/>
                <w:lang w:val="en-GB" w:eastAsia="ja-JP"/>
              </w:rPr>
              <w:t>component</w:t>
            </w:r>
            <w:r>
              <w:rPr>
                <w:rFonts w:cs="Arial"/>
                <w:sz w:val="18"/>
                <w:szCs w:val="18"/>
                <w:lang w:val="en-GB" w:eastAsia="ja-JP"/>
              </w:rPr>
              <w:t>/subsystem provider</w:t>
            </w:r>
          </w:p>
          <w:p w14:paraId="7881909B" w14:textId="124E27E0" w:rsidR="000444DB" w:rsidRPr="005143BA" w:rsidDel="007300F9"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r>
              <w:rPr>
                <w:rFonts w:cs="Arial"/>
                <w:sz w:val="18"/>
                <w:szCs w:val="18"/>
                <w:lang w:val="en-GB" w:eastAsia="ja-JP"/>
              </w:rPr>
              <w:t xml:space="preserve"> </w:t>
            </w:r>
          </w:p>
        </w:tc>
        <w:tc>
          <w:tcPr>
            <w:tcW w:w="889" w:type="dxa"/>
          </w:tcPr>
          <w:p w14:paraId="1D959454" w14:textId="5BF9E236" w:rsidR="000444DB" w:rsidRPr="006462E0" w:rsidRDefault="000444DB" w:rsidP="000444DB">
            <w:pPr>
              <w:pStyle w:val="Table-Text"/>
              <w:rPr>
                <w:rFonts w:cs="Arial"/>
                <w:sz w:val="18"/>
                <w:szCs w:val="18"/>
                <w:lang w:val="en-GB" w:eastAsia="ja-JP"/>
              </w:rPr>
            </w:pPr>
          </w:p>
        </w:tc>
      </w:tr>
      <w:tr w:rsidR="000444DB" w:rsidRPr="006462E0" w14:paraId="465F6063" w14:textId="77777777" w:rsidTr="00BD161D">
        <w:trPr>
          <w:cantSplit/>
          <w:tblHeader/>
          <w:jc w:val="center"/>
        </w:trPr>
        <w:tc>
          <w:tcPr>
            <w:tcW w:w="3856" w:type="dxa"/>
            <w:vMerge/>
          </w:tcPr>
          <w:p w14:paraId="465F6060" w14:textId="77777777" w:rsidR="000444DB" w:rsidRPr="008A3183" w:rsidRDefault="000444DB" w:rsidP="000444DB">
            <w:pPr>
              <w:pStyle w:val="Table-Text"/>
              <w:jc w:val="left"/>
              <w:rPr>
                <w:rFonts w:cs="Arial"/>
                <w:bCs/>
                <w:sz w:val="18"/>
                <w:szCs w:val="18"/>
                <w:lang w:val="en-GB" w:eastAsia="ja-JP"/>
              </w:rPr>
            </w:pPr>
          </w:p>
        </w:tc>
        <w:tc>
          <w:tcPr>
            <w:tcW w:w="3997" w:type="dxa"/>
            <w:vAlign w:val="center"/>
          </w:tcPr>
          <w:p w14:paraId="5B5C7DF0" w14:textId="77777777" w:rsidR="000444DB" w:rsidRDefault="000444DB" w:rsidP="000444DB">
            <w:pPr>
              <w:pStyle w:val="Table-Text"/>
              <w:jc w:val="left"/>
              <w:rPr>
                <w:rFonts w:cs="Arial"/>
                <w:sz w:val="18"/>
                <w:szCs w:val="18"/>
                <w:lang w:val="en-GB" w:eastAsia="ja-JP"/>
              </w:rPr>
            </w:pPr>
            <w:r>
              <w:rPr>
                <w:rFonts w:cs="Arial"/>
                <w:sz w:val="18"/>
                <w:szCs w:val="18"/>
                <w:lang w:val="en-GB" w:eastAsia="ja-JP"/>
              </w:rPr>
              <w:t>Constraints are transformed into requirements</w:t>
            </w:r>
          </w:p>
          <w:p w14:paraId="465F6061" w14:textId="0658378F" w:rsidR="000444DB" w:rsidRPr="005143BA"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2" w14:textId="1C681340" w:rsidR="000444DB" w:rsidRPr="006462E0" w:rsidRDefault="000444DB" w:rsidP="000444DB">
            <w:pPr>
              <w:pStyle w:val="Table-Text"/>
              <w:jc w:val="center"/>
              <w:rPr>
                <w:rFonts w:cs="Arial"/>
                <w:sz w:val="18"/>
                <w:szCs w:val="18"/>
                <w:lang w:val="en-GB" w:eastAsia="ja-JP"/>
              </w:rPr>
            </w:pPr>
          </w:p>
        </w:tc>
      </w:tr>
      <w:tr w:rsidR="000444DB" w:rsidRPr="006462E0" w14:paraId="465F6068" w14:textId="77777777" w:rsidTr="000444DB">
        <w:trPr>
          <w:cantSplit/>
          <w:tblHeader/>
          <w:jc w:val="center"/>
        </w:trPr>
        <w:tc>
          <w:tcPr>
            <w:tcW w:w="3856" w:type="dxa"/>
            <w:vMerge/>
          </w:tcPr>
          <w:p w14:paraId="465F6064" w14:textId="77777777" w:rsidR="000444DB" w:rsidRPr="008A3183" w:rsidRDefault="000444DB" w:rsidP="000444DB">
            <w:pPr>
              <w:pStyle w:val="Table-Text"/>
              <w:jc w:val="left"/>
              <w:rPr>
                <w:rFonts w:cs="Arial"/>
                <w:bCs/>
                <w:sz w:val="18"/>
                <w:szCs w:val="18"/>
                <w:lang w:val="en-GB" w:eastAsia="ja-JP"/>
              </w:rPr>
            </w:pPr>
          </w:p>
        </w:tc>
        <w:tc>
          <w:tcPr>
            <w:tcW w:w="3997" w:type="dxa"/>
          </w:tcPr>
          <w:p w14:paraId="465F6065"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 xml:space="preserve">HW Metric Requirements - Derivation and </w:t>
            </w:r>
            <w:r>
              <w:rPr>
                <w:rFonts w:cs="Arial"/>
                <w:sz w:val="18"/>
                <w:szCs w:val="18"/>
                <w:lang w:val="en-GB" w:eastAsia="ja-JP"/>
              </w:rPr>
              <w:t xml:space="preserve">Rationale </w:t>
            </w:r>
          </w:p>
          <w:p w14:paraId="20159740" w14:textId="41CA0003" w:rsidR="000444DB" w:rsidRDefault="000444DB" w:rsidP="000444DB">
            <w:pPr>
              <w:pStyle w:val="Table-Text"/>
              <w:numPr>
                <w:ilvl w:val="0"/>
                <w:numId w:val="14"/>
              </w:numPr>
              <w:jc w:val="left"/>
              <w:rPr>
                <w:rFonts w:cs="Arial"/>
                <w:sz w:val="18"/>
                <w:szCs w:val="18"/>
                <w:lang w:val="en-GB" w:eastAsia="ja-JP"/>
              </w:rPr>
            </w:pPr>
            <w:r w:rsidRPr="00DC6872">
              <w:rPr>
                <w:rFonts w:cs="Arial"/>
                <w:sz w:val="18"/>
                <w:szCs w:val="18"/>
                <w:lang w:val="en-GB" w:eastAsia="ja-JP"/>
              </w:rPr>
              <w:t xml:space="preserve">the metric values assigned to the </w:t>
            </w:r>
            <w:r>
              <w:rPr>
                <w:rFonts w:cs="Arial"/>
                <w:sz w:val="18"/>
                <w:szCs w:val="18"/>
                <w:lang w:val="en-GB" w:eastAsia="ja-JP"/>
              </w:rPr>
              <w:t>elements/</w:t>
            </w:r>
            <w:r w:rsidRPr="00B91A42">
              <w:rPr>
                <w:rFonts w:cs="Arial"/>
                <w:sz w:val="18"/>
                <w:szCs w:val="18"/>
                <w:lang w:val="en-GB" w:eastAsia="ja-JP"/>
              </w:rPr>
              <w:t>component</w:t>
            </w:r>
            <w:r>
              <w:rPr>
                <w:rFonts w:cs="Arial"/>
                <w:sz w:val="18"/>
                <w:szCs w:val="18"/>
                <w:lang w:val="en-GB" w:eastAsia="ja-JP"/>
              </w:rPr>
              <w:t xml:space="preserve">s/subsystems </w:t>
            </w:r>
            <w:r w:rsidRPr="00DC6872">
              <w:rPr>
                <w:rFonts w:cs="Arial"/>
                <w:sz w:val="18"/>
                <w:szCs w:val="18"/>
                <w:lang w:val="en-GB" w:eastAsia="ja-JP"/>
              </w:rPr>
              <w:t>fulfil the Safety Goal metric requirements.</w:t>
            </w:r>
          </w:p>
          <w:p w14:paraId="465F6066" w14:textId="775838FB" w:rsidR="000444DB" w:rsidRPr="00BE6459" w:rsidRDefault="000444DB" w:rsidP="000444DB">
            <w:pPr>
              <w:pStyle w:val="Table-Text"/>
              <w:jc w:val="left"/>
              <w:rPr>
                <w:rFonts w:cs="Arial"/>
                <w:sz w:val="18"/>
                <w:szCs w:val="18"/>
                <w:lang w:val="en-GB" w:eastAsia="ja-JP"/>
              </w:rPr>
            </w:pPr>
            <w:r w:rsidRPr="00BE6459">
              <w:rPr>
                <w:rFonts w:cs="Arial"/>
                <w:bCs/>
                <w:i/>
                <w:sz w:val="18"/>
                <w:szCs w:val="18"/>
                <w:lang w:val="en-GB" w:eastAsia="ja-JP"/>
              </w:rPr>
              <w:t>(GPDS: UNV0/UPV0, GTDS: &lt;AR&gt;)</w:t>
            </w:r>
          </w:p>
        </w:tc>
        <w:tc>
          <w:tcPr>
            <w:tcW w:w="889" w:type="dxa"/>
          </w:tcPr>
          <w:p w14:paraId="465F6067" w14:textId="5FB74BB9" w:rsidR="000444DB" w:rsidRPr="006462E0" w:rsidRDefault="000444DB" w:rsidP="000444DB">
            <w:pPr>
              <w:pStyle w:val="Table-Text"/>
              <w:rPr>
                <w:rFonts w:cs="Arial"/>
                <w:sz w:val="18"/>
                <w:szCs w:val="18"/>
                <w:lang w:val="en-GB" w:eastAsia="ja-JP"/>
              </w:rPr>
            </w:pPr>
          </w:p>
        </w:tc>
      </w:tr>
      <w:tr w:rsidR="000444DB" w:rsidRPr="006462E0" w14:paraId="465F606C" w14:textId="77777777" w:rsidTr="000444DB">
        <w:trPr>
          <w:cantSplit/>
          <w:tblHeader/>
          <w:jc w:val="center"/>
        </w:trPr>
        <w:tc>
          <w:tcPr>
            <w:tcW w:w="3856" w:type="dxa"/>
            <w:vMerge/>
          </w:tcPr>
          <w:p w14:paraId="465F6069" w14:textId="77777777" w:rsidR="000444DB" w:rsidRPr="008A3183" w:rsidRDefault="000444DB" w:rsidP="000444DB">
            <w:pPr>
              <w:pStyle w:val="Table-Text"/>
              <w:jc w:val="left"/>
              <w:rPr>
                <w:rFonts w:cs="Arial"/>
                <w:bCs/>
                <w:sz w:val="18"/>
                <w:szCs w:val="18"/>
                <w:lang w:val="en-GB" w:eastAsia="ja-JP"/>
              </w:rPr>
            </w:pPr>
          </w:p>
        </w:tc>
        <w:tc>
          <w:tcPr>
            <w:tcW w:w="3997" w:type="dxa"/>
          </w:tcPr>
          <w:p w14:paraId="0E8EE102" w14:textId="77777777" w:rsidR="000444DB" w:rsidRDefault="000444DB" w:rsidP="000444DB">
            <w:pPr>
              <w:pStyle w:val="Table-Text"/>
              <w:jc w:val="left"/>
              <w:rPr>
                <w:sz w:val="18"/>
                <w:szCs w:val="18"/>
                <w:lang w:val="en-GB"/>
              </w:rPr>
            </w:pPr>
            <w:r w:rsidRPr="005143BA">
              <w:rPr>
                <w:sz w:val="18"/>
                <w:szCs w:val="18"/>
                <w:lang w:val="en-GB"/>
              </w:rPr>
              <w:t>ASIL Decomposition (Optional)</w:t>
            </w:r>
          </w:p>
          <w:p w14:paraId="465F606A" w14:textId="1A5ACBE4" w:rsidR="000444DB" w:rsidRPr="00EB1D46" w:rsidRDefault="000444DB" w:rsidP="000444DB">
            <w:pPr>
              <w:pStyle w:val="Table-Text"/>
              <w:jc w:val="left"/>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B" w14:textId="15E0F15E" w:rsidR="000444DB" w:rsidRPr="006462E0" w:rsidRDefault="000444DB" w:rsidP="000444DB">
            <w:pPr>
              <w:pStyle w:val="Table-Text"/>
              <w:rPr>
                <w:rFonts w:cs="Arial"/>
                <w:sz w:val="18"/>
                <w:szCs w:val="18"/>
                <w:lang w:val="en-GB" w:eastAsia="ja-JP"/>
              </w:rPr>
            </w:pPr>
          </w:p>
        </w:tc>
      </w:tr>
      <w:tr w:rsidR="000444DB" w:rsidRPr="006462E0" w14:paraId="465F6070" w14:textId="77777777" w:rsidTr="000444DB">
        <w:trPr>
          <w:cantSplit/>
          <w:tblHeader/>
          <w:jc w:val="center"/>
        </w:trPr>
        <w:tc>
          <w:tcPr>
            <w:tcW w:w="3856" w:type="dxa"/>
            <w:vMerge/>
          </w:tcPr>
          <w:p w14:paraId="465F606D" w14:textId="77777777" w:rsidR="000444DB" w:rsidRPr="008A3183" w:rsidRDefault="000444DB" w:rsidP="000444DB">
            <w:pPr>
              <w:pStyle w:val="Table-Text"/>
              <w:jc w:val="left"/>
              <w:rPr>
                <w:rFonts w:cs="Arial"/>
                <w:bCs/>
                <w:sz w:val="18"/>
                <w:szCs w:val="18"/>
                <w:lang w:val="en-GB" w:eastAsia="ja-JP"/>
              </w:rPr>
            </w:pPr>
          </w:p>
        </w:tc>
        <w:tc>
          <w:tcPr>
            <w:tcW w:w="3997" w:type="dxa"/>
          </w:tcPr>
          <w:p w14:paraId="284CAC37"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Safety Related Parameters </w:t>
            </w:r>
          </w:p>
          <w:p w14:paraId="465F606E" w14:textId="20779146"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465F606F" w14:textId="719871F8" w:rsidR="000444DB" w:rsidRPr="006462E0" w:rsidRDefault="000444DB" w:rsidP="000444DB">
            <w:pPr>
              <w:pStyle w:val="Table-Text"/>
              <w:rPr>
                <w:rFonts w:cs="Arial"/>
                <w:sz w:val="18"/>
                <w:szCs w:val="18"/>
                <w:lang w:val="en-GB" w:eastAsia="ja-JP"/>
              </w:rPr>
            </w:pPr>
          </w:p>
        </w:tc>
      </w:tr>
      <w:tr w:rsidR="000444DB" w:rsidRPr="006462E0" w14:paraId="736EC20C" w14:textId="77777777" w:rsidTr="000444DB">
        <w:trPr>
          <w:cantSplit/>
          <w:tblHeader/>
          <w:jc w:val="center"/>
        </w:trPr>
        <w:tc>
          <w:tcPr>
            <w:tcW w:w="3856" w:type="dxa"/>
            <w:vMerge/>
          </w:tcPr>
          <w:p w14:paraId="6D19D77E" w14:textId="77777777" w:rsidR="000444DB" w:rsidRPr="008A3183" w:rsidRDefault="000444DB" w:rsidP="000444DB">
            <w:pPr>
              <w:pStyle w:val="Table-Text"/>
              <w:jc w:val="left"/>
              <w:rPr>
                <w:rFonts w:cs="Arial"/>
                <w:bCs/>
                <w:sz w:val="18"/>
                <w:szCs w:val="18"/>
                <w:lang w:val="en-GB" w:eastAsia="ja-JP"/>
              </w:rPr>
            </w:pPr>
          </w:p>
        </w:tc>
        <w:tc>
          <w:tcPr>
            <w:tcW w:w="3997" w:type="dxa"/>
          </w:tcPr>
          <w:p w14:paraId="260CF55C"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Requirements concerning the ability to configure a system by calibration data</w:t>
            </w:r>
            <w:r>
              <w:rPr>
                <w:rFonts w:cs="Arial"/>
                <w:sz w:val="18"/>
                <w:szCs w:val="18"/>
                <w:lang w:val="en-GB" w:eastAsia="ja-JP"/>
              </w:rPr>
              <w:t xml:space="preserve"> are defined</w:t>
            </w:r>
          </w:p>
          <w:p w14:paraId="136CDCC2" w14:textId="5A2D9679"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525DCC2D" w14:textId="00593A99" w:rsidR="000444DB" w:rsidRPr="006462E0" w:rsidRDefault="000444DB" w:rsidP="000444DB">
            <w:pPr>
              <w:pStyle w:val="Table-Text"/>
              <w:rPr>
                <w:rFonts w:cs="Arial"/>
                <w:sz w:val="18"/>
                <w:szCs w:val="18"/>
                <w:lang w:val="en-GB" w:eastAsia="ja-JP"/>
              </w:rPr>
            </w:pPr>
          </w:p>
        </w:tc>
      </w:tr>
      <w:tr w:rsidR="000444DB" w:rsidRPr="006462E0" w14:paraId="021CFFE8" w14:textId="77777777" w:rsidTr="000444DB">
        <w:trPr>
          <w:cantSplit/>
          <w:tblHeader/>
          <w:jc w:val="center"/>
        </w:trPr>
        <w:tc>
          <w:tcPr>
            <w:tcW w:w="3856" w:type="dxa"/>
            <w:vMerge/>
          </w:tcPr>
          <w:p w14:paraId="7711A076" w14:textId="77777777" w:rsidR="000444DB" w:rsidRPr="008A3183" w:rsidRDefault="000444DB" w:rsidP="000444DB">
            <w:pPr>
              <w:pStyle w:val="Table-Text"/>
              <w:jc w:val="left"/>
              <w:rPr>
                <w:rFonts w:cs="Arial"/>
                <w:bCs/>
                <w:sz w:val="18"/>
                <w:szCs w:val="18"/>
                <w:lang w:val="en-GB" w:eastAsia="ja-JP"/>
              </w:rPr>
            </w:pPr>
          </w:p>
        </w:tc>
        <w:tc>
          <w:tcPr>
            <w:tcW w:w="3997" w:type="dxa"/>
          </w:tcPr>
          <w:p w14:paraId="35D8CE37" w14:textId="77777777" w:rsidR="000444DB" w:rsidRDefault="000444DB" w:rsidP="000444DB">
            <w:pPr>
              <w:pStyle w:val="Table-Text"/>
              <w:jc w:val="left"/>
              <w:rPr>
                <w:rFonts w:cs="Arial"/>
                <w:sz w:val="18"/>
                <w:szCs w:val="18"/>
                <w:lang w:val="en-GB" w:eastAsia="ja-JP"/>
              </w:rPr>
            </w:pPr>
            <w:r>
              <w:rPr>
                <w:rFonts w:cs="Arial"/>
                <w:sz w:val="18"/>
                <w:szCs w:val="18"/>
                <w:lang w:val="en-GB" w:eastAsia="ja-JP"/>
              </w:rPr>
              <w:t>Each Technical Safety Requirement</w:t>
            </w:r>
          </w:p>
          <w:p w14:paraId="21F287CF" w14:textId="77777777" w:rsidR="000444DB" w:rsidRDefault="000444DB" w:rsidP="000444DB">
            <w:pPr>
              <w:pStyle w:val="Table-Text"/>
              <w:jc w:val="left"/>
              <w:rPr>
                <w:rFonts w:cs="Arial"/>
                <w:sz w:val="18"/>
                <w:szCs w:val="18"/>
                <w:lang w:val="en-GB" w:eastAsia="ja-JP"/>
              </w:rPr>
            </w:pPr>
            <w:r w:rsidRPr="00B91A42">
              <w:rPr>
                <w:rFonts w:cs="Arial"/>
                <w:sz w:val="18"/>
                <w:szCs w:val="18"/>
                <w:lang w:val="en-GB" w:eastAsia="ja-JP"/>
              </w:rPr>
              <w:t>can be verified</w:t>
            </w:r>
            <w:r w:rsidRPr="00B91A42">
              <w:rPr>
                <w:rFonts w:cs="Arial"/>
                <w:sz w:val="18"/>
                <w:szCs w:val="18"/>
                <w:highlight w:val="yellow"/>
                <w:lang w:val="en-GB" w:eastAsia="ja-JP"/>
              </w:rPr>
              <w:t xml:space="preserve"> </w:t>
            </w:r>
          </w:p>
          <w:p w14:paraId="7A45C2DA" w14:textId="7050E098"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61512C4A" w14:textId="7A29AAAA" w:rsidR="000444DB" w:rsidRPr="006462E0" w:rsidRDefault="000444DB" w:rsidP="000444DB">
            <w:pPr>
              <w:pStyle w:val="Table-Text"/>
              <w:rPr>
                <w:rFonts w:cs="Arial"/>
                <w:sz w:val="18"/>
                <w:szCs w:val="18"/>
                <w:lang w:val="en-GB" w:eastAsia="ja-JP"/>
              </w:rPr>
            </w:pPr>
          </w:p>
        </w:tc>
      </w:tr>
      <w:tr w:rsidR="000444DB" w:rsidRPr="006462E0" w14:paraId="0F84AE1F" w14:textId="77777777" w:rsidTr="000444DB">
        <w:trPr>
          <w:cantSplit/>
          <w:tblHeader/>
          <w:jc w:val="center"/>
        </w:trPr>
        <w:tc>
          <w:tcPr>
            <w:tcW w:w="3856" w:type="dxa"/>
            <w:vMerge/>
          </w:tcPr>
          <w:p w14:paraId="559227F1" w14:textId="77777777" w:rsidR="000444DB" w:rsidRPr="008A3183" w:rsidRDefault="000444DB" w:rsidP="000444DB">
            <w:pPr>
              <w:pStyle w:val="Table-Text"/>
              <w:jc w:val="left"/>
              <w:rPr>
                <w:rFonts w:cs="Arial"/>
                <w:bCs/>
                <w:sz w:val="18"/>
                <w:szCs w:val="18"/>
                <w:lang w:val="en-GB" w:eastAsia="ja-JP"/>
              </w:rPr>
            </w:pPr>
          </w:p>
        </w:tc>
        <w:tc>
          <w:tcPr>
            <w:tcW w:w="3997" w:type="dxa"/>
          </w:tcPr>
          <w:p w14:paraId="69C52399" w14:textId="77777777" w:rsidR="000444DB" w:rsidRDefault="000444DB" w:rsidP="000444DB">
            <w:pPr>
              <w:pStyle w:val="Table-Text"/>
              <w:jc w:val="left"/>
              <w:rPr>
                <w:rFonts w:cs="Arial"/>
                <w:sz w:val="18"/>
                <w:szCs w:val="18"/>
                <w:lang w:val="en-GB" w:eastAsia="ja-JP"/>
              </w:rPr>
            </w:pPr>
            <w:r w:rsidRPr="00033242">
              <w:rPr>
                <w:rFonts w:cs="Arial"/>
                <w:sz w:val="18"/>
                <w:szCs w:val="18"/>
                <w:lang w:val="en-GB" w:eastAsia="ja-JP"/>
              </w:rPr>
              <w:t>The Technical Safety Requirements are consistent and complete regarding the System Design</w:t>
            </w:r>
            <w:r>
              <w:rPr>
                <w:rFonts w:cs="Arial"/>
                <w:sz w:val="18"/>
                <w:szCs w:val="18"/>
                <w:lang w:val="en-GB" w:eastAsia="ja-JP"/>
              </w:rPr>
              <w:t>, including "Response to Stimuli"</w:t>
            </w:r>
            <w:r w:rsidRPr="00033242">
              <w:rPr>
                <w:rFonts w:cs="Arial"/>
                <w:sz w:val="18"/>
                <w:szCs w:val="18"/>
                <w:lang w:val="en-GB" w:eastAsia="ja-JP"/>
              </w:rPr>
              <w:t>.</w:t>
            </w:r>
          </w:p>
          <w:p w14:paraId="631337D1" w14:textId="4AF39280"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73514303" w14:textId="2B85269C" w:rsidR="000444DB" w:rsidRPr="006462E0" w:rsidRDefault="000444DB" w:rsidP="000444DB">
            <w:pPr>
              <w:pStyle w:val="Table-Text"/>
              <w:rPr>
                <w:rFonts w:cs="Arial"/>
                <w:sz w:val="18"/>
                <w:szCs w:val="18"/>
                <w:lang w:val="en-GB" w:eastAsia="ja-JP"/>
              </w:rPr>
            </w:pPr>
          </w:p>
        </w:tc>
      </w:tr>
      <w:tr w:rsidR="000444DB" w:rsidRPr="006462E0" w14:paraId="2CBBC00F" w14:textId="77777777" w:rsidTr="000444DB">
        <w:trPr>
          <w:cantSplit/>
          <w:tblHeader/>
          <w:jc w:val="center"/>
        </w:trPr>
        <w:tc>
          <w:tcPr>
            <w:tcW w:w="3856" w:type="dxa"/>
            <w:vMerge/>
          </w:tcPr>
          <w:p w14:paraId="228F3D4D" w14:textId="77777777" w:rsidR="000444DB" w:rsidRPr="008A3183" w:rsidRDefault="000444DB" w:rsidP="000444DB">
            <w:pPr>
              <w:pStyle w:val="Table-Text"/>
              <w:jc w:val="left"/>
              <w:rPr>
                <w:rFonts w:cs="Arial"/>
                <w:bCs/>
                <w:sz w:val="18"/>
                <w:szCs w:val="18"/>
                <w:lang w:val="en-GB" w:eastAsia="ja-JP"/>
              </w:rPr>
            </w:pPr>
          </w:p>
        </w:tc>
        <w:tc>
          <w:tcPr>
            <w:tcW w:w="3997" w:type="dxa"/>
          </w:tcPr>
          <w:p w14:paraId="3E9B0A20" w14:textId="77777777" w:rsidR="000444DB" w:rsidRDefault="000444DB" w:rsidP="000444DB">
            <w:pPr>
              <w:pStyle w:val="Table-Text"/>
              <w:jc w:val="left"/>
              <w:rPr>
                <w:rFonts w:cs="Arial"/>
                <w:sz w:val="18"/>
                <w:szCs w:val="18"/>
                <w:lang w:val="en-GB" w:eastAsia="ja-JP"/>
              </w:rPr>
            </w:pPr>
            <w:r w:rsidRPr="00D80AF1">
              <w:rPr>
                <w:rFonts w:cs="Arial"/>
                <w:sz w:val="18"/>
                <w:szCs w:val="18"/>
                <w:lang w:val="en-GB" w:eastAsia="ja-JP"/>
              </w:rPr>
              <w:t xml:space="preserve">Technical Safety Requirements necessary for the achievement of the Functional Safety Requirement </w:t>
            </w:r>
            <w:r>
              <w:rPr>
                <w:rFonts w:cs="Arial"/>
                <w:sz w:val="18"/>
                <w:szCs w:val="18"/>
                <w:lang w:val="en-GB" w:eastAsia="ja-JP"/>
              </w:rPr>
              <w:t xml:space="preserve">are </w:t>
            </w:r>
            <w:r w:rsidRPr="00D80AF1">
              <w:rPr>
                <w:rFonts w:cs="Arial"/>
                <w:sz w:val="18"/>
                <w:szCs w:val="18"/>
                <w:lang w:val="en-GB" w:eastAsia="ja-JP"/>
              </w:rPr>
              <w:t>generated and documented.</w:t>
            </w:r>
          </w:p>
          <w:p w14:paraId="6C2F88D7" w14:textId="5CE04FA1"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889" w:type="dxa"/>
          </w:tcPr>
          <w:p w14:paraId="76A18016" w14:textId="2E26F149" w:rsidR="000444DB" w:rsidRPr="006462E0" w:rsidRDefault="000444DB" w:rsidP="000444DB">
            <w:pPr>
              <w:pStyle w:val="Table-Text"/>
              <w:rPr>
                <w:rFonts w:cs="Arial"/>
                <w:sz w:val="18"/>
                <w:szCs w:val="18"/>
                <w:lang w:val="en-GB" w:eastAsia="ja-JP"/>
              </w:rPr>
            </w:pPr>
          </w:p>
        </w:tc>
      </w:tr>
      <w:tr w:rsidR="000444DB" w:rsidRPr="006462E0" w14:paraId="465F609A" w14:textId="77777777" w:rsidTr="000444DB">
        <w:trPr>
          <w:cantSplit/>
          <w:tblHeader/>
          <w:jc w:val="center"/>
        </w:trPr>
        <w:tc>
          <w:tcPr>
            <w:tcW w:w="3856" w:type="dxa"/>
          </w:tcPr>
          <w:p w14:paraId="465F6096"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Description of other functions of the system</w:t>
            </w:r>
          </w:p>
          <w:p w14:paraId="465F6097" w14:textId="77777777" w:rsidR="000444DB" w:rsidRPr="006462E0" w:rsidRDefault="000444DB" w:rsidP="000444DB">
            <w:pPr>
              <w:pStyle w:val="Table-Text"/>
              <w:jc w:val="left"/>
              <w:rPr>
                <w:rFonts w:cs="Arial"/>
                <w:b/>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tcPr>
          <w:p w14:paraId="465F6098" w14:textId="77777777" w:rsidR="000444DB" w:rsidRPr="006462E0" w:rsidRDefault="000444DB" w:rsidP="000444DB">
            <w:pPr>
              <w:pStyle w:val="Table-Text"/>
              <w:jc w:val="left"/>
              <w:rPr>
                <w:rFonts w:cs="Arial"/>
                <w:sz w:val="18"/>
                <w:szCs w:val="18"/>
                <w:lang w:val="en-GB" w:eastAsia="ja-JP"/>
              </w:rPr>
            </w:pPr>
          </w:p>
        </w:tc>
        <w:tc>
          <w:tcPr>
            <w:tcW w:w="889" w:type="dxa"/>
          </w:tcPr>
          <w:p w14:paraId="465F6099" w14:textId="2703435B" w:rsidR="000444DB" w:rsidRPr="006462E0" w:rsidRDefault="000444DB" w:rsidP="000444DB">
            <w:pPr>
              <w:pStyle w:val="Table-Text"/>
              <w:rPr>
                <w:rFonts w:cs="Arial"/>
                <w:sz w:val="18"/>
                <w:szCs w:val="18"/>
                <w:lang w:val="en-GB" w:eastAsia="ja-JP"/>
              </w:rPr>
            </w:pPr>
          </w:p>
        </w:tc>
      </w:tr>
      <w:tr w:rsidR="000444DB" w:rsidRPr="006462E0" w14:paraId="465F60A9" w14:textId="77777777" w:rsidTr="000444DB">
        <w:trPr>
          <w:cantSplit/>
          <w:tblHeader/>
          <w:jc w:val="center"/>
        </w:trPr>
        <w:tc>
          <w:tcPr>
            <w:tcW w:w="3856" w:type="dxa"/>
            <w:shd w:val="clear" w:color="auto" w:fill="auto"/>
          </w:tcPr>
          <w:p w14:paraId="465F609B" w14:textId="77777777" w:rsidR="000444DB" w:rsidRDefault="000444DB" w:rsidP="000444DB">
            <w:pPr>
              <w:pStyle w:val="Table-Text"/>
              <w:jc w:val="left"/>
              <w:rPr>
                <w:rFonts w:cs="Arial"/>
                <w:sz w:val="18"/>
                <w:szCs w:val="18"/>
                <w:lang w:val="en-GB" w:eastAsia="ja-JP"/>
              </w:rPr>
            </w:pPr>
            <w:r w:rsidRPr="006462E0">
              <w:rPr>
                <w:rFonts w:cs="Arial"/>
                <w:sz w:val="18"/>
                <w:szCs w:val="18"/>
                <w:lang w:val="en-GB" w:eastAsia="ja-JP"/>
              </w:rPr>
              <w:t>System Design</w:t>
            </w:r>
          </w:p>
          <w:p w14:paraId="465F609C" w14:textId="77777777" w:rsidR="000444DB" w:rsidRPr="006462E0" w:rsidRDefault="000444DB" w:rsidP="000444DB">
            <w:pPr>
              <w:pStyle w:val="Table-Text"/>
              <w:jc w:val="left"/>
              <w:rPr>
                <w:rFonts w:cs="Arial"/>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tcPr>
          <w:p w14:paraId="465F609D" w14:textId="77777777" w:rsidR="000444DB" w:rsidRPr="006462E0" w:rsidRDefault="000444DB" w:rsidP="000444DB">
            <w:pPr>
              <w:pStyle w:val="Table-Text"/>
              <w:jc w:val="left"/>
              <w:rPr>
                <w:rFonts w:cs="Arial"/>
                <w:sz w:val="18"/>
                <w:szCs w:val="18"/>
                <w:lang w:val="en-GB" w:eastAsia="ja-JP"/>
              </w:rPr>
            </w:pPr>
            <w:r w:rsidRPr="006462E0">
              <w:rPr>
                <w:rFonts w:cs="Arial"/>
                <w:sz w:val="18"/>
                <w:szCs w:val="18"/>
                <w:lang w:val="en-GB" w:eastAsia="ja-JP"/>
              </w:rPr>
              <w:t>Technical Safety Requirements included in the system design specification(s).</w:t>
            </w:r>
          </w:p>
          <w:p w14:paraId="465F609E" w14:textId="27FDA2F4" w:rsidR="000444DB" w:rsidRDefault="000444DB" w:rsidP="000444DB">
            <w:pPr>
              <w:pStyle w:val="Table-Text"/>
              <w:jc w:val="left"/>
              <w:rPr>
                <w:rFonts w:cs="Arial"/>
                <w:sz w:val="18"/>
                <w:szCs w:val="18"/>
                <w:lang w:val="en-GB" w:eastAsia="ja-JP"/>
              </w:rPr>
            </w:pPr>
            <w:r>
              <w:rPr>
                <w:rFonts w:cs="Arial"/>
                <w:sz w:val="18"/>
                <w:szCs w:val="18"/>
                <w:lang w:val="en-GB" w:eastAsia="ja-JP"/>
              </w:rPr>
              <w:t>Aligned</w:t>
            </w:r>
            <w:r w:rsidRPr="006462E0">
              <w:rPr>
                <w:rFonts w:cs="Arial"/>
                <w:sz w:val="18"/>
                <w:szCs w:val="18"/>
                <w:lang w:val="en-GB" w:eastAsia="ja-JP"/>
              </w:rPr>
              <w:t xml:space="preserve"> with Technical Safety Requirements</w:t>
            </w:r>
          </w:p>
          <w:p w14:paraId="465F609F" w14:textId="77777777" w:rsidR="000444DB" w:rsidRDefault="000444DB" w:rsidP="000444DB">
            <w:pPr>
              <w:pStyle w:val="Table-Text"/>
              <w:jc w:val="left"/>
              <w:rPr>
                <w:rFonts w:cs="Arial"/>
                <w:sz w:val="18"/>
                <w:szCs w:val="18"/>
                <w:lang w:val="en-GB" w:eastAsia="ja-JP"/>
              </w:rPr>
            </w:pPr>
          </w:p>
          <w:p w14:paraId="465F60A0" w14:textId="77777777" w:rsidR="000444DB" w:rsidRDefault="000444DB" w:rsidP="000444DB">
            <w:pPr>
              <w:pStyle w:val="Table-Text"/>
              <w:jc w:val="left"/>
              <w:rPr>
                <w:rFonts w:cs="Arial"/>
                <w:sz w:val="18"/>
                <w:szCs w:val="18"/>
                <w:lang w:val="en-GB" w:eastAsia="ja-JP"/>
              </w:rPr>
            </w:pPr>
            <w:r>
              <w:rPr>
                <w:rFonts w:cs="Arial"/>
                <w:sz w:val="18"/>
                <w:szCs w:val="18"/>
                <w:lang w:val="en-GB" w:eastAsia="ja-JP"/>
              </w:rPr>
              <w:t xml:space="preserve">System Design developed in accordance with requirements related to: </w:t>
            </w:r>
          </w:p>
          <w:p w14:paraId="465F60A1"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System architectural design constraints</w:t>
            </w:r>
          </w:p>
          <w:p w14:paraId="465F60A2"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Avoidance of systematic faults</w:t>
            </w:r>
          </w:p>
          <w:p w14:paraId="465F60A3"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Usage of</w:t>
            </w:r>
            <w:r>
              <w:rPr>
                <w:rFonts w:cs="Arial"/>
                <w:sz w:val="18"/>
                <w:szCs w:val="18"/>
                <w:lang w:val="en-GB" w:eastAsia="ja-JP"/>
              </w:rPr>
              <w:t xml:space="preserve"> well-trusted design principles</w:t>
            </w:r>
          </w:p>
          <w:p w14:paraId="465F60A4"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Measures for control of random hardware failures during operation</w:t>
            </w:r>
          </w:p>
          <w:p w14:paraId="465F60A5"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Allocation to hardware and software</w:t>
            </w:r>
          </w:p>
          <w:p w14:paraId="465F60A6" w14:textId="77777777" w:rsidR="000444DB" w:rsidRDefault="000444DB" w:rsidP="000444DB">
            <w:pPr>
              <w:pStyle w:val="Table-Text"/>
              <w:numPr>
                <w:ilvl w:val="0"/>
                <w:numId w:val="8"/>
              </w:numPr>
              <w:jc w:val="left"/>
              <w:rPr>
                <w:rFonts w:cs="Arial"/>
                <w:sz w:val="18"/>
                <w:szCs w:val="18"/>
                <w:lang w:val="en-GB" w:eastAsia="ja-JP"/>
              </w:rPr>
            </w:pPr>
            <w:r w:rsidRPr="00C06228">
              <w:rPr>
                <w:rFonts w:cs="Arial"/>
                <w:sz w:val="18"/>
                <w:szCs w:val="18"/>
                <w:lang w:val="en-GB" w:eastAsia="ja-JP"/>
              </w:rPr>
              <w:t xml:space="preserve">Hardware-Software Interface Specification </w:t>
            </w:r>
          </w:p>
          <w:p w14:paraId="465F60A7" w14:textId="77777777" w:rsidR="000444DB" w:rsidRPr="00C06228" w:rsidRDefault="000444DB" w:rsidP="000444DB">
            <w:pPr>
              <w:pStyle w:val="Table-Text"/>
              <w:jc w:val="left"/>
              <w:rPr>
                <w:rFonts w:cs="Arial"/>
                <w:i/>
                <w:sz w:val="18"/>
                <w:szCs w:val="18"/>
                <w:lang w:val="en-GB" w:eastAsia="ja-JP"/>
              </w:rPr>
            </w:pPr>
            <w:r w:rsidRPr="00C06228">
              <w:rPr>
                <w:rFonts w:cs="Arial"/>
                <w:i/>
                <w:sz w:val="18"/>
                <w:szCs w:val="18"/>
                <w:lang w:val="en-GB" w:eastAsia="ja-JP"/>
              </w:rPr>
              <w:t>(see guideline for “FFSD 04 Safety Requirements Specification”)</w:t>
            </w:r>
          </w:p>
        </w:tc>
        <w:tc>
          <w:tcPr>
            <w:tcW w:w="889" w:type="dxa"/>
          </w:tcPr>
          <w:p w14:paraId="465F60A8" w14:textId="433BB8A0" w:rsidR="000444DB" w:rsidRPr="006462E0" w:rsidRDefault="000444DB" w:rsidP="000444DB">
            <w:pPr>
              <w:pStyle w:val="Table-Text"/>
              <w:rPr>
                <w:rFonts w:cs="Arial"/>
                <w:sz w:val="18"/>
                <w:szCs w:val="18"/>
                <w:lang w:val="en-GB" w:eastAsia="ja-JP"/>
              </w:rPr>
            </w:pPr>
          </w:p>
        </w:tc>
      </w:tr>
      <w:tr w:rsidR="000444DB" w:rsidRPr="006462E0" w14:paraId="465F60AE" w14:textId="77777777" w:rsidTr="00BD161D">
        <w:trPr>
          <w:cantSplit/>
          <w:tblHeader/>
          <w:jc w:val="center"/>
        </w:trPr>
        <w:tc>
          <w:tcPr>
            <w:tcW w:w="3856" w:type="dxa"/>
            <w:shd w:val="clear" w:color="auto" w:fill="auto"/>
            <w:vAlign w:val="center"/>
          </w:tcPr>
          <w:p w14:paraId="465F60AA" w14:textId="77777777" w:rsidR="000444DB" w:rsidRDefault="000444DB" w:rsidP="000444DB">
            <w:pPr>
              <w:pStyle w:val="Table-Text"/>
              <w:jc w:val="left"/>
              <w:rPr>
                <w:rFonts w:cs="Arial"/>
                <w:bCs/>
                <w:sz w:val="18"/>
                <w:szCs w:val="18"/>
                <w:lang w:val="en-GB" w:eastAsia="ja-JP"/>
              </w:rPr>
            </w:pPr>
            <w:r w:rsidRPr="00E56ADC">
              <w:rPr>
                <w:rFonts w:cs="Arial"/>
                <w:bCs/>
                <w:sz w:val="18"/>
                <w:szCs w:val="18"/>
                <w:lang w:val="en-GB" w:eastAsia="ja-JP"/>
              </w:rPr>
              <w:t>Requirements for Operation, Service and Decommissioning</w:t>
            </w:r>
            <w:r>
              <w:rPr>
                <w:rFonts w:cs="Arial"/>
                <w:bCs/>
                <w:sz w:val="18"/>
                <w:szCs w:val="18"/>
                <w:lang w:val="en-GB" w:eastAsia="ja-JP"/>
              </w:rPr>
              <w:t xml:space="preserve"> </w:t>
            </w:r>
          </w:p>
          <w:p w14:paraId="465F60AB" w14:textId="150E8500" w:rsidR="000444DB" w:rsidRPr="00E56ADC" w:rsidRDefault="000444DB" w:rsidP="000444DB">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vAlign w:val="center"/>
          </w:tcPr>
          <w:p w14:paraId="465F60AC" w14:textId="77777777" w:rsidR="000444DB" w:rsidRPr="006462E0" w:rsidRDefault="000444DB" w:rsidP="000444DB">
            <w:pPr>
              <w:pStyle w:val="Table-Text"/>
              <w:jc w:val="left"/>
              <w:rPr>
                <w:rFonts w:cs="Arial"/>
                <w:sz w:val="18"/>
                <w:szCs w:val="18"/>
                <w:lang w:val="en-GB" w:eastAsia="ja-JP"/>
              </w:rPr>
            </w:pPr>
            <w:r w:rsidRPr="00E56ADC">
              <w:rPr>
                <w:rFonts w:cs="Arial"/>
                <w:sz w:val="18"/>
                <w:szCs w:val="18"/>
                <w:lang w:val="en-GB" w:eastAsia="ja-JP"/>
              </w:rPr>
              <w:t xml:space="preserve">Requirements for Operation and Service </w:t>
            </w:r>
            <w:r>
              <w:rPr>
                <w:rFonts w:cs="Arial"/>
                <w:sz w:val="18"/>
                <w:szCs w:val="18"/>
                <w:lang w:val="en-GB" w:eastAsia="ja-JP"/>
              </w:rPr>
              <w:t>completed</w:t>
            </w:r>
          </w:p>
        </w:tc>
        <w:tc>
          <w:tcPr>
            <w:tcW w:w="889" w:type="dxa"/>
          </w:tcPr>
          <w:p w14:paraId="465F60AD" w14:textId="65269F4D" w:rsidR="000444DB" w:rsidRDefault="000444DB" w:rsidP="000444DB">
            <w:pPr>
              <w:pStyle w:val="Table-Text"/>
              <w:jc w:val="center"/>
              <w:rPr>
                <w:rFonts w:cs="Arial"/>
                <w:sz w:val="18"/>
                <w:szCs w:val="18"/>
                <w:lang w:val="en-GB" w:eastAsia="ja-JP"/>
              </w:rPr>
            </w:pPr>
          </w:p>
        </w:tc>
      </w:tr>
      <w:tr w:rsidR="000444DB" w:rsidRPr="006462E0" w14:paraId="459DAC9E" w14:textId="77777777" w:rsidTr="00BD161D">
        <w:trPr>
          <w:cantSplit/>
          <w:tblHeader/>
          <w:jc w:val="center"/>
        </w:trPr>
        <w:tc>
          <w:tcPr>
            <w:tcW w:w="3856" w:type="dxa"/>
            <w:shd w:val="clear" w:color="auto" w:fill="auto"/>
            <w:vAlign w:val="center"/>
          </w:tcPr>
          <w:p w14:paraId="2A05449A" w14:textId="2FFE943B" w:rsidR="000444DB" w:rsidRDefault="000444DB" w:rsidP="000444DB">
            <w:pPr>
              <w:pStyle w:val="Table-Text"/>
              <w:jc w:val="left"/>
              <w:rPr>
                <w:rFonts w:cs="Arial"/>
                <w:bCs/>
                <w:sz w:val="18"/>
                <w:szCs w:val="18"/>
                <w:lang w:val="en-GB" w:eastAsia="ja-JP"/>
              </w:rPr>
            </w:pPr>
            <w:r w:rsidRPr="005143BA">
              <w:rPr>
                <w:rFonts w:cs="Arial"/>
                <w:bCs/>
                <w:sz w:val="18"/>
                <w:szCs w:val="18"/>
                <w:lang w:val="en-GB" w:eastAsia="ja-JP"/>
              </w:rPr>
              <w:t xml:space="preserve">Technical Safety Requirements on </w:t>
            </w:r>
            <w:r>
              <w:rPr>
                <w:rFonts w:cs="Arial"/>
                <w:bCs/>
                <w:sz w:val="18"/>
                <w:szCs w:val="18"/>
                <w:lang w:val="en-GB" w:eastAsia="ja-JP"/>
              </w:rPr>
              <w:t>Elements/</w:t>
            </w:r>
            <w:r w:rsidRPr="005143BA">
              <w:rPr>
                <w:rFonts w:cs="Arial"/>
                <w:bCs/>
                <w:sz w:val="18"/>
                <w:szCs w:val="18"/>
                <w:lang w:val="en-GB" w:eastAsia="ja-JP"/>
              </w:rPr>
              <w:t>Components/Subsystems</w:t>
            </w:r>
          </w:p>
          <w:p w14:paraId="2434805C" w14:textId="27258CCE" w:rsidR="000444DB" w:rsidRPr="00E56ADC" w:rsidRDefault="000444DB" w:rsidP="000444DB">
            <w:pPr>
              <w:pStyle w:val="Table-Text"/>
              <w:jc w:val="left"/>
              <w:rPr>
                <w:rFonts w:cs="Arial"/>
                <w:bCs/>
                <w:sz w:val="18"/>
                <w:szCs w:val="18"/>
                <w:lang w:val="en-GB" w:eastAsia="ja-JP"/>
              </w:rPr>
            </w:pPr>
            <w:r w:rsidRPr="003839BC">
              <w:rPr>
                <w:rFonts w:cs="Arial"/>
                <w:bCs/>
                <w:i/>
                <w:sz w:val="18"/>
                <w:szCs w:val="18"/>
                <w:lang w:val="en-GB" w:eastAsia="ja-JP"/>
              </w:rPr>
              <w:t xml:space="preserve">(GPDS: </w:t>
            </w:r>
            <w:r>
              <w:rPr>
                <w:rFonts w:cs="Arial"/>
                <w:bCs/>
                <w:i/>
                <w:sz w:val="18"/>
                <w:szCs w:val="18"/>
                <w:lang w:val="en-GB" w:eastAsia="ja-JP"/>
              </w:rPr>
              <w:t>UNV0/UPV0, GTDS: &lt;AR&gt;</w:t>
            </w:r>
            <w:r w:rsidRPr="003839BC">
              <w:rPr>
                <w:rFonts w:cs="Arial"/>
                <w:bCs/>
                <w:i/>
                <w:sz w:val="18"/>
                <w:szCs w:val="18"/>
                <w:lang w:val="en-GB" w:eastAsia="ja-JP"/>
              </w:rPr>
              <w:t>)</w:t>
            </w:r>
          </w:p>
        </w:tc>
        <w:tc>
          <w:tcPr>
            <w:tcW w:w="3997" w:type="dxa"/>
            <w:vAlign w:val="center"/>
          </w:tcPr>
          <w:p w14:paraId="0D2CFED9" w14:textId="08C96B9B" w:rsidR="000444DB" w:rsidRPr="00E56ADC" w:rsidRDefault="000444DB" w:rsidP="000444DB">
            <w:pPr>
              <w:pStyle w:val="Table-Text"/>
              <w:jc w:val="left"/>
              <w:rPr>
                <w:rFonts w:cs="Arial"/>
                <w:sz w:val="18"/>
                <w:szCs w:val="18"/>
                <w:lang w:val="en-GB" w:eastAsia="ja-JP"/>
              </w:rPr>
            </w:pPr>
            <w:r w:rsidRPr="006462E0">
              <w:rPr>
                <w:sz w:val="18"/>
                <w:szCs w:val="18"/>
              </w:rPr>
              <w:t>V&amp;V acceptance criteria</w:t>
            </w:r>
          </w:p>
        </w:tc>
        <w:tc>
          <w:tcPr>
            <w:tcW w:w="889" w:type="dxa"/>
          </w:tcPr>
          <w:p w14:paraId="123991DE" w14:textId="15BA2A43" w:rsidR="000444DB" w:rsidRDefault="000444DB" w:rsidP="000444DB">
            <w:pPr>
              <w:pStyle w:val="Table-Text"/>
              <w:jc w:val="center"/>
              <w:rPr>
                <w:rFonts w:cs="Arial"/>
                <w:sz w:val="18"/>
                <w:szCs w:val="18"/>
                <w:lang w:val="en-GB" w:eastAsia="ja-JP"/>
              </w:rPr>
            </w:pPr>
          </w:p>
        </w:tc>
      </w:tr>
    </w:tbl>
    <w:p w14:paraId="465F60AF" w14:textId="60D98C20" w:rsidR="000211D0" w:rsidRPr="006462E0" w:rsidRDefault="000211D0" w:rsidP="008A3183">
      <w:pPr>
        <w:pStyle w:val="Caption"/>
      </w:pPr>
      <w:bookmarkStart w:id="335" w:name="_Toc283497539"/>
      <w:bookmarkStart w:id="336" w:name="_Toc229188630"/>
      <w:bookmarkStart w:id="337" w:name="_Toc524090347"/>
      <w:r w:rsidRPr="006462E0">
        <w:t xml:space="preserve">Table </w:t>
      </w:r>
      <w:r w:rsidRPr="006462E0">
        <w:fldChar w:fldCharType="begin"/>
      </w:r>
      <w:r w:rsidRPr="006462E0">
        <w:instrText xml:space="preserve"> SEQ Table \* ARABIC </w:instrText>
      </w:r>
      <w:r w:rsidRPr="006462E0">
        <w:fldChar w:fldCharType="separate"/>
      </w:r>
      <w:r w:rsidR="0084278B">
        <w:rPr>
          <w:noProof/>
        </w:rPr>
        <w:t>77</w:t>
      </w:r>
      <w:r w:rsidRPr="006462E0">
        <w:fldChar w:fldCharType="end"/>
      </w:r>
      <w:r w:rsidR="00B81A22">
        <w:t>:</w:t>
      </w:r>
      <w:r w:rsidRPr="006462E0">
        <w:t xml:space="preserve"> Checklist for Completeness of </w:t>
      </w:r>
      <w:bookmarkEnd w:id="335"/>
      <w:bookmarkEnd w:id="336"/>
      <w:r w:rsidR="00305121" w:rsidRPr="00305121">
        <w:t>Safety Requirements Specification</w:t>
      </w:r>
      <w:bookmarkEnd w:id="337"/>
    </w:p>
    <w:p w14:paraId="465F60B0" w14:textId="77777777" w:rsidR="000211D0" w:rsidRPr="006462E0" w:rsidRDefault="000211D0" w:rsidP="008A3183">
      <w:pPr>
        <w:pStyle w:val="Heading2"/>
        <w:keepNext w:val="0"/>
      </w:pPr>
      <w:bookmarkStart w:id="338" w:name="_Toc232396391"/>
      <w:bookmarkStart w:id="339" w:name="_Toc524090269"/>
      <w:r w:rsidRPr="006462E0">
        <w:t>Review Exceptions / Deviations / Findings</w:t>
      </w:r>
      <w:bookmarkEnd w:id="338"/>
      <w:bookmarkEnd w:id="339"/>
    </w:p>
    <w:p w14:paraId="465F60B1" w14:textId="77777777" w:rsidR="00F752B8" w:rsidRPr="006462E0" w:rsidRDefault="00F752B8" w:rsidP="008A3183">
      <w:pPr>
        <w:rPr>
          <w:i/>
          <w:color w:val="808080"/>
        </w:rPr>
      </w:pPr>
      <w:r w:rsidRPr="006462E0">
        <w:rPr>
          <w:i/>
          <w:color w:val="808080"/>
        </w:rPr>
        <w:t>Insert project-relevant Input</w:t>
      </w:r>
    </w:p>
    <w:p w14:paraId="465F60B2" w14:textId="77777777" w:rsidR="000211D0" w:rsidRPr="006462E0" w:rsidRDefault="000211D0" w:rsidP="008A3183">
      <w:pPr>
        <w:rPr>
          <w:b/>
        </w:rPr>
      </w:pPr>
    </w:p>
    <w:p w14:paraId="465F60B3" w14:textId="77777777" w:rsidR="000211D0" w:rsidRPr="006462E0" w:rsidRDefault="000211D0" w:rsidP="008A3183">
      <w:pPr>
        <w:pStyle w:val="Heading2"/>
        <w:keepNext w:val="0"/>
      </w:pPr>
      <w:bookmarkStart w:id="340" w:name="_Toc232396392"/>
      <w:bookmarkStart w:id="341" w:name="_Toc524090270"/>
      <w:r w:rsidRPr="006462E0">
        <w:t>Further Actions / Decisions</w:t>
      </w:r>
      <w:bookmarkEnd w:id="340"/>
      <w:bookmarkEnd w:id="341"/>
    </w:p>
    <w:p w14:paraId="465F60B4" w14:textId="77777777" w:rsidR="00F752B8" w:rsidRPr="006462E0" w:rsidRDefault="00F752B8" w:rsidP="008A3183">
      <w:pPr>
        <w:rPr>
          <w:i/>
          <w:color w:val="808080"/>
        </w:rPr>
      </w:pPr>
      <w:r w:rsidRPr="006462E0">
        <w:rPr>
          <w:i/>
          <w:color w:val="808080"/>
        </w:rPr>
        <w:t>Insert project-relevant Input</w:t>
      </w:r>
    </w:p>
    <w:p w14:paraId="465F60B5" w14:textId="77777777" w:rsidR="00BD29E1" w:rsidRPr="006462E0" w:rsidRDefault="00BD29E1" w:rsidP="008A3183"/>
    <w:sectPr w:rsidR="00BD29E1" w:rsidRPr="006462E0" w:rsidSect="00EE2347">
      <w:headerReference w:type="default" r:id="rId52"/>
      <w:footerReference w:type="default" r:id="rId53"/>
      <w:pgSz w:w="11907" w:h="16840" w:code="9"/>
      <w:pgMar w:top="1418" w:right="851" w:bottom="1134" w:left="851" w:header="397" w:footer="227" w:gutter="567"/>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9E18B" w16cid:durableId="1D7E32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D7D045" w14:textId="77777777" w:rsidR="001E7BAF" w:rsidRDefault="001E7BAF">
      <w:r>
        <w:separator/>
      </w:r>
    </w:p>
  </w:endnote>
  <w:endnote w:type="continuationSeparator" w:id="0">
    <w:p w14:paraId="613916EA" w14:textId="77777777" w:rsidR="001E7BAF" w:rsidRDefault="001E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BMWTypeRegular">
    <w:altName w:val="Arial"/>
    <w:charset w:val="00"/>
    <w:family w:val="swiss"/>
    <w:pitch w:val="variable"/>
    <w:sig w:usb0="8000002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9279F5" w14:paraId="465F60C1" w14:textId="77777777" w:rsidTr="00B41F1E">
      <w:trPr>
        <w:trHeight w:val="1340"/>
      </w:trPr>
      <w:tc>
        <w:tcPr>
          <w:tcW w:w="7436" w:type="dxa"/>
          <w:vAlign w:val="center"/>
        </w:tcPr>
        <w:p w14:paraId="5703C6A3" w14:textId="7F62EF79" w:rsidR="009279F5" w:rsidRPr="00ED512F" w:rsidRDefault="009279F5" w:rsidP="00ED512F">
          <w:pPr>
            <w:pStyle w:val="Footer"/>
            <w:spacing w:after="0"/>
            <w:jc w:val="left"/>
            <w:rPr>
              <w:rFonts w:cs="Arial"/>
              <w:sz w:val="16"/>
              <w:szCs w:val="16"/>
            </w:rPr>
          </w:pPr>
          <w:r>
            <w:rPr>
              <w:iCs/>
              <w:sz w:val="16"/>
              <w:szCs w:val="16"/>
              <w:lang w:val="en-US"/>
            </w:rPr>
            <w:t xml:space="preserve">Record Owner: </w:t>
          </w:r>
          <w:r w:rsidRPr="00ED512F">
            <w:rPr>
              <w:rFonts w:cs="Arial"/>
              <w:sz w:val="16"/>
              <w:szCs w:val="16"/>
            </w:rPr>
            <w:t xml:space="preserve">Sangeetha Sangameswaran, Brennan Hamilton, </w:t>
          </w:r>
          <w:r w:rsidRPr="00ED512F">
            <w:rPr>
              <w:rFonts w:cs="Arial"/>
              <w:sz w:val="16"/>
              <w:szCs w:val="16"/>
            </w:rPr>
            <w:br/>
            <w:t>Agish George, Olukoyejo Oyesiku</w:t>
          </w:r>
        </w:p>
        <w:p w14:paraId="46E845EA" w14:textId="77777777" w:rsidR="009279F5" w:rsidRPr="004E7B90" w:rsidRDefault="009279F5" w:rsidP="00ED512F">
          <w:pPr>
            <w:pStyle w:val="Footer"/>
            <w:spacing w:after="0"/>
            <w:jc w:val="left"/>
            <w:rPr>
              <w:snapToGrid w:val="0"/>
              <w:sz w:val="16"/>
              <w:lang w:val="en-US"/>
            </w:rPr>
          </w:pPr>
          <w:r w:rsidRPr="004E7B90">
            <w:rPr>
              <w:snapToGrid w:val="0"/>
              <w:sz w:val="16"/>
              <w:lang w:val="en-US"/>
            </w:rPr>
            <w:t>GIS1 Item Number: 27.60/35</w:t>
          </w:r>
        </w:p>
        <w:p w14:paraId="57CEEEA9" w14:textId="77777777" w:rsidR="009279F5" w:rsidRPr="004E7B90" w:rsidRDefault="009279F5" w:rsidP="00ED512F">
          <w:pPr>
            <w:pStyle w:val="Footer"/>
            <w:spacing w:after="0"/>
            <w:jc w:val="left"/>
            <w:rPr>
              <w:snapToGrid w:val="0"/>
              <w:sz w:val="16"/>
              <w:lang w:val="en-US"/>
            </w:rPr>
          </w:pPr>
          <w:r w:rsidRPr="004E7B90">
            <w:rPr>
              <w:snapToGrid w:val="0"/>
              <w:sz w:val="16"/>
              <w:lang w:val="en-US"/>
            </w:rPr>
            <w:t>GIS2 Classification: Confidential</w:t>
          </w:r>
        </w:p>
        <w:p w14:paraId="465F60BF" w14:textId="4CEE487A" w:rsidR="009279F5" w:rsidRPr="001F03DD" w:rsidRDefault="009279F5" w:rsidP="00ED512F">
          <w:pPr>
            <w:pStyle w:val="Footer"/>
            <w:spacing w:after="0"/>
            <w:jc w:val="left"/>
            <w:rPr>
              <w:rFonts w:cs="Arial"/>
              <w:sz w:val="16"/>
              <w:szCs w:val="16"/>
            </w:rPr>
          </w:pPr>
          <w:r w:rsidRPr="00983155">
            <w:rPr>
              <w:snapToGrid w:val="0"/>
              <w:sz w:val="16"/>
              <w:lang w:val="en-US"/>
            </w:rPr>
            <w:t xml:space="preserve">Filename: </w:t>
          </w:r>
          <w:r>
            <w:rPr>
              <w:rFonts w:cs="Arial"/>
              <w:sz w:val="16"/>
              <w:szCs w:val="16"/>
            </w:rPr>
            <w:t>FFSD04</w:t>
          </w:r>
          <w:r w:rsidRPr="00374389">
            <w:rPr>
              <w:rFonts w:cs="Arial"/>
              <w:sz w:val="16"/>
              <w:szCs w:val="16"/>
            </w:rPr>
            <w:t>_</w:t>
          </w:r>
          <w:r>
            <w:rPr>
              <w:rFonts w:cs="Arial"/>
              <w:sz w:val="16"/>
              <w:szCs w:val="16"/>
            </w:rPr>
            <w:t>SafetyReqSpec_</w:t>
          </w:r>
          <w:r w:rsidRPr="003A4E92">
            <w:rPr>
              <w:rFonts w:cs="Arial"/>
              <w:sz w:val="16"/>
              <w:szCs w:val="16"/>
            </w:rPr>
            <w:t>Multi-Module OTA</w:t>
          </w:r>
        </w:p>
      </w:tc>
      <w:tc>
        <w:tcPr>
          <w:tcW w:w="2340" w:type="dxa"/>
          <w:vAlign w:val="center"/>
        </w:tcPr>
        <w:p w14:paraId="6AC5B27E" w14:textId="2C197FC6" w:rsidR="009279F5" w:rsidRPr="009652C1" w:rsidRDefault="009279F5" w:rsidP="009652C1">
          <w:pPr>
            <w:pStyle w:val="Footer"/>
            <w:spacing w:after="0"/>
            <w:jc w:val="left"/>
            <w:rPr>
              <w:rFonts w:cs="Arial"/>
              <w:sz w:val="16"/>
              <w:szCs w:val="16"/>
            </w:rPr>
          </w:pPr>
          <w:r w:rsidRPr="00EB1D46">
            <w:rPr>
              <w:snapToGrid w:val="0"/>
              <w:sz w:val="16"/>
              <w:lang w:val="en-US"/>
            </w:rPr>
            <w:t>Date Issued:</w:t>
          </w:r>
          <w:r>
            <w:rPr>
              <w:rFonts w:cs="Arial"/>
              <w:sz w:val="16"/>
              <w:szCs w:val="16"/>
            </w:rPr>
            <w:t xml:space="preserve"> 2018-08-29</w:t>
          </w:r>
        </w:p>
        <w:p w14:paraId="3D5D8B27" w14:textId="2767B564" w:rsidR="009279F5" w:rsidRPr="00EB1D46" w:rsidRDefault="009279F5" w:rsidP="007300F9">
          <w:pPr>
            <w:pStyle w:val="Footer"/>
            <w:spacing w:after="0"/>
            <w:rPr>
              <w:snapToGrid w:val="0"/>
              <w:sz w:val="16"/>
              <w:lang w:val="en-US"/>
            </w:rPr>
          </w:pPr>
          <w:r w:rsidRPr="00EB1D46">
            <w:rPr>
              <w:snapToGrid w:val="0"/>
              <w:sz w:val="16"/>
              <w:lang w:val="en-US"/>
            </w:rPr>
            <w:t xml:space="preserve">Date Revised: </w:t>
          </w:r>
          <w:r>
            <w:rPr>
              <w:rFonts w:cs="Arial"/>
              <w:sz w:val="16"/>
              <w:szCs w:val="16"/>
            </w:rPr>
            <w:t>2018-09-07</w:t>
          </w:r>
        </w:p>
        <w:p w14:paraId="48B028EA" w14:textId="6AD9BE52" w:rsidR="009279F5" w:rsidRPr="00EB1D46" w:rsidRDefault="009279F5" w:rsidP="007300F9">
          <w:pPr>
            <w:pStyle w:val="Footer"/>
            <w:spacing w:after="0"/>
            <w:rPr>
              <w:rStyle w:val="PageNumber"/>
              <w:snapToGrid w:val="0"/>
              <w:sz w:val="16"/>
              <w:lang w:val="en-US"/>
            </w:rPr>
          </w:pPr>
          <w:r w:rsidRPr="00EB1D46">
            <w:rPr>
              <w:snapToGrid w:val="0"/>
              <w:sz w:val="16"/>
              <w:lang w:val="en-US"/>
            </w:rPr>
            <w:t xml:space="preserve">Page </w:t>
          </w:r>
          <w:r w:rsidRPr="00EB1D46">
            <w:rPr>
              <w:snapToGrid w:val="0"/>
              <w:sz w:val="16"/>
              <w:lang w:val="en-US"/>
            </w:rPr>
            <w:fldChar w:fldCharType="begin"/>
          </w:r>
          <w:r w:rsidRPr="00EB1D46">
            <w:rPr>
              <w:snapToGrid w:val="0"/>
              <w:sz w:val="16"/>
              <w:lang w:val="en-US"/>
            </w:rPr>
            <w:instrText xml:space="preserve"> PAGE  \* Arabic  \* MERGEFORMAT </w:instrText>
          </w:r>
          <w:r w:rsidRPr="00EB1D46">
            <w:rPr>
              <w:snapToGrid w:val="0"/>
              <w:sz w:val="16"/>
              <w:lang w:val="en-US"/>
            </w:rPr>
            <w:fldChar w:fldCharType="separate"/>
          </w:r>
          <w:r w:rsidR="0084278B">
            <w:rPr>
              <w:noProof/>
              <w:snapToGrid w:val="0"/>
              <w:sz w:val="16"/>
              <w:lang w:val="en-US"/>
            </w:rPr>
            <w:t>1</w:t>
          </w:r>
          <w:r w:rsidRPr="00EB1D46">
            <w:rPr>
              <w:snapToGrid w:val="0"/>
              <w:sz w:val="16"/>
              <w:lang w:val="en-US"/>
            </w:rPr>
            <w:fldChar w:fldCharType="end"/>
          </w:r>
          <w:r w:rsidRPr="00EB1D46">
            <w:rPr>
              <w:snapToGrid w:val="0"/>
              <w:sz w:val="16"/>
              <w:lang w:val="en-US"/>
            </w:rPr>
            <w:t xml:space="preserve"> of </w:t>
          </w:r>
          <w:r w:rsidRPr="00EB1D46">
            <w:rPr>
              <w:rStyle w:val="PageNumber"/>
              <w:snapToGrid w:val="0"/>
              <w:sz w:val="16"/>
              <w:lang w:val="en-US"/>
            </w:rPr>
            <w:fldChar w:fldCharType="begin"/>
          </w:r>
          <w:r w:rsidRPr="00EB1D46">
            <w:rPr>
              <w:rStyle w:val="PageNumber"/>
              <w:snapToGrid w:val="0"/>
              <w:sz w:val="16"/>
              <w:lang w:val="en-US"/>
            </w:rPr>
            <w:instrText xml:space="preserve"> NUMPAGES </w:instrText>
          </w:r>
          <w:r w:rsidRPr="00EB1D46">
            <w:rPr>
              <w:rStyle w:val="PageNumber"/>
              <w:snapToGrid w:val="0"/>
              <w:sz w:val="16"/>
              <w:lang w:val="en-US"/>
            </w:rPr>
            <w:fldChar w:fldCharType="separate"/>
          </w:r>
          <w:r w:rsidR="0084278B">
            <w:rPr>
              <w:rStyle w:val="PageNumber"/>
              <w:noProof/>
              <w:snapToGrid w:val="0"/>
              <w:sz w:val="16"/>
              <w:lang w:val="en-US"/>
            </w:rPr>
            <w:t>151</w:t>
          </w:r>
          <w:r w:rsidRPr="00EB1D46">
            <w:rPr>
              <w:rStyle w:val="PageNumber"/>
              <w:snapToGrid w:val="0"/>
              <w:sz w:val="16"/>
              <w:lang w:val="en-US"/>
            </w:rPr>
            <w:fldChar w:fldCharType="end"/>
          </w:r>
        </w:p>
        <w:p w14:paraId="465F60C0" w14:textId="77777777" w:rsidR="009279F5" w:rsidRPr="00EB1D46" w:rsidRDefault="009279F5" w:rsidP="00D34EF4">
          <w:pPr>
            <w:pStyle w:val="Footer"/>
            <w:spacing w:after="0"/>
            <w:jc w:val="center"/>
            <w:rPr>
              <w:snapToGrid w:val="0"/>
              <w:lang w:val="en-US"/>
            </w:rPr>
          </w:pPr>
        </w:p>
      </w:tc>
    </w:tr>
  </w:tbl>
  <w:p w14:paraId="465F60C8" w14:textId="77777777" w:rsidR="009279F5" w:rsidRPr="00430C27" w:rsidRDefault="009279F5" w:rsidP="00F3103C">
    <w:pPr>
      <w:pStyle w:val="Footer"/>
      <w:rPr>
        <w:sz w:val="4"/>
        <w:szCs w:val="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5DB2B" w14:textId="77777777" w:rsidR="001E7BAF" w:rsidRDefault="001E7BAF">
      <w:r>
        <w:separator/>
      </w:r>
    </w:p>
  </w:footnote>
  <w:footnote w:type="continuationSeparator" w:id="0">
    <w:p w14:paraId="1DFA46B7" w14:textId="77777777" w:rsidR="001E7BAF" w:rsidRDefault="001E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5" w:type="dxa"/>
      <w:tblInd w:w="66" w:type="dxa"/>
      <w:tblBorders>
        <w:bottom w:val="single" w:sz="4" w:space="0" w:color="auto"/>
      </w:tblBorders>
      <w:tblLook w:val="01E0" w:firstRow="1" w:lastRow="1" w:firstColumn="1" w:lastColumn="1" w:noHBand="0" w:noVBand="0"/>
    </w:tblPr>
    <w:tblGrid>
      <w:gridCol w:w="2023"/>
      <w:gridCol w:w="6008"/>
      <w:gridCol w:w="1684"/>
    </w:tblGrid>
    <w:tr w:rsidR="009279F5" w14:paraId="465F60BD" w14:textId="77777777" w:rsidTr="005E0FF0">
      <w:trPr>
        <w:trHeight w:val="357"/>
      </w:trPr>
      <w:tc>
        <w:tcPr>
          <w:tcW w:w="2019" w:type="dxa"/>
        </w:tcPr>
        <w:p w14:paraId="465F60BA" w14:textId="77777777" w:rsidR="009279F5" w:rsidRPr="00F92EEE" w:rsidRDefault="009279F5" w:rsidP="00D34EF4">
          <w:pPr>
            <w:pStyle w:val="Header"/>
            <w:rPr>
              <w:szCs w:val="20"/>
            </w:rPr>
          </w:pPr>
          <w:r>
            <w:rPr>
              <w:noProof/>
              <w:lang w:val="en-US"/>
            </w:rPr>
            <w:drawing>
              <wp:inline distT="0" distB="0" distL="0" distR="0" wp14:anchorId="465F60C9" wp14:editId="465F60CA">
                <wp:extent cx="1147445" cy="569595"/>
                <wp:effectExtent l="0" t="0" r="0" b="1905"/>
                <wp:docPr id="1" name="Bild 1" descr="For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7445" cy="569595"/>
                        </a:xfrm>
                        <a:prstGeom prst="rect">
                          <a:avLst/>
                        </a:prstGeom>
                        <a:noFill/>
                        <a:ln>
                          <a:noFill/>
                        </a:ln>
                      </pic:spPr>
                    </pic:pic>
                  </a:graphicData>
                </a:graphic>
              </wp:inline>
            </w:drawing>
          </w:r>
        </w:p>
      </w:tc>
      <w:tc>
        <w:tcPr>
          <w:tcW w:w="6011" w:type="dxa"/>
          <w:vAlign w:val="center"/>
        </w:tcPr>
        <w:p w14:paraId="465F60BB" w14:textId="36D7BF9F" w:rsidR="009279F5" w:rsidRPr="004F050A" w:rsidRDefault="009279F5" w:rsidP="00306C59">
          <w:pPr>
            <w:pStyle w:val="Header"/>
            <w:jc w:val="center"/>
            <w:rPr>
              <w:b/>
              <w:bCs/>
              <w:sz w:val="24"/>
            </w:rPr>
          </w:pPr>
          <w:r>
            <w:rPr>
              <w:b/>
              <w:bCs/>
              <w:sz w:val="24"/>
            </w:rPr>
            <w:t xml:space="preserve">FFSD04 </w:t>
          </w:r>
          <w:r w:rsidRPr="0015327F">
            <w:rPr>
              <w:b/>
              <w:bCs/>
              <w:sz w:val="24"/>
            </w:rPr>
            <w:t xml:space="preserve">Safety </w:t>
          </w:r>
          <w:r>
            <w:rPr>
              <w:b/>
              <w:bCs/>
              <w:sz w:val="24"/>
            </w:rPr>
            <w:t>Requirements Specification</w:t>
          </w:r>
        </w:p>
      </w:tc>
      <w:tc>
        <w:tcPr>
          <w:tcW w:w="1685" w:type="dxa"/>
          <w:vAlign w:val="center"/>
        </w:tcPr>
        <w:p w14:paraId="465F60BC" w14:textId="77777777" w:rsidR="009279F5" w:rsidRPr="00F92EEE" w:rsidRDefault="009279F5" w:rsidP="00D34EF4">
          <w:pPr>
            <w:pStyle w:val="Header"/>
            <w:rPr>
              <w:szCs w:val="20"/>
            </w:rPr>
          </w:pPr>
        </w:p>
      </w:tc>
    </w:tr>
  </w:tbl>
  <w:p w14:paraId="465F60BE" w14:textId="77777777" w:rsidR="009279F5" w:rsidRPr="00AA5767" w:rsidRDefault="009279F5">
    <w:pPr>
      <w:pStyle w:val="Heade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63045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106C73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lang w:val="en-GB"/>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8652C87"/>
    <w:multiLevelType w:val="hybridMultilevel"/>
    <w:tmpl w:val="D2FA44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060C2A"/>
    <w:multiLevelType w:val="hybridMultilevel"/>
    <w:tmpl w:val="354CF456"/>
    <w:lvl w:ilvl="0" w:tplc="84B8F52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05F4C"/>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A0006"/>
    <w:multiLevelType w:val="hybridMultilevel"/>
    <w:tmpl w:val="0B366AAC"/>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pStyle w:val="BodyText4"/>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273025"/>
    <w:multiLevelType w:val="hybridMultilevel"/>
    <w:tmpl w:val="760879F4"/>
    <w:lvl w:ilvl="0" w:tplc="840E89A2">
      <w:start w:val="1"/>
      <w:numFmt w:val="bullet"/>
      <w:pStyle w:val="StandardList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0E3BB2"/>
    <w:multiLevelType w:val="hybridMultilevel"/>
    <w:tmpl w:val="D2B88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AC7317"/>
    <w:multiLevelType w:val="hybridMultilevel"/>
    <w:tmpl w:val="2996E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0A236D"/>
    <w:multiLevelType w:val="hybridMultilevel"/>
    <w:tmpl w:val="BAA83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F60ADB"/>
    <w:multiLevelType w:val="hybridMultilevel"/>
    <w:tmpl w:val="6442BA64"/>
    <w:lvl w:ilvl="0" w:tplc="04090001">
      <w:start w:val="1"/>
      <w:numFmt w:val="bullet"/>
      <w:lvlText w:val=""/>
      <w:lvlJc w:val="left"/>
      <w:pPr>
        <w:tabs>
          <w:tab w:val="num" w:pos="833"/>
        </w:tabs>
        <w:ind w:left="833" w:hanging="360"/>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1" w15:restartNumberingAfterBreak="0">
    <w:nsid w:val="32CB4F8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32E06954"/>
    <w:multiLevelType w:val="hybridMultilevel"/>
    <w:tmpl w:val="D13EE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43210C"/>
    <w:multiLevelType w:val="hybridMultilevel"/>
    <w:tmpl w:val="2362D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CA24F1"/>
    <w:multiLevelType w:val="hybridMultilevel"/>
    <w:tmpl w:val="BA106952"/>
    <w:lvl w:ilvl="0" w:tplc="8B18A4D8">
      <w:start w:val="1"/>
      <w:numFmt w:val="bullet"/>
      <w:lvlRestart w:val="0"/>
      <w:lvlText w:val=""/>
      <w:lvlJc w:val="left"/>
      <w:pPr>
        <w:tabs>
          <w:tab w:val="num" w:pos="833"/>
        </w:tabs>
        <w:ind w:left="833" w:hanging="363"/>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5" w15:restartNumberingAfterBreak="0">
    <w:nsid w:val="4E014A6E"/>
    <w:multiLevelType w:val="hybridMultilevel"/>
    <w:tmpl w:val="4A52AC1E"/>
    <w:lvl w:ilvl="0" w:tplc="61EE5682">
      <w:start w:val="1"/>
      <w:numFmt w:val="decimalZero"/>
      <w:lvlText w:val="Con %1:"/>
      <w:lvlJc w:val="left"/>
      <w:pPr>
        <w:tabs>
          <w:tab w:val="num" w:pos="360"/>
        </w:tabs>
        <w:ind w:left="3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17E0E96"/>
    <w:multiLevelType w:val="hybridMultilevel"/>
    <w:tmpl w:val="66C04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A660FA"/>
    <w:multiLevelType w:val="hybridMultilevel"/>
    <w:tmpl w:val="644E9A3E"/>
    <w:lvl w:ilvl="0" w:tplc="AB324CD4">
      <w:start w:val="1"/>
      <w:numFmt w:val="bullet"/>
      <w:lvlText w:val=""/>
      <w:lvlJc w:val="left"/>
      <w:pPr>
        <w:ind w:left="720" w:hanging="360"/>
      </w:pPr>
      <w:rPr>
        <w:rFonts w:ascii="Symbol" w:hAnsi="Symbol" w:hint="default"/>
        <w:color w:val="D9D9D9" w:themeColor="background1" w:themeShade="D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207C80"/>
    <w:multiLevelType w:val="multilevel"/>
    <w:tmpl w:val="1590A562"/>
    <w:styleLink w:val="Standardaufgezhlt"/>
    <w:lvl w:ilvl="0">
      <w:start w:val="1"/>
      <w:numFmt w:val="bullet"/>
      <w:lvlText w:val=""/>
      <w:lvlJc w:val="left"/>
      <w:pPr>
        <w:tabs>
          <w:tab w:val="num" w:pos="720"/>
        </w:tabs>
        <w:ind w:left="720" w:hanging="360"/>
      </w:pPr>
      <w:rPr>
        <w:rFonts w:ascii="Symbol" w:hAnsi="Symbol"/>
        <w:spacing w:val="0"/>
        <w:position w:val="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0A79F7"/>
    <w:multiLevelType w:val="hybridMultilevel"/>
    <w:tmpl w:val="793E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num w:numId="1">
    <w:abstractNumId w:val="1"/>
  </w:num>
  <w:num w:numId="2">
    <w:abstractNumId w:val="21"/>
  </w:num>
  <w:num w:numId="3">
    <w:abstractNumId w:val="6"/>
  </w:num>
  <w:num w:numId="4">
    <w:abstractNumId w:val="18"/>
  </w:num>
  <w:num w:numId="5">
    <w:abstractNumId w:val="19"/>
  </w:num>
  <w:num w:numId="6">
    <w:abstractNumId w:val="5"/>
  </w:num>
  <w:num w:numId="7">
    <w:abstractNumId w:val="0"/>
  </w:num>
  <w:num w:numId="8">
    <w:abstractNumId w:val="9"/>
  </w:num>
  <w:num w:numId="9">
    <w:abstractNumId w:val="11"/>
  </w:num>
  <w:num w:numId="10">
    <w:abstractNumId w:val="10"/>
  </w:num>
  <w:num w:numId="11">
    <w:abstractNumId w:val="15"/>
  </w:num>
  <w:num w:numId="12">
    <w:abstractNumId w:val="14"/>
  </w:num>
  <w:num w:numId="13">
    <w:abstractNumId w:val="13"/>
  </w:num>
  <w:num w:numId="14">
    <w:abstractNumId w:val="20"/>
  </w:num>
  <w:num w:numId="15">
    <w:abstractNumId w:val="8"/>
  </w:num>
  <w:num w:numId="16">
    <w:abstractNumId w:val="1"/>
  </w:num>
  <w:num w:numId="17">
    <w:abstractNumId w:val="3"/>
  </w:num>
  <w:num w:numId="18">
    <w:abstractNumId w:val="16"/>
  </w:num>
  <w:num w:numId="19">
    <w:abstractNumId w:val="2"/>
  </w:num>
  <w:num w:numId="20">
    <w:abstractNumId w:val="7"/>
  </w:num>
  <w:num w:numId="21">
    <w:abstractNumId w:val="17"/>
  </w:num>
  <w:num w:numId="22">
    <w:abstractNumId w:val="12"/>
  </w:num>
  <w:num w:numId="23">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D3B"/>
    <w:rsid w:val="00000CA8"/>
    <w:rsid w:val="00002548"/>
    <w:rsid w:val="0000388F"/>
    <w:rsid w:val="00004BFE"/>
    <w:rsid w:val="000056D0"/>
    <w:rsid w:val="0000578A"/>
    <w:rsid w:val="00005BEB"/>
    <w:rsid w:val="00006839"/>
    <w:rsid w:val="00006BA9"/>
    <w:rsid w:val="000079D6"/>
    <w:rsid w:val="00011A16"/>
    <w:rsid w:val="00011FAE"/>
    <w:rsid w:val="0001259F"/>
    <w:rsid w:val="00012B64"/>
    <w:rsid w:val="00012CA1"/>
    <w:rsid w:val="00013540"/>
    <w:rsid w:val="00013C7D"/>
    <w:rsid w:val="00013F10"/>
    <w:rsid w:val="00014030"/>
    <w:rsid w:val="000142B6"/>
    <w:rsid w:val="00014BAF"/>
    <w:rsid w:val="00015E76"/>
    <w:rsid w:val="00017017"/>
    <w:rsid w:val="0001760C"/>
    <w:rsid w:val="00020BFE"/>
    <w:rsid w:val="00020C1A"/>
    <w:rsid w:val="000211D0"/>
    <w:rsid w:val="00021E89"/>
    <w:rsid w:val="00022D42"/>
    <w:rsid w:val="00022DE7"/>
    <w:rsid w:val="000248E6"/>
    <w:rsid w:val="00025A69"/>
    <w:rsid w:val="000274BA"/>
    <w:rsid w:val="00027794"/>
    <w:rsid w:val="0003035D"/>
    <w:rsid w:val="00030E24"/>
    <w:rsid w:val="00031339"/>
    <w:rsid w:val="00032D35"/>
    <w:rsid w:val="0003308F"/>
    <w:rsid w:val="00033242"/>
    <w:rsid w:val="00033BFB"/>
    <w:rsid w:val="000346BA"/>
    <w:rsid w:val="00034ED8"/>
    <w:rsid w:val="00035380"/>
    <w:rsid w:val="000357BE"/>
    <w:rsid w:val="00035963"/>
    <w:rsid w:val="00036505"/>
    <w:rsid w:val="000371B8"/>
    <w:rsid w:val="00037B70"/>
    <w:rsid w:val="00040C89"/>
    <w:rsid w:val="00041133"/>
    <w:rsid w:val="0004274A"/>
    <w:rsid w:val="00044462"/>
    <w:rsid w:val="000444DB"/>
    <w:rsid w:val="000455C1"/>
    <w:rsid w:val="00046780"/>
    <w:rsid w:val="00046E93"/>
    <w:rsid w:val="00047F31"/>
    <w:rsid w:val="000509E0"/>
    <w:rsid w:val="00050C88"/>
    <w:rsid w:val="00052234"/>
    <w:rsid w:val="000527A8"/>
    <w:rsid w:val="00053686"/>
    <w:rsid w:val="0005405D"/>
    <w:rsid w:val="0005414D"/>
    <w:rsid w:val="00055801"/>
    <w:rsid w:val="00055FEF"/>
    <w:rsid w:val="00056743"/>
    <w:rsid w:val="00056942"/>
    <w:rsid w:val="00056BB2"/>
    <w:rsid w:val="0005750C"/>
    <w:rsid w:val="00057E19"/>
    <w:rsid w:val="00060284"/>
    <w:rsid w:val="000603C0"/>
    <w:rsid w:val="000606C4"/>
    <w:rsid w:val="000606CB"/>
    <w:rsid w:val="00060CAD"/>
    <w:rsid w:val="00061013"/>
    <w:rsid w:val="00062F91"/>
    <w:rsid w:val="00063B30"/>
    <w:rsid w:val="00064096"/>
    <w:rsid w:val="00064807"/>
    <w:rsid w:val="000649C0"/>
    <w:rsid w:val="00065037"/>
    <w:rsid w:val="00065DAC"/>
    <w:rsid w:val="00065FDF"/>
    <w:rsid w:val="0006652F"/>
    <w:rsid w:val="00067226"/>
    <w:rsid w:val="00067263"/>
    <w:rsid w:val="000673C2"/>
    <w:rsid w:val="000706FC"/>
    <w:rsid w:val="000709F1"/>
    <w:rsid w:val="00070A94"/>
    <w:rsid w:val="00071B39"/>
    <w:rsid w:val="00072C8A"/>
    <w:rsid w:val="00073559"/>
    <w:rsid w:val="00073B14"/>
    <w:rsid w:val="00073E26"/>
    <w:rsid w:val="00074E1C"/>
    <w:rsid w:val="00076EAF"/>
    <w:rsid w:val="000777A4"/>
    <w:rsid w:val="0008047D"/>
    <w:rsid w:val="00080D11"/>
    <w:rsid w:val="0008115E"/>
    <w:rsid w:val="000819BB"/>
    <w:rsid w:val="00082BCF"/>
    <w:rsid w:val="00083E19"/>
    <w:rsid w:val="0008400B"/>
    <w:rsid w:val="00084C4D"/>
    <w:rsid w:val="00084D18"/>
    <w:rsid w:val="000854AB"/>
    <w:rsid w:val="00086CAA"/>
    <w:rsid w:val="00086CBB"/>
    <w:rsid w:val="000901E7"/>
    <w:rsid w:val="000908B8"/>
    <w:rsid w:val="00090B1A"/>
    <w:rsid w:val="00090D7F"/>
    <w:rsid w:val="00091FD2"/>
    <w:rsid w:val="000928F5"/>
    <w:rsid w:val="00093810"/>
    <w:rsid w:val="00093AE3"/>
    <w:rsid w:val="00094204"/>
    <w:rsid w:val="000944EC"/>
    <w:rsid w:val="00095060"/>
    <w:rsid w:val="000965CD"/>
    <w:rsid w:val="00096A3B"/>
    <w:rsid w:val="00097908"/>
    <w:rsid w:val="000A3B64"/>
    <w:rsid w:val="000A4188"/>
    <w:rsid w:val="000A56A4"/>
    <w:rsid w:val="000A5B97"/>
    <w:rsid w:val="000A63F5"/>
    <w:rsid w:val="000A67FF"/>
    <w:rsid w:val="000B154B"/>
    <w:rsid w:val="000B4610"/>
    <w:rsid w:val="000B4642"/>
    <w:rsid w:val="000B4C56"/>
    <w:rsid w:val="000B4EC4"/>
    <w:rsid w:val="000B54CD"/>
    <w:rsid w:val="000B6218"/>
    <w:rsid w:val="000B7B16"/>
    <w:rsid w:val="000B7CB6"/>
    <w:rsid w:val="000B7F30"/>
    <w:rsid w:val="000C0DBC"/>
    <w:rsid w:val="000C1480"/>
    <w:rsid w:val="000C209D"/>
    <w:rsid w:val="000C25CF"/>
    <w:rsid w:val="000C25FE"/>
    <w:rsid w:val="000C6F18"/>
    <w:rsid w:val="000C6F8D"/>
    <w:rsid w:val="000C77A9"/>
    <w:rsid w:val="000C7AAE"/>
    <w:rsid w:val="000D01A5"/>
    <w:rsid w:val="000D0D07"/>
    <w:rsid w:val="000D1456"/>
    <w:rsid w:val="000D2590"/>
    <w:rsid w:val="000D308B"/>
    <w:rsid w:val="000D3254"/>
    <w:rsid w:val="000D349D"/>
    <w:rsid w:val="000D3B05"/>
    <w:rsid w:val="000D5C1A"/>
    <w:rsid w:val="000D6725"/>
    <w:rsid w:val="000D7A27"/>
    <w:rsid w:val="000E0421"/>
    <w:rsid w:val="000E1245"/>
    <w:rsid w:val="000E1270"/>
    <w:rsid w:val="000E148F"/>
    <w:rsid w:val="000E1A0A"/>
    <w:rsid w:val="000E1A75"/>
    <w:rsid w:val="000E20D4"/>
    <w:rsid w:val="000E2B31"/>
    <w:rsid w:val="000E3F4F"/>
    <w:rsid w:val="000E59F3"/>
    <w:rsid w:val="000E6596"/>
    <w:rsid w:val="000F0474"/>
    <w:rsid w:val="000F0BD3"/>
    <w:rsid w:val="000F0C6B"/>
    <w:rsid w:val="000F2A6B"/>
    <w:rsid w:val="000F4529"/>
    <w:rsid w:val="000F46AC"/>
    <w:rsid w:val="000F5008"/>
    <w:rsid w:val="000F59EE"/>
    <w:rsid w:val="000F733E"/>
    <w:rsid w:val="000F7C7A"/>
    <w:rsid w:val="00100480"/>
    <w:rsid w:val="00100FBF"/>
    <w:rsid w:val="001019D7"/>
    <w:rsid w:val="0010435F"/>
    <w:rsid w:val="00104773"/>
    <w:rsid w:val="001047C2"/>
    <w:rsid w:val="00104F1E"/>
    <w:rsid w:val="00105347"/>
    <w:rsid w:val="0010539D"/>
    <w:rsid w:val="001059CE"/>
    <w:rsid w:val="001063C8"/>
    <w:rsid w:val="00106E62"/>
    <w:rsid w:val="001077C6"/>
    <w:rsid w:val="00107E0C"/>
    <w:rsid w:val="00107EF6"/>
    <w:rsid w:val="00110C4E"/>
    <w:rsid w:val="001116C9"/>
    <w:rsid w:val="00112801"/>
    <w:rsid w:val="00114455"/>
    <w:rsid w:val="00114F7F"/>
    <w:rsid w:val="00115DE9"/>
    <w:rsid w:val="0011698C"/>
    <w:rsid w:val="001175E0"/>
    <w:rsid w:val="001202A4"/>
    <w:rsid w:val="00120557"/>
    <w:rsid w:val="00120730"/>
    <w:rsid w:val="00120738"/>
    <w:rsid w:val="00120B08"/>
    <w:rsid w:val="001210A9"/>
    <w:rsid w:val="001211E6"/>
    <w:rsid w:val="00122187"/>
    <w:rsid w:val="0012226F"/>
    <w:rsid w:val="00122360"/>
    <w:rsid w:val="001253C7"/>
    <w:rsid w:val="001254D2"/>
    <w:rsid w:val="00125E5B"/>
    <w:rsid w:val="00126612"/>
    <w:rsid w:val="00130234"/>
    <w:rsid w:val="00130918"/>
    <w:rsid w:val="00132B5F"/>
    <w:rsid w:val="001336F3"/>
    <w:rsid w:val="00134B0A"/>
    <w:rsid w:val="0013533C"/>
    <w:rsid w:val="00135A79"/>
    <w:rsid w:val="00135AD5"/>
    <w:rsid w:val="00136931"/>
    <w:rsid w:val="00137408"/>
    <w:rsid w:val="001410A4"/>
    <w:rsid w:val="00143F88"/>
    <w:rsid w:val="0014474D"/>
    <w:rsid w:val="00144D44"/>
    <w:rsid w:val="00145D83"/>
    <w:rsid w:val="00151E88"/>
    <w:rsid w:val="00152DB5"/>
    <w:rsid w:val="0015321E"/>
    <w:rsid w:val="00155320"/>
    <w:rsid w:val="00156F92"/>
    <w:rsid w:val="00160EA0"/>
    <w:rsid w:val="00161926"/>
    <w:rsid w:val="00161EE7"/>
    <w:rsid w:val="001626EA"/>
    <w:rsid w:val="00163138"/>
    <w:rsid w:val="00163891"/>
    <w:rsid w:val="00165FDB"/>
    <w:rsid w:val="0016761A"/>
    <w:rsid w:val="0017081D"/>
    <w:rsid w:val="00170D2A"/>
    <w:rsid w:val="00171413"/>
    <w:rsid w:val="0017268A"/>
    <w:rsid w:val="00172855"/>
    <w:rsid w:val="00173C6D"/>
    <w:rsid w:val="001748D4"/>
    <w:rsid w:val="001750B7"/>
    <w:rsid w:val="00175881"/>
    <w:rsid w:val="001765DA"/>
    <w:rsid w:val="0017660A"/>
    <w:rsid w:val="00176B17"/>
    <w:rsid w:val="00176F98"/>
    <w:rsid w:val="0017739D"/>
    <w:rsid w:val="00177A2E"/>
    <w:rsid w:val="00180119"/>
    <w:rsid w:val="00180217"/>
    <w:rsid w:val="00180EE0"/>
    <w:rsid w:val="00181136"/>
    <w:rsid w:val="0018217E"/>
    <w:rsid w:val="00182633"/>
    <w:rsid w:val="001828DF"/>
    <w:rsid w:val="00182F48"/>
    <w:rsid w:val="00183E3D"/>
    <w:rsid w:val="0018408D"/>
    <w:rsid w:val="00185715"/>
    <w:rsid w:val="00187E23"/>
    <w:rsid w:val="001900C5"/>
    <w:rsid w:val="0019047D"/>
    <w:rsid w:val="00190589"/>
    <w:rsid w:val="0019126B"/>
    <w:rsid w:val="00192527"/>
    <w:rsid w:val="00194903"/>
    <w:rsid w:val="001954E2"/>
    <w:rsid w:val="00195C52"/>
    <w:rsid w:val="001960C5"/>
    <w:rsid w:val="0019795A"/>
    <w:rsid w:val="001A0C68"/>
    <w:rsid w:val="001A348D"/>
    <w:rsid w:val="001A38FC"/>
    <w:rsid w:val="001A43C6"/>
    <w:rsid w:val="001A4E77"/>
    <w:rsid w:val="001A4EDE"/>
    <w:rsid w:val="001A56C0"/>
    <w:rsid w:val="001A6402"/>
    <w:rsid w:val="001A67AC"/>
    <w:rsid w:val="001A7472"/>
    <w:rsid w:val="001A7860"/>
    <w:rsid w:val="001B1B09"/>
    <w:rsid w:val="001B2593"/>
    <w:rsid w:val="001B2B14"/>
    <w:rsid w:val="001B3C70"/>
    <w:rsid w:val="001B4473"/>
    <w:rsid w:val="001B5455"/>
    <w:rsid w:val="001B6FB9"/>
    <w:rsid w:val="001B7946"/>
    <w:rsid w:val="001C06DA"/>
    <w:rsid w:val="001C0DCB"/>
    <w:rsid w:val="001C171D"/>
    <w:rsid w:val="001C27E2"/>
    <w:rsid w:val="001C2B84"/>
    <w:rsid w:val="001C2D7D"/>
    <w:rsid w:val="001C33CC"/>
    <w:rsid w:val="001C3BEA"/>
    <w:rsid w:val="001C4231"/>
    <w:rsid w:val="001C5196"/>
    <w:rsid w:val="001C7397"/>
    <w:rsid w:val="001D1E52"/>
    <w:rsid w:val="001D398C"/>
    <w:rsid w:val="001D434F"/>
    <w:rsid w:val="001D529F"/>
    <w:rsid w:val="001D5EDC"/>
    <w:rsid w:val="001D69A9"/>
    <w:rsid w:val="001D6CD5"/>
    <w:rsid w:val="001D7203"/>
    <w:rsid w:val="001D731B"/>
    <w:rsid w:val="001D74D0"/>
    <w:rsid w:val="001D7DE4"/>
    <w:rsid w:val="001D7EAB"/>
    <w:rsid w:val="001E1216"/>
    <w:rsid w:val="001E131F"/>
    <w:rsid w:val="001E1833"/>
    <w:rsid w:val="001E1998"/>
    <w:rsid w:val="001E2171"/>
    <w:rsid w:val="001E2A40"/>
    <w:rsid w:val="001E30FE"/>
    <w:rsid w:val="001E51BA"/>
    <w:rsid w:val="001E5285"/>
    <w:rsid w:val="001E6818"/>
    <w:rsid w:val="001E6B3D"/>
    <w:rsid w:val="001E7BAF"/>
    <w:rsid w:val="001E7BD9"/>
    <w:rsid w:val="001E7C3B"/>
    <w:rsid w:val="001F03DD"/>
    <w:rsid w:val="001F1BAD"/>
    <w:rsid w:val="001F25E1"/>
    <w:rsid w:val="001F2ABD"/>
    <w:rsid w:val="001F3207"/>
    <w:rsid w:val="001F3851"/>
    <w:rsid w:val="001F4372"/>
    <w:rsid w:val="001F4E7A"/>
    <w:rsid w:val="001F55AD"/>
    <w:rsid w:val="001F5D06"/>
    <w:rsid w:val="001F6069"/>
    <w:rsid w:val="001F73DA"/>
    <w:rsid w:val="001F7BA2"/>
    <w:rsid w:val="001F7E16"/>
    <w:rsid w:val="002003AD"/>
    <w:rsid w:val="00201B32"/>
    <w:rsid w:val="00202B9A"/>
    <w:rsid w:val="00202CF1"/>
    <w:rsid w:val="00203779"/>
    <w:rsid w:val="00203E0F"/>
    <w:rsid w:val="00203E40"/>
    <w:rsid w:val="0020418C"/>
    <w:rsid w:val="002042F7"/>
    <w:rsid w:val="002045EE"/>
    <w:rsid w:val="002054AC"/>
    <w:rsid w:val="00206B42"/>
    <w:rsid w:val="00206D66"/>
    <w:rsid w:val="00206D84"/>
    <w:rsid w:val="002077D1"/>
    <w:rsid w:val="002106FC"/>
    <w:rsid w:val="00210843"/>
    <w:rsid w:val="002109BD"/>
    <w:rsid w:val="00210D77"/>
    <w:rsid w:val="002118BF"/>
    <w:rsid w:val="0021217D"/>
    <w:rsid w:val="00213D93"/>
    <w:rsid w:val="002155E2"/>
    <w:rsid w:val="00215CB8"/>
    <w:rsid w:val="002160A6"/>
    <w:rsid w:val="002164C1"/>
    <w:rsid w:val="0021673C"/>
    <w:rsid w:val="00217D20"/>
    <w:rsid w:val="00217D5E"/>
    <w:rsid w:val="0022016A"/>
    <w:rsid w:val="002207D3"/>
    <w:rsid w:val="00220DA8"/>
    <w:rsid w:val="002212F1"/>
    <w:rsid w:val="00221853"/>
    <w:rsid w:val="0022252A"/>
    <w:rsid w:val="00222B80"/>
    <w:rsid w:val="00222FE8"/>
    <w:rsid w:val="0022361C"/>
    <w:rsid w:val="0022374C"/>
    <w:rsid w:val="00223BBA"/>
    <w:rsid w:val="00224576"/>
    <w:rsid w:val="00226D5B"/>
    <w:rsid w:val="0022732D"/>
    <w:rsid w:val="0022778A"/>
    <w:rsid w:val="00227C6E"/>
    <w:rsid w:val="00230732"/>
    <w:rsid w:val="002320F2"/>
    <w:rsid w:val="0023296F"/>
    <w:rsid w:val="00234FC3"/>
    <w:rsid w:val="00237EF2"/>
    <w:rsid w:val="00240AB6"/>
    <w:rsid w:val="00241C54"/>
    <w:rsid w:val="00241E81"/>
    <w:rsid w:val="00243086"/>
    <w:rsid w:val="00243638"/>
    <w:rsid w:val="00243C9B"/>
    <w:rsid w:val="00243D63"/>
    <w:rsid w:val="00243D9D"/>
    <w:rsid w:val="00244A5F"/>
    <w:rsid w:val="0024668E"/>
    <w:rsid w:val="00246BC1"/>
    <w:rsid w:val="00247983"/>
    <w:rsid w:val="00247A25"/>
    <w:rsid w:val="00250613"/>
    <w:rsid w:val="0025076C"/>
    <w:rsid w:val="00250C8A"/>
    <w:rsid w:val="00251309"/>
    <w:rsid w:val="00251B47"/>
    <w:rsid w:val="00252352"/>
    <w:rsid w:val="002527FA"/>
    <w:rsid w:val="002541D5"/>
    <w:rsid w:val="0025435A"/>
    <w:rsid w:val="002543BF"/>
    <w:rsid w:val="00255340"/>
    <w:rsid w:val="00255C70"/>
    <w:rsid w:val="0025796D"/>
    <w:rsid w:val="00260200"/>
    <w:rsid w:val="00260381"/>
    <w:rsid w:val="00261848"/>
    <w:rsid w:val="0026260E"/>
    <w:rsid w:val="00263FD3"/>
    <w:rsid w:val="00265A12"/>
    <w:rsid w:val="00270E23"/>
    <w:rsid w:val="0027106F"/>
    <w:rsid w:val="00272010"/>
    <w:rsid w:val="002723EF"/>
    <w:rsid w:val="0027267E"/>
    <w:rsid w:val="00272E1A"/>
    <w:rsid w:val="002736FE"/>
    <w:rsid w:val="00273C8D"/>
    <w:rsid w:val="00273E03"/>
    <w:rsid w:val="002744F3"/>
    <w:rsid w:val="00276A43"/>
    <w:rsid w:val="00276ACB"/>
    <w:rsid w:val="00283466"/>
    <w:rsid w:val="002836EB"/>
    <w:rsid w:val="0028381C"/>
    <w:rsid w:val="002852EE"/>
    <w:rsid w:val="002857CE"/>
    <w:rsid w:val="00286094"/>
    <w:rsid w:val="002869F3"/>
    <w:rsid w:val="00287277"/>
    <w:rsid w:val="00290857"/>
    <w:rsid w:val="00290AAF"/>
    <w:rsid w:val="0029136B"/>
    <w:rsid w:val="0029159F"/>
    <w:rsid w:val="00292352"/>
    <w:rsid w:val="002924E8"/>
    <w:rsid w:val="002925E4"/>
    <w:rsid w:val="002928E3"/>
    <w:rsid w:val="00292A66"/>
    <w:rsid w:val="00292AC8"/>
    <w:rsid w:val="0029360A"/>
    <w:rsid w:val="00294A62"/>
    <w:rsid w:val="00295018"/>
    <w:rsid w:val="00295237"/>
    <w:rsid w:val="002959D3"/>
    <w:rsid w:val="00295ECE"/>
    <w:rsid w:val="00296040"/>
    <w:rsid w:val="002970F5"/>
    <w:rsid w:val="002973A4"/>
    <w:rsid w:val="002A0457"/>
    <w:rsid w:val="002A0BFD"/>
    <w:rsid w:val="002A0C96"/>
    <w:rsid w:val="002A127B"/>
    <w:rsid w:val="002A13FD"/>
    <w:rsid w:val="002A1BAF"/>
    <w:rsid w:val="002A1C89"/>
    <w:rsid w:val="002A291D"/>
    <w:rsid w:val="002A3220"/>
    <w:rsid w:val="002A3395"/>
    <w:rsid w:val="002A33DE"/>
    <w:rsid w:val="002A4AD3"/>
    <w:rsid w:val="002A581C"/>
    <w:rsid w:val="002A6661"/>
    <w:rsid w:val="002A715B"/>
    <w:rsid w:val="002A7493"/>
    <w:rsid w:val="002A7C4C"/>
    <w:rsid w:val="002B0E1E"/>
    <w:rsid w:val="002B19A1"/>
    <w:rsid w:val="002B3213"/>
    <w:rsid w:val="002B66B5"/>
    <w:rsid w:val="002C096A"/>
    <w:rsid w:val="002C0E17"/>
    <w:rsid w:val="002C1071"/>
    <w:rsid w:val="002C1948"/>
    <w:rsid w:val="002C2289"/>
    <w:rsid w:val="002C4122"/>
    <w:rsid w:val="002C4B20"/>
    <w:rsid w:val="002C533B"/>
    <w:rsid w:val="002C5690"/>
    <w:rsid w:val="002C5CD4"/>
    <w:rsid w:val="002C5DD2"/>
    <w:rsid w:val="002C607E"/>
    <w:rsid w:val="002C6FFA"/>
    <w:rsid w:val="002D06A7"/>
    <w:rsid w:val="002D1317"/>
    <w:rsid w:val="002D2BF4"/>
    <w:rsid w:val="002D3401"/>
    <w:rsid w:val="002D4CDA"/>
    <w:rsid w:val="002D7577"/>
    <w:rsid w:val="002D77AB"/>
    <w:rsid w:val="002E048F"/>
    <w:rsid w:val="002E075E"/>
    <w:rsid w:val="002E146D"/>
    <w:rsid w:val="002E3618"/>
    <w:rsid w:val="002E3856"/>
    <w:rsid w:val="002E3B71"/>
    <w:rsid w:val="002E425B"/>
    <w:rsid w:val="002E4BD2"/>
    <w:rsid w:val="002E4BE4"/>
    <w:rsid w:val="002E51CF"/>
    <w:rsid w:val="002E5DC0"/>
    <w:rsid w:val="002E7664"/>
    <w:rsid w:val="002E78E3"/>
    <w:rsid w:val="002F04E4"/>
    <w:rsid w:val="002F2AC6"/>
    <w:rsid w:val="002F2C83"/>
    <w:rsid w:val="002F31C3"/>
    <w:rsid w:val="002F3346"/>
    <w:rsid w:val="002F3752"/>
    <w:rsid w:val="002F52C9"/>
    <w:rsid w:val="002F7693"/>
    <w:rsid w:val="002F78A3"/>
    <w:rsid w:val="002F7C96"/>
    <w:rsid w:val="00300B27"/>
    <w:rsid w:val="00300D36"/>
    <w:rsid w:val="003013F5"/>
    <w:rsid w:val="00301B52"/>
    <w:rsid w:val="003024C6"/>
    <w:rsid w:val="00302A87"/>
    <w:rsid w:val="00302CDF"/>
    <w:rsid w:val="00304F2A"/>
    <w:rsid w:val="00305121"/>
    <w:rsid w:val="00305462"/>
    <w:rsid w:val="00306512"/>
    <w:rsid w:val="00306C59"/>
    <w:rsid w:val="00306F13"/>
    <w:rsid w:val="00311F26"/>
    <w:rsid w:val="0031316E"/>
    <w:rsid w:val="00313864"/>
    <w:rsid w:val="0031515F"/>
    <w:rsid w:val="00315AE3"/>
    <w:rsid w:val="00315C44"/>
    <w:rsid w:val="0031619A"/>
    <w:rsid w:val="003171C7"/>
    <w:rsid w:val="003172D2"/>
    <w:rsid w:val="003175C5"/>
    <w:rsid w:val="00317689"/>
    <w:rsid w:val="00317CF8"/>
    <w:rsid w:val="003205C5"/>
    <w:rsid w:val="00320AF6"/>
    <w:rsid w:val="00320F17"/>
    <w:rsid w:val="0032258B"/>
    <w:rsid w:val="003245AD"/>
    <w:rsid w:val="003246F5"/>
    <w:rsid w:val="00324A80"/>
    <w:rsid w:val="003255FF"/>
    <w:rsid w:val="003258C1"/>
    <w:rsid w:val="003258F6"/>
    <w:rsid w:val="00326409"/>
    <w:rsid w:val="00326BFC"/>
    <w:rsid w:val="00326E17"/>
    <w:rsid w:val="0033010F"/>
    <w:rsid w:val="0033034D"/>
    <w:rsid w:val="00330D5E"/>
    <w:rsid w:val="003315C3"/>
    <w:rsid w:val="00331C35"/>
    <w:rsid w:val="0033251A"/>
    <w:rsid w:val="00332844"/>
    <w:rsid w:val="00333D64"/>
    <w:rsid w:val="00334031"/>
    <w:rsid w:val="00335A09"/>
    <w:rsid w:val="003360FC"/>
    <w:rsid w:val="00336C40"/>
    <w:rsid w:val="00337473"/>
    <w:rsid w:val="00337AE9"/>
    <w:rsid w:val="00340A79"/>
    <w:rsid w:val="0034150F"/>
    <w:rsid w:val="0034277E"/>
    <w:rsid w:val="0034361A"/>
    <w:rsid w:val="0034402D"/>
    <w:rsid w:val="00344EB6"/>
    <w:rsid w:val="0034623E"/>
    <w:rsid w:val="00346AB5"/>
    <w:rsid w:val="003474A2"/>
    <w:rsid w:val="003508BC"/>
    <w:rsid w:val="00350D31"/>
    <w:rsid w:val="003517C7"/>
    <w:rsid w:val="003535F2"/>
    <w:rsid w:val="0035375A"/>
    <w:rsid w:val="00353A48"/>
    <w:rsid w:val="00353C46"/>
    <w:rsid w:val="0035404D"/>
    <w:rsid w:val="00354058"/>
    <w:rsid w:val="0035437C"/>
    <w:rsid w:val="00354A23"/>
    <w:rsid w:val="00354CCA"/>
    <w:rsid w:val="00354F1E"/>
    <w:rsid w:val="00355D25"/>
    <w:rsid w:val="00356C8C"/>
    <w:rsid w:val="00356F09"/>
    <w:rsid w:val="00356FF3"/>
    <w:rsid w:val="00357555"/>
    <w:rsid w:val="0036052E"/>
    <w:rsid w:val="0036116C"/>
    <w:rsid w:val="00363742"/>
    <w:rsid w:val="00363EF4"/>
    <w:rsid w:val="00364D12"/>
    <w:rsid w:val="0036507F"/>
    <w:rsid w:val="0036566A"/>
    <w:rsid w:val="003657BE"/>
    <w:rsid w:val="0036666A"/>
    <w:rsid w:val="0036714A"/>
    <w:rsid w:val="00367541"/>
    <w:rsid w:val="00367A63"/>
    <w:rsid w:val="00370520"/>
    <w:rsid w:val="00370EA7"/>
    <w:rsid w:val="00374569"/>
    <w:rsid w:val="00375422"/>
    <w:rsid w:val="00375BA9"/>
    <w:rsid w:val="003774F9"/>
    <w:rsid w:val="003800EE"/>
    <w:rsid w:val="003801E6"/>
    <w:rsid w:val="00381F42"/>
    <w:rsid w:val="00383508"/>
    <w:rsid w:val="003839BC"/>
    <w:rsid w:val="00383EE2"/>
    <w:rsid w:val="00383FA0"/>
    <w:rsid w:val="0038492A"/>
    <w:rsid w:val="003866B1"/>
    <w:rsid w:val="00387687"/>
    <w:rsid w:val="003900C7"/>
    <w:rsid w:val="003901B6"/>
    <w:rsid w:val="00392731"/>
    <w:rsid w:val="00393288"/>
    <w:rsid w:val="003934A6"/>
    <w:rsid w:val="00393724"/>
    <w:rsid w:val="003947DD"/>
    <w:rsid w:val="00394991"/>
    <w:rsid w:val="003959AF"/>
    <w:rsid w:val="00396538"/>
    <w:rsid w:val="00396CA4"/>
    <w:rsid w:val="003971E3"/>
    <w:rsid w:val="00397305"/>
    <w:rsid w:val="0039783B"/>
    <w:rsid w:val="003A07D7"/>
    <w:rsid w:val="003A10CE"/>
    <w:rsid w:val="003A295C"/>
    <w:rsid w:val="003A2CB1"/>
    <w:rsid w:val="003A4658"/>
    <w:rsid w:val="003A4742"/>
    <w:rsid w:val="003A4E92"/>
    <w:rsid w:val="003A4EEE"/>
    <w:rsid w:val="003A521E"/>
    <w:rsid w:val="003A5985"/>
    <w:rsid w:val="003A5BCD"/>
    <w:rsid w:val="003B06E6"/>
    <w:rsid w:val="003B0731"/>
    <w:rsid w:val="003B0A6A"/>
    <w:rsid w:val="003B113A"/>
    <w:rsid w:val="003B11F8"/>
    <w:rsid w:val="003B14AC"/>
    <w:rsid w:val="003B15BA"/>
    <w:rsid w:val="003B19D5"/>
    <w:rsid w:val="003B1D32"/>
    <w:rsid w:val="003B1FC1"/>
    <w:rsid w:val="003B2570"/>
    <w:rsid w:val="003B281E"/>
    <w:rsid w:val="003B435B"/>
    <w:rsid w:val="003B4793"/>
    <w:rsid w:val="003B586D"/>
    <w:rsid w:val="003B5BAC"/>
    <w:rsid w:val="003B7D96"/>
    <w:rsid w:val="003C0246"/>
    <w:rsid w:val="003C0BE9"/>
    <w:rsid w:val="003C0DA0"/>
    <w:rsid w:val="003C0DEB"/>
    <w:rsid w:val="003C14D8"/>
    <w:rsid w:val="003C1AD9"/>
    <w:rsid w:val="003C2B47"/>
    <w:rsid w:val="003C38FD"/>
    <w:rsid w:val="003C56CF"/>
    <w:rsid w:val="003C5880"/>
    <w:rsid w:val="003C6390"/>
    <w:rsid w:val="003C720F"/>
    <w:rsid w:val="003C7B83"/>
    <w:rsid w:val="003D0EAB"/>
    <w:rsid w:val="003D114F"/>
    <w:rsid w:val="003D15CE"/>
    <w:rsid w:val="003D1A00"/>
    <w:rsid w:val="003D2AFB"/>
    <w:rsid w:val="003D4A6C"/>
    <w:rsid w:val="003D4CCD"/>
    <w:rsid w:val="003D5291"/>
    <w:rsid w:val="003D5349"/>
    <w:rsid w:val="003D5DA2"/>
    <w:rsid w:val="003D7045"/>
    <w:rsid w:val="003D7ABB"/>
    <w:rsid w:val="003D7DAC"/>
    <w:rsid w:val="003E1752"/>
    <w:rsid w:val="003E2DBF"/>
    <w:rsid w:val="003E300F"/>
    <w:rsid w:val="003E30A5"/>
    <w:rsid w:val="003E413D"/>
    <w:rsid w:val="003E41B3"/>
    <w:rsid w:val="003E4586"/>
    <w:rsid w:val="003E4D21"/>
    <w:rsid w:val="003E4F0B"/>
    <w:rsid w:val="003E5172"/>
    <w:rsid w:val="003E604C"/>
    <w:rsid w:val="003E6943"/>
    <w:rsid w:val="003E72B5"/>
    <w:rsid w:val="003E7ADD"/>
    <w:rsid w:val="003F0D11"/>
    <w:rsid w:val="003F0F15"/>
    <w:rsid w:val="003F166A"/>
    <w:rsid w:val="003F1CA0"/>
    <w:rsid w:val="003F35B7"/>
    <w:rsid w:val="003F4264"/>
    <w:rsid w:val="003F49A2"/>
    <w:rsid w:val="003F64C4"/>
    <w:rsid w:val="003F7E79"/>
    <w:rsid w:val="003F7EA3"/>
    <w:rsid w:val="004006C7"/>
    <w:rsid w:val="0040301C"/>
    <w:rsid w:val="0040330B"/>
    <w:rsid w:val="0040365F"/>
    <w:rsid w:val="004039B6"/>
    <w:rsid w:val="00404379"/>
    <w:rsid w:val="00404593"/>
    <w:rsid w:val="00405A6A"/>
    <w:rsid w:val="00405B31"/>
    <w:rsid w:val="00406D97"/>
    <w:rsid w:val="00407426"/>
    <w:rsid w:val="00411DAF"/>
    <w:rsid w:val="004120C7"/>
    <w:rsid w:val="0041217E"/>
    <w:rsid w:val="00412B85"/>
    <w:rsid w:val="00413884"/>
    <w:rsid w:val="004141BD"/>
    <w:rsid w:val="00414B90"/>
    <w:rsid w:val="00414ECC"/>
    <w:rsid w:val="00415155"/>
    <w:rsid w:val="00416827"/>
    <w:rsid w:val="00417453"/>
    <w:rsid w:val="00417B08"/>
    <w:rsid w:val="00420D6F"/>
    <w:rsid w:val="00421B9E"/>
    <w:rsid w:val="004225D0"/>
    <w:rsid w:val="0042404A"/>
    <w:rsid w:val="00424179"/>
    <w:rsid w:val="00425589"/>
    <w:rsid w:val="004258AC"/>
    <w:rsid w:val="00425B1A"/>
    <w:rsid w:val="004270E0"/>
    <w:rsid w:val="00427ABE"/>
    <w:rsid w:val="0043011A"/>
    <w:rsid w:val="00430C27"/>
    <w:rsid w:val="00433406"/>
    <w:rsid w:val="004346A1"/>
    <w:rsid w:val="00434F5B"/>
    <w:rsid w:val="004358B2"/>
    <w:rsid w:val="00436848"/>
    <w:rsid w:val="00436B7D"/>
    <w:rsid w:val="00436D76"/>
    <w:rsid w:val="004403FB"/>
    <w:rsid w:val="00440639"/>
    <w:rsid w:val="00440DED"/>
    <w:rsid w:val="004410BD"/>
    <w:rsid w:val="00441601"/>
    <w:rsid w:val="00441AF7"/>
    <w:rsid w:val="00441B55"/>
    <w:rsid w:val="004420D5"/>
    <w:rsid w:val="004427E2"/>
    <w:rsid w:val="004436D1"/>
    <w:rsid w:val="00445E95"/>
    <w:rsid w:val="004461A5"/>
    <w:rsid w:val="004473CA"/>
    <w:rsid w:val="00447479"/>
    <w:rsid w:val="00451076"/>
    <w:rsid w:val="00452303"/>
    <w:rsid w:val="004523C3"/>
    <w:rsid w:val="00452B34"/>
    <w:rsid w:val="00453A1A"/>
    <w:rsid w:val="00453C1E"/>
    <w:rsid w:val="0045435F"/>
    <w:rsid w:val="0045457E"/>
    <w:rsid w:val="0045549B"/>
    <w:rsid w:val="00456475"/>
    <w:rsid w:val="004569F9"/>
    <w:rsid w:val="00456D00"/>
    <w:rsid w:val="00457020"/>
    <w:rsid w:val="00457667"/>
    <w:rsid w:val="00462318"/>
    <w:rsid w:val="00462F18"/>
    <w:rsid w:val="004667C4"/>
    <w:rsid w:val="00466959"/>
    <w:rsid w:val="00467302"/>
    <w:rsid w:val="00470027"/>
    <w:rsid w:val="00471038"/>
    <w:rsid w:val="00472DFB"/>
    <w:rsid w:val="00472F84"/>
    <w:rsid w:val="00473463"/>
    <w:rsid w:val="0047355F"/>
    <w:rsid w:val="00473605"/>
    <w:rsid w:val="0047549A"/>
    <w:rsid w:val="004758C3"/>
    <w:rsid w:val="00475CA1"/>
    <w:rsid w:val="00475CFD"/>
    <w:rsid w:val="0047659C"/>
    <w:rsid w:val="0047666A"/>
    <w:rsid w:val="00476738"/>
    <w:rsid w:val="00476E28"/>
    <w:rsid w:val="004778E7"/>
    <w:rsid w:val="004805A1"/>
    <w:rsid w:val="00481094"/>
    <w:rsid w:val="00482DC6"/>
    <w:rsid w:val="004831D1"/>
    <w:rsid w:val="00483751"/>
    <w:rsid w:val="00483A56"/>
    <w:rsid w:val="00483C57"/>
    <w:rsid w:val="00483F81"/>
    <w:rsid w:val="0048416C"/>
    <w:rsid w:val="00484A6A"/>
    <w:rsid w:val="004853F0"/>
    <w:rsid w:val="00485808"/>
    <w:rsid w:val="00485810"/>
    <w:rsid w:val="00486A47"/>
    <w:rsid w:val="00486BA2"/>
    <w:rsid w:val="00487329"/>
    <w:rsid w:val="00490683"/>
    <w:rsid w:val="00490CDA"/>
    <w:rsid w:val="00491074"/>
    <w:rsid w:val="00491E0D"/>
    <w:rsid w:val="00491EE2"/>
    <w:rsid w:val="00494374"/>
    <w:rsid w:val="004947CF"/>
    <w:rsid w:val="00494F45"/>
    <w:rsid w:val="0049579B"/>
    <w:rsid w:val="00496F20"/>
    <w:rsid w:val="004973FB"/>
    <w:rsid w:val="00497744"/>
    <w:rsid w:val="004A0888"/>
    <w:rsid w:val="004A10C4"/>
    <w:rsid w:val="004A141B"/>
    <w:rsid w:val="004A1FA5"/>
    <w:rsid w:val="004A2206"/>
    <w:rsid w:val="004A2523"/>
    <w:rsid w:val="004A284C"/>
    <w:rsid w:val="004A354E"/>
    <w:rsid w:val="004A36BE"/>
    <w:rsid w:val="004A3F53"/>
    <w:rsid w:val="004A4178"/>
    <w:rsid w:val="004A4BE4"/>
    <w:rsid w:val="004A67D7"/>
    <w:rsid w:val="004A6DA0"/>
    <w:rsid w:val="004B1FF7"/>
    <w:rsid w:val="004B293D"/>
    <w:rsid w:val="004B2950"/>
    <w:rsid w:val="004B2CF6"/>
    <w:rsid w:val="004B3A66"/>
    <w:rsid w:val="004B53BD"/>
    <w:rsid w:val="004B5831"/>
    <w:rsid w:val="004C0701"/>
    <w:rsid w:val="004C188D"/>
    <w:rsid w:val="004C2E7E"/>
    <w:rsid w:val="004C3F07"/>
    <w:rsid w:val="004C4251"/>
    <w:rsid w:val="004C4659"/>
    <w:rsid w:val="004C53A9"/>
    <w:rsid w:val="004C61F1"/>
    <w:rsid w:val="004C651B"/>
    <w:rsid w:val="004C6804"/>
    <w:rsid w:val="004C7EFD"/>
    <w:rsid w:val="004D12B7"/>
    <w:rsid w:val="004D2090"/>
    <w:rsid w:val="004D2320"/>
    <w:rsid w:val="004D2B43"/>
    <w:rsid w:val="004D3434"/>
    <w:rsid w:val="004D352C"/>
    <w:rsid w:val="004D362D"/>
    <w:rsid w:val="004D3EE2"/>
    <w:rsid w:val="004D528F"/>
    <w:rsid w:val="004D5515"/>
    <w:rsid w:val="004D5942"/>
    <w:rsid w:val="004D5A06"/>
    <w:rsid w:val="004D606F"/>
    <w:rsid w:val="004D61CC"/>
    <w:rsid w:val="004D6ED2"/>
    <w:rsid w:val="004D73BD"/>
    <w:rsid w:val="004D7B1B"/>
    <w:rsid w:val="004E0DCF"/>
    <w:rsid w:val="004E16B6"/>
    <w:rsid w:val="004E2213"/>
    <w:rsid w:val="004E2296"/>
    <w:rsid w:val="004E2629"/>
    <w:rsid w:val="004E290D"/>
    <w:rsid w:val="004E3177"/>
    <w:rsid w:val="004E398D"/>
    <w:rsid w:val="004E39C2"/>
    <w:rsid w:val="004E3C27"/>
    <w:rsid w:val="004E42E5"/>
    <w:rsid w:val="004E4396"/>
    <w:rsid w:val="004E4A73"/>
    <w:rsid w:val="004E51CF"/>
    <w:rsid w:val="004E5262"/>
    <w:rsid w:val="004E57CF"/>
    <w:rsid w:val="004E5D51"/>
    <w:rsid w:val="004E6416"/>
    <w:rsid w:val="004E68A0"/>
    <w:rsid w:val="004E6DD4"/>
    <w:rsid w:val="004E6E42"/>
    <w:rsid w:val="004E6EC8"/>
    <w:rsid w:val="004E76F7"/>
    <w:rsid w:val="004E7A0B"/>
    <w:rsid w:val="004E7F26"/>
    <w:rsid w:val="004E7FF1"/>
    <w:rsid w:val="004F0185"/>
    <w:rsid w:val="004F050A"/>
    <w:rsid w:val="004F0AA4"/>
    <w:rsid w:val="004F1A4A"/>
    <w:rsid w:val="004F1EEA"/>
    <w:rsid w:val="004F2296"/>
    <w:rsid w:val="004F2C3F"/>
    <w:rsid w:val="004F34EF"/>
    <w:rsid w:val="004F3A34"/>
    <w:rsid w:val="004F43D3"/>
    <w:rsid w:val="004F4AE8"/>
    <w:rsid w:val="004F4DA4"/>
    <w:rsid w:val="004F5819"/>
    <w:rsid w:val="004F607F"/>
    <w:rsid w:val="004F6CAB"/>
    <w:rsid w:val="004F71B4"/>
    <w:rsid w:val="005005F5"/>
    <w:rsid w:val="005009A8"/>
    <w:rsid w:val="0050136E"/>
    <w:rsid w:val="00502452"/>
    <w:rsid w:val="00502B92"/>
    <w:rsid w:val="0050678D"/>
    <w:rsid w:val="005069F6"/>
    <w:rsid w:val="00506ACB"/>
    <w:rsid w:val="00506D37"/>
    <w:rsid w:val="00507E43"/>
    <w:rsid w:val="00510936"/>
    <w:rsid w:val="00510E15"/>
    <w:rsid w:val="00511FDB"/>
    <w:rsid w:val="00512E20"/>
    <w:rsid w:val="00512FC9"/>
    <w:rsid w:val="00513766"/>
    <w:rsid w:val="005143BA"/>
    <w:rsid w:val="005143E4"/>
    <w:rsid w:val="00514DD3"/>
    <w:rsid w:val="0051654E"/>
    <w:rsid w:val="00516693"/>
    <w:rsid w:val="005166FB"/>
    <w:rsid w:val="00516E4B"/>
    <w:rsid w:val="005175EF"/>
    <w:rsid w:val="0051773C"/>
    <w:rsid w:val="00517AE6"/>
    <w:rsid w:val="00517B8B"/>
    <w:rsid w:val="00517E7C"/>
    <w:rsid w:val="005214F7"/>
    <w:rsid w:val="00521BF8"/>
    <w:rsid w:val="00522846"/>
    <w:rsid w:val="00522992"/>
    <w:rsid w:val="00522D27"/>
    <w:rsid w:val="00522EAE"/>
    <w:rsid w:val="0052367A"/>
    <w:rsid w:val="005240A9"/>
    <w:rsid w:val="00524164"/>
    <w:rsid w:val="0052476B"/>
    <w:rsid w:val="005255F5"/>
    <w:rsid w:val="00526AFB"/>
    <w:rsid w:val="0052708D"/>
    <w:rsid w:val="00530905"/>
    <w:rsid w:val="005333A0"/>
    <w:rsid w:val="005335D8"/>
    <w:rsid w:val="0053419B"/>
    <w:rsid w:val="0053470B"/>
    <w:rsid w:val="00534D12"/>
    <w:rsid w:val="0053539F"/>
    <w:rsid w:val="0053580B"/>
    <w:rsid w:val="00535A02"/>
    <w:rsid w:val="005363C0"/>
    <w:rsid w:val="00536D96"/>
    <w:rsid w:val="00537945"/>
    <w:rsid w:val="005379D5"/>
    <w:rsid w:val="00537A62"/>
    <w:rsid w:val="0054010A"/>
    <w:rsid w:val="00541438"/>
    <w:rsid w:val="005424C1"/>
    <w:rsid w:val="00542FD2"/>
    <w:rsid w:val="005434CD"/>
    <w:rsid w:val="00543C7B"/>
    <w:rsid w:val="00544051"/>
    <w:rsid w:val="005446DD"/>
    <w:rsid w:val="00544CA3"/>
    <w:rsid w:val="00544CE1"/>
    <w:rsid w:val="00545BAB"/>
    <w:rsid w:val="00546440"/>
    <w:rsid w:val="00546767"/>
    <w:rsid w:val="00546A3E"/>
    <w:rsid w:val="00546BA4"/>
    <w:rsid w:val="00546BE2"/>
    <w:rsid w:val="00546F61"/>
    <w:rsid w:val="0055094C"/>
    <w:rsid w:val="00553135"/>
    <w:rsid w:val="00553240"/>
    <w:rsid w:val="005534CB"/>
    <w:rsid w:val="005536EB"/>
    <w:rsid w:val="00554088"/>
    <w:rsid w:val="00554C85"/>
    <w:rsid w:val="00554CF1"/>
    <w:rsid w:val="00555109"/>
    <w:rsid w:val="00557660"/>
    <w:rsid w:val="0055768C"/>
    <w:rsid w:val="00560C2F"/>
    <w:rsid w:val="00560C49"/>
    <w:rsid w:val="00560F12"/>
    <w:rsid w:val="005617DB"/>
    <w:rsid w:val="005618FD"/>
    <w:rsid w:val="00561F0C"/>
    <w:rsid w:val="00562437"/>
    <w:rsid w:val="00562B37"/>
    <w:rsid w:val="00562D77"/>
    <w:rsid w:val="005633CB"/>
    <w:rsid w:val="00563484"/>
    <w:rsid w:val="00563673"/>
    <w:rsid w:val="00563E9F"/>
    <w:rsid w:val="00563F47"/>
    <w:rsid w:val="0056601E"/>
    <w:rsid w:val="00566976"/>
    <w:rsid w:val="00566A3C"/>
    <w:rsid w:val="00567C23"/>
    <w:rsid w:val="00570C38"/>
    <w:rsid w:val="00570D7A"/>
    <w:rsid w:val="00571877"/>
    <w:rsid w:val="005722AF"/>
    <w:rsid w:val="00574667"/>
    <w:rsid w:val="005753F3"/>
    <w:rsid w:val="0057591A"/>
    <w:rsid w:val="0057616C"/>
    <w:rsid w:val="005765D4"/>
    <w:rsid w:val="00576821"/>
    <w:rsid w:val="00577143"/>
    <w:rsid w:val="00577189"/>
    <w:rsid w:val="005775C9"/>
    <w:rsid w:val="0058008F"/>
    <w:rsid w:val="00580B21"/>
    <w:rsid w:val="00581DA8"/>
    <w:rsid w:val="0058242F"/>
    <w:rsid w:val="00582524"/>
    <w:rsid w:val="0058357F"/>
    <w:rsid w:val="00583C2C"/>
    <w:rsid w:val="00584965"/>
    <w:rsid w:val="00584E74"/>
    <w:rsid w:val="0058556A"/>
    <w:rsid w:val="005870E1"/>
    <w:rsid w:val="005877C5"/>
    <w:rsid w:val="0059031C"/>
    <w:rsid w:val="00590A47"/>
    <w:rsid w:val="00591364"/>
    <w:rsid w:val="00591B8D"/>
    <w:rsid w:val="00593542"/>
    <w:rsid w:val="00594046"/>
    <w:rsid w:val="00594C9E"/>
    <w:rsid w:val="00594E7B"/>
    <w:rsid w:val="0059501B"/>
    <w:rsid w:val="00596F1E"/>
    <w:rsid w:val="005A039E"/>
    <w:rsid w:val="005A05EB"/>
    <w:rsid w:val="005A06FC"/>
    <w:rsid w:val="005A26A3"/>
    <w:rsid w:val="005A2C3B"/>
    <w:rsid w:val="005A3378"/>
    <w:rsid w:val="005A37D4"/>
    <w:rsid w:val="005A4301"/>
    <w:rsid w:val="005A4361"/>
    <w:rsid w:val="005A47C0"/>
    <w:rsid w:val="005A5173"/>
    <w:rsid w:val="005A5D47"/>
    <w:rsid w:val="005A6122"/>
    <w:rsid w:val="005A675F"/>
    <w:rsid w:val="005A6EC0"/>
    <w:rsid w:val="005A745F"/>
    <w:rsid w:val="005A7D1E"/>
    <w:rsid w:val="005B072E"/>
    <w:rsid w:val="005B17B8"/>
    <w:rsid w:val="005B34D8"/>
    <w:rsid w:val="005B3508"/>
    <w:rsid w:val="005B45AF"/>
    <w:rsid w:val="005B4FD0"/>
    <w:rsid w:val="005B5322"/>
    <w:rsid w:val="005B5438"/>
    <w:rsid w:val="005B5C41"/>
    <w:rsid w:val="005B6601"/>
    <w:rsid w:val="005B7677"/>
    <w:rsid w:val="005C0FA0"/>
    <w:rsid w:val="005C1187"/>
    <w:rsid w:val="005C1670"/>
    <w:rsid w:val="005C2353"/>
    <w:rsid w:val="005C26BE"/>
    <w:rsid w:val="005C2FFF"/>
    <w:rsid w:val="005C3F8F"/>
    <w:rsid w:val="005C40D2"/>
    <w:rsid w:val="005C4AD4"/>
    <w:rsid w:val="005C4BF4"/>
    <w:rsid w:val="005C4ECD"/>
    <w:rsid w:val="005C4F60"/>
    <w:rsid w:val="005C56B8"/>
    <w:rsid w:val="005C6846"/>
    <w:rsid w:val="005C7643"/>
    <w:rsid w:val="005C7D2C"/>
    <w:rsid w:val="005C7E25"/>
    <w:rsid w:val="005D040C"/>
    <w:rsid w:val="005D0E3E"/>
    <w:rsid w:val="005D0FE5"/>
    <w:rsid w:val="005D104E"/>
    <w:rsid w:val="005D3E5A"/>
    <w:rsid w:val="005D4172"/>
    <w:rsid w:val="005D6B08"/>
    <w:rsid w:val="005D7018"/>
    <w:rsid w:val="005D797D"/>
    <w:rsid w:val="005E0FF0"/>
    <w:rsid w:val="005E1C3C"/>
    <w:rsid w:val="005E1CA2"/>
    <w:rsid w:val="005E2412"/>
    <w:rsid w:val="005E25D9"/>
    <w:rsid w:val="005E2B83"/>
    <w:rsid w:val="005E30FA"/>
    <w:rsid w:val="005E3253"/>
    <w:rsid w:val="005E3E18"/>
    <w:rsid w:val="005E448A"/>
    <w:rsid w:val="005E4963"/>
    <w:rsid w:val="005E5794"/>
    <w:rsid w:val="005E597A"/>
    <w:rsid w:val="005E5E29"/>
    <w:rsid w:val="005E62A5"/>
    <w:rsid w:val="005E6306"/>
    <w:rsid w:val="005E6DD0"/>
    <w:rsid w:val="005E71AA"/>
    <w:rsid w:val="005F0316"/>
    <w:rsid w:val="005F0992"/>
    <w:rsid w:val="005F09F0"/>
    <w:rsid w:val="005F0AB0"/>
    <w:rsid w:val="005F0F96"/>
    <w:rsid w:val="005F3423"/>
    <w:rsid w:val="005F38D3"/>
    <w:rsid w:val="005F4271"/>
    <w:rsid w:val="005F49D2"/>
    <w:rsid w:val="005F4C37"/>
    <w:rsid w:val="005F4FE7"/>
    <w:rsid w:val="005F67D8"/>
    <w:rsid w:val="005F76E3"/>
    <w:rsid w:val="00600458"/>
    <w:rsid w:val="006007EC"/>
    <w:rsid w:val="00601241"/>
    <w:rsid w:val="00601409"/>
    <w:rsid w:val="00603A57"/>
    <w:rsid w:val="00604E1B"/>
    <w:rsid w:val="006053DC"/>
    <w:rsid w:val="006069C5"/>
    <w:rsid w:val="00606FF4"/>
    <w:rsid w:val="0060762A"/>
    <w:rsid w:val="00610122"/>
    <w:rsid w:val="006105E9"/>
    <w:rsid w:val="00611C25"/>
    <w:rsid w:val="00612339"/>
    <w:rsid w:val="00612D17"/>
    <w:rsid w:val="00612FBC"/>
    <w:rsid w:val="00613C15"/>
    <w:rsid w:val="00613D92"/>
    <w:rsid w:val="00613ED2"/>
    <w:rsid w:val="006143B3"/>
    <w:rsid w:val="0061463C"/>
    <w:rsid w:val="00614BF7"/>
    <w:rsid w:val="006158B8"/>
    <w:rsid w:val="006171CC"/>
    <w:rsid w:val="006202EB"/>
    <w:rsid w:val="00621094"/>
    <w:rsid w:val="006214C3"/>
    <w:rsid w:val="006224E1"/>
    <w:rsid w:val="0062263D"/>
    <w:rsid w:val="00623A64"/>
    <w:rsid w:val="006243D6"/>
    <w:rsid w:val="00624C60"/>
    <w:rsid w:val="0062505B"/>
    <w:rsid w:val="00625890"/>
    <w:rsid w:val="0062622A"/>
    <w:rsid w:val="00626EE7"/>
    <w:rsid w:val="00627698"/>
    <w:rsid w:val="0063017B"/>
    <w:rsid w:val="0063036C"/>
    <w:rsid w:val="0063186B"/>
    <w:rsid w:val="00631A13"/>
    <w:rsid w:val="00631C69"/>
    <w:rsid w:val="0063257B"/>
    <w:rsid w:val="0063383D"/>
    <w:rsid w:val="0063450B"/>
    <w:rsid w:val="0063536D"/>
    <w:rsid w:val="006363DB"/>
    <w:rsid w:val="00637341"/>
    <w:rsid w:val="0064061D"/>
    <w:rsid w:val="006415E4"/>
    <w:rsid w:val="00643508"/>
    <w:rsid w:val="00643D67"/>
    <w:rsid w:val="00644FD1"/>
    <w:rsid w:val="006462E0"/>
    <w:rsid w:val="00646A5D"/>
    <w:rsid w:val="00647576"/>
    <w:rsid w:val="00647B5F"/>
    <w:rsid w:val="00647FD1"/>
    <w:rsid w:val="006500A5"/>
    <w:rsid w:val="00650C07"/>
    <w:rsid w:val="006518F9"/>
    <w:rsid w:val="00651BAD"/>
    <w:rsid w:val="00651FC3"/>
    <w:rsid w:val="006520A1"/>
    <w:rsid w:val="00652162"/>
    <w:rsid w:val="0065279E"/>
    <w:rsid w:val="006529B5"/>
    <w:rsid w:val="006537C3"/>
    <w:rsid w:val="00653951"/>
    <w:rsid w:val="00653F8D"/>
    <w:rsid w:val="00654660"/>
    <w:rsid w:val="006558E0"/>
    <w:rsid w:val="00656EC4"/>
    <w:rsid w:val="00660DC2"/>
    <w:rsid w:val="006623DD"/>
    <w:rsid w:val="00662E9E"/>
    <w:rsid w:val="0066308F"/>
    <w:rsid w:val="00663A71"/>
    <w:rsid w:val="00663B1D"/>
    <w:rsid w:val="00663FBB"/>
    <w:rsid w:val="006646AD"/>
    <w:rsid w:val="00665B0E"/>
    <w:rsid w:val="0066668D"/>
    <w:rsid w:val="00666776"/>
    <w:rsid w:val="00666A26"/>
    <w:rsid w:val="00666E3A"/>
    <w:rsid w:val="0066759B"/>
    <w:rsid w:val="00667606"/>
    <w:rsid w:val="006716E3"/>
    <w:rsid w:val="006721BF"/>
    <w:rsid w:val="00672D19"/>
    <w:rsid w:val="00673E2E"/>
    <w:rsid w:val="00675037"/>
    <w:rsid w:val="00675798"/>
    <w:rsid w:val="00676CD0"/>
    <w:rsid w:val="006775FF"/>
    <w:rsid w:val="006776C2"/>
    <w:rsid w:val="0068043C"/>
    <w:rsid w:val="0068144B"/>
    <w:rsid w:val="006818D3"/>
    <w:rsid w:val="006829B9"/>
    <w:rsid w:val="00682DBC"/>
    <w:rsid w:val="00682F95"/>
    <w:rsid w:val="0068313D"/>
    <w:rsid w:val="00683336"/>
    <w:rsid w:val="006833F9"/>
    <w:rsid w:val="00683DE7"/>
    <w:rsid w:val="00684A78"/>
    <w:rsid w:val="00684D37"/>
    <w:rsid w:val="00684E0E"/>
    <w:rsid w:val="006856A2"/>
    <w:rsid w:val="00685CDB"/>
    <w:rsid w:val="006861F2"/>
    <w:rsid w:val="006868B6"/>
    <w:rsid w:val="00686D7F"/>
    <w:rsid w:val="0068788F"/>
    <w:rsid w:val="00687E45"/>
    <w:rsid w:val="00690B6A"/>
    <w:rsid w:val="006920D1"/>
    <w:rsid w:val="006933D3"/>
    <w:rsid w:val="006935FB"/>
    <w:rsid w:val="00694A82"/>
    <w:rsid w:val="00694AC0"/>
    <w:rsid w:val="00694D59"/>
    <w:rsid w:val="00695639"/>
    <w:rsid w:val="00695EE7"/>
    <w:rsid w:val="006963A2"/>
    <w:rsid w:val="006A0686"/>
    <w:rsid w:val="006A07D6"/>
    <w:rsid w:val="006A0CE4"/>
    <w:rsid w:val="006A16D8"/>
    <w:rsid w:val="006A32C9"/>
    <w:rsid w:val="006A3417"/>
    <w:rsid w:val="006A3CF8"/>
    <w:rsid w:val="006A4624"/>
    <w:rsid w:val="006A4CBF"/>
    <w:rsid w:val="006A6031"/>
    <w:rsid w:val="006A6627"/>
    <w:rsid w:val="006A6726"/>
    <w:rsid w:val="006A70D7"/>
    <w:rsid w:val="006A7FF0"/>
    <w:rsid w:val="006B04A8"/>
    <w:rsid w:val="006B0F5B"/>
    <w:rsid w:val="006B16EA"/>
    <w:rsid w:val="006B1B9B"/>
    <w:rsid w:val="006B23E0"/>
    <w:rsid w:val="006B2B07"/>
    <w:rsid w:val="006B2BCE"/>
    <w:rsid w:val="006B2F79"/>
    <w:rsid w:val="006B3DC9"/>
    <w:rsid w:val="006B43C6"/>
    <w:rsid w:val="006B5EC9"/>
    <w:rsid w:val="006B6A54"/>
    <w:rsid w:val="006B7018"/>
    <w:rsid w:val="006B770D"/>
    <w:rsid w:val="006C0068"/>
    <w:rsid w:val="006C01BD"/>
    <w:rsid w:val="006C062F"/>
    <w:rsid w:val="006C2672"/>
    <w:rsid w:val="006C2D38"/>
    <w:rsid w:val="006C3CF3"/>
    <w:rsid w:val="006C4B22"/>
    <w:rsid w:val="006C6797"/>
    <w:rsid w:val="006C6B66"/>
    <w:rsid w:val="006C7B50"/>
    <w:rsid w:val="006D183F"/>
    <w:rsid w:val="006D1A63"/>
    <w:rsid w:val="006D3DBA"/>
    <w:rsid w:val="006D3EF0"/>
    <w:rsid w:val="006D40B3"/>
    <w:rsid w:val="006D48B0"/>
    <w:rsid w:val="006D58D5"/>
    <w:rsid w:val="006D592B"/>
    <w:rsid w:val="006D5B7D"/>
    <w:rsid w:val="006D6CF7"/>
    <w:rsid w:val="006E030A"/>
    <w:rsid w:val="006E04A8"/>
    <w:rsid w:val="006E085B"/>
    <w:rsid w:val="006E1C33"/>
    <w:rsid w:val="006E1EEC"/>
    <w:rsid w:val="006E25BE"/>
    <w:rsid w:val="006E337C"/>
    <w:rsid w:val="006E41BF"/>
    <w:rsid w:val="006E4C3C"/>
    <w:rsid w:val="006E4F83"/>
    <w:rsid w:val="006E6239"/>
    <w:rsid w:val="006E6848"/>
    <w:rsid w:val="006E72EE"/>
    <w:rsid w:val="006F0EF7"/>
    <w:rsid w:val="006F143C"/>
    <w:rsid w:val="006F2586"/>
    <w:rsid w:val="006F2837"/>
    <w:rsid w:val="006F3437"/>
    <w:rsid w:val="006F3EB4"/>
    <w:rsid w:val="006F416F"/>
    <w:rsid w:val="006F453F"/>
    <w:rsid w:val="006F5639"/>
    <w:rsid w:val="006F570B"/>
    <w:rsid w:val="006F6C52"/>
    <w:rsid w:val="006F734C"/>
    <w:rsid w:val="00701D3B"/>
    <w:rsid w:val="00702BDB"/>
    <w:rsid w:val="00702D30"/>
    <w:rsid w:val="00703022"/>
    <w:rsid w:val="00703477"/>
    <w:rsid w:val="007037E2"/>
    <w:rsid w:val="007037F3"/>
    <w:rsid w:val="00703A10"/>
    <w:rsid w:val="00704344"/>
    <w:rsid w:val="0070561C"/>
    <w:rsid w:val="00705D25"/>
    <w:rsid w:val="00706795"/>
    <w:rsid w:val="00706C09"/>
    <w:rsid w:val="00706D1A"/>
    <w:rsid w:val="0070717D"/>
    <w:rsid w:val="00707E5A"/>
    <w:rsid w:val="00707FBA"/>
    <w:rsid w:val="0071056D"/>
    <w:rsid w:val="0071117C"/>
    <w:rsid w:val="0071170C"/>
    <w:rsid w:val="00711D35"/>
    <w:rsid w:val="007134B9"/>
    <w:rsid w:val="00713AA0"/>
    <w:rsid w:val="007149AF"/>
    <w:rsid w:val="00715118"/>
    <w:rsid w:val="007151BC"/>
    <w:rsid w:val="007174D4"/>
    <w:rsid w:val="00721A2C"/>
    <w:rsid w:val="00723165"/>
    <w:rsid w:val="00723610"/>
    <w:rsid w:val="007249A0"/>
    <w:rsid w:val="00724B7D"/>
    <w:rsid w:val="00725040"/>
    <w:rsid w:val="00725A3A"/>
    <w:rsid w:val="00726A28"/>
    <w:rsid w:val="00727688"/>
    <w:rsid w:val="007300F9"/>
    <w:rsid w:val="00731491"/>
    <w:rsid w:val="00731750"/>
    <w:rsid w:val="0073179E"/>
    <w:rsid w:val="00732985"/>
    <w:rsid w:val="0073319D"/>
    <w:rsid w:val="00734156"/>
    <w:rsid w:val="007341FE"/>
    <w:rsid w:val="00734378"/>
    <w:rsid w:val="007354F9"/>
    <w:rsid w:val="00736935"/>
    <w:rsid w:val="00737AAB"/>
    <w:rsid w:val="00741996"/>
    <w:rsid w:val="00742061"/>
    <w:rsid w:val="007428FB"/>
    <w:rsid w:val="00742903"/>
    <w:rsid w:val="007432F0"/>
    <w:rsid w:val="00743434"/>
    <w:rsid w:val="00743DAC"/>
    <w:rsid w:val="00743E26"/>
    <w:rsid w:val="0074401B"/>
    <w:rsid w:val="00745365"/>
    <w:rsid w:val="007455DC"/>
    <w:rsid w:val="00745B30"/>
    <w:rsid w:val="00745EB1"/>
    <w:rsid w:val="007461A1"/>
    <w:rsid w:val="007461F4"/>
    <w:rsid w:val="00750491"/>
    <w:rsid w:val="00750C4C"/>
    <w:rsid w:val="0075159B"/>
    <w:rsid w:val="007523E8"/>
    <w:rsid w:val="00752616"/>
    <w:rsid w:val="00753416"/>
    <w:rsid w:val="00756277"/>
    <w:rsid w:val="007562D9"/>
    <w:rsid w:val="007564A6"/>
    <w:rsid w:val="0075661B"/>
    <w:rsid w:val="007572EC"/>
    <w:rsid w:val="00757806"/>
    <w:rsid w:val="007605C9"/>
    <w:rsid w:val="007609D2"/>
    <w:rsid w:val="00760F1D"/>
    <w:rsid w:val="00761126"/>
    <w:rsid w:val="00761AB0"/>
    <w:rsid w:val="00762843"/>
    <w:rsid w:val="00763A0B"/>
    <w:rsid w:val="00763D4A"/>
    <w:rsid w:val="0076421A"/>
    <w:rsid w:val="00764490"/>
    <w:rsid w:val="007648E4"/>
    <w:rsid w:val="007663EE"/>
    <w:rsid w:val="00772059"/>
    <w:rsid w:val="00772DF1"/>
    <w:rsid w:val="0077371E"/>
    <w:rsid w:val="00773933"/>
    <w:rsid w:val="007746DA"/>
    <w:rsid w:val="00775A4B"/>
    <w:rsid w:val="00776E54"/>
    <w:rsid w:val="00777527"/>
    <w:rsid w:val="007812E5"/>
    <w:rsid w:val="007812F5"/>
    <w:rsid w:val="0078178A"/>
    <w:rsid w:val="00781CDD"/>
    <w:rsid w:val="00781D28"/>
    <w:rsid w:val="0078269F"/>
    <w:rsid w:val="00782EA4"/>
    <w:rsid w:val="00783128"/>
    <w:rsid w:val="007832E0"/>
    <w:rsid w:val="007833C1"/>
    <w:rsid w:val="00783C39"/>
    <w:rsid w:val="00783F56"/>
    <w:rsid w:val="00784FFA"/>
    <w:rsid w:val="0078561F"/>
    <w:rsid w:val="00785C7D"/>
    <w:rsid w:val="00786623"/>
    <w:rsid w:val="00787361"/>
    <w:rsid w:val="00787416"/>
    <w:rsid w:val="00787419"/>
    <w:rsid w:val="00787C29"/>
    <w:rsid w:val="00787D78"/>
    <w:rsid w:val="00790185"/>
    <w:rsid w:val="00790E53"/>
    <w:rsid w:val="00790F6E"/>
    <w:rsid w:val="00791125"/>
    <w:rsid w:val="007912EE"/>
    <w:rsid w:val="00791708"/>
    <w:rsid w:val="00791A0F"/>
    <w:rsid w:val="00792669"/>
    <w:rsid w:val="00796643"/>
    <w:rsid w:val="00796C38"/>
    <w:rsid w:val="00797257"/>
    <w:rsid w:val="00797AE8"/>
    <w:rsid w:val="00797B7A"/>
    <w:rsid w:val="007A07E5"/>
    <w:rsid w:val="007A1261"/>
    <w:rsid w:val="007A1D06"/>
    <w:rsid w:val="007A237E"/>
    <w:rsid w:val="007A2536"/>
    <w:rsid w:val="007A28B6"/>
    <w:rsid w:val="007A2F3A"/>
    <w:rsid w:val="007A336B"/>
    <w:rsid w:val="007A4D68"/>
    <w:rsid w:val="007A59DE"/>
    <w:rsid w:val="007A7B27"/>
    <w:rsid w:val="007A7CAA"/>
    <w:rsid w:val="007B1311"/>
    <w:rsid w:val="007B133B"/>
    <w:rsid w:val="007B21BB"/>
    <w:rsid w:val="007B26C2"/>
    <w:rsid w:val="007B279A"/>
    <w:rsid w:val="007B2FE0"/>
    <w:rsid w:val="007B3AF6"/>
    <w:rsid w:val="007B3CCE"/>
    <w:rsid w:val="007B5408"/>
    <w:rsid w:val="007B5CFF"/>
    <w:rsid w:val="007B6111"/>
    <w:rsid w:val="007B70AB"/>
    <w:rsid w:val="007C24DE"/>
    <w:rsid w:val="007C25FA"/>
    <w:rsid w:val="007C29DB"/>
    <w:rsid w:val="007C3AB4"/>
    <w:rsid w:val="007C3D54"/>
    <w:rsid w:val="007C44A9"/>
    <w:rsid w:val="007C45F3"/>
    <w:rsid w:val="007C4732"/>
    <w:rsid w:val="007C4C5E"/>
    <w:rsid w:val="007C6D56"/>
    <w:rsid w:val="007C7056"/>
    <w:rsid w:val="007C7701"/>
    <w:rsid w:val="007D1098"/>
    <w:rsid w:val="007D3960"/>
    <w:rsid w:val="007D3BA3"/>
    <w:rsid w:val="007D450A"/>
    <w:rsid w:val="007D5ED0"/>
    <w:rsid w:val="007D64E0"/>
    <w:rsid w:val="007D6522"/>
    <w:rsid w:val="007D6E43"/>
    <w:rsid w:val="007D7D97"/>
    <w:rsid w:val="007E2515"/>
    <w:rsid w:val="007E267D"/>
    <w:rsid w:val="007E302E"/>
    <w:rsid w:val="007E3EA1"/>
    <w:rsid w:val="007E4F36"/>
    <w:rsid w:val="007E613E"/>
    <w:rsid w:val="007F1417"/>
    <w:rsid w:val="007F3A2D"/>
    <w:rsid w:val="007F5AB0"/>
    <w:rsid w:val="007F6DC4"/>
    <w:rsid w:val="007F71B3"/>
    <w:rsid w:val="007F7316"/>
    <w:rsid w:val="00802942"/>
    <w:rsid w:val="00802C4A"/>
    <w:rsid w:val="00802EBE"/>
    <w:rsid w:val="0080347C"/>
    <w:rsid w:val="00804838"/>
    <w:rsid w:val="00804C6F"/>
    <w:rsid w:val="008056B9"/>
    <w:rsid w:val="008058EE"/>
    <w:rsid w:val="00805A3C"/>
    <w:rsid w:val="00805ABA"/>
    <w:rsid w:val="008063BF"/>
    <w:rsid w:val="00806895"/>
    <w:rsid w:val="00806995"/>
    <w:rsid w:val="00807BFC"/>
    <w:rsid w:val="00807F51"/>
    <w:rsid w:val="00811B0E"/>
    <w:rsid w:val="00812F23"/>
    <w:rsid w:val="00813787"/>
    <w:rsid w:val="00813CE9"/>
    <w:rsid w:val="00814AC8"/>
    <w:rsid w:val="0081773B"/>
    <w:rsid w:val="00821966"/>
    <w:rsid w:val="008226B6"/>
    <w:rsid w:val="00822867"/>
    <w:rsid w:val="00823135"/>
    <w:rsid w:val="008239DF"/>
    <w:rsid w:val="008242C0"/>
    <w:rsid w:val="00825124"/>
    <w:rsid w:val="00825587"/>
    <w:rsid w:val="008256F2"/>
    <w:rsid w:val="008269B0"/>
    <w:rsid w:val="00826BBB"/>
    <w:rsid w:val="0082738A"/>
    <w:rsid w:val="0082765E"/>
    <w:rsid w:val="0082799B"/>
    <w:rsid w:val="00830F2D"/>
    <w:rsid w:val="00831488"/>
    <w:rsid w:val="00831676"/>
    <w:rsid w:val="00832FF9"/>
    <w:rsid w:val="00833272"/>
    <w:rsid w:val="00833F81"/>
    <w:rsid w:val="008345D6"/>
    <w:rsid w:val="008363FC"/>
    <w:rsid w:val="00836600"/>
    <w:rsid w:val="008369DB"/>
    <w:rsid w:val="008375CB"/>
    <w:rsid w:val="00837668"/>
    <w:rsid w:val="00840F08"/>
    <w:rsid w:val="00841216"/>
    <w:rsid w:val="00841B64"/>
    <w:rsid w:val="0084278B"/>
    <w:rsid w:val="008435B0"/>
    <w:rsid w:val="00843D96"/>
    <w:rsid w:val="00844980"/>
    <w:rsid w:val="00845A2E"/>
    <w:rsid w:val="00846445"/>
    <w:rsid w:val="00846A0F"/>
    <w:rsid w:val="00850749"/>
    <w:rsid w:val="00850B2F"/>
    <w:rsid w:val="00851D8B"/>
    <w:rsid w:val="008522FA"/>
    <w:rsid w:val="00853475"/>
    <w:rsid w:val="008534B5"/>
    <w:rsid w:val="0085350A"/>
    <w:rsid w:val="008535B6"/>
    <w:rsid w:val="008560D3"/>
    <w:rsid w:val="008568B7"/>
    <w:rsid w:val="00857287"/>
    <w:rsid w:val="00857C6B"/>
    <w:rsid w:val="00860CDB"/>
    <w:rsid w:val="008615FE"/>
    <w:rsid w:val="0086176A"/>
    <w:rsid w:val="00861F75"/>
    <w:rsid w:val="0086290A"/>
    <w:rsid w:val="00863AA0"/>
    <w:rsid w:val="00863EDD"/>
    <w:rsid w:val="00864DFE"/>
    <w:rsid w:val="008650EA"/>
    <w:rsid w:val="008655E2"/>
    <w:rsid w:val="00865634"/>
    <w:rsid w:val="0086579A"/>
    <w:rsid w:val="00866B84"/>
    <w:rsid w:val="00866D90"/>
    <w:rsid w:val="00867601"/>
    <w:rsid w:val="00867629"/>
    <w:rsid w:val="0086766F"/>
    <w:rsid w:val="00867679"/>
    <w:rsid w:val="008719A6"/>
    <w:rsid w:val="00871AC4"/>
    <w:rsid w:val="008724D9"/>
    <w:rsid w:val="00872B91"/>
    <w:rsid w:val="008730FF"/>
    <w:rsid w:val="00873169"/>
    <w:rsid w:val="008747F1"/>
    <w:rsid w:val="00874925"/>
    <w:rsid w:val="00875B4C"/>
    <w:rsid w:val="0087619C"/>
    <w:rsid w:val="00876C92"/>
    <w:rsid w:val="008772A6"/>
    <w:rsid w:val="0088018A"/>
    <w:rsid w:val="00880E95"/>
    <w:rsid w:val="00881060"/>
    <w:rsid w:val="00885CE4"/>
    <w:rsid w:val="00886A94"/>
    <w:rsid w:val="008902E1"/>
    <w:rsid w:val="00890887"/>
    <w:rsid w:val="00890EEE"/>
    <w:rsid w:val="00891CD8"/>
    <w:rsid w:val="00893677"/>
    <w:rsid w:val="00894396"/>
    <w:rsid w:val="00894405"/>
    <w:rsid w:val="00894462"/>
    <w:rsid w:val="00895700"/>
    <w:rsid w:val="008961A4"/>
    <w:rsid w:val="00896471"/>
    <w:rsid w:val="00896E36"/>
    <w:rsid w:val="0089751B"/>
    <w:rsid w:val="00897687"/>
    <w:rsid w:val="008A058D"/>
    <w:rsid w:val="008A1747"/>
    <w:rsid w:val="008A3183"/>
    <w:rsid w:val="008A3BD9"/>
    <w:rsid w:val="008A3F01"/>
    <w:rsid w:val="008A46FC"/>
    <w:rsid w:val="008A57EF"/>
    <w:rsid w:val="008A5C3D"/>
    <w:rsid w:val="008A635B"/>
    <w:rsid w:val="008B0689"/>
    <w:rsid w:val="008B0CE1"/>
    <w:rsid w:val="008B0F25"/>
    <w:rsid w:val="008B1821"/>
    <w:rsid w:val="008B3A73"/>
    <w:rsid w:val="008B45B9"/>
    <w:rsid w:val="008B46AB"/>
    <w:rsid w:val="008B5049"/>
    <w:rsid w:val="008B5B8E"/>
    <w:rsid w:val="008B6750"/>
    <w:rsid w:val="008B6C83"/>
    <w:rsid w:val="008B74FD"/>
    <w:rsid w:val="008B7F91"/>
    <w:rsid w:val="008C0068"/>
    <w:rsid w:val="008C084D"/>
    <w:rsid w:val="008C088B"/>
    <w:rsid w:val="008C251C"/>
    <w:rsid w:val="008C2A7B"/>
    <w:rsid w:val="008C3A4F"/>
    <w:rsid w:val="008C3B9E"/>
    <w:rsid w:val="008C48AB"/>
    <w:rsid w:val="008C4F0D"/>
    <w:rsid w:val="008C75A9"/>
    <w:rsid w:val="008D275C"/>
    <w:rsid w:val="008D2D3D"/>
    <w:rsid w:val="008D2F81"/>
    <w:rsid w:val="008D4930"/>
    <w:rsid w:val="008D6EBC"/>
    <w:rsid w:val="008D7802"/>
    <w:rsid w:val="008D7B3B"/>
    <w:rsid w:val="008D7D47"/>
    <w:rsid w:val="008E03FD"/>
    <w:rsid w:val="008E12D8"/>
    <w:rsid w:val="008E141D"/>
    <w:rsid w:val="008E1980"/>
    <w:rsid w:val="008E1C9E"/>
    <w:rsid w:val="008E20CC"/>
    <w:rsid w:val="008E2729"/>
    <w:rsid w:val="008E335A"/>
    <w:rsid w:val="008F0CEB"/>
    <w:rsid w:val="008F165C"/>
    <w:rsid w:val="008F1EC2"/>
    <w:rsid w:val="008F3D30"/>
    <w:rsid w:val="008F3D3E"/>
    <w:rsid w:val="008F5042"/>
    <w:rsid w:val="008F7492"/>
    <w:rsid w:val="008F79AC"/>
    <w:rsid w:val="008F7A87"/>
    <w:rsid w:val="0090083D"/>
    <w:rsid w:val="009009BA"/>
    <w:rsid w:val="00901422"/>
    <w:rsid w:val="00901856"/>
    <w:rsid w:val="0090199D"/>
    <w:rsid w:val="009031CB"/>
    <w:rsid w:val="00903DB2"/>
    <w:rsid w:val="00904A46"/>
    <w:rsid w:val="00905CB4"/>
    <w:rsid w:val="00905E6A"/>
    <w:rsid w:val="00906625"/>
    <w:rsid w:val="00906709"/>
    <w:rsid w:val="00906C53"/>
    <w:rsid w:val="009111E6"/>
    <w:rsid w:val="00911D69"/>
    <w:rsid w:val="009128DF"/>
    <w:rsid w:val="0091444A"/>
    <w:rsid w:val="00914563"/>
    <w:rsid w:val="00917534"/>
    <w:rsid w:val="00917929"/>
    <w:rsid w:val="0092156B"/>
    <w:rsid w:val="00921DF2"/>
    <w:rsid w:val="00922BBC"/>
    <w:rsid w:val="00923280"/>
    <w:rsid w:val="00925390"/>
    <w:rsid w:val="00926147"/>
    <w:rsid w:val="00926568"/>
    <w:rsid w:val="00927027"/>
    <w:rsid w:val="0092771C"/>
    <w:rsid w:val="009279EE"/>
    <w:rsid w:val="009279F5"/>
    <w:rsid w:val="0093086F"/>
    <w:rsid w:val="00930BB6"/>
    <w:rsid w:val="009318E6"/>
    <w:rsid w:val="00932006"/>
    <w:rsid w:val="00932D5F"/>
    <w:rsid w:val="00933926"/>
    <w:rsid w:val="00933F0D"/>
    <w:rsid w:val="009353CA"/>
    <w:rsid w:val="00935E69"/>
    <w:rsid w:val="00935EDB"/>
    <w:rsid w:val="00936615"/>
    <w:rsid w:val="00936C20"/>
    <w:rsid w:val="009374F8"/>
    <w:rsid w:val="00937B04"/>
    <w:rsid w:val="00937B3B"/>
    <w:rsid w:val="00937BB7"/>
    <w:rsid w:val="00937DBE"/>
    <w:rsid w:val="00937EE7"/>
    <w:rsid w:val="00940155"/>
    <w:rsid w:val="00940608"/>
    <w:rsid w:val="00941068"/>
    <w:rsid w:val="00941F1B"/>
    <w:rsid w:val="009426D1"/>
    <w:rsid w:val="00943D25"/>
    <w:rsid w:val="00945D01"/>
    <w:rsid w:val="00946261"/>
    <w:rsid w:val="009466C0"/>
    <w:rsid w:val="00946B81"/>
    <w:rsid w:val="00947881"/>
    <w:rsid w:val="009500AC"/>
    <w:rsid w:val="009505FC"/>
    <w:rsid w:val="00952D85"/>
    <w:rsid w:val="009536BC"/>
    <w:rsid w:val="009539E5"/>
    <w:rsid w:val="00953B9B"/>
    <w:rsid w:val="00953CBA"/>
    <w:rsid w:val="00954162"/>
    <w:rsid w:val="00954603"/>
    <w:rsid w:val="00956035"/>
    <w:rsid w:val="009566CA"/>
    <w:rsid w:val="009566DF"/>
    <w:rsid w:val="00956C95"/>
    <w:rsid w:val="00961947"/>
    <w:rsid w:val="00961EF3"/>
    <w:rsid w:val="00961F69"/>
    <w:rsid w:val="00962A9F"/>
    <w:rsid w:val="00962BB0"/>
    <w:rsid w:val="00962C98"/>
    <w:rsid w:val="00963A59"/>
    <w:rsid w:val="00963E91"/>
    <w:rsid w:val="00963F6F"/>
    <w:rsid w:val="0096525E"/>
    <w:rsid w:val="009652C1"/>
    <w:rsid w:val="00965ACE"/>
    <w:rsid w:val="00965C46"/>
    <w:rsid w:val="00966081"/>
    <w:rsid w:val="0096626D"/>
    <w:rsid w:val="009668CE"/>
    <w:rsid w:val="00966B5E"/>
    <w:rsid w:val="00967350"/>
    <w:rsid w:val="009678C4"/>
    <w:rsid w:val="00967E8E"/>
    <w:rsid w:val="0097017E"/>
    <w:rsid w:val="0097055C"/>
    <w:rsid w:val="00971490"/>
    <w:rsid w:val="00971760"/>
    <w:rsid w:val="00971882"/>
    <w:rsid w:val="00971EF7"/>
    <w:rsid w:val="00972028"/>
    <w:rsid w:val="00972321"/>
    <w:rsid w:val="00973807"/>
    <w:rsid w:val="0097417A"/>
    <w:rsid w:val="009747F8"/>
    <w:rsid w:val="00975457"/>
    <w:rsid w:val="00976094"/>
    <w:rsid w:val="0097732F"/>
    <w:rsid w:val="0098016F"/>
    <w:rsid w:val="009806B0"/>
    <w:rsid w:val="00980861"/>
    <w:rsid w:val="0098119A"/>
    <w:rsid w:val="0098152C"/>
    <w:rsid w:val="009815F0"/>
    <w:rsid w:val="00981EF1"/>
    <w:rsid w:val="00982086"/>
    <w:rsid w:val="00983161"/>
    <w:rsid w:val="00983454"/>
    <w:rsid w:val="00984F7F"/>
    <w:rsid w:val="00987572"/>
    <w:rsid w:val="0099038F"/>
    <w:rsid w:val="009907EA"/>
    <w:rsid w:val="00991214"/>
    <w:rsid w:val="00991677"/>
    <w:rsid w:val="00991E14"/>
    <w:rsid w:val="00995D23"/>
    <w:rsid w:val="00995FC2"/>
    <w:rsid w:val="00997DD7"/>
    <w:rsid w:val="009A047C"/>
    <w:rsid w:val="009A16D0"/>
    <w:rsid w:val="009A2069"/>
    <w:rsid w:val="009A2FF2"/>
    <w:rsid w:val="009A36AD"/>
    <w:rsid w:val="009A47C6"/>
    <w:rsid w:val="009A5083"/>
    <w:rsid w:val="009A5C7D"/>
    <w:rsid w:val="009A67A3"/>
    <w:rsid w:val="009A7DE0"/>
    <w:rsid w:val="009B2A8D"/>
    <w:rsid w:val="009B3803"/>
    <w:rsid w:val="009B3824"/>
    <w:rsid w:val="009B392B"/>
    <w:rsid w:val="009B4FA6"/>
    <w:rsid w:val="009B57FD"/>
    <w:rsid w:val="009B5F8C"/>
    <w:rsid w:val="009B6BEB"/>
    <w:rsid w:val="009B6EE2"/>
    <w:rsid w:val="009B6F4C"/>
    <w:rsid w:val="009C089A"/>
    <w:rsid w:val="009C0CD9"/>
    <w:rsid w:val="009C1069"/>
    <w:rsid w:val="009C2757"/>
    <w:rsid w:val="009C2B8B"/>
    <w:rsid w:val="009C35CB"/>
    <w:rsid w:val="009C4025"/>
    <w:rsid w:val="009C580B"/>
    <w:rsid w:val="009C6AF8"/>
    <w:rsid w:val="009C73DD"/>
    <w:rsid w:val="009D007A"/>
    <w:rsid w:val="009D0587"/>
    <w:rsid w:val="009D0A93"/>
    <w:rsid w:val="009D10D3"/>
    <w:rsid w:val="009D1D2B"/>
    <w:rsid w:val="009D28FD"/>
    <w:rsid w:val="009D2983"/>
    <w:rsid w:val="009D2B86"/>
    <w:rsid w:val="009D2DFA"/>
    <w:rsid w:val="009D3C56"/>
    <w:rsid w:val="009D40F8"/>
    <w:rsid w:val="009D4D1C"/>
    <w:rsid w:val="009D5418"/>
    <w:rsid w:val="009D618D"/>
    <w:rsid w:val="009D747E"/>
    <w:rsid w:val="009D7E3E"/>
    <w:rsid w:val="009E130F"/>
    <w:rsid w:val="009E23A2"/>
    <w:rsid w:val="009E2480"/>
    <w:rsid w:val="009E41E1"/>
    <w:rsid w:val="009E4B4A"/>
    <w:rsid w:val="009E4C1D"/>
    <w:rsid w:val="009E4D28"/>
    <w:rsid w:val="009E521D"/>
    <w:rsid w:val="009E619D"/>
    <w:rsid w:val="009E6C64"/>
    <w:rsid w:val="009E6F5B"/>
    <w:rsid w:val="009E7AEB"/>
    <w:rsid w:val="009E7E11"/>
    <w:rsid w:val="009F0118"/>
    <w:rsid w:val="009F0304"/>
    <w:rsid w:val="009F0899"/>
    <w:rsid w:val="009F1CB4"/>
    <w:rsid w:val="009F1EDD"/>
    <w:rsid w:val="009F2238"/>
    <w:rsid w:val="009F29F3"/>
    <w:rsid w:val="009F2D35"/>
    <w:rsid w:val="009F2F61"/>
    <w:rsid w:val="009F4BBB"/>
    <w:rsid w:val="009F512A"/>
    <w:rsid w:val="009F713F"/>
    <w:rsid w:val="009F7956"/>
    <w:rsid w:val="00A0089D"/>
    <w:rsid w:val="00A008C8"/>
    <w:rsid w:val="00A0092C"/>
    <w:rsid w:val="00A01923"/>
    <w:rsid w:val="00A01D61"/>
    <w:rsid w:val="00A01DE2"/>
    <w:rsid w:val="00A027E5"/>
    <w:rsid w:val="00A031F7"/>
    <w:rsid w:val="00A04085"/>
    <w:rsid w:val="00A049EA"/>
    <w:rsid w:val="00A04E03"/>
    <w:rsid w:val="00A050AD"/>
    <w:rsid w:val="00A05E61"/>
    <w:rsid w:val="00A05F4B"/>
    <w:rsid w:val="00A06212"/>
    <w:rsid w:val="00A0671F"/>
    <w:rsid w:val="00A07DAA"/>
    <w:rsid w:val="00A10974"/>
    <w:rsid w:val="00A10B4D"/>
    <w:rsid w:val="00A11476"/>
    <w:rsid w:val="00A114D8"/>
    <w:rsid w:val="00A12038"/>
    <w:rsid w:val="00A125EF"/>
    <w:rsid w:val="00A138C3"/>
    <w:rsid w:val="00A13E26"/>
    <w:rsid w:val="00A141C9"/>
    <w:rsid w:val="00A16B44"/>
    <w:rsid w:val="00A16C29"/>
    <w:rsid w:val="00A16E9E"/>
    <w:rsid w:val="00A1771B"/>
    <w:rsid w:val="00A1775D"/>
    <w:rsid w:val="00A20DCD"/>
    <w:rsid w:val="00A22377"/>
    <w:rsid w:val="00A224C4"/>
    <w:rsid w:val="00A22868"/>
    <w:rsid w:val="00A246E3"/>
    <w:rsid w:val="00A24DFA"/>
    <w:rsid w:val="00A25162"/>
    <w:rsid w:val="00A26EBC"/>
    <w:rsid w:val="00A27ED4"/>
    <w:rsid w:val="00A31C59"/>
    <w:rsid w:val="00A3213C"/>
    <w:rsid w:val="00A3261F"/>
    <w:rsid w:val="00A33239"/>
    <w:rsid w:val="00A33977"/>
    <w:rsid w:val="00A342BE"/>
    <w:rsid w:val="00A344C1"/>
    <w:rsid w:val="00A35CD6"/>
    <w:rsid w:val="00A36829"/>
    <w:rsid w:val="00A36CEF"/>
    <w:rsid w:val="00A37064"/>
    <w:rsid w:val="00A37A25"/>
    <w:rsid w:val="00A40558"/>
    <w:rsid w:val="00A40F30"/>
    <w:rsid w:val="00A41135"/>
    <w:rsid w:val="00A43588"/>
    <w:rsid w:val="00A439B9"/>
    <w:rsid w:val="00A43D6A"/>
    <w:rsid w:val="00A454CC"/>
    <w:rsid w:val="00A456BD"/>
    <w:rsid w:val="00A457C0"/>
    <w:rsid w:val="00A45C0C"/>
    <w:rsid w:val="00A469DC"/>
    <w:rsid w:val="00A4730D"/>
    <w:rsid w:val="00A47522"/>
    <w:rsid w:val="00A50445"/>
    <w:rsid w:val="00A50C65"/>
    <w:rsid w:val="00A5238C"/>
    <w:rsid w:val="00A52651"/>
    <w:rsid w:val="00A5288B"/>
    <w:rsid w:val="00A55ED0"/>
    <w:rsid w:val="00A569F3"/>
    <w:rsid w:val="00A60716"/>
    <w:rsid w:val="00A60850"/>
    <w:rsid w:val="00A6258B"/>
    <w:rsid w:val="00A6284C"/>
    <w:rsid w:val="00A63105"/>
    <w:rsid w:val="00A63425"/>
    <w:rsid w:val="00A6386D"/>
    <w:rsid w:val="00A656BE"/>
    <w:rsid w:val="00A66132"/>
    <w:rsid w:val="00A6664F"/>
    <w:rsid w:val="00A67BF7"/>
    <w:rsid w:val="00A7115E"/>
    <w:rsid w:val="00A7144B"/>
    <w:rsid w:val="00A72419"/>
    <w:rsid w:val="00A72EB3"/>
    <w:rsid w:val="00A73725"/>
    <w:rsid w:val="00A738AA"/>
    <w:rsid w:val="00A745AC"/>
    <w:rsid w:val="00A75486"/>
    <w:rsid w:val="00A76855"/>
    <w:rsid w:val="00A76A06"/>
    <w:rsid w:val="00A77510"/>
    <w:rsid w:val="00A77610"/>
    <w:rsid w:val="00A77A31"/>
    <w:rsid w:val="00A80319"/>
    <w:rsid w:val="00A809CE"/>
    <w:rsid w:val="00A80A02"/>
    <w:rsid w:val="00A80E18"/>
    <w:rsid w:val="00A81254"/>
    <w:rsid w:val="00A81613"/>
    <w:rsid w:val="00A819C2"/>
    <w:rsid w:val="00A823EA"/>
    <w:rsid w:val="00A82EC1"/>
    <w:rsid w:val="00A831CB"/>
    <w:rsid w:val="00A83EB6"/>
    <w:rsid w:val="00A87538"/>
    <w:rsid w:val="00A906F5"/>
    <w:rsid w:val="00A90A85"/>
    <w:rsid w:val="00A90DCA"/>
    <w:rsid w:val="00A91442"/>
    <w:rsid w:val="00A923D4"/>
    <w:rsid w:val="00A9270F"/>
    <w:rsid w:val="00A93083"/>
    <w:rsid w:val="00A93487"/>
    <w:rsid w:val="00A93BA9"/>
    <w:rsid w:val="00A95AE1"/>
    <w:rsid w:val="00A97534"/>
    <w:rsid w:val="00A978A0"/>
    <w:rsid w:val="00AA0289"/>
    <w:rsid w:val="00AA1D87"/>
    <w:rsid w:val="00AA2296"/>
    <w:rsid w:val="00AA2664"/>
    <w:rsid w:val="00AA27D0"/>
    <w:rsid w:val="00AA2962"/>
    <w:rsid w:val="00AA2F91"/>
    <w:rsid w:val="00AA2FC2"/>
    <w:rsid w:val="00AA31CE"/>
    <w:rsid w:val="00AA343B"/>
    <w:rsid w:val="00AA343D"/>
    <w:rsid w:val="00AA46B1"/>
    <w:rsid w:val="00AA49E4"/>
    <w:rsid w:val="00AA5137"/>
    <w:rsid w:val="00AA5767"/>
    <w:rsid w:val="00AA620B"/>
    <w:rsid w:val="00AA6389"/>
    <w:rsid w:val="00AA6899"/>
    <w:rsid w:val="00AA6CDC"/>
    <w:rsid w:val="00AA6E5D"/>
    <w:rsid w:val="00AA75E5"/>
    <w:rsid w:val="00AB0681"/>
    <w:rsid w:val="00AB07CB"/>
    <w:rsid w:val="00AB1569"/>
    <w:rsid w:val="00AB1D76"/>
    <w:rsid w:val="00AB1E0A"/>
    <w:rsid w:val="00AB2499"/>
    <w:rsid w:val="00AB284F"/>
    <w:rsid w:val="00AB4B1C"/>
    <w:rsid w:val="00AB5347"/>
    <w:rsid w:val="00AB562A"/>
    <w:rsid w:val="00AB5BF3"/>
    <w:rsid w:val="00AB6BE8"/>
    <w:rsid w:val="00AC329A"/>
    <w:rsid w:val="00AC4DFE"/>
    <w:rsid w:val="00AC55E5"/>
    <w:rsid w:val="00AC6325"/>
    <w:rsid w:val="00AD06F9"/>
    <w:rsid w:val="00AD108A"/>
    <w:rsid w:val="00AD1125"/>
    <w:rsid w:val="00AD22C9"/>
    <w:rsid w:val="00AD52A3"/>
    <w:rsid w:val="00AD760F"/>
    <w:rsid w:val="00AE0312"/>
    <w:rsid w:val="00AE0665"/>
    <w:rsid w:val="00AE0C59"/>
    <w:rsid w:val="00AE1AE0"/>
    <w:rsid w:val="00AE20A6"/>
    <w:rsid w:val="00AE226A"/>
    <w:rsid w:val="00AE25D6"/>
    <w:rsid w:val="00AE2F90"/>
    <w:rsid w:val="00AE3653"/>
    <w:rsid w:val="00AE3E03"/>
    <w:rsid w:val="00AE3F55"/>
    <w:rsid w:val="00AE40D3"/>
    <w:rsid w:val="00AE5179"/>
    <w:rsid w:val="00AE5581"/>
    <w:rsid w:val="00AE57BE"/>
    <w:rsid w:val="00AF0761"/>
    <w:rsid w:val="00AF0854"/>
    <w:rsid w:val="00AF3B20"/>
    <w:rsid w:val="00AF3CFB"/>
    <w:rsid w:val="00AF4B56"/>
    <w:rsid w:val="00AF5898"/>
    <w:rsid w:val="00AF5FAD"/>
    <w:rsid w:val="00AF6128"/>
    <w:rsid w:val="00B00F84"/>
    <w:rsid w:val="00B0157F"/>
    <w:rsid w:val="00B02E1A"/>
    <w:rsid w:val="00B0359C"/>
    <w:rsid w:val="00B03C60"/>
    <w:rsid w:val="00B05B1D"/>
    <w:rsid w:val="00B065DF"/>
    <w:rsid w:val="00B066F0"/>
    <w:rsid w:val="00B072DB"/>
    <w:rsid w:val="00B0732F"/>
    <w:rsid w:val="00B07B5F"/>
    <w:rsid w:val="00B113A9"/>
    <w:rsid w:val="00B1198E"/>
    <w:rsid w:val="00B121A0"/>
    <w:rsid w:val="00B122FE"/>
    <w:rsid w:val="00B125F0"/>
    <w:rsid w:val="00B12EC5"/>
    <w:rsid w:val="00B131C2"/>
    <w:rsid w:val="00B13C88"/>
    <w:rsid w:val="00B14B05"/>
    <w:rsid w:val="00B14F19"/>
    <w:rsid w:val="00B15B2D"/>
    <w:rsid w:val="00B164BF"/>
    <w:rsid w:val="00B17205"/>
    <w:rsid w:val="00B2063E"/>
    <w:rsid w:val="00B20871"/>
    <w:rsid w:val="00B20A56"/>
    <w:rsid w:val="00B21BB5"/>
    <w:rsid w:val="00B2240B"/>
    <w:rsid w:val="00B229FC"/>
    <w:rsid w:val="00B23290"/>
    <w:rsid w:val="00B23A1B"/>
    <w:rsid w:val="00B23BB6"/>
    <w:rsid w:val="00B23C2F"/>
    <w:rsid w:val="00B23D34"/>
    <w:rsid w:val="00B25BF4"/>
    <w:rsid w:val="00B26ABA"/>
    <w:rsid w:val="00B27E9A"/>
    <w:rsid w:val="00B30347"/>
    <w:rsid w:val="00B33489"/>
    <w:rsid w:val="00B33D0B"/>
    <w:rsid w:val="00B33DEC"/>
    <w:rsid w:val="00B356A9"/>
    <w:rsid w:val="00B356F2"/>
    <w:rsid w:val="00B3594F"/>
    <w:rsid w:val="00B35B69"/>
    <w:rsid w:val="00B365F1"/>
    <w:rsid w:val="00B36992"/>
    <w:rsid w:val="00B37834"/>
    <w:rsid w:val="00B37D7A"/>
    <w:rsid w:val="00B400E1"/>
    <w:rsid w:val="00B407C1"/>
    <w:rsid w:val="00B40A00"/>
    <w:rsid w:val="00B418F0"/>
    <w:rsid w:val="00B418F3"/>
    <w:rsid w:val="00B41F1E"/>
    <w:rsid w:val="00B43C22"/>
    <w:rsid w:val="00B443EE"/>
    <w:rsid w:val="00B4446C"/>
    <w:rsid w:val="00B4560A"/>
    <w:rsid w:val="00B465EB"/>
    <w:rsid w:val="00B51123"/>
    <w:rsid w:val="00B527B6"/>
    <w:rsid w:val="00B537ED"/>
    <w:rsid w:val="00B564AE"/>
    <w:rsid w:val="00B56702"/>
    <w:rsid w:val="00B56A08"/>
    <w:rsid w:val="00B57CED"/>
    <w:rsid w:val="00B60722"/>
    <w:rsid w:val="00B60907"/>
    <w:rsid w:val="00B62A0E"/>
    <w:rsid w:val="00B6303C"/>
    <w:rsid w:val="00B64262"/>
    <w:rsid w:val="00B648D6"/>
    <w:rsid w:val="00B66773"/>
    <w:rsid w:val="00B67131"/>
    <w:rsid w:val="00B67708"/>
    <w:rsid w:val="00B67859"/>
    <w:rsid w:val="00B70A5B"/>
    <w:rsid w:val="00B70AF8"/>
    <w:rsid w:val="00B70D4F"/>
    <w:rsid w:val="00B724DF"/>
    <w:rsid w:val="00B73573"/>
    <w:rsid w:val="00B74D0E"/>
    <w:rsid w:val="00B762AF"/>
    <w:rsid w:val="00B774AC"/>
    <w:rsid w:val="00B7768B"/>
    <w:rsid w:val="00B802E4"/>
    <w:rsid w:val="00B81175"/>
    <w:rsid w:val="00B81622"/>
    <w:rsid w:val="00B81812"/>
    <w:rsid w:val="00B81A22"/>
    <w:rsid w:val="00B81FD9"/>
    <w:rsid w:val="00B825AE"/>
    <w:rsid w:val="00B8268F"/>
    <w:rsid w:val="00B82756"/>
    <w:rsid w:val="00B847B3"/>
    <w:rsid w:val="00B84B06"/>
    <w:rsid w:val="00B8577A"/>
    <w:rsid w:val="00B8606E"/>
    <w:rsid w:val="00B86391"/>
    <w:rsid w:val="00B87A15"/>
    <w:rsid w:val="00B91A42"/>
    <w:rsid w:val="00B92110"/>
    <w:rsid w:val="00B9243B"/>
    <w:rsid w:val="00B929B6"/>
    <w:rsid w:val="00B92D42"/>
    <w:rsid w:val="00B95D22"/>
    <w:rsid w:val="00B96C25"/>
    <w:rsid w:val="00B96ECA"/>
    <w:rsid w:val="00B970A7"/>
    <w:rsid w:val="00BA00B1"/>
    <w:rsid w:val="00BA1513"/>
    <w:rsid w:val="00BA1E45"/>
    <w:rsid w:val="00BA2696"/>
    <w:rsid w:val="00BA26FF"/>
    <w:rsid w:val="00BA2FE3"/>
    <w:rsid w:val="00BA384E"/>
    <w:rsid w:val="00BA4599"/>
    <w:rsid w:val="00BA49A0"/>
    <w:rsid w:val="00BA4A45"/>
    <w:rsid w:val="00BA580A"/>
    <w:rsid w:val="00BA595E"/>
    <w:rsid w:val="00BA620E"/>
    <w:rsid w:val="00BB2A60"/>
    <w:rsid w:val="00BB3084"/>
    <w:rsid w:val="00BB3F05"/>
    <w:rsid w:val="00BB5693"/>
    <w:rsid w:val="00BB6B63"/>
    <w:rsid w:val="00BB74CB"/>
    <w:rsid w:val="00BB7991"/>
    <w:rsid w:val="00BB7EFC"/>
    <w:rsid w:val="00BC0911"/>
    <w:rsid w:val="00BC157A"/>
    <w:rsid w:val="00BC22A0"/>
    <w:rsid w:val="00BC231F"/>
    <w:rsid w:val="00BC2712"/>
    <w:rsid w:val="00BC27BA"/>
    <w:rsid w:val="00BC31A1"/>
    <w:rsid w:val="00BC34F4"/>
    <w:rsid w:val="00BC490A"/>
    <w:rsid w:val="00BC5170"/>
    <w:rsid w:val="00BC52A8"/>
    <w:rsid w:val="00BC544D"/>
    <w:rsid w:val="00BC680D"/>
    <w:rsid w:val="00BC6925"/>
    <w:rsid w:val="00BD0821"/>
    <w:rsid w:val="00BD11AA"/>
    <w:rsid w:val="00BD11FB"/>
    <w:rsid w:val="00BD1B7E"/>
    <w:rsid w:val="00BD26A2"/>
    <w:rsid w:val="00BD29E1"/>
    <w:rsid w:val="00BD2BFA"/>
    <w:rsid w:val="00BD2D7C"/>
    <w:rsid w:val="00BD2DE1"/>
    <w:rsid w:val="00BD385B"/>
    <w:rsid w:val="00BD72B7"/>
    <w:rsid w:val="00BE0307"/>
    <w:rsid w:val="00BE0543"/>
    <w:rsid w:val="00BE21DA"/>
    <w:rsid w:val="00BE22B2"/>
    <w:rsid w:val="00BE2E05"/>
    <w:rsid w:val="00BE3AB7"/>
    <w:rsid w:val="00BE3FB8"/>
    <w:rsid w:val="00BE4FA3"/>
    <w:rsid w:val="00BE503E"/>
    <w:rsid w:val="00BE546D"/>
    <w:rsid w:val="00BE6459"/>
    <w:rsid w:val="00BE67E0"/>
    <w:rsid w:val="00BE6B18"/>
    <w:rsid w:val="00BE6C46"/>
    <w:rsid w:val="00BE6F83"/>
    <w:rsid w:val="00BE75B1"/>
    <w:rsid w:val="00BF1084"/>
    <w:rsid w:val="00BF27D3"/>
    <w:rsid w:val="00BF2819"/>
    <w:rsid w:val="00BF2EED"/>
    <w:rsid w:val="00BF44D0"/>
    <w:rsid w:val="00BF48BB"/>
    <w:rsid w:val="00BF5FD6"/>
    <w:rsid w:val="00BF7EE3"/>
    <w:rsid w:val="00C00509"/>
    <w:rsid w:val="00C00A4C"/>
    <w:rsid w:val="00C00E6A"/>
    <w:rsid w:val="00C00E95"/>
    <w:rsid w:val="00C015CC"/>
    <w:rsid w:val="00C01DCE"/>
    <w:rsid w:val="00C0219F"/>
    <w:rsid w:val="00C0286A"/>
    <w:rsid w:val="00C029DD"/>
    <w:rsid w:val="00C02D65"/>
    <w:rsid w:val="00C02F40"/>
    <w:rsid w:val="00C03D0E"/>
    <w:rsid w:val="00C0407C"/>
    <w:rsid w:val="00C04099"/>
    <w:rsid w:val="00C043CA"/>
    <w:rsid w:val="00C04DB5"/>
    <w:rsid w:val="00C05568"/>
    <w:rsid w:val="00C0567C"/>
    <w:rsid w:val="00C059FA"/>
    <w:rsid w:val="00C06228"/>
    <w:rsid w:val="00C068D6"/>
    <w:rsid w:val="00C1013D"/>
    <w:rsid w:val="00C10482"/>
    <w:rsid w:val="00C11E23"/>
    <w:rsid w:val="00C12478"/>
    <w:rsid w:val="00C13CE6"/>
    <w:rsid w:val="00C147DA"/>
    <w:rsid w:val="00C14F2B"/>
    <w:rsid w:val="00C15ADA"/>
    <w:rsid w:val="00C16195"/>
    <w:rsid w:val="00C17C2C"/>
    <w:rsid w:val="00C21659"/>
    <w:rsid w:val="00C2183C"/>
    <w:rsid w:val="00C21954"/>
    <w:rsid w:val="00C220ED"/>
    <w:rsid w:val="00C22609"/>
    <w:rsid w:val="00C22840"/>
    <w:rsid w:val="00C22C1A"/>
    <w:rsid w:val="00C23034"/>
    <w:rsid w:val="00C2452C"/>
    <w:rsid w:val="00C2541C"/>
    <w:rsid w:val="00C2584A"/>
    <w:rsid w:val="00C301AA"/>
    <w:rsid w:val="00C30F8E"/>
    <w:rsid w:val="00C31189"/>
    <w:rsid w:val="00C313C7"/>
    <w:rsid w:val="00C31C10"/>
    <w:rsid w:val="00C33255"/>
    <w:rsid w:val="00C334B3"/>
    <w:rsid w:val="00C33DF5"/>
    <w:rsid w:val="00C3401E"/>
    <w:rsid w:val="00C34AF9"/>
    <w:rsid w:val="00C34CBA"/>
    <w:rsid w:val="00C354BF"/>
    <w:rsid w:val="00C35E31"/>
    <w:rsid w:val="00C35FD9"/>
    <w:rsid w:val="00C361A9"/>
    <w:rsid w:val="00C3640A"/>
    <w:rsid w:val="00C36591"/>
    <w:rsid w:val="00C3730B"/>
    <w:rsid w:val="00C37338"/>
    <w:rsid w:val="00C4012A"/>
    <w:rsid w:val="00C40CC6"/>
    <w:rsid w:val="00C4104D"/>
    <w:rsid w:val="00C43665"/>
    <w:rsid w:val="00C43786"/>
    <w:rsid w:val="00C43D71"/>
    <w:rsid w:val="00C4403E"/>
    <w:rsid w:val="00C45DE9"/>
    <w:rsid w:val="00C473A9"/>
    <w:rsid w:val="00C47CB8"/>
    <w:rsid w:val="00C5058B"/>
    <w:rsid w:val="00C5093D"/>
    <w:rsid w:val="00C518D0"/>
    <w:rsid w:val="00C519FA"/>
    <w:rsid w:val="00C51FE7"/>
    <w:rsid w:val="00C526CC"/>
    <w:rsid w:val="00C52D72"/>
    <w:rsid w:val="00C53114"/>
    <w:rsid w:val="00C55412"/>
    <w:rsid w:val="00C575EF"/>
    <w:rsid w:val="00C57805"/>
    <w:rsid w:val="00C5780C"/>
    <w:rsid w:val="00C57964"/>
    <w:rsid w:val="00C6147A"/>
    <w:rsid w:val="00C63774"/>
    <w:rsid w:val="00C63E66"/>
    <w:rsid w:val="00C64051"/>
    <w:rsid w:val="00C64530"/>
    <w:rsid w:val="00C64581"/>
    <w:rsid w:val="00C64D15"/>
    <w:rsid w:val="00C65B70"/>
    <w:rsid w:val="00C65EE8"/>
    <w:rsid w:val="00C7110F"/>
    <w:rsid w:val="00C71BFE"/>
    <w:rsid w:val="00C71E82"/>
    <w:rsid w:val="00C72F12"/>
    <w:rsid w:val="00C730E9"/>
    <w:rsid w:val="00C737B0"/>
    <w:rsid w:val="00C74822"/>
    <w:rsid w:val="00C74D82"/>
    <w:rsid w:val="00C75141"/>
    <w:rsid w:val="00C76439"/>
    <w:rsid w:val="00C76A06"/>
    <w:rsid w:val="00C76C03"/>
    <w:rsid w:val="00C77475"/>
    <w:rsid w:val="00C802A3"/>
    <w:rsid w:val="00C8168B"/>
    <w:rsid w:val="00C81D19"/>
    <w:rsid w:val="00C831D9"/>
    <w:rsid w:val="00C83FD5"/>
    <w:rsid w:val="00C871E4"/>
    <w:rsid w:val="00C87711"/>
    <w:rsid w:val="00C87F21"/>
    <w:rsid w:val="00C90847"/>
    <w:rsid w:val="00C90916"/>
    <w:rsid w:val="00C90DC5"/>
    <w:rsid w:val="00C910AC"/>
    <w:rsid w:val="00C911CE"/>
    <w:rsid w:val="00C93788"/>
    <w:rsid w:val="00C93ECF"/>
    <w:rsid w:val="00C94BE7"/>
    <w:rsid w:val="00C953CB"/>
    <w:rsid w:val="00C954B6"/>
    <w:rsid w:val="00C95B8C"/>
    <w:rsid w:val="00C95B99"/>
    <w:rsid w:val="00C961FC"/>
    <w:rsid w:val="00C969A0"/>
    <w:rsid w:val="00C96AE0"/>
    <w:rsid w:val="00C973ED"/>
    <w:rsid w:val="00CA04BE"/>
    <w:rsid w:val="00CA13FF"/>
    <w:rsid w:val="00CA250F"/>
    <w:rsid w:val="00CA2651"/>
    <w:rsid w:val="00CA2F7D"/>
    <w:rsid w:val="00CA3171"/>
    <w:rsid w:val="00CA3E35"/>
    <w:rsid w:val="00CA515D"/>
    <w:rsid w:val="00CA53C3"/>
    <w:rsid w:val="00CA5AA3"/>
    <w:rsid w:val="00CA60E4"/>
    <w:rsid w:val="00CA6B63"/>
    <w:rsid w:val="00CA7488"/>
    <w:rsid w:val="00CA792C"/>
    <w:rsid w:val="00CB3184"/>
    <w:rsid w:val="00CB31FE"/>
    <w:rsid w:val="00CB3789"/>
    <w:rsid w:val="00CB6C93"/>
    <w:rsid w:val="00CB7AA7"/>
    <w:rsid w:val="00CC1497"/>
    <w:rsid w:val="00CC170A"/>
    <w:rsid w:val="00CC2030"/>
    <w:rsid w:val="00CC288C"/>
    <w:rsid w:val="00CC2FA5"/>
    <w:rsid w:val="00CC3484"/>
    <w:rsid w:val="00CC3860"/>
    <w:rsid w:val="00CC3FEB"/>
    <w:rsid w:val="00CC48E1"/>
    <w:rsid w:val="00CC61C5"/>
    <w:rsid w:val="00CC74D6"/>
    <w:rsid w:val="00CD12ED"/>
    <w:rsid w:val="00CD12FF"/>
    <w:rsid w:val="00CD1CA5"/>
    <w:rsid w:val="00CD5745"/>
    <w:rsid w:val="00CD5B91"/>
    <w:rsid w:val="00CD6D8C"/>
    <w:rsid w:val="00CD7126"/>
    <w:rsid w:val="00CD7B3C"/>
    <w:rsid w:val="00CD7C1C"/>
    <w:rsid w:val="00CE106B"/>
    <w:rsid w:val="00CE17C0"/>
    <w:rsid w:val="00CE292E"/>
    <w:rsid w:val="00CE32F1"/>
    <w:rsid w:val="00CE359C"/>
    <w:rsid w:val="00CE35A1"/>
    <w:rsid w:val="00CE3853"/>
    <w:rsid w:val="00CE3A7D"/>
    <w:rsid w:val="00CE4E19"/>
    <w:rsid w:val="00CE4F3F"/>
    <w:rsid w:val="00CE5456"/>
    <w:rsid w:val="00CE5C61"/>
    <w:rsid w:val="00CE7360"/>
    <w:rsid w:val="00CE7D28"/>
    <w:rsid w:val="00CE7FA6"/>
    <w:rsid w:val="00CF1689"/>
    <w:rsid w:val="00CF1697"/>
    <w:rsid w:val="00CF1715"/>
    <w:rsid w:val="00CF35E0"/>
    <w:rsid w:val="00CF4053"/>
    <w:rsid w:val="00CF4FCF"/>
    <w:rsid w:val="00CF5299"/>
    <w:rsid w:val="00CF590E"/>
    <w:rsid w:val="00CF6835"/>
    <w:rsid w:val="00CF7BBC"/>
    <w:rsid w:val="00D00D30"/>
    <w:rsid w:val="00D00E53"/>
    <w:rsid w:val="00D02111"/>
    <w:rsid w:val="00D0251F"/>
    <w:rsid w:val="00D04387"/>
    <w:rsid w:val="00D04884"/>
    <w:rsid w:val="00D049B6"/>
    <w:rsid w:val="00D05ECF"/>
    <w:rsid w:val="00D0687B"/>
    <w:rsid w:val="00D06F97"/>
    <w:rsid w:val="00D06FC4"/>
    <w:rsid w:val="00D07180"/>
    <w:rsid w:val="00D10B00"/>
    <w:rsid w:val="00D120C1"/>
    <w:rsid w:val="00D13DC4"/>
    <w:rsid w:val="00D17EE2"/>
    <w:rsid w:val="00D20E30"/>
    <w:rsid w:val="00D213C3"/>
    <w:rsid w:val="00D213DF"/>
    <w:rsid w:val="00D217C9"/>
    <w:rsid w:val="00D218B6"/>
    <w:rsid w:val="00D22F34"/>
    <w:rsid w:val="00D247C3"/>
    <w:rsid w:val="00D24BC1"/>
    <w:rsid w:val="00D24D72"/>
    <w:rsid w:val="00D27527"/>
    <w:rsid w:val="00D27FBC"/>
    <w:rsid w:val="00D31D18"/>
    <w:rsid w:val="00D33ED7"/>
    <w:rsid w:val="00D34426"/>
    <w:rsid w:val="00D34EF4"/>
    <w:rsid w:val="00D35DD3"/>
    <w:rsid w:val="00D374B2"/>
    <w:rsid w:val="00D40B0A"/>
    <w:rsid w:val="00D40C81"/>
    <w:rsid w:val="00D42516"/>
    <w:rsid w:val="00D44DFD"/>
    <w:rsid w:val="00D46709"/>
    <w:rsid w:val="00D46E30"/>
    <w:rsid w:val="00D510CF"/>
    <w:rsid w:val="00D516F3"/>
    <w:rsid w:val="00D51810"/>
    <w:rsid w:val="00D53BB2"/>
    <w:rsid w:val="00D54665"/>
    <w:rsid w:val="00D55516"/>
    <w:rsid w:val="00D55A9E"/>
    <w:rsid w:val="00D57CBB"/>
    <w:rsid w:val="00D57D44"/>
    <w:rsid w:val="00D60206"/>
    <w:rsid w:val="00D60811"/>
    <w:rsid w:val="00D60CFF"/>
    <w:rsid w:val="00D6101C"/>
    <w:rsid w:val="00D613A8"/>
    <w:rsid w:val="00D614E5"/>
    <w:rsid w:val="00D6181D"/>
    <w:rsid w:val="00D62289"/>
    <w:rsid w:val="00D62381"/>
    <w:rsid w:val="00D62F98"/>
    <w:rsid w:val="00D6303F"/>
    <w:rsid w:val="00D64794"/>
    <w:rsid w:val="00D64834"/>
    <w:rsid w:val="00D64FCC"/>
    <w:rsid w:val="00D655B9"/>
    <w:rsid w:val="00D65D32"/>
    <w:rsid w:val="00D66DE5"/>
    <w:rsid w:val="00D67609"/>
    <w:rsid w:val="00D70031"/>
    <w:rsid w:val="00D70057"/>
    <w:rsid w:val="00D70A20"/>
    <w:rsid w:val="00D70BC2"/>
    <w:rsid w:val="00D70EA3"/>
    <w:rsid w:val="00D7318A"/>
    <w:rsid w:val="00D73F2F"/>
    <w:rsid w:val="00D76859"/>
    <w:rsid w:val="00D7697E"/>
    <w:rsid w:val="00D76FF7"/>
    <w:rsid w:val="00D77C62"/>
    <w:rsid w:val="00D80AF1"/>
    <w:rsid w:val="00D80B03"/>
    <w:rsid w:val="00D80D48"/>
    <w:rsid w:val="00D815E1"/>
    <w:rsid w:val="00D81AFB"/>
    <w:rsid w:val="00D81E7A"/>
    <w:rsid w:val="00D8246C"/>
    <w:rsid w:val="00D84145"/>
    <w:rsid w:val="00D855C9"/>
    <w:rsid w:val="00D85833"/>
    <w:rsid w:val="00D858B6"/>
    <w:rsid w:val="00D862DA"/>
    <w:rsid w:val="00D86A24"/>
    <w:rsid w:val="00D870F6"/>
    <w:rsid w:val="00D906FC"/>
    <w:rsid w:val="00D909D7"/>
    <w:rsid w:val="00D91F34"/>
    <w:rsid w:val="00D92524"/>
    <w:rsid w:val="00D941E2"/>
    <w:rsid w:val="00D94DB2"/>
    <w:rsid w:val="00D96AF5"/>
    <w:rsid w:val="00D975F2"/>
    <w:rsid w:val="00D97C46"/>
    <w:rsid w:val="00DA09FC"/>
    <w:rsid w:val="00DA0ACE"/>
    <w:rsid w:val="00DA0DA9"/>
    <w:rsid w:val="00DA2779"/>
    <w:rsid w:val="00DA294D"/>
    <w:rsid w:val="00DA4369"/>
    <w:rsid w:val="00DA49D9"/>
    <w:rsid w:val="00DA49FB"/>
    <w:rsid w:val="00DA59A2"/>
    <w:rsid w:val="00DA730B"/>
    <w:rsid w:val="00DB02D1"/>
    <w:rsid w:val="00DB098A"/>
    <w:rsid w:val="00DB0D53"/>
    <w:rsid w:val="00DB11C1"/>
    <w:rsid w:val="00DB1840"/>
    <w:rsid w:val="00DB1A21"/>
    <w:rsid w:val="00DB3227"/>
    <w:rsid w:val="00DB3CA7"/>
    <w:rsid w:val="00DB3DDE"/>
    <w:rsid w:val="00DB588E"/>
    <w:rsid w:val="00DB60BD"/>
    <w:rsid w:val="00DB6CF1"/>
    <w:rsid w:val="00DB7F47"/>
    <w:rsid w:val="00DB7FDD"/>
    <w:rsid w:val="00DC24EF"/>
    <w:rsid w:val="00DC3967"/>
    <w:rsid w:val="00DC4028"/>
    <w:rsid w:val="00DC4454"/>
    <w:rsid w:val="00DC44F1"/>
    <w:rsid w:val="00DC4A27"/>
    <w:rsid w:val="00DC4D82"/>
    <w:rsid w:val="00DC4EDB"/>
    <w:rsid w:val="00DC5368"/>
    <w:rsid w:val="00DC6779"/>
    <w:rsid w:val="00DC6872"/>
    <w:rsid w:val="00DC6A9E"/>
    <w:rsid w:val="00DD087B"/>
    <w:rsid w:val="00DD0956"/>
    <w:rsid w:val="00DD1197"/>
    <w:rsid w:val="00DD15A9"/>
    <w:rsid w:val="00DD22E0"/>
    <w:rsid w:val="00DD23F3"/>
    <w:rsid w:val="00DD57DB"/>
    <w:rsid w:val="00DD5EC5"/>
    <w:rsid w:val="00DD6756"/>
    <w:rsid w:val="00DD7B2A"/>
    <w:rsid w:val="00DE18FF"/>
    <w:rsid w:val="00DE1A34"/>
    <w:rsid w:val="00DE1ECF"/>
    <w:rsid w:val="00DE25B4"/>
    <w:rsid w:val="00DE2732"/>
    <w:rsid w:val="00DE2FB3"/>
    <w:rsid w:val="00DE377D"/>
    <w:rsid w:val="00DE3F5C"/>
    <w:rsid w:val="00DE45D0"/>
    <w:rsid w:val="00DE5EF3"/>
    <w:rsid w:val="00DE66CC"/>
    <w:rsid w:val="00DE6EEA"/>
    <w:rsid w:val="00DE742C"/>
    <w:rsid w:val="00DE7DB7"/>
    <w:rsid w:val="00DF0B71"/>
    <w:rsid w:val="00DF0D9E"/>
    <w:rsid w:val="00DF0DB9"/>
    <w:rsid w:val="00DF1EA5"/>
    <w:rsid w:val="00DF242D"/>
    <w:rsid w:val="00DF4039"/>
    <w:rsid w:val="00DF526A"/>
    <w:rsid w:val="00DF733A"/>
    <w:rsid w:val="00E00B5D"/>
    <w:rsid w:val="00E0122D"/>
    <w:rsid w:val="00E02043"/>
    <w:rsid w:val="00E02212"/>
    <w:rsid w:val="00E023E6"/>
    <w:rsid w:val="00E02898"/>
    <w:rsid w:val="00E02CC4"/>
    <w:rsid w:val="00E0369F"/>
    <w:rsid w:val="00E03B3A"/>
    <w:rsid w:val="00E045A4"/>
    <w:rsid w:val="00E050D1"/>
    <w:rsid w:val="00E05A27"/>
    <w:rsid w:val="00E060BF"/>
    <w:rsid w:val="00E1005F"/>
    <w:rsid w:val="00E10CA3"/>
    <w:rsid w:val="00E1105F"/>
    <w:rsid w:val="00E11C5A"/>
    <w:rsid w:val="00E1208E"/>
    <w:rsid w:val="00E150DD"/>
    <w:rsid w:val="00E156B7"/>
    <w:rsid w:val="00E17667"/>
    <w:rsid w:val="00E2139D"/>
    <w:rsid w:val="00E213A9"/>
    <w:rsid w:val="00E21424"/>
    <w:rsid w:val="00E22AB7"/>
    <w:rsid w:val="00E231DF"/>
    <w:rsid w:val="00E246F8"/>
    <w:rsid w:val="00E24C7B"/>
    <w:rsid w:val="00E25161"/>
    <w:rsid w:val="00E255C7"/>
    <w:rsid w:val="00E25B8F"/>
    <w:rsid w:val="00E25E4B"/>
    <w:rsid w:val="00E26298"/>
    <w:rsid w:val="00E262D9"/>
    <w:rsid w:val="00E2660E"/>
    <w:rsid w:val="00E274D6"/>
    <w:rsid w:val="00E27855"/>
    <w:rsid w:val="00E306D7"/>
    <w:rsid w:val="00E30C92"/>
    <w:rsid w:val="00E31498"/>
    <w:rsid w:val="00E3213E"/>
    <w:rsid w:val="00E32719"/>
    <w:rsid w:val="00E32F54"/>
    <w:rsid w:val="00E3306D"/>
    <w:rsid w:val="00E33196"/>
    <w:rsid w:val="00E337B3"/>
    <w:rsid w:val="00E33830"/>
    <w:rsid w:val="00E34081"/>
    <w:rsid w:val="00E369D4"/>
    <w:rsid w:val="00E40346"/>
    <w:rsid w:val="00E411FF"/>
    <w:rsid w:val="00E41C17"/>
    <w:rsid w:val="00E4498C"/>
    <w:rsid w:val="00E44EF1"/>
    <w:rsid w:val="00E45149"/>
    <w:rsid w:val="00E4540B"/>
    <w:rsid w:val="00E45C15"/>
    <w:rsid w:val="00E46AF0"/>
    <w:rsid w:val="00E47478"/>
    <w:rsid w:val="00E47786"/>
    <w:rsid w:val="00E47A3D"/>
    <w:rsid w:val="00E47E94"/>
    <w:rsid w:val="00E5148F"/>
    <w:rsid w:val="00E51F24"/>
    <w:rsid w:val="00E52094"/>
    <w:rsid w:val="00E52219"/>
    <w:rsid w:val="00E53DFE"/>
    <w:rsid w:val="00E53E30"/>
    <w:rsid w:val="00E54728"/>
    <w:rsid w:val="00E54AED"/>
    <w:rsid w:val="00E554DE"/>
    <w:rsid w:val="00E5633F"/>
    <w:rsid w:val="00E57FED"/>
    <w:rsid w:val="00E601EC"/>
    <w:rsid w:val="00E605A0"/>
    <w:rsid w:val="00E60829"/>
    <w:rsid w:val="00E62347"/>
    <w:rsid w:val="00E627FD"/>
    <w:rsid w:val="00E62FEA"/>
    <w:rsid w:val="00E632CC"/>
    <w:rsid w:val="00E64260"/>
    <w:rsid w:val="00E65087"/>
    <w:rsid w:val="00E65BF1"/>
    <w:rsid w:val="00E65D5A"/>
    <w:rsid w:val="00E6686B"/>
    <w:rsid w:val="00E66943"/>
    <w:rsid w:val="00E7002A"/>
    <w:rsid w:val="00E70358"/>
    <w:rsid w:val="00E70757"/>
    <w:rsid w:val="00E7166B"/>
    <w:rsid w:val="00E71EE8"/>
    <w:rsid w:val="00E724EE"/>
    <w:rsid w:val="00E72F0E"/>
    <w:rsid w:val="00E72F40"/>
    <w:rsid w:val="00E73CD2"/>
    <w:rsid w:val="00E77CEF"/>
    <w:rsid w:val="00E80395"/>
    <w:rsid w:val="00E818E2"/>
    <w:rsid w:val="00E82117"/>
    <w:rsid w:val="00E82525"/>
    <w:rsid w:val="00E8260C"/>
    <w:rsid w:val="00E837B6"/>
    <w:rsid w:val="00E83E26"/>
    <w:rsid w:val="00E86273"/>
    <w:rsid w:val="00E8710D"/>
    <w:rsid w:val="00E87212"/>
    <w:rsid w:val="00E87C27"/>
    <w:rsid w:val="00E87E01"/>
    <w:rsid w:val="00E9013B"/>
    <w:rsid w:val="00E904DA"/>
    <w:rsid w:val="00E90AB8"/>
    <w:rsid w:val="00E94C3E"/>
    <w:rsid w:val="00E9566B"/>
    <w:rsid w:val="00E96439"/>
    <w:rsid w:val="00E96528"/>
    <w:rsid w:val="00E96821"/>
    <w:rsid w:val="00E97785"/>
    <w:rsid w:val="00EA01B1"/>
    <w:rsid w:val="00EA0978"/>
    <w:rsid w:val="00EA09BB"/>
    <w:rsid w:val="00EA0E49"/>
    <w:rsid w:val="00EA3418"/>
    <w:rsid w:val="00EA35AF"/>
    <w:rsid w:val="00EA6130"/>
    <w:rsid w:val="00EA6462"/>
    <w:rsid w:val="00EA6521"/>
    <w:rsid w:val="00EA7FFA"/>
    <w:rsid w:val="00EB0295"/>
    <w:rsid w:val="00EB06FA"/>
    <w:rsid w:val="00EB0F4E"/>
    <w:rsid w:val="00EB1BBF"/>
    <w:rsid w:val="00EB1D0F"/>
    <w:rsid w:val="00EB1D46"/>
    <w:rsid w:val="00EB1DD7"/>
    <w:rsid w:val="00EB2E18"/>
    <w:rsid w:val="00EB3B68"/>
    <w:rsid w:val="00EB5FAA"/>
    <w:rsid w:val="00EB60EB"/>
    <w:rsid w:val="00EB6BF4"/>
    <w:rsid w:val="00EB707B"/>
    <w:rsid w:val="00EC00E8"/>
    <w:rsid w:val="00EC0C5C"/>
    <w:rsid w:val="00EC0F14"/>
    <w:rsid w:val="00EC168E"/>
    <w:rsid w:val="00EC18A3"/>
    <w:rsid w:val="00EC1DE9"/>
    <w:rsid w:val="00EC22E9"/>
    <w:rsid w:val="00EC299F"/>
    <w:rsid w:val="00EC3A50"/>
    <w:rsid w:val="00EC4A84"/>
    <w:rsid w:val="00EC50DF"/>
    <w:rsid w:val="00EC5C13"/>
    <w:rsid w:val="00EC6373"/>
    <w:rsid w:val="00EC7060"/>
    <w:rsid w:val="00EC7098"/>
    <w:rsid w:val="00ED014D"/>
    <w:rsid w:val="00ED0C53"/>
    <w:rsid w:val="00ED23DD"/>
    <w:rsid w:val="00ED3EC3"/>
    <w:rsid w:val="00ED3FF3"/>
    <w:rsid w:val="00ED449A"/>
    <w:rsid w:val="00ED479A"/>
    <w:rsid w:val="00ED508F"/>
    <w:rsid w:val="00ED512F"/>
    <w:rsid w:val="00ED527C"/>
    <w:rsid w:val="00ED598D"/>
    <w:rsid w:val="00ED7080"/>
    <w:rsid w:val="00EE08B9"/>
    <w:rsid w:val="00EE18C7"/>
    <w:rsid w:val="00EE1AD7"/>
    <w:rsid w:val="00EE1D49"/>
    <w:rsid w:val="00EE1E91"/>
    <w:rsid w:val="00EE2347"/>
    <w:rsid w:val="00EE268E"/>
    <w:rsid w:val="00EE4464"/>
    <w:rsid w:val="00EE6618"/>
    <w:rsid w:val="00EE736B"/>
    <w:rsid w:val="00EE7490"/>
    <w:rsid w:val="00EF0C4D"/>
    <w:rsid w:val="00EF2343"/>
    <w:rsid w:val="00EF28DE"/>
    <w:rsid w:val="00EF3161"/>
    <w:rsid w:val="00EF34C6"/>
    <w:rsid w:val="00EF44A4"/>
    <w:rsid w:val="00EF5D07"/>
    <w:rsid w:val="00EF7D01"/>
    <w:rsid w:val="00EF7D7F"/>
    <w:rsid w:val="00F0057D"/>
    <w:rsid w:val="00F00A98"/>
    <w:rsid w:val="00F00AD2"/>
    <w:rsid w:val="00F00D93"/>
    <w:rsid w:val="00F00F99"/>
    <w:rsid w:val="00F016FA"/>
    <w:rsid w:val="00F022A5"/>
    <w:rsid w:val="00F02637"/>
    <w:rsid w:val="00F02B2F"/>
    <w:rsid w:val="00F040E1"/>
    <w:rsid w:val="00F06172"/>
    <w:rsid w:val="00F064A3"/>
    <w:rsid w:val="00F064DE"/>
    <w:rsid w:val="00F07DDA"/>
    <w:rsid w:val="00F10133"/>
    <w:rsid w:val="00F102F9"/>
    <w:rsid w:val="00F10435"/>
    <w:rsid w:val="00F10678"/>
    <w:rsid w:val="00F12175"/>
    <w:rsid w:val="00F1273A"/>
    <w:rsid w:val="00F12C91"/>
    <w:rsid w:val="00F13500"/>
    <w:rsid w:val="00F13D5D"/>
    <w:rsid w:val="00F1508E"/>
    <w:rsid w:val="00F15F85"/>
    <w:rsid w:val="00F16C82"/>
    <w:rsid w:val="00F20287"/>
    <w:rsid w:val="00F21139"/>
    <w:rsid w:val="00F2126E"/>
    <w:rsid w:val="00F22B60"/>
    <w:rsid w:val="00F23AB2"/>
    <w:rsid w:val="00F24156"/>
    <w:rsid w:val="00F27584"/>
    <w:rsid w:val="00F27FFE"/>
    <w:rsid w:val="00F3002F"/>
    <w:rsid w:val="00F30819"/>
    <w:rsid w:val="00F3103C"/>
    <w:rsid w:val="00F31AE5"/>
    <w:rsid w:val="00F31D47"/>
    <w:rsid w:val="00F3518E"/>
    <w:rsid w:val="00F35CC4"/>
    <w:rsid w:val="00F36519"/>
    <w:rsid w:val="00F36773"/>
    <w:rsid w:val="00F36A1A"/>
    <w:rsid w:val="00F37460"/>
    <w:rsid w:val="00F375CA"/>
    <w:rsid w:val="00F37AD3"/>
    <w:rsid w:val="00F37B56"/>
    <w:rsid w:val="00F406A7"/>
    <w:rsid w:val="00F40E45"/>
    <w:rsid w:val="00F41257"/>
    <w:rsid w:val="00F43486"/>
    <w:rsid w:val="00F43641"/>
    <w:rsid w:val="00F43C73"/>
    <w:rsid w:val="00F440FF"/>
    <w:rsid w:val="00F44301"/>
    <w:rsid w:val="00F445CA"/>
    <w:rsid w:val="00F44BC5"/>
    <w:rsid w:val="00F44F34"/>
    <w:rsid w:val="00F44FAE"/>
    <w:rsid w:val="00F45437"/>
    <w:rsid w:val="00F45BB8"/>
    <w:rsid w:val="00F46339"/>
    <w:rsid w:val="00F4637F"/>
    <w:rsid w:val="00F46646"/>
    <w:rsid w:val="00F47409"/>
    <w:rsid w:val="00F5053E"/>
    <w:rsid w:val="00F50547"/>
    <w:rsid w:val="00F508DE"/>
    <w:rsid w:val="00F52984"/>
    <w:rsid w:val="00F52B09"/>
    <w:rsid w:val="00F52C83"/>
    <w:rsid w:val="00F53529"/>
    <w:rsid w:val="00F54016"/>
    <w:rsid w:val="00F55288"/>
    <w:rsid w:val="00F560CF"/>
    <w:rsid w:val="00F572A1"/>
    <w:rsid w:val="00F57A6A"/>
    <w:rsid w:val="00F60996"/>
    <w:rsid w:val="00F6189B"/>
    <w:rsid w:val="00F6283C"/>
    <w:rsid w:val="00F6291F"/>
    <w:rsid w:val="00F62CFA"/>
    <w:rsid w:val="00F64736"/>
    <w:rsid w:val="00F653CD"/>
    <w:rsid w:val="00F65B7A"/>
    <w:rsid w:val="00F66084"/>
    <w:rsid w:val="00F66D74"/>
    <w:rsid w:val="00F674CD"/>
    <w:rsid w:val="00F675CE"/>
    <w:rsid w:val="00F67ABD"/>
    <w:rsid w:val="00F703E9"/>
    <w:rsid w:val="00F72996"/>
    <w:rsid w:val="00F72B9A"/>
    <w:rsid w:val="00F72D79"/>
    <w:rsid w:val="00F74ADC"/>
    <w:rsid w:val="00F752B8"/>
    <w:rsid w:val="00F770A5"/>
    <w:rsid w:val="00F7792E"/>
    <w:rsid w:val="00F8055F"/>
    <w:rsid w:val="00F80AB6"/>
    <w:rsid w:val="00F813B6"/>
    <w:rsid w:val="00F814FB"/>
    <w:rsid w:val="00F83838"/>
    <w:rsid w:val="00F841E5"/>
    <w:rsid w:val="00F8466B"/>
    <w:rsid w:val="00F8515D"/>
    <w:rsid w:val="00F863B4"/>
    <w:rsid w:val="00F86734"/>
    <w:rsid w:val="00F86FBD"/>
    <w:rsid w:val="00F8781E"/>
    <w:rsid w:val="00F90175"/>
    <w:rsid w:val="00F91063"/>
    <w:rsid w:val="00F919C7"/>
    <w:rsid w:val="00F921E7"/>
    <w:rsid w:val="00F92738"/>
    <w:rsid w:val="00F92EC5"/>
    <w:rsid w:val="00F92EEE"/>
    <w:rsid w:val="00F94A89"/>
    <w:rsid w:val="00F94D6E"/>
    <w:rsid w:val="00F94E01"/>
    <w:rsid w:val="00F9521B"/>
    <w:rsid w:val="00F96412"/>
    <w:rsid w:val="00F96B91"/>
    <w:rsid w:val="00FA18FE"/>
    <w:rsid w:val="00FA1DD3"/>
    <w:rsid w:val="00FA2327"/>
    <w:rsid w:val="00FA2DBD"/>
    <w:rsid w:val="00FA36C4"/>
    <w:rsid w:val="00FA383E"/>
    <w:rsid w:val="00FA523F"/>
    <w:rsid w:val="00FA5539"/>
    <w:rsid w:val="00FA6014"/>
    <w:rsid w:val="00FA6253"/>
    <w:rsid w:val="00FA641D"/>
    <w:rsid w:val="00FA66C7"/>
    <w:rsid w:val="00FB0D00"/>
    <w:rsid w:val="00FB0F4A"/>
    <w:rsid w:val="00FB351A"/>
    <w:rsid w:val="00FB4026"/>
    <w:rsid w:val="00FB4CDE"/>
    <w:rsid w:val="00FB4E90"/>
    <w:rsid w:val="00FB5FBC"/>
    <w:rsid w:val="00FB5FE5"/>
    <w:rsid w:val="00FB636A"/>
    <w:rsid w:val="00FC16B2"/>
    <w:rsid w:val="00FC392C"/>
    <w:rsid w:val="00FC6C9E"/>
    <w:rsid w:val="00FC776A"/>
    <w:rsid w:val="00FC7AEE"/>
    <w:rsid w:val="00FD038D"/>
    <w:rsid w:val="00FD04B6"/>
    <w:rsid w:val="00FD07DF"/>
    <w:rsid w:val="00FD5176"/>
    <w:rsid w:val="00FD7A38"/>
    <w:rsid w:val="00FE023F"/>
    <w:rsid w:val="00FE0553"/>
    <w:rsid w:val="00FE1FD3"/>
    <w:rsid w:val="00FE2C65"/>
    <w:rsid w:val="00FE3807"/>
    <w:rsid w:val="00FE3B16"/>
    <w:rsid w:val="00FE4EE3"/>
    <w:rsid w:val="00FE6D64"/>
    <w:rsid w:val="00FE7B4A"/>
    <w:rsid w:val="00FE7DED"/>
    <w:rsid w:val="00FF34E8"/>
    <w:rsid w:val="00FF3701"/>
    <w:rsid w:val="00FF48CD"/>
    <w:rsid w:val="00FF4BA9"/>
    <w:rsid w:val="00FF4BB3"/>
    <w:rsid w:val="00FF6387"/>
    <w:rsid w:val="00FF6C46"/>
    <w:rsid w:val="00FF6DE5"/>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ersonName"/>
  <w:shapeDefaults>
    <o:shapedefaults v:ext="edit" spidmax="2049"/>
    <o:shapelayout v:ext="edit">
      <o:idmap v:ext="edit" data="1"/>
    </o:shapelayout>
  </w:shapeDefaults>
  <w:decimalSymbol w:val="."/>
  <w:listSeparator w:val=","/>
  <w14:docId w14:val="465F5996"/>
  <w15:docId w15:val="{85549380-90A8-4CD2-A88B-B4AB1B2D9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E11"/>
    <w:pPr>
      <w:jc w:val="both"/>
    </w:pPr>
    <w:rPr>
      <w:rFonts w:ascii="Arial" w:hAnsi="Arial"/>
      <w:szCs w:val="24"/>
      <w:lang w:val="en-GB" w:eastAsia="en-US"/>
    </w:rPr>
  </w:style>
  <w:style w:type="paragraph" w:styleId="Heading1">
    <w:name w:val="heading 1"/>
    <w:aliases w:val="Titre 1 Car, Car Car,Anlagenüberschrift1,Anlagenüberschrift1 + Before:  0 pt,h1,Heading 1 - nonum,Car Car"/>
    <w:basedOn w:val="Heading"/>
    <w:next w:val="Normal"/>
    <w:link w:val="Heading1Char"/>
    <w:qFormat/>
    <w:rsid w:val="00FF6387"/>
    <w:pPr>
      <w:keepNext/>
      <w:pageBreakBefore/>
      <w:numPr>
        <w:numId w:val="1"/>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1"/>
      </w:numPr>
      <w:spacing w:before="240"/>
      <w:jc w:val="left"/>
      <w:outlineLvl w:val="1"/>
    </w:pPr>
  </w:style>
  <w:style w:type="paragraph" w:styleId="Heading3">
    <w:name w:val="heading 3"/>
    <w:aliases w:val="Titre 3 Car,Titre 3 Car1 Car,Titre 3 Car Car Car,Car3 Car1 Car Car,h3 Car Car1 Car,Car3 Car2 Car,h3 Car1 Car,h3,Car3,h3 Car,Car3 Car1,Car3 Car"/>
    <w:basedOn w:val="Heading"/>
    <w:next w:val="Normal"/>
    <w:qFormat/>
    <w:rsid w:val="00965C46"/>
    <w:pPr>
      <w:keepNext/>
      <w:numPr>
        <w:ilvl w:val="2"/>
        <w:numId w:val="1"/>
      </w:numPr>
      <w:spacing w:before="240"/>
      <w:jc w:val="left"/>
      <w:outlineLvl w:val="2"/>
    </w:pPr>
  </w:style>
  <w:style w:type="paragraph" w:styleId="Heading4">
    <w:name w:val="heading 4"/>
    <w:aliases w:val="h4,H4"/>
    <w:basedOn w:val="Heading"/>
    <w:next w:val="Normal"/>
    <w:qFormat/>
    <w:rsid w:val="00C22609"/>
    <w:pPr>
      <w:keepNext/>
      <w:numPr>
        <w:ilvl w:val="3"/>
        <w:numId w:val="1"/>
      </w:numPr>
      <w:spacing w:before="240"/>
      <w:jc w:val="left"/>
      <w:outlineLvl w:val="3"/>
    </w:pPr>
  </w:style>
  <w:style w:type="paragraph" w:styleId="Heading5">
    <w:name w:val="heading 5"/>
    <w:aliases w:val="h5"/>
    <w:basedOn w:val="Heading"/>
    <w:next w:val="Normal"/>
    <w:qFormat/>
    <w:rsid w:val="00831676"/>
    <w:pPr>
      <w:keepNext/>
      <w:numPr>
        <w:ilvl w:val="4"/>
        <w:numId w:val="1"/>
      </w:numPr>
      <w:spacing w:before="240"/>
      <w:jc w:val="left"/>
      <w:outlineLvl w:val="4"/>
    </w:pPr>
  </w:style>
  <w:style w:type="paragraph" w:styleId="Heading6">
    <w:name w:val="heading 6"/>
    <w:aliases w:val="h6"/>
    <w:basedOn w:val="Heading"/>
    <w:next w:val="Normal"/>
    <w:qFormat/>
    <w:rsid w:val="005A05EB"/>
    <w:pPr>
      <w:keepNext/>
      <w:numPr>
        <w:ilvl w:val="5"/>
        <w:numId w:val="1"/>
      </w:numPr>
      <w:spacing w:before="240"/>
      <w:jc w:val="left"/>
      <w:outlineLvl w:val="5"/>
    </w:pPr>
  </w:style>
  <w:style w:type="paragraph" w:styleId="Heading7">
    <w:name w:val="heading 7"/>
    <w:basedOn w:val="Heading"/>
    <w:next w:val="Normal"/>
    <w:qFormat/>
    <w:rsid w:val="00965C46"/>
    <w:pPr>
      <w:numPr>
        <w:ilvl w:val="6"/>
        <w:numId w:val="1"/>
      </w:numPr>
      <w:spacing w:before="240"/>
      <w:jc w:val="left"/>
      <w:outlineLvl w:val="6"/>
    </w:pPr>
  </w:style>
  <w:style w:type="paragraph" w:styleId="Heading8">
    <w:name w:val="heading 8"/>
    <w:basedOn w:val="Heading"/>
    <w:next w:val="Normal"/>
    <w:qFormat/>
    <w:rsid w:val="00965C46"/>
    <w:pPr>
      <w:numPr>
        <w:ilvl w:val="7"/>
        <w:numId w:val="1"/>
      </w:numPr>
      <w:spacing w:before="240"/>
      <w:jc w:val="left"/>
      <w:outlineLvl w:val="7"/>
    </w:pPr>
  </w:style>
  <w:style w:type="paragraph" w:styleId="Heading9">
    <w:name w:val="heading 9"/>
    <w:basedOn w:val="Heading"/>
    <w:next w:val="Normal"/>
    <w:qFormat/>
    <w:rsid w:val="00965C46"/>
    <w:pPr>
      <w:numPr>
        <w:ilvl w:val="8"/>
        <w:numId w:val="1"/>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965C46"/>
    <w:pPr>
      <w:overflowPunct w:val="0"/>
      <w:autoSpaceDE w:val="0"/>
      <w:autoSpaceDN w:val="0"/>
      <w:adjustRightInd w:val="0"/>
      <w:spacing w:before="360" w:after="360"/>
      <w:jc w:val="center"/>
      <w:textAlignment w:val="baseline"/>
    </w:pPr>
    <w:rPr>
      <w:b/>
      <w:sz w:val="32"/>
      <w:szCs w:val="32"/>
    </w:rPr>
  </w:style>
  <w:style w:type="paragraph" w:styleId="TOC1">
    <w:name w:val="toc 1"/>
    <w:basedOn w:val="Normal"/>
    <w:next w:val="Normal"/>
    <w:uiPriority w:val="39"/>
    <w:rsid w:val="00965C46"/>
    <w:pPr>
      <w:spacing w:before="360" w:after="360"/>
    </w:pPr>
    <w:rPr>
      <w:b/>
      <w:bCs/>
      <w:caps/>
      <w:sz w:val="22"/>
      <w:szCs w:val="22"/>
      <w:u w:val="single"/>
    </w:rPr>
  </w:style>
  <w:style w:type="paragraph" w:styleId="TOC2">
    <w:name w:val="toc 2"/>
    <w:basedOn w:val="Normal"/>
    <w:next w:val="Normal"/>
    <w:uiPriority w:val="39"/>
    <w:rsid w:val="00965C46"/>
    <w:rPr>
      <w:b/>
      <w:bCs/>
      <w:smallCaps/>
      <w:sz w:val="22"/>
      <w:szCs w:val="22"/>
    </w:rPr>
  </w:style>
  <w:style w:type="paragraph" w:styleId="TOC3">
    <w:name w:val="toc 3"/>
    <w:basedOn w:val="Normal"/>
    <w:next w:val="Normal"/>
    <w:uiPriority w:val="39"/>
    <w:rsid w:val="00965C46"/>
    <w:rPr>
      <w:smallCaps/>
      <w:sz w:val="22"/>
      <w:szCs w:val="22"/>
    </w:rPr>
  </w:style>
  <w:style w:type="paragraph" w:customStyle="1" w:styleId="Acronyms1">
    <w:name w:val="Acronyms 1"/>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rPr>
      <w:sz w:val="22"/>
      <w:szCs w:val="22"/>
    </w:rPr>
  </w:style>
  <w:style w:type="paragraph" w:styleId="TOC5">
    <w:name w:val="toc 5"/>
    <w:basedOn w:val="Normal"/>
    <w:next w:val="Normal"/>
    <w:autoRedefine/>
    <w:uiPriority w:val="39"/>
    <w:rsid w:val="00965C46"/>
    <w:rPr>
      <w:sz w:val="22"/>
      <w:szCs w:val="22"/>
    </w:rPr>
  </w:style>
  <w:style w:type="paragraph" w:styleId="TOC6">
    <w:name w:val="toc 6"/>
    <w:basedOn w:val="Normal"/>
    <w:next w:val="Normal"/>
    <w:autoRedefine/>
    <w:uiPriority w:val="39"/>
    <w:rsid w:val="00965C46"/>
    <w:rPr>
      <w:sz w:val="22"/>
      <w:szCs w:val="22"/>
    </w:rPr>
  </w:style>
  <w:style w:type="paragraph" w:styleId="TOC7">
    <w:name w:val="toc 7"/>
    <w:basedOn w:val="Normal"/>
    <w:next w:val="Normal"/>
    <w:autoRedefine/>
    <w:uiPriority w:val="39"/>
    <w:rsid w:val="00965C46"/>
    <w:rPr>
      <w:sz w:val="22"/>
      <w:szCs w:val="22"/>
    </w:rPr>
  </w:style>
  <w:style w:type="paragraph" w:styleId="TOC8">
    <w:name w:val="toc 8"/>
    <w:basedOn w:val="Normal"/>
    <w:next w:val="Normal"/>
    <w:autoRedefine/>
    <w:uiPriority w:val="39"/>
    <w:rsid w:val="00965C46"/>
    <w:rPr>
      <w:sz w:val="22"/>
      <w:szCs w:val="22"/>
    </w:rPr>
  </w:style>
  <w:style w:type="paragraph" w:styleId="TOC9">
    <w:name w:val="toc 9"/>
    <w:basedOn w:val="Normal"/>
    <w:next w:val="Normal"/>
    <w:autoRedefine/>
    <w:uiPriority w:val="39"/>
    <w:rsid w:val="00965C46"/>
    <w:rPr>
      <w:sz w:val="22"/>
      <w:szCs w:val="22"/>
    </w:rPr>
  </w:style>
  <w:style w:type="paragraph" w:styleId="Header">
    <w:name w:val="header"/>
    <w:basedOn w:val="Normal"/>
    <w:pPr>
      <w:tabs>
        <w:tab w:val="center" w:pos="4153"/>
        <w:tab w:val="right" w:pos="8306"/>
      </w:tabs>
    </w:pPr>
  </w:style>
  <w:style w:type="paragraph" w:customStyle="1" w:styleId="Tabletext">
    <w:name w:val="Tabletext"/>
    <w:basedOn w:val="Normal"/>
    <w:rsid w:val="0050678D"/>
    <w:rPr>
      <w:sz w:val="18"/>
      <w:szCs w:val="20"/>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0E20D4"/>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berschriftohneNummer2">
    <w:name w:val="Überschrift ohne Nummer 2"/>
    <w:basedOn w:val="Heading5"/>
    <w:rsid w:val="009A2FF2"/>
    <w:pPr>
      <w:numPr>
        <w:ilvl w:val="0"/>
        <w:numId w:val="0"/>
      </w:numPr>
      <w:spacing w:line="360" w:lineRule="auto"/>
      <w:jc w:val="both"/>
    </w:pPr>
    <w:rPr>
      <w:lang w:val="en-US"/>
    </w:rPr>
  </w:style>
  <w:style w:type="paragraph" w:styleId="DocumentMap">
    <w:name w:val="Document Map"/>
    <w:basedOn w:val="Normal"/>
    <w:semiHidden/>
    <w:rsid w:val="004F2296"/>
    <w:pPr>
      <w:shd w:val="clear" w:color="auto" w:fill="000080"/>
    </w:pPr>
    <w:rPr>
      <w:rFonts w:ascii="Tahoma" w:hAnsi="Tahoma" w:cs="Tahoma"/>
      <w:szCs w:val="20"/>
    </w:rPr>
  </w:style>
  <w:style w:type="paragraph" w:customStyle="1" w:styleId="berschriftB1">
    <w:name w:val="Überschrift B1"/>
    <w:basedOn w:val="Normal"/>
    <w:next w:val="Normal"/>
    <w:rsid w:val="00F86FBD"/>
    <w:pPr>
      <w:keepNext/>
      <w:numPr>
        <w:numId w:val="2"/>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F86FBD"/>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F86FBD"/>
    <w:pPr>
      <w:numPr>
        <w:ilvl w:val="2"/>
      </w:numPr>
      <w:tabs>
        <w:tab w:val="clear" w:pos="454"/>
        <w:tab w:val="left" w:pos="510"/>
      </w:tabs>
    </w:pPr>
  </w:style>
  <w:style w:type="paragraph" w:customStyle="1" w:styleId="berschriftB4">
    <w:name w:val="Überschrift B4"/>
    <w:basedOn w:val="berschriftB3"/>
    <w:next w:val="Normal"/>
    <w:rsid w:val="00F86FBD"/>
    <w:pPr>
      <w:numPr>
        <w:ilvl w:val="3"/>
      </w:numPr>
      <w:tabs>
        <w:tab w:val="clear" w:pos="510"/>
        <w:tab w:val="left" w:pos="567"/>
      </w:tabs>
    </w:pPr>
  </w:style>
  <w:style w:type="paragraph" w:customStyle="1" w:styleId="berschriftB5">
    <w:name w:val="Überschrift B5"/>
    <w:basedOn w:val="berschriftB4"/>
    <w:next w:val="Normal"/>
    <w:rsid w:val="00F86FBD"/>
    <w:pPr>
      <w:numPr>
        <w:ilvl w:val="4"/>
      </w:numPr>
      <w:tabs>
        <w:tab w:val="clear" w:pos="567"/>
        <w:tab w:val="left" w:pos="851"/>
      </w:tabs>
    </w:pPr>
  </w:style>
  <w:style w:type="paragraph" w:styleId="ListNumber">
    <w:name w:val="List Number"/>
    <w:basedOn w:val="Normal"/>
    <w:rsid w:val="00F86FBD"/>
    <w:pPr>
      <w:tabs>
        <w:tab w:val="num" w:pos="720"/>
      </w:tabs>
      <w:spacing w:after="240" w:line="230" w:lineRule="atLeast"/>
      <w:ind w:left="720" w:hanging="360"/>
    </w:pPr>
    <w:rPr>
      <w:rFonts w:eastAsia="MS Mincho" w:cs="Arial"/>
      <w:szCs w:val="20"/>
      <w:lang w:eastAsia="ja-JP"/>
    </w:rPr>
  </w:style>
  <w:style w:type="character" w:customStyle="1" w:styleId="CaptionChar">
    <w:name w:val="Caption Char"/>
    <w:link w:val="Caption"/>
    <w:rsid w:val="000E20D4"/>
    <w:rPr>
      <w:rFonts w:ascii="Arial" w:hAnsi="Arial"/>
      <w:bCs/>
      <w:sz w:val="16"/>
      <w:lang w:val="en-GB" w:eastAsia="en-US" w:bidi="ar-SA"/>
    </w:rPr>
  </w:style>
  <w:style w:type="paragraph" w:customStyle="1" w:styleId="p3">
    <w:name w:val="p3"/>
    <w:basedOn w:val="Normal"/>
    <w:next w:val="Normal"/>
    <w:link w:val="p3Zchn"/>
    <w:rsid w:val="00F86FBD"/>
    <w:pPr>
      <w:tabs>
        <w:tab w:val="left" w:pos="720"/>
      </w:tabs>
      <w:spacing w:after="240" w:line="230" w:lineRule="atLeast"/>
    </w:pPr>
    <w:rPr>
      <w:rFonts w:eastAsia="MS Mincho"/>
      <w:szCs w:val="20"/>
      <w:lang w:eastAsia="ja-JP"/>
    </w:rPr>
  </w:style>
  <w:style w:type="character" w:customStyle="1" w:styleId="p3Zchn">
    <w:name w:val="p3 Zchn"/>
    <w:link w:val="p3"/>
    <w:rsid w:val="00F86FBD"/>
    <w:rPr>
      <w:rFonts w:ascii="Arial" w:eastAsia="MS Mincho" w:hAnsi="Arial"/>
      <w:lang w:val="en-GB" w:eastAsia="ja-JP" w:bidi="ar-SA"/>
    </w:rPr>
  </w:style>
  <w:style w:type="paragraph" w:customStyle="1" w:styleId="StandardTableBody">
    <w:name w:val="StandardTableBody"/>
    <w:basedOn w:val="Normal"/>
    <w:rsid w:val="00AD22C9"/>
    <w:pPr>
      <w:keepLines/>
      <w:numPr>
        <w:ilvl w:val="12"/>
      </w:numPr>
      <w:overflowPunct w:val="0"/>
      <w:autoSpaceDE w:val="0"/>
      <w:autoSpaceDN w:val="0"/>
      <w:adjustRightInd w:val="0"/>
      <w:spacing w:before="60" w:after="60"/>
      <w:textAlignment w:val="baseline"/>
    </w:pPr>
    <w:rPr>
      <w:szCs w:val="20"/>
      <w:lang w:eastAsia="de-DE"/>
    </w:rPr>
  </w:style>
  <w:style w:type="paragraph" w:styleId="BodyText">
    <w:name w:val="Body Text"/>
    <w:basedOn w:val="Normal"/>
    <w:link w:val="BodyTextChar"/>
    <w:rsid w:val="00AD22C9"/>
    <w:pPr>
      <w:widowControl w:val="0"/>
      <w:overflowPunct w:val="0"/>
      <w:autoSpaceDE w:val="0"/>
      <w:autoSpaceDN w:val="0"/>
      <w:adjustRightInd w:val="0"/>
      <w:spacing w:before="360"/>
      <w:textAlignment w:val="baseline"/>
    </w:pPr>
    <w:rPr>
      <w:b/>
      <w:sz w:val="22"/>
      <w:szCs w:val="20"/>
      <w:lang w:val="en-US" w:eastAsia="de-DE"/>
    </w:rPr>
  </w:style>
  <w:style w:type="paragraph" w:customStyle="1" w:styleId="SW-SOWText2Reduced">
    <w:name w:val="SW-SOW Text 2 Reduced"/>
    <w:basedOn w:val="Normal"/>
    <w:rsid w:val="00F64736"/>
    <w:pPr>
      <w:keepNext/>
      <w:tabs>
        <w:tab w:val="num" w:pos="360"/>
        <w:tab w:val="left" w:pos="624"/>
      </w:tabs>
      <w:spacing w:before="60" w:after="60" w:line="360" w:lineRule="auto"/>
      <w:outlineLvl w:val="1"/>
    </w:pPr>
    <w:rPr>
      <w:rFonts w:cs="Arial"/>
      <w:bCs/>
      <w:iCs/>
      <w:sz w:val="18"/>
    </w:rPr>
  </w:style>
  <w:style w:type="paragraph" w:customStyle="1" w:styleId="StandardListe">
    <w:name w:val="Standard Liste"/>
    <w:basedOn w:val="Normal"/>
    <w:rsid w:val="00FE1FD3"/>
    <w:pPr>
      <w:numPr>
        <w:numId w:val="3"/>
      </w:numPr>
    </w:pPr>
  </w:style>
  <w:style w:type="numbering" w:customStyle="1" w:styleId="Standardaufgezhlt">
    <w:name w:val="Standard aufgezählt"/>
    <w:basedOn w:val="NoList"/>
    <w:rsid w:val="001B1B09"/>
    <w:pPr>
      <w:numPr>
        <w:numId w:val="4"/>
      </w:numPr>
    </w:pPr>
  </w:style>
  <w:style w:type="character" w:customStyle="1" w:styleId="Heading2Char">
    <w:name w:val="Heading 2 Char"/>
    <w:aliases w:val="h2 Char,2 Char"/>
    <w:link w:val="Heading2"/>
    <w:rsid w:val="00120557"/>
    <w:rPr>
      <w:rFonts w:ascii="Arial" w:hAnsi="Arial"/>
      <w:b/>
      <w:lang w:val="en-GB" w:eastAsia="en-US"/>
    </w:rPr>
  </w:style>
  <w:style w:type="paragraph" w:styleId="BodyText2">
    <w:name w:val="Body Text 2"/>
    <w:basedOn w:val="Normal"/>
    <w:rsid w:val="00033BFB"/>
    <w:pPr>
      <w:spacing w:after="120" w:line="480" w:lineRule="auto"/>
    </w:pPr>
  </w:style>
  <w:style w:type="paragraph" w:customStyle="1" w:styleId="Table-Text">
    <w:name w:val="Table - Text"/>
    <w:basedOn w:val="Normal"/>
    <w:link w:val="Table-TextZchn"/>
    <w:rsid w:val="00126612"/>
    <w:pPr>
      <w:spacing w:before="20" w:after="20"/>
    </w:pPr>
    <w:rPr>
      <w:sz w:val="16"/>
      <w:szCs w:val="20"/>
      <w:lang w:val="en-US"/>
    </w:rPr>
  </w:style>
  <w:style w:type="character" w:customStyle="1" w:styleId="HeadingZchn">
    <w:name w:val="Heading Zchn"/>
    <w:link w:val="Heading"/>
    <w:rsid w:val="00126612"/>
    <w:rPr>
      <w:rFonts w:ascii="Arial" w:hAnsi="Arial"/>
      <w:b/>
      <w:lang w:val="en-GB" w:eastAsia="en-US" w:bidi="ar-SA"/>
    </w:rPr>
  </w:style>
  <w:style w:type="character" w:styleId="CommentReference">
    <w:name w:val="annotation reference"/>
    <w:rsid w:val="00626EE7"/>
    <w:rPr>
      <w:sz w:val="16"/>
      <w:szCs w:val="16"/>
    </w:rPr>
  </w:style>
  <w:style w:type="paragraph" w:styleId="CommentText">
    <w:name w:val="annotation text"/>
    <w:basedOn w:val="Normal"/>
    <w:link w:val="CommentTextChar"/>
    <w:rsid w:val="00626EE7"/>
    <w:rPr>
      <w:szCs w:val="20"/>
    </w:rPr>
  </w:style>
  <w:style w:type="paragraph" w:styleId="CommentSubject">
    <w:name w:val="annotation subject"/>
    <w:basedOn w:val="CommentText"/>
    <w:next w:val="CommentText"/>
    <w:semiHidden/>
    <w:rsid w:val="00626EE7"/>
    <w:rPr>
      <w:b/>
      <w:bCs/>
    </w:rPr>
  </w:style>
  <w:style w:type="paragraph" w:styleId="BalloonText">
    <w:name w:val="Balloon Text"/>
    <w:basedOn w:val="Normal"/>
    <w:semiHidden/>
    <w:rsid w:val="00626EE7"/>
    <w:rPr>
      <w:rFonts w:ascii="Tahoma" w:hAnsi="Tahoma" w:cs="Tahoma"/>
      <w:sz w:val="16"/>
      <w:szCs w:val="16"/>
    </w:rPr>
  </w:style>
  <w:style w:type="character" w:customStyle="1" w:styleId="ZchnZchn2">
    <w:name w:val="Zchn Zchn2"/>
    <w:rsid w:val="000E20D4"/>
    <w:rPr>
      <w:rFonts w:ascii="Arial" w:hAnsi="Arial"/>
      <w:bCs/>
      <w:sz w:val="18"/>
      <w:lang w:val="en-US" w:eastAsia="de-DE" w:bidi="ar-SA"/>
    </w:rPr>
  </w:style>
  <w:style w:type="character" w:customStyle="1" w:styleId="Heading1Char">
    <w:name w:val="Heading 1 Char"/>
    <w:aliases w:val="Titre 1 Car Char, Car Car Char,Anlagenüberschrift1 Char,Anlagenüberschrift1 + Before:  0 pt Char,h1 Char,Heading 1 - nonum Char,Car Car Char"/>
    <w:link w:val="Heading1"/>
    <w:rsid w:val="00FF6387"/>
    <w:rPr>
      <w:rFonts w:ascii="Arial" w:hAnsi="Arial"/>
      <w:b/>
      <w:kern w:val="28"/>
      <w:lang w:val="en-GB" w:eastAsia="en-US"/>
    </w:rPr>
  </w:style>
  <w:style w:type="paragraph" w:customStyle="1" w:styleId="STANDARD-Bullets">
    <w:name w:val="STANDARD - Bullets"/>
    <w:basedOn w:val="Normal"/>
    <w:link w:val="STANDARD-BulletsZchnZchn"/>
    <w:rsid w:val="007833C1"/>
    <w:pPr>
      <w:widowControl w:val="0"/>
      <w:numPr>
        <w:numId w:val="5"/>
      </w:numPr>
      <w:tabs>
        <w:tab w:val="left" w:pos="567"/>
      </w:tabs>
      <w:spacing w:before="120" w:after="120"/>
      <w:contextualSpacing/>
      <w:jc w:val="left"/>
    </w:pPr>
    <w:rPr>
      <w:szCs w:val="20"/>
      <w:lang w:val="en-US"/>
    </w:rPr>
  </w:style>
  <w:style w:type="character" w:customStyle="1" w:styleId="STANDARD-BulletsZchnZchn">
    <w:name w:val="STANDARD - Bullets Zchn Zchn"/>
    <w:link w:val="STANDARD-Bullets"/>
    <w:rsid w:val="007833C1"/>
    <w:rPr>
      <w:rFonts w:ascii="Arial" w:hAnsi="Arial"/>
      <w:lang w:val="en-US" w:eastAsia="en-US"/>
    </w:rPr>
  </w:style>
  <w:style w:type="paragraph" w:customStyle="1" w:styleId="BodyText4">
    <w:name w:val="Body Text 4"/>
    <w:basedOn w:val="Heading4"/>
    <w:rsid w:val="000211D0"/>
    <w:pPr>
      <w:keepNext w:val="0"/>
      <w:keepLines/>
      <w:numPr>
        <w:numId w:val="6"/>
      </w:numPr>
      <w:tabs>
        <w:tab w:val="left" w:pos="1134"/>
      </w:tabs>
      <w:overflowPunct/>
      <w:autoSpaceDE/>
      <w:autoSpaceDN/>
      <w:adjustRightInd/>
      <w:spacing w:before="120" w:after="40"/>
      <w:jc w:val="both"/>
      <w:textAlignment w:val="auto"/>
    </w:pPr>
    <w:rPr>
      <w:rFonts w:ascii="BMWTypeRegular" w:hAnsi="BMWTypeRegular"/>
      <w:b w:val="0"/>
      <w:sz w:val="22"/>
      <w:szCs w:val="22"/>
      <w:lang w:val="de-DE" w:eastAsia="de-DE"/>
    </w:rPr>
  </w:style>
  <w:style w:type="character" w:customStyle="1" w:styleId="ZchnZchn1">
    <w:name w:val="Zchn Zchn1"/>
    <w:rsid w:val="000211D0"/>
    <w:rPr>
      <w:rFonts w:ascii="Arial" w:hAnsi="Arial"/>
      <w:bCs/>
      <w:sz w:val="18"/>
      <w:lang w:val="en-US" w:eastAsia="de-DE" w:bidi="ar-SA"/>
    </w:rPr>
  </w:style>
  <w:style w:type="paragraph" w:customStyle="1" w:styleId="Standard-versteckt">
    <w:name w:val="Standard - versteckt"/>
    <w:basedOn w:val="Normal"/>
    <w:rsid w:val="000211D0"/>
    <w:pPr>
      <w:spacing w:after="120"/>
    </w:pPr>
    <w:rPr>
      <w:vanish/>
      <w:szCs w:val="20"/>
    </w:rPr>
  </w:style>
  <w:style w:type="character" w:styleId="FollowedHyperlink">
    <w:name w:val="FollowedHyperlink"/>
    <w:rsid w:val="00DC4454"/>
    <w:rPr>
      <w:color w:val="606420"/>
      <w:u w:val="single"/>
    </w:rPr>
  </w:style>
  <w:style w:type="paragraph" w:customStyle="1" w:styleId="FuncSafetyReqASIL">
    <w:name w:val="FuncSafetyReqASIL"/>
    <w:basedOn w:val="Normal"/>
    <w:rsid w:val="006518F9"/>
    <w:pPr>
      <w:keepNext/>
      <w:jc w:val="left"/>
    </w:pPr>
    <w:rPr>
      <w:rFonts w:cs="Arial"/>
      <w:b/>
      <w:noProof/>
      <w:sz w:val="16"/>
      <w:szCs w:val="16"/>
    </w:rPr>
  </w:style>
  <w:style w:type="paragraph" w:styleId="FootnoteText">
    <w:name w:val="footnote text"/>
    <w:basedOn w:val="Normal"/>
    <w:semiHidden/>
    <w:rsid w:val="00706D1A"/>
    <w:rPr>
      <w:color w:val="808080"/>
      <w:sz w:val="16"/>
      <w:szCs w:val="20"/>
    </w:rPr>
  </w:style>
  <w:style w:type="character" w:styleId="FootnoteReference">
    <w:name w:val="footnote reference"/>
    <w:semiHidden/>
    <w:rsid w:val="006518F9"/>
    <w:rPr>
      <w:vertAlign w:val="superscript"/>
    </w:rPr>
  </w:style>
  <w:style w:type="paragraph" w:customStyle="1" w:styleId="Note">
    <w:name w:val="Note"/>
    <w:basedOn w:val="Normal"/>
    <w:next w:val="Normal"/>
    <w:link w:val="NoteChar"/>
    <w:rsid w:val="00763A0B"/>
    <w:pPr>
      <w:tabs>
        <w:tab w:val="left" w:pos="960"/>
      </w:tabs>
      <w:spacing w:after="240" w:line="210" w:lineRule="atLeast"/>
    </w:pPr>
    <w:rPr>
      <w:rFonts w:eastAsia="MS Mincho"/>
      <w:i/>
      <w:sz w:val="16"/>
      <w:szCs w:val="20"/>
      <w:lang w:eastAsia="ja-JP"/>
    </w:rPr>
  </w:style>
  <w:style w:type="paragraph" w:customStyle="1" w:styleId="p4">
    <w:name w:val="p4"/>
    <w:basedOn w:val="Normal"/>
    <w:next w:val="Normal"/>
    <w:link w:val="p4Zchn"/>
    <w:rsid w:val="00AE57BE"/>
    <w:pPr>
      <w:tabs>
        <w:tab w:val="left" w:pos="1100"/>
      </w:tabs>
      <w:spacing w:after="240" w:line="230" w:lineRule="atLeast"/>
    </w:pPr>
    <w:rPr>
      <w:rFonts w:eastAsia="MS Mincho"/>
      <w:b/>
      <w:szCs w:val="20"/>
      <w:lang w:eastAsia="ja-JP"/>
    </w:rPr>
  </w:style>
  <w:style w:type="paragraph" w:customStyle="1" w:styleId="p5">
    <w:name w:val="p5"/>
    <w:basedOn w:val="Normal"/>
    <w:next w:val="Normal"/>
    <w:rsid w:val="00AE57BE"/>
    <w:pPr>
      <w:tabs>
        <w:tab w:val="left" w:pos="1100"/>
      </w:tabs>
      <w:spacing w:after="240" w:line="230" w:lineRule="atLeast"/>
    </w:pPr>
    <w:rPr>
      <w:rFonts w:eastAsia="MS Mincho"/>
      <w:szCs w:val="20"/>
      <w:lang w:eastAsia="ja-JP"/>
    </w:rPr>
  </w:style>
  <w:style w:type="character" w:customStyle="1" w:styleId="p4Zchn">
    <w:name w:val="p4 Zchn"/>
    <w:link w:val="p4"/>
    <w:rsid w:val="00AE57BE"/>
    <w:rPr>
      <w:rFonts w:ascii="Arial" w:eastAsia="MS Mincho" w:hAnsi="Arial"/>
      <w:b/>
      <w:lang w:val="en-GB" w:eastAsia="ja-JP" w:bidi="ar-SA"/>
    </w:rPr>
  </w:style>
  <w:style w:type="paragraph" w:customStyle="1" w:styleId="TabelleSIL">
    <w:name w:val="TabelleSIL"/>
    <w:basedOn w:val="Normal"/>
    <w:rsid w:val="00AE57BE"/>
    <w:pPr>
      <w:keepLines/>
      <w:overflowPunct w:val="0"/>
      <w:autoSpaceDE w:val="0"/>
      <w:autoSpaceDN w:val="0"/>
      <w:adjustRightInd w:val="0"/>
      <w:spacing w:before="60" w:after="60"/>
      <w:jc w:val="center"/>
      <w:textAlignment w:val="baseline"/>
    </w:pPr>
    <w:rPr>
      <w:rFonts w:cs="Arial"/>
      <w:sz w:val="18"/>
      <w:szCs w:val="18"/>
      <w:lang w:bidi="he-IL"/>
    </w:rPr>
  </w:style>
  <w:style w:type="paragraph" w:customStyle="1" w:styleId="TabelleText">
    <w:name w:val="TabelleText"/>
    <w:basedOn w:val="Normal"/>
    <w:rsid w:val="00AE57BE"/>
    <w:pPr>
      <w:keepLines/>
      <w:overflowPunct w:val="0"/>
      <w:autoSpaceDE w:val="0"/>
      <w:autoSpaceDN w:val="0"/>
      <w:adjustRightInd w:val="0"/>
      <w:spacing w:before="60" w:after="60"/>
      <w:jc w:val="left"/>
      <w:textAlignment w:val="baseline"/>
    </w:pPr>
    <w:rPr>
      <w:sz w:val="18"/>
      <w:szCs w:val="18"/>
    </w:rPr>
  </w:style>
  <w:style w:type="paragraph" w:customStyle="1" w:styleId="TableHeaderLeft">
    <w:name w:val="TableHeaderLeft"/>
    <w:basedOn w:val="Normal"/>
    <w:rsid w:val="00440DED"/>
    <w:pPr>
      <w:spacing w:beforeLines="20" w:before="48" w:afterLines="20" w:after="48"/>
      <w:jc w:val="left"/>
    </w:pPr>
    <w:rPr>
      <w:rFonts w:cs="Arial"/>
      <w:b/>
      <w:bCs/>
      <w:sz w:val="18"/>
      <w:szCs w:val="18"/>
      <w:lang w:eastAsia="de-DE"/>
    </w:rPr>
  </w:style>
  <w:style w:type="paragraph" w:customStyle="1" w:styleId="TableHeaderCenter">
    <w:name w:val="TableHeaderCenter"/>
    <w:basedOn w:val="Normal"/>
    <w:rsid w:val="00440DED"/>
    <w:pPr>
      <w:spacing w:beforeLines="20" w:before="48" w:afterLines="20" w:after="48"/>
      <w:jc w:val="center"/>
    </w:pPr>
    <w:rPr>
      <w:rFonts w:cs="Arial"/>
      <w:b/>
      <w:bCs/>
      <w:sz w:val="18"/>
      <w:szCs w:val="18"/>
      <w:lang w:eastAsia="de-DE"/>
    </w:rPr>
  </w:style>
  <w:style w:type="paragraph" w:customStyle="1" w:styleId="SafetyGoalASIL">
    <w:name w:val="SafetyGoalASIL"/>
    <w:basedOn w:val="Normal"/>
    <w:rsid w:val="00440DED"/>
    <w:pPr>
      <w:spacing w:beforeLines="20" w:before="48" w:afterLines="20" w:after="48"/>
      <w:jc w:val="center"/>
    </w:pPr>
    <w:rPr>
      <w:rFonts w:cs="Arial"/>
      <w:b/>
      <w:sz w:val="16"/>
      <w:szCs w:val="16"/>
      <w:lang w:eastAsia="de-DE"/>
    </w:rPr>
  </w:style>
  <w:style w:type="paragraph" w:customStyle="1" w:styleId="TableTextCenter">
    <w:name w:val="TableTextCenter"/>
    <w:basedOn w:val="Normal"/>
    <w:rsid w:val="00440DED"/>
    <w:pPr>
      <w:jc w:val="center"/>
    </w:pPr>
    <w:rPr>
      <w:rFonts w:cs="Arial"/>
      <w:sz w:val="16"/>
      <w:szCs w:val="16"/>
      <w:lang w:val="en-US"/>
    </w:rPr>
  </w:style>
  <w:style w:type="paragraph" w:customStyle="1" w:styleId="TableTextLeft">
    <w:name w:val="TableTextLeft"/>
    <w:basedOn w:val="Normal"/>
    <w:link w:val="TableTextLeftZchn"/>
    <w:rsid w:val="00440DED"/>
    <w:pPr>
      <w:spacing w:before="20" w:after="20"/>
      <w:jc w:val="left"/>
    </w:pPr>
    <w:rPr>
      <w:sz w:val="16"/>
      <w:szCs w:val="20"/>
      <w:lang w:val="en-US"/>
    </w:rPr>
  </w:style>
  <w:style w:type="paragraph" w:customStyle="1" w:styleId="SafetyGoalID">
    <w:name w:val="SafetyGoalID"/>
    <w:basedOn w:val="Normal"/>
    <w:link w:val="SafetyGoalIDChar"/>
    <w:rsid w:val="00440DED"/>
    <w:rPr>
      <w:noProof/>
      <w:sz w:val="16"/>
    </w:rPr>
  </w:style>
  <w:style w:type="paragraph" w:customStyle="1" w:styleId="SafetyGoalText">
    <w:name w:val="SafetyGoalText"/>
    <w:basedOn w:val="Normal"/>
    <w:rsid w:val="00440DED"/>
    <w:pPr>
      <w:spacing w:beforeLines="20" w:before="48" w:afterLines="20" w:after="48"/>
    </w:pPr>
    <w:rPr>
      <w:sz w:val="16"/>
      <w:szCs w:val="16"/>
    </w:rPr>
  </w:style>
  <w:style w:type="character" w:customStyle="1" w:styleId="SafetyGoalIDChar">
    <w:name w:val="SafetyGoalID Char"/>
    <w:link w:val="SafetyGoalID"/>
    <w:rsid w:val="00440DED"/>
    <w:rPr>
      <w:rFonts w:ascii="Arial" w:hAnsi="Arial"/>
      <w:noProof/>
      <w:sz w:val="16"/>
      <w:szCs w:val="24"/>
      <w:lang w:val="en-GB" w:eastAsia="en-US" w:bidi="ar-SA"/>
    </w:rPr>
  </w:style>
  <w:style w:type="paragraph" w:customStyle="1" w:styleId="Example">
    <w:name w:val="Example"/>
    <w:basedOn w:val="Normal"/>
    <w:next w:val="Normal"/>
    <w:link w:val="ExampleChar"/>
    <w:rsid w:val="00021E89"/>
    <w:pPr>
      <w:tabs>
        <w:tab w:val="left" w:pos="1360"/>
      </w:tabs>
      <w:spacing w:after="240" w:line="210" w:lineRule="atLeast"/>
    </w:pPr>
    <w:rPr>
      <w:rFonts w:eastAsia="MS Mincho"/>
      <w:sz w:val="18"/>
      <w:szCs w:val="20"/>
      <w:lang w:eastAsia="ja-JP"/>
    </w:rPr>
  </w:style>
  <w:style w:type="paragraph" w:customStyle="1" w:styleId="Figuretitle">
    <w:name w:val="Figure title"/>
    <w:basedOn w:val="Normal"/>
    <w:next w:val="Normal"/>
    <w:link w:val="FiguretitleZchn"/>
    <w:rsid w:val="00D975F2"/>
    <w:pPr>
      <w:suppressAutoHyphens/>
      <w:spacing w:before="220" w:after="220" w:line="230" w:lineRule="atLeast"/>
      <w:jc w:val="center"/>
    </w:pPr>
    <w:rPr>
      <w:rFonts w:eastAsia="MS Mincho"/>
      <w:b/>
      <w:szCs w:val="20"/>
      <w:lang w:eastAsia="fr-FR"/>
    </w:rPr>
  </w:style>
  <w:style w:type="paragraph" w:styleId="ListNumber2">
    <w:name w:val="List Number 2"/>
    <w:basedOn w:val="Normal"/>
    <w:rsid w:val="00D975F2"/>
    <w:pPr>
      <w:tabs>
        <w:tab w:val="left" w:pos="800"/>
        <w:tab w:val="num" w:pos="1080"/>
      </w:tabs>
      <w:spacing w:after="240" w:line="230" w:lineRule="atLeast"/>
      <w:ind w:left="800" w:hanging="400"/>
    </w:pPr>
    <w:rPr>
      <w:rFonts w:eastAsia="MS Mincho"/>
      <w:szCs w:val="20"/>
      <w:lang w:eastAsia="fr-FR"/>
    </w:rPr>
  </w:style>
  <w:style w:type="paragraph" w:styleId="ListNumber3">
    <w:name w:val="List Number 3"/>
    <w:basedOn w:val="Normal"/>
    <w:rsid w:val="00D975F2"/>
    <w:pPr>
      <w:tabs>
        <w:tab w:val="left" w:pos="1200"/>
        <w:tab w:val="num" w:pos="1800"/>
      </w:tabs>
      <w:spacing w:after="240" w:line="230" w:lineRule="atLeast"/>
      <w:ind w:left="1200" w:hanging="400"/>
    </w:pPr>
    <w:rPr>
      <w:rFonts w:eastAsia="MS Mincho"/>
      <w:szCs w:val="20"/>
      <w:lang w:eastAsia="fr-FR"/>
    </w:rPr>
  </w:style>
  <w:style w:type="paragraph" w:styleId="ListNumber4">
    <w:name w:val="List Number 4"/>
    <w:basedOn w:val="Normal"/>
    <w:rsid w:val="00D975F2"/>
    <w:pPr>
      <w:tabs>
        <w:tab w:val="left" w:pos="1600"/>
        <w:tab w:val="num" w:pos="2520"/>
      </w:tabs>
      <w:spacing w:after="240" w:line="230" w:lineRule="atLeast"/>
      <w:ind w:left="1600" w:hanging="400"/>
    </w:pPr>
    <w:rPr>
      <w:rFonts w:eastAsia="MS Mincho"/>
      <w:szCs w:val="20"/>
      <w:lang w:eastAsia="fr-FR"/>
    </w:rPr>
  </w:style>
  <w:style w:type="paragraph" w:customStyle="1" w:styleId="Tablefootnote">
    <w:name w:val="Table footnote"/>
    <w:basedOn w:val="Normal"/>
    <w:link w:val="TablefootnoteChar"/>
    <w:rsid w:val="00D975F2"/>
    <w:pPr>
      <w:tabs>
        <w:tab w:val="left" w:pos="340"/>
      </w:tabs>
      <w:spacing w:before="60" w:after="60" w:line="190" w:lineRule="atLeast"/>
    </w:pPr>
    <w:rPr>
      <w:rFonts w:eastAsia="MS Mincho"/>
      <w:sz w:val="16"/>
      <w:szCs w:val="20"/>
      <w:lang w:eastAsia="fr-FR"/>
    </w:rPr>
  </w:style>
  <w:style w:type="paragraph" w:customStyle="1" w:styleId="Tabletitle">
    <w:name w:val="Table title"/>
    <w:basedOn w:val="Normal"/>
    <w:next w:val="Normal"/>
    <w:link w:val="TabletitleZchn"/>
    <w:rsid w:val="00D975F2"/>
    <w:pPr>
      <w:keepNext/>
      <w:suppressAutoHyphens/>
      <w:spacing w:before="120" w:after="120" w:line="230" w:lineRule="exact"/>
      <w:jc w:val="center"/>
    </w:pPr>
    <w:rPr>
      <w:rFonts w:eastAsia="MS Mincho"/>
      <w:b/>
      <w:szCs w:val="20"/>
      <w:lang w:eastAsia="fr-FR"/>
    </w:rPr>
  </w:style>
  <w:style w:type="character" w:customStyle="1" w:styleId="TableFootNoteXref">
    <w:name w:val="TableFootNoteXref"/>
    <w:rsid w:val="00D975F2"/>
    <w:rPr>
      <w:noProof/>
      <w:position w:val="6"/>
      <w:sz w:val="14"/>
      <w:lang w:val="fr-FR"/>
    </w:rPr>
  </w:style>
  <w:style w:type="character" w:customStyle="1" w:styleId="ExampleChar">
    <w:name w:val="Example Char"/>
    <w:link w:val="Example"/>
    <w:rsid w:val="00D975F2"/>
    <w:rPr>
      <w:rFonts w:ascii="Arial" w:eastAsia="MS Mincho" w:hAnsi="Arial"/>
      <w:sz w:val="18"/>
      <w:lang w:val="en-GB" w:eastAsia="ja-JP" w:bidi="ar-SA"/>
    </w:rPr>
  </w:style>
  <w:style w:type="character" w:customStyle="1" w:styleId="FiguretitleZchn">
    <w:name w:val="Figure title Zchn"/>
    <w:link w:val="Figuretitle"/>
    <w:rsid w:val="00D975F2"/>
    <w:rPr>
      <w:rFonts w:ascii="Arial" w:eastAsia="MS Mincho" w:hAnsi="Arial"/>
      <w:b/>
      <w:lang w:val="en-GB" w:eastAsia="fr-FR" w:bidi="ar-SA"/>
    </w:rPr>
  </w:style>
  <w:style w:type="character" w:customStyle="1" w:styleId="NoteChar">
    <w:name w:val="Note Char"/>
    <w:link w:val="Note"/>
    <w:rsid w:val="00763A0B"/>
    <w:rPr>
      <w:rFonts w:ascii="Arial" w:eastAsia="MS Mincho" w:hAnsi="Arial"/>
      <w:i/>
      <w:sz w:val="16"/>
      <w:lang w:val="en-GB" w:eastAsia="ja-JP" w:bidi="ar-SA"/>
    </w:rPr>
  </w:style>
  <w:style w:type="character" w:customStyle="1" w:styleId="TablefootnoteChar">
    <w:name w:val="Table footnote Char"/>
    <w:link w:val="Tablefootnote"/>
    <w:rsid w:val="00D975F2"/>
    <w:rPr>
      <w:rFonts w:ascii="Arial" w:eastAsia="MS Mincho" w:hAnsi="Arial"/>
      <w:sz w:val="16"/>
      <w:lang w:val="en-GB" w:eastAsia="fr-FR" w:bidi="ar-SA"/>
    </w:rPr>
  </w:style>
  <w:style w:type="character" w:customStyle="1" w:styleId="TabletitleZchn">
    <w:name w:val="Table title Zchn"/>
    <w:link w:val="Tabletitle"/>
    <w:rsid w:val="00D975F2"/>
    <w:rPr>
      <w:rFonts w:ascii="Arial" w:eastAsia="MS Mincho" w:hAnsi="Arial"/>
      <w:b/>
      <w:lang w:val="en-GB" w:eastAsia="fr-FR" w:bidi="ar-SA"/>
    </w:rPr>
  </w:style>
  <w:style w:type="character" w:customStyle="1" w:styleId="CommentTextChar">
    <w:name w:val="Comment Text Char"/>
    <w:link w:val="CommentText"/>
    <w:locked/>
    <w:rsid w:val="00D44DFD"/>
    <w:rPr>
      <w:rFonts w:ascii="Arial" w:hAnsi="Arial"/>
      <w:lang w:val="en-GB" w:eastAsia="en-US" w:bidi="ar-SA"/>
    </w:rPr>
  </w:style>
  <w:style w:type="paragraph" w:customStyle="1" w:styleId="TableRowNameLeft">
    <w:name w:val="TableRowNameLeft"/>
    <w:basedOn w:val="Normal"/>
    <w:rsid w:val="00BA595E"/>
    <w:pPr>
      <w:keepNext/>
      <w:jc w:val="left"/>
    </w:pPr>
    <w:rPr>
      <w:rFonts w:cs="Arial"/>
      <w:b/>
      <w:noProof/>
      <w:sz w:val="16"/>
      <w:szCs w:val="16"/>
    </w:rPr>
  </w:style>
  <w:style w:type="paragraph" w:customStyle="1" w:styleId="CoveredSGID">
    <w:name w:val="CoveredSGID"/>
    <w:basedOn w:val="Normal"/>
    <w:rsid w:val="00BA595E"/>
    <w:pPr>
      <w:keepNext/>
      <w:widowControl w:val="0"/>
      <w:overflowPunct w:val="0"/>
      <w:autoSpaceDE w:val="0"/>
      <w:autoSpaceDN w:val="0"/>
      <w:adjustRightInd w:val="0"/>
      <w:jc w:val="left"/>
      <w:textAlignment w:val="baseline"/>
    </w:pPr>
    <w:rPr>
      <w:b/>
      <w:noProof/>
      <w:sz w:val="16"/>
      <w:szCs w:val="20"/>
      <w:lang w:eastAsia="de-DE"/>
    </w:rPr>
  </w:style>
  <w:style w:type="paragraph" w:customStyle="1" w:styleId="FuncSafetyReqID">
    <w:name w:val="FuncSafetyReqID"/>
    <w:basedOn w:val="Normal"/>
    <w:rsid w:val="00BA595E"/>
    <w:pPr>
      <w:keepNext/>
      <w:widowControl w:val="0"/>
      <w:overflowPunct w:val="0"/>
      <w:autoSpaceDE w:val="0"/>
      <w:autoSpaceDN w:val="0"/>
      <w:adjustRightInd w:val="0"/>
      <w:jc w:val="left"/>
      <w:textAlignment w:val="baseline"/>
    </w:pPr>
    <w:rPr>
      <w:rFonts w:cs="Arial"/>
      <w:b/>
      <w:noProof/>
      <w:sz w:val="16"/>
      <w:szCs w:val="20"/>
      <w:lang w:eastAsia="de-DE"/>
    </w:rPr>
  </w:style>
  <w:style w:type="paragraph" w:customStyle="1" w:styleId="FuncSafetyReqText">
    <w:name w:val="FuncSafetyReqText"/>
    <w:basedOn w:val="Normal"/>
    <w:rsid w:val="00BA595E"/>
    <w:pPr>
      <w:keepNext/>
      <w:widowControl w:val="0"/>
      <w:overflowPunct w:val="0"/>
      <w:autoSpaceDE w:val="0"/>
      <w:autoSpaceDN w:val="0"/>
      <w:adjustRightInd w:val="0"/>
      <w:jc w:val="left"/>
      <w:textAlignment w:val="baseline"/>
    </w:pPr>
    <w:rPr>
      <w:rFonts w:cs="Arial"/>
      <w:noProof/>
      <w:sz w:val="16"/>
      <w:szCs w:val="16"/>
      <w:lang w:eastAsia="de-DE"/>
    </w:rPr>
  </w:style>
  <w:style w:type="paragraph" w:customStyle="1" w:styleId="StandardGrau-50">
    <w:name w:val="Standard + Grau-50%"/>
    <w:aliases w:val="Unterstrichen"/>
    <w:basedOn w:val="Normal"/>
    <w:rsid w:val="00783C39"/>
    <w:pPr>
      <w:outlineLvl w:val="0"/>
    </w:pPr>
    <w:rPr>
      <w:color w:val="808080"/>
      <w:u w:val="single"/>
      <w:lang w:val="en-US" w:bidi="en-US"/>
    </w:rPr>
  </w:style>
  <w:style w:type="paragraph" w:customStyle="1" w:styleId="Text">
    <w:name w:val="Text"/>
    <w:basedOn w:val="Normal"/>
    <w:rsid w:val="0059031C"/>
    <w:pPr>
      <w:suppressAutoHyphens/>
      <w:spacing w:after="120"/>
    </w:pPr>
    <w:rPr>
      <w:sz w:val="22"/>
      <w:szCs w:val="20"/>
      <w:lang w:val="en-US" w:eastAsia="ar-SA"/>
    </w:rPr>
  </w:style>
  <w:style w:type="character" w:customStyle="1" w:styleId="WW8Num22z0">
    <w:name w:val="WW8Num22z0"/>
    <w:rsid w:val="0062263D"/>
    <w:rPr>
      <w:rFonts w:ascii="Symbol" w:hAnsi="Symbol"/>
    </w:rPr>
  </w:style>
  <w:style w:type="paragraph" w:styleId="ListBullet">
    <w:name w:val="List Bullet"/>
    <w:basedOn w:val="Normal"/>
    <w:rsid w:val="00FB0F4A"/>
    <w:pPr>
      <w:numPr>
        <w:numId w:val="7"/>
      </w:numPr>
    </w:pPr>
  </w:style>
  <w:style w:type="paragraph" w:styleId="TableofFigures">
    <w:name w:val="table of figures"/>
    <w:basedOn w:val="Normal"/>
    <w:next w:val="Normal"/>
    <w:uiPriority w:val="99"/>
    <w:rsid w:val="00A16C29"/>
  </w:style>
  <w:style w:type="numbering" w:styleId="1ai">
    <w:name w:val="Outline List 1"/>
    <w:basedOn w:val="NoList"/>
    <w:rsid w:val="00D213DF"/>
    <w:pPr>
      <w:numPr>
        <w:numId w:val="9"/>
      </w:numPr>
    </w:pPr>
  </w:style>
  <w:style w:type="paragraph" w:styleId="Index5">
    <w:name w:val="index 5"/>
    <w:basedOn w:val="Normal"/>
    <w:next w:val="Normal"/>
    <w:autoRedefine/>
    <w:semiHidden/>
    <w:rsid w:val="00D213DF"/>
    <w:pPr>
      <w:ind w:left="1000" w:hanging="200"/>
    </w:pPr>
  </w:style>
  <w:style w:type="paragraph" w:customStyle="1" w:styleId="Acronyms">
    <w:name w:val="Acronyms"/>
    <w:basedOn w:val="Normal"/>
    <w:rsid w:val="00C65B70"/>
    <w:pPr>
      <w:spacing w:before="60" w:after="120"/>
      <w:ind w:left="2268" w:hanging="2268"/>
    </w:pPr>
  </w:style>
  <w:style w:type="paragraph" w:customStyle="1" w:styleId="TableText0">
    <w:name w:val="TableText"/>
    <w:basedOn w:val="Normal"/>
    <w:rsid w:val="00763A0B"/>
    <w:pPr>
      <w:jc w:val="left"/>
    </w:pPr>
    <w:rPr>
      <w:sz w:val="18"/>
      <w:szCs w:val="18"/>
      <w:lang w:val="en-US"/>
    </w:rPr>
  </w:style>
  <w:style w:type="paragraph" w:customStyle="1" w:styleId="TableHeader">
    <w:name w:val="TableHeader"/>
    <w:basedOn w:val="Normal"/>
    <w:rsid w:val="0050678D"/>
    <w:pPr>
      <w:jc w:val="left"/>
    </w:pPr>
    <w:rPr>
      <w:b/>
      <w:bCs/>
      <w:sz w:val="18"/>
      <w:lang w:val="en-US"/>
    </w:rPr>
  </w:style>
  <w:style w:type="paragraph" w:customStyle="1" w:styleId="FormatvorlageTabletext9pt">
    <w:name w:val="Formatvorlage Tabletext + 9 pt"/>
    <w:basedOn w:val="Tabletext"/>
    <w:rsid w:val="0050678D"/>
    <w:pPr>
      <w:jc w:val="left"/>
    </w:pPr>
  </w:style>
  <w:style w:type="paragraph" w:customStyle="1" w:styleId="TableExplain">
    <w:name w:val="TableExplain"/>
    <w:basedOn w:val="Normal"/>
    <w:autoRedefine/>
    <w:rsid w:val="0050678D"/>
    <w:pPr>
      <w:ind w:firstLine="10"/>
      <w:jc w:val="left"/>
    </w:pPr>
    <w:rPr>
      <w:i/>
      <w:color w:val="808080"/>
      <w:sz w:val="18"/>
      <w:lang w:val="en-US"/>
    </w:rPr>
  </w:style>
  <w:style w:type="paragraph" w:customStyle="1" w:styleId="GuidelineText">
    <w:name w:val="GuidelineText"/>
    <w:basedOn w:val="Normal"/>
    <w:rsid w:val="0050678D"/>
    <w:rPr>
      <w:i/>
      <w:color w:val="808080"/>
      <w:lang w:val="en-US"/>
    </w:rPr>
  </w:style>
  <w:style w:type="character" w:customStyle="1" w:styleId="TableTextLeftZchn">
    <w:name w:val="TableTextLeft Zchn"/>
    <w:link w:val="TableTextLeft"/>
    <w:rsid w:val="006558E0"/>
    <w:rPr>
      <w:rFonts w:ascii="Arial" w:hAnsi="Arial"/>
      <w:sz w:val="16"/>
      <w:lang w:val="en-US" w:eastAsia="en-US" w:bidi="ar-SA"/>
    </w:rPr>
  </w:style>
  <w:style w:type="character" w:customStyle="1" w:styleId="Table-TextZchn">
    <w:name w:val="Table - Text Zchn"/>
    <w:link w:val="Table-Text"/>
    <w:locked/>
    <w:rsid w:val="00C37338"/>
    <w:rPr>
      <w:rFonts w:ascii="Arial" w:hAnsi="Arial"/>
      <w:sz w:val="16"/>
      <w:lang w:val="en-US" w:eastAsia="en-US"/>
    </w:rPr>
  </w:style>
  <w:style w:type="paragraph" w:customStyle="1" w:styleId="FormatvorlageFettZentriert">
    <w:name w:val="Formatvorlage Fett Zentriert"/>
    <w:basedOn w:val="Normal"/>
    <w:rsid w:val="005B5438"/>
    <w:pPr>
      <w:widowControl w:val="0"/>
      <w:adjustRightInd w:val="0"/>
      <w:spacing w:before="40"/>
      <w:jc w:val="center"/>
      <w:textAlignment w:val="baseline"/>
    </w:pPr>
    <w:rPr>
      <w:b/>
      <w:bCs/>
      <w:szCs w:val="20"/>
    </w:rPr>
  </w:style>
  <w:style w:type="paragraph" w:customStyle="1" w:styleId="Formatvorlage8ptZeilenabstandeinfach">
    <w:name w:val="Formatvorlage 8 pt Zeilenabstand:  einfach"/>
    <w:basedOn w:val="Normal"/>
    <w:link w:val="Formatvorlage8ptZeilenabstandeinfachZchn"/>
    <w:rsid w:val="005B5438"/>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5B5438"/>
    <w:pPr>
      <w:widowControl w:val="0"/>
      <w:adjustRightInd w:val="0"/>
      <w:spacing w:before="20" w:after="20"/>
      <w:textAlignment w:val="baseline"/>
    </w:pPr>
    <w:rPr>
      <w:szCs w:val="20"/>
    </w:rPr>
  </w:style>
  <w:style w:type="character" w:customStyle="1" w:styleId="Formatvorlage8ptZeilenabstandeinfachZchn">
    <w:name w:val="Formatvorlage 8 pt Zeilenabstand:  einfach Zchn"/>
    <w:link w:val="Formatvorlage8ptZeilenabstandeinfach"/>
    <w:rsid w:val="005B5438"/>
    <w:rPr>
      <w:rFonts w:ascii="Arial" w:hAnsi="Arial"/>
      <w:color w:val="000000"/>
      <w:sz w:val="16"/>
      <w:lang w:val="en-GB" w:eastAsia="en-US" w:bidi="ar-SA"/>
    </w:rPr>
  </w:style>
  <w:style w:type="character" w:customStyle="1" w:styleId="FooterChar">
    <w:name w:val="Footer Char"/>
    <w:link w:val="Footer"/>
    <w:rsid w:val="00332844"/>
    <w:rPr>
      <w:rFonts w:ascii="Arial" w:hAnsi="Arial"/>
      <w:lang w:eastAsia="en-US"/>
    </w:rPr>
  </w:style>
  <w:style w:type="character" w:styleId="PlaceholderText">
    <w:name w:val="Placeholder Text"/>
    <w:basedOn w:val="DefaultParagraphFont"/>
    <w:uiPriority w:val="99"/>
    <w:semiHidden/>
    <w:rsid w:val="00517AE6"/>
    <w:rPr>
      <w:color w:val="808080"/>
    </w:rPr>
  </w:style>
  <w:style w:type="paragraph" w:styleId="ListParagraph">
    <w:name w:val="List Paragraph"/>
    <w:basedOn w:val="Normal"/>
    <w:uiPriority w:val="34"/>
    <w:qFormat/>
    <w:rsid w:val="005A4361"/>
    <w:pPr>
      <w:ind w:left="720"/>
      <w:contextualSpacing/>
    </w:pPr>
  </w:style>
  <w:style w:type="character" w:customStyle="1" w:styleId="BodyTextChar">
    <w:name w:val="Body Text Char"/>
    <w:basedOn w:val="DefaultParagraphFont"/>
    <w:link w:val="BodyText"/>
    <w:rsid w:val="004C0701"/>
    <w:rPr>
      <w:rFonts w:ascii="Arial" w:hAnsi="Arial"/>
      <w:b/>
      <w:sz w:val="22"/>
      <w:lang w:val="en-US"/>
    </w:rPr>
  </w:style>
  <w:style w:type="paragraph" w:styleId="BodyTextIndent3">
    <w:name w:val="Body Text Indent 3"/>
    <w:basedOn w:val="Normal"/>
    <w:link w:val="BodyTextIndent3Char"/>
    <w:semiHidden/>
    <w:unhideWhenUsed/>
    <w:rsid w:val="002C1071"/>
    <w:pPr>
      <w:spacing w:after="120"/>
      <w:ind w:left="360"/>
    </w:pPr>
    <w:rPr>
      <w:sz w:val="16"/>
      <w:szCs w:val="16"/>
    </w:rPr>
  </w:style>
  <w:style w:type="character" w:customStyle="1" w:styleId="BodyTextIndent3Char">
    <w:name w:val="Body Text Indent 3 Char"/>
    <w:basedOn w:val="DefaultParagraphFont"/>
    <w:link w:val="BodyTextIndent3"/>
    <w:rsid w:val="002C1071"/>
    <w:rPr>
      <w:rFonts w:ascii="Arial" w:hAnsi="Arial"/>
      <w:sz w:val="16"/>
      <w:szCs w:val="16"/>
      <w:lang w:val="en-GB" w:eastAsia="en-US"/>
    </w:rPr>
  </w:style>
  <w:style w:type="paragraph" w:customStyle="1" w:styleId="FAPfooter">
    <w:name w:val="FAPfooter"/>
    <w:rsid w:val="00703A10"/>
    <w:pPr>
      <w:overflowPunct w:val="0"/>
      <w:autoSpaceDE w:val="0"/>
      <w:autoSpaceDN w:val="0"/>
      <w:adjustRightInd w:val="0"/>
      <w:jc w:val="both"/>
      <w:textAlignment w:val="baseline"/>
    </w:pPr>
    <w:rPr>
      <w:noProof/>
      <w:color w:val="000000"/>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7131">
      <w:bodyDiv w:val="1"/>
      <w:marLeft w:val="0"/>
      <w:marRight w:val="0"/>
      <w:marTop w:val="0"/>
      <w:marBottom w:val="0"/>
      <w:divBdr>
        <w:top w:val="none" w:sz="0" w:space="0" w:color="auto"/>
        <w:left w:val="none" w:sz="0" w:space="0" w:color="auto"/>
        <w:bottom w:val="none" w:sz="0" w:space="0" w:color="auto"/>
        <w:right w:val="none" w:sz="0" w:space="0" w:color="auto"/>
      </w:divBdr>
    </w:div>
    <w:div w:id="148374416">
      <w:bodyDiv w:val="1"/>
      <w:marLeft w:val="0"/>
      <w:marRight w:val="0"/>
      <w:marTop w:val="0"/>
      <w:marBottom w:val="0"/>
      <w:divBdr>
        <w:top w:val="none" w:sz="0" w:space="0" w:color="auto"/>
        <w:left w:val="none" w:sz="0" w:space="0" w:color="auto"/>
        <w:bottom w:val="none" w:sz="0" w:space="0" w:color="auto"/>
        <w:right w:val="none" w:sz="0" w:space="0" w:color="auto"/>
      </w:divBdr>
    </w:div>
    <w:div w:id="255864240">
      <w:bodyDiv w:val="1"/>
      <w:marLeft w:val="0"/>
      <w:marRight w:val="0"/>
      <w:marTop w:val="0"/>
      <w:marBottom w:val="0"/>
      <w:divBdr>
        <w:top w:val="none" w:sz="0" w:space="0" w:color="auto"/>
        <w:left w:val="none" w:sz="0" w:space="0" w:color="auto"/>
        <w:bottom w:val="none" w:sz="0" w:space="0" w:color="auto"/>
        <w:right w:val="none" w:sz="0" w:space="0" w:color="auto"/>
      </w:divBdr>
    </w:div>
    <w:div w:id="742988740">
      <w:bodyDiv w:val="1"/>
      <w:marLeft w:val="0"/>
      <w:marRight w:val="0"/>
      <w:marTop w:val="0"/>
      <w:marBottom w:val="0"/>
      <w:divBdr>
        <w:top w:val="none" w:sz="0" w:space="0" w:color="auto"/>
        <w:left w:val="none" w:sz="0" w:space="0" w:color="auto"/>
        <w:bottom w:val="none" w:sz="0" w:space="0" w:color="auto"/>
        <w:right w:val="none" w:sz="0" w:space="0" w:color="auto"/>
      </w:divBdr>
    </w:div>
    <w:div w:id="869806037">
      <w:bodyDiv w:val="1"/>
      <w:marLeft w:val="0"/>
      <w:marRight w:val="0"/>
      <w:marTop w:val="0"/>
      <w:marBottom w:val="0"/>
      <w:divBdr>
        <w:top w:val="none" w:sz="0" w:space="0" w:color="auto"/>
        <w:left w:val="none" w:sz="0" w:space="0" w:color="auto"/>
        <w:bottom w:val="none" w:sz="0" w:space="0" w:color="auto"/>
        <w:right w:val="none" w:sz="0" w:space="0" w:color="auto"/>
      </w:divBdr>
    </w:div>
    <w:div w:id="1189489093">
      <w:bodyDiv w:val="1"/>
      <w:marLeft w:val="0"/>
      <w:marRight w:val="0"/>
      <w:marTop w:val="0"/>
      <w:marBottom w:val="0"/>
      <w:divBdr>
        <w:top w:val="none" w:sz="0" w:space="0" w:color="auto"/>
        <w:left w:val="none" w:sz="0" w:space="0" w:color="auto"/>
        <w:bottom w:val="none" w:sz="0" w:space="0" w:color="auto"/>
        <w:right w:val="none" w:sz="0" w:space="0" w:color="auto"/>
      </w:divBdr>
    </w:div>
    <w:div w:id="1264073278">
      <w:bodyDiv w:val="1"/>
      <w:marLeft w:val="0"/>
      <w:marRight w:val="0"/>
      <w:marTop w:val="0"/>
      <w:marBottom w:val="0"/>
      <w:divBdr>
        <w:top w:val="none" w:sz="0" w:space="0" w:color="auto"/>
        <w:left w:val="none" w:sz="0" w:space="0" w:color="auto"/>
        <w:bottom w:val="none" w:sz="0" w:space="0" w:color="auto"/>
        <w:right w:val="none" w:sz="0" w:space="0" w:color="auto"/>
      </w:divBdr>
    </w:div>
    <w:div w:id="162407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semweb.ford.com/tc/webclient?argument=GoH5bEVTx3NrTD&amp;TC_file=pse/pse.htm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yperlink" Target="https://pd3.spt.ford.com/sites/GlobalFunctionalSafety/Functional%20Safety%20FAQ%20Wiki%20Page/Functional%20Safety%20Team.aspx"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jp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ell12\Application%20Data\Microsoft\Templates\VEC\2_Sid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21B7793F2A248F9AD9B4BD4D72B9BDC"/>
        <w:category>
          <w:name w:val="General"/>
          <w:gallery w:val="placeholder"/>
        </w:category>
        <w:types>
          <w:type w:val="bbPlcHdr"/>
        </w:types>
        <w:behaviors>
          <w:behavior w:val="content"/>
        </w:behaviors>
        <w:guid w:val="{1607B6E7-3EDE-45CE-9038-50CE31DBAA0E}"/>
      </w:docPartPr>
      <w:docPartBody>
        <w:p w:rsidR="00013FC0" w:rsidRDefault="00013FC0" w:rsidP="00013FC0">
          <w:pPr>
            <w:pStyle w:val="A21B7793F2A248F9AD9B4BD4D72B9BDC"/>
          </w:pPr>
          <w:r w:rsidRPr="00A210B7">
            <w:rPr>
              <w:rStyle w:val="PlaceholderText"/>
            </w:rPr>
            <w:t>[DocVersion]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BMWTypeRegular">
    <w:altName w:val="Arial"/>
    <w:charset w:val="00"/>
    <w:family w:val="swiss"/>
    <w:pitch w:val="variable"/>
    <w:sig w:usb0="8000002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28A"/>
    <w:rsid w:val="00013FC0"/>
    <w:rsid w:val="00014037"/>
    <w:rsid w:val="0009474D"/>
    <w:rsid w:val="000C33AE"/>
    <w:rsid w:val="001D3E98"/>
    <w:rsid w:val="00210067"/>
    <w:rsid w:val="00215DD6"/>
    <w:rsid w:val="002433B6"/>
    <w:rsid w:val="003001AE"/>
    <w:rsid w:val="0030492B"/>
    <w:rsid w:val="003329DA"/>
    <w:rsid w:val="00336CF1"/>
    <w:rsid w:val="00386595"/>
    <w:rsid w:val="003907FE"/>
    <w:rsid w:val="003E348E"/>
    <w:rsid w:val="00453D06"/>
    <w:rsid w:val="00456D73"/>
    <w:rsid w:val="004C6C41"/>
    <w:rsid w:val="00555B58"/>
    <w:rsid w:val="005B73D7"/>
    <w:rsid w:val="00697E78"/>
    <w:rsid w:val="0078332B"/>
    <w:rsid w:val="007C2467"/>
    <w:rsid w:val="007E74A0"/>
    <w:rsid w:val="00802F1A"/>
    <w:rsid w:val="00865485"/>
    <w:rsid w:val="008940F3"/>
    <w:rsid w:val="008E4CCD"/>
    <w:rsid w:val="009742EE"/>
    <w:rsid w:val="009B7B06"/>
    <w:rsid w:val="00A768CF"/>
    <w:rsid w:val="00A879D5"/>
    <w:rsid w:val="00AF400F"/>
    <w:rsid w:val="00B12399"/>
    <w:rsid w:val="00B43E54"/>
    <w:rsid w:val="00C47804"/>
    <w:rsid w:val="00CF7D02"/>
    <w:rsid w:val="00D2006D"/>
    <w:rsid w:val="00D223C0"/>
    <w:rsid w:val="00D76ACA"/>
    <w:rsid w:val="00DA66FF"/>
    <w:rsid w:val="00E30198"/>
    <w:rsid w:val="00E76E8F"/>
    <w:rsid w:val="00F303C8"/>
    <w:rsid w:val="00F50771"/>
    <w:rsid w:val="00F82D39"/>
    <w:rsid w:val="00FB731B"/>
    <w:rsid w:val="00FE428A"/>
    <w:rsid w:val="00FF536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decimalSymbol w:val="."/>
  <w:listSeparator w:val=","/>
  <w14:docId w14:val="5BE7D73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FC0"/>
    <w:rPr>
      <w:color w:val="808080"/>
    </w:rPr>
  </w:style>
  <w:style w:type="paragraph" w:customStyle="1" w:styleId="A21B7793F2A248F9AD9B4BD4D72B9BDC">
    <w:name w:val="A21B7793F2A248F9AD9B4BD4D72B9BDC"/>
    <w:rsid w:val="00013FC0"/>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473F1062B27349AE14C99A67F23E77" ma:contentTypeVersion="2" ma:contentTypeDescription="Create a new document." ma:contentTypeScope="" ma:versionID="8e8c2e7f730347636b3ab99deacb7229">
  <xsd:schema xmlns:xsd="http://www.w3.org/2001/XMLSchema" xmlns:xs="http://www.w3.org/2001/XMLSchema" xmlns:p="http://schemas.microsoft.com/office/2006/metadata/properties" xmlns:ns2="c917421b-b23a-4a2c-a01f-b7b6b536b06f" xmlns:ns3="3c452e58-a7f8-4292-988f-41dc9f74355c" targetNamespace="http://schemas.microsoft.com/office/2006/metadata/properties" ma:root="true" ma:fieldsID="faeb91d384a4944271bbac405e4905e2" ns2:_="" ns3:_="">
    <xsd:import namespace="c917421b-b23a-4a2c-a01f-b7b6b536b06f"/>
    <xsd:import namespace="3c452e58-a7f8-4292-988f-41dc9f74355c"/>
    <xsd:element name="properties">
      <xsd:complexType>
        <xsd:sequence>
          <xsd:element name="documentManagement">
            <xsd:complexType>
              <xsd:all>
                <xsd:element ref="ns2:SharedWithUsers" minOccurs="0"/>
                <xsd:element ref="ns3:Doc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7421b-b23a-4a2c-a01f-b7b6b536b06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c452e58-a7f8-4292-988f-41dc9f74355c" elementFormDefault="qualified">
    <xsd:import namespace="http://schemas.microsoft.com/office/2006/documentManagement/types"/>
    <xsd:import namespace="http://schemas.microsoft.com/office/infopath/2007/PartnerControls"/>
    <xsd:element name="DocVersion" ma:index="9" nillable="true" ma:displayName="DocVersion" ma:internalName="DocVers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Version xmlns="3c452e58-a7f8-4292-988f-41dc9f74355c">6.14</DocVer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930E9-81BE-4002-B1FC-3823E8B09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7421b-b23a-4a2c-a01f-b7b6b536b06f"/>
    <ds:schemaRef ds:uri="3c452e58-a7f8-4292-988f-41dc9f7435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D86B32-7EDF-4582-9C0D-07868A5F698B}">
  <ds:schemaRefs>
    <ds:schemaRef ds:uri="http://schemas.microsoft.com/sharepoint/v3/contenttype/forms"/>
  </ds:schemaRefs>
</ds:datastoreItem>
</file>

<file path=customXml/itemProps3.xml><?xml version="1.0" encoding="utf-8"?>
<ds:datastoreItem xmlns:ds="http://schemas.openxmlformats.org/officeDocument/2006/customXml" ds:itemID="{F397282A-00AE-4535-8F2F-9BC02BA7F28D}">
  <ds:schemaRefs>
    <ds:schemaRef ds:uri="http://schemas.microsoft.com/office/2006/metadata/longProperties"/>
  </ds:schemaRefs>
</ds:datastoreItem>
</file>

<file path=customXml/itemProps4.xml><?xml version="1.0" encoding="utf-8"?>
<ds:datastoreItem xmlns:ds="http://schemas.openxmlformats.org/officeDocument/2006/customXml" ds:itemID="{8F332BEA-CD1D-4F27-A63C-1DA2B26E4356}">
  <ds:schemaRefs>
    <ds:schemaRef ds:uri="http://schemas.microsoft.com/office/2006/metadata/properties"/>
    <ds:schemaRef ds:uri="http://schemas.microsoft.com/office/infopath/2007/PartnerControls"/>
    <ds:schemaRef ds:uri="3c452e58-a7f8-4292-988f-41dc9f74355c"/>
  </ds:schemaRefs>
</ds:datastoreItem>
</file>

<file path=customXml/itemProps5.xml><?xml version="1.0" encoding="utf-8"?>
<ds:datastoreItem xmlns:ds="http://schemas.openxmlformats.org/officeDocument/2006/customXml" ds:itemID="{0CC84002-C620-494A-9438-2BB3EDA74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2_Side</Template>
  <TotalTime>10</TotalTime>
  <Pages>151</Pages>
  <Words>27926</Words>
  <Characters>159183</Characters>
  <Application>Microsoft Office Word</Application>
  <DocSecurity>0</DocSecurity>
  <Lines>1326</Lines>
  <Paragraphs>373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FFSD04 SafetyReqSpec_Template</vt:lpstr>
      <vt:lpstr>FFSD04 SafetyReqSpec_Template</vt:lpstr>
    </vt:vector>
  </TitlesOfParts>
  <Company>Ford Motor Company</Company>
  <LinksUpToDate>false</LinksUpToDate>
  <CharactersWithSpaces>186736</CharactersWithSpaces>
  <SharedDoc>false</SharedDoc>
  <HLinks>
    <vt:vector size="510" baseType="variant">
      <vt:variant>
        <vt:i4>1638460</vt:i4>
      </vt:variant>
      <vt:variant>
        <vt:i4>509</vt:i4>
      </vt:variant>
      <vt:variant>
        <vt:i4>0</vt:i4>
      </vt:variant>
      <vt:variant>
        <vt:i4>5</vt:i4>
      </vt:variant>
      <vt:variant>
        <vt:lpwstr/>
      </vt:variant>
      <vt:variant>
        <vt:lpwstr>_Toc436893761</vt:lpwstr>
      </vt:variant>
      <vt:variant>
        <vt:i4>1638460</vt:i4>
      </vt:variant>
      <vt:variant>
        <vt:i4>503</vt:i4>
      </vt:variant>
      <vt:variant>
        <vt:i4>0</vt:i4>
      </vt:variant>
      <vt:variant>
        <vt:i4>5</vt:i4>
      </vt:variant>
      <vt:variant>
        <vt:lpwstr/>
      </vt:variant>
      <vt:variant>
        <vt:lpwstr>_Toc436893760</vt:lpwstr>
      </vt:variant>
      <vt:variant>
        <vt:i4>1703996</vt:i4>
      </vt:variant>
      <vt:variant>
        <vt:i4>497</vt:i4>
      </vt:variant>
      <vt:variant>
        <vt:i4>0</vt:i4>
      </vt:variant>
      <vt:variant>
        <vt:i4>5</vt:i4>
      </vt:variant>
      <vt:variant>
        <vt:lpwstr/>
      </vt:variant>
      <vt:variant>
        <vt:lpwstr>_Toc436893759</vt:lpwstr>
      </vt:variant>
      <vt:variant>
        <vt:i4>1703996</vt:i4>
      </vt:variant>
      <vt:variant>
        <vt:i4>491</vt:i4>
      </vt:variant>
      <vt:variant>
        <vt:i4>0</vt:i4>
      </vt:variant>
      <vt:variant>
        <vt:i4>5</vt:i4>
      </vt:variant>
      <vt:variant>
        <vt:lpwstr/>
      </vt:variant>
      <vt:variant>
        <vt:lpwstr>_Toc436893758</vt:lpwstr>
      </vt:variant>
      <vt:variant>
        <vt:i4>1703996</vt:i4>
      </vt:variant>
      <vt:variant>
        <vt:i4>485</vt:i4>
      </vt:variant>
      <vt:variant>
        <vt:i4>0</vt:i4>
      </vt:variant>
      <vt:variant>
        <vt:i4>5</vt:i4>
      </vt:variant>
      <vt:variant>
        <vt:lpwstr/>
      </vt:variant>
      <vt:variant>
        <vt:lpwstr>_Toc436893757</vt:lpwstr>
      </vt:variant>
      <vt:variant>
        <vt:i4>1703996</vt:i4>
      </vt:variant>
      <vt:variant>
        <vt:i4>479</vt:i4>
      </vt:variant>
      <vt:variant>
        <vt:i4>0</vt:i4>
      </vt:variant>
      <vt:variant>
        <vt:i4>5</vt:i4>
      </vt:variant>
      <vt:variant>
        <vt:lpwstr/>
      </vt:variant>
      <vt:variant>
        <vt:lpwstr>_Toc436893756</vt:lpwstr>
      </vt:variant>
      <vt:variant>
        <vt:i4>1703996</vt:i4>
      </vt:variant>
      <vt:variant>
        <vt:i4>473</vt:i4>
      </vt:variant>
      <vt:variant>
        <vt:i4>0</vt:i4>
      </vt:variant>
      <vt:variant>
        <vt:i4>5</vt:i4>
      </vt:variant>
      <vt:variant>
        <vt:lpwstr/>
      </vt:variant>
      <vt:variant>
        <vt:lpwstr>_Toc436893755</vt:lpwstr>
      </vt:variant>
      <vt:variant>
        <vt:i4>1703996</vt:i4>
      </vt:variant>
      <vt:variant>
        <vt:i4>467</vt:i4>
      </vt:variant>
      <vt:variant>
        <vt:i4>0</vt:i4>
      </vt:variant>
      <vt:variant>
        <vt:i4>5</vt:i4>
      </vt:variant>
      <vt:variant>
        <vt:lpwstr/>
      </vt:variant>
      <vt:variant>
        <vt:lpwstr>_Toc436893754</vt:lpwstr>
      </vt:variant>
      <vt:variant>
        <vt:i4>1703996</vt:i4>
      </vt:variant>
      <vt:variant>
        <vt:i4>461</vt:i4>
      </vt:variant>
      <vt:variant>
        <vt:i4>0</vt:i4>
      </vt:variant>
      <vt:variant>
        <vt:i4>5</vt:i4>
      </vt:variant>
      <vt:variant>
        <vt:lpwstr/>
      </vt:variant>
      <vt:variant>
        <vt:lpwstr>_Toc436893753</vt:lpwstr>
      </vt:variant>
      <vt:variant>
        <vt:i4>1703996</vt:i4>
      </vt:variant>
      <vt:variant>
        <vt:i4>455</vt:i4>
      </vt:variant>
      <vt:variant>
        <vt:i4>0</vt:i4>
      </vt:variant>
      <vt:variant>
        <vt:i4>5</vt:i4>
      </vt:variant>
      <vt:variant>
        <vt:lpwstr/>
      </vt:variant>
      <vt:variant>
        <vt:lpwstr>_Toc436893752</vt:lpwstr>
      </vt:variant>
      <vt:variant>
        <vt:i4>1703996</vt:i4>
      </vt:variant>
      <vt:variant>
        <vt:i4>449</vt:i4>
      </vt:variant>
      <vt:variant>
        <vt:i4>0</vt:i4>
      </vt:variant>
      <vt:variant>
        <vt:i4>5</vt:i4>
      </vt:variant>
      <vt:variant>
        <vt:lpwstr/>
      </vt:variant>
      <vt:variant>
        <vt:lpwstr>_Toc436893751</vt:lpwstr>
      </vt:variant>
      <vt:variant>
        <vt:i4>1703996</vt:i4>
      </vt:variant>
      <vt:variant>
        <vt:i4>443</vt:i4>
      </vt:variant>
      <vt:variant>
        <vt:i4>0</vt:i4>
      </vt:variant>
      <vt:variant>
        <vt:i4>5</vt:i4>
      </vt:variant>
      <vt:variant>
        <vt:lpwstr/>
      </vt:variant>
      <vt:variant>
        <vt:lpwstr>_Toc436893750</vt:lpwstr>
      </vt:variant>
      <vt:variant>
        <vt:i4>1769532</vt:i4>
      </vt:variant>
      <vt:variant>
        <vt:i4>437</vt:i4>
      </vt:variant>
      <vt:variant>
        <vt:i4>0</vt:i4>
      </vt:variant>
      <vt:variant>
        <vt:i4>5</vt:i4>
      </vt:variant>
      <vt:variant>
        <vt:lpwstr/>
      </vt:variant>
      <vt:variant>
        <vt:lpwstr>_Toc436893749</vt:lpwstr>
      </vt:variant>
      <vt:variant>
        <vt:i4>1769532</vt:i4>
      </vt:variant>
      <vt:variant>
        <vt:i4>431</vt:i4>
      </vt:variant>
      <vt:variant>
        <vt:i4>0</vt:i4>
      </vt:variant>
      <vt:variant>
        <vt:i4>5</vt:i4>
      </vt:variant>
      <vt:variant>
        <vt:lpwstr/>
      </vt:variant>
      <vt:variant>
        <vt:lpwstr>_Toc436893748</vt:lpwstr>
      </vt:variant>
      <vt:variant>
        <vt:i4>1769532</vt:i4>
      </vt:variant>
      <vt:variant>
        <vt:i4>425</vt:i4>
      </vt:variant>
      <vt:variant>
        <vt:i4>0</vt:i4>
      </vt:variant>
      <vt:variant>
        <vt:i4>5</vt:i4>
      </vt:variant>
      <vt:variant>
        <vt:lpwstr/>
      </vt:variant>
      <vt:variant>
        <vt:lpwstr>_Toc436893747</vt:lpwstr>
      </vt:variant>
      <vt:variant>
        <vt:i4>1769532</vt:i4>
      </vt:variant>
      <vt:variant>
        <vt:i4>419</vt:i4>
      </vt:variant>
      <vt:variant>
        <vt:i4>0</vt:i4>
      </vt:variant>
      <vt:variant>
        <vt:i4>5</vt:i4>
      </vt:variant>
      <vt:variant>
        <vt:lpwstr/>
      </vt:variant>
      <vt:variant>
        <vt:lpwstr>_Toc436893746</vt:lpwstr>
      </vt:variant>
      <vt:variant>
        <vt:i4>1769532</vt:i4>
      </vt:variant>
      <vt:variant>
        <vt:i4>413</vt:i4>
      </vt:variant>
      <vt:variant>
        <vt:i4>0</vt:i4>
      </vt:variant>
      <vt:variant>
        <vt:i4>5</vt:i4>
      </vt:variant>
      <vt:variant>
        <vt:lpwstr/>
      </vt:variant>
      <vt:variant>
        <vt:lpwstr>_Toc436893745</vt:lpwstr>
      </vt:variant>
      <vt:variant>
        <vt:i4>1769532</vt:i4>
      </vt:variant>
      <vt:variant>
        <vt:i4>407</vt:i4>
      </vt:variant>
      <vt:variant>
        <vt:i4>0</vt:i4>
      </vt:variant>
      <vt:variant>
        <vt:i4>5</vt:i4>
      </vt:variant>
      <vt:variant>
        <vt:lpwstr/>
      </vt:variant>
      <vt:variant>
        <vt:lpwstr>_Toc436893744</vt:lpwstr>
      </vt:variant>
      <vt:variant>
        <vt:i4>1769532</vt:i4>
      </vt:variant>
      <vt:variant>
        <vt:i4>401</vt:i4>
      </vt:variant>
      <vt:variant>
        <vt:i4>0</vt:i4>
      </vt:variant>
      <vt:variant>
        <vt:i4>5</vt:i4>
      </vt:variant>
      <vt:variant>
        <vt:lpwstr/>
      </vt:variant>
      <vt:variant>
        <vt:lpwstr>_Toc436893743</vt:lpwstr>
      </vt:variant>
      <vt:variant>
        <vt:i4>1769532</vt:i4>
      </vt:variant>
      <vt:variant>
        <vt:i4>395</vt:i4>
      </vt:variant>
      <vt:variant>
        <vt:i4>0</vt:i4>
      </vt:variant>
      <vt:variant>
        <vt:i4>5</vt:i4>
      </vt:variant>
      <vt:variant>
        <vt:lpwstr/>
      </vt:variant>
      <vt:variant>
        <vt:lpwstr>_Toc436893742</vt:lpwstr>
      </vt:variant>
      <vt:variant>
        <vt:i4>1310774</vt:i4>
      </vt:variant>
      <vt:variant>
        <vt:i4>386</vt:i4>
      </vt:variant>
      <vt:variant>
        <vt:i4>0</vt:i4>
      </vt:variant>
      <vt:variant>
        <vt:i4>5</vt:i4>
      </vt:variant>
      <vt:variant>
        <vt:lpwstr/>
      </vt:variant>
      <vt:variant>
        <vt:lpwstr>_Toc461010254</vt:lpwstr>
      </vt:variant>
      <vt:variant>
        <vt:i4>1310774</vt:i4>
      </vt:variant>
      <vt:variant>
        <vt:i4>380</vt:i4>
      </vt:variant>
      <vt:variant>
        <vt:i4>0</vt:i4>
      </vt:variant>
      <vt:variant>
        <vt:i4>5</vt:i4>
      </vt:variant>
      <vt:variant>
        <vt:lpwstr/>
      </vt:variant>
      <vt:variant>
        <vt:lpwstr>_Toc461010253</vt:lpwstr>
      </vt:variant>
      <vt:variant>
        <vt:i4>1310774</vt:i4>
      </vt:variant>
      <vt:variant>
        <vt:i4>374</vt:i4>
      </vt:variant>
      <vt:variant>
        <vt:i4>0</vt:i4>
      </vt:variant>
      <vt:variant>
        <vt:i4>5</vt:i4>
      </vt:variant>
      <vt:variant>
        <vt:lpwstr/>
      </vt:variant>
      <vt:variant>
        <vt:lpwstr>_Toc461010252</vt:lpwstr>
      </vt:variant>
      <vt:variant>
        <vt:i4>1310774</vt:i4>
      </vt:variant>
      <vt:variant>
        <vt:i4>368</vt:i4>
      </vt:variant>
      <vt:variant>
        <vt:i4>0</vt:i4>
      </vt:variant>
      <vt:variant>
        <vt:i4>5</vt:i4>
      </vt:variant>
      <vt:variant>
        <vt:lpwstr/>
      </vt:variant>
      <vt:variant>
        <vt:lpwstr>_Toc461010251</vt:lpwstr>
      </vt:variant>
      <vt:variant>
        <vt:i4>1310774</vt:i4>
      </vt:variant>
      <vt:variant>
        <vt:i4>362</vt:i4>
      </vt:variant>
      <vt:variant>
        <vt:i4>0</vt:i4>
      </vt:variant>
      <vt:variant>
        <vt:i4>5</vt:i4>
      </vt:variant>
      <vt:variant>
        <vt:lpwstr/>
      </vt:variant>
      <vt:variant>
        <vt:lpwstr>_Toc461010250</vt:lpwstr>
      </vt:variant>
      <vt:variant>
        <vt:i4>1376310</vt:i4>
      </vt:variant>
      <vt:variant>
        <vt:i4>356</vt:i4>
      </vt:variant>
      <vt:variant>
        <vt:i4>0</vt:i4>
      </vt:variant>
      <vt:variant>
        <vt:i4>5</vt:i4>
      </vt:variant>
      <vt:variant>
        <vt:lpwstr/>
      </vt:variant>
      <vt:variant>
        <vt:lpwstr>_Toc461010249</vt:lpwstr>
      </vt:variant>
      <vt:variant>
        <vt:i4>1376310</vt:i4>
      </vt:variant>
      <vt:variant>
        <vt:i4>350</vt:i4>
      </vt:variant>
      <vt:variant>
        <vt:i4>0</vt:i4>
      </vt:variant>
      <vt:variant>
        <vt:i4>5</vt:i4>
      </vt:variant>
      <vt:variant>
        <vt:lpwstr/>
      </vt:variant>
      <vt:variant>
        <vt:lpwstr>_Toc461010248</vt:lpwstr>
      </vt:variant>
      <vt:variant>
        <vt:i4>1376310</vt:i4>
      </vt:variant>
      <vt:variant>
        <vt:i4>344</vt:i4>
      </vt:variant>
      <vt:variant>
        <vt:i4>0</vt:i4>
      </vt:variant>
      <vt:variant>
        <vt:i4>5</vt:i4>
      </vt:variant>
      <vt:variant>
        <vt:lpwstr/>
      </vt:variant>
      <vt:variant>
        <vt:lpwstr>_Toc461010246</vt:lpwstr>
      </vt:variant>
      <vt:variant>
        <vt:i4>1376310</vt:i4>
      </vt:variant>
      <vt:variant>
        <vt:i4>338</vt:i4>
      </vt:variant>
      <vt:variant>
        <vt:i4>0</vt:i4>
      </vt:variant>
      <vt:variant>
        <vt:i4>5</vt:i4>
      </vt:variant>
      <vt:variant>
        <vt:lpwstr/>
      </vt:variant>
      <vt:variant>
        <vt:lpwstr>_Toc461010245</vt:lpwstr>
      </vt:variant>
      <vt:variant>
        <vt:i4>1376310</vt:i4>
      </vt:variant>
      <vt:variant>
        <vt:i4>332</vt:i4>
      </vt:variant>
      <vt:variant>
        <vt:i4>0</vt:i4>
      </vt:variant>
      <vt:variant>
        <vt:i4>5</vt:i4>
      </vt:variant>
      <vt:variant>
        <vt:lpwstr/>
      </vt:variant>
      <vt:variant>
        <vt:lpwstr>_Toc461010244</vt:lpwstr>
      </vt:variant>
      <vt:variant>
        <vt:i4>1376310</vt:i4>
      </vt:variant>
      <vt:variant>
        <vt:i4>326</vt:i4>
      </vt:variant>
      <vt:variant>
        <vt:i4>0</vt:i4>
      </vt:variant>
      <vt:variant>
        <vt:i4>5</vt:i4>
      </vt:variant>
      <vt:variant>
        <vt:lpwstr/>
      </vt:variant>
      <vt:variant>
        <vt:lpwstr>_Toc461010243</vt:lpwstr>
      </vt:variant>
      <vt:variant>
        <vt:i4>1376310</vt:i4>
      </vt:variant>
      <vt:variant>
        <vt:i4>320</vt:i4>
      </vt:variant>
      <vt:variant>
        <vt:i4>0</vt:i4>
      </vt:variant>
      <vt:variant>
        <vt:i4>5</vt:i4>
      </vt:variant>
      <vt:variant>
        <vt:lpwstr/>
      </vt:variant>
      <vt:variant>
        <vt:lpwstr>_Toc461010242</vt:lpwstr>
      </vt:variant>
      <vt:variant>
        <vt:i4>1376310</vt:i4>
      </vt:variant>
      <vt:variant>
        <vt:i4>314</vt:i4>
      </vt:variant>
      <vt:variant>
        <vt:i4>0</vt:i4>
      </vt:variant>
      <vt:variant>
        <vt:i4>5</vt:i4>
      </vt:variant>
      <vt:variant>
        <vt:lpwstr/>
      </vt:variant>
      <vt:variant>
        <vt:lpwstr>_Toc461010241</vt:lpwstr>
      </vt:variant>
      <vt:variant>
        <vt:i4>1376310</vt:i4>
      </vt:variant>
      <vt:variant>
        <vt:i4>308</vt:i4>
      </vt:variant>
      <vt:variant>
        <vt:i4>0</vt:i4>
      </vt:variant>
      <vt:variant>
        <vt:i4>5</vt:i4>
      </vt:variant>
      <vt:variant>
        <vt:lpwstr/>
      </vt:variant>
      <vt:variant>
        <vt:lpwstr>_Toc461010240</vt:lpwstr>
      </vt:variant>
      <vt:variant>
        <vt:i4>1179702</vt:i4>
      </vt:variant>
      <vt:variant>
        <vt:i4>302</vt:i4>
      </vt:variant>
      <vt:variant>
        <vt:i4>0</vt:i4>
      </vt:variant>
      <vt:variant>
        <vt:i4>5</vt:i4>
      </vt:variant>
      <vt:variant>
        <vt:lpwstr/>
      </vt:variant>
      <vt:variant>
        <vt:lpwstr>_Toc461010239</vt:lpwstr>
      </vt:variant>
      <vt:variant>
        <vt:i4>1179702</vt:i4>
      </vt:variant>
      <vt:variant>
        <vt:i4>296</vt:i4>
      </vt:variant>
      <vt:variant>
        <vt:i4>0</vt:i4>
      </vt:variant>
      <vt:variant>
        <vt:i4>5</vt:i4>
      </vt:variant>
      <vt:variant>
        <vt:lpwstr/>
      </vt:variant>
      <vt:variant>
        <vt:lpwstr>_Toc461010238</vt:lpwstr>
      </vt:variant>
      <vt:variant>
        <vt:i4>1179702</vt:i4>
      </vt:variant>
      <vt:variant>
        <vt:i4>290</vt:i4>
      </vt:variant>
      <vt:variant>
        <vt:i4>0</vt:i4>
      </vt:variant>
      <vt:variant>
        <vt:i4>5</vt:i4>
      </vt:variant>
      <vt:variant>
        <vt:lpwstr/>
      </vt:variant>
      <vt:variant>
        <vt:lpwstr>_Toc461010237</vt:lpwstr>
      </vt:variant>
      <vt:variant>
        <vt:i4>1179702</vt:i4>
      </vt:variant>
      <vt:variant>
        <vt:i4>284</vt:i4>
      </vt:variant>
      <vt:variant>
        <vt:i4>0</vt:i4>
      </vt:variant>
      <vt:variant>
        <vt:i4>5</vt:i4>
      </vt:variant>
      <vt:variant>
        <vt:lpwstr/>
      </vt:variant>
      <vt:variant>
        <vt:lpwstr>_Toc461010236</vt:lpwstr>
      </vt:variant>
      <vt:variant>
        <vt:i4>1179702</vt:i4>
      </vt:variant>
      <vt:variant>
        <vt:i4>278</vt:i4>
      </vt:variant>
      <vt:variant>
        <vt:i4>0</vt:i4>
      </vt:variant>
      <vt:variant>
        <vt:i4>5</vt:i4>
      </vt:variant>
      <vt:variant>
        <vt:lpwstr/>
      </vt:variant>
      <vt:variant>
        <vt:lpwstr>_Toc461010235</vt:lpwstr>
      </vt:variant>
      <vt:variant>
        <vt:i4>1179702</vt:i4>
      </vt:variant>
      <vt:variant>
        <vt:i4>272</vt:i4>
      </vt:variant>
      <vt:variant>
        <vt:i4>0</vt:i4>
      </vt:variant>
      <vt:variant>
        <vt:i4>5</vt:i4>
      </vt:variant>
      <vt:variant>
        <vt:lpwstr/>
      </vt:variant>
      <vt:variant>
        <vt:lpwstr>_Toc461010234</vt:lpwstr>
      </vt:variant>
      <vt:variant>
        <vt:i4>1179702</vt:i4>
      </vt:variant>
      <vt:variant>
        <vt:i4>266</vt:i4>
      </vt:variant>
      <vt:variant>
        <vt:i4>0</vt:i4>
      </vt:variant>
      <vt:variant>
        <vt:i4>5</vt:i4>
      </vt:variant>
      <vt:variant>
        <vt:lpwstr/>
      </vt:variant>
      <vt:variant>
        <vt:lpwstr>_Toc461010233</vt:lpwstr>
      </vt:variant>
      <vt:variant>
        <vt:i4>1179702</vt:i4>
      </vt:variant>
      <vt:variant>
        <vt:i4>260</vt:i4>
      </vt:variant>
      <vt:variant>
        <vt:i4>0</vt:i4>
      </vt:variant>
      <vt:variant>
        <vt:i4>5</vt:i4>
      </vt:variant>
      <vt:variant>
        <vt:lpwstr/>
      </vt:variant>
      <vt:variant>
        <vt:lpwstr>_Toc461010232</vt:lpwstr>
      </vt:variant>
      <vt:variant>
        <vt:i4>1179702</vt:i4>
      </vt:variant>
      <vt:variant>
        <vt:i4>254</vt:i4>
      </vt:variant>
      <vt:variant>
        <vt:i4>0</vt:i4>
      </vt:variant>
      <vt:variant>
        <vt:i4>5</vt:i4>
      </vt:variant>
      <vt:variant>
        <vt:lpwstr/>
      </vt:variant>
      <vt:variant>
        <vt:lpwstr>_Toc461010231</vt:lpwstr>
      </vt:variant>
      <vt:variant>
        <vt:i4>1179702</vt:i4>
      </vt:variant>
      <vt:variant>
        <vt:i4>248</vt:i4>
      </vt:variant>
      <vt:variant>
        <vt:i4>0</vt:i4>
      </vt:variant>
      <vt:variant>
        <vt:i4>5</vt:i4>
      </vt:variant>
      <vt:variant>
        <vt:lpwstr/>
      </vt:variant>
      <vt:variant>
        <vt:lpwstr>_Toc461010230</vt:lpwstr>
      </vt:variant>
      <vt:variant>
        <vt:i4>1245238</vt:i4>
      </vt:variant>
      <vt:variant>
        <vt:i4>242</vt:i4>
      </vt:variant>
      <vt:variant>
        <vt:i4>0</vt:i4>
      </vt:variant>
      <vt:variant>
        <vt:i4>5</vt:i4>
      </vt:variant>
      <vt:variant>
        <vt:lpwstr/>
      </vt:variant>
      <vt:variant>
        <vt:lpwstr>_Toc461010229</vt:lpwstr>
      </vt:variant>
      <vt:variant>
        <vt:i4>1245238</vt:i4>
      </vt:variant>
      <vt:variant>
        <vt:i4>236</vt:i4>
      </vt:variant>
      <vt:variant>
        <vt:i4>0</vt:i4>
      </vt:variant>
      <vt:variant>
        <vt:i4>5</vt:i4>
      </vt:variant>
      <vt:variant>
        <vt:lpwstr/>
      </vt:variant>
      <vt:variant>
        <vt:lpwstr>_Toc461010228</vt:lpwstr>
      </vt:variant>
      <vt:variant>
        <vt:i4>1245238</vt:i4>
      </vt:variant>
      <vt:variant>
        <vt:i4>230</vt:i4>
      </vt:variant>
      <vt:variant>
        <vt:i4>0</vt:i4>
      </vt:variant>
      <vt:variant>
        <vt:i4>5</vt:i4>
      </vt:variant>
      <vt:variant>
        <vt:lpwstr/>
      </vt:variant>
      <vt:variant>
        <vt:lpwstr>_Toc461010227</vt:lpwstr>
      </vt:variant>
      <vt:variant>
        <vt:i4>1245238</vt:i4>
      </vt:variant>
      <vt:variant>
        <vt:i4>224</vt:i4>
      </vt:variant>
      <vt:variant>
        <vt:i4>0</vt:i4>
      </vt:variant>
      <vt:variant>
        <vt:i4>5</vt:i4>
      </vt:variant>
      <vt:variant>
        <vt:lpwstr/>
      </vt:variant>
      <vt:variant>
        <vt:lpwstr>_Toc461010226</vt:lpwstr>
      </vt:variant>
      <vt:variant>
        <vt:i4>1245238</vt:i4>
      </vt:variant>
      <vt:variant>
        <vt:i4>218</vt:i4>
      </vt:variant>
      <vt:variant>
        <vt:i4>0</vt:i4>
      </vt:variant>
      <vt:variant>
        <vt:i4>5</vt:i4>
      </vt:variant>
      <vt:variant>
        <vt:lpwstr/>
      </vt:variant>
      <vt:variant>
        <vt:lpwstr>_Toc461010225</vt:lpwstr>
      </vt:variant>
      <vt:variant>
        <vt:i4>1245238</vt:i4>
      </vt:variant>
      <vt:variant>
        <vt:i4>212</vt:i4>
      </vt:variant>
      <vt:variant>
        <vt:i4>0</vt:i4>
      </vt:variant>
      <vt:variant>
        <vt:i4>5</vt:i4>
      </vt:variant>
      <vt:variant>
        <vt:lpwstr/>
      </vt:variant>
      <vt:variant>
        <vt:lpwstr>_Toc461010224</vt:lpwstr>
      </vt:variant>
      <vt:variant>
        <vt:i4>1245238</vt:i4>
      </vt:variant>
      <vt:variant>
        <vt:i4>206</vt:i4>
      </vt:variant>
      <vt:variant>
        <vt:i4>0</vt:i4>
      </vt:variant>
      <vt:variant>
        <vt:i4>5</vt:i4>
      </vt:variant>
      <vt:variant>
        <vt:lpwstr/>
      </vt:variant>
      <vt:variant>
        <vt:lpwstr>_Toc461010223</vt:lpwstr>
      </vt:variant>
      <vt:variant>
        <vt:i4>1245238</vt:i4>
      </vt:variant>
      <vt:variant>
        <vt:i4>200</vt:i4>
      </vt:variant>
      <vt:variant>
        <vt:i4>0</vt:i4>
      </vt:variant>
      <vt:variant>
        <vt:i4>5</vt:i4>
      </vt:variant>
      <vt:variant>
        <vt:lpwstr/>
      </vt:variant>
      <vt:variant>
        <vt:lpwstr>_Toc461010222</vt:lpwstr>
      </vt:variant>
      <vt:variant>
        <vt:i4>1245238</vt:i4>
      </vt:variant>
      <vt:variant>
        <vt:i4>194</vt:i4>
      </vt:variant>
      <vt:variant>
        <vt:i4>0</vt:i4>
      </vt:variant>
      <vt:variant>
        <vt:i4>5</vt:i4>
      </vt:variant>
      <vt:variant>
        <vt:lpwstr/>
      </vt:variant>
      <vt:variant>
        <vt:lpwstr>_Toc461010221</vt:lpwstr>
      </vt:variant>
      <vt:variant>
        <vt:i4>1245238</vt:i4>
      </vt:variant>
      <vt:variant>
        <vt:i4>188</vt:i4>
      </vt:variant>
      <vt:variant>
        <vt:i4>0</vt:i4>
      </vt:variant>
      <vt:variant>
        <vt:i4>5</vt:i4>
      </vt:variant>
      <vt:variant>
        <vt:lpwstr/>
      </vt:variant>
      <vt:variant>
        <vt:lpwstr>_Toc461010220</vt:lpwstr>
      </vt:variant>
      <vt:variant>
        <vt:i4>1048630</vt:i4>
      </vt:variant>
      <vt:variant>
        <vt:i4>182</vt:i4>
      </vt:variant>
      <vt:variant>
        <vt:i4>0</vt:i4>
      </vt:variant>
      <vt:variant>
        <vt:i4>5</vt:i4>
      </vt:variant>
      <vt:variant>
        <vt:lpwstr/>
      </vt:variant>
      <vt:variant>
        <vt:lpwstr>_Toc461010219</vt:lpwstr>
      </vt:variant>
      <vt:variant>
        <vt:i4>1048630</vt:i4>
      </vt:variant>
      <vt:variant>
        <vt:i4>176</vt:i4>
      </vt:variant>
      <vt:variant>
        <vt:i4>0</vt:i4>
      </vt:variant>
      <vt:variant>
        <vt:i4>5</vt:i4>
      </vt:variant>
      <vt:variant>
        <vt:lpwstr/>
      </vt:variant>
      <vt:variant>
        <vt:lpwstr>_Toc461010218</vt:lpwstr>
      </vt:variant>
      <vt:variant>
        <vt:i4>1048630</vt:i4>
      </vt:variant>
      <vt:variant>
        <vt:i4>170</vt:i4>
      </vt:variant>
      <vt:variant>
        <vt:i4>0</vt:i4>
      </vt:variant>
      <vt:variant>
        <vt:i4>5</vt:i4>
      </vt:variant>
      <vt:variant>
        <vt:lpwstr/>
      </vt:variant>
      <vt:variant>
        <vt:lpwstr>_Toc461010217</vt:lpwstr>
      </vt:variant>
      <vt:variant>
        <vt:i4>1048630</vt:i4>
      </vt:variant>
      <vt:variant>
        <vt:i4>164</vt:i4>
      </vt:variant>
      <vt:variant>
        <vt:i4>0</vt:i4>
      </vt:variant>
      <vt:variant>
        <vt:i4>5</vt:i4>
      </vt:variant>
      <vt:variant>
        <vt:lpwstr/>
      </vt:variant>
      <vt:variant>
        <vt:lpwstr>_Toc461010216</vt:lpwstr>
      </vt:variant>
      <vt:variant>
        <vt:i4>1048630</vt:i4>
      </vt:variant>
      <vt:variant>
        <vt:i4>158</vt:i4>
      </vt:variant>
      <vt:variant>
        <vt:i4>0</vt:i4>
      </vt:variant>
      <vt:variant>
        <vt:i4>5</vt:i4>
      </vt:variant>
      <vt:variant>
        <vt:lpwstr/>
      </vt:variant>
      <vt:variant>
        <vt:lpwstr>_Toc461010215</vt:lpwstr>
      </vt:variant>
      <vt:variant>
        <vt:i4>1048630</vt:i4>
      </vt:variant>
      <vt:variant>
        <vt:i4>152</vt:i4>
      </vt:variant>
      <vt:variant>
        <vt:i4>0</vt:i4>
      </vt:variant>
      <vt:variant>
        <vt:i4>5</vt:i4>
      </vt:variant>
      <vt:variant>
        <vt:lpwstr/>
      </vt:variant>
      <vt:variant>
        <vt:lpwstr>_Toc461010214</vt:lpwstr>
      </vt:variant>
      <vt:variant>
        <vt:i4>1048630</vt:i4>
      </vt:variant>
      <vt:variant>
        <vt:i4>146</vt:i4>
      </vt:variant>
      <vt:variant>
        <vt:i4>0</vt:i4>
      </vt:variant>
      <vt:variant>
        <vt:i4>5</vt:i4>
      </vt:variant>
      <vt:variant>
        <vt:lpwstr/>
      </vt:variant>
      <vt:variant>
        <vt:lpwstr>_Toc461010213</vt:lpwstr>
      </vt:variant>
      <vt:variant>
        <vt:i4>1048630</vt:i4>
      </vt:variant>
      <vt:variant>
        <vt:i4>140</vt:i4>
      </vt:variant>
      <vt:variant>
        <vt:i4>0</vt:i4>
      </vt:variant>
      <vt:variant>
        <vt:i4>5</vt:i4>
      </vt:variant>
      <vt:variant>
        <vt:lpwstr/>
      </vt:variant>
      <vt:variant>
        <vt:lpwstr>_Toc461010212</vt:lpwstr>
      </vt:variant>
      <vt:variant>
        <vt:i4>1048630</vt:i4>
      </vt:variant>
      <vt:variant>
        <vt:i4>134</vt:i4>
      </vt:variant>
      <vt:variant>
        <vt:i4>0</vt:i4>
      </vt:variant>
      <vt:variant>
        <vt:i4>5</vt:i4>
      </vt:variant>
      <vt:variant>
        <vt:lpwstr/>
      </vt:variant>
      <vt:variant>
        <vt:lpwstr>_Toc461010211</vt:lpwstr>
      </vt:variant>
      <vt:variant>
        <vt:i4>1048630</vt:i4>
      </vt:variant>
      <vt:variant>
        <vt:i4>128</vt:i4>
      </vt:variant>
      <vt:variant>
        <vt:i4>0</vt:i4>
      </vt:variant>
      <vt:variant>
        <vt:i4>5</vt:i4>
      </vt:variant>
      <vt:variant>
        <vt:lpwstr/>
      </vt:variant>
      <vt:variant>
        <vt:lpwstr>_Toc461010210</vt:lpwstr>
      </vt:variant>
      <vt:variant>
        <vt:i4>1114166</vt:i4>
      </vt:variant>
      <vt:variant>
        <vt:i4>122</vt:i4>
      </vt:variant>
      <vt:variant>
        <vt:i4>0</vt:i4>
      </vt:variant>
      <vt:variant>
        <vt:i4>5</vt:i4>
      </vt:variant>
      <vt:variant>
        <vt:lpwstr/>
      </vt:variant>
      <vt:variant>
        <vt:lpwstr>_Toc461010209</vt:lpwstr>
      </vt:variant>
      <vt:variant>
        <vt:i4>1114166</vt:i4>
      </vt:variant>
      <vt:variant>
        <vt:i4>116</vt:i4>
      </vt:variant>
      <vt:variant>
        <vt:i4>0</vt:i4>
      </vt:variant>
      <vt:variant>
        <vt:i4>5</vt:i4>
      </vt:variant>
      <vt:variant>
        <vt:lpwstr/>
      </vt:variant>
      <vt:variant>
        <vt:lpwstr>_Toc461010208</vt:lpwstr>
      </vt:variant>
      <vt:variant>
        <vt:i4>1114166</vt:i4>
      </vt:variant>
      <vt:variant>
        <vt:i4>110</vt:i4>
      </vt:variant>
      <vt:variant>
        <vt:i4>0</vt:i4>
      </vt:variant>
      <vt:variant>
        <vt:i4>5</vt:i4>
      </vt:variant>
      <vt:variant>
        <vt:lpwstr/>
      </vt:variant>
      <vt:variant>
        <vt:lpwstr>_Toc461010207</vt:lpwstr>
      </vt:variant>
      <vt:variant>
        <vt:i4>1114166</vt:i4>
      </vt:variant>
      <vt:variant>
        <vt:i4>104</vt:i4>
      </vt:variant>
      <vt:variant>
        <vt:i4>0</vt:i4>
      </vt:variant>
      <vt:variant>
        <vt:i4>5</vt:i4>
      </vt:variant>
      <vt:variant>
        <vt:lpwstr/>
      </vt:variant>
      <vt:variant>
        <vt:lpwstr>_Toc461010206</vt:lpwstr>
      </vt:variant>
      <vt:variant>
        <vt:i4>1114166</vt:i4>
      </vt:variant>
      <vt:variant>
        <vt:i4>98</vt:i4>
      </vt:variant>
      <vt:variant>
        <vt:i4>0</vt:i4>
      </vt:variant>
      <vt:variant>
        <vt:i4>5</vt:i4>
      </vt:variant>
      <vt:variant>
        <vt:lpwstr/>
      </vt:variant>
      <vt:variant>
        <vt:lpwstr>_Toc461010205</vt:lpwstr>
      </vt:variant>
      <vt:variant>
        <vt:i4>1114166</vt:i4>
      </vt:variant>
      <vt:variant>
        <vt:i4>92</vt:i4>
      </vt:variant>
      <vt:variant>
        <vt:i4>0</vt:i4>
      </vt:variant>
      <vt:variant>
        <vt:i4>5</vt:i4>
      </vt:variant>
      <vt:variant>
        <vt:lpwstr/>
      </vt:variant>
      <vt:variant>
        <vt:lpwstr>_Toc461010204</vt:lpwstr>
      </vt:variant>
      <vt:variant>
        <vt:i4>1114166</vt:i4>
      </vt:variant>
      <vt:variant>
        <vt:i4>86</vt:i4>
      </vt:variant>
      <vt:variant>
        <vt:i4>0</vt:i4>
      </vt:variant>
      <vt:variant>
        <vt:i4>5</vt:i4>
      </vt:variant>
      <vt:variant>
        <vt:lpwstr/>
      </vt:variant>
      <vt:variant>
        <vt:lpwstr>_Toc461010203</vt:lpwstr>
      </vt:variant>
      <vt:variant>
        <vt:i4>1114166</vt:i4>
      </vt:variant>
      <vt:variant>
        <vt:i4>80</vt:i4>
      </vt:variant>
      <vt:variant>
        <vt:i4>0</vt:i4>
      </vt:variant>
      <vt:variant>
        <vt:i4>5</vt:i4>
      </vt:variant>
      <vt:variant>
        <vt:lpwstr/>
      </vt:variant>
      <vt:variant>
        <vt:lpwstr>_Toc461010202</vt:lpwstr>
      </vt:variant>
      <vt:variant>
        <vt:i4>1114166</vt:i4>
      </vt:variant>
      <vt:variant>
        <vt:i4>74</vt:i4>
      </vt:variant>
      <vt:variant>
        <vt:i4>0</vt:i4>
      </vt:variant>
      <vt:variant>
        <vt:i4>5</vt:i4>
      </vt:variant>
      <vt:variant>
        <vt:lpwstr/>
      </vt:variant>
      <vt:variant>
        <vt:lpwstr>_Toc461010201</vt:lpwstr>
      </vt:variant>
      <vt:variant>
        <vt:i4>1114166</vt:i4>
      </vt:variant>
      <vt:variant>
        <vt:i4>68</vt:i4>
      </vt:variant>
      <vt:variant>
        <vt:i4>0</vt:i4>
      </vt:variant>
      <vt:variant>
        <vt:i4>5</vt:i4>
      </vt:variant>
      <vt:variant>
        <vt:lpwstr/>
      </vt:variant>
      <vt:variant>
        <vt:lpwstr>_Toc461010200</vt:lpwstr>
      </vt:variant>
      <vt:variant>
        <vt:i4>1572917</vt:i4>
      </vt:variant>
      <vt:variant>
        <vt:i4>62</vt:i4>
      </vt:variant>
      <vt:variant>
        <vt:i4>0</vt:i4>
      </vt:variant>
      <vt:variant>
        <vt:i4>5</vt:i4>
      </vt:variant>
      <vt:variant>
        <vt:lpwstr/>
      </vt:variant>
      <vt:variant>
        <vt:lpwstr>_Toc461010199</vt:lpwstr>
      </vt:variant>
      <vt:variant>
        <vt:i4>1572917</vt:i4>
      </vt:variant>
      <vt:variant>
        <vt:i4>56</vt:i4>
      </vt:variant>
      <vt:variant>
        <vt:i4>0</vt:i4>
      </vt:variant>
      <vt:variant>
        <vt:i4>5</vt:i4>
      </vt:variant>
      <vt:variant>
        <vt:lpwstr/>
      </vt:variant>
      <vt:variant>
        <vt:lpwstr>_Toc461010198</vt:lpwstr>
      </vt:variant>
      <vt:variant>
        <vt:i4>1572917</vt:i4>
      </vt:variant>
      <vt:variant>
        <vt:i4>50</vt:i4>
      </vt:variant>
      <vt:variant>
        <vt:i4>0</vt:i4>
      </vt:variant>
      <vt:variant>
        <vt:i4>5</vt:i4>
      </vt:variant>
      <vt:variant>
        <vt:lpwstr/>
      </vt:variant>
      <vt:variant>
        <vt:lpwstr>_Toc461010197</vt:lpwstr>
      </vt:variant>
      <vt:variant>
        <vt:i4>1572917</vt:i4>
      </vt:variant>
      <vt:variant>
        <vt:i4>44</vt:i4>
      </vt:variant>
      <vt:variant>
        <vt:i4>0</vt:i4>
      </vt:variant>
      <vt:variant>
        <vt:i4>5</vt:i4>
      </vt:variant>
      <vt:variant>
        <vt:lpwstr/>
      </vt:variant>
      <vt:variant>
        <vt:lpwstr>_Toc461010196</vt:lpwstr>
      </vt:variant>
      <vt:variant>
        <vt:i4>1572917</vt:i4>
      </vt:variant>
      <vt:variant>
        <vt:i4>38</vt:i4>
      </vt:variant>
      <vt:variant>
        <vt:i4>0</vt:i4>
      </vt:variant>
      <vt:variant>
        <vt:i4>5</vt:i4>
      </vt:variant>
      <vt:variant>
        <vt:lpwstr/>
      </vt:variant>
      <vt:variant>
        <vt:lpwstr>_Toc461010195</vt:lpwstr>
      </vt:variant>
      <vt:variant>
        <vt:i4>1572917</vt:i4>
      </vt:variant>
      <vt:variant>
        <vt:i4>32</vt:i4>
      </vt:variant>
      <vt:variant>
        <vt:i4>0</vt:i4>
      </vt:variant>
      <vt:variant>
        <vt:i4>5</vt:i4>
      </vt:variant>
      <vt:variant>
        <vt:lpwstr/>
      </vt:variant>
      <vt:variant>
        <vt:lpwstr>_Toc461010194</vt:lpwstr>
      </vt:variant>
      <vt:variant>
        <vt:i4>1572917</vt:i4>
      </vt:variant>
      <vt:variant>
        <vt:i4>26</vt:i4>
      </vt:variant>
      <vt:variant>
        <vt:i4>0</vt:i4>
      </vt:variant>
      <vt:variant>
        <vt:i4>5</vt:i4>
      </vt:variant>
      <vt:variant>
        <vt:lpwstr/>
      </vt:variant>
      <vt:variant>
        <vt:lpwstr>_Toc461010193</vt:lpwstr>
      </vt:variant>
      <vt:variant>
        <vt:i4>1572917</vt:i4>
      </vt:variant>
      <vt:variant>
        <vt:i4>20</vt:i4>
      </vt:variant>
      <vt:variant>
        <vt:i4>0</vt:i4>
      </vt:variant>
      <vt:variant>
        <vt:i4>5</vt:i4>
      </vt:variant>
      <vt:variant>
        <vt:lpwstr/>
      </vt:variant>
      <vt:variant>
        <vt:lpwstr>_Toc461010192</vt:lpwstr>
      </vt:variant>
      <vt:variant>
        <vt:i4>1572917</vt:i4>
      </vt:variant>
      <vt:variant>
        <vt:i4>14</vt:i4>
      </vt:variant>
      <vt:variant>
        <vt:i4>0</vt:i4>
      </vt:variant>
      <vt:variant>
        <vt:i4>5</vt:i4>
      </vt:variant>
      <vt:variant>
        <vt:lpwstr/>
      </vt:variant>
      <vt:variant>
        <vt:lpwstr>_Toc461010191</vt:lpwstr>
      </vt:variant>
      <vt:variant>
        <vt:i4>1572917</vt:i4>
      </vt:variant>
      <vt:variant>
        <vt:i4>8</vt:i4>
      </vt:variant>
      <vt:variant>
        <vt:i4>0</vt:i4>
      </vt:variant>
      <vt:variant>
        <vt:i4>5</vt:i4>
      </vt:variant>
      <vt:variant>
        <vt:lpwstr/>
      </vt:variant>
      <vt:variant>
        <vt:lpwstr>_Toc461010190</vt:lpwstr>
      </vt:variant>
      <vt:variant>
        <vt:i4>7929923</vt:i4>
      </vt:variant>
      <vt:variant>
        <vt:i4>3</vt:i4>
      </vt:variant>
      <vt:variant>
        <vt:i4>0</vt:i4>
      </vt:variant>
      <vt:variant>
        <vt:i4>5</vt:i4>
      </vt:variant>
      <vt:variant>
        <vt:lpwstr>https://www.vsemweb.ford.com/tc/webclient?argument=GoH5bEVTx3NrTD&amp;TC_file=pse/pse.html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FFSD04 SafetyReqSpec_Template</dc:title>
  <dc:subject>SRS-Template</dc:subject>
  <dc:creator>tfrese, amuell12, dhatebur,yrambini1</dc:creator>
  <cp:lastModifiedBy>Oyesiku, Olukoyejo (O.)</cp:lastModifiedBy>
  <cp:revision>3</cp:revision>
  <cp:lastPrinted>2011-04-08T06:12:00Z</cp:lastPrinted>
  <dcterms:created xsi:type="dcterms:W3CDTF">2018-02-21T14:39:00Z</dcterms:created>
  <dcterms:modified xsi:type="dcterms:W3CDTF">2018-09-07T17:24:00Z</dcterms:modified>
  <cp:category>Functional Safety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cord Type">
    <vt:lpwstr>Transient</vt:lpwstr>
  </property>
  <property fmtid="{D5CDD505-2E9C-101B-9397-08002B2CF9AE}" pid="3" name="Record Series">
    <vt:lpwstr>27.50</vt:lpwstr>
  </property>
  <property fmtid="{D5CDD505-2E9C-101B-9397-08002B2CF9AE}" pid="4" name="Retention Period">
    <vt:lpwstr>5</vt:lpwstr>
  </property>
  <property fmtid="{D5CDD505-2E9C-101B-9397-08002B2CF9AE}" pid="5" name="Revision">
    <vt:lpwstr>0</vt:lpwstr>
  </property>
  <property fmtid="{D5CDD505-2E9C-101B-9397-08002B2CF9AE}" pid="6" name="Document Class">
    <vt:lpwstr>Proprietary</vt:lpwstr>
  </property>
  <property fmtid="{D5CDD505-2E9C-101B-9397-08002B2CF9AE}" pid="7" name="Document number">
    <vt:lpwstr>xxx-x-xxx-xxx</vt:lpwstr>
  </property>
  <property fmtid="{D5CDD505-2E9C-101B-9397-08002B2CF9AE}" pid="8" name="Variant">
    <vt:lpwstr>xxx</vt:lpwstr>
  </property>
  <property fmtid="{D5CDD505-2E9C-101B-9397-08002B2CF9AE}" pid="9" name="Status">
    <vt:lpwstr>DRAFT</vt:lpwstr>
  </property>
  <property fmtid="{D5CDD505-2E9C-101B-9397-08002B2CF9AE}" pid="10" name="_NewReviewCycle">
    <vt:lpwstr/>
  </property>
  <property fmtid="{D5CDD505-2E9C-101B-9397-08002B2CF9AE}" pid="11" name="ContentType">
    <vt:lpwstr>Document</vt:lpwstr>
  </property>
  <property fmtid="{D5CDD505-2E9C-101B-9397-08002B2CF9AE}" pid="12" name="ContentTypeId">
    <vt:lpwstr>0x01010018473F1062B27349AE14C99A67F23E77</vt:lpwstr>
  </property>
  <property fmtid="{D5CDD505-2E9C-101B-9397-08002B2CF9AE}" pid="13" name="Order">
    <vt:r8>59900</vt:r8>
  </property>
  <property fmtid="{D5CDD505-2E9C-101B-9397-08002B2CF9AE}" pid="14" name="xd_ProgID">
    <vt:lpwstr/>
  </property>
  <property fmtid="{D5CDD505-2E9C-101B-9397-08002B2CF9AE}" pid="15" name="TemplateUrl">
    <vt:lpwstr/>
  </property>
</Properties>
</file>